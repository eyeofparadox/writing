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03A" w:rsidRPr="005C0E8B" w:rsidRDefault="005C0E8B">
      <w:pPr>
        <w:rPr>
          <w:rFonts w:ascii="Montserrat" w:hAnsi="Montserrat"/>
          <w:sz w:val="24"/>
        </w:rPr>
      </w:pPr>
      <w:r w:rsidRPr="005C0E8B">
        <w:rPr>
          <w:rFonts w:ascii="Montserrat" w:hAnsi="Montserrat"/>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87.75pt">
            <v:imagedata r:id="rId5" o:title="Rm35-165"/>
          </v:shape>
        </w:pict>
      </w:r>
    </w:p>
    <w:p w:rsidR="00E4203A" w:rsidRPr="005C0E8B" w:rsidRDefault="00E4203A">
      <w:pPr>
        <w:rPr>
          <w:rFonts w:ascii="Montserrat" w:hAnsi="Montserrat"/>
          <w:sz w:val="24"/>
        </w:rPr>
      </w:pPr>
    </w:p>
    <w:p w:rsidR="00E4203A" w:rsidRPr="005C0E8B" w:rsidRDefault="00E4203A">
      <w:pPr>
        <w:pStyle w:val="Heading3"/>
        <w:ind w:right="180"/>
        <w:jc w:val="right"/>
        <w:rPr>
          <w:sz w:val="24"/>
        </w:rPr>
      </w:pPr>
      <w:r w:rsidRPr="005C0E8B">
        <w:rPr>
          <w:sz w:val="24"/>
        </w:rPr>
        <w:t>Volume 2 : Parts 16-30</w:t>
      </w:r>
    </w:p>
    <w:p w:rsidR="00E4203A" w:rsidRPr="005C0E8B" w:rsidRDefault="00E4203A">
      <w:pPr>
        <w:rPr>
          <w:rFonts w:ascii="Montserrat" w:hAnsi="Montserrat"/>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Sixteen: The Drowned Girl</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The heavens continued to weep, despite the absence of a certain kendoist to comment on it, as the group waited for their train, at the station servicing the town nearest to Mirror Mansion. Cologne had quietly observed the three aspects of Ranma, following the scene on the road, waiting in particular to confront the “cured” boy when she got the chance. The opportunity came at the train station, when the girls separated on the way to the platform. One went to retrieve the books Ranma-chan had gotten from Dr. Tofu from the locker they had rented before their trek to the mansion, and the other to find Ryouga and lead him to the correct platform. Ranma seemed too distracted to notice he had been left alone with the amazon matriarch. The old woman perched on the back of a bench and tapped Ranma on the shoulder.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did not stop to consider what you would lose for a cure, did you Son-in-law?” she challenged the boy softly, reminding him of the scene at the yatai. When they had reached the town, Ranma, Ranko and Ranma-chan had crowded around a yatai, the instant they scented food, nearly frightening the vendor with their hungry faces and growling stomachs. Ryouga and Cologne had paused, considering the risk to their health if they dared to come between the Saotome triplets and food in the process of placing their own orders. The street vendor recovered quickly, after he realized the quantity of food being ordered would make up for the business lost due to rain, and threw in a complementary serving for the red-headed twins, much to the disgust of Ranma and Ryouga. Aside from trading dirty looks, a few red-eyes and a little grumbling, the trio focused all their attention on inhaling their food while Cologne exchanged a bit of gossip with the cook. She could not help but notice the hint of venom in the way the girls took their little revenge on the cured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turned to look at the old ghoul and snorted. “I wouldn’t have thought about losing out on free food if they hadn’t rubbed my nose in it,” he looked away, pretending to be indifferent.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you lost a bit more than free food. Wouldn’t you say?”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You think I actually liked bein’ a girl half of the time!?”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we both know my prejudices, but since it seems a worthy question, perhaps you’d care to answer it,” she prodded.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 he snapped back around to stare at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“Did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“Of course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that’s an easy answer,” she dismissed. “Why don’t you put some thought into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“What’s there to think about? I’m finally cured. The price is… it really sucks. I mean, they’re both me, and they’re both stuck with the curse in one way or the other, and I don’t know which one has it worse!” he confessed, keeping his voice low, but unable to keep his feelings out of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a bit more intelligent, but it doesn’t answer the question, now does it?” Cologne hopped onto the arm rest so he could turn and face her more easily from the bench. Seeing the confusion on his face, she prompted, “Everything they know, up to the last hour, you know. You heard what Ranma-chan said on the road, did you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scowled, “Yeah. I heard it. But what’s the point of worryin’ about it? I’m just a guy now. I don’t have to think about bein’ a girl no more, and it’s probably better if I don’t. Maybe there’s something to like, I really didn’t get a chance to find out. The point is, I don’t wanna like it. I have enough to worry about.” Ranma crossed his arms and looked at the tracks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sighed. “If the other two are like you, which is practically certain, they will no doubt choose to think the same 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getting 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should be simple enough for you to guess, Son-in-law,” Cologne criticized. With a dignified harrumph, she interjected, “So it goes, the Elders cling to life and mete out spoonfuls of wisdom to children who can not trouble themselves to think. What is the world coming to?”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frowned and retorted, “I’m not an idiot, Cologne. I know what they’re going through, and I know what they think. I spent my life on the road, so I know that the only thing I really have is myself. ‘S all anyone has, really, and if life takes that away from you…” Ranma trailed off. The voices of the two girls could be heard coming closer. He turned and looked at them, each carrying a stack of books and trying to guide Ryouga along verbally.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 OTHER left, Ryouga! Geez! Can’t you just keep your eyes on us and follow?” one of them was shouting.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“Shut up,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came the tired reply.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all the same 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returned his gaze to Cologne and dropped his voice, “Bein’ Ranko wouldn’t be that bad. I mean, she was right, I’d still be me. But I would not look forward to life as a girl.” His eyes turned to watch as Ranko tossed her pile to Ranma-chan and chased off after Ryouga. “She’s better than him. She always will be, but if she ends up with him she’ll always be treated as less than him. She’ll spend her time raising a bunch of brats who can’t even find their way to the bathroom, and everything she has invested in the Art will wither away. She’ll never be able to open a dojo or train, cuz no one will respect a female sensei. Even if you ignore everything my Pops says about girls, all of that is still true in Japan,” he explained.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“Sadly, that is true of most of the world,” Cologne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“There’s more though,” Ranma added. “If she chooses to be a girl, she’ll have to go somewhere else, leave Nerima, or she’ll never really be accepted as a girl. To everyone around her, she’s a guy in a female body. The girls will never really accept her and the guys will mock her. The other one will have it worse, though. The curse will never stay hidden long enough for her to be accepted as a guy or a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do you refer to that one as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for the most part, she is you. She is the original, and originally a boy. I think it’s safe to say she’s a man in her own mind, so why do you see her as female?”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doing it too,” he pointed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from me, ascribing the female gender is a sign of respect. You don’t have the same excuse,” the matriarch pointed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stared at her, trying to figure it out. The girl in question had closed the remaining distance and he could not comment further without her hearing.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believe that idiot!” Ranma-chan huffed, dropping the pile of medical tomes on the bench beside Ranma. “I swear, we took our eyes off him for a second and he found his way into a utility closet!”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could get lost in a room with no corners or doors,” Ranma chuckled. He picked up one of the books and examined the title. “This is a lot of reading. We’re gonna have to divide it up and break it down for each other if we’re going to start training this week.”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we read some of it on the train here, we can get in another hour on the way back,” Ranma-chan noted, leaning over to see which book he was looking at. “I already marked some sections for us to try tonight. It would be nice if we knew someone who had read all of these and used them. Dr. Tofu might have, but he doesn’t have much time to spare.”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don’t you speak to Happosai?” Cologne put in. “I know he is rather difficult, but there are few people alive who know as much about combining shiatsu and chi techniques. My own expertise is reserved for members of the tribe, so I am limited in what I can reveal to you. Unless, of course…”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say it. You promised you wouldn’t use this to force me into marrying Shampoo,” Ranma and Ranma-chan said together. They looked at each other. “Uh oh. We synched.”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“Even though you’re a girl?” Ranma asked. “Oh. Almost.”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“Even though I am a girl?” Ranma-chan asked. “Oh. Almost.”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both amusing and disturbing,” Cologne smiled. “Sort yourselves out, then. To return to my point, Happosai is the grandmaster of your school. Seeing as you are, collectively, his best student, I am sure he would take the matter seriously enough to be of use.”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well. I sort of… trapped him in a mirror,” the two winced. “I think he’d be too pissed to help if we tried to let him out to ask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have a mirror trap? Hmmm. Not hard to guess where that came from. Well, where is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“At home.”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“Very well then. I’ll come along and go in to explain the situation to Happi so you can let him out without turning all of Nerima upside down.” As she concluded, Ranko could be seen coming around the corner again, with Ryouga in tow. They arrived just in time for the train. As it pulled into the station, the group gathered up the books. A few minutes later, they were all in their seats, the trio absorbed in medical texts, and on their way home.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Outside the windows of the hurtling train, the landscape of Tokyo suburbs flashed by. In spite of the fact that train rides were unusual for Ryouga, taken more by chance than by intent, he was oblivious to the sights outside the glass. There seemed to be little reason for him to join the Saotome triplets in perusing the medical texts, since the only personal benefit he could expect from their endeavor would depend on their finding a cure for the mirror’s curse and him being tempted to risk the same sort of division. He was not even thinking of that much, as compared to the consequences of either outcome to this strange situation. It was still sinking in that the Ranma he knew could die because of the reflections. That possibility was manifest in his decision to grant his mother’s wishes for a manly son and a womanly daughter.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As he continued to study the girl who had stolen his heart, and mourned for the fact that she was no longer quite the same girl as Copy-chan, he thought about Ranma-chan’s pronouncement. Ranko was a female identity, not just an alias of Ranma. The two red-heads sitting side by side across the aisle from him, heads bent over their books, both yearned to be Ranma, but the boy sitting next to Ryouga had already trumped their claim. For both of them, the only lingering claim on who they were was to embrace that feminine identity.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very idea was torturing Ryouga.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events of the afternoon were nagging at him mercilessly. It was strange that the clarity of his thoughts and feelings had been shattered the instant his goal of finding Copy-chan had been fulfilled. When she jumped on him outside the mansion, he had panicked. He had instantly tried to deny his feelings, dreaded his attraction to the girl and freaked out at her advances. Before he could even gather his wits, he had lost her. Though he had responded to her request for his protection, he could not save her from being overwhelmed by Ranma’s memory. He had tried to be brave about it, when she rejected his touch. Even as he pointed out his fallibility, wrestling with his affections with Akane and Akari, he grieved over the loss of Copy-chan. She had been so sweet, so innocent, so passionate, and he had wasted the little time she’d had hating her because of her origin in Ranma. Now she was Ranma, in mind, and he hated himself for still wanting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could not even hate Ranma for this, though it really was Ranma who had taken her away forever. No, it was Ranma’s fault, but all that was left of her was now a part of Ranma. A part of all three of them. At first, that had been a very abstract notion, but after witnessing Ranma-chan’s actions in the rain, after hearing her declaration, there was no doubt that the girl he loved was still there. Worse, while one part of his mind linked her to Ranko, what survived of Copy-chan’s physical existence, another part now clung to her in Ranma-chan. Her words, her actions, had revealed that Copy-chan’s spirit endured in her. </w:t>
      </w:r>
      <w:r w:rsidRPr="005C0E8B">
        <w:rPr>
          <w:rFonts w:ascii="Montserrat" w:hAnsi="Montserrat" w:cs="Arial"/>
          <w:i/>
          <w:iCs/>
          <w:sz w:val="24"/>
        </w:rPr>
        <w:t xml:space="preserve">“Oh yeah, it happened when I was in love with you,” </w:t>
      </w:r>
      <w:r w:rsidRPr="005C0E8B">
        <w:rPr>
          <w:rFonts w:ascii="Montserrat" w:hAnsi="Montserrat" w:cs="Arial"/>
          <w:sz w:val="24"/>
        </w:rPr>
        <w:t xml:space="preserve">she had said, when he asked if she wanted to be a girl. Her spirit had looked out of Ranma-chan’s eyes at that moment, and Ryouga’s heart had lurched painfully in his chest. Somehow, he had understood that she was referring to both the koi rod and the time she had spent as Copy-chan, and he had finally realized that the girl he loved had always been in Ranma, showing only when the boy dropped his guard. It had been torturing him since. The girl—no, the person—he loved was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 much as he hated the persona that was Ranma, the person inside the personality had always drawn Ryouga. That was why he had always felt so injured by Ranma’s coarse manner, rude insults and taunting behavior. It just killed him that the person he wanted to respect him most belittled him the worst. It really pissed him off that Ranma treated Akane the same way. Actually, the similarity of Ranma’s treatment of them was one of the pillars of his affection for Akane. Sympathy. Ranma’s abuse was the thing they had most in common. It made them natural allies, and had drawn them together several times. Now that he really was thinking about it, the other thing that drew him to Akane was that, of the people he had become most familiar with, she was the most like Ryouga himself. He could not help laughing as he suddenly pictured Akane as the female version of himself.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Ranko and Ranma-chan looked up from their reading to stare at Ryouga in annoyed curiosity. “What’s so funny, P-chan?” they asked in unison. Ryouga just laughed harder as the question hit him in surround-sound. “I think he’s snapped,” they all observed together, then noticed they had synched up. “Oh great!” they all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after glancing out the window, cleared her throat and announced, “We’re coming into Nerima. Put the books away and get ready to go. We should hurry home so I can talk to Happosai and see if we can get him to help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sobered everyone up. Happosai had made a point of the fact that he had never learned anything intended to help people, and while he often had provided assistance to people it usually served to further his own perverted ends. Preserving the boon of multiple Ranma-chans was probably sufficient motivation for him to chip in on the effort, but it was certain to cause as much trouble as it resolved. This thought remained on their minds as the train pulled into the station and they all marched onto the platform. As they filed out of the station, Ranma-chan turned to address Cologne. “Are you sure you want him to get involved in this?” she asked with a shiver.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“Absolutely not. I must say I’d prefer you kept him locked up for eternity, but there is no challenging the fact that his expertise in this area exceeds that of anyone alive, outside of the tribe,” Cologne reasserted. “I did give my word I would not pressure you to join the tribe, but it would be necessary before I can offer unconditional assistance.”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that would mean marrying Shampoo,” they guessed.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the only option with the necessary expedience,” Cologne nodded. “You might not have enough time to pursue an alternative method of adoption into the tribe. The laws governing such possibilities are the most strict and unyielding in our tribe. Our people have suffered too many tragedies as the result of trusting outsiders.”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“Tell me about it,” Ranko muttered.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froze and turned to look at the girl. The look on the girl’s face sent a chill into the matriarch’s bones. With studied casualness, she shifted into her native tongue and prompted the girl to continue, “Perhaps you could enlighten the others, child.”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was something about the tone of Cologne’s speech, as she had commented on the basis for the severe laws of the Amazons, that had touched on a corner of Ranko’s mind. She had spoken without even thinking, and responded to the prompt just as thoughtlessly. “Well, for more than a thousand years,” she began, falling into perfect Mandarin while her gaze turned inward, “we accepted any woman who asked for sanctuary within the tribe, without suspicion. They had to earn status and rights through their efforts, of course, but they were never subjected to testing. It never occurred to us that our enemies would use the spring of drowned woman and lock their curses to infiltrate the tribe. My mother never forgave herself for prompting the idea when she took refuge from the Musk among the Amazons. Only the fact that the infiltrators first tried to abduct Pa Shen gave us any warning of the threat,” Ranko explained, almost entranced by the memory.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blinked to erase the image of carnage that accompanied the painful memory. She then noticed the perplexed looks on Ranma and Ryouga’s faces, Ranma-chan’s pallor at the shared memory, and Cologne’s stone expression.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did you learn to speak Mandarin?” Ryouga demanded in the pause. When Ranko stared back in confusion, Ryouga elaborated, “I’ve picked up a lot of languages in my travels, but I’m not that good with Mandarin. Cologne said something in Mandarin and you replied fluently. I only understood part of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didn’t get any of it,” Ranma grumbled.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looked from him to her twin, then turned to Cologne. “I didn’t even realize she was speaking another language. I understood. I even remembered the events she was talking about, but… I don’t remember where from. It’s like suddenly remembering a dream,” she confided.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just stared at the girls. There it was, simple as that. It was true. Ranma was the reincarnation of Fa Shen. Both of the girls had tapped into the memory of that forgotten life. “Have you ever experienced this before?” she asked cautiously.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Both girls nodded. Even Ranma perked up and nodded. The twins looked at him, and let him speak, since he had precedence. “It’s kind of strange now, but it happened when I was Copy-chan,” he began. The other two nodded and he went on. “The stuff that Kuno tried to choke down my throat at the end of the date…” he shivered as he realized that he would always carry these memories. “It all mixed together and knocked me for a loop. While I was passed out I had this dream. I was at Jusenkyo, and this big battle had ended. The men were ravaging the women from my party and I was being strangled and stripped by this guy…” He blanched as he realized the man reminded him of Genma, or the panda he turned into. “The leaders stopped him from raping me, but they tied me up and threw me into a spring. I drowned…”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think I was remembering the death of the girl who created the Nyanniichaun,” Ranko interjected.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Ranma-chan added. She scratched her head and studied the matriarch. “Have you ever heard of a cursed person discovering the memories of the person or animal their curse is based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sighed and nodded. “Yes, I have. It is a very rare occurrence, and it only happens for one reason. The curses seem very arbitrary in how they affect their victims, but the secret, the difference between effects, is based on similarities between the victim and the curse. Each spring has a number of different effects that can be emphasized. Usually, it is the greatest difference that governs the curse. If the biggest difference is species, that is the prominent effect. If the biggest difference is sex, that is the focus of the effect. If the victim is the same species and gender, then the personality of the victim is cursed. Every spring has the ability to impose the exact form of the original victim, but over time that becomes very rare. You and Herb were cursed by the same pool, but Herb’s curse turns him into a female version of himself. Your curse turns you into a twin of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that why we can remember something from her life?”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Cologne responded. “Not precisely. Even the personality curses do not grant the memory of the person who imprinted the pool. It is true, however, that the pools do capture the mind and spirit of the original victims. A part of the soul lingers in the pool as well, while the rest is free to be reincarnated. When a person is cursed with the exact form of the original, it is because the ghost has attempted to merge with the victim to escape from its grave. That would allow the victim to gain the memory of the original, but it only succeeds if the victim happens to be a reincarnation of the original.”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 all stared at her.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The storm that had raced in from the countryside had apparently decided to park itself over Nerima. While it endeavored to flood the drainage canals of the ward, the students of Furinkan High lingered in the halls, grumbling as they slipped on their outdoor shoes and crowded around the umbrella rack in vain hope of finding a loaner umbrella for the walk home. Akane and Ukyo paused as they saw Kodachi rush in from outside and sprint to where Tatewaki was waiting beside Nabiki. The middle Tendo daughter had already sold the legitimate story explaining Ranma’s absence from school, but a specially tailored version was reserved for the Kuno siblings. The two official fiancées turned and followed the three as they headed into a classroom. Nabiki raised an eyebrow as Akane and Ukyo filed into the room, but ignored their presence with a shrug. Turning to the siblings, she cleared her throat.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glad you could both make it here,” she began. “I am afraid I have some bad news for both of you about the curse afflicting Ranma and the Pig-Tailed-Girl.”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“Tendo Nabiki, in light of all the rumors flourishing in the halls of this learning institution, I deemed it necessary to confer with you in hopes of illuminating the truth,” Tatewaki spouted.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“My brother contacted me and informed me that the rabble of this school have begun speaking of some mortal peril facing my beloved Ranma-sama,” Kodachi posed in anguish. “I am troubled that such rumors imply that it has become widely known that my beloved is accursedly bound to that harridan!”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 the situation has become a danger to the health and well-being of Ranma and the Pig-Tailed-Girl, requiring that they be excused from school, there was no way the student body would not learn the details,” Nabiki dismissed the implication that she had divulged information they had paid so dearly to acquire. Rather than elaborate, she cut to the chase. “The bad news is simply this. The curses affecting Ranma and the Pig-Tailed-Girl have bound them to each other with a fatal flaw. If the two of them are physically separated for any great length of time, they will both sicken and die. If, for any other reason, one of them dies, the other will die as well.”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“Say it isn’t so!”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can this be?”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true. This has been confirmed by experts, so I warn you to keep it in mind if you value their lives. Because of the vulnerability of their condition, they cannot be exposed to certain risks that exist at school. Since that vulnerability also applies to being separated, the worst thing you could do is repeat what you tried in the park yesterday.”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you can’t mean we must give up all hope of dating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must be some way of undoing this tragic bond!”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“Right now, they are working on finding a solution. I recommend that you restrain yourselves and allow them time to figure it out,” Nabiki warned them sternly. Of course, she had to throw them a bone. “One of the things that became clear, however, is that it could be fatal for them to become intimate. In order to prevent this, they have essentially broken up. That’s the doom of the curse, to be bound to each other, but unable to risk consummating that bond.” It was sort of a perversion of the truth, but she stated it in a way that would temper the Kunos’ reactions. “You won’t see them fawning over each other again,” she promised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siblings eyes widened hopefully. Their failure the previous afternoon had grated on them both. Unable to fathom the reaction of their dates as genuine rejection, they clung to the idea that Ranma and the Pig-Tailed-Girl were driven by the warped dictates of the curse that was, as Nabiki insisted, designed to destroy them. It made a kind of sense that a curse that lured them to death in each other’s arms would also drive them away from those who might come to their succor. Apparently the couple had become aware of their peril and now endeavored to thwart their doom.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there nothing we can do to aid them?” Kuno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Nabiki shrugged, “Don’t fight with them. Don’t interfere with them. Do not try to separate them from each other. Make sure that Hinnako never uses her attacks on them. The rest is up to them and the experts.”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pair considered that thoughtfully. The idea that the well being of the objects of their affection was dependant on that of their rivals was a bitter pill to swallow. Worse, they both held the opinion that their rivals lacked the ability to resist the charms of their beloveds. It would be up to them to keep an eye on them somehow and ensure that they did not succumb to temptation. Rather than expose their intentions, they thanked Nabiki for the update and departed.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like it,” Akane said after they left. “They took that a lot better than I would expect. Those two have never backed down in the face of reality. They’re going to be trouble again, I just know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 just need to make sure that Ran-chan and the copies never face them alone,” Ukyo proposed. “The trick is to find a way to protect them without them realizing that’s what we’re doing. It’d hurt their pride too much to let someone defend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“None of them are vulnerable to any physical threat,” Nabiki countered. “It’s the treachery those two are capable of that’s the real danger.”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 sighed and headed outside to walk home. Although Ukyo burned to accompany them to the dojo and see Ranma, she had a business to run. With a heavy heart she bid them farewell at her turn and rushed to her restaurant. Akane and Nabiki trudged on through the rain, sharing the umbrella Nabiki had snagged earlier in the day with predictable foresight. Arriving home, they discovered that the others had arrived home just ahead of them.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followed Nabiki into the Tea Room where the triplets were sitting around the table pouring through books. Off to the side, Ryouga was sipping tea and talking quietly with Kasumi. Seeing him, Akane smiled, remembering what she had been musing over in class. As Kasumi welcomed her sisters home, and presented snacks, Akane and Nabiki made their way to the table. Before Akane could think of a way to interrupt the reading trio, Nabiki suddenly spoke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“What’s the trap mirror doing out on the table?”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looked up and answered, “Hey, Akane. Nabiki. Cologne thinks Happosai might be able to help us. She went in to talk to him, and calm him down so we can let him out and ask.”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and Nabiki stared at him for a second. Because the boy next to him had hair and clothes slightly more damp that the others, they had assumed he was Ranma, but when the other boy spoke they both felt a nagging sense that he was the real Ranma. It was not so much that his mannerisms gave him away, because the copies had inherited such things. It was something more subtle. Something in his eyes and expression that had never been in Copy-kun. The boy who greeted and answered them had more self awareness, more confidence in himself.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“How long has she been in there?” Nabiki asked, reaching out to pick the compact mirror up to examine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dunno,” he shrugged. “Maybe half an hour. She went in just after we got back. It’s about time to let them out, though.” Nabiki opened the mirror and turned it over. She waited for him to nod before patting it on the back. Fortunately, she had turned slightly away, so the pile of lingerie that accompanied the diminutive elders did not swamp the table and bury those sitting around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“Hot damn! I was getting tired of bein’ cooped up in there!” Happosai crowed as he landed lightly on his feet, followed by Cologne. The water balloon he lobbed caught Ranma off guard right in the face. The splash caught Ranma-kun, sitting beside him, and triggered the curse. “Well, I’ll be damned! I thought I was aiming for the right one!” He picked up a towel from the edge of the table, still slightly damp from when Ranma-chan last used hot water, and pounced on the girl. “Here, Ranma-chan! Let Grandpa Happosai dry you off!” he cried as he buried himself in her bosom.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and Akane did a double take during the transformation. They had been positive they had spotted the real Ranma too. While Ranma-chan, with assistance from Ranko, tried to subdue the perverted martial arts master, Ranma looked up and silently mouthed a thank-you.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“Happi,” Cologne’s voice cut in, in a warning tone, “you promised not to start trouble.” She looked around and hopped up to the table. Kasumi was on hand to offer a cup of tea to the old woman. After thanking the eldest daughter, the matriarch took a sip, then addressed the room. “Now that everyone is home, it’s time to explain where things stand. Could someone please summon the fathers?”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Kasumi rose and went out to call Soun and Genma in from the dojo. Happosai retreated from the red-heads’ attempt to pulverize him, tucking a bra filched from Ranko into his gi, and settled next to Cologne. Though she noticed his prize, she was too shocked by the fact that the girl had been wearing one to glare at Happosai. Once the fathers had come in and joined everyone at the table, Cologne quickly related the events of the day. Naturally, she did not spare the youths in her recapitulation. Ranma, Ranko and Ranma-chan all blushed as hard as Ryouga when she described the meeting between them at the mansion. There were a few exclamations as she detailed the examination of the mirror and the events of the exorcism. Cologne confessed her own surprise that the procedure had restored all their memories so quickly.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Boy,” Genma interrupted, “you remember everything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nodded. Ranma-chan explained the discovery of their ability to fall into perfect synch, and how that compelled them to establish an order of precedence, designating the boy as Ranma and the girl as Ranko, as well as the necessity for her to retain a claim to both identities or else perish.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“Unless what we discovered returning from the train station can be taken into account,” Cologne interrupted the cursed teen. The triplets froze at that. They had been in shock after Cologne’s revelation that Ranma was the reincarnation of the drowned girl. They had not responded as she clarified that Fa Shen had been an amazon prodigy revered since the time of her death. Sensing they had brain lock, she had dropped the subject until now.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To their relief, Genma bulldozed past the matriarch’s comment to pursue his own interest. “That seems a sensible solution, at least until the matter of the bleeding is resolved. However, in light of the fact that the boy is Ranma, it is time for him to assume the responsibilities of my son. I have discussed this with Tendo-kun, and he agrees that the boy takes precedence in the engagement. I hope you find this arrangement more suitable, 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gulped and turned to stare at him. This was happening too fast. “I don’t see how I can object. This is essentially what Ranma proposed,” she admitted, referring to the conversation they had that morning. “I just didn’t expect this to be resolved so quickly.” She turned to Ranma-chan and Ranko and placed a hand over one of each of theirs. “I do want to remain friends with you. Both of you. Nothing has changed in that respect,” she tried to placate.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They took her hands and squeezed them gently. They understood that the gesture was her way of assuring them that she did not hold their escape from the engagement against them. “Sorry ‘bout this,” they murmured in unison.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not your fault. You just focus on finding a solution so none of you have to die, okay?”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resumed her narration, which quickly reached the point she had been debating since it had come up. The revelation about Fa Shen had some so unexpectedly. She had not had time to decide whether or not to share it with his friends and family, and cursed herself for saying as much as she did in her excitement. Fortunately, the need for secrecy was over. The fact was established and she could announce it with confidence. There was no risk of looking like a fool now. Bringing out the book she had made a quick detour to the Cat Café to pick up on the way to the dojo, she cleared her throat. “There is one final matter which had come to light as a result of this fiasco,” she announced, opening the book to the page she had marked. “Thanks to the stupidity of Kuno, Copy-chan had a near death experience and tapped into some memories that confirm one of the strangest legends of Jusenkyo.” She quickly told them of ancient stories that claimed that the souls of those who died in the springs could be resurrected through the power of the curse afflicting a reincarnation of that individual. “In Ranma’s case, there is a record of the girl who drowned in that spring allowing us to confirm the memories they have inherited.”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others leaned in to examine the portrait revealed in the open book. It was a photograph of an exquisitely detailed painting that had been pasted carefully to the thick page. The girl it depicted could be none other than Ranma’s cursed form.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pStyle w:val="Heading3"/>
        <w:rPr>
          <w:sz w:val="24"/>
        </w:rPr>
      </w:pPr>
      <w:r w:rsidRPr="005C0E8B">
        <w:rPr>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Seventeen: The Girl You Dream Of</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sz w:val="24"/>
        </w:rPr>
      </w:pPr>
      <w:r w:rsidRPr="005C0E8B">
        <w:rPr>
          <w:rFonts w:ascii="Montserrat" w:hAnsi="Montserrat"/>
          <w:sz w:val="24"/>
        </w:rPr>
        <w:t xml:space="preserve">By the strains of dawn’s early light, slipping like the succulent breeze through the open window, Ryouga lay in the guest room pondering. He had a mind well trained for wandering, and if there were a hundred paths to follow all at once he fared equally well traversing them. Though a specific destination eluded his thoughts, the roaming itself was more the point. He still did not know how the revelation that Ranma had been a girl in his previous life affected the feelings he had invested in Copy-chan. He had been as stark, stuttering shocked as the rest while Cologne detailed the history of Fa Shen and the path leading to her watery grave. It was a life that rivaled that of the martial arts prodigy they were all familiar with. Ryouga still gaped at the picture of a girl as proud and strong, and perhaps even as arrogant, as the boy he regarded as both friend and nemesis. Compelling as the topic was, he still was distracted by the minor, but personally more extraordinary fact that he had spent the night as a man, sharing a room with an all-male Ranma, under the Tendo roof.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Was that because Akane had slipped up to him, as the Saotome triplets excused themselves to concentrate on their study with Happosai, and made such a shocking proposal? Or was it that he could not face the torture of slipping into Akane’s room as P-chan where he would have to choose between Akane’s bed, or the futon shared by the two red-heads? What had he been thinking the previous afternoon?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Throughout the meeting he had been dragged along to witness, Akane had been slipping odd looks in his direction. Ryouga had been hard pressed to avoid meeting her gaze, since he was in the habit of studying her surreptitiously while in her presence. She had been gracing the Saotomes with meaningful looks as well. For Genma, she reserved the kind of ire and contempt usually reserved for Ranma. For Ranma, she held an almost frightened and pensive look. For Ranma-chan and Ranko, she assumed an air of concern and sadness. Still, the most troubling look was the look of intent she kept turning on Ryouga as her gaze wandered from Ranko. The last time, as she watched Ranko trailing the others out to the dojo, she had turned toward Ryouga and approached smiling.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I’m glad they found you and brought you home with them,” she opened, striking up a conversation. “I hope you can stick around for a few days and help out a bit.”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not sure how much help I can be, really,” Ryouga prevaricated.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don’t be silly! You’re the best martial artist I know, next to Ranma,” she assured him. “And, it’s not like you haven’t been there to help him before, even though he’s always teasing you. You’re a real friend to Ranma, and that’s what he needs most right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nothing, really,” he flushed, feeling sweat bead his brow. Under the best of circumstances, his feelings regarding Ranma were confused and conflicted. In perfect honesty, the fact that he had ever helped Ranma was a fluke, since he had typically involved himself in anger or self-interest when ever they had joined forces. More than once he had crossed the line, in his own mind, and tried to kill Ranma. It had never bothered him until Copy-chan had become entrenched in his rival.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Seeing the self-conscious look on his face, Akane lowered her voice and addressed his suspected concern. “I know the two of you fight a lot, and you’ve said and done things that you’re not proud of,” she met his eyes and smiled, “but you were also the first one to defend him from the others when he was weak.” They both knew she was referring to the time Happosai used moxibustion to steal Ranma’s strength, and how Ryouga had stopped Kuno, Principle Kuno and Mousse, among others, from taking revenge on Ranma. “He’s even more vulnerable now,” she added.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sighed and looked away, “I already promised Copy-chan I would help protect her. By extension that means all of them, even though none of them are really her any more.” There was no point in not saying it. Cologne had already revealed that conversation to everyone. He had given his word as a martial artist, and he would honor it in her memory, even as he struggled to decide if the feelings he had for her could ever apply to those she had become.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really cared for her, didn’t you?” Akane asked softly.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twitched in pain. It still galled him that his moment of weakness had been witnessed by Akane. He had interrupted Cologne to clarify the purity of his intentions, as the scene between him and Copy-chan at the mansion was retold from her perspective. He still burned with shame that Akane was left with the impression that he harbored feelings for Ranma in female form, and thanks to Copy-chan he’d never be able to deny it again. “I didn’t want to,” he finally said. “But I couldn’t let her die because of my rivalry with Ranma. She really was a girl, and that changed things. Made a lot of things worse, too, since there are others I… care about.” That was as close as he could hope to get to telling Akane his true feelings about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she cared about you too,” Akane offered, sympathetically. “I think she loved you. I think she was hoping she could be with you.” Akane bit her lip and swallowed. She quickly related the small confession Copy-chan had made, in front of Akari no less. “I don’t think it was just the compulsion talking.”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shrugged, concealing his grief at hearing such confirmation too late. “You should have heard what she said to me at the mansion, before…” he choked it off. “It doesn’t matter now. She’s going by Ranko now, but she’s really Ranma inside. Even if she has the same feelings, she isn’t going to feel the same way about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“She’s not happy about being a girl,” Akane agreed. “But if she’s in love, I don’t think it really matters. It didn’t before.”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 I’d never bought that stupid koi rod,” Ryouga muttered, blushing.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sighed and bit her tongue for a minute. “I tend to believe you, when you say you didn’t believe it would work, and you did not use it intentionally. It sort of tricked you into admitting feelings you could never admit while Ranma was his normal self,” she swallowed nervously, amazed at her own determination to explore this delicate subject. “But, you’re not the only one who had to go through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turned to her and gaped in confusion. “What are you talking about?” he demanded, hoping he could change the subject, or at least shift it away from himself.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you have to remember that the first time I saw Ranma, he was a girl. Even though I learned the truth right away, I was still stuck with that first impression. It was bad enough being engaged to a boy I didn’t know, but when I thought of him as a girl, first, it just made everything worse,” she admitted.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considered that. Under the circumstances, and in light of one humorous thought from earlier in the day about certain similarities between himself and Akane, he dared to ask a question that would have put his fragile heart at risk. “Do you mean you love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squirmed. “Do you?” she retorted.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sighed and looked away. “If she could love me…” he trailed off.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nodded and let out a deep sigh. She should have known better than to press for his true feelings in something as awkward as this. It was kind of funny too, since the episode with the koi rod had put Ryouga into the rival category with Ukyo and Shampoo. The Kunos had never counted in her mind, but it had been on the back of her mind that Ryouga was a potential challenger for Ranma’s heart, however much of a long shot that was. Taking a deep breath, she finally made her point, “The best hope she has, really, is if she does love you, Ryouga. That might be the only thing that would allow her to be at peace with being a girl for the rest of her life. With a boy Ranma around, she has no chance of getting that back.”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Akane turned back to look at him. “I heard what being Ranko means to Ranma. All three of them. But it’ll never work if it’s forced on her. She has to want it. She’ll never be Ranko and want to be a girl. She needs to be a girl and want to be Ranko,” Akane explained in perfect feminine logic.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get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don’t have to understand, Ryouga,” she rolled her eyes. “Just believe me, you are the best chance she has of figuring it out for herself.”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do I have to 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“Just… follow your heart. Ask her out on a date,” Akane suggested.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sighed and rolled over on his pallet. If only Akane had realized how difficult that simple suggestion was for him to follow. He had been fretting about it all night, his mind arguing for and against it. He wanted to give it a shot, but he did not think he could take the rejection and ridicule if it all exploded in his face. Worse, whenever he managed to resolve the will to ask, images of Akane and Akari would spring up to torment him. It was torture, because with those two girls, he could never quite separate their affections for him from his alter ego, the little black piglet, but he knew that Copy-chan had feelings for him as a man. Those feelings might still exist in Ranko, and the other two as well, but he knew that appealing to those feelings might be seen as an unforgivable insult. After long hours of wrestling with it, he finally could not stand it. He rose from his sleeping bag and approached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Knowing perfectly well how hard it was to wake his rival, he advanced as calmly as possible, dragging the blanket off his sleeping form and aimed a kick for the open window. After punting the sleeping boy out the window, he jumped out after him, careful to avoid the pond below. Fortunately, he arrived in the wake of the splash heralding Ranma’s awakening, and did not get soaked on landing.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 Who- Where!?” the shocked and soaking boy babbled as he reared up gasping for breath. His eyes narrowed as he spotted Ryouga standing on the grass. He automatically sent a wave crashing toward his rival, shouting, “What the hell did you do that for, P-chan!?”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“Snort! Bweeee!” came the indignant response.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guess I should heat up some water if you’re gonna actually answer that, huh?” he grinned as he dragged himself out of the water and collected Ryouga’s clothing. Looking into the pig’s eyes, he asked, “You did have a reason for waking me up, right?”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nodded.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sighed. “Alright. Come on, I’ll take you in to the furo. Whatever you wanna talk about, we can do it while we both get warm.” Ranma smirked as he picked up his friend and carried him into the house. Kasumi poked her head out of the kitchen and offered a cheerful good morning as they passed. “Hey, Kasumi. Is the bath free?”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the first one up, Ranma-kun. I’ve already run the bath, but you can go ahead of me,” she offered. Ranma noticed that the eldest daughter was in her bathrobe, and realized how early in her morning routine they had intruded.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sorry, Kasumi. I’ll try to be quick, so I don’t mess up your morning,” he promised. She just smiled and returned to the kitchen. As he carried P-chan into the washroom, he could hear the water running in the bath. Apparently Kasumi had just wandered out for a moment while the tub filled. He quickly stripped out of his wet clothes and entered the bathroom. He closed the tap, seeing the tub was about full, and proceeded to wash down before joining P-chan in the bath. Or rather, Ryouga, since the boy appeared as soon as the piglet hit the water.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“Sorry about the rude awakening, Ranma,” Ryouga began, leaning back and relaxing in the heat. “I just didn’t know a quicker way to wake you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used to it. So, what’s so important it couldn’t wait?”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need to ask you something.”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wanna ask me for advice?” Ranma paused in shock.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“I’d rather get beaten up by you than Ranko,” Ryouga huffed.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Ranma’s eyes narrowed. “I don’t think I like the sound of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it’s not entirely my idea,” Ryouga explained, relating Akane’s argument, without specifying her part in it. “She isn’t Copy-chan, anymore than you are Copy-kun, but she is the one looking at being a girl for the rest of her life. The person who suggested that I try dating her thinks it’s the best way for me to help. I think it’s a good way to get myself killed.”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not entirely wrong, Ryouga,” Ranma frowned. He finished scrubbing down and rinsed himself off. He remembered the advice “he” had given “Copy-kun” and forced himself to think carefully. After joining Ryouga in the furo, he continued. “Ranma-chan… Kami, it’s odd having to refer to another version of myself… She claims that the curse allowed me to develop a female identity. That you and that damned koi rod actually helped it happen. I’m not comfortable with it, but I can find it in myself.” Ranma pushed through the water to put as much distance between himself and the lost boy. “When it was you and Copy-chan, I admit that I thought you might be good for her, and she for you. Ranko’s a different story though. As Ranko, you’re like sort of a friend, sort of a jerk, that has unexpectedly become more than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bowed his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feels things for you she’s not sure she wants to,” Ranma confided, striving to put some mental and emotional distance between himself and Ranko. “I suppose the problem is that what she feels for you is just wrong, if she thinks like a guy, and she’s afraid it’ll make her think like a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she is a girl,” Ryouga protested softly.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“Not by choice,” Ranma insisted. He let the silence engulf them for a while, as he contemplated Cologne’s revelation. In another life, he was a girl. That was certain now. That girl had died at about the same age he had been cursed, so it was sort of like the two lives had blended together in the last year, give or take a couple of months. At least if he tried to balance the influence of the two lives. He didn’t remember the other life, but he realized that if he did, it would complement every experience he had as a guy, making it impossible to assert one gender over the other on that basis. After hearing a brief synopsis of that life, the walls between lives seemed perilously thin suddenly. He sighed, “I thought I’d never have to worry about this again. It’s gotta be worse for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“To be honest, I think I agree with whoever put you up to this,” Ranma admitted, shifting uncomfortably. “It’s not like I never had to consider living as a girl. Because of my parents, it wasn’t easy to think about, but the truth is, if I had to live as a girl, I’d rather just be a girl than cling to my masculinity. At least then I could actually live a somewhat normal life. It’s just that a girl’s life kinda sucks compared to a guy’s. I don’t like being second to anyone.”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“Even as a girl, I can’t see you being subordinate to anyone,” Ryouga agreed, looking up. Taking a deep breath, he dared, “Does that mean you think I should ask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studied him intently for a moment, sternly. “Better you ask her, and date her, than moon over her like Akane. The fact that you’re talkin’ to me about it says you’re serious enough. Don’t be a Kuno, though. If you keep chasing other girls, she’s gonna end up serving your carcass for dinner, P-chan,” he warned pointedly.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control how I feel about Akane and Akari,” Ryouga frowned. “If I thought they had any serious feelings for me as a man, a human being, it would be hard to ignore them. I don’t see how it’s much different from all the people you’re involved with, Ranma. I’m hardly the only guy in Ranko’s life. I suppose I’ll be as serious about it as she is, and I can’t promise more than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thought about all the guys he had become involved with as a girl. No real serious relationships, but there had been more than one “engagement” and Kuno was not the only man to try and seduce him. “It’s up to you, man. You can ignore my advice if you want. If you’re serious about this, though, I’ll talk to her and set it up. Spare you the agony of trying to ask her in person, since you’re so pathetic under stress,” Ranma grinned impishly.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To his surprise, Ryouga actually felt relieved. “Thanks Ranma! That’s a load off my mind! I didn’t think you’d be such a good sport about this!” Ranma gaped at him, sweat not caused by the heat rolling down the side of his face.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Ranma-chan sighed as the girl sharing her futon moaned softly and snuggled a little deeper into her side. The sun streaming directly into the room was much more intense than the gentle illumination that would infiltrate the guest room across the hall. Akane, in her bed, was sheltered from the glare, and Ranko had wiggled into the shade, pushing her twin’s face directly into the pool of light. The sudden wash of light did not belong in the dark, gloomy nightmare she had snapped out of. From the sound of things, Ranko’s dreams were not much better, and had taken a turn for the worse. Blinking the sleep from her eyes, Ranma-chan glanced at the clock. Grimacing, she sat up and stretched, hoping that the few stray hours of sleep would suffice for the day. She had a lot of work ahead of her, and staying up half the night talking to her twin about Cologne’s revelation had probably been a bad idea. It had certainly provoked the horrors locked away in Fa Shen’s memory.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Looking down at herself, she sighed. It figured this form would come with extra baggage. As if life as Ranma had not been enough to deal with. What seemed more disturbing was that it should suddenly confront her when circumstances threatened to strip her... his identity away from him. Ranma-chan scrabbled to collect her wits, holding onto the certainty that was Ranma. She and Ranko had both taken refuge in that, while discussing the implications of this previous life. It had been essential, given what they could fathom from the memories they had already tapped into.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had been the daughter of Pa Shen, who had taken refuge among the amazons after escaping from the Musk. Before that, it was safe to assume that Pa Shen had been some exotic animal, chosen and cursed by the Musk to bear sons with the gifts inherent to her native species. One of whom, Lo Shen, had conspired to sacrifice Fa Shen to replace the spring of drowned woman the amazons had destroyed after it had been used by enemies of their tribe to infiltrate and destroy them from within. Enemies who were allied with the Musk, attempting to abduct Pa Shen and return her to her original captors. Fa Shen had died seething with hatred for her sibling. A hatred that Ranma and Ranko could feel turning upon the image of Ranma, who so closely resembled the brother who condemned her. That venom was nothing compared to the wrath Fa Shen held for the man who had ultimately murdered her. </w:t>
      </w:r>
    </w:p>
    <w:p w:rsidR="00E4203A" w:rsidRPr="005C0E8B" w:rsidRDefault="00E4203A">
      <w:pPr>
        <w:spacing w:line="360" w:lineRule="auto"/>
        <w:rPr>
          <w:rFonts w:ascii="Montserrat" w:hAnsi="Montserrat"/>
          <w:sz w:val="24"/>
        </w:rPr>
      </w:pPr>
      <w:r w:rsidRPr="005C0E8B">
        <w:rPr>
          <w:rFonts w:ascii="Montserrat" w:hAnsi="Montserrat"/>
          <w:sz w:val="24"/>
        </w:rPr>
        <w:tab/>
        <w:t>Ranma-chan shivered as her mind flashed on the dreams of the dragon-born prince of the Musk and his attempts to dominate Fa Shen, and exploit the laws of her tribe. As a martial artist, her skill compared favorably to that of Shampoo, but her mastery of chi manipulation and shiatsu surpassed that of the young prince who pursued her. Ranma-chan wondered what sort of creature had given Fa Shen a grasp of chi to rival the abilities of a dragon halfling. Whatever it had been, it accounted for the prince’s unrelenting interest in her. Probably some other breed of dragon, given the emphasis of the ruling houses of the Musk. What could a dragon desire more?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Unfortunately for that prince, Fa Shen had been a proud amazon and a prodigy to boot. Faced with the contempt the Musk held for females, she would have rather died than be defeated by him, and ultimately she had. In retrospect, this did not make Ranma-chan feel any warmer toward this unexpected heritage. It did, however, force her and Ranko to sit up wondering how this heritage would affect their present situation with Cologne, Shampoo and the rest of their tribe. It did not take a genius to guess that they would do anything to bring the resurrected heroine back into the fold. They had asked themselves if this third identity was a solution to their present problem, or if it just complicated the situation worse. Suppose Cologne did want Fa Shen back. Would she be satisfied with a Fa Shen that turned into a boy? Did the logic that stated Ranko should be one hundred percent female also apply to the drowned girl? For that matter, would either of them being Ranko result in Fa Shen’s personality awakening and taking over? Would they ultimately become twin fusions of Ranma and Fa Shen, and never truly be either? What would it do to Ranma if he too awakened fully to that past life?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questions had no sure answers. At the very least, thinking about it only suggested that Fa Shen’s hatred for her brother might account for why she had not surfaced sooner. That door had waited to open until Ranma’s memory was locked away in Copy-chan. If she had not gone back into the mirror, Copy-chan would probably have become Fa Shen entirely.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sighed. The other thing they had figured out from their brief recapitulations was that Fa Shen would be as quick to reject masculinity as Ranma had been to deny femininity. Having only begun to overcome the self-loathing that came with the curse, Ranma-chan did not relish the thought of facing it again as Fa Shen. Given the uncertainty of her identity at this point, however, she was the most likely to inherit that identity. It gave her a sudden appreciation of Ranko’s lament about not having any choice in who she would be. Remembering how easily Ranko had slipped into Fa Shen’s perspective at Cologne’s prompting, Ranma-chan suspected she might not even realize it was happening until it was too late. She did not know if she should be afraid, but she was certainly distressed by the whole idea. Enough that she felt like a coward when the impulse to retreat from it into male form had hit her last night. Genma had intercepted her search for hot water and marched her back to bed, however, reminding her sternly that she was not welcome in the guest room and she could not sleep in Akane’s room as a boy.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“Damn him,” she muttered. “He wants me to become someone else, so Ranma can take my place!” Not for the first time she considered challenging her other duplicate for the right to be Ranma, even if it would force him to actively commit to the engagement to Akane. That no longer seemed like the biggest problem in her life. If anything, it would be better for Akane, since her condition helped delay the inevitable. Once it was safe to confront Nodoka, Genma and Soun would certainly rush the wedding. As a matter of honor, Ranma and Akane would wed if pressed, but it would be a mere formality. As it was, it was uncertain if they were even friends, and Ranma-chan was not sure the Akane cared even that much. At best, she seemed to tolerate her. That fear had kept Ranma-chan from examining her own feelings about the tomboy too closely. There was something about Akane she loved, but it was elusive and the girl certainly did not share it openly with Ranma-chan. Her feelings for Akane were not that different from the feelings she had for Ryouga, actually. Those feelings for Akane had offered the best reinforcement for her masculinity, outside of her desire to make her mother proud of her son. Akane deserved a real man. It had tortured Ranma to be anything less than that. In all honesty, her biggest fear with regard to her relationship with Akane was that she was not man enough for her. “Damn,” she muttered again. The current Ranma would not have that problem now. What kind of man would she be if she threatened to take that away from Akane? “I guess I can’t challenge him, like I did Ryu Kumon.”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blinked and opened her eyes suddenly. The muttered comments, and the light that had angled into her face, had roused her. “You weren’t seriously thinking of challenging him for your name, were you?” she asked in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“Wouldn’t you if you had a chance?”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“Mmmm… Good point,” she grumbled. Being awake, she stretched and got up. There were piles of books waiting for them downstairs, and since Happosai had not provided an immediate solution they still had to dredge through them. They had already filled a note pad with ideas of things to try, and had sketched out a regimen to train the abilities they would require to apply the medical techniques. As she had slept, the back of her mind had also gone to work on the problem, and insisted there was a simple solution, if she could just see the critical element. Yawning, she headed out the door. “Come on,” she called softly. “We should get back to work.”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think I need a bath first,” Ranma-chan practically yowled as she was infected by her twin’s yawn.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“Good idea,” the other smiled lazily, following her down the stairs. They were both half asleep as they entered the washroom and stripped down. The reminder that itched in the back of their brains did not penetrate the haze as they sat down on wash stools and scrubbed down. It was not until they entered the furo together that they realized what they had done. Ranko took one look at the boy sitting in shock across from her and burst out laughing.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believe we forgot!” she gasped, as she got control over herself. Ranma-kun was studying her in the same curious way he had examined Copy-chan, the first time he had dragged her into the furo. “So, how long are you going to keep staring?”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Ranma-kun blushed and looked away. “Sorry, it just blows my mind to see my girl form sitting in hot water. It’s like I don’t really see you until then. Even after a week and a half, I’m not used to looking at myself, my girl half, through a guy’s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studied his turned face thoughtfully. She quickly turned her head as she realized that the same phenomenon applied to looking at her male half through female eyes. When it was Copy-kun, or rather when she was Copy-chan, she had looked on him as a potential mate. In spite of remembering who she was, she had fallen into the same appreciative gaze herself, as he transformed. Her mind flashed on the memory, as Ranma, of seeing Copy-chan that first time, and the weird feeling he got from looking at her. At himself, he had actually thought. Having probed into the mysteries of sex, as Copy-chan, she suddenly understood the feelings he had felt. The instinctive, sexual curiosity. The intellectual revulsion as he rejected the notion that formed. “I’m always going to remember being a guy,” she mourned softly. “I don’t know if I’ll ever be able to look at a guy the way I looked at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he sighed, “at least we both know that isn’t Fa Shen talking.”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sighed. That was true. If she looked at him through Fa Shen’s eyes, she probably be trying to kill him right now. “We’re going to have to do something about that. I’ve got enough reason to hate Ranma as it is. I don’t need her help becoming psychotic about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we’d have to be Fa Shen to teach her the difference between Ranma and Lo Shen,” Ranma-kun shifted, looking down into the water, but facing her. “I’m not sure we can go there and get back, though.”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matched him, though she had to focus hard on her toes to avoid seeing him too clearly through the water. She reminded herself that, being the same person, there was no shame in sharing a bath. “It’s not a big step for me,” she responded once her thoughts were composed. “I mean, I could probably become her if I just used her name for a while. Her personality is just like mine.”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how you’ve adapted to your condition,” he corrected. The dead amazon’s feelings about males, as prospective partners, was eerily similar to how Ranma-kun felt when female. There was a physical magnetism, but a kind of abhorrence about submitting to it. Apart from that, she was not that much different from Ranma, thanks to her heritage. She’d be quite comfortable in Ranko’s place. “That doesn’t mean you have to be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you or me, buddy,” she replied listlessly.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am sure she’d be thrilled at our enthusiasm,” he quipped.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Eighteen: Coming to a Crossroads</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An oddity of the human psyche lends the hour of awakening an eternal quality. In that critical period, a person could easily find her mind displaced in time by days, months or years. Akane was hardly immune to this phenomenon, rising naturally from troubled slumber in which the events of the past two weeks were revisited and filed with great relief under the header of dreams. Another oddity of the human psyche she unwittingly demonstrated, was the capacity to overlook inconvenient reminders of an unpleasant reality, such as the pillows, futon and comforter testifying to the fact that Ranma-chan and Ranko had slept in her room with her. Blinking and yawning, carrying her bath supplies, she shuffled blindly past that obstacle and made her way down stairs. She had gotten into the habit of hurrying downstairs to claim the bath while Ranma sparred with his father. Passing by the Tea Room, glimpsing Ranma and Ryouga conversing in muted voices as Kasumi poured tea, and judging it too early for Nabiki, Genma (in the absence of a sparring session), or her father to be awake, she concluded it was perfectly safe to enter the bath, ignoring the occupied sign hanging in the washroom. Altogether, her state of denial lasted about eight minutes.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For one whole minute, which Ranma-kun and Ranko spent frozen in apprehension, Akane struggled to catch up with events sufficiently to utter the appropriate phrases of outrage inspired by the boy and girl sharing the furo.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the minute elapsed, and no coherent noise escaped Akane, Ranko cleared her throat and blushed, “If you’re going to just stand there, you might wanna put on a robe or something.”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eeped, stepped back and slammed the shoji closed. A second later, the screen shot open and she stormed in wearing an oversized t-shirt. “What the hell are you two doing in the bath together!?” she demanded, fuming in outrage and embarrassment, while her eyes darted around for an implement of destruction.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Ranma-kun, who had managed to snap his eyes shut in the first few seconds of the show, carefully remained silent, sinking a little deeper into the water.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want an answer before or after you pound us into oblivion?”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finally picked up the sprayer and aimed it at the boy. While not being deliberately malicious, it had recently been filed in her mind as a punitive weapon suitable for use in this situation. The remembered trauma of experiencing the triggers to the curse simultaneously caused both Ranma-kun and Ranko to bound clear of the furo instantly. The sudden movement caused Akane to clench her fist and flinch back from the wave of hot water, “Get back! Perverts!” In a flash, in more than once sense, everyone in the room was female and soaked. For Ranko, that was of course the status quo. Thus, she was the first to respond again.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quite through?” she demanded, glaring into the cold spray. Akane dropped the hose and opened her mouth, but Ranko cut her off. “I don’t wanna hear it, Akane. The answer to your question is, bathing. If you think there’s anything more to it, that’s your problem. If you’d paid attention to the sign in the washroom, it wouldn’t even be that. As for what you just tried to do,” she narrowed her eyes to slits, “I hope you never experience the kind of pain you just threatened to hand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puffed up in indignation and began to roar,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the girl screamed back, drowning her out. “Didn’t you see me!? I’m in hot water up to my eyeballs and you’re goin’ ballistic cuz SHE,” her finger snapped out to point in Ranma-chan’s direction, “forgot she could still become a guy, even though she can no longer be him anymore!” Ranma-chan cringed at that and turned away from the confrontation. Until Ranko shouted it, she would not have admitted to herself that she had been taking refuge in her recently discovered feminine psyche to dull the pain of losing her real identity. Now that it was spoken, she suddenly could not meet Akane’s eyes. Ranko was not done, however. “If you’re not gonna even bother tryin’ to understand what you’re jumpin’ into, maybe you oughta learn to stop rushin’ blindly into the middle of everything!”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recoiled from the combined outbursts as though they were an onslaught of physical blows. She spun and fled through the open door, leaving a mist of tears to fall in a line behind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As Ranma-chan turned around, Ranko folded to the tiles and burst into tears herself. Ranma-chan bit her lip, catching a rebuke at the last second. Ranko was well aware that she had been too harsh. Feeling how fragile her own emotions seemed, she slumped down beside her twin and held onto her somewhat helplessly. It was frightening. The changes they were going through were taking their toll. When Soun stormed down stairs and into the bathroom, driven from his bed by the sound of Akane slamming into her room and exploding into loud wails of grief, he took one look at the naked girls struggling to master their shattered feelings and backed out without a peep. When Ranko recovered, the two girls got dressed and timidly slipped up to the breakfast table. Sitting in his usual spot, Soun was staring into his tea looking shell shocked. Neither of the girls could meet the eyes of Ranma and Ryouga as they waited for the morning meal to appear.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sighed after a moment, thankful of one thing. Akane’s intrusion had shaken both of them out of their thoughts about Fa Shen. The realization got her mind back on that track, but hopefully Ranko would not join her in that contemplation. Ranko had enough to deal with. The prospect of becoming a stranger to herself, by embracing a long dead expression of herself, was too much to add to her problems. It made more sense for Ranma-chan to take on that challenge. She had the least to lose under the present circumstances. Becoming someone else was beginning to look like an ideal way out of this absurd situation. Unfortunately, she was not the only one “looking out” for Ranko.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cleared his throat to get their attention. “Ranko,” he waited for her to meet his eyes. “Could I speak to you alone for a moment?” He gestured for Ranma-chan to stay out of it when she went to open her mouth. Ranko took a deep breath and nodded. “Come on. Let’s go out to the dojo.”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rose stiffly to her feet and followed him out of the house, expecting to hear some lecture or demand for her to explain her verbal assault on Akane. To her surprise, he began to fidget and blush once they were alone.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What did you wanna talk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need to ask you some things,” he began, trying to find a way to approach his proposal. “I guess the first thing is, I’ve had to face what’s ahead of you, but I’m not really sure how you feel right now. Are you okay with bein’ Ranko? I mean, taking the identity, bein’ a girl for real… for Mom?”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arched back slightly in surprise, wondering what he was really after, to start with a question like that. “That was the idea, wasn’t it?” she retorted easily, buying herself time to think while he scowled at her and tried to explain what he was asking. While he reiterated some of the things that had been said the previous couple of days, she composed her thoughts.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it’s not like I think you have’ta,” he was concluding, “I just wanna know if you’re gonna give it a try or if you plan to go to China as soon as we have this other problem straightened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am not doin’ as good as, um, Ranma-chan, at tryin’ a female perspective,” she confessed, looking down. “I mean, she figured out how to do it, but I’ve been afraid to really try. She can be a guy, but all I can do is hold onto the memory of it. I’m afraid if I let go of that, I won’t ever wanna go back to bein’ me, exactly.” Looking up she shrugged and shook her head, “No, not just that. I guess what I’m really afraid of is that I won’t become Ranko in truth, but that I’ll slide all the way until I become HER,” she emphasized, trusting him to know who she meant.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looked at her seriously, as he allowed the fear to unfold for himself. He had tried not to think about Cologne’s revelation. The idea that he was a girl before ever being born as a guy was disturbing. Worse, she had been an amazon. Even in his sleep, his mind had retreated from nightmares that made him feel like he hated himself. Instead of following that topic, he addressed her previous concern. “So you really wanna be a guy again?” He knew he would, in her place. Just because he had been female—even a girl, in another life—and might be able to be one again, he did not particularly want to. Not if he could help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shrugged. “I’m not so sure it’s as important, if I can’t really be me,” she stressed. Even if she could somehow manage it, and become Ranma’s “twin brother”, it would not be the same as being Ranma. It would be easier to hold onto her identity as Ranko, if she could be sure that was as far as she would slip. “If I could figure out how Mom would feel about having another son, I wouldn’t feel like I was giving up everything just to be a guy. If I didn’t know how much she wants a daughter…” she trailed off. It need not be said again that she was the perfect choice to assume that responsibility. Shaking her head, she crossed her arms and stared at him, “I don’t have an easy answer. Why did you want to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he began, scratching the back of his head, “if you are serious about bein’ Ranko, or at least figuring out if you can, I have a… an idea, I guess. A proposal.”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Her eyes widened for a moment, then narrowed. “What do you mean?”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wants to ask you out,” Ranma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not sure that’s a good idea right now,” she frowned, looking away.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not sure it’s a good idea to avoid it,” he retorted gently. “I know the feelings are there. I feel it, but I can’t do anything about it. Weird as it is, I feel about the same for Ryouga as I do Akane. We might all prefer to be guys, but only one of us can be with her. If there were no one else, that would be a real problem. Also, it would not be as complicated with Ryouga. There’s no one else pressuring you into it, and he’s bein’ more open about his feelings than Akane. At least you have some clue if anything will ever come of it, while I’m never sure about her,” he pointed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this is Ryouga, 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I know, as a guy the idea is kinda sickening, but as a girl…” he shrugged. “As a girl there’s nothing wrong with it. You could do a lot worse than Ryouga, and he needs someone who can understand and respect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just can’t believe he’d even ask,” she shuddered, feeling a bit angry that he had not respected her request for time.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wasn’t his idea,” Ranma responded. He explained how Ryouga approached him, and how he had been prompted to act as a way of helping Ranko. “The whole idea is to help you. It’s enough just to ask, really, but he’s ready to follow through, all the way, if that’s what you want. If that’s what you need. I think he’s as scared of the idea as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you came to me with this,” she pointed out. “You think I should do this. I don’t think you’d have done that if you hadn’t asked yourself first.”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sighed and gave a slight nod.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you already know what I’ll say.”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nodded. After staring into each other’s eyes in silence for a moment, he turned away, “I’ll tell him it’s okay to ask.”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watched him return to the house. She slowly sank down to sit on her heels. It was both horrifying, and a relief, to find herself at this crossroad. The possibility had haunted her since the first time she had explored her cursed form. The silent friction of her hands on her own skin had whispered to her that this body had a purpose of its own, and a day would inevitably come when it would find a way to reveal itself to her. A day when something would compel her to accept that the change was more than skin deep. All that was required was for her to be put into a perfectly plausible position, and recognize that it applied to her. Ryouga was on his way out to ask a girl on a date. When he appeared in the door, looking nervous and determined, she could not deny that she was that girl. Trying not to look as though she stared death in the face, she turned her eyes up to meet his.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Ranma-chan had studied Ryouga for several long moments, when her reflections departed, before excusing herself from the breakfast table. She had a dreadful suspicion of what Ranma and Ranko were discussing and had not been prepared for the stab accompanying the realization that Ranma and Ryouga had not even considered her in their scheme. The sensation of doors closing to her was becoming painfully palpable. Ironically, she could guess what had brought this on, and could see that Ranko needed it more than she. She had never wanted to fight more than she did for the identity of Ranma, and yet she had forced herself to admit that it was a futile effort from the beginning. That realization had allowed her to embrace the identity she lost to Ranko even before Ranko realized it for herself. Along with the man who fell in love with that identity. It was this clarity that allowed her to understand what had really happened in the bathroom only moments ago. She wished she could break away from Akane as well, but instead she found herself at the girl’s door hoping to offer in friendship what she was never able to offer as a fiancé.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Maybe one had to become a true outcast to comprehend the value of unconditional love. Or maybe what she felt was part of the process of coming undone, a gift realized in the same breath as the onset of death. Tightening her fist, she promised, “Curse be damned. I will not die. I might lose everything I know and love, but I’ll find a way to survive!”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came a muffled voice from the other side of the door. The faint sobbing had stopped.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 friend,” Ranma-chan answered, sighing.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 moment later, the door opened. Akane looked at her with horribly swollen, red eyes and a damp face. “What do you want?” she growled in pain.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she looked away. She originally intended to apologize for Ranko and explain the girl’s attack, but suddenly wanted to be rid of this sense of collective responsibility. The truth was, she was in pain, and misery loved company. Rather than try to explain, she just relaxed the mask she had built to maintain a masculine façade against the emotional nature of her current form. Without warning, her eyes filled up with tears and she breathed, “A friend.”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gave her an odd look, unable to believe the cascade of tears streaming from Ranma-chan’s eyes. She could not help but remember the conversation she had with Ranma on the way to Tofu’s the morning before. Faced with the prospect of losing his identity to the reflections, he had expressed the hope of claiming the friendship she had promised Ranma-chan in their first meeting. Taking a breath, she pushed aside her own pain and asked gently, “What happened?”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sighed and shrugged. “Ranko’s claiming the other half,” she explained simply. She had not witnessed it, but she felt in her bones that it was happening. Ryouga’s nervous and eager air had betrayed enough for her to know what Ranma would ask Ranko, and she needed no help figuring out what her answer would be. Ultimately, the decision was based on her honor, so there was only one choice for the girl to make.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considered the response and pulled Ranma-chan into her room. Closing the door, she acted on impulse and hugged the other girl. At the moment, that’s what she was. Ranma-chan allowed herself to be consumed by silent, racking sobs. Even as she cried, she found herself amazed by the emotional release. What was more surprising, when the fit finally ended some time later, was the strange clarity that followed. Akane had allowed her own tears to play out in the embrace, recognizing that Ranma-chan was there as much to unburden Akane’s grief as her own. While they slipped apart and moved in silence to the bed, Ranma-chan pondered her current state of mind. By dropping her guard completely, she had finally admitted the depth of her loss. And it was devastating. There were suddenly no maps, no logic, to the terrain of her life. The assumptions that went with all she had been, had been stripped away as well. All she was left with was her determination to survive, and a sudden sense that she had nothing left to lose, and everything to gain by trying.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okay?” Akane finally ventured.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remember the last time I cried like that,” she responded softly, allowing the wonder of it to enter her voice. “I had no idea it could help so much to just let it all out. I mean, nothing’s changed. My life is still torn to hell, but it’s like the fight is over. I’m a complete mess, but there’s nothing to stop me from pickin’ up the pieces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said Ranko was claiming the other half,” Akane reminded. “What exactly does that mean? Why did that make you fall apart?”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winced. She had enough pride left that she did not like the way that sounded. Sighing she shook it off, “I did fall apart, didn’t I?” she forced herself to admit. Taking a breath, she tried to answer the question. “It makes sense for her to be Ranko, but she… She was not ready to accept it. When she lashed out at you, she was finally accepting that she would not be Ranma ever again. Then Ranma…” she stopped and swallowed back a new surge of tears. “I don’t know how to explain it. Ranma and Ryouga were waiting for us at the table. Ryouga was beside himself, and only got worse when Ranma took Ranko out to the dojo. I can guess what’s up with Ryouga, and if Ranma’s helping him, then I know what’s going to happen. Ryouga’s a problem I can only figure out as a girl, and that’s what’s gonna cause Ranko to claim that identity for real.”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you expected that, didn’t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sighed. “It’s easy to figure out, but it’s a lot harder to live with. I’m runnin’ out of things to hold on to, and I’m not sure I’m gonna like what’s left.” Once again, the specter of Fa Shen rose up in her mind. She laughed a bit harshly, “I got used to the idea of bein’ a girl. Maybe it won’t be so hard to get used to bein’ an entirely different person. I just wish I had a better idea of who she is.”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would you have to become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not a choice. That’s just what’s left when you take away the rest.”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imagine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“Neither can I,” she flopped onto her back. “That’s the problem.”</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 studied the girls across from him. Ranma-chan had slipped upstairs to Akane’s room while he was out in the dojo talking to Ranko, and from the looks of her now, had been crying. It was unreal. When she had come downstairs, after Kasumi knocked on Akane’s door to remind her sister to hurry if she wanted to bathe before breakfast, the cursed teen had made no effort to disguise the evidence of her unmanly indulgence. Ranko had entered ahead of Ryouga, before Ranma could comment, and had gone instantly to her side. They had spoken in hushed voices in the hall for a bit before returning to the table, where Ryouga distracted Ranma from the questions, or insults, he had been considering. Perhaps that was a good thing, Ranma considered, but it was beginning to bother him how they were distancing themselves from him. Oh, it was not hard to figure out why they were withdrawing, but it disturbed him to see “himself” retreating into the female guise he had hated as often as not.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and Ryouga had changed the topic of their discussion once they noticed the violent spasm from Ranma-chan, at hearing mention of the upcoming date with Ranko. They had observed the quick exchange between Ranma-chan and Ranko, as the cursed girl probed the other girl’s feelings about the matter, and the decision underlying it. After an awkward hug, and words of mutual support, the two had retreated into silent contemplation of the what this decision might lead them to become. Ranma could practically taste the bitter thoughts stewing in both of them. It was too painful to watch this happening to, well, himself, but neither could he turn away. It was his fault they were forced to face these challenges. His fault they confronted a future as girls.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Genma joined Soun at the table, and Nabiki sauntered in as Akane raced out of the bathroom. Kasumi began setting out the breakfast dishes, and frowned at the subdued faces circling the table. Hoping to break the silence, she smiled and addressed a cheerful question in the direction of the twin girls, “So, Ranko-chan, is it true you are going on a date with Ryouga-kun?”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stiffened but contained her reaction better this time. Ranko blushed and flicked a look at Ryouga before meeting Kasumi’s smile. “Ah, yeah. Mom’s been buggin’ me to try dating. If I’m really gonna be Ranko—a girl she would want as her daughter—it’s about time I started tryin’ her suggestions.”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Kasumi’s smile grew a bit warmer, “I would be happy to help you get ready this afternoon. Just remember to excuse yourself from your studies a couple of hours ahead of the date, since this will be rather new to you!” Ranko’s eyes widened at the suggestion. It had not occurred to her that a date implied getting dressed up for the occasion.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that’s okay, Kasumi,” Ryouga tried to intervene, catching the alarm on Ranko’s face. “She doesn’t need to get dressed up for me! I think she’s pretty enough just the way she is. Really!”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“Now, don’t be silly, Ryouga,” Kasumi giggled, waving him off. “A first date should be really special. You should both try and look your best and find something really special to do together.”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Genma had been looking back and forth, following the conversation. He had settled on Ranko with a stern and thoughtful expression. “Daughter,” he intoned, trying the word out carefully and waiting to see how she reacted to it. When she simply sucked in her breath and snapped around to stare at him in shock, he continued, “I am well aware that you have teased Ryouga quite a bit in the past. I can hardly fault a young man for taking an interest in, ah, a girl with such healthy attributes.” Genma actually blushed, rushing on, “Ahem. However, in light of what has passed between you, I am hesitant to give my blessings to this venture.”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“Geez, Pop,” she scowled and looked down. “It’s just a date. And it’s not like I tried to trick him into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Genma considered that and turned instead to Ryouga, “So, it was your idea to date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not exactly,” Ryouga blushed and looked at his breakfast. “It was my decision to ask her, but it was actually suggested by, um, someone else. I did talk to Ranma about it first, since I wasn’t sure she would be interested.”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Genma ignored the other details at the moment to sustain the focus of his pursuit, “Who, if I may ask, actually suggested it?” There was obvious suspicion written over his face, as he leaned forward to intimidate Ryouga a little. There was a moment of silence as Ryouga bit his lip.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was my idea, actually,” Akane spoke up. She gave Ryouga a strange look, wondering why they boy had tried to keep it a secret. Clearing her throat, she explained her reasoning. “Being stuck in a female body, with Ranma’s memories, it seemed to me that it would be kind of hard for her to really become Ranko, even if Auntie Saotome really wants a daughter. I thought it might help her to, um, try some things as a girl. I mean, if she can adjust to being a girl, being Ranko will be a lot easier for her,” she outlined roughly.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Genma frowned and looked between Ranko and Ranma. “I’m not sure I understand,” he admitted, still looking suspicious.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suddenly spoke up, “It’s girl training.”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Genma turned to stare at her. She refused to meet his eyes. “Explain,” he commanded, leaning back and picking up his rice bowl.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sighed. “There’s a lot more to bein’ a girl than just having a girl’s body, Pops. If that wasn’t true, I’d have really become a girl every time I changed. Yeah, I’ve used this form to mess with Ryouga a lot,” she admitted, gesturing to herself, “and as a result, Ryouga started to develop some kind of feelings. When Copy-chan started chasin’ him, those feelings became real. For him and for her. She kinda got absorbed by all of us when she returned to the mirror. Since she really was a girl, those feelings are sort of the key to becoming a girl.” She looked up and fixed his gaze. “You suggested it, and she’s the one who has to do it. Unless you wanna watch her go insane, you better let them do it,” she warned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what do you plan to do?” Genma suddenly challenged.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do you mean?”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going to date him too, to see if you can be a girl, or are you going to remain a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need to date him,” she shrugged.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Genma paused to consider what that implied. He had absorbed the details related by Cologne, about Ranma-chan’s epiphany, about the struggle the cursed teen faced finding an aspect of identity to cling to for survival, about the previous incarnation as a woman, and spent the previous evening pondering them. “Isn’t the alternative to being Ranko also being a girl?” he pressed.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twitched.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you also need to consider this ‘girl training’ you mentioned?”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I become Fa Shen,” Ranma-chan declared cautiously, “it’ll be sort of like how they became me. I’ll just remember. She doesn’t have any problems with bein’ a girl. If anything, the problem will be dealing with turnin’ into a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Genma’s eyes narrowed at that. The idea of his son suddenly becoming a man hating amazon was a great deal more disturbing than the notion of him becoming a daughter. Perhaps this previous incarnation was not the answer to the problem he foresaw. Though he could not honestly support the possibility of this cure killing the cursed teen, her continued existence remained an obstacle to reuniting his son and wife. Adopting Ranko would not be a great difficulty, if the current assumptions were preserved, but one glimpse of the curse in action would reveal the connection between Ranma and Ranko. He had hoped that Ranma-chan would be pressured into embracing her femininity and thus allow him to present her to Nodoka as Ranko’s twin sister. It sounded as if this Fa Shen person might welcome an encounter with the chisuiiton, but it did not sound like much—if anything—that was Ranma, would survive her emergence.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Seeing the effect of this topic on those at the table, Nabiki decided it was time to change the subject. Turning to Akane she smirked, “Hey, Sis. Since this date thing was all your idea, why don’t you grab Ranma and go along too. Make it a double date!”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whipped around to stare at her sister in horror, even as Soun and Genma leapt to their feet shouting their support. In a flash, they were standing behind Ranma and Akane, pushing them together and babbling about duty and the necessity of patching up past misunderstandings caused by the curse. “It will be a perfect chance for you to see the young man you are going to marry in a new light!” Soun was insisting.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is your chance, Boy! You don’t have to worry about sudden changes ruining the mood! You can finally show Akane how manly you 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believe this!” Akane whimpered. Glaring at Nabiki she growled, “I am going to get you for this, Sis!”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cringed away from his father and moaned, “Why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grabbed him by the front of his shirt and pulled him forward to respond from an inch away, “You have nothing to complain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While everyone at the table was in an uproar, two diminutive figures entered from outside. Happosai had left the previous evening to consult with Cologne on how best to deal with the trio’s affliction. Seeing their return to the dojo had gone unnoticed, they absorbed the confusion and realized what was happening. Akane had unwittingly complicated the situation by arranging a date between Ryouga and Ranko. The impetuous girl had never considered this would leave her open to pressure from the fathers to make it a double date.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two elders caught the attention of Ranma-chan, who slipped outside to hear what they had to say. The good news was that the two had come up with some ideas to help the trio. In fact, they pointed out, the prospect of the reflections departing in the afternoon on this latest lark could actually serve to test the techniques they intended to have the trio learn during the day. After discussing it, Ranma-chan led the way back inside and interrupted.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she shouted to get everyone’s attention. When they all stopped jabbering and looked at her, she continued, “Ranma, Akane, it would actually be a good idea if you two did go out tonight when Ranko and Ryouga do. Happosai and Cologne are gonna teach us something today we have to split up to test. I dunno if a double date is the best idea, so you might wanna plan on going to different places for this.” She quickly outlined the Elders’ suggestions. While she spoke, Cologne’s attention gravitated to the other red-head.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was stealing glances at Ryouga, her face clouded by uncertain thoughts and emotions. It was the look of a girl wondering what she was getting herself into, cautious of her heart. It brought a strange smile to the old woman’s lips. She could not help but remember her observations about Copy-chan and the eternally lost boy. Apparently something might come of that after all. She slipped up to Ryouga and asked a few questions, and received an explanation detailing Akane’s logic on how he could best help Ranko. Cologne took an optimistic view of the arrangement. </w:t>
      </w:r>
    </w:p>
    <w:p w:rsidR="00E4203A" w:rsidRPr="005C0E8B" w:rsidRDefault="00E4203A">
      <w:pPr>
        <w:spacing w:line="360" w:lineRule="auto"/>
        <w:rPr>
          <w:rFonts w:ascii="Montserrat" w:hAnsi="Montserrat"/>
          <w:sz w:val="24"/>
        </w:rPr>
      </w:pPr>
      <w:r w:rsidRPr="005C0E8B">
        <w:rPr>
          <w:rFonts w:ascii="Montserrat" w:hAnsi="Montserrat"/>
          <w:sz w:val="24"/>
        </w:rPr>
        <w:tab/>
        <w:t>Cologne’s secret interest in Ranma, now that she had established that the boy was a reincarnation of Fa Shen, forced her to create a situation that would allow her to continue probing. As an elder, she was compelled to exploit the situation to resurrect the ancient amazon heroine and take her back to China. While Ranma-chan was most liable, in her eyes, to adopt that identity, Ranko seemed a more likely choice for Fa Shen to make. If, as it seemed possible, Ranko won the heart of Ryouga, he would make an acceptable husband—with sufficient training to defeat the girl under the right circumstances. By taking the girl, Ranma-chan would have the option of becoming Nodoka’s daughter Ranko. If she could not embrace that role, she might prefer to accompany the girl to China as Shampoo’s husband, finally. Presenting her with the second option might be the only way to encourage her to consider the first.</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Nineteen: A Mother’s Influence</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Akane had only been too happy to slip away from the breakfast table and rush to school. It was hard to believe this was only the third day of the week. While chaos and confusion was pretty much normal around Ranma, the way things had changed, because of the Mirror of Broken Souls, made the normal mayhem seem like a walk in the park! It was certainly a far cry from Copy-chan’s debut the week before. Once they had survived the first few days, she had calmed down and avoided trouble until the last moment. It was probably a good thing Akane had no clue what the girl had been plotting, for her return to the cursed mirror, or Akane might have tried to smother her in her sleep. Of course, if she had, Ranma would have died too, and it would have been her fault. Not that watching as Ranma retreated deeper and deeper into a female mindset, after being stripped of his identity, was much better.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Her mind kept flashing back to his… her visit to Akane’s room that morning. How much had Ranma-chan changed to be able to break down and cry like that? Or, was it possible that the stranger she was seeing had always been hidden behind all that macho arrogance? Was she only now getting a true glimpse at the person she was promised to? Would she find the same person hiding inside the boy the engagement had shifted to? Questions like these were driving her insane, as she sat through classes and passed notes to Ukyo.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Poor Ukyo had been swamped with school work and the demands of her business, and had to rely on information from Akane to keep informed about what was happening to her best friend and romantic interest. Given the circumstances, Akane was simply ignoring the “rivalry” between them out of respect for the friendship that existed between the okonomiyaki chef and Ranma. However, there was too much to communicate in notes, so Akane mostly put her off and promised to tell everything at lunch. Of course, Ukyo was not the only one interested in the current events of Ranma’s life. As the two talked over lunch, a small crowd formed around them to listen in. Akane had just explained the revelations of the previous afternoon and evening, to the astonishment of everyone in earshot. As they muttered in shock about the revelation of Ranma’s former life, a few comments stood out above the rest.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"Fashion!? Ranma used to be an amazon chick named Fashion?” Hiroshi uttered in loud disbelief. Akane rolled her eyes, as she realized she had not pronounced the name as precisely as Ranma-chan, Ranko and Cologne.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her mother's name was Passion!?” Daisuke jeered.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is it with amazons and those ridiculous names?” the two boys demanded at the same time. Akane, suffering from a few days of restraining her temper around Ranma, was quick to bounce up and unleash a stunning series of hammer blows to the two boys for “rudely” eaves dropping. Ukyo’s eyes widened at the vehemence with which Akane vented her pent up frustrations, and shook her head in sympathy for the two boys who had volunteered to serve as Ranma’s surrogates. Once they had been reduced to a pile of quivering limbs, Akane dropped back into her seat with a huff.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believe those jerks!”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"Er, maybe we should continue this somewhere else, ne, 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Ukyo,” Akane took a calming breath and followed as Ukyo rose from the desk beside her. They slipped out of the classroom and made their way to the school grounds. Finding an isolated patch of lawn, they knelt to continue their lunch. Akane took a moment to recover the thread of their conversation. She had been relating what Ranma-chan had confided, about the memories of Fa Shen’s life she had so far tapped. “So, anyway,” she continued, as if they had not been interrupted, “that's as much as Ranma, er, the original, can remember so far. The more he remembers the more chance there is of him becoming her. Since Ranko's making an effort to be, well, Ranko, Ranma feels there's not much to stop him from becoming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can't he just stay Ranma?” Ukyo demanded, still confused at this new turn of events. “I mean, yeah, it's kind of strange to think of having two of him around, but as long as he can be a guy... It would solve at least two problems.”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do you mean?” Akane looked at her, puzzled.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it sounds like your fathers are pushing you to continue the engagement with the all-male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"Like that's a solution!” Akane frowned.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“…but you're not the only one he's promised to, remember?” Ukyo made a gesture at herself, hoping that she could bring this up without stirring up the old conflict. At the same time, she was annoyed that she had to point out her own claim to make her point.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shifted into a scowl as she considered that. It struck her, now, that the presence of the other fiancées had not occurred to Ranma as a way to claim equal rights to his original identity. Did that mean he did not take those relationships seriously? She wondered how he would react to Ukyo’s “suggestion”. It did not take any imagination to picture how others might react to it, though. She fixed Ukyo with a measuring eye. “Are you serious, though? If you suggest that, you know Shampoo's going to jump on it too, not to mention Kodachi!”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"Who says they haven't thought of it anyway,” Ukyo shrugged and waved it off. “Besides, as long as Kodachi refuses to understand the curse, she will probably focus on your Ranma!” Ukyo smiled cheerfully, enjoying the assurance that Akane would have it no easier than she to assert her claim.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not funny,” Akane growled.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"Nor is challenging Shampoo for the real Ran-chan.”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saying my Ranma's a fake!?” Akane puffed up, and a hint of scarlet aura flickered in evidence of her temper.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uh, didn't mean it like that,” Ukyo hastily protested. She tensed to leap to her defense, but Akane visibly calmed. Relieved to confront only the skeptical look on her rival’s face, Ukyo expounded, “It's just, we all know which one is the original. Even if they all have the same memory, there are differences.” Ukyo tried to emphasize the simple, obvious logic with a wry smile and “objective” expression.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"Not that you can tell by talking to any of them,” Akane muttered, finally backing down and dismissing the perceived insult. As soon as she said it, she gave an odd frown. “Well, actually, the original has been acting, well...” she cut herself off, blushing in renewed confusion.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Ukyo demanded, with her own suspicious look.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"He's been acting like a girl,” Akane hunched in on herself.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way!” Ukyo reared up in horrified disbelief.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it's to keep him from fighting with the other one,” Akane hastened to explain. She blushed again as she realized that it sounded like she was trying to convince herself of that. “But still...” she offered, searching for a way to share her observations of Ranma-chan, without betraying her confidence, as she was cut off.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This is getting out of hand,” Ukyo declared sternly. She folded her arms and focused inward. She already knew about the pressure Genma had applied, and it was disturbing that the only new alternative also meant becoming a girl. She had hoped Ran-chan would turn to her, but he had been too busy trying to deal with blow after blow to seek her out. “I'm gonna have to do something. I can't just sit around while Ran-chan is cornered into becoming a girl!” she announced, clutching her fists in agitation. It was all she could do to not rush off to the Tendo Dojo that instant. The week she had taken away from school for her restaurant had swamped her with make up assignments and exams, and she could not afford to skip out on any more classes. Ran-chan was important to her, but if she lost her independence she would be forced to return to her family in disgrace, and that would not do him any good either.</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Though it had seemed that there would be a repeat of the previous day’s storm, the sky cleared gradually over the afternoon. A fitful shower after lunch, only long enough to force Ryouga to dart inside while Ranma-chan looked up at the sky in resignation, was the only manifestation of that threat. It was hardly enough to distract the Saotome triplets from their work. From the texts they had studied, they had gleaned a better sense of how shiatsu and acupuncture manipulated the natural flow of chi in the body, and how this was exploited in medicine. They had some experience with using pressure points in combat, and did not find it difficult to adjust to the precepts and techniques for healing. They were not terribly surprised to learn that the body itself was responsible for the actual healing caused by those techniques, which were simply ways of directing its resources. Their problem was a little more complicated, but with input from Cologne and Happosai, they were able to map and manipulate the unusual chi flows caused by their division.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From studying the trio, Cologne and Happosai had determined that, though they were physically whole and independent, they actually shared all their spiritual energy. While there seemed to be enough energy to sustain two of them independently, that energy circulated through all of them, connecting them at every vital point. It was easy to determine, now, why the condition worked as a cure. The essence recognized Nibunnoichi (the original, cursed Ranma) as both the source and center of their being. To support the reflections, Nibunnoichi had sacrificed her own boundaries, but the other two did not. The boundaries of the new Ranma and Ranko were intact, and served as a set of polarized boundaries for Nibunnoichi. She could draw energy away from them, because on a spiritual level she was inside their boundaries. With increased distance, Nibunnoichi, the focus, became more exposed and less able to contain her ki. This placed a greater demand on Ranma and Ranko’s resources, as Nibunnoichi drew on them to sustain herself. If that drain became too great, Ranma and Ranko would reflexively cut the original off to preserve themselves.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techniques they had spent the day developing would enable Nibunnoichi to restore her boundaries. Once she could contain her own ki, she could minimize the loss she suffered, as well as the drain on Ranma and Ranko. This did not solve the problem, since there was still only enough energy to properly sustain two incarnations, but it would remove the danger of sudden death for her. A variation on those techniques would allow Ranma and Ranko to “feed” energy to Nibunnoichi at a controlled rate, giving them better control over her demands. If they could find a way for the reflections to spare half the energy they needed, so that Nibunnoichi could harness her full, individual potential, she would be able to fully restore and “seal” her boundaries, fixing the problem for good. Unfortunately, this would deal Ranma and Ranko a staggering, potentially mortal blow, when the process abruptly severed them from the donated ki. If the shock did not kill them, they would fully recover in a couple of years. If they did not suffer any serious physical ailments in the interim.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risks to Ranma and Ranko were essentially those that faced a normal victim of the mirror’s curse, and the odds were that none of them had attempted to sever their links to stop the bleeding. At least, Cologne hoped not, since it would bode ill for Ranma and Ranko’s chances if they tried it. For now, it was enough to devise an effective way to control the bleeding. If that bought them enough time, they could look for other solutions. It was still early in the afternoon when the two elders concluded that the trio had sufficiently mastered the control techniques. That left plenty of time for the reflections to prepare for their dates. Before concluding the training, Ranma and Ranko cornered Ranma-chan.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looking at me like that for?” she demanded, cautiously.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take this the wrong way…” Ranma began.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 know you are trying not to fight over this…” Ranko picked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afraid I’m gonna interfere with your dates?” Ranma-chan interrupted, taking in the concern on their faces and trying to think from their perspectives. As they quickly blanked their faces, she knew that was exactly what they were worried about. “Why do you think I’d do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you do have a habit of butting in and messing with anyone who tries to date Akane,” Ranma pointed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you always mess with Ryouga,” Ranko added.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what you’re talking about usually was because Ryouga was dating Akane!” Ranma-chan fit the pieces together. “So how do you figure I’m gonna mess with you when you are keeping them apart?”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they said in unison, “because we know WHY you had to interfere in the first place.” They exchanged grins and tried to get off the same track.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studied them. Why did she interfere between Akane and Ryouga in the past? Because, thinking as Ranma, while he could not admit his feelings for Akane, he could not let anyone take her away from him. How did that apply here? She struggled for a second and realized that in this case, Ranma and Ranko were “Ryouga”, her rivals for her unspoken affection, and Akane and Ryouga were both “Akane”, the person she’d protect from said rivals. “Damn. Alright, I promise not to interfere. I’ll go over and ask Dr. Tofu to observe while I practice the new techniques. I don’t really need to know where you are or what you are doing to do that.” She trotted off to inform Cologne and Happosai of her intentions, and they followed her to Tofu’s clinic.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and Ranko made their way to the low table sprawled beside it, grateful for a moment to relax. A day of purely physical exertions would have barely left them winded, but what they had been doing required drawing, focusing and channeling chi for abnormally extended periods of time. A large lunch had helped to replenish them, but they still felt drained and raw. They idly discussed the question of what sort of training regimen would be required to build up mental or spiritual endurance comparable to their physical stamina. While they still tended toward identical thinking, they noted that talking to each other stimulated new ideas much quicker than internal dialogue. Before they could make a note to ask someone how the two of them together were smarter than one of them alone, Kasumi entered from the kitchen and began clucking at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"Ranko-chan, you should start getting ready for your date,” the eldest Tendo daughter reminded her, ushering her to her feet and propelling her out of the room into the hall leading to the bathroom. At the same time, a clamor from the genkan announced the return of the youngest Tendo from school. Her shouted greeting trailed after her as she raced down the hall toward Kasumi and Ranko. Kasumi smiled at her in greeting and resumed directing Ranko. “I prepared the bath... Akane-chan!” Kasumi cut herself off to cry out in dismay as Akane trampled over Ranko and shot into the washroom ahead of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have to get ready too!” Akane yelled, slamming the door shut.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Another girl sauntered into the house in Akane’s wake. Abandoned at the front door, she made her way into the Tea Room and confronted Ranma rising from the table. Ukyo smiled brilliantly and waved at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Ran-chan!”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"Hi, Ukyo! Man it's great to see ya!” he greeted her with enthusiasm.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thought I'd come visit, since you're not at school.”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“Thanks, Ucchan!” he grinned. “If you can wait a minute, I’ll be right back down and we can catch up, okay?” he waited for her nod and sprinted upstairs. From the commotion by the washroom, he knew a bath was out of the question, but he picked out one of his best outfits, changed quickly, and paused in the upstairs bathroom to wash his face and run a comb through his hair. With these cursory preparations for his date, he was free to spend the rest of his time talking to Ukyo. He bounced downstairs and into the room where he left his childhood friend scarcely more than a minute ago.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look sharp!” Ukyo stared appreciatively, impressed at what he managed in so little time. No doubt about it, life favored guys in some respects. Even with her preference in style and wardrobe, she spent a good deal of time on her appearance. It was not easy to look her best while giving the impression that she never gave her appearance a second thought. Just the bindings alone! She shook her head and offered him a questioning look, wondering what he had bothered to get dressed up for. Ranma caught the hopeful hint in her eye and sighed under his breath before responding.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yeah. I have to take Akane out,” he explained dismissively.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Well...” Ukyo tried not to let her disappointment show. It had been nice to think, for a moment, that he had rushed off to change for her. Before she could think of something else to say, she sensed someone walking up behind her. Turing around, she came face to face with a familiar red-head.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"Hiya, Ucchan!” Ranko’s face lit up at once, though she continued to rub the back of her head and try to smooth down her rumpled clothing. Ukyo stared at the wild hair and obvious foot prints of Ranko’s recent trampling with wide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happened to you?” she brought her eyes back up to Ranko’s.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sorta trampled me to get into the bath first,” Ranko shrugged and rolled her eyes. With a few deft swipes, she smoothed her hair and her outfit snapped back in order, totally erasing her disheveled appearance.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Ukyo blinked and did another once over, and could not spot a stain, tear, scratch, bruise or blemish. She must have been seeing things. Clothing did not repair itself like that. Right? Right. Ranma just spent a fortune replacing the exotic Chinese clothing he preferred, and which was rather hard to come by in Japan. Absolutely. It was totally ludicrous to believe that the cursed martial artist waved his hand or picked up the ruined set of clothes he stripped off the night before, and poof, they were good as new.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look like you need a bath,” Ranma commented.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"Tell that to Kasumi,” Ranko suggested, giving him a wry smile. “At least, when she gets done lecturing Akane for cutting in front of 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"She's really taking your date with Ryouga seriously!”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dating Ryouga!?” Ukyo found her voice, and it sounded puzzled.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yeah,” Ranko blushed and rubbed nervously at the back of her head again. With a half shrug, she held out her hands to indicate helplessness. “Sorta got into a relationship when I wasn't looking,” she offered, by way of explanation.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I thought there were no after affects from the koi rod.”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 Ranko looked at Ukyo’s perplexed face and tried to figure out the connection. She did not even know Ukyo had heard of that incident. She could not imagine Ryouga confiding it to her. She did not want to think Akane would have revealed that embarrassing ordeal, so it seemed best not to ask how Ukyo learned of it. Assume it was Nabiki, she thought. Shrugging, she replied, “Oh, there weren't. Well, mostly. I'm talking about what happened with Copy-chan. The idea is to use that to, um, help me get in touch with bein' a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would you want that, Ran-chan!?”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thought Akane was going to explain all this to you,” Ranko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thought only Ranko had to be a girl,” Ukyo clarified.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Ranko,” she pointed out, with a narrow look.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Where's Ran-chan, then? I mean, you know, the original?”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went to Dr. Tofu's,” Ranma interrupted, noticing the glazed look entering Ranko’s eyes. Though he had never seen the look, having more experience with giving it, he knew it indicated that Ranko felt slighted or insulted. It was a rare look, reserved for people he trusted who betrayed him, or took advantage of him. It was not a look Ukyo should inspire. “He's going to supervise her while she tests our new techniques,” he elaborated, drawing Ukyo’s attention fully to himself.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just missed her,” Ranko edged in a tight voice.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are you calling him "her"?” Ukyo turned to face the red-head.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"Cuz, so far, she's the only one of us who's grasped the whole girl thing, and it's sort of inevitable, anyway,” Ranko informed her, fully conscious that this bit of information would distress her friend. She hated doing it, but she could not help it. She had been hoping that her transition into a girl would restore the friendship that had been tainted by their engagement. Instead, it seemed that Ukyo valued her “fiancé” more. At the very least, it was obvious she was looking for “him” and had not given any thought to her. The next words out of Ukyo’s mouth confirmed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"Would it be a problem if I talked to, uh,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bit her lip, and focused her will on holding back her emotions.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doubt it,” Ranma answered, eyeing Ranko nervously. He silently willed her to remember that Ukyo had only interacted with the copies, before they remembered being Ranma. She had not had a chance to associate them with Ranma, as Ranma. He’d have to talk to Ukyo, but right now it was best she left. “We're using the techniques on our dates, so there's no reason she can't deal with distractions too. If you're with her, that will sort of balance things out I guess,” Ranma suggested, trying to sound helpful.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"Okay. I'll catch up with you two later then!” Ukyo gave him a thankful look, turned to confront the blank, cold exterior of Ranko, and backed away. Without another word, she turned and left.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"Bye, Ucchan!” Ranma called after her. Turning to Ranko, he sighed. Her face did not show it, but that had hurt her. Clearing his throat, he was about to state his impressions of how Ukyo behaved, when his father stormed through the room and seized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"Come on, Boy!” Genma barked, dragging him toward the door.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Where are you taking me!” Ranma demanded, bracing himself.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"Public baths,” Genma declared, using the leverage he had to try and drag his son over his shoulder to foil his resistance. “You have a date to get ready for, and there's a line to use the bath 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"Whatever,” Ranma slipped out of the hold and dodged out of reach. He considered himself adequately prepared, but he would not mind a bath. No point arguing against it. He turned to his twin, before following his father, as it occurred to him that it would be more convenient to proceed from the public bath to the site of his date. “Ranko, would you tell Akane to meet me at the park when she's ready?”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"Sure. Have fun!” she shook off her irritation at Ukyo and gave him an encouraging smile.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kidding?” he retorted, grinning.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Don't fool around, okay?” she got suddenly serious again. “We'd kill to trade places with you, so don't blow it.” He met her eyes and frowned. It should not have been necessary for her to remind him that the feelings he had for Akane, however uncertain, haunted her as much as feelings for Ryouga haunted him. In both cases, there was a genuine regret for those feelings, as well as a sense of resignation and hope. It was safe to say they would prefer not to feel what they did, for who they did. At least, given the circumstances. It was unnerving to grasp the meaning of her warning. If he lost his chance with Akane, he would regret it.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At the time Genma and Ranma disappeared around the corner at the end of the block, another figure appeared at the opposite end of the street. Lost in her own thoughts, she turned down the street and slowly approached the gates of the Tendo compound. As had become her habit, she prayed that her unannounced visit would blossom into a blissful reunion with her long lost son. If her wayward husband happened to be around as well, she might finally have the opportunity to properly chastise him for his pitiable lapse in communication these past few seasons. Glancing up, she allowed the sun to dance on her face and bring out the fiery highlights in her dark red hair. She still had no idea why her pregnancy with Ranma had caused the darkening of her once brilliant, scarlet mane. It had been the sight of such hair that had first drawn her attention to Ranko, where she had fallen into the canal. She had pretended surprise when Kasumi and Nabiki commented on the girl’s resemblance to her, but that first afternoon she had rushed home to check her photo collection and confirm that the strange girl was a virtual twin for Nodoka herself at that age. It was simply mind boggling that Ranko was Akane’s country cousin. If it were not impossible, she would insist that the girl was her own daughter! </w:t>
      </w:r>
    </w:p>
    <w:p w:rsidR="00E4203A" w:rsidRPr="005C0E8B" w:rsidRDefault="00E4203A">
      <w:pPr>
        <w:spacing w:line="360" w:lineRule="auto"/>
        <w:ind w:firstLine="720"/>
        <w:rPr>
          <w:rFonts w:ascii="Montserrat" w:hAnsi="Montserrat" w:cs="Arial"/>
          <w:sz w:val="24"/>
        </w:rPr>
      </w:pPr>
      <w:r w:rsidRPr="005C0E8B">
        <w:rPr>
          <w:rFonts w:ascii="Montserrat" w:hAnsi="Montserrat" w:cs="Arial"/>
          <w:sz w:val="24"/>
        </w:rPr>
        <w:t xml:space="preserve">So far, she had only hinted at her thoughts to the funny panda that always followed Ranko around. She had approached her father to ask if she had any relatives married into the Tendo clan, to explain the uncanny resemblance, but word of his death had followed weeks later. She might never know if Ranko was truly her niece, as the girl clammed up about her family history as soon as the subject came up. All she did know was that the pictures of Ranko, purchased from Nabiki, had brought tears of happiness to her father’s face. Perhaps, Nodoka thought, Nabiki might be able to unearth the truth. The middle Tendo daughter did have a knack for untangling mysteries. At the very least, the question served as a good excuse to pay a visit to the Tendos. Finding the shoji screen that served as the main entrance to the house proper ajar, she slipped inside and stepped out of her outdoor shoes. As she wandered down the hall she announced her presence with a loud, but gentle question.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anyone home?”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"Auntie Nodoka!” Kasumi’s head popped out through the door to the kitchen. As usual, she greeted the Saotome matriarch with a warm smile and cheerful, “What a pleasant surprise!”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you're looking for Ranma, you just missed him,” Nabiki announced, coming down the stairs behind Nodoka.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"Another training mission, Nabiki?” Nodoka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Nabiki grinned, “actually he's taking Akane out on a date. He just left to get ready.”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 see,” Nodoka remained composed, but a smile graced her face. This was wonderful news. To date, it seemed that Ranma and Akane had kept their relationship behind closed doors. If she had not caught the two embracing in the dark, and realized that it was Ranma, and not some pervert making advances toward Akane, she might have believed the children were genuinely protesting their engagement. She was also relieved that Nabiki had explained the little conflict between Ranma and her husband’s master, Happosai. Nabiki had explained that Happosai delighted in tormenting Ranma with the contract Genma had forced him to sign. Dressing Ranma in girls clothes to turn her against her own son was despicable, but it had been a relief to learn that she had been deceived by the old pervert. Shaking off her thoughts, she announced, “Perhaps I'll wait here, and see him when he comes home afterwards.”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To Nodoka’s surprise, Kasumi’s face became guarded. Blushing, the oldest daughter hastened apologetically, "Ah, well, we have other company. I am so sorry! I don't think we have a place for you to sleep if you stay late.”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"Really? Who is visiting.”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"Um. Ranko, of course, and the young man she's starting to date,” Kasumi explained, leading the older woman into the Tea Room. Nodoka gaped in surprise, as she entered and spotted the red haired girl sitting pensively at the low table. Nodoka seated herself across the table and studied the girl who looked up at her in surprise.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"Ranko-chan? Are you really dating a boy?” Nodoka queried with contained enthusiasm.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yes?” Ranko swallowed in discomfort. Her eyes darted around for a moment then focused on Nodoka. “I mean, yes. I am,” she declared with more conviction, blushing.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so happy for you!” Nodoka enthused, smiling broadly. What a relief! Nodoka had nursed suspicions that Ranko and Akane were in a quiet rivalry over her son. From the way they fought and teased each other about Ranma, to the way both of them were so quick to protect Ranma the night Nodoka almost forced him to commit seppuku, it had seemed certain they both loved her son. It was the only thing that could explain the lengths Ranko had gone to, to confuse her and help him escape. She could hardly explain it, but she felt somehow that Ranko was doing the most to actually hide her son from her. Every time Nodoka felt close to seeing her son, Ranko somehow got in the way. She was also the one who seemed the most confident and convincing in conveying her son’s thoughts and feelings to her in his absence. But finally, her interest had wandered to someone else. Someone she could admit her feelings for, as she could not with Ranma who was promised to her cousin. Tilting towards the girl she gushed, “Tell me, what is his name? What's he like? Is he handsome? Manly?”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"Um. Well. He… His name is Ryouga Hibiki,” Ranko fought down her embarrassment and tried to compose herself. Her mind was racing, wondering what her mother was doing here, and hoping her father had not summoned her. Surely he understood that it was still dangerous to risk introducing Ranma to his mother. At least both of the boys, however loosely the term applied to the original at the moment, were both absent. Still, if Nodoka was here because of Genma, she would certainly bring it up. Ranko did not dare raise suspicions by asking directly. Which was why she focused specifically on talking about Ryouga. “I think you might have met him, or at least heard of him. He's a... friend... of Ranma's.”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"Really? He's a marital artist then?” Nodoka smiled at the girl’s nod. She became absorbed in Ranko’s descriptions of the boy’s strengths and talents, and sighed at the casual way she criticized his weaknesses. It certainly sounded as if the two were intimately acquainted, and that the girl was used to sympathizing most strongly with Ranma in their many confrontations. She was rather shocked to hear the girl had toyed with the boy’s feelings to assist Ranma in his schemes to thwart his friend/rival. From the edited version of “Ranko’s” history with Ryouga, it sounded like she had tricked herself into falling in love with the boy, even as she tricked him into loving her. She ached to confront the boy and see if he was worthy of the girl she tended to think of as a daughter. Once again, she found herself wishing the girl WAS her daughter, so she could at least take her in hand and shake her out of this disgraceful masculine pose she hid behind. Then again, this date seemed like a good excuse to provide a little feminine influence. As the topic finally came back to the impending date, Nodoka interrupted to ask, in motherly concern, “I do hope you don't plan to go out like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the girl quickly assured, to Nodoka’s surprise. She glanced down at herself and sighed before explaining, “Kasumi is going to help me get ready. I'm just waiting for Akane to get done in the bath.”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why don't you go join her?” Nodoka wondered with a perplexed look. The shock on the girl’s face at the suggestion was almost priceless. Nodoka had to actually restrain her laughter and scowl gently. “I've never seen two girls as shy of each other as you and Akane,” she noted aloud, clucking her tongue and shaking her head in parental confusion.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Ranko sat transfixed in mild terror.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"Go on. I am sure she won't mind,” Nodoka encouraged with shooing motions and a growing grin. “Now that you're both dating, it will be good practice overcoming some of your inhibitions. In fact,” she looked down at her own apparel and noted the water stains and muddy film created when the dust from the construction site she had passed had mixed with the water that had drenched her before she cleared the area. Rising to her feet she continued, “I'm a bit soiled from the walk over here. We can all enjoy a good bath together.”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no,” the girl moaned in a tiny voice as Nodoka dragged her toward the washroom. This was not the first time her mother had tried to bathe with Ranko. The first time had been near disastrous, and later attempts had hardly been better. While the original cause for fear no longer applied to her, since she was really a girl, marching into a bathroom with Akane was another kettle of bombs altogether. She stripped down painfully slowly, delaying the inevitable, but as soon as Nodoka was naked, she stepped over and helped Ranko undress with the efficiency only a mother could manage. Handing Ranko a towel, she smiled and shoved the girl through the open shoji and into the bathing area.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was just climbing into the furo when she noticed the intrusion. “Ran... Ranko! Wha... Mrs. Saotome?” Her eyes spotted the woman behind Ranko just in time to change her shout of outrage. Hastily composing herself, she asked more politely, “When did you get here? And, I thought I put the occupied sign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"Now, now, Akane,” the woman soothed, directing Ranko over to the wash stools. While Ranko began to rinse down and lather a bar of soap, Nodoka continued to chastise, “Girls your age should not be so shy. We're all women here, and I understand the two of you are both in a hurry to prepare for your dates. I would think you would want to save time by sharing a bath and helping each other get ready!”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"O-of course. You're right,” Akane blushed sheepishly.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"Sorry about this,” Ranko muttered, risking a glance at 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no. You, ah, you are a girl,” Akane waved her hands and forced herself to smile. She sank into the water, hoping the heat disguised the spreading blush as she continued, still trying to convince herself, “There's nothing wrong with girls sharing a bath.”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two act like you've never bathed together!” Nodoka giggled.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Like you said, I am kinda, uh, shy,” Ranko quipped, staring at the wall intently as she scrubbed her body and repeated the mantra under her breath, “I am Ranko. Ranko is a girl. I am Ranko, Ranko is a girl…” She almost lost the thread when her mother squatted on the stool next to her and let her hair down. The motion caught her eye and caused her to look over and gasp in astonishment at the waist length tresses cascaded loose and full over her mother’s shoulder, taking at least a decade off her age. She always thought her mother looked young, but her suddenly seeming closer to Kasumi’s age was a shock. Her brain was too locked up to protest as Nodoka moved behind her and began untying the Dragon’s Whisker she still wore, and unraveling Ranko’s pig-tail. It had been so long since she had let her hair free that she thought for an instant that the hair growth magic had reactivated, when she felt it brushing her spine a touch lower than her shoulder blades.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sitting low in the bath, was marveling at the extent of the resemblance between Nodoka and Ranko, as she watched one attending the other. While one part of her mind wondered if Ranko would one day attain her mother’s height, another part was asking itself what the next shock or surprise was going to be. If she was aware of who was presently barging into her home, she would have instantly regretted the thought.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Fortunately, the young amazon had entered through the back yard and taken advantage of the wide opening facing the koi pond, rather than creating another entrance in her usual, destructive fashion. In any case, a dramatic entrance would have been wasted on Nabiki Tendo, and even Shampoo was leery of the financial repercussions of knocking down walls in the middle Tendo daughter’s presence. As Shampoo whipped her head around looking for her usual target of affection, Nabiki crooked an eyebrow and asked dryly, "Hello, Shampoo. What brings you over?”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come see why Airen no ask Shampoo go on date!” she declared in her piping voice, complete with cute scowl.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Nabiki sighed and rolled her eyes, as if beseeching the kami for patience. In her patented, lecture-the-idiot tone, the mercenary girl tried to spell things out, “Ranma has to go on a date with Akane. Their parents insisted on it. In fact, he's only going so he can test the techniques they learned today. Besides, I thought Cologne said you would not interfere while Ranma works on a cure. So...”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not care about other Ranma,” the purple haired girl snapped, her gaze still searching for her husband. Waving in dismissal, she focused on Nabiki, “Akane have, Shampoo keep real Ranma. Is no problem. So, where Airen?” Shampoo ground her teeth as Nabiki studied her thoughtfully, then smiled mischievously.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She is with Dr. Tofu...” Nabiki informed casually, then added as an after thought, “and Ukyo.”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Shampoo stop Spatula Girl from interfering with Airen!” Shampoo shouted, in instant fury. She left so fast she set the wind chimes to spinning in the breeze. The delicate notes wafted through the house.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should be amusing.” Nabiki smiled in anticipation.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think you should have told her about that?” Kasumi startled her younger sister, appearing next to her without warning. She had caught the entire exchange from the hall, just out of sight of the door. Nabiki sighed at the stern look the eldest daughter was giving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"Relax, Kasumi. Having those two fighting over her will be good for Ranma-chan. It just might shake her back into being him,” she assured blithely. Down the hall, the sound of a closet door opening, and rushing feet could be heard. The two girls turned to see Ryouga come panting towards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"Did I just hear Shampoo in here?” he demanded in concern.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"Hello, Ryouga!” Kasumi smiled at him, happily. She took in his appearance and offered a little frown. “Aren't you supposed to be getting ready for your date?”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the bath's in use, and I thought it would be best to stay where I am,” he flushed in familiar irritation and embarrassment. He shot a glare at the smirking Nabiki, but continued to point out the obvious. “If I went with Ranma and his father, I might not make it back on time.”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since Ranko's bathing with Akane and Auntie Nodoka, I suppose you still have some time,” Kasumi acknowledged, leading the boy to the table and offering him a cup of tea. As usual, he thanked her politely and smiled when she knelt across from him to chat. “Have you decided where you two are going to go tonight?”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a few ideas. I was going to mention them to Ranko, and let her pick,” he swallowed nervously, pulling out a notebook he had been scribbling his ideas down in. He quickly read through the list of potential date spots he had discovered in the course of his wanderings. In many cases, he even had travel and tourist brochures for various restaurants, theatres, dance and karaoke clubs, as well as scenic inns, temples and gardens. Kasumi offered noises of delight and surprise at the catalogue of ideas, passing them on to Nabiki in turn for her perusal. Nabiki winced and rolled her eyes, recognizing many of the exotic destinations as well as the discrepancies between their actual, and Ryouga’s asserted, locations.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it's a first date, not a honeymoon tour,” she quipped, catching Ryouga’s eye. Ryouga gulped at the implication, and quickly pocketed the notes and brochures. Nabiki took a sip of tea and suggested, “Maybe you should let Ranko pick a place, and lead you there.”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nodded and sank into quiet contemplation. The two older girls began discussing wardrobe ideas for Ranko, debating her reaction to each suggestion, and wondering what kind of fighting her clothes would have to survive. Ryouga just hoped that all the fussing over Ranko did not shake her nerve completely. He did not need to be told that she was very hesitant about all of this. If it had just been her, alone, no other considerations, Ryouga doubted Ranko would have submitted to her condition any further than being a complete tomboy and prospective lesbian. It was the hope of being Nodoka’s daughter that was driving her to all of this. Yes, she had some feelings for him, thanks to Copy-chan. Those feelings embodied everything Ranma had ever feared about his curse. She was not doing this for him, he was just a perceived necessity in doing this for Nodoka. He was scared. He was positive he was going to end up having his heart ripped out. Still, he couldn’t resist. The girl in Ranma had hooked him. He hated himself for doing it, because of the whole Ranma connection, but he was determined to get that girl back.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was still lost in thought a while later when Ranko, Akane and Nodoka emerged from the bath. He glanced up to see them standing in robes, hair down, and glowing in good health and hygiene. He swallowed and tried to breathe, as he noticed that Ranko, with her hair down, in no way resembled a boy. In a sense, it was his first good look at the girl he loved. It reminded him of his first sight of Akane, fresh from bathing, but with a lot more impact. She met his eyes and smiled shyly, quite aware of his feelings for her. It made the blood sing in his ears. In spite of that, he could clearly hear Kasumi’s comments.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good, you are done.” Kasumi turned to the man who had walked up behind the three women and smiled, “Father, I am taking Ranko upstairs to help her get ready. Could you show Ryouga to the bath, and then help him get dressed when he is done?” the Tendo patriarch nodded, at a loss for words as he stared at the three females. The combined impact of Nodoka’s youthfulness, Ranko’s femininity, and Akane’s strong resemblance to his departed wife was shocking. Kasumi led the lost boy over to him and dragged her father’s hand to his shoulder, adding, “I picked out something nice from Ranma’s wardrobe for him to wear. You’ll find it in the washroom. Thank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mind if I come too?” Nodoka asked Kasumi, as she proceeded to lead Ranko toward the stairs. Akane had already moved ahead of them and paused on the stairs to look back. She had watched the change in Ranko during their bath, and did not know what to make of her at the moment. Nodoka’s presence had completely unwound the former boy. She seemed in a daze, but at the same time possessed of a girlish charm and grace in posture and gesture. If it didn’t seem implausible, she would think that Ranko had begun to act natural, but, where in the hell did THAT nature come from? Though it seemed like a lot to have on her mind, it really just flashed up for an instant, and then Kasumi replied to Nodoka.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would be wonderful! Come on,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“Can’t back out now. I chose this…” the girl muttered under her breath, wondering why, with this constant, horrible feeling of falling, she could move with such unconscious composure.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 Provoking the Girl</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As the sun dipped toward the horizon, bringing one of the last few days of winter to a close, a fiery streak of scarlet hair and silk cloth bounded across the rooftops. In her wake followed the black blur of Happosai’s gi, and the violet furl of Cologne’s robes. As the three dropped to the street approaching Dr. Tofu’s clinic, they slowed to speeds the eye could manage to resolve into solid forms. Though she was not winded from the exertions demanded to achieve the illusion of flight, the girl took deep breaths to sigh over her troubled thoughts. The old man and woman accompanying her repeatedly looked over at her in curiosity. Both elders had made a point of learning the language of the cursed teen’s body, and could not overlook the change in the pitch and tone of her character. For different reasons, this was cause for encouragement and concern. Declaring herself a girl in every move and gesture confirmed the hopes of the Amazon Matriarch of recovering a lost heroine. The effect this had on Happosai, however, was woefully predictable. Bouncing around Ranma-chan as she walked languidly towards the clinic, with large, dewy eyes and trembling hands, he could not contain himself.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“Such a long face,” he finally mourned, drawing her attention. He caught her eye an winked impishly, before launching himself toward her ample bosom, “Don’t worry, Ranma-chan! Grandpa Happosai will make it all better!”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“Kyaaaa!” she screamed, as he darted effortlessly past her guard and glommed onto her chest. With a flush fueled by the unwanted sensations aroused by his groping hands, she whipped into motion, clapping her hands over his ears to stun him. As he recoiled from the blow to his hearing, she reached out and plucked a huge mallet from thin air and brought it down with righteous, feminine fury. The staggering rain of amagurikan blows pummeled the old pervert into a virtual stain over the asphalt before she could reel back, panting and heaving to complain, sorely, “D-dammit! You sick old man!”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“Child!” Cologne gasped, with eyes like saucers, “Are you still thinking as a girl?” The girl stiffened and stared at the mallet in her hands, wondering where it had come from. Her eyes snapped up to Cologne’s, her face growing darker in embarrassment.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I… Uh,” she gulped to slow her panting. Unconsciously, she returned the mallet to hammer space. Part of her mind was fighting down the persona the amazon’s words provoked. She was not Ranma anymore, so there was no reason to be upset by the question. Right? Glaring she retorted, “Do you think I have a choice!?”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the old woman reprimanded, sounding disappointed. The answer suggested that there was quite a bit of the old Ranma still in the girl. On the surface, this uncharacteristic behavior could suit her ends, but not if it emerged in such an unhealthy fashion. It seemed that Ranma was not becoming a girl at all, but rather trying to avoid the situation entirely. Finding that unacceptable, she lectured, “Even when there seems to be no options in life, we still have choices. I don’t mean to criticize yours, but I confess I never imagined Ranma Saotome would pick this path willingly.”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didn’t choose this as Ranma,” she growled, confirming Cologne’s suspicions. She hastened to add, as a cunning gleam entered the amazon’s eye, “And I’m not Fa Shen, either!”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“Who are you then?”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“Who is anyone, caught between one life and another?”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an interesting philosophical question,” Cologne observed, smirking, “but I wonder, can it be that without some outside influence, your choice is to be a girl?” She watched the teen squirm, fighting to keep her masculine identity down. She looked like she might succeed, until Happosai latched onto her thigh and began rubbing his cheek against her leg.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“Ah! If so, you have my unconditional support, Ranma-chan!”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 Th-that’s… Gaaaah!” Ranma-chan finally snapped. Her posture shifted quickly as she shook the pervert off. Standing with arms and legs cocked in an aggressive pose, huffing in ire, she turned to Cologne and demanded, “How can you say that to me RIGHT NOW!?”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“Feh. Curiosity is one of the few pleasures left to an old woman,” she waved the teen’s anger off. Satisfied that Ranma’s spirit was not broken after all, but simply displaced out of confusion, she offered a little more provocation. “There is a saying, in the West, that behind every great man you will find a great woman. I just wonder if that is particularly true in the case of Son-In-Law.”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laughing at 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try to find humor in all situations. It sweetens the bitterness of life,” Cologne deflected with elderly drama. Putting a little seriousness back into her gaze, she met Ranma-chan’s eye, “So, do you have an answer to my question?”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know how to stop bein’ a girl without tryin’ to be Ranma,” she deflated, quickly retreating back into her adopted manner with an uneasy look. “I don’t think I can do that without tryin’ to rip the other one’s face off!”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you’re hiding.”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“Strategic retreat,” she corrected quickly. Her face became more thoughtful as she settled the emotions Cologne had stirred up. Finding some center, she spoke with greater composure and authority, cutting straight to the point she had been focused on. “Right now I have more important problems, like surviving. There’s no time to worry about who and what you are in the middle of a fight. I can sort that all out later.”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“Ran-chan!” a familiar voice intruded.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“Ucchan?” she turned and saw the okonomiyaki chef running towards them from the far end of the street. She had a look of relief and determination at seeing her fiancé. She rushed forward with renewed intent, as she saw Ranma-chan pause in surprise and wait.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looks like she has something on her mind,” Cologne noted, sighing. A glance at Ranma-chan was enough to determine that she had pushed her concern as far as necessary at the moment. Suspecting that the approaching girl would be less than pleased to face Ranma-chan in her present state, she decided it might be good to give them time to speak alone. Nothing else seemed to discourage the stubborn and independent girl. Clearing her throat, she volunteered, “Happi and I can go inform Dr. Tofu of our plans, and bring him up to speed. Once he knows what to do, we will split up to watch over the other two.”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“Sure,” Ranma-chan shrugged, realizing the elders were excusing themselves. As much as she valued their help, the old woman’s probing questions—not to mention the kind of probing she got from the old pervert—got quite wearying and upsetting. It would be nice to just talk to a friend. As she caught up, Ranma-chan smiled warmly in greeting, “Hey, Ucchan!”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“Ran-chan! I’m so glad I finally caught up to you,” she came to a stop and bent over to pant a few times in exaggeration of her haste and relief. With a smile, she straightened and quickly spelled out the nature of the obstacles she had faced to reach him, “I stopped at the dojo and I swear it’s become impossible to tell your copies from you!”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that’s cuz they’re not just copies, Ucchan.”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understand,” Ukyo puzzled at Ranma-chan’s frown.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thought Akane was tellin’ you everything?” Ranma scowled, in an eerie echo of Ranko. “I dunno if I can really explain it, but different bodies and forms aside, we all have the same mind, spirit and soul. We’re all the same person.”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you’re still Ranma?” Ukyo pressed, with a hopeful, searching look. Seeing the red-head hesitate, she quickly clarified, “I mean, you’re just pretending to be a girl to fool the others, right?”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not exactly,” she looked away, uncomfortably.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do you mean, not exactly!?” Ukyo glared threateningly.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“Ranma’s an identity, a part of me,” Ranma-chan wondered if it was possible to explain the strange dichotomy she had experienced since the last visit to the cursed mirror. Remembering when she first noticed it, after the exorcism, she elaborated, “I look inside of myself and it- he’s there. At the same time, I look around and he’s right there next to me. Well, not at the moment, but he’s already out there. So, I am still Ranma, just… not right here, right now.”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You can read his mind?” her eyes widened in disbelief.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“Can’t you read yours?” Ranma-chan challenged.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I mean, can you hear what he is thinking right now?”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the distinction Ukyo was making suddenly became clear. She shared the same mind as the reflections, no question. They way they fell into synch proved that. It had not occurred to her to ask if, somehow, their minds were linked similar to their ki. She turned her attention towards the “Ranma” in the back of her mind and tried to “listen” in on him. At the same time, if felt like a giant hole suddenly opened up and the whole world might tip over and fall into it! Gasping she wrenched her mind away from that precipice and clutched a hand over her heart. “Geez! Don’t ask me that! That’s like jumpin’ off a cliff!”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“I’ve seen you do that lots of times, Ran-chan.”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well, it’s different when you can’t see the bottom…”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“Hmmm,” Ukyo did not think Ranma’s panic attack was just a joke. Who knew what it did to someone to be in several places at once. It was so hard to believe, she still struggled with his assertion that the copies were really him. Still, she was his friend, and she wanted to believe him. If Copy-chan really was Ranma, that might explain how she was acting earlier. Or, Ranko, she corrected. What a headache! She tried again. If Ranko was really Ranma, and not Copy-chan… Ukyo swallowed. She sensed she might have insulted the girl. Shaking her head, she told herself to deal with it later. Right now, the problem was with Ran-cha… cursed Ran-chan. “Alright, so, if that’s the case then—all of you being Ranma—what’s with you acting like a girl? I mean, shouldn’t that be Ranko?”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hasn’t gotten there yet,” the girl sighed and shrugged. How did she explain that she was hiding in the one safe corner of her psyche that she had found, and that just happened to bring out the girl in her? This conversation was turning into the same conversation she just had with Cologne. “It’s not that I’m tryin’ to act like a girl, but, I’m tryin’ NOT to act like Ranma. Besides, there seems to be more than one girl in 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doesn’t sound fair,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“Who said life was fair?” Ranma-chan waved her arms angrily, pacing around in a circle as she ranted. “My life has never been fair! If I let it get to me, I’d have turned into Ryouga and blown up Nerima in a fit of depression!”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I suppose you have a point. But still…” The hurt and confusion finally surfaced and flowed across Ukyo’s face, as she demanded, “Why can’t there be two Ranma’s?”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“I’ve already asked that, and as far as I can see, the world isn’t big enough for two Ranmas,” she stopped pacing and turned to face Ukyo, sadly. She closed her eyes and tried to explain what she’d realized the first time it really hit her what she had lost, as she considered taking it back. “We’d kill each other tryin’ to prove who was really the best martial artist. Ranma Saotome never loses, but in Ranma vs. Ranma, it isn’t possible for Ranma to win.”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that all that matters to you!?”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what bein’ Ranma is all about, Ucchan. I thought you’d understand that.” Ranma-chan folded her arms and looked at her friend with a little disappointment. It was sort of ironic, that she would be the one to point out just how shallow Ranma was, when it came right down to basics.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thought you’d realize that Ranma Saotome has more than one future to consider,” Ukyo snapped back, finally getting angry. It seemed that her worst fear had been proven. Ranma had not given her a single thought during all of this. Not even to strengthen his own position and hold onto his manhood! She had the urge to take her frustration and anger and shove it down the throat of this impertinent girl who had taken her Ran-chan’s place. Glaring, she roared, “Hell, a second Ranma has a much better chance at happiness.”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Ranma-chan blinked in honest confusion.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 second Ranma could marry me!” she shouted. Ranma-chan gaped at her in complete surprise, as it finally penetrated. Suddenly, the whole confrontation made sense, and Ranma-chan had all but thrown her contempt of her friend, as a potential mate, in Ukyo’s face. While Ranma honestly did not care for any of the engagements and entanglements that had come up, and tended to dismiss all of them in favor of trying to hold onto the threads of real friendship they supplanted, Ukyo took the matter quite seriously. Ranma’s habit of letting that slide, and thinking about it as little as possible, had seriously screwed things up this time! Before Ranma-chan could think of a thing to say, in the instant she realized this, another familiar figure burst through a near-by sound wall.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where Spatula Girl wrong!” the Amazon growled, thrusting a bonbori at the okonomiyaki chef. Ranma-chan and Ukyo both jumped in surprise.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Ranma-chan gasped.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doing here!?” Ukyo demanded angrily, composing herself. By pure reflex, she had drawn her huge spatula and a handful of mini-spats, taking a guard position against the purple-haired amazon.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come go on date with Airen,” Shampoo smirked in challenge.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sorry to disappoint you, but your ‘Airen’ is too busy trying to be a girl right now! Why don’t you go chase after a ‘real’ man.” Though she was facing Shampoo, and issuing these remarks in direct challenge to her, she was deliberately lashing out at Ranma-chan too. Unfortunately, neither girl twitched. Ranma-chan in her current frame of mind was almost immune to the usual jabs at her manhood, but Shampoo’s sneer came as a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“Stupid! Shampoo know truth, cursed Ranma heart and soul of all Ranmas,” she declared authoritatively, waving a bonbori in Ranma-chan’s direction. She pointed it back at Ukyo, “You wasting time try take Airen. You too stupid, not understand you already lost again! Akane already have Second Ranma, no more is obstacle to Shampoo. Spatula Girl maybe compete with Pig Boy, try date girl Ranma. Make perfect couple, two girls both wish they be boys!” Shampoo finished with a mocking laugh.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“Hah! I don’t need you to tell me who the real Ranma is, and if you want to talk about who has a stronger claim, I’ve been promised to him for almost ten years! I know Ranma will chose me, because I won’t try and turn him into an ‘ancient amazon heroine’ like you and your crazy tribe!” Ukyo retorted, nonplussed, lunging forward to engage her arrogant opponent. Shampoo eagerly joined the battle, swinging her bonbori in a coordinated pattern to confound the single weapon in Ukyo’s hands.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excuse me…” Ranma-chan tried to draw their attention, as they began to bound along the perimeter of the street seeking an advantage.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stay quiet, Airen. Shampoo take care of nuisance,” she shifted and lunged as Ukyo paused. Ukyo squirted away from the thrust, which smashed down another privacy wall and created a sizeable crater where she had been standing.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nuisance happens to be my friend!” Ranma-chan shouted.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Ukyo grinned, happy to hear some support from her fiancé. As soon as this intrusion was taken care of, she and Ran-chan could work out the misunderstanding they had been having. There was no way she was going to let the amazons get their hands on him! As she rushed in to slice at Shampoo, she promised, “Don’t worry, Ran-chan. I’ll save you from becoming Fa Shen.”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I don’t know how you can do that,” Ranma-chan staggered, distracted from her effort to jump in and stop the fight by the suddenly absurd declaration. She turned to track the chef as she twisted through a series of thrusts and feints, driving Shampoo back, and shouted the clarification, “I AM Fa Shen, regardless of if I remember it all or not.” As the words left her mouth, she had to throw out her arms for balance and shake her head. She glanced around, rubbing her head to see if she had taken a glancing blow, to suddenly become dizzy like that. She was distracted by Shampoo’s retort.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worry, Airen! Shampoo not like others in tribe. Want strong husband more than other womans to compete with!” she declared, pausing to offer a smile and nod of assurance to her statement. Ukyo sprung to take advantage of the opening. Shampoo was forced to block hastily, and stared as the sharpened end of the giant spatula sheared the head of one of her bonbori clean off. Tossing the shaft aside, she growled and retaliated with the remaining weapon.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“Would you two stop fighting for a minute!” Ranma-chan bellowed in alarm as her vision began to grey out. Terrified that this was because of the bleeding, she shut the fight out of her mind and reached inward to focus on the vital matrix of her ki. To her surprise, her reserves were full, perfectly contained by the barriers she had spent the day weaving into place. Blinking, trying to bring the world into focus, she felt a presence closing in on her from an uncertain direction.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promise help defend Airen from threat during vun- vul- broken time.” The amazon continued to shout over her shoulder to her beloved, unaware of the strange convulsions that suddenly gripped her body. She jerked as if gravity had flicked off and on, then turned to stare at the battling girls.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kidding! You’re just the type he needs to be protected from!” Ukyo retorted, equally ignorant of the fit that had passed through Ranma-chan. She was as shocked as Shampoo when Ranma-chan’s voice barked out in Mandarin. To Ukyo, it made no sense at all, but she could see the amazon’s face pale in comprehension.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“Warrior Maiden! Cease this insult at once!” the red-head commanded, in direct address to Shampoo. There was a stern and angry glare to back her words up. Seeing the purple-haired amazon freeze in shock, Ranma-chan continued, fluently, “This outsider is protected under my bond of friendship, and thus an ally of the tribe.”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gaped at her for several rapid breaths. She knew at once what had happened, but she did not want to believe it. It had to be a bluff, it was so Ranma’s style to rattle her like that. She frowned and glared back. Impersonating an amazon warrior was a serious offense, and she had to correct her Airen at once, else he make that mistake again! “Aiyaa! What you do! You no can invoke tribal law!”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do you question me in this broken tongue?” the resurrected amazon demanded suspiciously, continuing to speak in Mandarin, beginning to doubt her first impression of Shampoo. Her attention was focused on the two girls, but elements of their surroundings were beginning to crystallize in her mind. She called up a protective aura as she noticed how alien her environment seemed. This unconscious display of power finally cowed Shampoo.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Great Grandmother orders,” she bowed her head in acknowledged shame. A true amazon would realize the punitive nature of such a directive. “She Matriarch of tribe. Shampoo no can speak Mandarin without permission.”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see,” the girl frowned in guarded concern. She felt instant sympathy for the disgraced amazon, but understood the necessity of such strict policies. It did not take a genius to realize that there was probably a reason to use this foreign language, and she was thankful she was somehow familiar with it. It seemed safe to cover her own confusion about her circumstances by using Shampoo’s prohibition as an excuse to follow suit. Switching to the strange language, she made it a gesture of respect, “Then I shall also speak the outsiders’ tongue.”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the hell is going on here?” Ukyo finally interrupted, thankful to understand the words coming from Ranma-chan again, if not necessarily what she was talking about.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ignored Ukyo and carefully approached Ranma-chan. “Are you Fa Shen?” she asked cautiously.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“Who do I look like?” Fa Shen retorted, with a confused smirk.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What happened to Ran-chan?” Ukyo babbled.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you do with Airen?” Shampoo demanded.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know who you are talking about,” Fa Shen frowned in confusion. She could not miss the glare Ukyo shot at Shampoo for using that term of endearment. She raised an eyebrow in understanding, looking between them. Trusting her instinct, and sighing inwardly over the endless trouble that came from associating with males, she inquired gently, “Is this husband of yours the reason you two were fighting?” The girls both scowled, but did not reply. Fa Shen looked around and rubbed her head. She was quite disoriented, but that had happened before. Some facts seemed intact, if incomplete. The rest was total confusion. The other amazon had not declared a kiss of death in response to her own assertion, so that was not the reason for them being in a foreign land. If they were fighting over a man, though, another thing seemed plausible. “Is he the reason we have come to this strange land?”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Do you have any idea where you are?” Ukyo asked her suddenly.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“Mmmm. No clue,” Fa Shen admitted, with a half smile.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have any idea how you got here?”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I think I might have taken a blow to the head or something. My memory is kind of… confused.”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claim bond of friendship with Spatula Girl. Why that?”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“Her name is Ukyo, and… How odd.” Fa Shen frowned in thought. She was positive that she knew Ukyo, but her mind held no details to explain why. “I know she’s my friend, but I don’t remember where from.” She turned to study the okonomiyaki chef intently, frowning in concentration. With a hopeful look she met the girl’s eyes and asked, “We are friends, right?”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“This is kinda scary!” Ukyo was stepping back in distress, edging away from what was happening. She turned to look at Shampoo and found a similar look of unease on her delicate face.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 need talk to Great Grandmother! She figure out what happen to Airen!” she insisted, grabbing Fa Shen by the arm and leading her into Tofu’s clinic. Ukyo followed, praying silently that there was an explanation, and hopefully a remedy!</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Akane had wondered why Ranma wanted to meet in the park to start their date, until she arrived at sunset. For a moment, she walked through the trees, stunned by the natural glory. Gold gilded every leaf, bringing out each one in sharp detail. The sky itself was a vast tapestry of scarlet, orange, gold and pink clouds transformed into bizarre and breathtaking landscapes. The spectacle quickly took her mind off of the strange scene she had found herself in earlier. From the awkwardness of sharing a bath with Ranko and her mother, who added salts and oils to the hot water to enhance the natural scent and softness of their skin, to the strangeness of watching Ranko being dressed and made up for all she was worth. Akane grimaced. She was well aware of the girl’s natural assets, but had never imagined the impact of skillfully applied cosmetics and proper wardrobe. Neither she, nor Ryouga had recognized her when she finally came downstairs.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had paused, timid and nervous as she smoothed down her dress. Her hair had hung loose and free, parted to one side and styled to fall away from her face. Her mother had dismissed the wildly sexy outfits Nabiki had suggested, finding something surprisingly elegant in the back of her closet. The dress was a full length, black cotton tube that clung to Ranko’s curves, with a matching, black bolero jacket. Black heels and elbow length gloves, a black hair ribbon and a borrowed black purse completed the ensemble, with silver accents provided by a multi strand necklace, a belt of interlocking silver loops, clip-on earrings, and bangle bracelets. Ryouga had suddenly been grateful for the understated tux Soun had forced him into. He was also grateful to hear that Nodoka had made reservations at a classy Tokyo restaurant, when she heard about his little direction problem, and volunteered to act as chaperone and guide there and back. Nabiki had almost blinded everyone taking pictures of Ranko and her date, and Akane had proceeded out the door to meet Ranma largely by feel. The image of Ranko, looking both lost and determined, was burned into her retinas for a good two blocks.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was so lost in contemplation, she was unprepared for the silhouette that emerged on the path ahead of her. For an instant, her heart was in her throat and cold sweat popped out on her skin. Shaking herself, and grumbling inwardly for her inattention, she took a few more hesitant steps and asked timidly,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he turned around and smiled at her. “You got here quicker than I expected!” His eyes took in the length of her dress, admiring the way it clung to and enhanced her form. He had expected her to show up in a pantsuit, ready to fight the expected rivals. He noted that the pleated skirt concealed high slits that would allow her to fight if necessary, as well as the low heeled boots. Practical and pretty, he concluded in silent appreciation.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smiled back and quickly closed the distance. Once she stepped out of the shade of the trees, she turned to look him in the eyes. Unable to think of a reply, she said the first thing that came to her, a question posed as a statement. “Ranko told me to meet you here.”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glad she remembered,” Ranma sighed. He had been worried that the message would be forgotten and that Akane would get mad at him for never coming to get her. He quickly explained his dad’s insistence on dragging him off to the public baths. Expecting some delays, he had arranged to meet in the park to save time. Akane sighed as she realized that the timing of the sunset was just an accident. Uncertain of her reaction, Ranma asked hesitantly, “Are you ready to uh, start our, um, date?”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I guess so. First, I have to warn you.”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he swallowed nervously at her serious expression.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 mother showed up and plans to stay for the night,” she announced, unsurprised as a flash of panic crossed his face. She related Kasumi’s efforts to discourage her, backed by Nabiki, claiming that there were too many guests to accommodate the Saotome matriarch. Unfortunately, “She twisted Dad’s arm until he overrode Kasumi and Nabiki.”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no!”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have no idea!” Akane rolled her eyes and gestured for them to start walking together. “She started mothering Ranko as soon as she learned about the date, and now she feels she needs to stick around to talk to her and Ryouga afterwards.”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“But, this means I can’t come home tonight!”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am glad you see that,” Akane glared sarcastically, not the least impressed with how slow he was to get the point. Shaking her head, she gave him a moment to digest her warning. There was, however, a bright side for her, she smiled and confided impishly, “At least I get my room to myself tonight. Ranko and Mrs. Saotome will take the guest room, as usual, with ‘Mr. Panda’. Poor Ryouga has to sleep in the dojo.” Ranma chuckled at his rival’s fate, dismissing his concern about the pig being alone in the house with Ranko. The odds of him making it inside from the dojo were too slim to worry about. Akane sniffed at his reaction, and remembered suddenly. Grabbing Ranma’s arm and turning to face him in alarm, she insisted, “We have to go and warn the other Ranma and see if Dr. Tofu, or someone, can find a place to put you two for the night.”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“Okay,” he nodded, taking the next turn on the path to head roughly back the way Akane had come. “I guess we should do that before we start the date.”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couple walked along in companionable silence as the sky darkened gradually. This was what they did best together, really. If neither of them spoke, and they just took in the sights as they wandered from one place to another, they were truly able to enjoy each other’s company. Usually, the sight of them just being together, without fighting, was enough to keep their father’s from interfering. It was common enough for them to wander the streets of Nerima together that it rarely set off any of the rivals. Occasionally, they could reach out and hold hands, if they were alone. The usual danger was that they might start talking and end up in one of their fights. Still, that never stopped them, and for once there was always a lot to talk about. Ranma cleared his throat, and organized his thoughts. He had drifted back to the bit between his mother and his female counterpart and found it hard to imagine how it had gone. His curiosity finally forced him to ask.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how was Ranko taking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glanced at him, and smiled. She wondered how long it would take him to ask. “She seemed sort of dazed, but little happy too. She kind of dropped her guard and even asked her mother for advice on dating.”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kidding!” Ranma stared at her with wide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she was afraid she would have to kiss Ryouga at the end of her date.” That too brought a funny look from him. Nabiki would have killed to see his reactions. More so to have been the one to drop the bombs on him. It was kind of fun! Ranma shook his head after a second and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“Ah, well, I can understand her fear then. Thanks to Copy-chan, she has a lot to live up to in that, uh, relationship.” That got an odd look from Akane, who visibly twitched.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“At least you don’t have that problem,” she teased.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do you mean by that?” he huffed in confusion.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for one thing, the only girl Copy-kun kissed was you, so to speak.” Akane grinned as he squirmed. She knew it must burn him to know that he had inherited the body that had figured prominently in certain intimacies. With the memories to go with it, he had shown his inner, perverted nature and could not deny it to her any more.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never gonna live that down, am I?” he glared uncomfortably.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okay, Ranma. I know you’re too terrified to kiss someone on your own. You always let other people start that!” she could not resist tightening the screws a little more. When he reared up and began to steam, she forced herself to suppress a smile.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LET them!” he raged.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she stared in mock surprise and disbelief. “You mean the great martial artist keeps dropping his guard like that!?”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“Heh,” he suddenly realized she was just trying to get a rise out of him, and he responded, without thinking, in kind. “Well, I’d like to see a clumsy tomboy like you try and get through my guard!” Without warning, a large, speeding mallet planted itself in his face, knocking him onto his rear. She stood over him, hefting her mallet in one hand and smirked.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see the difficulty.”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was a cheap shot,” he complained, bouncing to his feet.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keep making excuses.” She refused to back down as he got into her face. He scowled and stared indignantly.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weren’t tryin’ to kiss me!” he clarified.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Is that what you wanted?” she asked with sudden interest.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 wait, I- I didn’t mean…” he immediately backpedaled, arms wind milling in characteristic panic.</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“Of course not,” she aired, with narrow eyes. She stalked along, ignoring his attempts to nerve himself up to another round of what passed for them as flirtation. Before he could come up with something to say, they rounded a corner and she announced, “There’s the clinic, come 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clinic was rarely busy after dark, and usually the only lights came from the apartment above it where Tofu Ono resided. This evening, there seemed to be a lot of activity inside. Just coming in the door, the presence of a half a dozen people could be detected by Ranma’s heightened senses. Wondering who, besides Ranma-chan and Tofu were visiting, he pushed through the waiting area and entered the examination rooms ahead of Akane. He spotted Ranma-chan sitting on an examination table in the center of a group consisting of the two elders, the doctor and a pair of rival fiancées. They were so absorbed in conversation with the red-haired girl, none of them seemed to notice the arrivals. The first to look up at the presence of Ranma and Akane was Ranma-chan. She took one look at them and narrowed her gaze on Ranma. With unexpected fury, she exploded towards Ranma with a guttural cry.</w:t>
      </w:r>
    </w:p>
    <w:p w:rsidR="00E4203A" w:rsidRPr="005C0E8B" w:rsidRDefault="00E4203A">
      <w:pPr>
        <w:pStyle w:val="Heading1"/>
        <w:spacing w:line="360" w:lineRule="auto"/>
        <w:rPr>
          <w:rFonts w:ascii="Montserrat" w:hAnsi="Montserrat" w:cs="Arial"/>
          <w:sz w:val="24"/>
        </w:rPr>
      </w:pPr>
      <w:r w:rsidRPr="005C0E8B">
        <w:rPr>
          <w:rFonts w:ascii="Montserrat" w:hAnsi="Montserrat" w:cs="Arial"/>
          <w:sz w:val="24"/>
        </w:rPr>
        <w:tab/>
        <w:t xml:space="preserve">“YOU!”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Twenty-One: Shocks to the System</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 civilized culture, even one that was isolated in the mountains and centered on agriculture, produced individuals who could recognize the essentials of human technology. Even confronted with completely unfamiliar architecture, and the apparent wealth invested in large panes of glass, smooth metal fixtures, sophisticated furnishings and plumbing, it was not hard to examine this strange building and conclude that it was a healer’s domicile. Fa Shen was in a constant daze from her quick tour of the facility, amazed at how clean and neat everything was, and simply awed at the lamps that produced such bright and constant light. She had fiddled with the taps that produced fresh, sparkling water in contrasting temperatures, marveling at how small and unobtrusive the fixtures were. The only thing she had seen like it resided in Jusendo, and those taps were magical monoliths. Very few were privileged to see them, isolated in their secret mountain, but in this strange land, the same wonder had been reduced to a minor convenience apparently taken for granted by everyone else present. She had noticed the unfamiliar Amazon elder’s eyes on her as she skirted the edge of conversation to satisfy her curiosity, and wondered how one of her own people could be so inured to all of the fabulous artifacts she was discovering.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was quite unnerving, to say the least. She was hardly an expert in crafts, but she could recognize the wealth of resources and craftsmanship in the least of the objects she examined. The medical lore alone, displayed on the finest quality of paper sheets on the walls, was astonishing. Truly, there was much for her people to desire from these foreigners, and much to potentially fear from them as well! Turning to study the young physician, she frowned. She could tell just by looking at him that he was a skilled martial artist, and from the way even the elders differed to him, a master of his trade. That a man should be recognized in such an esteemed and honorable practice warned her that this was certainly a patriarchal society. Such a man could have his pick of the warrior maidens she remembered from home. They would fall over themselves to catch his attention, in hopes of inspiring him to challenge them for marriage.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frowned again. It looked like that perverted little monkey was recovering from her last retaliation and eyeing her for yet another unwanted assault. He was a lot tougher than she’d first estimated. Perhaps that was why the Matriarch, Cologne, honored him with her tolerance. “Well, let him try again,” she hissed to herself. She had a surprise ready for him. She extended her chi, careful to release only negatively charged energy, to suffuse the room. In her circuit of the clinic, she was careful to avoid the old man, to delay his next attack. At the same time, she was trying to keep out of earshot of Shampoo. As soon as she got the idea that the other amazon held her somehow accountable for the disappearance of her Airen, she retreated in haste. She did not, ever, get involved in the romantic delusions of weaker girls. Being out of sorts, she did not feel free to show her displeasure at the insult Shampoo had given with her accusations. She did not remember the man to begin with, so how was she supposed to “bring him back” as Shampoo demanded of her and Cologne?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 shock crawled up her spine, and she realized the perverted old man had vanished from sight. She instantly drew in her ki and changed the polarity of her aura. With a speed that impressed her, he blurred into sight about a foot away, too close for her to block his assault. He slammed into her chest and, as his hands began to grope her, began to draw energy from her. That was her cue! With one hand, she gripped the top of his bald head and shouted, “Raking Claws! Vengeance of Heaven!” and poured positively charged chi into his diminutive form.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Everyone in the room turned to stare as bolts of lightening flashed from every corner of the room to focus their malice on Happosai. The electricity began to arc between her victim and the strange lamps and socket fixtures girding the clinic. All of the lights flickered and several exploded in a shower of sparks. Somehow, these things contributed something to her attack, but Fa Shen was too focused on her technique to think about it much. The old letch twitched and blackened, then peeled away from the girl to drift slowly to the ground. As he came to rest, Fa Shen jumped up and stomped on him a few times for good measure. “That should teach you! Dirty old 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two girls in the room flinched back in shock, hands out in warding gestures, while the doctor and the old woman gazed at her in stunned appreciation. One of the lights that had not exploded flickered madly for a few seconds then went out. “That was an impressive technique, young lady,” Cologne drawled, regaining her composure first.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didn’t expect it to work that well in an enclosure,” she admitted, stepping off of Happosai’s charred form. She looked up and noticed the damage to the lighting. Shrugging, she dusted her hands off and faced the others. “I’m not complaining though. He had that coming!”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“You’ve got that right, sugar!” Ukyo cheered, recovering from her surprise. Hesitantly, she approached. “Was that a chi technique? I’ve never seen anything like it from Ranma,” she turned to Cologne, expecting the usual lecture to follow.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“Who?” Fa Shen asked, always interested to hear of other chi manipulators. The perturbed look Ukyo flashed her was not the answer she expected. Frowning, she answered the question, “Yes. It’s something I came up with to deal with Ergot.” Seeing no recognition of the name she glared, “You know, the Prince of the Musk!?”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thought his name was Herb,” Ukyo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“Come over here, child,” Cologne interrupted hastily, summoning Fa Shen over to the examination table where she had been talking with Dr. Tofu before the light show. In spite of the fact that even the two amazons present were strangers to her, they were the only familiar thing to cling to. As she had identified Shampoo by observing her fighting styles, she had recognized Cologne’s authority after their initial exchange of formalities. Which meant she had to oblige her, and apparently submit to examination at this male physician’s hands. As directed, she climbed up onto the examination table and steeled herself for his touch.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this really necessary?” she asked, uneasily.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just want him to determine that there is no physical trauma associated with, ah, your current mental state,” Cologne assured her, cautiously.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how my memory is all fuzzy?”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 already have my suspicions there, child.”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will only take a moment, Ra…” Dr. Tofu coughed and cleared his throat, catching himself and continuing, “Fa Shen.” He checked her eyes, flashing a light into them in turn experimentally, then palpitated her scalp, as well as a number of key pressure points there and elsewhere on her body. As she realized that he was assessing a catalogue of points that could influence mental, emotional, physiological and metaphysical altered states, she was both impressed and a bit alarmed. What did they think might have happened to her that the doctor was verifying the integrity of her 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are you looking for?” she asked, perturbed.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ah, don’t seem to remember it, but I have been treating you for a preexisting condition,” Tofu responded abstractly, concluding his examination. Leaning back and giving her a reassuring smile. “Well, I am happy to say that there has been no unusual deterioration. Much better than I feared. Also,” he turned to Cologne, “I do not see any recent evidence of physical trauma that can account for her shift in, ah, perspective.”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“Perspective?” Fa Shen stared at him. “What’s that got to do with my memories being out of whack? Also, if I haven’t been hit on the head, why are they messed up?” she perched on the edge of the table and her eyes passed over the people that had gathered around her. Cologne had dragged the shriveled old man up onto the table beside her and was holding him up by the collar trying to revive him. Her mysterious friend, Ukyo, stood next to Shampoo at the foot of the table, looking at her in concern, between glares at the purple-haired girl.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is a very simple explanation for your, ah, confusion,” Dr. Tofu promised her, while procrastinating over actually delivering. After Shampoo presented her to Cologne, and the elder had questioned her, Cologne had excused her to confer in hushed tones with the physician, and whatever she had told him had startled him, and given him that odd look he kept fixing her with.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“And that is?” Fa Shen demanded after a few breaths.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how to tell you. If not for my recent studies into Jusenkyo curses and mythology, and Elder Cologne’s counsel, I would have some difficulty even contemplating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“Jusenkyo!?” she panicked. “I haven’t been cursed, have 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Everyone turned to stare at her in profound discomfort.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carefully met her eye and asked, “Do you remember the last time you visited Jusenkyo?”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felt something trying to scream at her from the back of her mind, something she knew she did not want to hear. Did not want to face. She whipped around, staring at the people around her, watching their eyes evade hers. No answer from any of them, though a few mouthed inaudible stutters of aborted explanation. She found herself turning away from them, searching for a way to escape when her eyes picked up motion by the door. Turning her head she focused on the couple who were approaching unnoticed by the rest. She hardly noticed the girl, and the uneasy feeling her presence stirred at the back of her mind, because it was so hard to glance past the boy. Her eyes locked on his face, an itch of intense recognition filling her. Then a flash, the same face, with brilliant red hair, a match for her own, glaring at her with disdain. A horrible feeling of doom accompanied the flash. Lo Shen. Her half-brother. The traitor who had tried several times to deliver her to Ergot.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man who had dug her grave.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last was more than she could bear to remember, but the rage that surged up within her conveniently blinded her to what she could not bear to confront. All she remembered was, if she ever laid eyes on him again, she had promised to kill him. That sounded perfectly fine. Her body coiled like a tiger, and she sprung from the table directly into his face.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she roared.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In spite of her explosive movement, and his utter surprise, he dodged her lunge at the last moment, leaving only his after-image to bear her assault. She passed through the open door behind him, and rolled to her feet in surprise. How did she miss him? He reappeared in the doorway, staring at her in shock and confusion.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he inquired hesitantly.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“DIE!!!” she shouted, racing forward indifferent to his inexplicable utterance. In the back of her mind, she recalled hearing the name a few times, and still had no clue, beyond some ability with chi, who or what this person they referred to was. To her utter amazement, the lightening series of kicks and strikes she executed were either evaded with casual twists and shifts, or absently blocked and deflected with amagurikan speed. It was inconceivable! It was horrifying! When had he mastered such techniques? How could he have ever learned them? Like any of the Musk, he was a formidable opponent at any time, but like all of them he had depended on the Shokei Fist emphasizing his animal heritage. The complex and subtle art she was witnessing as she tried to penetrate his defenses was unprecedented! Could she have mistaken some stranger for her hated brother? Gritting her teeth, she resisted the growing doubt. There was one way to prove he was Lo Shen! She summoned her chi and released a spinning ball of death right into his face. At this range, all he could do was cross his arms over his face and… Flinch, as it was harmlessly absorbed into his own aura.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 What are you doing? Are you insane!?” he shouted at her. If he had not absorbed the chi attack, it would have blown the clinic apart and possibly killed everyone in it! But she was staring at him in vindication, redoubling her physical attacks.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“Son-In-Law! Be careful! That’s Fa Shen!” Cologne called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Ranma gaped in abject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disbelief in his voice, combined with the Matriarch’s words forced her to pause. His immunity to her chi attack proved he had to be her brother. Well, from what she thought she had just seen, it was easy to reach that conclusion. An odd polarity had existed between the son and daughter of Pa Shen, which caused their chi projections to cancel each other out. Once Ergot learned to respect her chi abilities, he tried to exploit that by sending Lo Shen to subdue her. If not for the basic martial abilities her mother had forced her to learn, and a healthy pile of luck, she would have been defeated by her own brother—married to him but given in truth to his lover, Ergot, to bear the children Lo Shen could not. Would not, anyway, since he was too proud, too MUSK, to dip himself into the spring of drowned woman while it still existed. Pushing that aside, she continued to glare at him. He was the reason she had invested so much in mastering the Art. How dare he somehow surpass her! Then she did a double take. “Son-In-Law!?” she gaped in shock. “You are Shampoo’s Airen!?” she laughed at the irony. The idiot blundered into a kiss of marriage with the wrong amazon!?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“Stop laughing! And I ain’t her Airen!” he glared at her. “Are you really Fa Shen?” he demanded, looking almost ill and concerned.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“Don’t think you can fool me, Lo Shen! Dying your hair, like that’s any kind of disguise!” she spat. The look of alarm, as she named him brought a feral grin to her lips. He had denied his union to Shampoo, and no one else had confirmed it. It was time to end this.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not him!” Ranma shouted, seeing her about to resume the offensive. Ranma-chan and Ranko had warned him that Fa Shen might mistake him for her brother, might try to kill him on sight. It had been their main argument against trying to be her, when he insisted it was the obvious solution to Ranma-chan’s dilemma. He had not tapped into her buried psyche as deep as they had and had been foolish enough to doubt them. Now he had to stop her before she killed all of them! He backed off and held his hands up in submission, trying to get her to talk, but she just sneered and spat. “Wait! Gyaaah!” He was forced to stumble back from another lightening chain of lethal, knife hand attacks.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Falling into an acrobatic series of dodges, he crossed through the interior of the clinic and burst out through the back door into a vacant alley. Turning and launching himself over the roof tops, he vied for distance. She followed, taking to the air right after him, oblivious to the others—apart from the charred Happosai—spilling out and pursuing them. It only took her a few moments to realize she was far more skilled than she remembered. Apparently, there was a lot she had forgotten, so perhaps his sudden increase in ability was not so implausible. She let her reflexes guide her into aerial combat, flanking him, cutting across his lines of retreat to force him to engage her. Her irritation only grew, however, as he restrained himself to pure defense. His advantage in strength and his greater reach was more than enough to compensate for her speed, but he was not taking advantage of it. Why?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continued to retreat until they dropped into the trees in the park. Part of her mind was disturbed at the size of the settlement, the city, she found herself in. The night was filled with brilliant lights, and she could make out buildings that towered six or seven stories, some even more. The sight had only added to her confusion and disorientation, and that only added to her fury. What the hell was going on? Where was she? The only thing she had to compare it to was the Capital of the Chinese Empire, which she had visited with her mother on tribal business during her training. She ignored his pleas and demands for her to cease, desperate to finish this business so she could begin to find answers to her severe displacement. Answers that had been on the verge of coming until he interrupted. Was there a connection?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glared at him, pondering without relaxing her attack. He had been surprised to hear who she was, but he had met her eyes with a look of familiarity in the clinic. He knew her, but he expected her to be ignorant of who she, and he was. “What did you do to me, you bastard!?” she suddenly demanded, cutting across his litany of appeals and entreaties. “Did you mess with my head? Is that it!? Is that why I can’t remember anything about all of this!?” she gestured to the world around her in growing rage.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you would just stop fighting, I can explain what is going on!” he cried, dodging another lunge from her. “Ra… Fa Shen! You have to stop or you’ll get us both killed!”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were you about to call me!?” she paused, chest heaving for air, eyes narrow. The doctor had made the same mistake, almost calling her by another name. She scowled in concentration, trying to puzzle it out. Ra… Ra… She remembered his response to her initial attack, a timid question. “Ranma-chan?” Ranma-chan. Ranma. The mysterious person who had chi attacks that Ukyo had mentioned. Her. “You! Xi Fa Xiang Gao! You took away my memory! You tried to turn me into someone else!” she accused suddenly.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stared at her and gaped.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NOT Ranma! I am Fa Shen!” she shouted, leaping at him, leg stretched in a flying kick. He leapt straight up to avoid her, but she rebounded off the tree behind him and flew into the air after him. Engaging him in close combat as their trajectories matched up. Finally, he began to lash out, trying to generate an escape vector while driving her into the ground. She grappled in the air, trading blows and hooking his limbs to keep them from separating. Below her, the crowd that had followed from the clinic looked upward and commented.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looks like she remembers Ranma’s skills,” Akane noted.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“Much of that comes with the package, child.”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did this happen?” Akane demanded, meeting Cologne’s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and Ukyo apparently triggered it, fighting over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it permanent?”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am afraid I don’t know.”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combatants had come to ground and bounded up into the air for another locked pass. As they were coming to the ground again, Ranma managed to drive the girl into the earth by tumbling in her grasp, then flipping around to bring his heels down in the small of her back. He rebounded at once, as she rolled to regain her feet. As he sailed up, she powered up a ball of chi, then snapped her arms wide open to either side, creating a blazing ring of energy that Ranma could only dodge by diving for the center. As he did, though, she snapped her arms together in a resounding clap, sending a charged wall of hardened air to hammer him backwards into the air.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think I’ve ever seen that chi attack…” Ukyo blurted, as the sky lit up around them. Whatever the attack was supposed to do, the impact alone was not enough to phase Ranma, and the energy just soaked into him. Only Cologne’s wide eyes suggested it should have been more impressive. Growling the girl flared with power then blinked out of sight, a column of spectral flame shooting straight up into the sky. Ranma landed and whipped his head around to spot where she had gone to, when she suddenly dropped out of the sky on top of him. Her body lit up once more in dazzling aura, bringing her to an instant stop at ground level, where Ranma stood until his last second evacuation. It did not save him, however, since in that instant of “impact” her body pulsed like blinding sun, and the air around her exploded outward in an earth shaking roar. It was as though she was some human bomb. After the wind blasted the bystanders and calm settled in it’s wake, Ukyo croaked, “Or that one…”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Astonishingly, Ranma righted himself, from where he had been thrown off his feet in the concussion, and boggled at Fa Shen with a pale, twitching face. Fa Shen literally hovered over a crater even Ryouga would be impressed by and looked just as flabbergasted. She knew the nature of her brother’s power, knew it’s limits, and had devised those attacks specifically to bypass his immunity. Her raw chi alone could not do it, so she had harnessed natural energy, lightening (electrical) and thunder (kinetic energy), and woven it into her attacks. Because her chi controlled the attack, she was automatically protected. It was more like he was absorbing her chi, and gaining control of what she harnessed with it, than simply canceling it out. Even as her sibling, his chi should be too different to permit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are you absorbing my attacks!?” she cried in confusion.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gonna stop tryin’ to kill me so I can answer?” he demanded, taking deep breaths, and letting his mind chew on what he had observed of her techniques. Realizing that she had paused to stare at her hands, at herself, struggling to determine how her attacks had failed, he relaxed a hair more. He had figured out special attacks from direct observation before, and hoped she gave him enough time to catch on to hers before she corrected the problem and resumed her assault. Unfortunately, there was an aspect to what she had done that simply baffled him. He suspected principles as simple as those found in the Hiryuu Shoten Ha, but several levels more sophisticated in theory and practice. Keeping his eyes on her, while his mind whirled, he noticed her increasing distraction. No, not distraction. Her attention was shifting elsewhere, her eyes not seeing, while she examined herself with other senses entirely. As her attention drifted from herself to him, she frowned, meeting his eyes, but staring through him, past him, into him, or something.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is this!?” she gasped. Her reserves were notably depleted by the expenditure of chi in what ought to have been a devastating final attack. That was normal. What was not, was feeling ki pouring out of him to replenish them swiftly. Even stranger, an equal flow streamed in from elsewhere, though her and back into him. This was not just a gift of energy, but a vital, natural flow. Her mind wanted to simply reject the impossibility. Unfortunately, she could feel a hidden part of her mind focused on protecting and preserving this matrix. This boy, she realized, was not what he appeared to be. Her vision suddenly focused and allowed their gazes to meet. “Why is our ki bound together?”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can see that?” Ranma squawked.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pretty obvious!” she snapped, glaring. Taking a deep breath and becoming angry, a palpable, categoric difference from her original fury, she marched forward and braced her hands on her hips. “You’re not my brother! What is this?”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The calm, quiet address carried a great weight of reprobation. Fa Shen turned automatically to the elder and suddenly realized what she had done. So many strict amazon laws governing interaction with outsiders had been created just to prevent events like this one. Too many wars had begun with uninformed, emotional conflicts between strangers. By attacking this boy, with his uncanny resemblance to her nemesis, she had exposed herself to the possibility of defeat and marriage. If she had slain him, or injured him before realizing her mistake, she would have drawn the wrath of his people down on the tribe. Worse, she had engaged him under the roof of a healer, an almost universal sanctuary. She had utterly screwed up. In blushing shame, she marched over to the Matriarch, dropped to her knees and bowed low. In a voice of utter contrition, she begged for forgiveness.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“Elder Cologne. Please forgive my outburst.”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is okay child,” Cologne hopped down to her level, cupped her chin and turned her face up to smile at her, wryly. “He does resemble your nemesis.”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In a place such as Nerima, where every day some freak event or frightening confrontation between notorious individuals rocked the pillars of the community, often quite literally, two hard and fast rules had evolved. Try not to get involved, or at the very least, try not to notice or think about it, whatever it might be at the moment, and do not take anyone or anything for granted. Sadly, it seemed that in Nerima it was only possible to obey one of these rules at a time. Those individuals who could not grasp the first rule automatically fell into the category the second rule applied to most urgently. Unfortunately, a boy like Hikaru Gosunkugi tended to slip under the radar for most people. While it was true that he was not an imposing specimen of masculinity, and certainly not an outrageously powerful martial artist, he had a knack for creating really bad situations, or complicating them to the point of, well, mayhem. Apart from his obsession with Akane Tendo, which might as well have been the definition of “male” at Furinkan High School, he had a deep, abiding interest in the occult. These two interests drew him to the Tendo dojo like a moth to a bonfire. Ranma Saotome had vindicated the boy’s belief in the supernatural. Often he haunted the shadows of the Tendo compound in the hope of picking up secrets about Akane, Ranma and most of all, Magic.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Occasionally, this unhealthy curiosity picked up something he simply had to act upon, which he was woefully unqualified to do. In those cases, he had cause to approach the very heart of darkness in Nerima. Also known as the home of the Kuno family. Tonight, because of an alarming shift in the status quo, he forced himself to brave this lion’s den and confront his sometime ally, unspoken rival, and all around insanely dangerous upperclassman, Tatewaki Kuno.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Said bokan wielding maniac was currently rising to his feet in shock, gaping in disbelief and alarm, shouting, “What!?”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true Sempai! I overheard it myself!” Gosunkugi cringed.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and the Pig-tailed-girl are having dates with Saotome and that cur, Hibiki!?” Kuno demanded, grabbing the boy by the front of his shirt and holding him in the air an inch from his nose.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And they both were dressed and made up very nice. I got pictures of both of them!” Gosunkugi babbled, rapidly.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“Show me!” the kendoist demanded, setting him back on his feet. It was a reflex action, to compose himself in preparation for the blissful thrill of seeing new images of the objects of his desires.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well. I just dropped the film off to be developed. I’ll have them for you tomorrow at school!” the younger boy promised, bowing effusively and cursing his haste. He knew better than to promise anything to Kuno he could not deliver at once. The fiasco that had resulted from his attempt to expose Ranma’s weakness to Kuno had taught him at least that much.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“Very well. I expect to hear from you on this again tomorrow, Gosunkugi.” Kuno got a grip on himself, shaking off the disappointment of not receiving the pictures, and focused on the problem still at hand. He proceeded to question the other boy about the details of the date and quickly frowned. Gosunkugi had not really picked up on the dates serving any useful purpose, aside from what came from any couple dating. The two couples were going separate ways, which he recalled was one of the things that had been explicitly forbidden by Nabiki in her warning. Considering that his beloved goddess was in the hands of that idiot, Hibiki, there could be no understating the danger to her. With his accursed sense of direction, he could easily lead her to her death, wandering aimlessly over the Earth. Worse, even knowing the danger, Saotome had chosen this time to try and seduce the beauteous Akane Tendo. “I must summon my sister to hear this. You will inform her, as you have informed me, of this unfortunate situation. Then, you must accompany her to ensure that Saotome’s date is stopped, and the boy brought here forthwith!”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Gosunkugi swallowed in terror, but nodded. While he feared his sempai, his belief in and practice of voodoo inspired a much greater fear of his sister, with her mastery of potions and poisons. She was far more advanced than he in the Dark Arts. He was, he had to admit, only a tad more lively than a zombie. More than once she had encountered him and assumed he was already hers to command. He obeyed her without hesitation, lest she feel compelled to make him a more obedient, and wholly undead, zombie.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Kuno returned, leading his sister, and paused at the door. “I must make haste lest my fair maiden beat me to the train station, and become lost to me forever because of that cur, Hibiki!” he declared. “My dear, deranged sister, I trust you to deal with Saotome and implore you not to punish the sweet, innocent Akane Tendo for his misguided efforts to seduce her! When I have rescued the Pig-Tailed-Girl, I shall return here to meet with you. Once we have assured their safety, we shall find suitable housing to keep them here in our protective custody! I bid you the best of luck, you two, in your endeavor, and urge you to make haste!” With that, Kuno disappeared.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Kodachi turned to Gosunkugi. She noticed the faint trembling her presence always inspired in the boy, and gave an evil smile. “So,” she lazily rasped, “What have you to say before I go to rescue my beloved Ranma-sama from the clutches of that wicked temptress?”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r>
    </w:p>
    <w:p w:rsidR="00E4203A" w:rsidRPr="005C0E8B" w:rsidRDefault="00E4203A">
      <w:pPr>
        <w:spacing w:line="360" w:lineRule="auto"/>
        <w:rPr>
          <w:rFonts w:ascii="Montserrat" w:hAnsi="Montserrat" w:cs="Arial"/>
          <w:sz w:val="24"/>
        </w:rPr>
      </w:pPr>
      <w:r w:rsidRPr="005C0E8B">
        <w:rPr>
          <w:rFonts w:ascii="Montserrat" w:hAnsi="Montserrat" w:cs="Arial"/>
          <w:sz w:val="24"/>
        </w:rPr>
        <w:t>At the Nerima train station, Nodoka stood watchfully behind Ranko’s shoulder and smiled as the girl strained not to rush forward and shout at the stammering Ryouga. Even though her mother had evidently prepared a number of note cards citing the proper destinations, procedures and formalities to keep in mind on their date, he had still almost bought them tickets to Yokohama, and argued with the man in the booth for fifteen minutes when he tried to explain that there was no direct train service from Nerima. Then he baffled the man by demanding to know how he was supposed to take his girlfriend all the way to Tokyo if they could not even catch a train “half that distance” to Yokohama. The man had in turn blown Ryouga’s mind by carefully explaining that the regular commuter train could take them directly to down town Tokyo with no exotic stops along the way. While the baffled boy finally purchased the necessary tickets, Nodoka turned Ranko around to ask.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feeling better, Ranko-chan?”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allowed herself to enter a slight trance to assess her ki. She then met her mother’s eyes and nodded, “I think so.” The flow of ki seemed to have returned to normal, well, what passed for normal at the moment. She frowned and looked off over the horizon. </w:t>
      </w:r>
      <w:r w:rsidRPr="005C0E8B">
        <w:rPr>
          <w:rFonts w:ascii="Montserrat" w:hAnsi="Montserrat" w:cs="Arial"/>
          <w:i/>
          <w:iCs/>
          <w:sz w:val="24"/>
        </w:rPr>
        <w:t xml:space="preserve">I am still worried though. One of them had to have been in a fight to use that much energy. If I hadn’t spent the whole day learning to control it, I would have probably cut off the flow when that much energy was sucked out of me. </w:t>
      </w:r>
      <w:r w:rsidRPr="005C0E8B">
        <w:rPr>
          <w:rFonts w:ascii="Montserrat" w:hAnsi="Montserrat" w:cs="Arial"/>
          <w:sz w:val="24"/>
        </w:rPr>
        <w:t xml:space="preserve">She tried to cut off her thoughts, before they began to spill out of her mouth. The only reason she had not rushed off at once to find out what the problem was, was because she had almost fainted when her ki was suddenly drained. She had recovered fairly quickly, since finding herself falling into Ryouga’s arms like that had… She shook it off, and reminded herself of what she learned in bed with Copy-kun. Her body had it’s own ideas about being in the arms of a protective male. The feelings that came with it were the reason she was in this silly dress and make-up, and if she did not come to terms with it now, she was in for a miserable life.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Her mother caught the storm of emotions that flitted across her daughter’s face and sighed behind a smile. “It is not unusual for a girl to suddenly become faint when confronted with new situations and strong emotions. There is no reason to be ashamed, and I assure you, Ryouga-chan will not think any less of you for showing a moment of weakness. Quite the opposite, I would think,” Nodoka encouraged.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“He’s seen me when I’m weak,” she winced. “He thought I was pathetic…” Of course, she had been Ranma, and her rival had lamented the loss of a great challenge. “He protected me, though,” she added, in sudden guilt as her mother’s eyes hardened on Ryouga. Nodoka turned back to study Ranko with a smile. A smile that reminded her painfully of how her father and Mr. Tendo reacted to the least hint of romance between her and… Between Ranma and Akane. Damn. She had to stop speaking without thinking, or she would end up painting herself into a marriage bed trying to cover up her slips. For the first time she asked herself if being adopted by her mother, becoming her daughter, might not be such a good idea after all. Did she really want to give her parents the power to dictate her life for her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turned and approached them, “I have our tickets. Are you both ready?” Ranko turned to look up at him and nod. Nodoka made a slight gesture from behind Ranko’s back. Catching the hint a moment later, Ryouga offered his arm to the girl. Ranko glanced at it for a moment, and remembered some of the advice she had gotten from her mother. With a carefully subdued sigh, she put her hand on the crook of his arm, and let him lead her, with careful prodding from Nodoka behind them, to the platform.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Part Twenty-Two: </w:t>
      </w:r>
      <w:r w:rsidRPr="005C0E8B">
        <w:rPr>
          <w:rFonts w:ascii="Montserrat" w:hAnsi="Montserrat" w:cs="Courier New"/>
          <w:sz w:val="24"/>
        </w:rPr>
        <w:t>Variations on a Girl and Her Curse</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Even though it was a Wednesday night, and thus deep in the middle of the work week, Ranko was not the only well dressed young lady hanging on a man’s arm waiting for the train. While Ryouga and herself were much younger than the majority of those crowding the platform, they were not the youngest. This fact drew a few unpleasant looks and muttered comments from Nodoka, who clammed up and smiled if either of her charges glanced over at her. It was kind of unnerving, since she was far enough away to give them the illusion of privacy, but far too close for Ranko to feel comfortable speaking openly to Ryouga. She sighed and looked down. She had intended to lay down a few rules with Ryouga, and draw him out on the subject of past… misunderstandings, but it all had too much to do with Ranma. If his name so much as tickled their lips, the woman would perk up and lean in hungrily to catch any tidbit she could about her son. Ranko glanced at the boy beside her, reading the discomfort on his face as he struggled against the urge to pace. The problem being that part about turning at each end. He would be mortified if he took a wrong turn at one extreme and ended up lost right at the start of his date.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glanced back at Nodoka, who grinned and waved at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appreciate her helping out with reservations and such,” he commented aside to Ranko. “I just wish she wasn’t watching our every move.”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hear ya, Man,” she glanced over and then back. “Look out,” she barked, shoving him roughly around to her left. A spray of water flashed through his after image, followed by the bottle that had been kicked into the air by some leather clad punk. She glared in his direction, catching his eye easily, while Ryouga panted in shock and irritation.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“Dammit! That’s the fifth time!”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“Sheesh. Last thing I want is for Mom to see a curse in action!”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“You’d think under a covered train platform, where no food or drinks are allowed, I’d be safe!” he grumbled, as Ranko kept him from going over to “speak” with the jerk who had almost doused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He’s just a stupid punk.”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but I don’t like the way he’s lookin’ at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stared at him, then glared. Before she could yell at him, she choked herself off and turned to stare down at the tracks. Getting mad at him for treating her like a girl was extremely stupid. Especially considering how worried she had been that he would not be able to see past her history as Ranma. She tightened her fist and controlled her breathing. She was about to do the impossible—or turn around and thank him—when she noticed something in the crowd. It was hard to catch all of it, but she distinctly saw a water bottle wrapped in a wad of yen being passed between two people, who had their heads together in the shadows. They were concealed for a moment as the tide of bodies between her and them shifted, but a moment later, the crowd parted and she could clearly make out the form of Nabiki Tendo. Catching Ranko’s eye, she grinned, pulled another water bottle out of her backpack, opened it impudently and took a long swallow.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believe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Ryouga focused in on Ranko’s face as the anger in her voice registered. He noticed her staring off into the crowd and followed her gaze. He quickly spotted Nabiki. “Nabiki? What’s she doing 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looks like she’s paying people to splash you with water, Pork-butt!”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“Hey!” That sounded like the Ryouga she knew! Oops.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“Sorry. Habit!” she bowed her head meekly, keeping her eyes on Nabiki.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“Break it!” he ordered, glaring.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sighed and kicked herself mentally. “Why is she trying to sabotage our date?” she wondered, leading him back on topic.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shrugged. A moment later he groaned and fixed Nabiki with a glare that could break stones. Ranko twitched and reminded herself to never, ever give him an idea like that. It was bad enough when he did that at close range! She poked him, silently demanding an answer and he sighed. “Now I know what she meant when she offered to sell me insurance for our date!”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“Great!” Ranko snarled. “Just great! What else can go wrong!?”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Ryouga glared at her in warning. It was too late.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suddenly turned and scampered out of sight just in time to avoid the spill of human bodies upended as Kuno rushed onto the platform, racing straight at the two of them. By some common instinct, the mob rapidly cleared that entire section of the platform. Ranko took one look down at what she was wearing and despaired. There was no way she could fight in this dress. Not unless she hiked it up around her waist to free her legs. Even as she grimaced and started to gather the fabric in her hands, her mother suddenly appeared between her and the charging kendoist. Ranko was momentarily blinded as the silk wrapping of her family’s honor blade fluttered free before her, then she was jerking Ryouga down to keep him from being beheaded as the naked blade swung free of its scabbard.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“Whoops! Mustn’t drop it!” Nodoka cried, losing her grip.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shit!” Ranko wondered if anywhere was safe.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not fear, my beloved Pig-Tailed Goddess! I have come to rescue you from the foul clutches of that cretin, Habiki!” Kuno gushed.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“Gyaaaa!” Ryouga saw the flash of live steel dance in front of his nose and cringed as it whipped madly around, by chance or by pure malice coming within inches of cleaving, slashing or skewering the dozen people lingering too close in curiosity, who darted away in instant terror. Nodoka finally got control of the weapon and steadied it in front of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dear! It seems Nerima just never changes! Smooth down your dress! I will protect you, Ranko-chan!” Nodoka braced herself before Kuno, surprised with the speed with which she had been moved by her maternal instincts. The very notion of allowing Ranko to hike up her dress for battle had spurred her instantly to action. However good a fighter, a young lady simply could not be allowed to do battle in her panties!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 A-auntie N-No-Nodoka!” Ranko tried to stop her. To her shock, Kuno responded instinctively to an opponent wielding a sword and launched into a devastating series of attacks. Even more surprising, the wild blade danced in her mother’s hands, casually deflecting all of his strikes.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“At last! A worthy opponent rises against the Blue Thunder!”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Dear! I really must remember to practice with this thing more often!” Nodoka cried, somewhat embarrassed but not the least upset by the kendoist’s onslaught. Strangely, as the fury of Kuno’s attack left her with no room to think, her swordsmanship suddenly shifted into precise, complex and devastating form. In the blink of an eye, her defense solidified. Then, with two quick movements, Kuno’s bokan was flying back over the crowd and Kuno was suddenly grasping at his hakama to keep it from dropping around his ankles.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that was incredible!” he gasped, eyes crossed upon the point of the blade hovering at the end of his nose. Ranko and Ryouga stared at Nodoka in absolute disbelief. Their eyes met in silent consensus. The word they would have used was “impossible”.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 am so sorry!” Nodoka gasped in shock at herself. “I- I- Forgive me for meeting you with a live blade, but, you see, I simply could not allow you to attack my daught- Ranko-chan!”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snapped her eyes back to her mother. Did she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 you are the mother of the glorious Pig-Tailed-Girl!?” Kuno stared.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Well, actually…”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I can see the resemblance. Truly you are a woman of great nobility, to best a great warrior such as myself with the sword! Alas,” he frowned and sighed, “there is a misunderstanding. I could never bring myself to attack one so vibrant, so pure as your daughter!”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“Except for EVERY FREAKIN’ TIME YOU SEE ME!!!” Ranko shouted right in his face, flushing with anger.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oblivious to that, stuttered, “Ah… well… actually… I don’t have a daughter. Oh, how I wish… but no.”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Kuno and Ranko turned to stare at her, confused by her statements. There was a frightened, hopeful look on Ranko’s face. Nodoka paused to study her, conscious of the fact that she had not intended to reveal her feelings for the girl. Unfortunately, in the heat of the moment, she had betrayed herself. Ranko looked at her, eyes moist, clearly afraid of what she might say. Nodoka stepped forward and put her hand on the girl’s shoulder and looked her in the eye.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 you were my daughter,” she smiled cautiously, hoping the girl would not reject this overture. She seemed so desperate for a mother. “I suppose it’s time I admitted that to you.” Ranko seemed speechless, but the fear and anxiety seemed to wash out of her. Nodoka sighed and turned to Kuno. “If, as you claim, you mean this girl no harm, how do you explain this attack?”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Kuno straightened himself, and finished retying the waist of his hakama. “My Lady. I am saddened to learn you are not this girl’s mother, for sooth, I would at once beg for her hand in marriage!”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 you want to marry Ranko?” Nodoka stammered in surprise. She turned to stare at the girl, well aware of how modest and feminine she looked now. Considering how she habitually presented herself, Nodoka had despaired of her having any suitors, not to mention one so well spoken and cultured as this! “I was not aware that she was in such a relationship! Do you claim to be courting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“Indeed, I would say nothing else! E’re now we have dated several times. Most recently the day before last!“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you have proposed to her?” she covered her mouth in concern.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“Nay, as I have yet to learn of her true parentage, I have instead taken upon myself the task of protecting her from the unspeakable depredations foisted upon her by curs like him,” he pointed at Ryouga. Turning to face the lost boy, he accused, “Often have I heard of you seeking to force your attentions upon young women, most notably the fair Akane Tendo! I will not permit you to defile the immaculate beauty of my fair goddess!”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 Kuno!” Ranko could hardly speak, she was so irate.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growled and began to stalk towards the kendoist. “I should kill you for saying such things!” he spat, beginning to glow a menacing purple. “No one has done more to demean and offend her than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“Ha! It is to laugh! Truly you are lost if you do not know that your rival, your most hated foe, did warp and exploit their curse to bind her to him! Even so far as to force her to assume his name and dress in his clothes!”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Nodoka reared up above the boys, enshrouded in a column of flames. She stared at Ranko, nailing her with a look that sent a chill into her heart. “Do you speak of Ranma Saotome!?”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could speak of no other, I assure you, Madame!”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heaved several angry breaths, still staring at Ranko. “What is this curse you speak of!?” she demanded.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Kuno turned and studied her. He bowed his head, “It would be unseemly to speak of such a thing, especially before the girl herself. Honor forbids me from speaking on this matter without her leave.”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turned her glare on him and he visibly quailed. “Absolutely. However, as it happens that Ranma Saotome IS my son, and you have impugned his character with this accusation, I would think it wise that you beg her leave to speak of it, so you may explain this insult to my family’s honor!”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Poor Kuno could not contain himself. This women, this noble lady who had bested him with the sword, was the mother to his hated rival? Having seen the boy’s father he had naturally been confidant in Saotome’s low birth, but, here before him stood a vision of grace and beauty and fire even his beloved Pig-Tailed-Goddess paled beside. He swallowed with great difficulty, and turned to Ranko. “Pig-Ta…”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“Her name is Ranko! Do her the courtesy of using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“Ra-Ranko,” he gulped, stammered and pushed on, “I beg your leave…”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to tell her what Nabiki told you for FORTY MILLION YEN!?”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swallowed hard again and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smiled at the glare he got from her mother for that admission. No doubt Nabiki would hear about this too. Summoning up all the ice she could, which was impressive enough with the Soul of Ice technique at her disposal, she glared at him. “I didn’t wanna mess up Ranma’s life by revealing the nature of the curse afflicting… us. I won’t let you spill it just to attack Ranma. After all, you admitted to his face, he’s just a victim, like me, so he’s really innocent of all that crap you always accuse him of, right Kuno?” Kami, she hoped this went off right. While it was a lie, it was safer than the truth could ever be, and it would not come from her lips.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who had edged forward to listen to this confrontation stared at Ranko with carefully hidden respect. Occasionally, hints of a brain emerged, but this was quite different. Nabiki decided she must finally be rubbing off on the girl. She had admired how Ranko maneuvered the situation, explicitly identifying the rumor Nabiki herself had created and using it to evade the fatal truth. Better, she forced Kuno to recant his accusations about Ranma, removing the stain to his honor in her mother’s eyes. If she kept this up, Nabiki would have to start keeping a serious eye on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Kuno turned to Nodoka and cleared his throat. “From the day I became acquainted with Ranma Saotome and the… and Ranko, I was concerned about the connection between them. Though he had stolen the affections of the noble Tendo Akane…” he paused as he remembered that the engagement he so strenuously opposed had been arranged by their parents. It might not be a good idea to speak ill of that. “Ahem. Though he was… engaged… to Akane, he seemed to…” he glanced at Ranko nervously. “He seemed to be, ah, somewhat intimately involved with, er,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Nodoka turned to look at Ranko, who blushed, remembering the lewd imagery Kuno had evoked, protesting Nabiki’s revelation that she and Ranma were as one body and soul. She also remembered Nodoka questioning her about her affection for Ranma. She swallowed nervously.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Kuno swallowed some air and continued, “I endeavored to intercede, hoping to free Ranko from Ranma’s influence. It was unspeakable for a girl of her beauty and passion to be bound so utterly to his influence, even to the point of assuming his name, his manner—even his wardrobe—and fighting in his battles! Though I ached to know her name, her true identity, she was compelled to insist that she must answer to HIS name!”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was really staring at Ranko now, who trembled a little, but could not utter a word. Silently she begged the insufferable windbag to get to the point and clear up this mess!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Nodoka gasped, grabbing her and forcing Ranko to meet her gaze. “I can see by your face you do not dispute these claims! Why are you so intimate with my son!?”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just could not speak. Even Nabiki bit her lip and shook her head when the Saotome matriarch glanced at her. Kuno finally came through, “I asked that every night for months, until at last I learned the horrible truth. Though I know not the exact cause, and I must beg you believe as I speak of magics most dark and foul, I tell you it is a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looked puzzled and studied his face. The conviction there and in his words was disturbing. “Magic? A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“Alas, though it would be a far better thing than to contemplate such a possibility, in this past year I have myself witnessed such things of legend and lore that I cannot deny the influence of magic, even in this modern world. Thus, your son and this brave girl did somehow encounter some dangerous artifact that has bound their fates to each other. It is a damnable curse, that drives them to seek love, though it denies them any hope of loving each other. I have learned that were they to be separated from each other, or dare to embrace each other as lovers, they must perish,” Kuno cried, sagging to the ground.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gasped. “Is this true?”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cleared her throat and stepped forward, “I don’t know how to explain it better, but the facts are certain. The boy we call Ranma, and the girl we call Ranko are bound together spiritually. If one were to die tonight, the other would certainly follow. The intimacy they share is not what you might think, though it is part of their curse to know more and less of each other than lovers. I suppose you could say, they were so close that Ranko had to deny her own femininity to protect Ranma’s masculinity,” Nabiki dared with inspired genius. Oh, the three were going to owe her big time for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heard that and whipped around to Ranko. She opened and closed her mouth in shock a few times before she got out, “Is this truly the reason for how you dress and act?”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actually laughed in honest relief, “Actually, yeah.”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sacrificed your own womanhood to protect my son’s manliness?” Nodoka was flabbergasted. She could not, in her own odd way of viewing things, think of a more noble sacrifice a girl could make. “And yet, you do not love my son?” it seemed implausible.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sighed, “I suppose you can’t understand it just looking at it. With the curse it’s like… like we’re the same person. So, yeah, I guess I do love him, but it’s like loving myself. I wouldn’t want to be… you know… with him. It just wouldn’t be… right… somehow.”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Nodoka stepped close and fingered the dress Ranko was wearing, remembering the many times she had nagged Ranko into more feminine clothing and manners. Strangely, it was at such a time that her son had appeared acting in the most unmanly fashion. If what she was hearing was true, then she was actually partly at fault for her son’s perversity. After all, if the curse forced Ranko to dress as her son, might it not also force her son to dress as Ranko? How horrifying. “But, what does this mean? Should I believe then, that because I encouraged you to dress like this and date… my son might…!?”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hastily cut her off, “NO!” She grabbed Nodoka’s hands and looked her in the eye. “No, Mo- Auntie! No. We’re working on a cure, and this is just part of testing it. Right now he is with Akane and I assure you, he is being very manly!”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“Did you almost call me ‘Mom’?” Nodoka blinked.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sighed, “I- I… well, I guess it’s safe enough to tell you now. I don’t have a mother besides you. I mean, you know, through Ranma,” she hastily corrected.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stared at her in sudden sadness. “No mother? Oh you poor child!” she grabbed the girl and hugged her to herself. She had been right! The girl had needed her all along. Perhaps she was not her true daughter, but from what she had sacrificed for her son, she had proven herself worthy of being part of the family. As she hugged the girl, Ranko was doing her best not to cry as she crossed the threshold between her true identity and the one she had finally adopted. She almost lost it when her mother softly asked her, “Would it please you to have a mother? To be my daughter?”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After a moment, as she got her breathing and trembling under control, she pulled back and looked at Nodoka. “I- I would like that. I- I have wanted that since I met you, I guess. But,” she turned away and looked at Ryouga. “I’m not entirely free of the curse yet. Your son and I could both be lost to you at any time because of it. Maybe… maybe it is best if we wait until it’s broken before we consider something like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looked puzzled. Ryouga picked up the silk wrapping that normally concealed her sword and handed it to her. Without thinking, she sheathed the weapon and quickly bundled it up. Looking at the girl the entire time, it was obvious that there was something else bothering her. Something that had not been said. “Why would it be necessary to wait?”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considered things carefully. What they had told her mother was a lie. There were elements of truth in it, but by deceiving her things could very easily blow up in everyone’s face. Sighing, she turned back, “This isn’t the first time we’ve thought we’d found a cure. This one comes with a price we might not be able to pay. Ranma and I, we might survive this cure, but a part of us could die. The only sure way to prevent that is to allow the curse to become…” she cut herself off. “It would change the curse to something you might not care to know of. If it came to that, the only other cure I know of would… save your son’s life.”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paused for a moment to parse that statement. Then her eyes got wide. “What about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you can’t lose a daughter you don’t have,” she turned away. “I’m not saying it has to come to that, but for people like you and Akane… If it came down to it, you’d need him more than me. That’s just the way it is.” There was silence all around her, painful silence shared by Ryouga, Kuno and Nodoka, and sober quiet from Nabiki. For several long moments, no one spoke, then Ranko turned and smiled at everyone, “Hey! I think our train’s here! Come on, Ryouga! We need to get a move on, I am absolutely starving!”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looked at the cheerful red-head dragging Ryouga over to the edge of the platform and turned to look at Kuno. He was staring at the girl as if he feared she might be just an illusion. “The sad thing, Kuno, is that she’s right. She’d sacrifice everything for Ranma. She doesn’t really have a choice.”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 why?” he babbled, still too stunned by the revelation, and what it implied, to pursue her onto the train that was pulling up. Nodoka had hastened away from the two sophomores to take charge of the young couple, pushing aside the horrible revelations she had just absorbed, taking her cue from Ranko and smiling in anticipation of the night’s delights. She had not given the Kendoist a second look. Still, she had not forgotten his proposal. He seemed to have some concerning issues, but it was not hard to see the real reason he had insulted her son. How could any boy resist such a selfless, passionate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“Come on, Kuno-chan. I better drag you on home.”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r>
    </w:p>
    <w:p w:rsidR="00E4203A" w:rsidRPr="005C0E8B" w:rsidRDefault="00E4203A">
      <w:pPr>
        <w:spacing w:line="360" w:lineRule="auto"/>
        <w:rPr>
          <w:rFonts w:ascii="Montserrat" w:hAnsi="Montserrat" w:cs="Arial"/>
          <w:sz w:val="24"/>
        </w:rPr>
      </w:pPr>
      <w:r w:rsidRPr="005C0E8B">
        <w:rPr>
          <w:rFonts w:ascii="Montserrat" w:hAnsi="Montserrat" w:cs="Arial"/>
          <w:sz w:val="24"/>
        </w:rPr>
        <w:t>In the wake of the battle in the park, the witnesses and participants quickly retreated back to Dr. Tofu’s clinic. An air of tense confusion subdued them to the exchange of puzzled and worried glances and a number of aborted attempts to speak to the girl who had proven herself to be Fa Shen. She returned Akane’s searching look with a friendly smile and a hesitant look of recognition, but avoided her because of Ranma who remained close to her side the entire way. Shampoo and Ukyo were too busy arguing under their breath, and Fa Shen put more distance between herself and all four teens when she heard the name “Ranma” a few too many times. It seemed strange to her to be identified as someone she had no memory of having ever been. That was enough to suggest that she had not been a victim of Xi Fa Xiang Gao shiatsu. A person did not forget what happened to them while under its influence. They only forgot what was locked away by the technique. So, her symptoms were closer to those of demonic possession. At least, if she was willing to believe that she had spent enough time living as “Ranma” to establish the identity in people’s minds. As she followed Cologne into the clinic, she sighed and shook her head.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understand what is going on,” she complained aloud.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glanced back at her thoughtfully, then directed her to resume her perch on the examination table while the others filed in around them. Fa Shen did so, frowning at the twitching body that still lay on the other half of the table. One hand shot out from the charred form of Happosai, straining to touch the pretty girl he sensed near him. Settling on the very edge to keep her distance, Fa Shen turned to look at Cologne, who had settled on a stool at her knee and waited for her attention. After studying the girl for a long moment, she cleared her throat and jogged the girl’s memory.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remember what I was saying, before we were interrupted?”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nodded. “You asked me if I remembered the last time I’d gone to Jusenkyo.” She blushed, remembering her panic when the physician, Tofu, had referred to his study of Jusenkyo and she feared he was about to reveal she had been cursed. If she remembered correctly, that was one way to obtain a new personality and suffer prolonged blackouts. She found herself breaking out into a cold sweat. She noticed that once more she was the center of troubled and indirect attention.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Cologne prompted.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visited it with my mother a few years ago,” she replied easily, remembering their return from the Emperor’s Court. Her mother had shown her the springs and revealed that one of them might unlock the potential her training had failed to tap. Fa Shen had considered what her mother told her and concluded that no amount of power was worth embracing a curse that would turn her into a man. Rather than speak of that, she reminded her elder, “You know we are forbidden to enter the accursed valley without special permission.”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“Also, in times of need, warriors are allowed to use the springs to confound the enemy,” Cologne corrected gently, smiling.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“Of course. Only a warrior of great skill can cross the valley with impunity,” Fa Shen returned, remembering her training. It was a common tactic for amazon warriors to retreat from conflicts with overwhelming numbers by leading them into the valley of accursed springs. Another warrior might be able to pursue across the bamboo poles, but he would still have to be cautious, and mere soldiers were doomed if they dared to march through the springs.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“Have you ever had occasion to use this path of retreat?”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th…” Fa Shen trailed off, her eyes narrowing as she sensed the deliberation of these questions. Cologne was not seeking information from her. She already had it. She was prompting Fa Shen to recognize that information for herself. That meant… With widening eyes, she gasped, “Yes. I did.”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With that admission, she felt a door opening in her mind. The hunting party she had been assigned to had stumbled into an ambush. They had fought their way free, but hundreds of Musk warriors were pursuing them. Fa Shen had felt that the traditional escape route would not work, but the senior member of the party silenced her and led them, and their enemies, to the source of their conflict. The image of rushing through the forest, breaking into the clear to see all of Jusenkyo spreading out under a thick blanket of fog, played through her inner eye. The tops of the poles could be seen above the dense layer of moisture. For a moment, that had made her feel hopeful. All but the best of their pursuers would think twice about daring a crossing under such conditions.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remember what happened?” Cologne’s voice intruded on the memory. Fa Shen refocused her gaze on the old woman, and felt the back of her mind screaming for her not to look for an answer.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Unfortunately, the scene was already playing out. Her people had been mistaken to believe they had discovered the identities of all the traitors in their midst. They had missed dozens; girls who had secretly been boys the entire time they had been growing up. How did this happen? The Musk had tempted amazon mothers who desired strong daughters, offering the use of the Chisuiiton to seal the forbidden transformations. Later, those girls were approached and confronted with their true nature, pressured into acting as spies for the Musk. Her friends. Why had they betrayed her? Because her enemy, her nemesis, had control of the power to lock and unlock their curses. And what had been their reward for leading her into this trap in Jusenkyo? They had been denied the touch of the Kaisuifuu, laughed at and mocked by men who were descended from animals. She shuddered. Not just mocked, but raped. All of them had been raped. Except for herself. She closed her eyes and covered her face.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died,” she finally answered in a small voice. “…” She had opened her mouth to speak, but no words would form. She was trapped in the final moments of her life, as they played out in her memory. Her eyes locked on the boy her rage had focused on, and she saw a reflection of her own horror, as if he too could see her death unfolding. The girl beside him, Akane, stared at her in painful sympathy. Fa Shen stared around and looked at the rest, and discovered that none of them were truly shocked by her revelation. They all knew. They saw her, talked to her, touched her or even fought with her, but they had known all along that she was dead. The implication hit her like an avalanche. Curling up on herself, hugging her knees to her chest and staring at the unfamiliar clothes she had awakened wearing, she fought to keep from screaming. Words finally came spilling out in a rush, “I don’t understand. I mean, I should have realized when I found myself in such a strange land. Everything is unfamiliar. Is this the after life?” She focused on the teens in the room and tried to console herself with the fact that she was not the only one struck down so young.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child. This is the future.” Cologne’s simple statement rang in the silence for a moment. Fa Shen swallowed and jerked around to stare at her incredulously.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 How can that be?” she cried, the numb acceptance that had only just begun to form shattered by the ridiculous assertion.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Cologne sighed and proceeded to tell her the history of the world she had grown up in. Speaking of her own birth twelve-hundred years after Fa Shen’s death, and growing up with the legends of past heroines and the particular legend of the prodigy no one could forget, because so many had been cursed in her image over the ages. A virgin girl who was, through those surrogates, the mother to hundreds and ancestor of thousands. A girl who, according to the rarest legends of Jusenkyo, might one day be resurrected through one of those cursed by her grave. Then, while the girl was struggling to deal with that, the old woman mentioned the birth of a boy named Ranma Saotome, sketching his brief life, the torturous training he underwent, and the foolish decision of the father to take his son to Jusenkyo.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this young man was knocked into the spring where you perished. Like so many before him, but few in his generation, he took your form. When I first saw him, I recognized the possibility and watched him as commanded by your mother’s last wish. I held little hope of your resurrection, I confess, because I could not imagine you being reincarnated as a foreigner or a male. I see now my own pride blinded me,” Cologne concluded.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sat there stiffly, struggling against belief, but as her resistance began to collapse she was left to confront the final implications of the Matriarch’s tale. The key to her resurrection was her reincarnation, who and what she was in the present tense. She flushed darkly then went cold all over. She stretched out and looked at herself, and suddenly realized why her clothes fit her so terribly. They were cut for a taller person, with rather different proportions. “I- I’m a BOY!?” she gasped jumping to her feet. “NO!!!”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“In that body,” Cologne interrupted her, trying to calm her by explaining, “only when you are doused with hot water.” She made a gesture and Fa Shen whipped around to see Dr. Tofu standing there with a pitcher of water. Before she could object, he raised it over her head and poured. She felt the hot water, and an itching tingle passing through her body. Something like a bolt of lightening shot through her nervous system. She convulsed and began to drop unconscious. The reaction was as fast as the transformation, and as Tofu lunged forward to catch the drenched boy, he seemed to regain his balance and clap his hands to his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my head!” he moaned, obviously reeling in confusion. Centering himself, and bracing one hand on the edge of the examination table, he squinted up at everyone, “What happened?”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Dr. Tofu inquired cautiously.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the boy stared with wide eyes, unutterable disbelief on his face.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the doctor tried again, looking more concerned.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no. I turned into her, didn’t I?” Ranma-kun moaned.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“Quite entirely. How very peculiar that she’d just vanish like that.” Dr. Tofu frowned and set the pitcher down. Everyone was staring at Ranma-kun in confusion, though the teens all showed obvious relief. Before anyone could say anything, Dr. Tofu picked up the pitcher beside the one he had just set down and tipped it over the boy’s head, dousing him in cold water.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What did you do that for?” Ranma-chan snapped, blinking the water out of her eyes angrily and pulling the fabric plastered to her breasts away from her skin. By pure reflex, she began to wring her shirt and pants out while Tofu studied her curiously.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he asked experimentally. The girl jerked and glared at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tried to turn me back into her!?” she shouted, indignant.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“Where did she go?” Akane covered her mouth after blurting the question on everyone’s mind. There was another round of confused looks and shrugs. Cologne was frowning intently, as Dr. Tofu rubbed his chin in thought. Though concern remained on everyone’s face, there was more on the minds of those two than just relief that the old Ranma had not been utterly lost.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“This is not good,” Cologne met the doctor’s eye. She ignored the glare from the cursed girl and stated her conclusion. “They’re operating as two separate personalities.”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Dr. Tofu nodded and set the second pitcher down. Ukyo swallowed and edged forward. It was obvious he had set the water up to demonstrate the curse to Fa Shen. Equally obvious that he had not considered the shock would allow Ranma to resurface. Glancing at the second pitcher, and then at Ranma-chan, she ventured.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“Were you hoping she would come back with her proper form?”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But then, I wasn’t expecting her to vanish because of his form, so I was prepared to be wrong. Now I have established that her control was not dependant on the curse,” Tofu replied, confirming her thoughts for everyone in the room. He sat on a stool and regarded Ranma-chan calmly. Ranma-chan tried not to glare back. She might have wondered if the other girl could only surface while the curse was active too. Tofu slapped his knee, as he came up with a hypothesis. “Apparently, this is similar to the nekoken. It has a trigger, but the shock of the transformation can override her possession of the body.”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it likely to happen again?” Ukyo shuffled nervously, catching a look from Shampoo.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“Probably. Ranma-chan, do you remember being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she shook her head, looking scared but trying to keep a lid on it. “One second I was watching Shampoo and Ukyo fight, and the next, I was in the clinic, as a guy.”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was the last thing you remember, before blacking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 were shouting stuff at each other and me, and I was shouting back. I think I said, ‘I AM Fa Shen, even if I don’t remember it’ and started to get light headed. I tried to get their attention, and asked them to stop fighting, when someone said it was time to put a stop to this. Before I could look to see who spoke, I was getting drenched with hot water.”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“Very interesting.” Dr. Tofu bowed his head to think again. Ranma-chan sat there nervously, her eyes darting around the room. She could remember the strange sensation of a presence suddenly looming over her shoulder, the understanding of words, a thought, she was positive did not come from her. Knowing that the threat was within made it very hard for her to sit still. Of all the ways she might have become Fa Shen, this scared her the most. She had never even considered she might be shoved aside, locked away and oblivious to everything around her. If that was how it was going to be, she might as well be dead! Rather than follow that line of thought, she continued to stare all around her, until her eyes fell upon the charred form on the bed beside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happened to Happosai?” she prodded the old pervert.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ah,” Cologne began, then cleared her throat to continue her reply. “Fa Shen, did not, ahem, approve of his greeting.”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looks like he was struck by lightening!”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“That’s not a bad description of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decked him with a bolt of lightening!?” Ranma-chan stared up at Cologne in surprise. She had been told that Fa Shen had been a master of chi manipulation but this was way beyond what she had suspected. She created lightening! “Is that possible?”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“You’ve created tornados with chi, why should lightening come as a surprise?” Ukyo frowned, not seeing the reason for Ranma-chan’s disbelief.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“I’ve never seen anyone else do that!” Ranma-chan retorted.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about Kuno?” Akane asked with a grin.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“Er…” Ranma-chan and Ranma both reacted to that one. They exchanged a look, aware that they had synched up, then looked over at Cologne. The old woman realized she was supposed to confirm that the eerie coincidence of lightening punctuating Kuno’s pre-battle monologues as just that, mere coincidence. She grinned at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“In his case, it’s an unconscious talent,” she informed them. Cackling at the look of terror that flashed in their eyes, she waved off their concern. “I doubt he could use it against you in combat.”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a relief!” they sagged.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Twenty-Three: Those Who Help and Those Who Help Themselves</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Dr. Tofu had a rather exclusive practice, working almost exclusively by himself, so his clinic was rather small. The cozy atmosphere was one of its charms. With eight people crammed into an examination room, with half the lights blown out, cozy was perhaps a bit understated. Ranma-chan had moved to a different exam table to distance herself from Happosai, who Dr. Tofu had finally gotten around to diagnosing. The withered old man had been sent for quite a loop by Fa Shen’s special attack, but his lingering problem was that, electrically charged or not, she had thrust a tremendous amount of feminine energy into the old man and he was, to paraphrase the good doctor, rather high. Currently, he was covered with a blanket and sleeping it off. Ranma had taken a moment to talk with Ranma-chan about what had happened. He ended up being distracted when the hot water he brought to her was refused, and Shampoo and Ukyo cut in to insist that she change back to normal.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if you stay a girl, that- that- amazon might come back, Ran-chan!”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Ranma-chan sighed. “I’m sure that’s all you’re worried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“Airen very strange! Act like no want be boy again!” Shampoo frowned.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very strange! Act like no understand never be Ranma again!” Ranma-chan turned on her, mimicking her broken Japanese with caustic sarcasm. “Just leave me alone! I don’t need anyone pushing me around right now!” She jumped up and slipped out from between them.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was looking at her in agonized concern. Ranma felt a spike of angry resentment flare as he noticed this, and tried to throttle it. For a second he felt like he would welcome the curse back if it meant Akane looked at him like that. Like some one real, in real pain. Someone she cared about. It was maddening. He was cured, he still had his identity, he would soon be able to face his mother without shame, and Akane was still promised to him. Unfortunately, even he wondered if he was the real thing. The way Ukyo had acted that afternoon, the way she and Shampoo were fighting over the “real” Ranma, the odd looks he got from Akane from time to time, it was all starting to get to him. Worse, the “real” Ranma had swallowed his pride and bowed out. Or rather, her pride. He had sensed it on their return from the mansion. He had not understood, when Cologne asked him, why he called the original “her”. He thought about it later, and realized that from the moment Ranma-chan had embraced him there on the road, in the rain, she had really been a girl in his mind. He could even remember, from before the copies’ return to the mirror, how he had prepared himself to give everything up for the boy Nodoka and Akane deserved. He did not even question the change in her. It made sense, if you had to stop being someone, you had to stop wanting what they wanted, being what he was. When you gave up everything you cared about, you would have to be grateful for anything that was left.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would have been different if it had been about wanting to change his life, or wanting to create a new identity for himself. He had fantasized about that many times, following some particularly painful or demeaning ordeal with his father. That was certainly how Ukyo and Shampoo saw it. He stepped in between them and glared at them. “You just don’t get it, do you!?” he paused, until they were both staring at him. Before they could retort, he continued, “Original or no, that’s not Ranma anymore! She’s more like the real Ranko right now, or who she’d be if she had always been a girl but was raised as a boy. When she gave up being Ranma, she gave it all up, rights and responsibilities… Even you two.”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Ukyo snapped alert. “That’s stupid!”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no give herself to Airen twin!” the amazon was instantly enraged. She shifted posture to attack.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“If you mean that, you better not fight me,” Ranma warned calmly.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blinked and subsided in realization. He might not be Ranma in her eyes, but she had seen him fight Fa Shen, and knew he could easily beat her. She had heard of how certain amazons had ended up married to twin brothers because of circumstances such as this.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mentioned something to me about what you said to her, Ukyo, and I agree,” he turned to his old friend with a sad smile, “I don’t think it’s fair that she’s sorta being forced to be a girl. If she chose it, even if I can’t imagine her wanting to, I’d say it was fine. This isn’t a choice between bein’ a guy or a girl, though. You don’t want her to be a guy, you both want her to be Ranma, and she’s already given her word she wouldn’t do that! You’re both pushin’ her to go against that promise!”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pair stared at him in anger and confusion.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have got to be joking! Why would he make a promise like that!? Who did he make that promise to!?” Ukyo shouted in despair.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not a joke. Cologne warned us about what could happen if we fought over being Ranma. Ranma made a promise that that would not happen with us. One suicide contract is enough to deal with in a lifetime. As for who he promised, well, I suppose that would be me, since he made the promise to himself. Man, that’s weird.”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offense, but, you’re a copy!” Ukyo cried.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“Spatula girl right, very good copy, but still is just copy!”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had expected it, and braced himself, but it still stabbed him to the quick. It was too bad he could never have imagined what it would be like before it happened. He might have stayed in the mirror, trapped by the curse, never a true man again. It was not as bad as the idea of never being a true “Ranma” again. He took a calming breath, to keep the pain from becoming anger. “Except for the curse, there isn’t anything different about me now than before that stupid mirror. You wanna know something about Ranma!? It would be nice not to have to be him sometimes! Maybe I wouldn’t have everyone trying to dictate my life for me anymore!” Another deep breath, the anger kept rising up. “Look, it’s not a bad thing that you care for her- him- whatever. It’s HER right now, and if you have a problem with that…” he paused as the conversation with Ryouga that morning popped into his head. “You know, she doesn’t know who or what she wants to be. Akane said this about Ranko, and it sorta applies to Ranma-chan: She’ll never be Ranko and want to be a girl. She has to be a girl and want to be Ranko. That confused the hell outta Ryouga, but it kinds makes sense to me. Ranma-chan can deal with bein’ a girl or a boy, but with no sense of the person she wants to be, it doesn’t matter much which one she 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you want her to be a guy, so you can marry him, you need to help her figure out who that guy is and why she might wanna be him,” Ranma suggested, scratching his head and wondering if it all came out right. Shrugging he concluded, before walking away, “If you can’t do that, then just leave her alone so she can figure it out for herself.”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was across the room, talking with Akane. She was relieved that Ranma had stepped in to talk to Shampoo and Ukyo. She had no idea what he was saying to them, but at least he was giving her a breather. Akane was a bit more receptive to her main concern tonight. Fa Shen’s appearance had rocked her to the core. She had pushed the fear of what happened to her during that aside and approached Akane for an answer to a question she had been pondering before hand. She felt calm enough now to ask, “So, what was she like?”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studied her a moment, before thinking back, “Well, she seems incredibly powerful, for one thing! According to Dr. Tofu she used her aura to fill the room with an electrostatic charge to set up Happosai for some kind of lightning bolt attack. She also fought Ranma with some other impressive chi attacks, but no one’s explained how she did that bomb thing, or what the big energy ring attack was supposed to do. Seems she created those attacks to fight some guy like Herb. Ukyo says she talks and acts like an amazon, except that she’s polite when she isn’t violent and kind of shy around guys. She was really apologetic about fighting with Ranma when she calmed down, and was being friendly and smiling with me. She really took the news of her death hard, and she doesn’t seem to like the idea that she was reincarnated as a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somehow that doesn’t surprise me. From the memories I’ve experienced so far, she had to put up with a lot of the same stuff you did because of Kuno,” Ranma-chan sighed. “If I was still the old me, I would have freaked over bein’ told I was a girl in a previous life. I get the feeling that her life was as messed up as mine; people tryin’ to force her into marriage, people tryin’ to kill her all the time. I wonder if her mom was as crazy as Pops though?”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she did say that her mother took her to Jusenkyo once,” Akane grinned. “She didn’t say if she’d been cursed though.”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doubt she was, Akane-chan,” Dr. Tofu interrupted. Neither Ranma-chan nor Akane had paid attention to him sitting nearby the whole time. Considering the topic of the overheard conversation, he felt his input would be welcome. “When I mentioned my study of Jusenkyo she got upset and wanted to know if she had been cursed. I don’t think she would have been as shocked if she had experienced something like that before. She would have asked what kind of curse, first, I imagine.”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did you think of her, doc?” Ranma-chan looked up at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she was a very nice, very confused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well, I’m used to the second part at least,” she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seem to have the first part down too, Ranma-chan!” he smiled at her. Seeing her reaction, he started laughing. He winked at Ranma as he slipped over toward them. “Oh yes, I have noticed the change in your personality. I hoped to talk with you about what you are going through. I am sure you have a lot of questions and anxieties about it. Fortunately, I devoted one of my sabbaticals to transgender therapy on the chance something like this might come up as the result of your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Everyone who heard that looked a little shocked.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expected me to turn into a girl!?” Ranma choked, standing just behind Ranma-chan, waiting for her to finish talking with Akane.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“Until recently, you did turn into a girl. Several times a day,” Tofu reminded him, trying to stifle his chuckling. “However, my research was not because I expected you to adopt a feminine perspective, but to deal with issues arising from being a man in a female body, even on a temporary basis. My intentions were simply to be of use in resolving any conflicts between gender and identity you might experience. That means I may be of some use to this Ranma-chan, here,” he explained, putting a hand on that girl’s shoulder.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blushed. In a way, it was encouraging to know. She had been hoping she could speak to someone about what was going on, and her attempts to confide in her friends and former fiancées had been complicated and painful for everyone involved. With Tofu, she might even be able to unload all the mental mayhem caused by inheriting the unique experiences of Copy-chan and Copy-kun. The two sex fiends had opened every door that Ranma had strained to avoid, and there was no way for her to restore her ignorance. The minute her mind was not occupied with her current life or death struggle, the topic of sex loomed rather large and penetrating. Full of innuendos and really bad puns, but, most dangerously, a host of powerful temptations. It absolutely burned her up that she often could not look in Ranma’s eyes without fantasizing about kissing him, caressing him, undressing him, and of course remembering in detail doing those very things! She stared down at her feet and wondered if… An image of Ryouga came just as easily. </w:t>
      </w:r>
      <w:r w:rsidRPr="005C0E8B">
        <w:rPr>
          <w:rFonts w:ascii="Montserrat" w:hAnsi="Montserrat" w:cs="Arial"/>
          <w:i/>
          <w:iCs/>
          <w:sz w:val="24"/>
        </w:rPr>
        <w:t xml:space="preserve">“Do you wanna make love with me?” </w:t>
      </w:r>
      <w:r w:rsidRPr="005C0E8B">
        <w:rPr>
          <w:rFonts w:ascii="Montserrat" w:hAnsi="Montserrat" w:cs="Arial"/>
          <w:sz w:val="24"/>
        </w:rPr>
        <w:t xml:space="preserve">she remembered saying, and meaning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gulped. Oh, Kami! Ranko was really in for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looked up and met Ranma’s eyes. Her insides began to melt. With a staggering effort, she shoved these thoughts and feelings aside and frowned at him. “Aren’t you supposed to be on a date with Akane?” she demanded.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blinked. “Oh! Yeah! We only came here to warn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“Mom showed up at the dojo and found out about Ranko’s date. She jumped in and insisted on playing chaperone, so Ryouga wouldn’t drag her off to Egypt or something. She’s going to spend the night there, so we have to sleep somewhere else,” he informed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That’s just great! That is FAN-TAS-TIC!” she growled, hiding the stab of pain she felt. The one person Ranko was real to, that Ranko mattered to, was no longer thinking of her as Ranko. She was totally unprepared for her emotional reaction. She wanted to fall down and cry, but there were too many people watching her. Her hands fisted, her knuckles going white with tension, and warm pools filling her palms as her nails bit through them. When she could control her voice she nodded, “Alright. Thanks for warning me. You two better get going, or you won’t have time to do anything fun.”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They looked at her, feeling something odd in her response, but she just bowed her head and looked away. Ranma jerked. He knew that pose. It screamed, “Please don’t throw me in the pit, Poppa! Please!? See!? I am not crying! I am not afraid. I’ll do anything you want! Please don’t give me to the cats…”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he began.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“I’d better go talk to Shampoo and Ukyo,” she interrupted. “They’ve been talking to each other and giving me odd looks. I’ll see if I can scrounge a place for us to sleep by the time you get back, so don’t worry about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“I-if you’re sure…” he tested.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 not a problem. See you when you get back,” she smiled, though it did not touch her eyes, and walked away. It was hardly reassuring, but it offered no room for a response.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turned to Akane and gave her a similar smile, “She’s right, we should get a move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After a moment, Akane nodded and took his hand. They walked out of the clinic and into the cold night air. For a while they walked in silence, letting what had happened sink in while they tried to decide what it meant for the future. If the past few days were anything to go on, guessing what tomorrow might hold was simply beyond them. As it became evident to each that they could not settle their troubled thoughts, it was inevitable that they would start talking about it. The only alternative was to talk about their date, and that meant talking about themselves. Even that came back around to what was happening, and the uncertainty that now surrounded the topic of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was something I never expected,” Akane broke the silence.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looked at her, and then noticed they were passing back through the part of the park that had been trashed by the battle. He frowned, remembering the efforts of his counterparts to warn him about Fa Shen. “They told me she would probably attack me on sight,” he replied a bit sheepishly.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“Really?” she glanced over in surprise. “I remember Ranma worrying about becoming Fa Shen, but that was just about having her memories. She didn’t really go into what she had already remembered. Do you have any idea why she went ballistic like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I think so. She had a brother who was a Musk warrior. They didn’t get along very well, and he betrayed her a lot. He even dug the spring she drowned in. Seems he looked a lot like me. I should have believed them. I have one memory from when she died. He was there to watch her die, and when she looked at him, I could feel her hatred,” he confessed.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 think Cologne mentioned some of that when she told us about Fa Shen’s history,” Akane murmured. It was funny how her brain had refused to associate the spoken legends with the girl who had possessed Ranma-chan, until she was reminded of it. One usually did not need to associate ancient history with current events. For a moment she imagined being drowned in a spring and waking up over a thousand years later. Not likely to happen, but it was unnerving to think of what it would be like. “The idea of Ranma being taken over by her completely like that is frightening.”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I go n- ne- neko, I don’t know it. Things jump around suddenly and I have no idea what happened while I was possessed. It’s not that scary when it happens—I mean, the blacking out part—but I used to wonder about never coming out of it,” he commented, offering some perspective. “This seems to be the same, so actually she’s sort of used to it. Once she figures out the trigger, she can probably keep it from happening. Either she can avoid what causes it, or she can fight to keep control. Of course, Fa Shen is in all of us, so we all need to keep our guard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didn’t think of that. Do you think it could happen to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he rubbed the back of his head, then shrugged off the nervousness roused by the idea. “Of course my Fa Shen would probably freak out to find herself turned into a guy!” he laughed ruefully. “I doubt she’d wanna come back after the first time.”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not funny.”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you are, Ranma-Sama!” a painfully familiar voice intruded from the darkness. From out of the trees, Kodachi leapt towards them, her ribbon lashing out. As they jumped apart to dodge the strike, the silhouette of a boy fell out of the tree Kodachi had been perched in and crashed to the ground with a sharp yelp. The gymnast landed gracefully a few feet from where Ranma and Akane had been standing, and laughed, “Oh-ho-ho-ho-ho-ho-ho! Did you think I would stand by while you endanger my dear Ranma-Sama!?” She leveled an accusing finger at Akane, “Once I have taught you a lesson, I will see to it that you cannot harm him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are you going to do that exactly!?” Akane demanded, fuming.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shall defeat you, of course!”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“Idiot. I mean, how do you plan to ‘protect’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Even more so than her brother, Kodachi was easily diverted into verbal sparring. With neither Ranma nor Akane making any move toward combat, she automatically shifted into posturing and pontificating. “I shall escort him to my home, where—once my brother rescues that red-headed trollop—they shall have adjoining rooms they may reside in without fear of fatal separation!” Kodachi sneered.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“Scary,” Ranma quipped, “that almost sounds like they’re trying to be helpful.” He shuddered and shook his head, “It also sounds like they plan to throw us both in padded cells.”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crossed her arms and snorted. “The house probably comes equipped with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“Enough!” the gymnast went taut with fury. Incensed by the insulting remarks, particularly from Ranma, her mind rapidly contrived a defense for his perceived contempt, neatly shifting the blame for it to Akane, who had clearly been poisoning his mind against her! She sprung into motion and lashed out at her rival, “It is time for me to punish you, Akane Tendo!”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While Akane dove out of the way, Ranma shifted his weight, leaning casually out of the path of the clubs and ribbons Kodachi assailed them with. Treacherous as always, her “straying” attacks had a purpose, and became more obviously designed to incapacitate the elusive boy. Out of pure frustration, Kodachi focused all of her attention on “accidentally” subduing Ranma. This freed Akane to collect herself and nurse her temper.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going to fight her?” Akane growled at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know I don’t like to fight girls,” he shrugged, ignoring Kodachi to look at Akane. Not that he stopped dodging either, his hands shoved into his pockets and a minor scowl of irritation on his face. When he bounced close enough for a stage whisper, he added, “Even the psychotic ones.”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it’s up to me?” Akane developed an eager, evil grin.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this how you rescue people!?” he glared at Kodachi. The gymnast had stopped her assault to stare at him in disbelief and catch her breath. He came to a stop next to Akane. He slipped his hands out of his pockets and studied them for a moment, “I never thought I’d miss turnin’ into a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an idiot, you know that?” Akane rolled her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you’re a clutz, remember?” he crossed his arms and grinned.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“Baka!” she shouted and summoned her mallet.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get hurt, okay?” he turned serious.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Kodachi, staring in confusion at the whole exchange, was beginning to fume. Pouting, because Ranma refused to play along with her plans, she refocused on the foe she knew she could sink her claws into. In a poisonous voice, she challenged Akane, “I don’t see your little playmate around, so don’t think you have any chance against me this time, Tendo!”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Ranma smacked his fist into his palm. He turned to Akane with a big grin, “So that’s why she isn’t going all out! You and Ukyo beat her up the other day!”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really not going to fight her!” Akane gaped.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hoping she just goes away, actually,” he shrugged.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“Ranma-Sama! You wound me!” Kodachi sobbed.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 I didn’t even touch her, and she starts cryin’!” Ranma stomped. “Girls never fight fair!”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“Hey! I’m not as bad as her!” both girls cried, pointing at each other.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you’re worse,” he mumbled under his breath.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was that!?” Akane reared up.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said, ‘Duck!’” he pointed behind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 Yaaaah!” Akane looked around then jumped over Ranma to escape the mallet Kodachi was about to pound through her skull.</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 quick assessment by the three teens established that the damage to the clinic, from Fa Shen’s attack, was cosmetic, aside from the blown florescent tubes. In a matter of minutes, the lighting was restored to normal from spares Dr. Tofu stored in a closet. Hopping down from the ladder, after replacing the last florescent, Ranma-chan decided the distraction had been too brief. Ukyo and Shampoo met her with anxious, pleading looks. They had finished cleaning the walls and counters and sweeping the floor. Once she put the ladder away, she could not delay the conversation they had demanded any longer. With a sigh, she folded the ladder and carried it back to the closet. Stopping by the doctor’s side, Ranma told him she would be outside for a few minutes. He offered to speak to the girls in her place but she shook her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okay, Doc, I really owe them some kind of explanation.”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that’s very honorable, Ranma-chan, but do you really know what you want to say to them?” he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but I still have to listen to them and try to explain things. They’re my friends and I owe them that much,” Ranma-chan rubbed her head, looking down in consternation. “I also wanna know what Ranma said to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“Alright then. If you need me, just shout,” he smiled.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“I’ll probably be doin’ that anyway,” she grinned and led the two girls out of the clinic. When they stepped outside, she looked up at the moon and took a deep breath. She searched her mind for a way to start, but got caught up in the immensity of how much had changed in the past three days. Shampoo and Ukyo tried to wait for her to begin, but they sensed she could not. They both drew a steadying breath and Shampoo stepped forward.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true? Ranma think is girl now?” she opened, with a pained expression. Ranma-chan sighed and nodded, shifting to meet her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 girl who wants to be Ranko?” Ukyo choked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paused, tensing. Ranma had apparently spelled things out better than she expected. “If that was an option,” she began hesitantly, “then, yeah. I mean, bein’ a girl and wantin’ to be myself sorta means bein’ Ranko. Not that I can. I just couldn’t let go of everything at once.”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can be Ranko, same as no can be Ranma?” Shampoo tried.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“Somethin’ like that,” Ranma-chan admitted. “I know you don’t understand me actin’ like a girl, but the thing is, I’m not acting. I’m not much of a girl, so maybe that’s puttin’ it the wrong way. It’s more, I understand now.” She turned her body so she was facing both of them. “This is my body. MY body. In this form I am female, and that’s… normal. Kinda confusing, but I’m comfortable with this. It’s real, and I’ve accepted it.” She spread one hand flat over her abdomen, and looked down. “The feelings I have are real. I can’t ignore them or pretend they don’t have anything to do with me anymore. That’s what I realized when I stopped being Ranma. Bein’ a guy… I am used to that, but this is something I am still figuring out. I thought I had to, because the only identity left for me is Fa Shen. I thought, if I just get used to this, I can survive becoming her. I can survive.” Taking a deep breath and turning away to stare at the moon again, she hugged herself, “Then she just kicks me out of my own body, and I don’t know anything anymore.”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the fact is, you are a girl?” a male voice intruded.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three girls turned around to see Mousse standing at the clinic gate, his glasses down over his eyes, his gaze locked on Ranma-chan. He had been standing there in shocked silence since the three emerged from the clinic. With Cologne and Shampoo both out, it had been necessary to close the Cat Café, and he proceeded to the clinic in search of Cologne. Not one of them had taken note of him. He had heard the entire exchange and one thought had risen to take command of his mind. The bit about Fa Shen tickled something in the back of his brain, but he dismissed it to focus on her main assertion. Was Ranma now a girl? When Ranma-chan offered a confused frown and nodded in confirmation, he suddenly grinned in malicious glee. “So then. By declaring yourself a girl in truth, and forsaking all claim to the identity of Ranma Saotome, the Kiss of Marriage is dissolved and no longer negates the Kiss of Death!” he pointed at Ranma-chan dramatically.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“Stupid Mousse! Great-grandmother warn you not interfere! Why you start trouble!?” Shampoo narrowed a killing look on Mousse, her body trembling with sudden rage.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not here to start trouble, my sweet Shampoo,” he sighed dramatically, before hardening his gaze again. “I am here to see that it ends! Your honor demands her death! That she has toyed with your heart and messed with your mind for almost a year, changes nothing. If anything, it is more imperative she die so that your honor may be restored!”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“Kiss of Marriage not is dissolved. Is also still man, still Ranma inside, and even Kiss of Death no mean can kill innocent. Even if Council say Shampoo must marry all male Ranma, Shampoo no can kill cursed Ranma or all female Ranma without kill husband!” Shampoo frothed, wishing Mousse had not overheard Ranma-chan’s confession. Wishing he could listen to and see reason, but knowing he was as blind to the truth as he was to everything else.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Now is not the time for stupid games!” Ukyo stepped in, verbally and literally, shielding Ranma-chan’s body with hers. Her spatula was in her hands, ready to deflect his hidden weapons. “There’s a lot more going on here, and things are going to go back to normal as soon as they are sorted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is tribal business, Ukyo. Stand aside or you will get hurt,” Mousse promised her, shifting into a more aggressive pose. Focusing on Shampoo again, he droned on, “You know as well as I that if the one who administers the Kiss of Death fails in her mission due to any manipulation on the part of her foe—if she is seduced by her enemy—she may be considered lost or even to have joined the enemy. She may only be redeemed if another amazon, male or female, fulfills her mission and takes responsibility for redeeming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gasped and choked on her disbelief.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“Rather than permit you to be shamed so, I remind you that this one,” he pointed at Ranma-chan, “can die without any harm befalling her twins! Because of the mirror, she will die in time, but such a death will not avenge your honor! So, the choice is yours, Shampoo! Finish what you started, or I will, and you will become mine to redeem!”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blanched as a presence gushed up within her, thoughts and images spilling forth to reveal in detail the nature of Mousse’s threat to Shampoo. “Shampoo would be your slave if you did that!” she gasped painfully, fighting the spirit of Fa Shen within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Airen know that!?” Shampoo demanded in a tiny voice.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“Ran-chan? You look… ill,” Ukyo glanced over her shoulder in alarm.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“She’s trying to take over,” Ranma-chan hissed through clenched teeth. Her eyes were wide and unseeing as she focused her will inward to battle for control, her limbs twitching as another struggled to command them.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“Aiyaa! Mousse, you stop now! Very bad you provoke girl!” Shampoo paled and turned all her attention to Ranma-chan, taking her into her arms and lowering the shaking girl to the paving stones. “Ukyo, go bring Great-grandmother at once! Ranma! You stay awake!” she leaned in to meet the red-haired girl’s eyes, slapping her face to keep her attention.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leave you here with Mousse!” Ukyo cried, stepping forward to better shield the other two. She took a deep breath and shouted, “Cologne! Tofu!!!”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the hell? What’s going on here!?” Mousse scowled, beginning to advance on the trio. “For the last time, Shampoo! I beg you to finish it, or get out of my 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and Dr. Tofu rushed out in response to Ukyo’s alarming cry.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“Mousse! You idiotic boy! What have you done!?” Cologne glared.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“He’s trying to make Shampoo kill Ran-chan!” Ukyo declared.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would seem our master of hidden weapons had decided to play lawyer,” Cologne snarled, guessing at the loopholes the boy was trying to exploit against Ranma-chan and Shampoo. “Very clever, Mousse. Very stupid as well. I had your word you would not interfere with or exploit Ranma’s weakness to further your pursuit of Shampoo!”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Mousse straightened in outrage, “Yes, you did. And I obeyed. I will not exploit RANMA’s weakness. But I have it from the GIRL’S own mouth that she is not Ranma Saotome any more.” Even as he shielded himself in that argument and indignation, he stared down at the girl he intended to see die, and wondered why she had suddenly collapsed in a fit. She would be ridiculously easy to kill in this condition, and yet still Shampoo refused to do the lawful thing.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expected you to understand my prohibition applied regardless of assumed identity, when it was obvious that the original Ranma faced the loss of that identity,” Cologne glared.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Dr. Tofu stepped forward, taking a guard position next to Ukyo. “Mousse, while I empathize with the difficulties you have faced in your rivalry with Ranma, she is my patient and I cannot allow you to bring her further harm. Moreover, if you push this, you will ultimately lose the very thing you are fighting for,” he warned in a calm, collected voice. That made everyone pause. Everyone here knew Tofu was a skilled martial artist, but no one, simply NO ONE had ever seen him rise to a fight.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sagged a little. He had the laws of his people on his side, but Cologne and Shampoo were not backing down. Even if they did bow to his logic, Tofu and Ukyo would not just step aside. Ukyo was a manageable threat, but the doctor was an unknown. There was a good chance Mousse could not defeat him in a preliminary engagement. But would Ranma-chan ever be this vulnerable again? Steeling himself, he tried one more time, “Do the laws of our people mean so little today? I truly do not wish to kill this person, since there is no grounds for rivalry between us now,” except for the fact that he knew Shampoo still considered the cursed teen her “Airen”. “But the fact remains that she is legally condemned and my beloved Shampoo cannot return home as long as she lives.”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“Even the most rigid laws must bend in extraordinary circumstances, and interpreting them to suit selfish, individual desires is an offense to the spirit of those laws, Mousse,” Cologne stated carefully. She knelt beside Ranma-chan’s twitching form and studied her tortured features. She gently smoothed the girl’s face with a tender hand and continued, “When, in one person we find a man, and a woman, both outsiders, as well as an amazon, there can be no easy, quick solutions.”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 an a-amazon!?” Mousse stammered in confusion.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was a general pause.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suppose I should have explained things to you in greater detail. Unfortunately, until this evening, that last fact was still in question,” Cologne sighed tiredly, rising to her feet from where she had checked on Ranma-chan’s condition quickly. “This girl carries the spirit of Fa Shen, and because of your intrusion, she is fighting it to keep control of her body. You should be glad that you were stopped before Fa Shen could emerge. If you happened to defeat her before she oriented herself, things would have become a great deal more complicated.”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can’t be serious,” Mousse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“Great-grandmother deadly serious!” Shampoo looked up with a tear stained face. “If you cause Fa Shen take over Ranma forever, Shampoo make Mousse wish never born!”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that possible,” Ukyo demanded of Cologne in sudden fear.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is a struggle going on inside her right now. It may have started as an attempt by Ranma-chan to hold onto consciousness, but now that she has slipped into a trance, this might become a battle for permanent dominance,” Cologne diagnosed in a resigned tone. “There is little we can do to help, I am afraid. Any direct interference could tip the balance catastrophically.”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is one thing,” Tofu proposed. “If we move Ranma-chan to an environment more familiar to her, it could help her regain dominance. If you girls will keep an eye on Mousse, and see that he behaves, I can carry her to the Tendo dojo.”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 excellent suggestion,” Cologne stepped back to allow the doctor near Ranma-chan. She turned to Mousse. “I am tempted to send you packing, child, but if you can listen and heed instruction, I will allow you to come along. Perhaps you will get to meet the illustrious Fa Shen and change your mind about trying to kill her. If not, and if you still believe you have cause for action against her, you can discuss terms with Ranma-chan. She might appreciate the chance to put you in your place.”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is for Shampoo to decide. If she fails to see what she must do, then for her sake I will continue to pursue this,” Mousse scowled.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that’s rather complicated by the fact that I have restrained Shampoo from pursuing the Kiss of Death until such time as it can be established precisely who and what the original Ranma has become.”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Why was I not informed of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“Simple. You did not ask.”</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Twenty-Four: Confronting the Girl</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Emerging from the crowds pouring in and out of the train station, Ranko found herself in the canyons of downtown Tokyo and slowly craned her neck to look upward. Being raised by Genma left her something of a naïf when it came to big cities. The tall towers, the crush of vehicles and pedestrians, the garish illumination, all conspired to make her a bit dizzy. With her height, even enhanced by heels, she was dependant on watching her mother’s back as she led them through the crowd to their destination. A quick glance at Ryouga confirmed that he took the hustle and bustle in stride. He probably wandered through metropolitan areas every other time he turned a corner. She reminded herself that this was hardly her first visit to Tokyo. The problem, really, was that this was her first trip in a dress, and she was extremely conscious of the impact her appearance had on every staring set of male eyes. Even Ranma-chan, who was way ahead of her in the whole being a girl thing, would have been uncomfortable dressed as Ranko was in public.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This self-consciousness was the part of the curse she had hated the most when she was Ranma. Fortunately, “he” had almost no clue what lay behind the interest men showed in his cursed form. She did not have the same shield of oblivion. Thus, while she had accepted the notion that she was a girl, and her appearance was perfectly normal, she was still painfully nervous about the attention.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Apparently, so was Ryouga. They had pushed their way through the crowd only a block or so before he put his arm around her waist and carefully steered her out of the path of an approaching Salaryman. Ranko automatically stiffened and glared, turning to yell at Ryouga for grabbing her like that, when she realized the man he had just helped her avoid had his hands positioned to intercept more sensitive portions of her anatomy when they would have “collided”. He had frozen in that position because Ryouga had caught his eye with an icy stare promising an agonizing death. The man gulped and backed away to be swallowed by the passing crowd.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“Sorry, Ranko,” Ryouga relaxed his grip. “Guys like that infuriate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continued on, unaware of the little scene behind her. Ranko and Ryouga picked up their pace so they would not lose sight of her. Though he had relaxed, Ryouga’s hand still rested on her hip, the muscled arm brushing her back. It felt strangely protective and threatening at the same time. “I would have noticed him before he got close enough,” she reprimanded gently, no longer sure she wanted to yell at him for interfering.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be a jerk, Ranma!” he scowled under his breath, withdrawing. He was not about to apologize for acting like a gentleman. “If you’re gonna look and act that much like a girl, don’t expect me not to treat you like one!” Once more doubt flashed in his eyes. Just looking at her, the way she appeared from the start of their date, it had been very easy to forget who she had been and pretend she was Copy-chan. How could one remark undo that illusion?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stiffened and looked away. “Turning into a girl doesn’t mean I can’t take care of myself, Ryouga,” she muttered, sounding a little hurt. Strangely, being addressed as Ranma was what actually hurt. She tried to make sense of that. Was it the obvious? That, coming from Ryouga, the use of her original name was the highest expression of contempt he could offer?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he had been trying to kill you, I wouldn’t question that,” he answered without looking at her. He suddenly regretted snapping at her, how he had addressed her. Even before he invoked it, the apparition of Ranma had been hanging over their heads, along with all the bad blood that went with it. The sheer number of times Ranma had deceived him in female form showed how easy it was for Ryouga to see just the girl, and his automatic move to protect her proved it. Of course, he was also in the habit of losing his temper when he pierced the illusion and realized it was Ranma. He was kicking himself now for being stupid enough to have forgotten she was Ranma in the first place. Choking down his temper in furious embarrassment, he could not deny that she had not deceived him as much as he was deceiving himself. He did have a genuine concern, however, and he tried to express that while backing down from the implied insult she protested. “I know you would have wiped the floor with him, after he molested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“After,” she picked up on the condition of his statement. “You think I would have let him touch me like that!?”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“Tell me it would occur to you that a stranger would try to do that, that you could have prevented it,” he demanded.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frowned, about to assert that she would have, but suddenly swallowed. Her initial complaint had been a thoughtless reflex. She knew she should have been able to block or avoid an ambush, but pushed for an honest answer her conscience kicked in. With all the people, and her distraction, she had felt no sense of physical danger. She had not even realized what the man was up to until Ryouga stood him off. “Well, no. I suppose I didn’t expect that. ‘S not like I was in any danger, Ryouga. I still could have clobbered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“That’s not the point. He would have already copped a feel,” Ryouga raised a tightening fist, as his anger found a genuine focus. He suddenly saw the inherent charm of Ranma as a girl. She was so defenseless. It was as if she had no clue what men would want to get their hands on her for. Kind of ironic, when she had been one herself. In a wry tone, he spelled it out so there would be no more misunderstandings on this point. “Perverts like that expect to get pounded, but if they get their rocks off, it’s worth it to them. Haven’t you learned anything from Happosai!?” he asked, incredulous.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stopped to study him. Thanks to Copy-chan, she was no longer as innocent as she had once been. For Ranma, previously, defending a girl’s honor had been sort of an abstract notion. It figured she would not get the point until she was a girl, and it was her honor in question. It suddenly became clear that being taken advantage of was not merely losing the upper hand in combat. It sent a cold chill down her spine to grasp the reality of the threat she had missed. A flash of anger, swallowed by intense retroactive embarrassment followed as she considered the question. “If anything, Happosai got me to ignore that kind of thing,” she admitted a bit sheepishly.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stabbed him suddenly, all the things Happosai had done to his rival that the “girl” had “taken like a man” and which he had privately mocked Ranma over. How often had he warmed himself at night by recounting the suffering and abuse heaped on his rival and gloating? He had catalogued the wounds and humiliations suffered by Ranma with glee, seeing it as karmic payback for the insults Ryouga had suffered because of him. Had he ever tried to compare their lives? Looking at Ranko, and suddenly seeing a girl who had been conditioned to welcome abuse, he found he did not much like himself. Ryouga sighed in frustration. “You really don’t have a clue about being a girl, do you?” he winced in sympathy.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glanced down at herself. “Ranma-chan said there was more to being a girl than just putting on a dress,” she mused aloud, as Ryouga’s argument began to sink in. Dressing up, and her mother’s fussing, had caused her perspective to shift. It had brought out a feeling of being a girl, of just being feminine, and it served as a constant reminder to mind her speech and manners. It did not impart any special wisdom, however.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 better keep moving, your mom’s getting way ahead of us,” Ryouga offered his arm in truce. Ranko slipped her hand into the crook of his elbow and they resumed walking. They progressed several more blocks in silence. After careful consideration, he tried to return to the topic, “I can think of you as a girl, or I can think of you as Ranma, but I don’t know how to do both at the same time. I don’t mean to insult you, but I have feelings for you that drive me insane if you think of you as him. I get the idea that being Ranko is like being Ranma to you, that you see yourself as the same person, but there’s just no way I can treat you like a guy if that’s what you’re expecting. If that’s what you want, we should end this date right here.”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Ranko’s head whipped around to stare at him in shock. She swallowed and looked down. Her own reaction startled her. For all Copy-chan was a small part of her memory, her feelings had been powerful and unrestrained. Emotionally, she had been too naked to do anything but give herself completely to her passions. There had been no time to build a relationship, but the girl had genuinely loved Ryouga. For all the complications Ranko faced, the idea of losing Ryouga so suddenly was too painful to contemplate. The emotion was as real and powerful as that caused by the koi rod, except that it was genuine. It would not magically evaporate. It could only end with a broken heart. That was why she had tried to distance herself from it at once. Her hand tightened on his arm, but her throat clenched up too.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he looked down at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“J-just… treat me like a person, Ryouga,” she stammered and swallowed. “I know I’m an idiot about being a girl, and maybe I’m just an idiot to begin with, but… don’t be… don’t… I need to do this if I am going to figure out what to do with my life,” she forced herself to meet his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Alright. This is confusing for both of us, but,” he took a deep breath and sighed. “I would like to see if this can work.” For a moment his eyes glazed over as he imagined the girl beside him straddling his hips and saying shocking, provocative things to him, the sun shining through her scarlet mane, the scent of lawns and forests on the air, the tickle of her lips nibbling on his neck. Unconsciously he slipped his arms around Ranko and crushed her to his chest possessively.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squeaked and began gasping for enough air to shout for freedom.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Nodoka, having noticed the couple were not following, had doubled back in time to see the passionate embrace. Her eyes lit up with fond delight and she clasped her hands in the air in front of her, “Oh! How darling!”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stiffened in shock at the interruption and Ranko nearly fainted from the increased pressure. Nodoka looked on for a few more seconds, savoring the blossoming romance she perceived, then cleared her throat. “I hate to interrupt you two love birds, but the restaurant is just around the corner, and we have strict reservations. If we delay any longer, you will lose your table,” she began to shoo them into motion. Ryouga was quick to release Ranko, then catch her when she swooned from the return of oxygen to her brain.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okay?” he asked in instant concern.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Fine,” she grabbed him by the collar, “Ryouga, if you dump me and go back to Akari, you better give her a few years of martial arts lessons before you date her. Otherwise, you’ll break her in two!”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 he stood there baffled. The notion of dumping Ranko was not pleasant, it sort of distracted him from the rest of her statement. “I’m not going to do that! You just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“Strength, you idiot! You have more than your share!” she leaned in and squeezed his biceps. “I’m a girl, all soft and delicate, remember!”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blushed and stammered as she led him after Nodoka. That was the first time in Ryouga’s memory that someone had called him an idiot and he did not instantly begin raging. He had been too distracted by the feel of her hands straining to dent his muscles. Then he noticed the way she was moving, as if her ribs were bruised. He swallowed a sudden, panicked urge to snatch her up and apologize. How could he have hurt her so thoughtlessly!?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he jogged a step to walk beside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looked over at him, and saw the chagrin on his face. She laughed before she could stop herself, “Hey, don’t worry. I am pretty tough. Just… be careful next time, okay?”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felt his heart pound heavily as she gave him a brilliant smile.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While Ranko and Ryouga were following Nodoka into a five star restaurant in downtown Tokyo, Ranma was fretting on the sidelines of the fight between Akane and Kodachi. The park, which had seen more than its share of conflict in recent days and weeks, offered Kodachi an advantage with her aerial fighting style and reliance on weapons and treachery. As she had proven in their fight against the Yamatano Orochi, Akane could enter aerial combat, but she generally neglected or only unconsciously used her ki to enhance her leaps. Ranma had surreptitiously guarded Akane’s back, flinging small rocks to intercept any weapons Kodachi launched that Akane failed to block or dodge. He hoped she did not notice, since it only took a moment’s distraction for her innate clumsiness to trip her up. He winced at the flaws in her form and her over reliance on strength and power, but had to admit it forced Kodachi to keep her distance. The one time Akane had gotten a hold of her, Akane had whipped Kodachi around like a rag doll, pounding her into the ground and off of trees and boulders.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On the bright side, the training she had once undergone to face Kodachi in Rhythmic Gymnastic Martial Arts had not entirely left her. Within moments, Akane had been arming herself with the weapons Kodachi littered the battle field with, throwing them back into the fray against the gymnast. Akane would probably have done better over all if Kodachi had brought her entire team with her, since Akane was still better adapted to fighting crowds willing to converge on her. It was obvious, from her increasing temper, that she realized she had to take the fight to Kodachi, somehow, or her opponent would eventually wear her down with her strafing attacks.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a shame she can’t harness all the chi she’s giving off!” Ranma sighed, skirting the edge of the combat so he remained able to intercept Kodachi if push came to shove. Akane was lighting the clearing they fought in, standing in a pillar of spectral flames.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Kodachi suddenly darted forward, behind a hail of gymnastic clubs, her ribbon snapping out in their wake. Akane took the clubs on her forearm, then snagged the ribbon with her other hand, in a broad, sweeping motion. The ribbon wrapped around her wrist, and, while Kodachi was in mid leap, she jerked her hand back, dragging the startled girl through the air. Kodachi twisted to avoid the fist Akane prepared to meet her, but at the last second, Akane whirled and sank a powerful round-house kick to her midsection. Kodachi huffed explosively, as the air was driven out of her lungs.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“Hyaaaaaaaa!” Akane screamed, whipping her upper body back around to deliver a staggering back hand punch to Kodachi’s jaw. Kodachi’s head snapped left and back, her body arching limply as it followed the momentum imparted by the blow. The handle of her ribbon fell from her numb hands, and as Akane lunged forward to deliver more punishment, her legs became entangled in the long strip of cloth. “Waaaaah!” Akane crossed her arms over her face, as she whipped chin first into the sod.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man!” Ranma began to rush forward.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Kodachi flipped over and halted her flight by landing delicately on her feet. Wiping her chin, her hand came away stained by the blood dribbling from the corner of her mouth. “Well,” she uttered haughtily, “it seems your reputation for brutality is well deserved, Akane Tendo.”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fumed, struggling to disentangle herself, “Shut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“Perhaps it is even true, then, that you abuse my dear Ranma-Sama at every opportunity!” Kodachi sneered. “Truly, I must teach you a lesson!”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flinched and scowled. “If any one’s going to be taught a lesson here, it’s you, Kodachi!” she promised, hurrying to her feet. She could sense Ranma rushing to her side, but after her rival’s accusation, she could not turn to look at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what do you presume to teach me, peasant?”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“For one thing, you aren’t wanted here. Ranma doesn’t want you! He doesn’t care for you, he doesn’t even like you!” she snarled. “The sooner you realize that and go back to your psychotic little dream world, the better!”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groaned. Now Kodachi would be even worse!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stay out of this, Ranma! I am sick of her butting in and thinking she can do whatever she wants,” Akane almost looked over, but forced herself to keep her eyes on Kodachi.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Kodachi laughed mockingly, “Oh, like your pathetic little lies mean anything to one such as I! I can see quite clearly that you don’t speak for Ranma-Sama. Does she?”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Ranma wanted to confirm Akane’s assertion, but he was cut off.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answer that, Ranma! She’s just dragging you back into the middle of this,” Akane did turn this time, sparing a heartbeat to meet his eyes. Returning her glare to the gymnast she raised her guard, “Ranma’s made himself perfectly clear many times, Kodachi! You just refuse to hear it! You’re as bad as your brother and I am not putting up with it any more!”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certainly had enough of you, as well!” Kodachi snarled. Producing another ribbon, she twirled it idly and gave an evil smile, “I seem to recall that you and I had a bet at one point, but you faked an injury to get out of it. Perhaps it is time we corrected that, and determined, once and for all, who shall give up their claim to dear Ranma-Sama!”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“I’d be happy to fight you, and wipe that arrogant smirk off your face, any day, but I’d be an idiot to believe you would ever honor your word in such an agreement,” Akane stepped boldly between her rival and Ranma. “Any excuse to put you in your place is good enough for 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would be an idiot under any circumstances, and you’ll never stop me from claiming my rightful place at his side!” Kodachi bounded over Akane’s head and made a grab for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Seeing her headed right at him, Ranma darted out of the way. Akane pivoted as Kodachi flipped over her and was ready when the girl touched down where Ranma had been standing beside her. A few seconds of close combat was all she really needed, and she grinned fiercely in delight that Kodachi had given her the opportunity. In an explosion of movement, she lashed out in a series of violent moves to disarm the gymnast. As fast as Kodachi produced ribbons, clubs and razor hoops, Akane’s feet and fists snapped out to shatter them or knock them right out of Kodachi’s hands. For once, her manic, headlong charge succeeded in allowing her to run her opponent down in a dazzling series of strikes, and when all of Kodachi’s weapons had been exhausted, Akane was ready with her trusty mallet.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Kodachi had pulled everything out of her sleeves, so to speak, trying to find something tough enough to meet or deflect Akane’s blows. It was like trying to ward off a wood chipper, except that if she tried to gather herself to leap clear, a leg would sweep out in perfect timing to catch her on the ankle and force her to maneuver on the ground to keep her balance. Akane was more than fast enough to stay right on top of Kodachi through flips, cartwheels, handsprings and rolls. All of that sustained momentum was transferred to her mallet, streaking in a low arc over the grass and up under Kodachi’s jaw in a move perfected on Ranma over the past ten months.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was all Kodachi could do to prepare herself for the impact that launched her bodily over the horizon. Her cry of despair and dismay echoed for a full minute after her departure, which Akane spent panting for air and grinning in victory. Ranma stood there, a cold sweat chilling his entire body. He was quite familiar with what she could accomplish with a perfect opening, but it was kind of startling to see her batter a serious opponent to the point where such an opening had presented itself. It was almost as though Akane had realized the weakness of Kodachi’s style, reliance on weapons of course, and created an effective strategy to exploit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have been waiting a long time to do that!” Akane finally crowed.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“Didn’t you beat her up the other day?” Ranma stuffed his hands into his pockets and sauntered over to her, with a mask of bored curiosity covering his disbelief and nervousness.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was helping. It’s not the same thing,” Akane dusted her hands off and took a moment to examine her dress. Ranma frowned and quickly patted and pulled the outfit into an astonishing semblance of order. What Akane had thought were tears and stains seemed to vanish as he passed his hands over them. However, in the process those same hands were in close contact with her body. She had caught the offending paws in her hands and twisted them painfully out of joint before she even realized what she was doing.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“Gyaaaaah! Watch it, you violent ox!” Ranma cried, trying to slip free of her grip while his arms remained attached to his body.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did you call me!?” A firestorm erupted in her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did you do that for!?”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“Maybe you’ll learn to keep your perverted hands to yourself!”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well if you didn’t enjoy it so much maybe you wouldn’t have to act so insulted over the slightest contact!”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gasped and could not get her flapping mouth to produce a word.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oh.”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arrogant, egotistical, perverted, insensitive, JERK!”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Certain noises can convey in an almost tangible way, the detailed composition of flesh and bone and wood. They are almost as painful to hear as to produce, or, after much exposure, Ranma had realized being malletted was only half as painful as it sounded. On the positive side, Ranma thought in transit, at least Akane had bashed him over the opposite horizon from Kodachi.</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The arrival of Dr. Tofu, carrying an unconscious Ranma and trailed by Cologne, Shampoo, Ukyo and Mousse, caused an upset at the Tendo Dojo. Ranma was just fortunate that Cologne had been standing behind the doctor when Kasumi greeted them at the door. She had seen the doctor’s glasses fog up, and his body stiffen, and casually tapped a few pressure points. Tofu had jerked once, shifted the girl in his arms, cleared his throat and began explaining the situation to Kasumi, who led them all upstairs to Ranma’s room. Once Ranma-chan was laid out on a futon and in familiar surroundings, Dr. Tofu went downstairs to speak to Soun and Genma, while Kasumi remained upstairs with Ranma-chan and the three teens. Cologne hesitated at the door, trying to decide whether to go downstairs and help keep the father’s from storming up to meddle with Ranma-chan, or to remain to attend her, and keep an eye on Mousse.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glanced at Shampoo and Ukyo, wondering if they were enough to keep the boy in line, but as her gaze traveled to Kasumi, she realized there was no need for concern. Mousse did not have what it took to defy Kasumi. One look of disapproval from the mild mannered girl would tie the boy up in knots.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will return to check on Ranma-chan as soon as I have calmed Soun and Genma. The last thing we need is the two of them trying to rouse her out of this trance,” she informed the group before exiting.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dear,” Kasumi clucked, laying a warm, folded, hand towel over Ranma-chan’s forehead and adjusting the blanket tucked up to her chin. Dr. Tofu’s explanation had been a quick sketch of the immediate facts, but in this case the straight facts beggared understanding. She looked at the two girls and frowned in lingering confusion, “She’s like this because she’s fighting with the spirit of the girl she used to be? I am sure that must be quite unusual. How did this happen?”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Both girls turned to glare at Mousse. Ukyo turned back first to explain, “I didn’t really believe the rumor about Fa Shen, or at least that there was any way Ran-chan could become her, until she popped out and took control of Ran-chan earlier tonight. It doesn’t make any sense to me, unless being around other Amazons acting aggressively somehow triggers the awakening of this past incarnation. I am guessing Ran-chan tried fighting it off, like he sometimes resists going cat around other cats,” Ukyo looked down in concern and slipped a hand under the blanket to grasp one of Ranma-chan’s. She met Kasumi’s eye in faint alarm. “She’s still cold!”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means she’s probably in shock,” Kasumi frowned. “Did Cologne say if there was anything we could do to help her in this condition?”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“Great-grandmother say, we no can do anything without upset Ranma, maybe make permanent sleep of death we no be very careful,” Shampoo sobbed. She also reached for one of Ranma-chan’s hands.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“Did she say Ranma-chan could fall into a coma?” Kasumi paled.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word Great-grandmother use, Shampoo sorry, no remember right. All we can do is keep Ranma safe in family place, make more at home for rightful spirit want to come back,” she clarified, or at least tried. “Is all stupid Mousse fault!” she turned to glare at her unwanted paramour. “What you thinking, try force Shampoo kill Ranma!? Try threaten kill Ranma like that!?”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gritted his teeth and tried to keep the anger and shame from boiling out. “At least I was thinking! Don’t you remember that the reflections could kill Ranma? He… she could just evaporate and then everything that was on her head falls upon the reflections. If the legends are true, and I’ve been sneaking in and reading the old mummy’s books to check them, there won’t be a body, so you could never prove she died and claim you fulfilled the kiss!”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“Just what are you getting at, Mousse?” Ukyo turned furious eyes on him. “How dare you presume Ranma won’t beat this! Ranma never loses, and I’ll bet you everything I own that Ranma would find some way to beat the mirror’s curse if you haven’t already ruined his chances!”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the same way Ranma beat the Jusenkyo curse and never gave in to it?” Mousse challenged, knowing they could not counter that argument after Ranma-chan admitted to becoming a girl at heart.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wasn’t the curse that caused Ran-chan to become a girl in his mind,” Ukyo retorted hotly. “It was the other Ranma, and his stupid father pushing him to treat this mistake as a cure! He told me himself, it would be suicide to try to fight with his copy over who got to be Ranma. Ran-chan does what it takes to win, and in this case the only way to win was to not fight! Don’t you have any respect for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Both Amazons stared at her in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thought you try force Ranma be man for you,” the purple-haired girl accused, a taint of bitter shame in her voice for undercutting Ukyo’s argument.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well, that was pretty selfish of me,” Ukyo lowered her head. “I was too busy worrying about my own problems to listen to Ran-chan about his. But I do care about Ran-chan, and now that I’ve thought about it, what he and his copy said makes sense. As much as I want Ran-chan to be a man again, I know why he’s not one right now. Until he can be, I’ll damn well be her friend and I am not going to listen to any crap about killing her ‘cuz you all think she’s going to die anyway!”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not think that! Never think that!” she cried in defiance.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“Even if it means you forfeit your cure for allowing the girl you promised to kill to survive?” Mousse challenged softly.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no can speak of that, Mousse! Is forbidden!”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is neglecting or ignoring the kiss of death. If you don’t even try to fulfill it, you defy the laws of the tribe. You know that a nyanniichaun curse does not void that law, and only the kiss of marriage given to the man behind the curse gives you a loophole out of it. Only if he resists the curse. If he gives up his manhood, he loses that protection and you are required to act upon the first kiss as soon as you discover the fact!” Mousse was once more openly enraged.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true,” Shampoo admitted, “But, spirit of amazon womans in Ranma mean Shampoo no allowed to claim kiss of death!”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what about the other one? Are they both going to become Fa Shen? Don’t you realize that you have to kill the one who does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was a moment of silence as the three girls stared at Mousse in shock. “What the hell are you talking about, Mousse?” Ukyo gasped.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talking about what Cologne never mentioned!” he raged. He jumped to his feet and began to pace around the guest bedroom. “The laws of our tribe are written in such a way that they cannot be eluded by magic. In fact, the harsh ones are designed specifically to protect the tribe from enemies who use magic to threaten or manipulate us. Because of where they come from, Ranma and Ranko are technically the same person as this Ranma. Because they are split into different sexes, the kiss of death follows Ranko, and the kiss of marriage follows Ranma, if this Ranma ceases to exist before they are fulfilled. If Shampoo consummated her marriage with this Ranma, she would remain married to the other one if the original died. If Shampoo kills this Ranma, the kiss of death is fulfilled and Ranko is considered to be dead by the tribe.”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paused, studying the two amazons. Frowning, she asked, “Does that mean, if Ran-chan asserted his manhood and married Shampoo, the kiss of death would be dissolved, or would it still affect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“Kiss of death is dissolved if kiss of marriage is fulfilled,” Shampoo stated calmly. “Is why spatula-girl no can have Airen. Shampoo no want kill girl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happens if Ran-chan becomes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great amazon legend. Is immune to both kiss, so same as if Ranma die, both kiss go to copies. Shampoo forced to marry boy and kill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and Kasumi turned to stare at Mousse. He was nodding sadly in agreement. Ukyo rehashed the confrontation outside the clinic and growled in sudden comprehension. “If she killed Ran-chan, you would still be blocked from marrying Shampoo by the male Ranma. I know you don’t really care about Ranko, because that’s just a name to you. What you were really after was that part about redeeming Shampoo! You expected her to refuse to do it, leaving it up to you. If you could claim you killed Ran-chan to redeem Shampoo from her failure to do it herself, you’d own her. Like Ran-chan blurted out, she’d be like your slave!” Ukyo accused.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Mousse sagged as Shampoo glared at him with murder in her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would not have treated her like a slave,” he mumbled. After that accusation, there was nothing he could say that would make them understand why he would take such a desperate path to bind Shampoo to him. “I would take her as a wife, and treat her with love and respect. The only difference would be that the marriage would be more similar to that of foreigners, where the woman defers to the man, and so would not be officially recognized by the tribe.”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I would never allow you to destroy Shampoo’s honor that way,” Cologne announced from the door, having returned in time to hear Ukyo’s accusation and the boy’s reply. “I would have her reclaim her honor in death before I permitted such a travesty.” She hopped over and dropped off her staff to examine Ranma-chan. She remained pale and chill, but the tension had not returned to her face. The struggle was either too deep to touch her features, or it had evolved into a more cerebral conflict. Returning her gaze to Mousse, “I will admit, that, though desperate, your scheme was at least clever. Unfortunately, your ignorance of Son-In-Law’s former incarnation betrayed you. You have fueled my great-granddaughter’s contempt for you and gained nothing from it. I believe that is punishment enough for daring to circumvent my commands and question my authority.”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Elder.”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It was somehow appropriate that when Ranma-chan and Fa Shen broke from the initial contest of wills and sank into a trance, that they found themselves inside a memory of Jusenkyo. Rather than a specific memory of an event, the spring riddled, misty valley resolved like a dreamscape, a realm inhabited by the two of them alone. For Fa Shen, they had arrived just in the wake of her being told of her death and resurrection in the male incarnation of Ranma. Like Ranma-chan, she had simply blacked out. There was an eternal moment of falling, as hot water doused her body, soaking her clothes and hair, then the sensation of something combing though her memory, picking out various details of amazon law, and a growing awareness that some amazon male was challenging her to combat. That had shaken her awake. There was no way she was going to be forced into marriage with any man! She had not been prepared for the indomitable will that held her back, forcing her back into her cage of oblivion. Unable to rise up and take command of her body, she grappled with that will and began to pull it down with her. From her recent revelation, she assumed it was the mind of the boy she was supposed to have been reincarnated as. With a feral, psychic grin, she assumed she would quickly subdue him and reclaim her grossly interrupted life.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was one problem, she realized as she saw her opponent resolving in the mists, where they entered the dreamscape locked in combat. The person in her grip was not male. She was Fa Shen’s twin.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not gonna let you steal my body!” the girl was shouting as thought translated into sound. Ranma-chan was so focused, she accepted the transition from mental to physical battle without even blinking. Something warned her that Fa Shen had the advantage simply for having succeeded in dragging her mind from the brink of reality into this mental construct. Or, as she understood it, the ghost’s spiritual home turf.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found herself heavily pressed to defend herself from a storm of close quarters attacks. She struggled under a constant rain of hard striking knees, elbows, and fists. Realizing that she did not have the skill to retaliate, and that her defenses would quickly crumble under the onslaught, she gasped for air and shouted, “Wait! Stop! What the hell-!? Aren’t you… supposed… to be... a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hammered in a few more hits, then catapulted herself backwards to gain room to respond to the shocked question, checking herself out with a quick glance. With surprise she sucked in air. Ranma had often had dreams where his cursed form manifested, but she sensed that her appearance here had more significance. “Heh. I really am a girl inside,” she mused.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Fa Shen kept her guard up, but relaxed gratefully and tried to regain her breath. “That sounds like there was some question,” she noted, when she felt comfortable enough to speak.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knew it was possible, knew it was real, but I wasn’t sure if I was just pretending after all,” Ranma-chan replied carelessly, studying her hands. She looked up at the other girl and frowned. She recognized her form, of course. She was intimately familiar with every physical feature, but the style of her hair and clothing was unfamiliar, except in the general sense of amazon fashion. “You’re Fa Shen?” she asked hesitantly, wondering if they were still fighting for control on some level, and if this was all some trick to bring her guard down.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I don’t know who you are, though. I thought…” she hesitated. This was really weird. The other girl’s comments had made little sense, though they added strength to her original suspicion. “Aren’t you supposed to be a boy?” she asked again, looking a little uncomfortable and confused.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I was Ranma Saotome,” she responded, bowing nervously. “Sorry about this.” She looked down again at herself and then met the girl’s eyes again. “I was a boy until a… yesterday, I suppose. I mean, I’ve been turnin’ into a girl, because of the curse, for almost a year. I just never thought of myself as a girl until…” she cut herself off. “Look, this is a really bad time for me to be fighting for control of my body. Why are you trying to possess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stared at Ranma-chan in confusion. “What?”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sighed. “I don’t remember anything that happened when you had my body. Did anyone explain to you what is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met a bunch of strangers who told me a lot of things I am not sure I believe. Since I’m talking to you now, I guess a lot of it was true. I remember dying. I understand that created a new cursed spring, but I don’t understand why you would look exactly like me if as much time has passed as Cologne claimed. The impression of the original usually fades over time and the effects become more general.”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said something like that. She said it becomes more rare for the ghost of the spring to try to possess someone, which I guess makes them look like the original. Which is funny, ‘cuz I’d probably look like this if I was born a girl anyway. If she had not shown us a picture of what you looked like in the past, I would not believe my curse was any different from Herb’s,” she confided, taking a few cautious steps closer. “Look, I don’t know what’s going on here, but if we’re not still fighting, I’ve got a lot of questions, and I bet you do too,” she proposed, crossing her arms. “How about a truce while we sort things out and figure out how to fix things and wake up. And quick. For all I know, you’re killing me by trying to take control, since no one’s there keeping my body from dissolving.”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Fa Shen shrieked. She could not accept coming back from the dead just long enough to end up dying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guess I’ll go first then,” Ranma chan led them to the edge of the valley, both to find a place to sit and to put some distance between them and the springs. Even in a dream, she did not want to be anywhere she could accidentally fall into one. Strangely, most of the springs seemed to disappear as they moved, until only one remained. Beyond it was the Tendo Dojo. At a second glance, Ranma-chan realized it was actually the koi-pond and skipped around it to take a seat on the patio outside the Tea Room. Fa Shen followed, taking in the change of scenery in confusion and curiosity.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two sat down facing the pond.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comforted by the feeling of being on her home turf, quickly sketched out her life as Ranma, confirming the story Fa Shen had been told in the clinic and adding a few details. “About a week and a half ago, my Pops and I were returning from the mountains where we had been training. It was a dark and stormy night, and we decided to seek shelter when we came across this big mansion in the woods,” she continued to tell about looking in the mirror, and what happened with Copy-chan, the second visit and the emergence of Copy-kun, the chaos of the next two days as Cologne revealed the true nature of the Mirror of Broken Souls and Genma replaced the cursed teen as his son. Fa Shen smirked as Ranma-chan explained her mental shift from male to female in the wake of losing her identity, and the danger of being absorbed into her reflections and ceasing to exist.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knew that if I had some center to focus on, and if I could restore my ki boundaries, I could survive. Since my reflections are becoming Ranma and Ranko, and because we discovered that I was once you, I thought I would become you,” she finally admitted. “I didn’t think you’d roll me over and take my place though.”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looked a little ill. “You actually remember things that happened to me? You have some of my memories!?”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I thought I would eventually remember everything, and I would become you like Copy-chan and Copy-kun became Ranko and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suppose if it worked that way, you sort of would,” she frowned. “Somehow that doesn’t make me feel like I would actually wake up. I certainly don’t remember anything about being you! If you want to know why I am fighting you, I guess it’s because I don’t want to die either. I didn’t want to die in the first place! I think just remembering my life won’t make me a part of you. I’ll just be the one who gets sucked into oblivion!” she realized in sudden distress. She collapsed into worried fretting.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“Figures it would be something messed up like that,” Ranma-chan scowled, feeling miserable. She turned inward trying to figure out how this mess had been created. After a moment, she had poured though all the things that had been discussed with Cologne and an idea hit her. “Oh, I see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Fa Shen stared at her, coming out of her own reverie.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we were trying to figure out why my ki was bleeding and how to stop it, we discovered that the three of us have enough energy for two people circulating through us. Cologne thought it was strange that I would have that much power, even with developing my chi abilities as much as I have,” Ranma-chan revealed. “I wondered where the power came from, but I didn’t have much time to think about it then. But earlier, Cologne had said that a part of the soul of the original victim remains in the springs when they are created, along with the mind and spirit. The ghost of the spring.” Fa Shen stared in confusion. “That’s where the extra ki comes from,” Ranma shrugged and referred back to what she had learned studying the ki flow of the trio. “I am the center, the heart of me and my reflections, and you are, well,” Ranma-chan shrugged. “You are the ghost of Fa Shen. I mean, you are Fa Shen, but you’re the center, the heart of that second pool of 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thought about that and nodded slowly. “It is said that a person only taps a fraction of their total psyche in life. There was enough of my soul, probably a much greater part than what was captured by Jusenkyo’s magic, to go on to have other incarnations. To become you. So, when you fell in the spring, you had all of me and all of you combined,” she rephrased, working it out for herself. “I suppose, then, that if your body dies—dissolves, whatever—our ki would be divided between Ranma and Ranko. In a sense, we would become them, but… the process would shatter us. The threads of our consciousness would just unravel. Neither of us would really continue to exist, but all the parts of us would in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“That’s really depressing. Like dying and being reincarnated, but skipping that whole being born and growing up thing,” Ranma-chan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want to die again, Ranma,” Fa Shen confessed. “I don’t want to kill you either, since you are me, in a way. Same soul and all. I don’t understand how I can be two completely different people, but things of divine nature, even the human soul, always seem impossible for a mortal mind to understand. If this here is possible, if your reflections are possible, if there is a separate embodiment for every aspect of the soul, then we both have every right to survive. Can you think of anyway we can work together, and not fight over who gets to go on living and who has to die?”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already made the promise to myself about Ranma and Ranko,” Ranma-chan sighed, giving her a serious look. “We’re one short in the way of bodies, or one up in bodies, since there’s really only you and me when it comes to ki. I don’t know. Since you’re a ghost, you might be able to move from one of us to the others, sort of follow the flow of ki I guess. Maybe if I can do that too, we can each pick a reflection and let my original body evaporate.” Ranma-chan shrugged. Fa Shen was not the only ghost she had ever dealt with, and of the various ghosts she had, one had actually been the astral form of a man who had not died yet. The concept of jumping out of her body and into another that belonged to her was not beyond her. She had no clue how to do it, but it was the only notion that implied some way to keep her consciousness intact. She knew there was some kind of psychic connection between her and the reflections. However, unless she could find some way to test and confirm the possibility, she was not about to let go of her current existence, her original body, with any haste. “Whatever it takes, I don’t want anyone to have to die for a solution.”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“Alright,” Fa Shen nodded. “I won’t try to take over your body, and I’ll try and help come up with a solution that we both can live with. I wish I could be aware of what is going on while you are in charge, so, I don’t know, I hope we can work on that somehow too.”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should probably let Cologne know about this, and maybe she can help. I’ll see if she has any ideas about letting you remain awake or something when I am in control, and,” she shrugged. “Maybe for me too, since I am sure she will want you to take over so she can talk to you or work with you too. As weird as things have gotten now, the idea of sharing my body with someone else just isn’t as spooky as it ought to be. Besides,” she grinned, “I can’t wait to see your reaction to the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swallowed in discomfort. “Ugh. You mean, turning into a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yeah, I definitely don’t wanna miss that!”</w:t>
      </w:r>
    </w:p>
    <w:p w:rsidR="00E4203A" w:rsidRPr="005C0E8B" w:rsidRDefault="00E4203A">
      <w:pPr>
        <w:spacing w:line="360" w:lineRule="auto"/>
        <w:rPr>
          <w:rFonts w:ascii="Montserrat" w:hAnsi="Montserrat" w:cs="Arial"/>
          <w:sz w:val="24"/>
        </w:rPr>
      </w:pPr>
    </w:p>
    <w:p w:rsidR="00E4203A" w:rsidRPr="005C0E8B" w:rsidRDefault="00E4203A">
      <w:pPr>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Twenty-Five: The Art of Dating, Step One: Conversation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After watching Ranma’s form dwindle over the horizon, Akane suffered a pang of guilt. She found herself painfully reminded of her actions when she gave the engagement to Nabiki; how she kept wasting her chances to make up with Ranma and let things return to normal. This situation was similar in that she desperately wanted reality to return to something she was familiar with. Worse, because in some ways it had, at least with Ranma setting off her temper and her cutting loose. She sensed that if the cursed Ranma had patted her down like that, she might have been able to restrain herself. Either because she had been acting like a girl for a day or so, or because she still had that air of vulnerability that had subdued Akane since the morning after she “slept” with Copy-kun. Even though she still had a hard time thinking of “new” Ranma as “the” Ranma, it seemed she had no trouble reacting to him that way. Or did that just go along with being engaged to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frowned. That did not sound like a flattering thought. “I hit him because he deserved it! He’s a boy, and a pervert!” she stomped off in the direction he had flown. It was true, the engagement had gotten under her skin from the beginning, but… “I’m not just taking it out on him. He’s an arrogant, insufferable, insulting, macho jerk!” she interrupted her guilty thoughts.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way his hands brushed over her, to smooth out her dress, felt so… so… “I can’t believe him! Pawing at me like that!” He was just helping out, being nice… “Ha! I know how he thinks! Any excuse to take advantage of a girl will do! It’s not like he even likes me, he just gets a kick out of wrapping girls around his finger! Casanova!” she kicked a rock angrily, watching it embed itself in a privacy wall across the street as she exited the park.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sighed. “Who am I kidding? He obviously doesn’t have a clue what to do with a girl once he gets his hands on her,” she grumbled, remembering the uproar Ranma caused with his innocent admission of sleeping with Copy-kun. She remembered the scared look that grew as everyone got more and more upset with what he said, the total incomprehension of the situation he seemed to be describing in harrowing detail. “Kami! Was that just two days ago?”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Correcting for the lay of the land, or rather houses, Akane crossed the street and turned a corner, plotting a zig-zag course to where Ranma should have landed. As she walked, Akane remembered another conversation with Ranma, before the copies had taken his identity away from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“Don’t take this the wrong way, but what’s so bad about being a girl, Ranma?”</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Ranma almost replied without thinking. Snapping his mouth shut at the last second he remembered what Copy-kun had said the night before. “Nothin’ if you happen to be a girl. It’s not good if you’re a guy though. I mean, what would you call a guy who tries to dress or act like a girl or chase other guys?”</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That was a no-brainer for Akane, “A pervert!”</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“Yeah. Would you wanna be called a pervert by people ‘cuz you look like a girl, but they know you’re supposed to be a boy?”</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Akane opened her mouth and stared at Ranma. She did not dare to answer. She was doing it to him all the time. After a moment, she tried another angle. “Well, if you had amnesia, and didn’t know you were ever a boy, why would it be horrible to be like Copy-chan?”</w:t>
      </w:r>
    </w:p>
    <w:p w:rsidR="00E4203A" w:rsidRPr="005C0E8B" w:rsidRDefault="00E4203A">
      <w:pPr>
        <w:spacing w:line="360" w:lineRule="auto"/>
        <w:rPr>
          <w:rFonts w:ascii="Montserrat" w:hAnsi="Montserrat" w:cs="Arial"/>
          <w:i/>
          <w:iCs/>
          <w:sz w:val="24"/>
        </w:rPr>
      </w:pPr>
      <w:r w:rsidRPr="005C0E8B">
        <w:rPr>
          <w:rFonts w:ascii="Montserrat" w:hAnsi="Montserrat" w:cs="Arial"/>
          <w:i/>
          <w:iCs/>
          <w:sz w:val="24"/>
        </w:rPr>
        <w:tab/>
        <w:t>Ranma did not answer for a moment. He was staring at the mentioned girl, looking worried. Sighing, he explained, “Because one day I might remember, and everything I had done as a girl would be right there in my face. All the things I swore I would never do, and suddenly they would all have been done and I could never take them back. I don’t know if I could live with myself after somethin’ like that. I… I don’t know if I could be a guy after that. I wouldn’t know how to be me, I guess.”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sighed. If she had realized what leaving him alone for one day would do to him, she would have glued herself to his side and refused to let him go anywhere with Cologne. Ranma-chan was nothing like Copy-chan. Well, she was a girl, but she knew Ranma-chan would not be running around doing things her fragile male ego could never live down. She was just demonstrating what happened when Ranma did not know how to be himself anymore. She acted exactly the same way Ranma acted the first time Akane had ever seen him, when she thought he was a she. Completely out of her depth, and like an embarrassment to life itself. There was something really wrong with the world to make someone normally as confident as Ranma act almost ashamed to be alive. “Pervert!” her voice echoed in her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cringed. Everything changed so fast, it was already too late to undo all the insults she had given, absolve herself for her part in undermining Ranma’s confidence. “Damn. I just can’t deal with three Ranmas. Old Ranma, new Ranma, girl Ranma, boy Ranma…” she wanted to strangle something. The person she thought of as Ranma and the person she reacted to as Ranma were of course two different people in her rational mind. Along with the name, Ranma inherited all of the things that set her off, and sucked her in. All of the guilt and sympathy that was gushing to the surface was pointed directly at the cursed version, Ranma-chan. No, she corrected herself. That’s the way she wanted it. Her little guilt trip had started with how she treated HIM, and the seeds of that guilt lay in the fight itself, when Kodachi accused her of abusing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As a martial artist, Akane had always taken the code very seriously. She honestly objected to people who beat up on those who were weaker than themselves, those who could not defend themselves. That was how she began fighting with boys in the first place, defending weaker kids on the playgrounds. It was how she had become so popular, or at least respected, among her peers. There were few kids in Nerima she had not personally taught a lesson to or personally protected at some point in the past ten years. Her life had been going really well until she reached high school. Her troubles had started before that, with puberty, but it came to a head because of Kuno. It had not taken her long to realize what boys had begun to see in her, and there had been the occasional idiot who had tried to “prove” himself, or start a fight just so she would flash her panties at some point in the battle. When virtually every boy in school took up Kuno’s challenge, she realized they all thought about her the same way. The very idea of staring in the sick, perverted fantasies—she knew what kind of manga they all read—of so many boys had caused something to snap in her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Combined with being ambushed by larger and larger groups of boys, it did not take long for her to stop holding back. She learned to hit hard, hit fast, hit precisely enough to incapacitate in one blow, to inflict as much pain as possible without permanently crippling anyone. Even the most stubborn and insensitive boy would eventually give up and go away if he was beaten soundly enough, she was certain of it. It was just a matter of figuring out the required level of punishment. Since she was not out to kill anyone, she still had a decent crowd of “suitors” when Ranma first arrived. By then, her opinion of boys had hardened into a damning prejudice. Ranma was as tough and tenacious as Kuno, and not only did he live with her, he had the engagement as an excuse to try all sorts of perverted things with her, and her own family would cheer him on! Was it surprising that she made it a priority, a virtual reflex, to discourage any possible intimate interest he could possibly have in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had never once doubted the justice, the necessity of beating on Ranma. She had been grateful for any excuse. He was such a threat that she unconsciously shifted from retaliating for any physical assault (because they were conspicuously absent) to lashing out for verbal and emotional assaults. He hurt her, she was justified in hurting him back. Maybe if he had not traded insults with all the enthusiasm that went into sparring with his father, maybe if he was not as good at targeting his verbal attacks as his physical ones, she would not have felt that her only effective way of expressing herself involved instruments of blunt trauma. The fact that she almost always managed to pound him when she needed to, occasionally stunned her. She knew damned well he could defend himself. He had proven that there was nothing she could do to even touch him if he did not want her to. She would never hurt someone who could not defend themselves, but some one who WOULD not defend himself; either he had nothing but contempt for her ability or he knew he deserved to get hit. It practically guaranteed he would get hit. It was not like he had not proved he could also take anything she could dish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except literally.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clenched her fists and forced herself not to think about how he mocked her cooking. It just figured that the one thing she went out of her way to do, trying to be nice to him, he rejected vehemently. It was just proof that he had no interest in meeting her halfway, that he had no consideration for her feelings!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Until this week, Akane had never even imagined she could seriously injure Ranma. He could be hurt, she had seen that plenty of times, but he always bounced back miraculously. It took a real serious hit just to get his attention. But, confronted with a shaken, confused and vulnerable Ranma, Akane had proven she could restrain herself. Faced with a situation where Ranma was being destroyed before her eyes, a situation that could literally kill him, she finally grasped that he was merely human. More than that, he might actually be a decent person. Someone to be cherished and protected from those who sought to use or abuse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Someone who had vanished as quickly as she had glimpsed him, to be replaced by someone she hardly knew. Someone she should have known all along. Someone she was literally obligated to have spent most of the past year getting to know. The person behind all the posturing—and maybe Ranma had to accept who he was, as a real girl, to be able to drop all the bull-shit. What mattered was that what remained was Ranma’s true character. A person who did the things that needed to be done, regardless of the personal cost. A person who refused to give up and die simply because no one else ever survived the challenge she faced. A person who worried about who she would become more than who she could no longer be.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had shed her arrogance and machismo along with her identity and had become a much easier person to get along with. The feelings that occasionally flared up in Akane for Ranma had been encouraged by this wonderful glimpse of her humanity, making her more real, and making “Ranma” more of a caricature by comparison. The odd thing was, that boy, the new Ranma, was not a counterfeit. That was the problem. He was better than the “original” or perhaps it was more appropriate to say he truly represented the original Ranma, a normal, uncursed young man. Genma’s son. Physically, mentally, emotionally, the genuine article. He was exactly what “Ranma” was supposed to be! So naturally she resented him—being engaged to him—more than ever. Just as their fathers had pushed this date in response to her matchmaking with Ranko and Ryouga, they would push for a quick marriage and the haunting thought put her more on edge than ever.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had no more desire to be married now than she did when she first learned of the engagement. She had learned to like “Ranma”, to respect his abilities and even appreciate some of his charm, but he had a lot of character faults and he really did know how to rub her the wrong way. He acted like a jerk, whether he knew it or not. The insults and the violence had become a feature of their relationship and she could not fix it alone. If Ranma could take her seriously, just a little, and not laugh at her all the time, even when she was… no especially when she was mad at him, she would never overcome her temper. Knowing she was overdoing it, and vowing to stop, would never amount to anything if he constantly infuriated her to the point where she could not remember such noble resolutions.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Her mind continued to wrestle with such thoughts as she walked. Eventually she encountered Ranma on his way back to meet her. Without speaking, they fell into step and turned towards the shopping district of Nerima in search of a place to eat. Their twice interrupted date was waiting.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 concealed his surprise at the worried expression on Akane’s face when they met up. He had been doing some thinking, and clearly she had done the same. It was funny, really, but he had actually felt a kind of relief at being blasted by her. It seemed so familiar, he could almost imagine things were back to normal. Akane could be real violent, and woe to any boy who insulted her, but the truth was, she had mellowed out quite a bit. She no longer lashed out at every boy for being male. In fact she had been very nice to several, usually the ones trying to kidnap or marry her. Shinnosuke was the big exception. He was also the reason she had been creeping him out. She had begun to treat him the way she had treated Shinnosuke, and he understood now that she had been so nice out of guilt and concern, because he was dying and she felt partially responsible. She was still like that around Ranma-chan.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frowned slightly. Thanks to Shampoo and Ukyo, back at the clinic, he was painfully conscious of his ‘counterfeit’ status, and Akane’s concern for Ranma-chan suggested she did not think of him as the real Ranma either. That hurt, particularly after Ranko had rubbed his face in the feelings he quietly harbored for her and normally kept hidden even from himself. So, while he resented being hit by her as much as ever, it was comforting that at least her reflexes, her temper, recognized him as Ranma. Ranma was the only person she ever cut loose on like that. Well, for such a trivial reason, anyway.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After walking for a while in silence, they finally came to the restaurant Ranma had chosen for the night. It was an expensive, fine dining establishment, spared from competition with the Cat Café and Ucchan’s through the simple expedient of out-classing them in every category except quality of food, where it was hit or miss. A quick consultation with Nabiki had established which dishes were exceptional and which were to be avoided, and how to make a reservation that would not disappear the instant Ranma and Akane were recognized as two of the notorious martial artists of Furinkan High. Still well funded from Nabiki’s kick-backs on Monday, Ranma could afford both the advice and the bribes necessary to reach their seats. Once they were left to peruse their menus, Ranma leaned forward and whispered menu suggestions from Nabiki. Akane thanked him, and this started up conversation at last.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place is a lot nicer than I expected,” Ranma commented, taking in the decor. The tables were set high, western style, with fine linen table cloths and napkins, western eating utensils, stiff, high backed chairs. He felt himself automatically slipping into the manners ingrained during his martial dining training. “I think the head chef has been on that show Kasumi and Pops like to watch,” he informed her, sharing another tidbit Nabiki had armed him with.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“Iron Chef? I think I’ve seen you watching as much as them,” Akane smiled. She looked around, “Nabiki has brought the family here once or twice for special occasions, like when she cleared the second mortgage on the dojo. Oh, and when Kasumi graduated.”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smiled and nodded. That must have made Kasumi feel like a queen, he mused. She was so self effacing, a celebration in her honor would be like a day in heaven, too good to be true. “Well, I hope you like it. If not for Picolet, I would not be sure about going to a French restaurant. The French go for some really strange food, stuff I’ve only had to eat to keep from starving!” he laughed easily.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like frog’s legs?” she smirked.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just the legs? Maybe that’s the trick,” he looked surprised. “Well, next time I won’t eat the whole thing, maybe that way I won’t get sick!”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you didn’t!” she gasped, laughing.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the way Pop’s cooked ‘em, I didn’t know they were even frogs until he told me afterwards.” They laughed together, companionably. Ranma decided he liked this Akane, smiling, laughing, seemingly carefree. The worried Akane made him feel like someone had set snakes loose in his belly. He sighed and composed himself. The waiter arrived and took their orders. In the silence following his retreat, Ranma found himself studying the items on the table. He realized that he had pushed his water glass as far from him as he could manage without putting it in front of Akane, and started laughing again.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gave a confused frown, “What’s so funny?”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grinned at her and reached for his glass, “This.” He carefully took a deep swallow and placed it precisely where it belonged, above his knife. “I am so used to avoiding it, I pushed my water away without even thinking about it,” he chuckled slightly and gave a sigh.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did not laugh with him. Her face went blank, almost sad.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“What’s wrong?” he asked, frowning.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tightened her jaw, biting back the first thing that came to her lips. She shook her head and forced a smile, “Nothing. I was just thinking.”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damn,” he sagged. “I shouldn’t have reminded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I’m sorry, I…” Akane pleaded quickly.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have to dance around it,” he interrupted gently. “Ukyo and Shampoo have both said it to my face. You still think I am a copy. I can understand that,” he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what to think. It’s just strange. All of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know, I remember your reaction when Nabiki told me I was being replaced by my copy,” he confessed impulsively. She looked at him startled. He gave her a grim smile. “It’s funny, isn’t it? To me, Copy-kun was both a different person, an’ about two days of having no memories of who I was. For me, I walked into a room, sort of like walking into a dream, an’ when I walked out, I was cured. I knew before I even walked out what I was walking away from. Not just the curse, but from my old life. The old mummy warned me I lost more than just the ability to become a girl, and I didn’t understand. I didn’t want to understand.”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stared at him, trying to understand what he was saying.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took a deep breath and shrugged, when she remained stumped. “I can’t argue that this isn’t a copy of my body,” he pointed out, casually. “My first instinct was to think of the other Ranma as the copy, the flawed version. But every now and then we fall into the same pattern of thoughts or actions, an’ I realize that she’s me. Both of them, really. Ranko has it bad, ‘cuz she… it’s her worst nightmare come true. I feared it more than death, from the day Herb locked my curse. Once I knew it could happen, I feared the day it WOULD happen. Ranma-chan, though. She makes me ashamed of everything I am, ‘cuz, while I haven’t changed or done nothin’, I’ve taken everything away from her, forced her to become what she is.” He looked down at his hands, which had dropped and folded in his lap.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wish you never came back out of the mirror?” Akane sought out his eyes. She was trying real hard to understand what he was telling her, calling on the story Cologne had told them. “You were a girl when you pulled Ranko out, there was no reflection of a boy in the mirror until you changed. It would not have been the same as leaving her in the mirror.”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wondered if anyone else would see that,” he sighed. A bitter laugh escaped him. Meeting her eyes he smiled sadly, “It’s sort of funny. I made the decision as… thinkin’ I’d be stuck with the curse, knowing that I’d lose it all, and I did it for Ranko. I did it so she would not have to face this alone,” he rubbed his hands over his face then stopped covering his eyes and resting the weight of his head on the table through his elbows. In a very subdued voice, he confessed, “I was supposed to be where Ranma-chan 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won by losing,” she realized, softly.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got what I really wanted, when I no longer wanted it,” he nodded. Straightening, he squared his shoulders and hardened his features. His eyes were focused on something only he could see. “There was one good reason for this,” he declared. “It was Pop’s idea, but it was on ‘Ranko’s’ mind when I let her out of the mirror. ‘Ranma’ had to be a true man for my Mom. I made that decision the morning he confronted me with his plan to make Copy-kun me. I didn’t think it would be ME, but I wanted to be able to give her that. I made promises to myself, one of them Ranma-chan has kept, by giving everything up. This one, I have to keep. I am here because I love my Mother more than life itself. This, living like this, is the promise I have to keep to Ranma-chan and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felt herself sagging under the emotional weight of this confession. Taking deep breaths to keep tears from coming to her eyes, she told herself she had the answer she was looking for. That real human being she saw in Ranma-chan, that she hoped existed in her reflection; she had found him. “You were about to say something, about my reaction to your Dad’s plan, before you explained this. Is there some connection?” she asked hesitantly.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fiddled with his napkin in silence for a moment, not sure if he should answer. He had changed tracks to avoid it, but what he had said instead almost made it worse. “I know you don’t want the engagement. I also knew…” he sighed and tried to meet her eyes again. “I also knew when I made the decision to ‘bring Copy-kun’ back, that even if I didn’t you’d still be stuck with it. I knew if I did, you’d think I was trying to get out of it. It sorta felt like that, too, since I didn’t think I’d be here.” He looked down and gestured to himself.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not exactly Copy-kun,” Akane pointed out, trying to head him off. The truth was, it had bothered her at the time, the idea of losing Ranma just when it started to seem possible to genuinely care for him, and being stuck with a facsimile she KNEW was a complete pervert. “I admit it’s been difficult to believe you really are Ranma, not just a copy with all his memories. But I don’t think I really knew you, either of you, well enough to understand the difference. Not until now,” she confessed, blushing.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“Huh?” he sat back in confusion, that really surprised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didn’t expect this,” she clarified, gesturing at him vaguely. “I thought it would take forever for Copy-kun to remember being Ranma, but instead, he goes away one morning and that afternoon THREE Ranmas come home. You were all so much alike everyone’s focusing on the differences and making a big deal out of them because none of us can deal with you being in three places at once.”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“Heh! You should try it from this side!” he crossed his arms.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“From what I can see, it’s a wonder you’re all sane and haven’t tried to kill each other,” she frowned, taking a sip of water and looking down.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it’d caught me by surprise, if I hadn’t spent the night thinking about it before hand, I probably would’ve completely lost it,” he admitted. “I’d hate havin’ what’s happening to the other two happenin’ to me, but it bothers me a lot more to be watchin’ it happen from the side. It’s a lot easier for me to understand what’s happening to Ranko, I had to face that, all of it, with the chisuiiton and the koi-rod and Picolet. I can imagine all a’ that happenin’ at once, an’ know what she’s goin’ through. Sorta all balances itself out. I think I could survive that. What I hate is what’s happening to the other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“Me too,” Akane folded her hands on the table and studied him. She returned to the point he had yet to fully explain and frowned. “What you were saying, then, is that she made the decision for you to be here. She’s the reason I am ‘stuck’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winced at her emphasis of his wording, but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“But you, since it was you at the time, weren’t trying to get out of the engagement,” she stated, picking up on the concern he had expressed.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engagement was not our choice,” he pointed out. “We’ve both said that enough times, it’d be stupid to say we wouldn’t wanna get out of it. It’s a matter of honor, though, so we put up with it. Together. In a way, it kinda put us both on the same side. Us verses our dads. It kinda means we have to depend on each other, or bad stuff, like what happened with Nabiki, ends up happenin’.” Ranma could see from the expression twisting Akane’s face that his words were either confusing her or starting to freak her out. “Aww, man! I’m just not good at talking about stuff like this! What I mean is, there was no way in hell I was gonna let my old man hitch you up with Copy-kun. This engagement is my obligation. But I can’t object to ‘myself’ as a substitute, so there was nothing I could do to convince you I was not leaving you in the dust to marry some jerk in my place.”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carefully tried not to comment on that. Her face betrayed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“As far as I am concerned, I am still here. I ain’t gone nowhere. If anything I’ve actually fixed a problem since you no longer have to worry about bein’ engaged part-time to a girl,” he pushed on, ignoring the look that spoke volumes about the “jerk” she had already been engaged to.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stared at him for a long time, realizing that Ranma felt he had explained what he originally meant. The other things he had said, when he was trying to dodge the point, suddenly clicked into place. Akane frowned in concern, “You’re saying she… you… did this for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nodded once. “You and Mom,” he clarified. </w:t>
      </w: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 </w:t>
      </w:r>
      <w:r w:rsidRPr="005C0E8B">
        <w:rPr>
          <w:rFonts w:ascii="Montserrat" w:hAnsi="Montserrat" w:cs="Arial"/>
          <w:sz w:val="24"/>
        </w:rPr>
        <w:tab/>
        <w:t>Akane sat in stunned silence.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After a while, Ranma cleared his throat, “Of course, that just creates a new problem.” Akane tilted her head, waiting for him to go on, unable to speak yet. Ranma sighed. “As soon as it’s safe for me to meet Mom, Pops and Mr. Tendo are going to rush us directly to a priest or something to get us married and seal the deal permanently. Even with the curse, it was hard to keep them from pushing, but really it was because of Mom they never pulled it off. Mom would kill Pops if she missed the wedding. I am sure he thought me being married would balance out the curse, prove me manly enough somehow that she wouldn’t force us to commit seppuku, but there still would have been hell to pay for makin’ her miss the big day.”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occurred to me too,” Akane finally spoke.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wanna be married, and I don’t think you do either…”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Akane tried to interrupt.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not you, Akane. It’s us,” he cut her off. “For one thing, we’re way too young. We can hardly get along on a date, and there is no way we could get married without Shampoo and Ukyo, or Kodachi, flipping out and trying to stop it. Shampoo gave you the kiss of death, for cryin’ out loud! If I had not made it very clear that I would kill her if she tried to follow up on that, she would have found some way of murdering you already.”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flinched. “You’re kidding! You don’t think she’d dare…?”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sighed, “When she was after me, she was not jokin’ around, Akane. I don’t think she’s ever killed anyone before, and I don’t know if she could do it without hesitating. You didn’t defeat her in combat, so she can probably only act against you if you become an ‘obstacle’ and getting married to me would guarantee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paused in thought.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“At least you only have the one engagement to worry about, but you also have to deal with the mess I am in. It would be stupid to rush ahead with all that up in the air,” he complained.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“Did you really threaten Shampoo?”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knows how it is,” he evaded. “It’s one thing if people try to kill me, I’m sorta getting used to it, an’ it’s not that different from all the people chasin’ after me for stuff that Pops or Happosai’s done. Threatenin’ my friends or family, though, I’ll never stand for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decided not to press the question, and switched tracks. “You say you accepted the engagement to me out of obligation to your family. Out of honor. What about the other engagements?”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“People think it’s just a matter of me picking the girl I want,” he snorted. “The fact is, there’s usually someone else’s honor somehow at stake. The ones I could get out of I’ve dealt with as they’ve come up. For some, all they had to do is see the curse in action, and they’d drop it. Then there’s the ones from stupid scams my old man pulled, but if no one was gonna get hurt I could fight my way out of ‘em. Some have been plain dumb, some jerk fallin’ all over himself to marry my girl side for one stupid reason or another.” Ranma scowled and brushed those aside with a wave of his hand. “Kodachi is just plain crazy, and there will never be anything there. She’s only around ‘cuz she keeps butting in. Ukyo…” he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“She’s your friend, and your father took her dowry,” Akane noted.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“Exactly. Pops totally dismissed her, but there’s a debt there I can’t ignore. That is a matter of family honor, and I have to face it since he won’t. Shampoo, however,” he rolled his eyes, “she’s a problem we both created, and I just don’t know how to deal with her. Apart from the fact she might actually kill anyone who gets in her way, she does have honor at stake. She can’t just walk away from me without losing face, or worse.”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want any of us?’ Akane asked timidly.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dare make a choice,” Ranma shrugged. “If I choose one, I offend the honor of the others. Since they’re all arrangements to satisfy honor, I don’t have any choices to begin with. The point is, as long as these other claims are valid, there’s no honorable way our parents can force us to get married. I can’t get out of it, and you can’t get out of it, but there’s a chance Ukyo and Shampoo will find other men to marry, and abandon their claim to me. All we have to do is make our parents see that, and we have as long as it takes for them to find someone else to figure out what to do about our engagement.”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took careful note of the expression on Ranma’s face and realized he had been driving toward this from the beginning. This had been some kind of plan that had evolved while Ranma was dealing with his father’s scheme to replace him. It did not take a genius to see that Genma had only been concerned with pushing the marriage forward, using whatever means he could. Going into detail about how conscious he had been of Akane being stuck with the engagement, how the “cure” made it more likely they would be forced to marry sooner, then finally coming up with a decent explanation for why he was stringing all of his fiancées along, Ranma was “doing it all for her”. It worked for him, too, but he was proposing it to her, why else point out that they were “on the same side”? It was a nice idea, if they both objected to the marriage, to team up to postpone it inevitably, but there was one thing he had missed. “Uh, I hate to ruin your plans, but they already have, I think.”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“They’re both after Ranma-chan,” Akane pointed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no…” Ranma paled.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so what you were about to suggest, how we could keep stalling our dads? I don’t think that will work,” Akane sighed.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Ranko studied Ryouga from across the table, while her thoughts tumbled back to their arrival at the restaurant. In spite of Nodoka’s warning, they arrived with time to spare, so while Ryouga waited, Nodoka ushered Ranko to the ladies room for a “chat”. That was enough to set the boy turned girl on edge, but Nodoka mistook her nervousness for something else. Something she wanted to address before excusing herself while the two of them ate. Because the lavatory was occupied when they entered, she ushered Ranko into a stall and entered one herself. Since she had no clue why Nodoka dragged her in there, she spent the next few minutes trying to figure out how to go to the bathroom without getting completely undressed. Finally deciding on the same solution that occurred to her for fighting in the slinky outfit, she hiked the dress up around her waist, slipped her panties down and tried her hardest to ignore the sounds emanating from the surrounding stalls while she relieved herself. Fortunately, two women were going about their business without a pause in their loud conversation. Unfortunately, the topic of their conversation was one Ranko had never imagined two women would speak so openly, and in great detail, about.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“And Akane thinks BOYS are perverts!” she huffed, her face burning.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distinct sound of Nodoka’s laughter informed her that her comment had not been as quiet as she thought. Soon enough, the scandalous conversation drifted out the door, with the women who were laughing over Ranko’s comment. Ranko slunk out of the stall to wash her hands, and found her mother waiting to talk to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“Ranko-chan, I think those ladies have provided a perfect excuse to bring up a topic I have been meaning to speak with you about,” she smiled, turning the faucet and quickly washing her own hands. Ranko whipped around to stare at her in shock. Her mother wanted to talk to her about sex!? The terror must have shown in her eyes, since Nodoka began to laugh again. “Oh, my! I can see you’ve never had to talk about this with anyone before. I would have thought Kasumi might have taken you aside by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boggled even more. “Ka-Ka-Kasumi!?” She swallowed. She would have sworn, if anyone alive had been more oblivious about sex than herself, it had to be sweet, innocent Kasumi.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sighed, and offered a motherly smile. As intended it did calm the girl down a bit. “I imagine that most of what you know about sex comes from overhearing talk such as that. That is quite insufficient for a well mannered lady. At your age, girls are quite susceptible to being taken advantage of, by their own hormones and ignorance, as much as by the boys who court them. A girl as pretty as yourself should not start dating without certain knowledge and precautions, because, however well meaning, and however unintentional, things can get quite sticky before you know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 Auntie Nodoka! I am NOT going to be sleeping with Ryouga!” Ranko declared hotly. The very idea was frightening, worse because even as she denied it, the idea set off all sorts of strange, compelling feelings.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Ranko-chan! I am sure you were not thinking of doing that. While you seem to lack a certain feminine modesty, you are not entirely lacking in common sense. A girl like yourself could not have been so close to a boy such as my son without possessing a great deal of restraint. Just the same, there’s no magical curse to discourage you and Ryouga,” she pointed out. “So, I just want to make sure you are prepared.”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uh, really ain’t- am not interested in mess- taking risks with sex. The last thing I can deal with right now is being pregnant!” she declared with conviction. She was glad Copy-chan had sorted out that mystery before taking her experiments with “making love” too far!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“Quite so! I am glad to see you understand the consequences of that! Too many girls, even today, grow up uninformed about the simple basics of human reproduction. It’s scandalous!” Nodoka shook the water from her hands and dried them on a towel. Seeing Ranko had done the same, she took a moment to help straighten the girl’s dress and check her hair, continuing, “Now, the first question is, have you been seen by a gynecologist?”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frowned. She was not too sure, but she seemed to recall the Tendo sisters occasionally had appointments to see a gynecologist, but the one time she asked what it was about, Nabiki had gotten a scary look on her face, splashing her with cold water, and threatened to take “her” along to find out for herself. At the time, anything that required being female to participate in she objected to out of hand. “Uh, Nabiki sort of gave me the idea that I really would not want to do that,” she hedged.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looked unexpectedly upset, “That girl! I never expected she could be so irresponsible!”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I am not even sure what a gynecologist is,” Ranko intercepted, explaining, “She knew that, so she was just teasing me! I am sure it’s just, ah, something that she knew would make me really uncomfortable. She probably meant no harm.” Ranko could not believe she was defending Nabiki. Even so, Nodoka still frowned and muttered something about having a talk with the middle Tendo daughter.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is uncomfortable, to be sure, but it is a necessity for women’s health. Well then, it’s safe to assume you have not started on birth control,” Nodoka sighed and began to fumble in her purse. She pulled out a small black evening bag and handed it to Ranko. “I forgot to give this to you earlier, but I didn’t think you would have to carry anything on your date, with me along.” She reached into her purse again and pulled out a handful of foil wrapped packages. Ranko recognized them by sight, having seen boys trading them in the locker room at school. She handed all but one of them to Ranko, “Put these in your purse, and make sure you have them handy at all times. Now, do you know what a condom is for and how to use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paled and then blushed. The answer to the question was a resounding no, save for the fact that she could define the word in context. She was positive she did not want to hear more on this subject, since she already knew from Hiroshi and Daisuke that it figured intimately in the act they fantasized about so avidly, which for her had only recently become recognized as sex. Unable to speak, she shook her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Nodoka sighed. The poor girl REALLY needed a mother. “Don’t they have a sex education program at your school?” she asked in a pained voice.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blanched. Good Heavens! Did they actually teach THAT at school!? Swallowing painfully she blurted, “I hope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barely restrained herself from kissing the floor. Clearly the girl had some notion what sex was, and completely the wrong idea what sex education was. “I can see you and I have a few busy weekends ahead of us, young lady. They do not teach children to have sex in school, if that’s what you are worried about,” she corrected primly, eyebrows arched in chagrin. “At the risk of shocking you, I am going to cover the basics, since this is the only protection I can give you at the moment, aside from taking the pair of you straight home.”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groaned in despair. It had to be a nightmare!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had been agonizing to stand through the lecture and demonstration, trying not to wonder why her mother carried an object so well suited to the lesson in her purse. It was bad enough that when she stared at it her mother promised they would go shopping to buy Ranko one of her own, though she winked and assured the girl she should figure out what to do with it on her own. Once Nodoka was satisfied that Ranko understood how to apply this lesson to a situation involving Ryouga, she led them out of the restroom and over to the table where they spotted him waiting nervously. Ranko could not imagine how he could possibly be as nervous as she, now. She also wondered why her dress did not burst into flames from the heat of her furious blush. Even through ordering and the arrival of their meal, her mind was haunted by what her mother had caused her to envision. Poor Ryouga was so flustered by the way she was staring at him, he had not managed to utter a single coherent word.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she finally asked.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“Ah! I… Um… Wh-wha- er… R-Ra-Ranko?” he stammered.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so nervous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“Wh-why d-do you k-ke-keep LOOKING at me l-like y-you wanna EAT m-me?” he heroically fought his way through the whole question.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blushed and tried to make a joke out of it, “Um. They didn’t have any pork items on the menu?” Ryouga flinched, his chopsticks flung across the room as he recoiled away from her. She grinned. “Just kidding! I mean it, I was just kidding!”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glared at her hatefully.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Feeling absolutely horrid, remembering too late just how traumatized he was by people’s attempts—her own father’s attempts!—to eat him, she bowed her head. Clearing her throat, she confided, “Actually, I am sorta freakin’ out because my Mom just taught me how to use a condom.” As intended, that distracted him from her insult. The food he was chewing spurted out of his mouth, spraying the man at the next table, as Ryouga convulsed in shock. From the sound of it, the woman at the table behind Ranko had also done a spit-take all over her date. At least she was laughing about it, Ryouga was too busy keeling over in his chair with a resounding thud.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Twenty-Six: The Art of Dating, Step Two: Anticipation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The slim form of a girl paused in the pool of light spilling from a street lamp. With a casual hand, she brushed a few stray hairs out of her face. She frowned, crossing her arms and tapping an arched knuckle against her lower lip. Ryouga had proved to be even more dense than Ranma, but that hardly came as a surprise to Nabiki. Her efforts to hint to the boy the possible consequences of having his curse triggered in front of Nodoka had been wasted, and even the more blatant offer of “insurance”, comprised of passing on a direct warning and constructive advice, had fallen on deaf ears. It was annoying that she had failed to make a sufficient impression on Ryouga. How was she supposed to be helpful, without completely blowing her image, if the idiot failed to realize that even with a price her advice was valuable and important? Shaking her head, she realized she should have made more of an effort to pry Ranko away from her mother so she could have talked to the girl instead. With a dismissive sigh, she shrugged. Bribing teenage punks to try and douse Ryouga had been enough to alert the couple to the danger, and it had not hurt her image any to do it. It might even prompt one of them to come demanding the advice she had after all.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Besides, if she had not decided to stalk the couple for that purpose, she would have missed the encounter between Kuno and Nodoka. She grinned. Oh, that was just priceless! What better spokesman for the warped truth could there be? Nabiki made a note to work out a way to untangle the eventual mess Nodoka’s “enlightenment” would cause if she happened to be confronted by the truth. It would be a bit harder than explaining how Ranma kept turning up in girls’ clothes because of Happosai, but, with all the facts on Kuno it would be possible to convince Nodoka that no one had outright lied to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just hope it isn’t necessary,” Nabiki breathed. “Now, the main question is, what did I miss while I was dragging Kuno home?” This had been bothering her since she stopped by Dr. Tofu’s clinic to pass on the details of Kuno and Nodoka’s meeting to Ranma-chan, and make sure she had been warned about her mother staying for the night. Finding the clinic unlocked, but occupied solely by a charred and babbling Happosai, greatly disturbed her. She sensed there had been some kind of battle, and from the signs there had been time to straighten, clean, and effect minor repairs to the clinic. A quick call from the clinic to the restaurant where Ranma was supposed to be taking her sister established that they had arrived and not caused any disturbances. Unable to get two coherent words out of Happosai, she had left, locking the clinic up and placing the spare key where Dr. Tofu normally hid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was no answer at the Nekohanten,” she added to her mental tally. “I suppose I should just swing by home first. Ranma-chan might have needed to get some things while Nodoka was gone, if she learned she had to sleep somewhere else tonight. Since Dr. Tofu was supposed to be watching her, he probably went with her.” Well, it was a plausible scenario, and the Cat Café was further away from where she was at the moment.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resumed walking and soon arrived at her family’s home. Announcing her arrival, while slipping out of her shoes and coat, she was immediately alerted to trouble by the absence of a response from Kasumi. In bare feet, she slipped soundlessly toward the Tea Room, hoping to pick up some conversation to clue her in to what was going 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still say we should just splash her with hot water,” Genma’s voice could be heard arguing. “I don’t see why that won’t work if it did the trick the first time!” From the tone of his voice, he was arguing a moot point, and had been for some time. Nabiki could guess immediately who he was talking about, and from the context guessed that someone had cornered Ranma-chan with a cat.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agree with Saotome-kun,” Soun whined in typical support of his friend.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already explained to you both the danger Ranma-chan faces in this instance,” that was Dr. Tofu, and from the strained sound of his voice, there was something seriously wrong that Nabiki could not account for. She held her breath, hoping the doctor would feel the need to explain things from the top. Fortunately, precedent was on her side. “Fa Shen was in full possession of Ranma-chan’s body when I triggered the curse the first time. I suspect the shock of the turning into a boy startled her enough for Ranma-chan to reassert herself, but unlike her cat personality, I expect Fa Shen would not be dislodged that way a second time. She’s an intelligent girl and quite capable of adapting to a situation once she is familiar with it. However, neither of them is in control at the moment, so triggering the curse might induce a coma. In her present condition, I do not think Ranma-chan could survive more than a day in such a state.”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we can’t just sit here and do nothing!” Genma protested. To Nabiki’s surprise he seemed to be in genuine distress. Unless she was seriously mistaken, that was real parental concern coming from a man who had turned abuse and neglect into an art form.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“Tofu-sensei, I mean no disrespect, but is it wise to leave the girl under Cologne’s ministrations? I don’t see how Ranma’s personality can reassert itself with those amazons crowding her, if their presence is what provoked this Fa Shen personality in the first place,” Soun complained. Nabiki’s eyebrows shot up. Her father was not completely dense, but someone must have spelled things out for him in detail to make him argue a point in his “it’s a martial artist’s duty to protect the weak” manner.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quickly shifted what she had learned through her mind and considered the picture that developed. Nodding, she walked into the room and announced, “I am sure Ranma-chan will be delighted to know you two are so concerned about her. I thought you would be cheering her on to become Fa Shen at the first opportunity.”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When did you get here? Do you know what is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Some version of that came from all three men, but she focused on the loudest voice, Genma’s, and smiled. “I just got here, Mr. Saotome. If I am correct, the ghost of Fa Shen has reared her head?” she quirked an eyebrow, and waited for the nods. “Well, that complicates things. I better go see if Sis needs some help upstairs,” she excused herself, careful not to mention Kasumi’s name in Tofu’s presence.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Slinking quietly up the stairs, she positioned herself outside the guest room and perked an ear to the conversation inside. In a moment, she confirmed that the three amazons were indeed present, along with Ukyo and Kasumi. Thinking back to the visits of both rival fiancées, and pondering the fact that, if her father had been correct, the amazons supposedly provoked the emergence of Fa Shen’s ghost, Nabiki herself had a hand in creating this situation. She had hoped the attention from Shampoo would be good for Ranma-chan, and it burned in her gut to learn she had been wrong. Soaking up the quiet debate between the three teens and Cologne, Nabiki filled in the holes and considered the situation.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become part of Airen before Airen split into reflections!” Shampoo interrupted Mousse, who was going on about what would happen if Ranma-chan was allowed to claim her amazon identity. “Shampoo no can kill Ranko! Is also Fa Shen inside!”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“Wait a second, Sugar,” Ukyo cut in. “If that’s true then this could also happen to Ranma and Ranko! That’s crazy! They can’t all be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so, just like all can be Ranma!” Shampoo huffed.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something to be concerned about,” Cologne moderated, quieting the rest. “Obviously the legends about resurrection through a Jusenkyo curse need to be reexamined, since I certainly did not expect Son-In-Law to obtain anything more than the memories of his former incarnation. The girl who possessed Ranma-chan has a will of her own, to be certain.”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knew about Fa Shen all along,” Ukyo challenged. Nabiki resisted the urge to peer around the door way to see her expression. “You expect us to believe you weren’t hoping Ranma would become her? If you were at all concerned about Ranma, you could have at least warned everyone that something like this could happen!”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certain no one would have believed me,” Cologne uttered dryly, after delivering a solid rap to Ukyo’s head. “I sincerely doubt Fa Shen could have surfaced like this if Ranma-chan’s psyche had not been weakened by doubts and uncertainties caused by the existence of her reflections. In his rightful mind, Ranma would have been too self possessed for her to gain a foothold, since the very idea of being reborn as a man would repel Fa Shen. For the same reason, I doubt Fa Shen could possess Ranma and Ranko in their current states.”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it’s possible?” Mousse asked hesitantly.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must have nodded, because a triumphant Shampoo crowed, “There! Stupid Mousse understand now? No can try stupid scheme, kill Ranko and make Shampoo Mousse slave!”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“Certainly not!” Mousse huffed, then mumbled, “Not if that just forces the old mummy to kill you so your honor is restored!” A skull ringing thwack followed.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not deaf, you know.” The distinctive sound of cloth fluttering as a body burst into motion proceeded another cranial concussion that rang through the walls. Cologne added with slightly more indignation. “I am not feeble either, you insolent pup! If you can’t surprise me in my sleep, or slip me poisoned food, what makes you think you can get the drop on me from across the 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“Mousse has been trying to kill you!?” Ukyo and Kasumi asked in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afraid that Son-In-Law has been a bad influence on Mousse. I am certain he thinks that if he can just defeat me, he could prove himself worthy of Shampoo. I made the mistake of informing him that if he ever succeeded in besting me, he had better take advantage of the opportunity to kill me, since it’s a sure thing I will whip him within an inch of his pathetic life for his impertinence! Ironically, that equates to a command from an elder with the force of law,” she cackled. “I will say this, it does keep an old woman on her toes!”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will never understand you amazons,” Ukyo groused.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strained her ribs trying to suppress her laughter. There was a long pause before Cologne spoke again. “Well, Ranma-chan’s pulse is strong and her temperature is back to normal. I take that as a sign she will be rejoining us shortly.”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“Or Fa Shen,” Ukyo lamented.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think Fa Shen pretty nice, too bad is dead girl come back to haunt Airen. Is good no can give kiss of death to amazon womans, Shampoo not think be fun to kiss ghost! Not seem right give again kiss of death to Ranma-chan!” There was a strangled sound from Mousse.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hot water ready if Ranma-chan is possessed when she wakes up,” Kasumi informed everyone cheerfully. Nabiki smiled, that was her sister, always willing to banish demons and ghosts with a gracious apology and a smile. Nabiki decided she had sponged up enough information to make an appearance.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see that becoming a girl hasn’t diminished Ranma-chan’s appeal to the women in her life,” Nabiki commented, entering just behind Shampoo and Ukyo. Seeing the two martial artists stiffen in shock sent a thrill of pleasure through Nabiki.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“Welcome home, Nabiki!” Kasumi beamed.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was wondering when you would show up,” Cologne smirked.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“Someone had to make sure Ranko and Ryouga didn’t get away from Mrs. Saotome before they all got on the train. That gives us a couple hours to get Ranma-chan here packed up and hidden away before her mother shows up and everything goes pear shaped.”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Fa Shen and Ranma-chan returned to the porch overlooking the pond and resumed their seats in confusion. Coming to an agreement about their situation had not altered their circumstances in the least. In whatever corner of oblivion they had become lodged, with respect to the waking world, there seemed to be no obvious way for either of them to get out. A quick tour of the scene they found themselves in proved to be a detailed approximation of the Tendo Dojo, allowing Ranma-chan to fill her compatriot in on the specifics of her current home, but it did not provide any clues for how Ranma-chan was supposed to wake up. Her effort before that, closing her eyes and trying to will herself to wake up, had also proved fruitless. She choked down her rising alarm and tried to think of what to do, but in the realm of martial arts there was no technique or discipline particularly suited to this instance.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just don’t get it,” she muttered, scowling.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this is my fault,” Fa Shen winced. She thought about what she had experienced and done as Ranma-chan fought off her possession. “I mean, you were trying to shove me down, and I somehow dragged you down with me. Obviously that sent us someplace different from where one of is locked away while the other has control.”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kinda like a dream,” Ranma-chan nodded. “I’ve had a lot of dreams where I knew I was dreaming, but I couldn’t wake up. I’m sure there’s something in here that’ll snap me awake, I just haven’t figured out what it is yet.”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considered that and nodded. She allowed her thoughts to wander as Ranma-chan went back to studying the pond for inspiration. Confronting Ranma-chan had allowed her to get things sorted out, let her mind adjust to her death and resurrection. Reincarnation was a concept she could understand much better than resurrection. She had grown up with the idea that one day she would die, and later she would be reborn as a completely different person. There were those who could remember past lives, but they were just memories. In her case, she was literally back from the dead. Considering that she had been murdered, her life mercilessly cut short, she hoped the fact did not completely unbalance her karma. Ranma-chan was safe just remembering Fa Shen’s life, but if she had actually become Fa Shen, as she seemed to be considering, it would wreak absolute havoc with Ranma-chan’s karma. That was not just some fear of losing her identity and existence to Ranma-chan talking, either. Fa Shen suspected it would be just as bad for her to try and assume Ranma-chan’s place. No, there was a unique path for both of them, they just needed to figure out how to walk it. Her future started with where she was now; her first step was dealing with it. She blinked and shook her head. It was mind boggling to sit there and get to know the person she had become, a person she was not simply because Jusenkyo had frozen her at the moment of her death and then thrust her onto Ranma-chan. A cold chill raced down her spine and through her limbs.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Her eyes widened as she continued to look at Ranma-chan. It had finally hit her. When she drowned at Jusenkyo, not only had her life been stolen from her, but Ranma-chan’s life had been stolen from her as well. This was a lot more than being in two places at the same time. Ranma-chan was literally another person who just happened to have the same soul as herself. She could not be Ranma-chan without ceasing to be herself! That was why they had both been oblivious to each other. Fa Shen had not GONE anywhere when Ranma-chan was in control; she had BEEN Ranma-chan and Fa Shen had ceased to exist. Except as a bunch of untapped memories. She strangled a cry of shock.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turned toward her in alarm, “What is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gods,” Fa Shen blanched. “You’re not going to like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urged her to explain, her face growing paler as Fa Shen led her through the logic of her revelation. After repeating her thoughts, she went on, “The situation with you and I is different from the situation with you and your reflections. Actually, since you and I came together with the curse, they probably have my memories as well as yours, so they are our reflections. The situation you and I are in is similar to what happens to victims of the Chaunshontsuniichaun.” Ranma-chan’s glazed eyes and blank face told Fa Shen that she had no clue what she was getting at. Blushing and clearing her throat, she offered, “Maybe I should just compare the effects of the spring to the effects of this mirror you have told me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I am going to get a headache,” Ranma-chan moaned.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“Sorry, my mind is racing,” Fa Shen took a deep breath. “Alright, I’ve seen cursed twins, and I also studied Ranma, the male reflection. Cursed twins do not share ki, the way we do with the reflections. When the curse is triggered by cold water, the original person ceases to exist and two exact incarnations of her take her place. They don’t share ki, each one is as perfect as the original, each one is independent. When the curse is triggered by hot water, the twins cease to exist and a new ‘original’ manifests, possessing all the memories of both twins. The same thing seems to happen with the mirror, as far as memories go, but the process never makes the reflections independent. They’re actually projections of the original.”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“Projections?” Ranma-chan scratched her head in confusion.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Fa Shen nodded. “The difference is in the magic. A Jusenkyo curse is hard to get rid of, because it actually becomes a part of the victim during the first transformation. The magic is really powerful. It creates and destroys. In the blink of an eye, it destroys one body and creates another. That way, the magic is only operating for an instant, the rest of the time the victim is perfectly normal.” She paused to allow Ranma-chan to think.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frowned and tried to put it into terms she could understand. “So, a curse is like a special technique. Say, like the Cat Fist. I ‘learned’ it, making it a part of me, but I can’t control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“Did you say ‘Cat Fist’?” Fa Shen recoiled in horror.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no, we can talk about that later,” Fa Shen shuddered and forced herself to push that aside. There would be time to make Ranma-chan tell her in detail how she had been subjected to that horror, and find out if there were any other such traumas and abominations rooted in her psyche. “If you mean what I think you mean, then that’s a good example. What we call magic is something that exists in all of us. The trick being to know how to do something with it, and in the case of Jusenkyo, that ‘knowledge’ is branded into the psyche. Traditional Masters of the Shokei Fist were those who could take a curse and get control over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Ranma-chan interrupted. “Did you say it was possible to CONTROL a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but, let me finish what I was trying to explain,” she snapped.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sorry. Go on,” Ranma-chan hunched down meekly.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“Right, so, the magic of a curse does it’s job in a flash, and then goes dormant. The mirror is very different, I think. From what I see, the magic exists entirely in the mirror, and it stays active to maintain the reflections of its victims. Basically, it’s forcing us to be in two… sorry, three places at once. It’s got us spread out keeping the different bodies alive.”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“Um, if that’s so, how could it work as a cure then?” Ranma-chan quickly repeated the assumptions they were currently working with.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“Obviously, the curse makes some kind of difference, if the only survivor of the mirror was a curse victim,” Fa Shen qualified, propping her elbows on her knees thoughtfully. “My guess is that a cursed original acts as the focus of the magic, and the reflections just the effect. At the same time, it’s the weak point. The mirror sucks the ki away from the cursed original and pours it all in the reflections. The original survives because the ki naturally flows back to its center. If the ki of the victim is stretched to the breaking point, the naked center is most vulnerable. The only thing the center can do is attempt to draw ki back to itself. The reflections have the advantage of being able to contain their ki, and a sudden demand would cause them to seal themselves off. Under normal circumstances, the original would die from a lack of ki, but the mirror is still actively draining the center, to the point where it literally unravels that body to suck up every last trace of ki. The original ceases to exist, and the final effects of the mirror’s magic is to shunt the ki to the reflections. Assuming a normal curse victim, and not something like us, if the reflections survive the trauma of having the original’s ki ripped in half, they both eventually recover and become independent entities,” Fa Shen straightened her legs, leaning back and bracing her arms behind her while she stared out at the horizon. “I don’t see how that would help you or 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have to say that twice,” Ranma-chan frowned and shrugged. “Okay, so, you were saying that you and me are like cursed twins. I did not follow that part.”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“We’re like that because we are two different people with the same soul. I am sure if we tried, we could remember each other’s lives, but we both have our own unique perspective. By definition, I can’t be you and you can’t be me. The only way for you to be me is to BE me, and I am not you. Get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Ranma-chan’s face contorted as she worked that out. “Sure. I mean, that’s what it means to be you. Oh!” she finally understood what Fa Shen was getting at. She was right, Ranma-chan did not like it. “But, I don’t understand how that can work. How can I just cease to exist, even if I am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“Um, you don’t. You still exist, you’re just me. It’s ‘Ranma-chan’ who ceases to exist,” she explained carefully.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blinked a couple of times as she repeated that to herself. For some reason this concept seemed really important. It seemed to touch heavily upon the struggle she had been going through since her return from Mirror Mansion. It had been plaguing her, how could she just give up being Ranma? How could she survive that? If she succeeded, and it sure looked like she had, who was she if she was not Ranma? It had been surprisingly easy to let go of her masculine personality, though she had clung to the fragment of female psyche she had discovered and had been rebuilding her identity around it. Strangely, that had protected her from becoming Fa Shen, caused her to be someone who could not be Fa Shen. But who? She opened her eyes and whispered, “My 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Fa Shen had no clue what that was supposed to mean.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me,” Ranma-chan elaborated, a look of confidence coming back to her. Fa Shen tilted her head in continuing confusion. “I mean, I am not Ranma. I am me. Ranma is who I thought I was, but Ranma was me.” Fa Shen’s eyes narrowed in irritation. Ranma-chan sighed, realizing that her point was not coming across. “Ranma and Ranko are both identities I associate with myself, but they’re not who I am. I mean, they come from me. I don’t come from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opened her mouth, but paused to think before speaking. Something Ranma-chan had said, while explaining her transition from male persona to female persona, came to mind. “Let me see if I get this. You told the others that Ranma was who you were as a man, and Ranko was who you were as a woman. So, are you talking about who you are as a cursed woman?”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 maybe. It’s more like, I just realized who I am in spite of everything. Who I am underneath it all,” Ranma-chan smiled, relieved to finally make her point. Now that she had put that much in words, she realized a better way to say it, “I am the one who understands me, even if I can’t explain myself.”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digested that. “You know, if you really pushed me to define myself, that’s exactly what I might say. I don’t see how you could be a different person than me, if that’s the definition of who you 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think so. If I understand what it means to be me, I don’t think I could understand things the same way you do. If I understood you, I’d be you. I’d understand my responsibilities as you, and my responsibilities as me would be neglected. Man, that’s confusing!” Ranma-chan stood up and began to pace around in thought. “This is why I hate thinking about things. You start trying to figure out what it all means and you just get sucked in deeper and deeper until nothing is what it seems to be anymore.”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“Maybe you should stop when you reach something useful. It looked like you figured something out there, and it sort of does make sense,” Fa Shen got to her feet and followed Ranma-chan out onto the grass. “There is a point where you and I are the same person. However we got to THIS point, we both have had our lives interrupted. Even if we have to do the same thing right now, we each have different paths to follow if we can survive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Ranma-chan kicked a rock into the pond. A thought suddenly hit her and the whipped around to stare at Fa Shen in excitement. “That’s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sure get excited when you come up with ideas,” she quipped.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Ranma-chan scowled. Fa Shen grinned at her, gesturing for her to share her newest revelation. Ranma-chan nodded and composed herself, “We were tryin’ to figure out why I couldn’t wake up, but now it makes perfect sense. We got here by fighting over which one of us we were. Until then, we were sort of locked together. Now that we recognize each other, we’re both tryin’ to be ourselves, and neither of us wants the other to give up bein’ herself, right?”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nodded, seeing how they had reached a deadlock by choosing not to fight for dominance. “Okay, so, what did you figure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 have to do it together!” Ranma-chan grinned, it was so obvious.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“Uh, together? Wake up together?” Fa Shen quirked an eyebrow.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It’s the only way we can keep our truce.”</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and Akane ate their dinner in silence. The meal had arrived while the two of them were brooding over the future. Neither had really dismissed the notion of joining forces to delay the wedding, but given the interest Akane’s rivals showed in Ranma-chan they needed to consider other ways to frustrate their fathers. Akane had related Ukyo’s opinion on Ranma-chan’s prospects of regaining manhood through marriage to her, and it need not be said that Shampoo felt the same. This had caused Ranma to go quiet in private contemplation of whether or not they had any right to interfere with the two girls’ interest in Ranma-chan. They both felt that any circumstances that allowed Ranma-chan retain some part of her former existence, that did not directly conflict with “Ranma’s” family obligations, should be encouraged. Her survival might well depend on having something like that to hold on to. Otherwise, there was every chance that Ranma-chan might see no reason not to hand her existence over to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eating slowly because of his distraction, or at a pace normal for any other human being, put down his knife and fork and sighed. Akane looked up in concerned curiosity. Ranma gazed at her thoughtfully for several moments and decided to voice his thoughts as her expression changed to one of annoyance. “I was just thinking of Ranma-chan’s other problem. Fa Shen. That whole thing, it’s like… no, she WAS another person, not just memories,” Ranma pointed out. “I have this really bad feeling about that. I think Ranma-chan’s in a lot more danger than just dying or losing her identity.”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“I’ve been trying not to think about that,” Akane’s face immediately fell.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well, you’re not going to like this then,” Ranma frowned. Akane watched him push his unfinished meal away from himself, carelessly tossing his linen napkin over his plate as if to hide an unappetizing sight. That, more than anything, told her what he had to say next was definitely not going to be good. She picked at her food for a moment, avoiding his eyes, but found herself dismissing her meal as well. It was an excellent meal, but her nervous stomach was unable to appreciate it. When she finally met his eyes, he bit his lip. “I have this feeling that she’s different from my neko side. I mean, that’s a totally different state of mind, but when I’m a c-c-cat I’m still me, y’know?”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blinked, but otherwise gave no reaction. She suddenly knew where this was going. “You don’t think Fa Shen’s the same? I mean, you don’t think Ranma-chan was just out of her mind?”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was thinkin’ about it when I was comin’ back to meet you after that fight with Kodachi. The old mummy said I got her memories ‘cuz part of her soul was trapped in the spring, her ghost. Well, if people only get cursed with her exact form because her ghost tried to possess ‘em, doesn’t it kinda make sense than that she actually did possess me? It would explain why I had enough ki for two people,” he pointed out miserably.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didn’t think of that. So, you think that was the real Fa Shen that attacked you,” Akane concluded, leaning back and crossing her arms.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Ranma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“We’ve seen enough real ghosts, and similar things, I can’t say it isn’t possible, but,” Akane frowned. She shook her head, “The only way that could make things worse is if she… Wait, why do I think you’re worried about more than her trying to possess Ranma-chan?”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that would be a problem with any ghost, but because she was murdered I’d have to feel sorry for her. I mean, her life was not finished. It was taken away. Same thing is happening to Ranma-chan, so she’d really feel for her,” Ranma elaborated. Akane stiffened in growing comprehension. “I’m worried that, if there’s no chance for Ranma-chan to get her life back, it’ll make her wanna give Fa Shen what she can’t have for herself.”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think she’d really sacrifice herself for a dead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not? I know I would, if I could,” Ranma shrugged.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That’s insane!”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it isn’t. As a martial artist, I am always willing to exchange my life to save someone else’s.”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she’s already dead!”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I don’t think so. ‘S more like she hovering on the brink of death,” Ranma argued stubbornly. “Her body died, but her spirit is still alive, like that weirdo, Eggroll. Her ki isn’t cold like a real ghost’s.”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“Don’cha remember that weird ghost that wanted Happosai to steal her underwear?” Akane wrinkled her nose in disgust over being reminded, but nodded in confusion. “Yeah, well, even when she was calm, her ki was colder than my ‘Soul of Ice’ but when she got upset, it got so cold it felt hot. The ki she put into those paper panty illusions was literally sucking the life outta the old fart!” Ranma crossed his arms in contempt at the way Happosai had acted.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you think Fa Shen’s alive because her ki is warm?”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“Yep,” he smiled. He gestured for silence as someone approached their table. The waiter had noticed that they had both stopped eating and shoved their plates aside. He inquired if they were interested in a dessert, but Ranma grunted and shook his head, so Akane decided not to order anything. They had done enough to satisfy her father’s expectations of a “real” date, and she felt no inclination to drag it out. She waited patiently as the table was cleared and Ranma settled the bill.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Once they were outside, Akane turned to him, “So, now what should we 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shrugged, “I know this wasn’t much of a date. I was plannin’ on doin’ something after dinner, but I really oughta swing by the dojo and get some things if I’m gonna sleep somewhere else tonight.”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“Before your mom gets back with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“Where are you and Ranma-chan going to sleep tonight?”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noticed the forced nonchalance and chuckled. They both knew that Dr. Tofu did not have room for the pair to sleep in his tiny apartment over the clinic, and that Shampoo or Ukyo would fall over themselves offering a place to sleep—most likely in their own beds, since they had as little room as Tofu to spare. “Actually, I was thinkin’ me and Ranma-chan would shack up in an empty lot somewhere. Pops will sleep as a panda, like usual, so I can snag the tent for us,” he explained, to Akane’s relief.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sounds okay, after you’re done getting your camping gear you can go pick up Ranma-chan from the clinic,” Akane nodded, approving the plan. With this understanding, the two fell into step and began the walk back to the dojo. By the end of the first block, they were quietly holding hands and trying to pretend it was no big deal.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It was hard to decide if things had improved much since she nearly shocked poor Ryouga to death. Ranko had spent the rest of the meal trying to figure out if he was so pale from blood loss, from that spectacular nose bleed, or if he was simply terrified that the topic would come up again. While she lured him into conversation by bringing up and discussing some of their past exploits, she was surprised to find that she was insanely tempted to return to the question of what the pair of them might do with the contents of her purse. If she had any idea what effect the glow her shameful thoughts brought to her face had on Ryouga, she might have realized how easy it would be to lead the lost boy down that path of experimentation. Fortunately, she was too busy wondering at herself. She had always been a very physical and sensual person. It came from how she grew up, a great deal closer to nature than most and possessing far more developed senses. In fact, when it had been vital to preserve her manhood, she had convinced herself that the torture she suffered every time she had bathed was simply an example of how hyper sensitive she was. It was her habit to wash and rinse in cold water before soaking in a furo or onsen. Granted, that was the traditional practice, but she could have easily switched to using hot water to avoid bathing as a girl. Instead, she had gotten used to bathing in that form within the first week she was cursed, and perhaps that had something to do with why she was only careful to bathe in hot water at public baths or in the company of Mousse or Ryouga.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looked down, outwardly listening to Ryouga describing one of his long journeys, and swallowed hard. It was too easy to summon up images of his naked body. Even as a boy she had admired the simple animal beauty of his form, but only as a girl could she admit that it made an impression on her. With a stifled moan of anguish she reminded herself not to retreat behind her own masculinity. When she tried that to shake off the feelings prompted by her mother’s demonstration, she had been horrified to discover that the memory of her former body gave her an overwhelming appreciation for the male form that her current wiring and hormones transformed into pure, gut wrenching lust. No, Ranko was not particularly feminine, but she was certainly female through and through. She should have known it would happen, since she had already experienced the reverse as Ranma.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had been a sixteen year old boy when she was cursed, and he had developed quite normally. Without a clue, he had nevertheless developed a fascination with and appreciation for the female form. While he guarded himself from the distractions girls represented to his training, he certainly had developed a desire for girls which accounted for the actual trauma of his transformation. It did not make sense at the time, and he had been terrified that it was some aspect of the curse, trying to make him accept it, but the simple fact was that he had been attracted to his cursed form. The feelings he had felt toward girls, which his father had assured him were normal, just a way for him to know how much he liked them, were strongly aroused by his curse. He was quite positive he hated his curse, but at the same time his feelings were telling him he liked it more than he liked other girls!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Fortunately, those feelings had gradually changed to something he was familiar with in his normal form, an unconscious appreciation for how his body was built and how it worked. As much as he hated it, he could not deny his curse had given him an excellent new body with different strengths and weaknesses, and more importantly, a new challenge to his martial arts skills.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Ironically, the shift in perspective had totally demystified girls in his eyes. To his shock, the next time he encountered girls, they had not aroused any special interest. No more than he’d ever felt towards other boys. As had been the case with boys, there were certain situations that provoked strange responses similar to attraction, being touched in certain places or in certain ways that tempted him to lower his guard. His view of people’s attractiveness shifted to other things, such as hygiene, health, fitness, personality. Perhaps that was why Shampoo had seemed ugly to him until she fell for his boy side.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Of course, there had been something else that had helped change the way he looked at things, from the beginning. His first bath as a girl had, unintentionally, become the longest bath of his life. The first time he had been given an opportunity to satisfy his curiosity about girls’ bodies, his hands had been the only practical means to explore with. Like any boy his age, he was already familiar with the electrifying grip of pleasure, so when it bit him then, it had been a thankfully familiar experience. After all, with the loss of the part of him he associated with those wonderful sensations, he had assumed he had lost the capacity for such feeling altogether. It had been a relief to learn that something so profound had not been lost. Unfortunately, the mechanics of pleasure were different in this new form, radically so. By the time he exhausted the gripping need, there was nothing he did not know about his new anatomy. Worse, his new form seemed to have a greater capacity for pleasure, since he had refused to relent until he reached the point where his girl body climaxed in ejaculation. As a boy, he would have been spent at the first peak, but as a girl it had taken a virtual mountain range to erupt.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worst of all, his father had come running to his disturbing cries and stood there in absolute shock witnessing it all. Ranma had not been too disturbed, since the same had happened to the boy at a younger age, and his father had taken him aside to assure him that what he was doing was as natural as eating and excreting, and like the latter to be done in privacy and only to relieve the pressure. So, it was a shock to see his father break down and decry his shame for what his son had done. It had been incomprehensible. In spite of his initial discomfort, Genma had permitted no complaint against pissing or shitting as a girl, saying that hot water was a luxury during a training mission and would not be provided to accommodate his insecurities over his new form. When he calmed down, Genma finally took Ranma aside and explained that his new form was not “designed” to relieve his “manly” pressure, as evidenced by the difficulty Ranma had obviously had with it. Attempting to do so was unnatural and he was forbidden to do so again.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had tried to comply with the command, but it was impossible to bathe without arousing that need. Fortunately, it was only necessary to peak once to fulfill that need. It was enough to break the spell of pleasure, and in time he learned how to avoid getting aroused in either form. Now, it struck her as ironic. She had continued to “clean the pipes” to relieve “manly” pressure, but used her female form to release her tensions because it was less messy. Because her father insisted that “girls did not do that” she had never had any compunctions about what she was doing. In fact, she was positive that she was reinforcing her manhood by doing such a “manly” thing even in her female form. She found herself giggling, as she thought back over the past few days. Thanks to Copy-chan, who had gone into explicit detail on the topic of making love with Hiroshi and Daisuke, Ranko now knew that the things she had feared the curse might tempt her with, the things Hiroshi and Daisuke had hinted Ranma might do which “only girls could do”, were in fact things she had done all along. Maybe Ranma would have lost that fear if he had taken their comments more seriously. She now knew that she had dismissed outright sexual innuendo as absurd. The way boys talked about sex acts, they all sounded like ways to piss someone off. Sticking this in that, sucking on those, getting together naked, it all sounded like perverse ways to offend and humiliate people, and therefore were not to be taken seriously.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had been too much her father had kept her ignorant of. Whenever she did get some clue, it was always out of context and she had refused to admit her ignorance. The worst had been her period. Calculating back, she now assumed her first period had gone unnoticed while she was swimming home from China. The cramps had come the morning she and her father left, and Genma had blamed it on the fish they had eaten for dinner, forcing her to quit griping and start swimming. In short time, she was too miserable from swimming in the cold water to worry about cramps, and the two or three days it took them to reach Japan was enough to leave her with no trace of bleeding. No, she had not confronted that insanity until she had been living at the dojo for a month. Naturally, she had been fighting recently, so she had faced the discovery of blood in her boxers with understandable dread. The cramps added to the assumption that something inside her was ruptured, but pain was never enough to keep her down. It never occurred to her to speak to Kasumi, she just flew straight to see Dr. Tofu.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doctor had calmed her panic, and examined her at once. After a number of embarrassing questions she had not understood, except to say that no one had ever touched her down there, and she could not imagine anyone even wanting to, he stifled an embarrassed laugh, and tried to explain that there was nothing to be worried about. Ranma had been livid. She recounted a recent battle where she had taken a hard blow to the abdomen. There was obviously something very wrong with her, she felt like something was shredded inside of her. Then, after explaining that this was not his area of expertise, the doctor had explained she was having her period. Tofu had carefully explained the female reproductive cycle, bringing out a book to illustrate that a girl’s body was different on the inside and why. The shock of learning that she was capable of becoming pregnant overwhelmed most of the lesson, especially an abbreviated explanation of sex. She got away with, have sex, get pregnant, and some carefully memorized instructions for purchasing certain items to deal with the immediate problem. If she had paid any attention to the discussion on sex, nothing in the world would have gotten her to select and use tampons. Because pads required panties, she did not give them a second thought. Thus, until recently, tampons were the only thing she knew of that had any business going in “there”.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looked up and smiled at Ryouga. As hard as it was to believe, studying him as feelings of love and lust churned along with all of these thoughts, she could not deny she had found a much better use for that portion of her anatomy. Ranma-chan had been right, unfortunately she had given Ranko the idea that it would be difficult. She did not have to become a girl, she only had to admit that she already was one. Blinking, she realized that Ranma-chan had not misled her. She had put it exactly right. All she had needed to do was understand.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had rambled on almost desperately, aware that there was something worlds apart from his tales of wandering going on in her mind. He could see it in the mercurial shifts of her expression, as she blushed and occasionally giggled to herself at inopportune moments. It did not really bother him that she was only half listening to him, because when she looked at him his heart did a back flip or tried to burst out of his chest. The glimmer of love or passion or humor burned in her eyes, adding to the radiant glow of her face, made her even more beautiful. Realizing that he had lost his train of thought, he gulped and glanced around, “I think every guy in the room is staring at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blushed a little darker, but her smile grew into a grin, “The only one I want to look back at is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pulled at his collar, expecting a cloud of steam to emerge. “Ah,” he laughed nervously, “Are you sure that’s just water you’re drinking?”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frowned a little, cutely, and tipped her glass to look inside, “I actually tried to get something stronger, but Mom apparently told the waiter I’m under age. Sure feels like I’m three sheets to the wind. I guess I’m just drunk on you!” she looked up with another radiant smile.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opened and shut his mouth a few times, striving for words.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Seeing the poor boy was about to blow a gasket again, she sighed. “I didn’t expect it to happen so fast. I keep thinking there’s something to figure out, Ryouga, but the truth is, I have all these feelings inside me and all I needed to do was stop pretending they weren’t real. Now that I have…” she paused as Ryouga stiffened in realization and leaned forward. She collected herself, “Everything I felt for you with the koi rod, I am feeling now, and then some. I’ve been a girl for a lot longer than I realized, and I was so messed up ‘cuz I didn’t dare look for what I wanted. For the first time I understand Ukyo and Shampoo, how they felt about me, ‘cuz… I feel that way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he whispered in shock and suppressed hope.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she looked down. She firmed her resolve and looked up, “I love you. I don’t understand how, or why… I mean… I’ve always liked you, even when you’re being a total ass, even when you’re tryin’ to kill me, I respect you, I am impressed by how strong you are, how good you are.” Ryouga was literally gaping at her in disbelief. “I mean, there are times I really hate you, like all that crap with P-Chan and Akane, and blaming me for everything that goes wrong in your life. But the fact is, I’m not much better’n you when it comes to dealing with people. All I really know is the Art, and… let’s face it, I wouldn’t be as good as I am now without you. I wish you didn’t hate me so much, ‘cuz, without that you seem to be a pretty decent guy.”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was clearly having a hard time with this mixed, but honest appraisal. He wanted to retort, wanted to refute all the bad things she had said about him. Unfortunately, though he was hearing Ranma, he was seeing Ranko, the complete person Copy-chan could have been, and instead denying the first accusation, he found himself refuting the last, “I don’t hate you!” Suddenly, as he heard his own words, he calmed down. His mind cleared and he continued, from the bottom of the list, “I know I would not be as good as I am if it were not for you. I don’t really know much about the Art, I just picked up things as I went. I only started fighting to make people stop laughing at me because of my problems. I don’t understand people, Ranma… Ranko… Hell, I certainly don’t understand you. Akane’s the first person who ever made me feel happy. She’s a nice person, and she’s always been nice to me, standing up for me, telling me I’m a good person. I never wanted to be her P-Chan. I hate that as much as you do, but, I’m usually pretty helpless when she gets me in that form.” He took a deep breath, seeing that she was really listening to him, trying to hear him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Taking a careful drink from his glass, he collected his thoughts. “Akane’s the only good thing about my curse, Ranm- Ranko. I’m sorry, I always figured I’d have this conversation with Ranma, if I could ever calm down enough to just… talk.” She nodded silently. “I’m not going to explain what it’s like to be P-Chan, or how that effects my feelings, but just believe me, when I am in that form, it’s not easy to walk away from her. When I get back to normal, I can’t deal with… I try to focus on other problems. Like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do you hate m- Ranma so much?”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you don’t have to make a distinction there. And the problem isn’t that I hate you. And I am talking to you, Ranma. It’s always been you, it’s always been that I liked you. Akane was the first person to make me feel happy, but you were the first person to be nice to me, to treat me with respect.” Ryouga hung his head. “Even though we fought every day, and even though you made fun of my sense of direction, you still were there every day making sure I didn’t get lost. You made me feel like someone cared if I was around, actually wanted me to be around. You were my only friend, and…” He took a deep breath and sighed. “I knew you were leaving soon, and I knew that the thing you cared the most about was the Art, and… I hoped if I could earn your respect, I could deal with you leaving. I tried so hard to get to that last fight,” he hunched forward and tears started to form. “I was so excited when I started I got completely lost, and the harder I tried to find the way back the more lost I got, but the whole time I was thinking, ‘Ranma understands, he won’t give up on me. He’ll be there, no matter what.’ But when I finally arrived, you were gone. I thought, maybe I can still catch up to you, everyone said you’d only been gone a day. As I followed, searching for you, I kept replaying everything over and over in my mind, and I began to fear that the whole time you were mocking me. That you were just pretending to be nice so you could keep me around to make fun of. The idea that you didn’t respect me enough to wait as long as it took grew and grew until I thought you never had any respect for me at all, and for betraying my friendship, I swore I’d teach you a lesson. I’d get some respect from you if I had to break every bone in your body.”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stood up and came around to his side. “Ryouga, I had no idea.”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relaxed, grateful for being able to hold back the tears that wanted to spill forth. Blinking until his vision was clear, he straightened and looked at her, standing there looking ashamed and helpless. “If I had found you before Jusenkyo, I might have stopped after one fight. I might have said something, asked you if you were deliberately making fun of me, but then I got that curse, and things just got worse and worse, and I forgot the real reason I was after you in the first place. I mean, to start with I was jealous of your curse. Who cares that you turned into a girl, you were at least human. But I was so hung up on the advantages I never considered the disadvantages. In fact, I was thrilled that it seemed to bother you so much, since it allowed me to mock you the way I thought you were mocking me. I say thought, because after what you said about pork tonight, I realized that you just never think before opening your mouth, do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shook her head in shame.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“Now I know that it’s my own damn fault you hate me. All the crap I did since coming to Nerima, trying to kill you, trying to steal Akane away from you, blaming you for everything and never once giving you a chance to explain, or trying to figure you out. Every time you got in my way, I got more angry at you, but even when you were using your curse to mess with my head, you were just trying to keep me from getting closer to Akane, and you probably only did that because of me using my curse to take advantage of her,” he continued, wincing as she nodded with a grim face. He sighed, there were hard feelings there, for all the above reasons, but she was listening to him. He shook his head. “Honestly, just hearing you say you liked me, that you respected me, even when we were fighting, is more than I ever expected. How can you possibly love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crouched next to his chair and studied his face. He had touched on a lot of her uncertainties, the things that made her question the sanity of her feelings. She shrugged, “I already told you, I don’t get it myself. Maybe it’s ‘cuz I’m a girl. Maybe it’s ‘cuz the only real man I know well enough to measure others against is my father, and compared to him you’re a knight in shining armor. Maybe because whenever you’ve had a perfect opportunity to take me out for good, you’ve shown mercy. I do know one thing, though.”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Her eyes stared into his, holding his attention. “What?”</w:t>
      </w:r>
    </w:p>
    <w:p w:rsidR="00E4203A" w:rsidRPr="005C0E8B" w:rsidRDefault="00E4203A">
      <w:pPr>
        <w:spacing w:line="360" w:lineRule="auto"/>
        <w:rPr>
          <w:rFonts w:ascii="Montserrat" w:hAnsi="Montserrat" w:cs="Arial"/>
          <w:i/>
          <w:iCs/>
          <w:sz w:val="24"/>
        </w:rPr>
      </w:pPr>
      <w:r w:rsidRPr="005C0E8B">
        <w:rPr>
          <w:rFonts w:ascii="Montserrat" w:hAnsi="Montserrat" w:cs="Arial"/>
          <w:sz w:val="24"/>
        </w:rPr>
        <w:tab/>
        <w:t xml:space="preserve">She slipped something into his hand, and curled his fingers closed over it. With her hand resting on his, she leaned forward, “I’m willing to finish what she started.” While he was distracted, trying to figure out what she was referring to, and rubbing his fingers over the object in his hand, she flowed forward, her arms going around his neck as her lips pressed against his. His attention now pulled in three directions, he absently slipped his arms around her shoulders and let himself marvel at the warmth and silkiness of her mouth against his. His fingers played over the foil packet, making out a round shape inside like a large rubber gasket. At about the same time, his mind flashed on a spectacularly mind blowing moment in his life. </w:t>
      </w:r>
      <w:r w:rsidRPr="005C0E8B">
        <w:rPr>
          <w:rFonts w:ascii="Montserrat" w:hAnsi="Montserrat" w:cs="Arial"/>
          <w:i/>
          <w:iCs/>
          <w:sz w:val="24"/>
        </w:rPr>
        <w:t>Leaning very close, her nose almost touching his, she smiled and purred, “Do you wanna make love with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As his body began to stiffen, Ranko casually slipped one hand down between his legs and grabbed what she found there, hoping to give his body a clue where to send the blood instead of his nose. Between that suggestion, and the kiss, Ryouga suddenly found himself oddly light headed. With the last of his mental resources, he pulled back, fighting the spinning of the room to focus his eyes on Ranko and very eloquently said the most intelligent thing he could. Alas, the previous unspoken words were, “What the hell is this?” and the appropriate answer, spoken in a room filling declaration, was, “Condom!” With this unbridled declaration of his love, he promptly keeled over backwards, dragging Ranko along to the ground with him.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Twenty-Seven: The Art of Dating, Step Three: Temptation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As the couple came closer and closer to the Tendo Dojo, Ranma became gradually more agitated. Even though preoccupied by other, private thoughts, Akane could sense the growing tension in the boy beside her, as if it was passing through his hand into her. When it first became noticeable, she had asked him what was wrong, but he had shook his head and muttered that he had no idea. They had automatically begun to scan the darkness beyond the street lights searching for some indication of attack, but neither had a sharp sense of danger. It was more like a creeping dread, and it did not take long to realize that it had something to do with what they faced when they got home. Considering their situation, it was not hard to guess what they could expect, coming home from a date together. With their fathers, it was reasonable to expect to walk into a wedding ceremony. Ranma frowned in incipient anger. That would absolutely ruin what had been the nicest date he had ever been on with Akane. After brooding on it for several blocks, he made a decision.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turned to look at him in curiosity as he pulled them both to a halt. She had caught the flash of anger, but as she faced him there was only a serious look, a look he might go into battle with, but it quickly faded into something more uncertain. “What is it,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he began, then took a deep breath. “I’ve got a bad feeling about going home. Something is going to happen to completely ruin our night.” The hard look of intent came back, with an undertone of anger, “I am sick and tired of everything we do ending on a bad note.”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if you don’t want to come home, I guess I could grab your gear and bring it over to Dr. Tofu’s for you,” she offered, in puzzled concern. It bothered her that he seemed ready to ditch her, but knew any difficulty with the fathers would be diminished if he did not return with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that’s not it,” he almost growled. “Akane, I usually try to do the right thing, but sometimes I can’t figure out what that is. For once, it’s different, ‘cuz I do know the proper way to end a date. The problem is, I don’t want it to be taken for somethin’ it’s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was suddenly feeling lost. The proper way to end a date? Was he…? “Ranma? What… are you saying you want to kiss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studied her carefully. The truth was, he did, but he did not know how to admit that. Not when he was still uncertain how she might take it. He swallowed and focused on her eyes, “It would be the right thing to do, I mean, if this is supposed to be a real date. But… Do you want me to?”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stared back at him, seeing the uncertainty, the anticipation, the dread of how she might respond. They had reached this point before, and made the mistake of not making sure they had any privacy. If they got any closer to home, they certainly would not, but here, now, there were no witnesses. If anything, that was what convinced her he was serious. She found herself clutching his hand and trying to keep her breathing slow and even. Did she? Unable to say anything, she allowed herself to nod the tiniest bit.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felt his heart begin to race as he caught the faint acknowledgement. His mouth suddenly feeling dry, he glanced away, letting his face fall into shadow and licked his lips. From the corner of his eye, he saw her do the same. It almost made him laugh. For once, he envied Copy-kun and his fearless lust. With almost a hiccup of surprise, he realized that was a part of him now, and to his chagrin, the pale copy of himself had even recorded the procedure in his mind as a martial arts technique! What could be simpler for the Great Ranma Saotome than to execute such a simple technique? Step One: Turn toward your partner, look at her and let what you think and feel about her to show on your face.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found his attention on her again and looked up. She almost gasped in surprise at his expression. She did not know what to make of it, there was humor and fear underlying protective concern and wonder filled with hunger and passion, and it was all beaming down on her. Her guard slipped and Ranma watched as surprise, curiosity, awe and a touch of burning fever filled her gaze. Suddenly, Step Two seemed easy. Tell her what you think. “You really are cute when you smile, and when you’re asleep. It’s hard to see that when we’re fighting. I like seeing you laughing and happy more. I wish we could be friends instead of fiancées, so I could tell you I like you without everyone making a big fuss.” He smiled, “You know, you’re the only fiancée I think can understand how I feel about all these engagements. You’re the only one who feels the same way. I guess that’s why we get along so well.”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almost choked, “I’m not sure I’d call what we do, getting along!”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chuckled, “Come on, Akane. I’m not used to being in one place for so long, and I’m perfectly happy living on the road. Do you really think I haveta stick around people I don’t like living with? I don’t really understand why I make people so angry, ‘cuz I know I’m not as bad as Pops. You must like me a little, ‘cuz you never seem to stay mad at me for long. I’d say that means we get along pretty good.”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have any idea how crazy that sounds?”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shrugged. Not sure if Step Two was going entirely right, but seeing Akane was not actually mad at the moment, he proceeded to the next step. He put his arms around her, slowly and gently, waiting to see how she would react. To his surprise, she slipped easily into his arms, looking up at him with her hands placed gently on his chest in curious anticipation. He had one part of Step Two left to do, and he steeled his nerve as he found a way to say, “This is going to sound crazy too, then. Akane.” He looked deep into her eyes, searching, watching and waiting to see how she reacted to the rest, “If I was absolutely sure what it meant, I’d say I love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felt herself struggling for air, even though his gentle embrace in no way actually impaired her breathing. Those words were like a fist in her gut, but the impact was disturbingly pleasant. She was well aware of the qualifications in his statement. He more than liked her. “You… you mean, you’re not sure if what you feel is love?”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shook his head. “It’s nothing like what those love spells have made me feel, and I’m not sure that’s what real love would feel like. Those feelings would have made me kiss you already, but what I feel… I want to kiss you, but I won’t if you don’t want to kiss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reflected for a moment, and the thing that came to mind was that part of what he felt for her was… Her eyes widened. Respect. Rather than try to speak, she closed her eyes, leaned carefully forward and gently touched her lips to his. It was all the encouragement he needed. In moments, she was holding on to him as much as he was holding her, tentatively, hopefully, gratefully. For the first time since the engagement was thrust on them, some small corner in each of their minds wondered if it was really such a bad idea.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Sanity returned and they both backed away. They met each other’s eyes, flushed with excitement and chagrin, then looked away at the same time. The moment had been wonderful, but they recognized it as more of a declaration of peace between them than a promise of things to come. For once, they were able to end things on a good note. Whatever happened next would be unable to taint what had just passed. One step forward. No steps back. It was enough for both of them. So, they resumed walking home, preparing to face whatever disaster was certainly waiting for them.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Of course, they were totally unprepared for the scene awaiting them as they entered the dojo. The first alarm bell was being greeted by Dr. Tofu instead of Kasumi. One look at his severe, concerned face assured them that their recent date was the last thing on anyone’s mind in the Tendo Home. He approached with the demeanor of every doctor faced with the burden of delivering bad news to a patient’s family in the waiting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Akane,” Tofu greeted them succinctly.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“Dr. Tofu?” they both gulped.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don’t the two of you come into the Tea Room and sit down. I have something to tell you, and it will take a bit of explaining. I must insist you hear me out before attempting anything rash.”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“What’s wrong? Is it Ranma-chan!? Did something happen to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“Please, come sit down. I’ll tell you everything we know,” he urged them, putting a hand on their shoulders and firmly steering them in to where Genma and Soun were pacing around the table. They paused and offered nods in greeting, but remained strangely silent and grim. The tension in the young couple shot up to agonizing levels and they turned as one to Tofu and pleaded.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“Please, Dr. Tofu, where is Ranma-chan?”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“Doc, at least tell me she’s still alive!?”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is still alive, Ranma,” he offered a faint smile. “However, something has happened to her and she is in some danger. That is why it is essential you listen to me so you do not inadvertently do something to harm her.” The fact that he did not respond to Akane’s question made it clear that their ignorance was a threat to her, if they were to rush to her side. The two sat down and listened carefully as Dr. Tofu explained what had happened to Ranma-chan. After making sure they understood his concern about triggering her curse, he led them upstairs to where she was laid out in the guest room. Since Mousse’s actions and intentions had been also explained, the pair leveled withering glances on the master of hidden weapons when they spotted him hovering behind Shampoo and Ukyo. However, since he was in the middle of a discussion with Cologne, they ignored him and joined Kasumi and Nabiki on the other side of Ranma-chan and looked down on her with concerned faces. A moment later, Mousse stood up and left the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“I’ve sent Mousse to retrieve some books containing information related to the Mirror of Broken Souls and the cursed man who survived its influence,” Cologne announced to the doctor, loud enough for everyone else to hear. Tofu nodded, stiffly from the door. He had not entered, and tried very hard not to glance at Kasumi.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“Has there been any other change in her condition?” he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shook her head. “No. The symptoms of shock all cleared up earlier, but she remains in a deep trance. She is bleeding ki, but not at a dangerous rate. I suspect that the barriers she erected today have been relaxed a bit, but she is not as naked as she was this morning.”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cleared his throat, “Is there anyway I can give her more ki? Would that possibly help? I mean, right now she’s got about two thirds of a normal person’s ki. The missing third might be keeping her in a healing trance.”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considered that, but you remember what I said would happen to the reflections if she gained a full measure?” Cologne looked at him sternly. “It would take half your remaining ki to bring her up to that level, which would cut you and Ranko off leaving you with barely a third of the energy you need to survive, Ranma.” She sighed, “No, there’s a steady flow at present. She has more than enough ki to wake up if there is nothing else preventing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there any way to tell if Fa Shen might be winning the battle for dominance?”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can only tell that there is currently no struggle of wills going on. I could not guess which one might have triumphed, if indeed they simply did not stop fighting altogether. I would suspect the latter, since the victor would almost certainly rise to consciousness,” Cologne returned to the head of Ranma-chan’s futon and looked down on her thoughtfully.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mean, they called a truce?” Akane looked at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“They would certainly have a lot to discuss if the circumstances allowed for it,” Cologne offered, sitting down and patting the sleeping girl’s head gently. “In the meantime, there are some things you should be warned of as well,” the matriarch focused on Ranma meaningfully. When she had his attention, she proceeded to explain the concerns that had come up regarding Fa Shen’s presence in the reflections. Shampoo and Ukyo cut in from time to time to emphasize their own concerns as well. An occasional probing question from Nabiki ensured that the matter was covered in sufficient detail. Ranma confided his own thoughts on the topic, stemming from his initial confrontation with Fa Shen, and the things he had pondered during his date with Akane.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 there was some way to know if I am right,” Ranma concluded, after expressing his concerns about what would happen if Fa Shen was the source of the additional ki, and the state of living death she or Ranma-chan might have to endure depending on which one was conscious. “But, if I am, Ranko and I wouldn’t have the same problem. We’re both on the edge of this, while Ranma-chan and Fa Shen are tied together in the middle.”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another no win situation for Ran-chan,” Ukyo commented bitterly.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hope not, Ucchan,” Ranma running his hands through his hair in frustration. He crossed his arms and looked between her and Shampoo. “It’s pretty freaky that you two fighting over Ranma-chan woke Fa Shen up, when your engagements might be the one thing that would keep Ranma-chan from just handing everything over to Fa Shen.”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Ukyo and Shampoo looked at him in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know she gave up the engagements along with being me, but there’s no way I can honor all three engagements,” he pointed out. “Also, since the two of us are the only ones who can be Ranma, unless Ranko decides to go back to Jusenkyo, being split like this isn’t a perfect solution. I’m not interested in getting’ married any more than ever, but, I would be okay with splitting up the engagements if that let her go back to bein’ normal.”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like idea, is best Shampoo married to cursed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not gonna let you just take Ran-chan,” Ukyo glared.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“Shampoo hear blah blah blah know this tune by heart. Time Spatula Girl learn new song,” Shampoo sniffed in disdain.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“Right now, she’s not engaged to anyone,” Ranma growled.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was just a suggestion,” Akane pointed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“Right. If you fight over her, she might just decide it’s not worth the trouble to be me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become Fa Shen, Shampoo have to claim you Airen and kill Ranko. Shampoo no want have to do that,” she retorted in a hurt tone.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want him for a husband?” Akane pointed at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“Stupid Kitchen Destroyer! Is good husband! No want kill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Well. Who would?” Akane subsided.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 there was some way to separate her and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might be,” Cologne spoke up thoughtfully. “If we can fix the three of you, make you all whole, Son-In Law.”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everyone else chorused.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worry, I’ll tell you all, when I have it figured out,” she promised.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Everyone keeled over backwards.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slowly pulled himself back upright, then paused as an idea came to him. “The mirror,” he said to himself aloud. Everyone else popped to their knees and stared at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was that, Son-In-Law?”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not your Son-In-Law,” he narrowed his eyes at her, and waved everyone off for a moment to think. Nodding his head, he looked up. “It would depend on if Ranko and Ranma-chan agreed to it, but I think we could use the mirror to separate Fa Shen from the rest of us.”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see how, given what I know of the mirror,” Cologne criticized.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because you’ve never been through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then, enlighten us.”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nodded and jumped to his feet. As he paced back and forth, he spelled out his idea. “The way I remember it, the mirror feels like a doorway from my mind. I mean, if you’ve ever stared into a mirror, you can see your reflection is thinking the same thing you are. You’re really on one side of the glass, but you completely control the person inside the mirror.” That made several of his audience boggle. “Never mind. Try it and you might get the idea,” he shuddered, remembering a time when he had studied his alternate form in the mirror and been spooked by the perception of his thoughts and feelings possessing her. “Anyway, I told Akane that when I was coming out of the mirror, I expected to still be cursed Ranma even though I was walking out all-guy. It was all in my mind until I crossed over. If I had not made the decision to come out as a guy, the reflection would have stayed normal.”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there was something different from when Ranko was trapped in the mirror?”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because the curse was triggered, Copy-kun was put back in my head, but I never triggered the curse while Copy-chan was in the mirror, so she stayed in the mirror until I let her out,” Ranma turned and looked down at his original self. “I didn’t have to bring back my guy side,” he shook his head. “It’s done now, and the reasons are the same. However, it would be easier for Ranma-chan and Ranko to be the same person again. Ranma-chan would have a shot at being part of her family as Ranko, and Ranko would still be able to be male when she wanted with the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they went back to the mirror,” Cologne was catching on, “Ranko could go in, Ranma-chan could revert to male form, making them one mind again, then go back to female form and let Fa Shen take that body and come out of the mirror.”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“Exactly,” Ranma nodded with conviction.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would not completely fix the bleeding problem, but it would certainly clear up the mess with Fa Shen,” Cologne noted with satisfaction. She returned her hand to Ranma-chan’s head, smiled and gently brushed her bangs out of her face. “Well, all we need is for you to wake up, hopefully before your mother gets back, and make another trip out to that mansion.”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Nodoka returned to the restaurant where Ranko and Ryouga were eating well before the two were finished with their desserts. On the train, she had brooded over the girl’s gentle refusal of her offer to adopt her, but at the same time recognized that there were advantages to assuming the role of mentor instead of a motherly role. For one thing, it gave her a great deal of liberty in addressing the girl’s sexuality and education. As a mother, it would have been difficult to be frank and honest about the chemistry she sensed between her young charges, but as a woman and teacher, she could take an active hand in initiating the young girl in the mysteries of womanhood. From their conversation in the ladies room, that was certainly a priority. As a former tom-boy herself, she understood that Ranko was far more adventurous than the average girl, and from her usual appetites certain to live up to certain myths about red heads. Nodoka knew she could not encourage her to indulge her curiosity with her new young man, so it had seemed prudent to invest in something to distract her. From personal experience, she knew a woman needed a “special friend” if she was determined not to stray into some man’s bed in spite of all good intentions. Thus, she took advantage of the need to give the teens some privacy during their meal to pick up a little gift for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she entered the restaurant and saw the pair sitting on the same side of the table, polishing off a dessert and holding hands under the table, she knew it had been wise not to wait until Ranko could accompany her shopping for bedroom novelties. Taking a deep breath, and carefully masking her motherly concern, she approached their table to see if they were ready to go.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looked up as her mother approached and smiled. “Auntie Nodoka! Where have you been?” she asked with sparkling eyes and a flushed face, trying to hide some breed of mortification. Nodoka almost grimaced, wondering if she had missed something important.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had a little errand to run,” she responded, smiling back. Noticing the wooden grin and glassy eyes of the boy beside Ranko, along with what appeared to be blood stains on his tux and the table cloth where he was sitting, Nodoka knew she had certainly missed something. She had heard of girls who exploded into full bloom, but she suspected Ranko was entering this new phase of her existence with the same unrestrained enthusiasm she did everything else. Time to nip this in the bud, she decided. “If you’d care to accompany me to the ladies’ room, Ranko, I’ll tell you all about it. Do you mind, Ryouga?”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“Not at all, ma’am! We were just about ready to leave, really!”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go anywhere, Ryouga. I’ll be right back,” Ranko insisted.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boy nodded and, as they left, heaved a great sigh of relief. He needed to collect his wits and figure out if he was in heaven or if he was in hell. He had seen the Ranma he knew, mixed with the Ranma of the koi rod, the Copy-chan who opened his eyes to his feelings for Ranma, and this strange person Ranma had become for his mother all blended together, and he had not been prepared for her at all! Between a nose bleed and two naps on the floor, he had to wonder if it was really safer to just fight the girl, because he did not know if he would survive dating her. He did know this, though. He was totally in love! The very idea almost scared him witless. The universe did not hold his happiness in high regard, and he was terrified that somehow, some way, this wondrous feeling invited disaster. He pulled the condom out of his pocket, and fingered it thoughtfully. Quite clearly it represented a promise beyond his wildest fantasies, but more importantly, it was a message. He had succeeded in doing what he had set out to do. He had helped her come to terms with her new life, her current identity. In spite of anything that had happened, or anything that might yet happen, what he held in his hands was a symbol of victory. Ryouga Hibiki had successfully accomplished something he had set out to do. For the first time that he could remember, he felt a well of confidence spring up inside him, a brilliant, uplifting sensation that spilled out of him in a familiar glow.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fought the urge to rush outside and let off his first mokotakibisha.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While he basked in happiness, Ranko and Nodoka confirmed that they were alone in the ladies room. Nodoka urged her to use one of the stalls, informing her that she had spotted a dance club that was perfect for the next activity of the evening. When Ranko emerged to wash her hands, she was presented with Nodoka’s gift.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know I said we would go shopping for one of these, but it was simpler to find one now, since we’re already in the city,” Nodoka grinned, seeing the shocked look on the girl’s face when she opened the long, narrow box. Ranko nervously pulled the cylindrical object out of its velvet nest, running her fingers over the smooth, rounded surface. It was a little shorter and more slender than what nature had graced her with as a boy, and in spite of herself she looked a little disappointed. Nodoka laughed, “I can see you expected something a little more… impressive. Trust me, this will be a lot easier for you to deal with for starters.” Her face became more serious and concerned. “Ranko, I want you to know that I am concerned with your well being. By giving you some means of protection, I am looking out for you, but I am not encouraging you to do anything. Do you understand?”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looked up and nodded. “Is that why you bought me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nodded. “It’s perfectly understandable that you would find yourself tempted by such a handsome young man, but let me ask you this. Do you wish to be married to him?”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paused and bit her lip. Once again the hated marriage question had come up, but after throttling her outright denial, she considered the context of the question. “I’m not thinking that far ahead. I’m just getting used to the idea that I love him. I never would have thought that possible, but I do. And I want to prove it to him,” she looked up, hoping her expression would convey her meaning better.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smiled and blinked sudden moisture out of her eyes. She could see the girl’s feelings naked on her face, and shook her head faintly. “I am sure you do, and it’s not my place to tell you what you can and can’t do. I will say that it would be wise to take this very slowly. You might not feel the same way tomorrow, or a week from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“I’ve had these feelings a long time, but I couldn’t let myself see that,” Ranko blurted. For an instant she felt a dread of something going wrong, of things going back to how they were, or her mother learning who she really was. She swallowed hard in sudden terror. She grabbed the woman’s hand and stared into her eyes, “You have to understand, no matter what, you have to know none of this affected Ranma! I didn’t… I couldn’t let any of this be blamed on him! He doesn’t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“Relax, Ranko-chan,” Nodoka cupped her cheek.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not Ranma, Ranma’s nothing like me, just… you have to believe me!” she demanded quietly, holding herself tight in anxiety.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“Certainly not. I don’t understand this curse, or how it affects you two, but, I think I understand what you’re concerned about,” she smiled gently. “You don’t have to keep hiding from yourself because of how this effects him. You are two different people, Ranko-chan.”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well,” she hung her head. “There have been times when it didn’t seem that way. I wish I could explain it, but I’m too afraid you will think I’ve ruined him,” she quickly brushed her cheek, blinking hard, and struggled to keep from hyperventilating. She was coming so close to revealing the truth, damning Ranma. She wanted to throw up. Before she could say any more, her chin was taken in a firm grip and she was forced to meet her mother’s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the voice was stern, but the eyes holding her gaze were compassionate. “As I get to know you, I know who to look past to see my son. I don’t see how you could help but make him a better person. I can’t promise I will approve of him, but I will judge him solely for who he is. Do you understand?”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I don’t know. I can try,” she offered.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 can I,” Nodoka smiled. “Now, put that in your purse. I would suggest you keep that in mind as an alternative to rushing into something you are not prepared for, just because it would feel good. If you are seriously thinking of becoming more intimate with Ryouga, I suggest you find out if he’s ready to take that step himself. He seems to be a rather shy and insecure boy, and it might not be the best thing for him to pursue this too quickly.”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um… I sorta already, um, promised…” she babbled.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did you say exactly?”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 was willing to… ah…”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Well, if that’s all, then I suggest you leave it be,” Nodoka suggested, patting the girl on the shoulder. “You’ve made your intentions clear enough, so I would leave it up to him to figure out if he’s up to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“Um. You don’t know Ryouga,” she blushed. “He can get really carried away when he gets excited about something. I’m surprised he didn’t just blow up on the spot!”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“Erm. Ranko-chan, dear,” she tried not to laugh, “Unless you want to give the poor boy a heart attack or a stroke, I would suggest that you definitely take things very slowly. He sounds like a high strung young man. You need to gradually build up to things with him, one step at a time, or he will be completely useless. Besides, you might enjoy the whole thing much more yourself that way. Think of it as building discipline.”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nodded, putting the vibrator away and quickly making sure she was presentable, before following Nodoka back to the table and Ryouga. The three quickly settled the bill and walked outside to hear Nodoka’s plan for them to go dancing. Ranko and Ryouga blushed and stammered that they did not actually know how to dance, and confessed to having little interest in the activity. Hearing that, Nodoka commented idly that dancing was not too far from their favorite activity. Dancing could be looked at as a kind of kata for couples, with no particular emphasis on combat, it did have techniques and varying levels of complexity and difficulty. Ranko and Ryouga exchanged odd looks. It was not hard to relate this to their experience with pair skating. It should be easy to pick up if they saw anyone who was any good at dancing, they agreed aloud. Nodoka led them to the club and left them to observe the other dancers while she sought out a phone. She made a quick call to the dojo, intending to inform everyone that they would be returning rather late, since the date was going so well. After many long rings, Nabiki answered, and took the message with enthusiasm.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worry Auntie Nodoka, you three stay out as long as you like!”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 will probably catch the last train home, Nabiki. I suppose I can wait until tomorrow morning to speak to my son,” she sighed, shaking her head wearily.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I am so sorry,” Nabiki apologized sincerely. “As much as he wants to see you, he won’t be home tonight. There has been a crisis with one of Ranma’s friends, who has a life threatening condition. Ranma has been doing everything he can to help out the past couple of days. He vowed at the start to do whatever he could to keep his friend from dying. Ranma has a plan to find a cure so they’re leaving tonight. I don’t know when he will be able to come home.”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sighed. It was almost to be expected. “That’s okay, Nabiki. I did come to the dojo unannounced. I wouldn’t want him to abandon a sick friend for my convenience. I think it’s very manly of him to be so generous and helpful to those in need. We will simply have to make up for it next time.”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“I’ll let him know. I am sure he’ll be glad you understand.”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that’s it I suppose. Goodnight.”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“Wait,” Nabiki interrupted. “Would it be possible to put Ranko on the phone? This is a mutual friend of theirs, and I am sure she would want to know what is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“Um. She’s not right with me at the moment. Is it something I can tell her?” Nodoka inquired, craning her neck to see if she could spot Ranko in the crowd across the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Dr. Tofu was treating the friend, and Ranko has been working with Ranma to help out. She might know something important Ranma missed, so it would be best if they could speak directly.”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“Dr. Tofu? You mean he’s there?”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well, you know how it is, him and Kasumi…”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see. Hold on a moment.”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 moment later Nodoka had found Ranko and brought her back to the phone. Ranko suggested that Nodoka go keep an eye on Ryouga so he did not wander off. When she retreated, Ranko cupped the phone and asked, “What’s going on, Nabiki?”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Ranma-chan,” Nabiki informed her, and went on to quickly explain what had been happening while Ranko was on her date. Ranko listened and grew paler and paler as she knotted the phone cord around her fingers. After Nabiki filled her in, she put the doctor on to answer any questions Ranko had Nabiki herself could not answer. Then, when she thought the news could not get any worse, Ranma came on the line and proposed his plan to her. As she hung up the phone her face was white as a sheet.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Ranma-chan and Fa Shen wandered through the dreamscape they inhabited in growing alarm. To distract themselves from the fear that they might not find a way to regain consciousness, they continued to talk about their lives and the problems waiting to be resolved when they awoke. However, their current dilemma continued to creep up as the focus of their conversation, and occasionally became grounds for argument. Fa Shen had proposed that, since they had stopped fighting for dominance, there had to be something else blocking them. Ranma-chan, highly conscious of how stripped her psyche was at the moment, insisted there could not be anything in her psyche holding them down. Fa Shen resented the implication that she was unconsciously hindering them. Before their argument erupted into insults and blows, they stumbled across something that almost sent Ranma-chan screaming for cover.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“Mrrrow?”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“C-c-c-CAAAT!” Ranma-chan stared at the curious black tom. The cat, awakened from its nap by the shouting girls and wandering out of hiding to investigate, stared back at her. Fa Shen stared at both of them. Apart from the initial shocked utterance, Ranko showed no extraordinary fear, and was rather stunned by the absence. Fa Shen shrugged and crouched to beckon the cat closer. The tom shifted his attention from the human statue to her affectionately cooing twin and inched forward to sniff at her outstretched hand. When the cat finally deigned to allow Fa Shen to pet it, Ranma-chan resumed breathing and frowned. “I don’t get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why aren’t you afraid of this cat?”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Ranma-chan nodded. “Not that I’m complainin’ but, it’s been a long time since I could look at one and not freak out completely, at least on the inside.” She scratched the back of her head.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“Isn’t it obvious?” Fa Shen met her twin’s eyes. One look told her she needed to spell it out. “Well, think about it. Why would you be afraid of yourself?”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“My… self…?” Ranma-chan’s jaw dropped. She crouched down to stare into the cat’s eyes. The cat gazed back with oddly familiar grey eyes. Apart from the feline pupils, they were the same color as Ranma-kun’s eyes. The cat yawned hugely as Ranma-chan gaped at Fa Shen, “Ohmigod. It’s my neko-ken.”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your cat personality,” Fa Shen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“What’s it doin’ 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Maybe that means we’re buried as deeply as you bury your fears,” Fa Shen suggested. Then she stiffened and searched around herself. In a nervous voice, she asked, trying to act casual, “So, uh, is there anything else you’re scared of you might wanna tell me about before we, um, meet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shrugged. “I’m not really afraid of all that much.”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kidding,” Fa Shen narrowed her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I suppose things scare me, like Akane’s temper, but it’s not like she terrifies me,” Ranma-chan snorted. Seeing that Fa Shen still looked disturbed, she arched an eyebrow. “Is there something you wanna tell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we really need to wake up. You don’t wanna meet what I’m afraid of,” Fa Shen warned in a very serious tone. She picked up the cat and the two of them resumed walking. At the moment, they were passing through what appeared to be the wilderness of the China. There was a faint sound of something massive pushing through the forest, and Fa Shen grabbed Ranma-chan’s hand and began sprinting away from the sound. Ranma-chan peered back as she stumbled along to keep pace, and gasped at what exploded into the clearing they had just abandoned. It was big. Big enough to swallow her whole, though the saber-like teeth could have minced her into tiny pieces well before that stage. Ranma-chan stared into the burning yellow eyes that dominated the red scaled, armored face, and gulped.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she asked in a tiny voice, as the distance between them and the giant predator widened. “Is there a, ah, undefeatable martial arts technique you learned by being thrown into a pit of starving dragons?”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“Nope. It was just a starving dragon, and if you’d been swallowed by one, you’d be phobic too,” Fa Shen retorted in a clipped voice.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even want to know,” Fa Shen was pretty sure she did not become a dragon to escape her fear. “But, if I did, it would explain why that idiot, Ergot, was always so hot for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“Ergot, dragon prince of the Musk. I don’t remember the first time we met, because I was a bit out of my mind after crawling out of a dragon’s throat, but he challenged me relentlessly after that,” Fa Shen clarified, before stumbling to a halt. Ranma-chan stared at her, wondering what could make her stand her ground with the embodiment of her fear just around the bend. Then she took a good look at where they were.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“Heh, back where we started,” she quipped, staring at the familiar mist filled, spring riddled valley. Even with all the cats in China on her heels, Ranma-chan would pause before racing through that place to get away. The pair carefully began to skirt the area, when a thought came to Ranma-chan. “Wait. If this is where we arrived, maybe the way out is here too.”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“Seems reasonable. Do you remember exactly where we arrived?”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winced. She certainly did. She quickly led the way. In a moment they were both standing beside the nyanniichaun. “It kinda makes sense. This is where you ended and where I, well, who I am now, began,” Ranma-chan muttered, leaning forward to carefully peer into the water. To her surprise, there was a shadowy form submerged in the spring. “Hey. Who’s that?” she reared back in surprise.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edged forward and knelt by the spring for a closer look. “It’s a boy,” she commented. She carefully set the black cat down. It padded forward to paw at the water, then decided not to drink and wandered into some tall grass carpeting the left bank of the spring. Fa Shen stood up and paced around until she found a long bamboo pole laying hidden deeper in the waist high grass. With practiced ease, she dipped one end in to fish out the body they had found, idly commenting, “I’ve heard of people with skeletons in their closet, but a drowned corpse?” She laughed and with a grunt flipped the boy out of the water. To both their surprise, the figure coughed up a lung full of water and curled up on his side. Even more shocking, they got a good look at his face.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That’s me!” Ranma-chan shouted, kneeling at his side.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odd. Does this mean you are afraid of yourself?”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“Don’t be ridiculous!” She grabbed his shoulder and shook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boy ignored her, eyes tightly closed as he repeated over and over, “This can’t be happening.”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can’t be happening?” the girls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blinked his eyes open and looked around in fear and confusion. Cautiously, he peered at them and shook his head to clear it. With a blush of embarrassment, he sighed. “It must have been a dream. Thank the Kami!”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girls exchanged confused looks. “A dream?”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Uh, it’s kinda weird, but I don’t see him… it… whatever. So it had to have been a dream,” he was still looking around. When he gave them a description of Genma and asked if they had seen him, an alarmed suspicion crossed Ranma-chan’s face. He was still talking, “He’s my old man. We came here to do some training. I musta got blindsided or somethin’ ‘cuz I coulda sworn my old man turned into a panda before he knocked me into that spring.”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kidding, right?”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told you it was crazy,” he groused, standing up. “Huh. That guide’s gone too. Stupid old man, leavin’ me knocked out in a pond and runnin’ off to stuff his face or somethin’!”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this… am I seeing this right?” Fa Shen asked nervously.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“Hey. Do you know who you are and where you are?” Ranma-chan asked in trepidation.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“Sure. Ranma Saotome,” he puffed up proudly, “Heir to the Saotome School of Anything Goes Martial Arts. Oh, I guess I should thank you or somethin’ for dragging me outta that spring.”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there something about that spring you’re forgetting?”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“Huh? Supposed to be cursed or somethin’ I guess. The guide was goin’ on about cursed springs. Called the place Jusenkyo. ‘There over one hundred spring here, each one have own tragic legend!’ Shoulda known it’d be some tourist trap and not a real training ground,” he grumbled.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“It’s not possible,” Ranma-chan was beginning to hyperventilate.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isn’t just your guy side?” Fa Shen leaned toward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just shook her head, beginning to tremble as the inconceivable began to take shape in her mind. Fa Shen noticed her eyes beginning to glaze and frowned in sudden, intense thought. The boy claiming to be Ranma looked at them oddly. He shrugged and was about to wander off when Fa Shen caught hold of him. “Wait. There’s some things you don’t know. You don’t want to wander off in 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“’In’ here? We’re outdoors. What are you talkin’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this is not good!” Fa Shen began to sweat, staring at Ranma-chan as something crept back into her mind. At the clinic, after her battle with Ranma, she had been informed of and finally remembered her death. There had been a sense that something had happened between that moment and her awakening in Ranma-chan. She had instinctively avoided it, but it suddenly played out now. It was a haunting, timeless memory of a dark, cold place barely illuminated by a distant, alluring light. She had been trapped and tormented by flickering shadows of countless beings. She had initially fought the shadows, trying to defeat them and break free of her prison. Again and again, she had lost these battles, feeling a tiny piece of her essence torn away each time before the shadows vanished. She learned to avoid the shadows, ignore their intrusions, and wait for a special kind with a certain feel, a certain vulnerability. These planned ambushes also resulted in more pain and loss, but finally, after what seemed an eternity, she found the perfect one, and charged into battle. For the first time, the shadow was pressed back to reveal a face. A face she had recognized as that of her nemesis, Lo Shen. She had attacked him instantly, with renewed rage, their ki spilling over each other and blending before the pair of them sank into oblivion. “He’s Ranma,” Fa Shen gasped.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can see that, Fa Shen!” Ranma-chan growled.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I know you two?” Ranma squinted, trying to place their faces. He had just introduced himself, but they talked as if they were already familiar with him. Also, there was a nagging sense of familiarity about them. An unlikely family resemblance that disturbed him, since apart from his father, he really did not know much about his family. His scrutiny went unnoticed as they continued to argue, however.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don’t understand. When he fell into the spring, I attacked him. We dragged each other down here,” Fa Shen shouted.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remember fighting you. I don’t fight girls.”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“Shut up!” the two girls roared at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“Sheesh. Stupid girls.”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Ranma-chan shook her head as her initial suspicion was confirmed. “That’s not possible. I am Ranma.” The boy stared at her in disbelief and then started laughing. “How can that be possible!?” she ignored Ranma and grabbed Fa Shen, shaking her roughly.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know what you said, about how this is where I ended and you began? You were exactly right,” Fa Shen grabbed Ranma-chan and forced her to stop shaking her. The confusion her words caused was more effective. “Think about it. When he fell in, I jumped him. Male ki, female ki, it all blended together, because we have the same soul, but neither of us could control the whole so a new person, a ‘whole’ person formed and took control of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the hell are you two talkin’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“When we figure that out, we’ll tell you,” Fa Shen snapped. She took Ranma-chan carefully into her arms, sensing she was too shocked to deal with the possibility. She wondered if it could possibly be true. Then she remembered what her mother had tried to make her do.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About a year before she died, her mom had taken her to Jusenkyo and tried to get her to jump into the nanniichaun. It had something to do with tapping into her full potential, her mother’s animal heritage, something that could be unlocked by mastering the powers of a curse, like the traditional masters of the Shokei Fist, and mastered by embracing her masculinity. Because she had not been willing to do it, her mother had refused to reveal the mystery of her origins. All she did know was that if she had accepted the curse it would have been some kind of catalyst. The combination of male and female ki would supposedly have spawned a new version of herself capable of achieving her full potential. She leaned the other girl’s head on her shoulder and whispered this story into her ear. “That’s the real reason why you have the ki of two people, because you took mine and Ranma’s and made it yours,” she concluded.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“But, if I’m not Ranma, who the hell am I?” she wailed.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already told me. You are YOU,” Fa Shen asserted.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did I think I was Ranma?” she was looking for loop holes.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know. Maybe because he was awake when you were created, you just grabbed everything in his mind. You might have grabbed all of my memories at the same time, but our personalities weren’t compatible, so you suppressed all of my memories,” Fa Shen guessed, finding it easy to imagine that happening. Meanwhile, Ranma was listening to the two of them and getting a spooked and suspicious look on his face.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swallowed and spoke up, “Now I know where I recognize you from. You were in the pool. You attacked me,” he accused Fa Shen angrily. More of the memory returned, with it some disturbing information. With a shudder, he added, “It felt like you did something to me, changed me into a… a…” He stopped and patted himself down. “I’m still a guy. What happened? Was it real? Did I really see Pop turn into a panda!? Did I really turn into a girl!?”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two girls turned to him and Fa Shen sighed. Ranma-chan was speechless. She stepped between the two and carefully explained to Ranma what had happened. It took a while, because he refused to believe until Ranma-chan woodenly began to parrot scenes from his life, in detail. Then, to prove where they were, Fa Shen tracked down the tom cat and confronted Ranma with it. Like Ranma-chan he expected to go into hysterics, but then he realized the cat inspired no fear. With some difficulty, he accepted that this was some kind of dream and openly wished he would wake up soon so he could look for a cure, not relishing the idea that he would be turned into a girl whenever he was splashed with cold water. When he was told that they had bigger problems to solve before returning to China, he gasped.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do you mean, return to China!? That’s where I am, isn’t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“We’re in Japan, idiot. We came back about ten months ago,” Ranma-chan rolled her eyes. She wondered if he was even following the conversation. With forced patience, she quickly outlined what had happened since Ranma was cursed. “So, you see, we have to fix the problem caused by the mirror. It would kill us to be that far from our reflections.” Ranma seemed to have stopped listening, distracted by the implications of all this history.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stole a year of my life!?” Ranma finally realized, turning on Ranma-chan in anguish.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didn’t steal anything, and you’re not the only one here who has had their life interrupted. Hell, you’re lucky the two of us got into a struggle that dragged us down like this, or you might have never been woken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remember any of the things she told you, right? You wouldn’t be able to bitch about it if we hadn’t woken you up,” Fa Shen pointed out. “Now, you’re in the same boat as we are. We need to wake up, because it’s entirely possible that we’re all dying right now anyway!”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“Um,” Ranma-chan paused thoughtfully. “It’s possible we only got trapped here because of him. Can either of you think of some way the three of us can wake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cat mewed at the three of them, jumping from Fa Shen’s arms and heading away from the springs. Pausing at the head of a path, it turned to stare at them. They all exchanged glances. The cat’s tail flicked impatiently as he yowled at them. Fa Shen shrugged, “Maybe he has an idea.”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two Ranmas shuddered, but followed Fa Shen as she fell into step behind the cat. In a short while, the image of Jusenkyo vanished to be replaced by a cliff overlooking a vast ocean of swirling clouds and fog. The cat sat down on the edge of the precipice and began to clean himself.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this is helpful,” the boy rolled his eyes.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do you make of it?” Fa Shen asked Ranma-chan.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She leaned out over the edge and frowned. “Leap of faith?”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want us to jump offa 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“Seems as good as any other idea we’ve come up with.”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turned back around to face them, then froze. “Uh, unless you prefer that!” she pointed, turned, and jumped off the cliff. The other two gaped, then turned around. The dragon was slinking forward into position to pounce on them. They looked at each other for a heart beat, then raced to the edge of the cliff.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Twenty-Eight: The Art of Dating, Step Four: Seduction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Nodoka had engaged Ryouga in small talk while Ranko spoke at some length on the phone. Although the woman was trying to be subtle about it, Ryouga grasped that the topic of conversation was really the prospect of sex between Ryouga and Ranko. The probing, seemingly innocent questions about his interest in and intentions toward Ranko, were making the boy’s blood boil. He was painfully aware of what she was getting at, but deliberately misinterpreted such questions as, had he ever been in a “close” relationship with a girl before, was he, or had he been engaged to a girl, with his constant traveling were there any profound gaps in his education or, since he rarely came in contact with his parents, had he found other ways to educate himself in the roles and responsibilities of men and women in various relationships. Did he know how to treat a girl, make her happy. Did he love Ranko, and did he find her attractive. He honestly confessed that there were girls he had been drawn to, who he believed he loved but who he did not believe loved him. The relationship he had with Ranko was unique in a lot of ways. He explained that, though he loved her, he was going out with her so that she could find herself as a normal girl, and he was willing to do anything to help her find happiness in her life.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“I’ve done more to hurt her or make her ashamed of herself than just about anyone else,” Ryouga concluded softly. “To make up for that, I’m willing to do anything she wants me to, Mrs. Saotome.”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got the impression that she has done her part to upset you, as well.”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have no idea!”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“Would you consider marrying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 I’d love to. I just don’t know if she’ll ever be ready for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Nodoka paused, then carefully went on, “She is willing to make love to you. Do you believe either of you are ready for that?” Nodoka almost hated herself for asking, but it seemed neither of these children had anything like adequate parental support. Someone had to step forward as an adult and point out the risks and dangers they faced.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swallowed. “I can’t believe she told you that. It’s kind of scary, Mrs. Saotome. Normally I am so afraid of rejection, or being tricked or made fun of that the very idea of doing something like that would make me a nervous wreck. But,” he sighed and turned to look at Ranko hungrily. “She’s so honest, so serious, I believe she wants it as bad as I do. To have someone, to hold someone, it’s what I dream of when I am alone. I’m almost always alone. Now that I’ve had some time to get over the shock, I think maybe I am ready.”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bit her lip. “Is she? Honestly?”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almost think she has to,” Ryouga fidgeted. “I can’t explain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I must say, you have done the most to bring her out of her shell. I keep forgetting that it all seems so sudden because I only learned of all of this today. Please forgive me for intruding on such a private matter, but I am just concerned for her well-being. I see you two are used to fending for yourselves, and I suppose this is just the latest thing you two have had to face without help or guidance. I will say this, however, and I mean it most strongly, Ryouga. If you hurt her, if things should go wrong and you fail to do the honorable thing, I will see to it that you pay whatever price is necessary to restore her honor,” Nodoka warned in a severe voice. At the same time, she offered a compassionate and motherly look.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swallowed and nodded. Firming his jaw, he returned, “If somehow circumstances were reversed, I promise you I would not allow any harm to come to her because of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Nodoka’s eyes widened, but there was such a powerful tone of protectiveness in his voice she did not rebuke him for implying she might ever harm Ranko. She simply nodded, nobly and gracefully.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had finished her call and walked up to them. She looked extremely pale and distant, but hesitated to answer Nodoka’s concerned inquiry. Shaking her head, and grabbing Ryouga by the hand, she announced, “I need a moment to deal with the bad news, but I can’t think in here. It’s too hot and noisy. If it’s alright with you, I’d like to step outside and walk for a bit before dancing. I’ll take Ryouga with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 come too,” Nodoka offered.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I appreciate it, but I also have some things I need to talk to Ryouga about privately,” she rejected demurely. Nodoka studied her thoughtfully a moment before nodding.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will save us a table here, then. We have until the last train departs to go home. I suppose you two have some things to discuss and it would be good to get that out of the way so you can enjoy the rest of the 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“Thanks, M- Mrs. Saotome,” Ranko gave a grateful smile and dragged Ryouga outside. After walking half a block, she proceeded to fill him on the news. Ryouga was stunned to hear about Fa Shen’s awakening and the struggle for possession that had laid Ranma-chan out. Even though he found Ranma’s suggestion to deal with Fa Shen a little disturbing, it was obvious Ranma-chan was far more upset. “I mean, it makes sense. I understand exactly how it will work, because I felt what happened to him when the curse was triggered. I’m just not sure I’ll still be me if I get sealed up in Ranma-chan that 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heard panic begin to enter her voice and pulled her aside, setting them on a convenient park bench, to calm her down. “Ranko, Ranko, calm down. I was there all day today while you were all working on the ki bottling techniques, and I pulled Ranma aside to talk about what the mirror did to him,” Ryouga held her in his arms, and made his voice as reassuring as possible. “I am curious if the mirror can be used to cure me, so I’ve been giving everything I can learn about it lots of thought.”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Ranko was instantly worried about him, instead of herself. “Don’t even think about that! You could end up trapped as a pig forever!”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wasn’t planning on letting my pig side out, idiot,” he frowned playfully. “I’ve actually been thinking about what the mirror does with ki. If I let a male reflection of me out, but shifted all my ki into the reflection, it would be sort of like stepping out of my cursed body into a completely normal one.”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she looked surprised. “You know, I didn’t think of that! It might just actually work!”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“Yeah, well… There’s still that part about it killing my cursed body I’m not too thrilled about. It’s an idea, but there’s a lot still to figure out,” he shrugged that off. “What I do know is that Ranma remembers Copy-kun’s mind blending with Ranma’s. When Ranma was splashed, Copy-kun remained part of him even though the reflection, and the feel of having a second body disappeared.”</w:t>
      </w:r>
      <w:r w:rsidRPr="005C0E8B">
        <w:rPr>
          <w:rFonts w:ascii="Montserrat" w:hAnsi="Montserrat" w:cs="Arial"/>
          <w:sz w:val="24"/>
        </w:rPr>
        <w:br/>
      </w:r>
      <w:r w:rsidRPr="005C0E8B">
        <w:rPr>
          <w:rFonts w:ascii="Montserrat" w:hAnsi="Montserrat" w:cs="Arial"/>
          <w:sz w:val="24"/>
        </w:rPr>
        <w:tab/>
        <w:t>“Um. I can sort of remember that, feeling that happen to him, since all of that blended with me when I fell into the mirror then.”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“Right, so, you’ll be aware of becoming Ranma-chan. You’ll still be you and her at the same time. I mean, since she’s considered herself a girl, it should not change you that much, right?” he tried to sound optimistic, burying his own dread of being wrong and losing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Okay, so, maybe it’s not like I won’t be there, Ryouga,” she relented, yet tensing up again. “I just d-don’t kn-know if- if- if I’ll still f-feel the same about you a-as I d-do now!” she stuttered as tears welled up in her eyes. “I p-promised y-you… b-but… I can’t m-make that promise f-for h-her.”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“Hey! Come on!” he shook her gently. “It means a lot to me that you would want to… well… you know… with me. It really does, but I’m not going to hold you to that even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sat up and stared into his eyes in sudden anger. “You! You don’t WANT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gasped and flapped his mouth in instant dread. Somehow he had managed to say just the wrong thing, big time! With desperate, placating gestures, he babbled, “N-no! I don’t- Aaaah! I mean, Yes! I want to throw you on the ground, rip off all your clothes and- and…” he pinched his nose and took a deep breath while his eyes rolled in his skull. Carefully editing out the graphic descriptions that typically came to mind, in accompaniment of skyrocketing blood pressure, he summarized, “…Do things to you that will make your toes curl!” He forced the images out of his mind and concentrated on regulating his pulse. If they continued to bring up sex, he would HAVE to get laid soon or his brain would liquefy and pour out his nose.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was just staring at him in shock. She had always assumed he was as naive about sex as Ranma had been. “You, ah… actually have some kind of idea what to do… ah… sex wise?” she asked in a small voice.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“Come on! When you’ve hung around with as many sailors, dock workers, truck drivers and monks as I have, you pick up a lot of interesting information! My head’s been crammed with so much pornography and dirty talk I can’t even look at a girl without thinking of all the ways to, ah… ahem,” he shook his head and put a handkerchief to his nose. “It’s really embarrassing, Ranko. People like to hide that sort of stuff in closets and pantries and basements, and there have been times when I’ve been locked in a room for days with nothing to do but stare at dirty posters and read dirty magazines out of sheer boredom. Don’t even ask me about being stuck on a ship!”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saying you’re a pervert?” she twitched.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shrugged and slumped, “Not because I want to be. I’ve just wandered into too many strange places too many times to be innocent. I’m not like Happosai. I don’t revel in it, and seeing guys do that just pisses me off. Fact is, though, I’ve seen so much of that stuff that I am absolutely desperate to get laid!” he shuddered. “You have no idea how hard it was for me to deal with you under the spell of the koi rod. If I had not wanted to kill you, or that I’d vowed to save myself for 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stiffened and found herself at the far end of the bench. Somehow she had teleported out of his grip to put some distance between them. That was as far as she got though, because as strong as the repulsion she felt imagining Ranma’s reaction to this admission, her attraction to him would not let her go farther away. Hugging herself, she considered things anew. Taking a deep breath, she looked up. “Ryouga. I sort of promised my Mom that I’d go slow with you. But what’s happening now, what you just told me, it changes everything.”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Just hear me out. This plan to save Fa Shen, that’s a really good thing. She was murdered, for cryin’ out loud! I’d do anything to give someone like that her life back. Even if I had to die!” she looked down and visibly shivered. When she looked back, there was a clear desperation in her eyes, showing all of her hunger. “I had a whole year to find out what it really meant to be a girl, but I was too afraid to risk it. I know what happened to Copy-chan better than anyone, because I was her. Call it amnesia, but when I remembered everything before that, Copy-chan was wiped out, overwhelmed and cast aside. In the short time she had, she only wanted one thing, Ryouga, and she never got it. I don’t want that to happen to me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stared at her, understanding that she had been as hurt by the loss of Copy-chan as he had been. He sagged. “But… like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know. It sucks for you, ‘cuz if I am right about this, you have as much to lose,” she stopped hugging herself and began to wring her hands. “If we make love, it might actually hurt worse, but at least there won’t be any regrets, Ryouga. If tonight is all we ever have, don’t you want to know you made the most of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knew he was losing the fight. He wanted to be noble. He wanted to resist the temptation to take advantage of her desperation, but her arguments were breaking him down. He wanted this. He needed this. Almost as much as she did. Before he could try one more time to resist, she delivered the final blow.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“Besides, if we do this, it might just be enough to make sure the new Ranko loves you as much as I do,” she murmured. Ryouga sighed. Ranko stood up and took the few steps necessary to stand in front of him in all her glory. Taking his hand, she pulled him to his feet and led him into the depths of the park their wandering had brought them to. He offered no resistance. With joy and trepidation, they sought out a bower in which to purchase a future with their virginity. Naturally, they were both scared witless by the decision.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r>
    </w:p>
    <w:p w:rsidR="00E4203A" w:rsidRPr="005C0E8B" w:rsidRDefault="00E4203A">
      <w:pPr>
        <w:spacing w:line="360" w:lineRule="auto"/>
        <w:rPr>
          <w:rFonts w:ascii="Montserrat" w:hAnsi="Montserrat" w:cs="Arial"/>
          <w:sz w:val="24"/>
        </w:rPr>
      </w:pPr>
      <w:r w:rsidRPr="005C0E8B">
        <w:rPr>
          <w:rFonts w:ascii="Montserrat" w:hAnsi="Montserrat" w:cs="Arial"/>
          <w:sz w:val="24"/>
        </w:rPr>
        <w:t>Back at the dojo, the vigil continued. Nabiki had found herself unable to sit around staring at an unconscious Ranma-chan and wandered downstairs after Dr. Tofu showed Ranma and Akane up. She had sat down with the doctor to discuss the situation when the phone began ringing. After a bit, it was obvious that Kasumi was too preoccupied to come down stairs to answer it, so she took the call herself. After listening to Nodoka’s plans, she had forced herself to sound as enthusiastic as possible, urging her to stay out as late as possible. At the same time, it seemed prudent to warn Ranko, so she schemed to get her on the line. When she put the doctor on, she scrambled upstairs and told Ranma to explain his plan to her. She listened in on his end of the conversation eagerly, and then confronted him when they hung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is she willing to do it?” she asked.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the idea scared her,” he sighed, worried by the choked sob that accompanied her agreement. “She says she’ll be ready to go tonight, when she gets back. If Ranma-chan isn’t awake, we’ll carry her out there with us and use her to unlock the mirror. Maybe Ranko will be able to wake her up from the inside if nothing else works. We can hide out in the dojo until Mom goes to sleep and then leave.”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“Seems like a plan. I’ll call Mr. Tengawa and let him know you’ll be going over tonight,” she offered, patting him on the arm. She had seen his concerned look, and could guess how Ranko had reacted and why. Shaking her head, she picked up the phone and watched Ranma stumble upstairs in a funk. “Things just never get easier for him… them… whatever.”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 call itself was not too difficult. In spite of the late hour, and the promise of an even later interruption, the man from the mansion seemed grateful to be able to help Ranma and company out. He listened to Nabiki’s explanation, assuring her that even if he did not understand their plan, he would happily accommodate any effort to undo the tragic situation the mirror’s victims faced. After concluding the call, Nabiki wandered upstairs to her room. In spite of the current chaos, she did have homework to do and a business to run. Focusing all of her concentration, she ploughed through a small mountain of paperwork in an hour. As she finished, she found her thought slipping back to Nodoka’s call, and from there to the scene at the train station. The humor of that situation lifted her spirits a bit, and might do some good with the others as well. Slipping out of her room, she entered the guest room chuckling. On impulse, Nabiki squatted down next to Ranma-chan and smiled. What better accomplice to help her drop the bomb. Several others had taken a turn at talking to the unconscious girl, in hopes of rousing her, so no one really paid attention to what she said. She started with a report of what was going on at school, focusing on the antics of a certain kendoist stewing over the unholy union of Ranma and the Pig-Tailed-Girl.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knew he would cause problems with the dates, so I carefully kept the whole thing under wraps. Unfortunately, that creepy kid, Gosunkugi, was spying on Akane and got wind of it and told Kuno. Naturally, he had to go rescue his goddess from Ryouga!” At last, she made it to the punch line. Raising her voice, she laughed, “Oh, Ranma, you should have seen it! Your mother and Kuno! You would have absolutely died!”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To everyone’s shock, Ranma-chan sat bolt upright and almost slammed her skull into Nabiki’s. Obviously disoriented, the red-head stared about, oblivious at first to what Nabiki had said. Closing her eyes, she thought back to her last memory, jumping off a cliff to escape from the dragon in her attempt to wake up. She recalled hurting into the sea of clouds and becoming disoriented, until it felt like she was actually falling up. The mist engulfing her had grown steadily darker, her limbs going numb, before she shot up past the echoes of Ranma and Ranko placed in her mind by the cursed mirror. She had been awakening when Nabiki’s voice intruded, suddenly snapping awake. Finally, the content of those words penetrated. “What!? Kuno talked to my mom!?” she shrieked. Nabiki, sat back on her heels and nodded, enjoying the shock on everyone’s faces. She carefully kept her own surprise masked, deciding that she had an excellent opportunity to break the long tension and have some fun at the same time.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did he do? What did he say to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first he attacked her with his bokken…” Nabiki gracefully rolled back and fully upright as Ranma-chan exploded to her feet in agitation. “Then, after she disarmed him…” a roar of babbled shock interrupted as everyone spoke at once. Nabiki kept grinning as she continued, “…she forced him to explain himself, and he told her all about Ranko’s and Ranma’s curse.” As expected, Ranma-chan proceeded to wail and run around the room in terror. Nabiki turned to the others, “Well, I think that proves she’s not Fa Shen. No one but Ranma could panic like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doomed! Doomed!” Ranma-chan cried, coming around on her second lap. She paused and grabbed Nabiki, “What did Mom do? What did she say? Is she coming here to make me commit seppuku!?”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Nabiki schooled her features, “I was at a distance, so it was hard to get her entire reaction.” Ranma-chan pleaded with her, pulling out handfuls of wadded bills and stuffing them in Nabiki’s hands. “Well, for a second, it looked like she was thinking of engaging you to Kuno…” she deliberately fudged the identity, referring to Ranko as an extension of Ranma-chan, so she was ready to be cut off.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“Aaaaaaahhh! She’s going to torture me before she kills me!” Ranma-chan sobbed.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“…but she remembered you weren’t… I mean, Ranko wasn’t her daughter,” Nabiki continued, finally correcting herself. “Actually, she was really impressed that Ranko has been sacrificing her womanhood to protect her son from the curse they share, and offered to adopt Ranko.” Nabiki decided she had tortured Ranma-chan enough to start cluing her in to the real story.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Ranma-chan stopped bawling and stared at her. It suddenly clicked. “Wait, Kuno doesn’t understand the curse! He thinks… Nabiki!” she raged, curling her hands into fists and leaning in close to the middle Tendo sister. When Nabiki did not flinch, Ranma-chan eased back. “Oh, man. If Mom ever learns the truth, she’ll think we lied to her. I am so dead!”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Nabiki sighed, “I mean it’s dangerous to contradict delusional maniacs. I don’t think Ranko can be blamed for humoring him, and then forgetting to explain the truth. I mean, who could expect her not to be distracted on such a romantic date.”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twitched and eyed Nabiki carefully, realizing the girl was literally pulling her fat out of the fire. “Okay, Nabiki. What’s this gonna cost me, exactly?” she asked in a suddenly tired voice.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worry, Ranma-chan. I’ve already drawn up an installment plan,” Nabiki grinned. “Actually, considering the size of the investment, I’ll write off the fee for waking you up entirely!”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winced, then glimpsed a possible way out of the mountain of debt Nabiki was about to bury her under. “What if she doesn’t learn the truth?”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“Think of it as an insurance policy,” Nabiki crossed her arms.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sagged in defeat.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fiancées, Shampoo and Ukyo, picked that moment to collect their wits and shake off the confusion of Nabiki’s revelation. As one, they tackled Ranma-chan to the floor, welcoming her back to the land of the living in a fashion any otherwise straight girl would find quite disturbing. “Kyaaaaa! Wha-! Mmmfff! Are you tryin’ to kiss me or each other!? Yaaaahhhh!”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the exuberance of youth,” Cologne sighed, and exited the 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“Oh, my! That’s no way for girls… Eeep!” Kasumi raced out into the hall.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leaned down and looked at what Shampoo’s and Ukyo’s affections were doing to Ranma-chan’s clothes, and cleared her throat, “Forgive me for asking, but, where exactly are the three of you going with this?” When they all looked up at her in shock and embarrassment, she was holding her camera pointed at them and sighing, “I only have half a roll left. Do I have time to get some more film?” As Nabiki gave them an evil smile. Ranma-chan squirted out of the dual embrace and shot out the window.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“Mercenary Girl ruin so so sweet moment with Airen!”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believe that just happened,” Ukyo blushed and climbed out the window after Ranma-chan. “Wait, Ran-chan! I didn’t mean… It’s not what you think! I was just happy to see you back!”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continued to meet Shampoo’s glare with a nasty smirk. “Shampoo. Girl, if you’re that desperate to make a man out of Ranma-chan,” she began, forcing a look of concerned interest, “I suggest you start by remembering to use the hot water.” She idly pointed at the steaming kettle that still sat next to where Kasumi had knelt. She waited to savor the look on Shampoo’s face before turning to exit the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Mouse met her in the doorway, and slipped past Nabiki to approach Cologne. The old woman perked up and held out her hand. Mousse pulled some books out of his sleeves and handed them to the matriarch. Cologne dismissed him and proceeded to pour hot water from the kettle Kasumi had been guarding over the books.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doing?” Nabiki asked, turning back into the 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“Since I knew about Son-In-Law’s curse, I brought along a few special books on Jusenkyo and related topics. I had hoped that if I could offer a cure, Son-In-Law could be persuaded to accept his marriage to my Great-Granddaughter,” Cologne chuckled, shaking the excess water out of the book, and opening it to a book marked page. “Seeing as things are getting progressively more complicated, I decided it would be wise to review the details of the Jusenkyo cursed victim of the Mirror of Broken Souls.”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Nabiki was about to probe further when piercing screams from Ranma and Ranma-chan could be heard shaking the dojo. Since Ranma had been sitting across the room from them, the shock was quite painful. After shaking their heads, Nabiki, Cologne, Mousse, Akane and Kasumi turned to stare at Ranma. Ranma was staring at his hands in shock. When he proceeded to pat himself down, and turn pale, Cologne jumped to her feet. Staring at him in horror, she gasped, “A full measure!” She tore through the book at her feet and paused at a passage. Looking up at everyone, she commanded, “The curse must not be triggered! Under no circumstances must she be doused with hot water!” While everyone else stared at her in shock, Ranma leapt to his feet and ran out of the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frowned in alarm and went after him, while everyone else went to spread the warning Cologne had just given, and make sure that Ranma-chan was informed most of all.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tracked Ranma to the upstairs bathroom and looked on in shock. The sink faucet was turned full blast and Ranma was soaked in cold water. Worse, he was staring into the mirror muttering, “I didn’t change… I’m still male… I’m stuck as a 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Akane edged forward, feeling an unformed terror. “Ranma! What’s going on!? How could you forget you were cured!?”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“Cured!?” the boy howled, gesturing at himself wildly. “You call this cured! I don’t even know what I’m doing in this body!”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swallowed hard. She wanted to faint. She wanted it not to be true. She wanted to be angry at him for trying to mess with her head. She could not ignore the way he was standing, the subtle nuances of his posture. “Fa Shen?” she asked in a weak, stricken voice.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“How did this happen?” the boy cried, tears beginning to spill down his cheeks, as he collapsed to the floor. Akane turned and ran back to get Cologne.</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Fa Shen flopped down onto her side and curled up into a ball, shaking with sobs as she raked her mind for some explanation of what had happened. It was hard to think with her senses screaming details into her mind that she desperately did not want to acknowledge. It was unbelievable, the feelings were not unusual in the sense she might not categorize them as painful, but at the same time she was suffering a sense of incredible deformity. It registered as agony, because she could feel parts that were missing, and parts that should not be there, and everything else was somehow warped. At a deep level, she knew the actual pain was caused by her instant rejection of the body she now inhabited. Her refusal to accept this new reality. Rather than face it, she turned inward and played through her memory, trying to figure out how it had happened.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had been standing on the top of the cliff with Ranma-chan and the Ranma they had freed. Ranma-chan had warned them about the dragon stalking them and jumped off the cliff. They had followed. When they all hit the ocean of clouds, they had lost sight of each other, and the churning miasma had left Fa Shen with no point of reference, no sense of up or down or movement, just directionless falling. As the fog darkened around her, it also seemed to retreat. Soon there was a vast blackness her eyes could not focus on. She was about to panic when she noticed a distant form hurtling roughly towards her. She had squinted her eyes, and begun to focus her will on moving herself closer, to intercept the streaking object. She had no idea if it worked. It appeared as if the person suddenly began veering towards her. She was able to make out features and sighed in relief as she saw that it was the boy, Ranma. He was racing directly toward her at incredible speed, so she braced herself for impact and waited. To her shock, when he hit her, there was no physical sensation.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She blinked.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had been like a psychic attack, her mind assaulted with thousands of images and sensations. Memories, she realized, as she finally stopped fighting to shut them out. As soon as she relaxed, the chaos settled into the back ground. She suddenly found herself aware of a chain of events that began with a girl emerging from a spring, shocked to discover she was no longer a boy, following the course of that cursed boy’s life up to and through a mirror that cured him, but forced him to watch as other versions of himself lived his worst nightmares. With a cold flash, she noted that, while the boy she remembered could remember an entire life, he only had one year’s worth of his own memories. He had been a projection of Ranma-chan’s psyche. It was as if her mind had bitten off and consumed the reflection. Fa Shen gagged and vomited on the tiled floor she rested 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An hour ago, she had wanted to live again in the worst way.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was suddenly clear that now she was.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reentered the bathroom, leading Cologne.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it true?” the old woman asked, sadly.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nodded, forcing herself to accept the consequences.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“Can you move?”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Another nod.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come on then. I need to check on Ranma-chan. Come along so I can keep an eye on you. Akane?” she turned to the youngest Tendo girl and gestured for her to help Fa Shen stand up. Akane was literally shaking, her emotions were totally at war, and her mind raced with questions and demands for explanations. Unable to master any of those, she mindlessly crouched down and helped Fa Shen clean her… himself off and stand. When Fa Shen looked into her eyes, there was a haunting echo of Ranma, the Ranma she had finally opened up to, inside them. Akane flinched.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I am so sorry, Akane,” the familiar voice breathed in agony.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felt her heart stop. Those words told her more than she had wanted to know. Fa Shen had done more than possess Ranma’s body. She had absorbed him. “How?” she gasped.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 wasn’t real, like Ranma-chan. He was a projection, a separate piece of her,” Fa Shen whispered. In a terrible way, she wanted to admit to what she had done, even if it had been an accident.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“I’d say it was significantly more than a piece,” Cologne’s voice intruded, grimly. Fa Shen and Akane stared at her. Cologne sighed. “The ki you possess is at least half of what Ranma-chan possessed. Enough to seal yourself off from her completely. Now hurry, I need to see what damage this has done to Ranma-chan,” she commanded, showing her agitation. This spurred Akane and Fa Shen into motion. The three headed downstairs in time to see Ukyo dragging Ranma-chan’s body into the Tea Room with the assistance of Dr. Tofu.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Akane cried, seeing the limp form in their hands.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took a hard look at the cursed teen and strangled a cry of shock. “Goddess Above!”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Ranma-chan’s eyes fluttered and her head lolled in their direction. “Wha’ happ’nd? I feel so light headed…” she squeaked.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Oh, thank the Kami. You’re alive!” Akane raced over.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“Di’ an’body see wha’ happ’nd t’ th’ oth’r guy?” she grinned.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crossed the room, as Ranma-chan was laid out, and seized her wrist. By this time, everyone in the house had migrated into the room. She loudly repeated her warning to keep all hot water away from her. From across the room it had looked like every erg of ki had been drained from her body, but this close she could see the faintest trace permeating her body. To her trained senses, there was just enough energy to trace the outline of her body on a cellular level. “I am glad I overlooked this,” Cologne muttered in relief. Turning to the others she announced. “I don’t understand how it happened, but Ranma-chan has entered the final phase of the mirror’s curse. Half of her ki shifted to Fa Shen, there, in Ranma’s body. The other half I presume passed on to Ranko. The only ki Ranma-chan has left is that absorbed by the curse to power her transformations. It’s stored up like a battery, but if the curse is triggered, there is only enough energy to destroy this form. The process would expose the energy to the mirror and send it to the reflections preventing it from creating Ranma-chan’s male form.”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came the general, shocked reply.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“This whole time I overlooked the curse in estimating Ranma’s ki. I forgot that a significant amount is siphoned off by the curse, which the victim eventually replaces. Thus, Ranma had more than the ki of two normal people. Just barely enough to survive what has now happened,” Cologne reached into her robe and pulled out two bottles of water. She carefully checked the labels and put one back. She opened the second one and poured the contents over Ranma-chan. “Forgive me child, but this is the only way.”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was that? What do you mean?” Akane stared at Cologne.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“Water from the chisuiiton,” Cologne tossed the bottle at Akane.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locked her curse!?” Akane cried as flask hurtled toward her, catching it carefully so the last of the water did not spill out. When the contents settled, she could see that all but the last inch of fluid had been 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was the only way to prevent a fatal accident,” Cologne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was general silence.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Nabiki cleared her throat. “So, what’s in the other bottle?”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blinked and shrugged. “It’s an antidote to the sacred waters of Togenkyo.”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Everyone blinked.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would you need that for?”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something every Amazon warrior carries. To prevent the water’s use by outsiders to assure only the birth of sons,” Cologne sighed. “Just one of the many ways the outside world has attempted to erase the tribe from existence.”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was another long silence.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Ranma-chan cleared her throat, “The pain is gone. I can barely feel anything though.” Her body twitched faintly. “Uh. I can’t seem to move either.” There was a long pause as her face frowned in thought. “Please tell me I’m not gonna stay like this. I think I’d rather be dead,” she mourned.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there any chance Ranma’s plan could somehow undo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Everyone looked at Soun. Cologne looked at Fa Shen, asked a few questions and then announced that effectively Ranma’s solution had spontaneously occurred. Because Ranma-chan’s connection to the reflections had been overlooked as a byproduct of the mirror’s influence no one had realized it was not necessary to return to the mirror in order for Fa Shen to escape. At best, going back to the mirror would have only allowed them to control which body she inherited. From what Cologne could determine now, the reflections had solidified and were no longer able to re-enter the mirror.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there’s no longer a cured Ranma,” Soun sighed.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Oddly, Genma looked somewhat relieved. “Such is life, Tendo-kun. We can only nurse my son back to health so the curse can be unlocked. In hope of that, we should renew the original engagement, don’t you think?”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“Absolutely, Saotome-kun!” Soun could always count on his friend to snatch victory from the jaws of defeat. Of course, everyone else either groaned for fumed over this typical exchange.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no change for Shampoo,” the purple haired beauty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“Of course,” Mousse groused.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“At least now Ranchan is free to be a man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closed her eyes, and wondered if what she had learned about herself made all these declarations moot. She knew that, as Ranma, she would like to go back to being a man, but she was not the real Ranma. In a tired voice, she muttered, “I’m sure he’ll be happy to hear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stiffened. Ranma-chan’s comment had jogged his memory. He suddenly blurted out, “Ranma!” Everyone looked at him in curiosity. He looked at Ranma-chan, “When I woke up, I took back my ki. If the rest of the ki is gone, that means Ranma woke up too!”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considered that, while the rest looked confused, unable to follow what Fa Shen said. “He’ll be in Ranko. Stuck as a girl. He won’t even know Mom or Ryouga.”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are you two talking about?” Ukyo demanded.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“Did Ranko trade places with Airen?” Shampoo bolted to her feet.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Ranma-chan looked up at Fa Shen. He nodded and she considered the opportunity carefully. If she claimed to be Ranko, if she could predict Ranma well enough, he would not contradict her. “Uh, yeah… I suppose you could say I was never really Ranma. The real Ranma was trapped like Fa Shen, until we let him free,” Ranma-chan informed the group wearily. “I think I am some kind of mix of both of them, or something. Fa Shen can explain it better than me. Anyway, I guess that makes me the real Ranko.”</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In a dark, secluded nook of a small park in down town Tokyo, a young couple lay naked and exhausted. The smaller of the two lay trembling in the other’s arms, her mind racing in profound confusion. Ryouga held her in growing concern. In part of his mind, he was aware that as much as an hour had passed. It had been the most glorious hour of his life, and it was a wonder that the girl’s screams had not brought someone to spoil it. He had no idea how to explain their absence to Nodoka, and suspected there was no way to disguise what they had done. But as great as that concern was, he was more troubled by the fact that Ranko had not spoken since the conclusion of their passion. Something had happened in the heat of the moment, which he had not noticed. Something to account for the fact that she seemed to be in shock. It was dark, but that had not kept Ryouga from realizing that her face was bathed in silent tears. He had kept his silence, just holding her and waiting for her to say or do something, but his concern had become too great. Hugging her close, he asked in a quiet voice.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want to talk about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girl jerked and pushed away to look into his eyes. In a trembling voice she asked, “What the hell just happened? Who are you? What did you do to me?” There was both awe and terror in her eyes.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was stunned by her questions. Loud alarms rang in his head. Swallowing nervously, he dared, “D-do you… Do you know who you 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Saotome.”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stiffened. Had her mind snapped?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was painfully aware of several things. The boy holding her was oddly familiar. From his reaction, he was not surprised when Ranma identified herself. Ranma could read body language very well, so it was more that, the boy knew who she was, but had expected a different answer. She returned to the thoughts she had been contemplating since her bizarre awakening. Things had made eerie sense up to a point, at least in dream logic; meeting the twin girls at Jusenkyo, being told he was cursed to become a girl, and learning that a year had passed he was not aware of. Dreams were like that. A short walk that took him to a place he knew could not be within a hundred miles of that part of China proved it had been a dream, even ignoring the cat. Jumping off a cliff to escape a dragon? Definitely a smart move in a dream. Getting lost in the clouds until he spotted one of the strange girls streaking towards him, and crashing into her only to explode into shards of memory, had been so confusing it had to be a dream. It had been impossible to grasp the memories that had crashed through his mind. In the same instant, he was overwhelmed by the sensations ripping through him. It took only a moment to recognize he had turned into a girl and her body was screaming with pleasure that overwhelmed her. It had been painfully obvious that the boy wrestling with her was the cause of the incredible sensation, so she let him continue, riveted in place and absolutely blown away.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“I’ve never felt anything like that before,” she breathed in wonder. In spite of the terrible shame she had felt confronting her transformation, and realizing that at least the part about the curse from her dream was true, she felt good. Emotionally, she was so confused the tears had come automatically. The transformation, and the thought that she might also have lost a year of her life were a blow. Most of the tears were for the loss of her manhood, but in her mind that loss was solely linked to turning into a girl. She did not know what sex was, or the threat the act should have been to her manhood. The way she saw what had just happened, she had not been affected enough by the curse to give up fighting, and was confident enough in her manhood to wrestle with a boy. She had never seriously considered wrestling a real martial art, of course, and as far as she knew only the most ancient forms were practiced in the nude. Still, if the style made the combatants feel so wonderful, she could see why it would still be practiced to this day. “I had no idea that wrestling was that much fun,” she smiled up at him. “You must know about my curse, right? I mean, if you didn’t know I was really a guy, you probably would have been ashamed to wrestle with 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gaped at her and shook his head. “Um. You sound a little out of it,” Ryouga carefully said. “What’s the last thing you can remember, Rank-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blushed. “I was with my father on a training journey. He knocked me into a spring. I got turned into a girl… I’m a little hazy on everything after that.” She frowned, she was still studying his face. Suddenly a light went off in her head, “Hey! I know you! We went to school together in Junior High! Uh… your name is… uh…”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“Don’t strain your brain, Ranma,” Ryouga scowled, growing angry as he started to put things together. Most of his anger was directed inward, driven by the thought that what they had done had shattered Ranko’s mind. In spite of accepting her future as a girl, she had been a boy originally.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“Wait… I know this… I used to fight you for bread, and you have the worst sense of direction I have ever seen!” she grinned. She sat up and crossed her arms. “Ryouga Habiki! Man! It’s great to see you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really don’t remember,” Ryouga sagged.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frowned. “I had this dream, some girl told me she had lived a year of my life. Something about bein’ submerged when I was cursed. I see the cursed part is right, so… maybe it’s true.” It was a thought that made her sad. However, there was a discrepancy. “Um, if I was asleep and dreaming, why did you start wrestling with me? I mean, come on! Fightin’ a guy while he’s tryin’ to sleep!? Isn’t that kinda cheap!?”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weren’t asleep, Ranma,” Ryouga sighed. He knew this was stupid, but it had to be said. “You were someone else and we were ‘wrestling’ because you wanted to… Ranko.” He hoped it worked. He hoped it would snap her back to her right mind.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blinked. “Ranko…?” With a sudden shriek, the memories Ranma had shoved aside with the help of that mind bending pleasure suddenly flooded forward. It took an instant to understand the course of his missing year, the recent events that threatened to strip away his manhood, and the final act where she gave it away. It took a great deal longer than that to regain the powers of speech. “No. Nonononono!”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saw it all flash across her face. “I am sorry, Ranko. If I had known this would happen, I would not have…” he could not say it. He had tried to fight the temptation and failed. It was the koi rod all over again. The spell wore off and he had to watch as Ranma was destroyed by the realization of what he had done. His heart shattered, and that made it extremely easy to bow his head and murmur, “I am so sorry. If you want to kill me, I won’t stop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Ranma’s head snapped up, her mind at war with itself. It was almost ridiculous, the part that was a girl in love with Ryouga was the part that understood what Ranma had lost. The part that was a boy proud of his manhood would not have understood the threat having sex as a girl was to his manhood. She could not know what she had lost without understanding what she had gained. Only by accepting the girl he had become could he recover the year he had lost. “Ryouga… I’d sooner kill myself. If I killed you, I’d have to. I don’t understand what happened. I had a dream, it’s really confusing, like… I suddenly didn’t know what had happened after falling in the spring. But… now I am awake and I remember everything.”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looked up. There was only one thing he could say. “I love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smiled, “I think you proved that and then some.”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“What’s happening to you? Are you Ranma or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don’t know. Maybe I passed out for a moment. Maybe I’m afraid that if I go back to being cursed, I’ll want to be Ranma again. A man again,” she shrugged. Unlike most dreams, this one had it’s teeth sunk into her deep, and somewhere deep inside she had the feeling that she had been given something Ranma would never have wanted in exchange for something he had not realized he had lost.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Want to be a man again?” Ryouga asked, starting to search for their clothes.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only time I’ve ever really been a girl is tonight, Ryouga. When that was my only option, it wasn’t hard to do in the end. We both know I can’t be Ranma, but… I don’t know. Maybe for myself, I need to be able to be a guy. Not all the time, but… I think I do want the curse back. Would that… would we…?”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knew what she was asking. “Would I still love you if you were a guy sometimes? That depends on what kind of guy you are.”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looked down. Ryouga handed her clothes over, and she began to get dressed. She still felt a little shell shocked. Her strange regression was disturbing, especially the sense of clinging to her original identity. Even as she shied away from thinking of herself as “Ranko” she had to think in the same way she had as “Ranko” to deal with this situation. If she regressed again, she might lose it completely. The man in her had to come to terms with the woman in her, or what she had done tonight would destroy her. As a martial artist, she had to be strong enough to face reality, even if it was totally unreal. With a rueful grin she wrinkled her nose. “If I had known sex was so messy, I might have changed my mind. My Mom’s going to know what we did,” she commented, as she tried to smooth her hair.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she asks…” Ryouga placed a torn piece of foil in her hand and sighed, “I didn’t forget. You’re not a virgin anymore, but you aren’t going to be a mother.” Ryouga finished getting dressed, and came over to help her. He was surprised at how well she was able to clean herself up. He took her hands. “Ranko. I do love you. If the only way I could keep you was to jump in the nyanniichaun, to be good enough for your guy side, I would.”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looked at him. That came as a shock.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“I’ve always told you I thought your curse was better than mine.”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“Wouldn’t you be afraid of losing your manhood?”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seem to be proving that curse adds something without taking anything away. If you can still think of yourself as a guy, after tonight, I don’t see anything for me to be afraid of,” Ryouga shrugged.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nodded. Searching the ground, she asked, “Have you seen my panties? I can’t seem to find them.”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“Yeah. I’m keeping them,” Ryouga grinned.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snarled. “Fine. I need to get to a ladies room really quickly then.” She slipped her shoes on and dragged the boy out of the clearing. Pausing at a different club, on their way back, she led him inside to do just that. The pain of their activity was easy to ignore, but the trace of bleeding was going to drive her nuts if she did not take care of it immediately.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Twenty-Nine: The Worst Case Scenario</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Night had crystallized cool and clear over Tokyo and it’s surrounding wards. Somewhere in the darkness, a clock struck ten deep resounding bells, signaling the hour most families retired to bed in preparation for another school or work day. Homes throughout Nerima grew still and dark, but one notorious household remained a turbulent whorl of activity. The group assembled at the Tendo Dojo were understandably shocked by the latest twist in the week’s ordeal. Initial concern for the cursed teen’s well-being had kept most of them from reacting to Cologne’s off-hand revelation that Fa Shen had assumed full possession of the male reflection, but hearing the person they all tended to think of as the original Ranma declare that she was the true Ranko started an uproar. As this declaration came in the wake of Soun and Genma’s reinstatement of the original engagement, the outburst began quite predictably.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kind of non-sense are you blabbering,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“Can it be!? Ranma’s stuck with a girl’s mind!?” Soun wailed.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Airen mean, not real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told you I am not Ranma! I’m Ranko!” That in a tired croak.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“Do you hear that, Shampoo!? The one who defeated you truly is a girl! You are free from the Kiss of Marriage! We really can be together! Oh, Shampoo!” Mousse rushed forward and glomped Akane, who pounded him out into the back yard.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“Blind jerk!”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“Ran-chan? Ranko is on a date with Ryouga…”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“Weren’t any of you listening!?” Fa Shen shouted. Everyone turned to look at him. He shoved forward next to Ranko and looked down at her, as Mousse dragged himself back inside. With a look, and a gentle hand on hers, he promised to sort out the mess, since she was too weak to move, let alone argue with the crowd. “I am going to explain this one more time, so listen up!” Fa Shen growled, growing impatient.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He proceeded to explain, in detail, what he had figured out and discovered in the dreamscape. He started with the struggle for dominance and continued through the truce Fa Shen and Ranma-chan had established to sort out the mess. He covered all the things they talked about and what they tried to wake up together. Then, he described the encounter with the embodiments of their fears, and how they came back to their starting point and freed the boy from the spring. “The last thing he remembered was being knocked in the spring by a panda wearing his father’s gi,” he asserted. “We questioned him, and I realized I could remember some things that happened between my death and my first awakening here. I actually remember when Ranma was cursed, and that I tried to… possess him, I guess… but we both got dragged down, like Ranma-chan—er, Ranko—and 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“You’re saying that when Ranma was cursed he went into a trance like Ranma-chan did tonight?” Nabiki asked pointedly. Fa Shen nodded. “Okay, so, shouldn’t Ranma have just drowned right then? Ranma-chan…“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Nabiki continued, frowning, “said something about being a mix of both you and Ranma. Until this week, ‘Ranko’ was Ranma. The one, the only, and no one had a clue about you. How do you explain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is the ultimate result of combining male and female?”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obvious, child,” Cologne intercepted. “The creation of new life.”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what would happen, in a living organism, if a man’s ki and a woman’s ki are combined, and neither one can control the whole? And… what if the man and woman are actually the same person, the same soul?”</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Cologne nodded. She had suspected this about Ranma from the beginning, “A new person would be created, a gestalt of the two originals. So, until this evening, Ra… Ranko has actually been both of you. As for why she only presented herself as Ranma, I would think that he was in a stronger position than you during the fusion, so, when both of you were subsumed by Ranko, the character of Ranma’s mind caused her to also submerge any trace she inherited of being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nodded, “That was what I concluded too.”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“And now, because you and Ranma have awakened and reclaimed your ki, the gestalt is broken. If not for the ki invested in the curse, she would have ceased to exist. Because of it, she has become an independent being with the potential to exhibit the full powers of the gestalt without subsuming either of you,” Cologne turned back to the cursed girl and shook her head. “If she survives long enough for her ki to fully regenerate, she will be a very powerful woman.”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if that’s true… my son is…” Genma was close to tears.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“Trapped in a female body,” Fa Shen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“Saotome-kun? Perhaps if you adopted Fa Shen…” Soun began.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do you want to marry a girl trapped in a man’s body?” Nabiki cut in loudly. Her face remained distantly curious as everyone else whipped around to stare at her, then Fa Shen. The boy was blushing furiously in shame and anger. Akane, sitting next to him, looked ready to kill her father.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“Ah, Tendo-kun,” Genma sweated. “I think it would be more likely that my son would take advantage of this opportunity to get a nanniichaun curse. With the reverse of his old curse, he could actually be locked into male form and all our problems would be solved.”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about…?” Mousse spoke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Mousse say one more time Shampoo kill female Ran… Ranko, you I kill!” Shampoo interrupted. She turned to look at Cologne for some kind of help or advice. She knew what Mousse was thinking, and her refusal to fulfill the kiss of death—especially now when Ranko was utterly vulnerable and the reflections safe from the mirror’s curse—was damning. There had to be a way to keep Mousse from killing Ranko to trap Shampoo.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Cologne spoke up. The girl looked at her. Switching into Mandarin, the old woman continued. “What are the tenets of the Kiss of Death?”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blinked and stared up at the ceiling. In fluent Mandarin she found herself quoting from memory, “The council of elders, in the wake of recognizing that female outsiders could represent a dangerous threat to the Tribe of Heroines, decreed that an aggressive policy was necessary to both strengthen and protect the tribe. For this purpose, the Kiss of Death was made a law. In the event that a woman warrior was defeated in combat by a female outsider, she was required to give her the Kiss of Death. Publicly, this is a promise to hunt the woman down, even to the ends of the Earth, and kill her. However,” Ranko added thoughtfully, “the true purpose of the Kiss is three fold. It’s first purpose is to establish whether the defeat was a fluke. If the outsider can be quickly defeated and incapacitated, she may be spared at the warrior’s discretion and judged by the council of elders. If, however, the woman is truly skilled, the warrior has one year in which to succeed in executing the kiss.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“It is a given that, since the woman did not kill the warrior in the initial combat, it would not be in her nature or code to kill an inferior opponent, thus, the true purpose of the Kiss of Death is to challenge a defeated warrior with a proven adversary against whom she must constantly improve and test her skills. Because the warrior’s intent is lethal, the adversary is also driven to improve thus creating a self sustaining, accelerated training regimen. As the adversary is not aware of this, the ordeal is also considered a trial of her integrity. If, at the end of the year, she has demonstrated honor and restraint in defending herself, never responding to the warrior’s assaults with crippling or lethal force, the warrior may conclude the Kiss of Death with a Kiss of Sisterhood, and invite the woman into the tribe, thus fulfilling the third purpose of the Kiss of Death.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“Only an adversary proven to be an enemy, or without honor, is to be slain. If she is revealed to be a man in female guise, the option of treating the Kiss as a Kiss of Marriage exists, as that too encompasses certain trials applicable to men,” Ranko finished. The effort to recite all of it had exhausted her. In Japanese, she added, “I hope you don’t have any other questions for a while. That one wore me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fine, Ranko,” Cologne smiled. Turning to Mousse, she raised an eyebrow, “Does that answer your question, Mousse?”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“Only an amazon would know all of that!” he protested in disbelief.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“He’s not very quick, is he?” Fa Shen asked, scowling.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Cologne looked at Fa Shen and smacked her fist into her palm, “That reminds me. As a reincarnated—or in your case resurrected—amazon warrior, you are granted special permission to use the nyanniichaun to regain your rightful place.” In order for the tribe to survive, it had been necessary to forbid any male amazon from using the spring to improve his status. As with any law, however, there was an exception, and fortunately Fa Shen qualified for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stared at her, “So, I don’t have to stay a 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“I’d be a fool to believe you would just because of the law, Fa Shen,” Cologne smirked. “In some ways, you are as rebellious as your mother.”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suddenly looked stricken. “Mother! Oh, Cologne! What happened to my mother? I know she must be dead by now, but…”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sad to say I know very little about her after your death. What I do know is that your brother was the first to be cursed in your image. Ergot was always troubled by his attraction to Lo Shen. Apparently he sacrificed you so that he could resolve that problem, but the boy could not forgive him for turning him into a woman and locking his curse.” Cologne noticed the fierce grin on Fa Shen’s face at learning the fate of her nemesis. “Lo Shen escaped from the Musk, but was raped before seeking sanctuary from his mother. The council forbid her from bringing him into the tribe, so she took him and left before the baby was born. There are a few sparse reports of their activities, but after a few years the tribe lost track of her. We do not know what became of her after her last conflict with the Musk.”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 At least he was punished for betraying me,” Fa Shen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“Speaking of mothers…” Ranko panted, marshalling her strength and forcing her body to sit upright, with a scream of agonizing effort. She paused for several long breaths, the center of everyone’s attention. Balancing herself, cross-legged, she pulled her trembling hands into her lap and completed her thought, “Mom is gonna be here tonight. I can hardly move, so it’d be a good idea for me to get out of here right away.” She spoke with determination and relief. She would take “can hardly move” over “cannot move” any day.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“Actually, ‘Ranko’, since you are NOT Ranma, she isn’t your mother, and you’ve got no reason to hide, now do you?” Genma snarled. He received a number of ugly stares, but the simple fact was, the way this whole situation was playing out was leaving a very nasty taste in his mouth. His conscience had been eating away at him for two days now, on account of letting his fear and desires tempt him to begin the process of undermining the manhood of the child he still thought of as his son. He was having a hard time assimilating the notion that Fa Shen proposed. To him, it was as if his son had rejected both his family and his manhood, and Genma himself had pushed “her” to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read that in his face and growled back, “Closest thing I have to a mother. If you think it’s a hot idea to have her face TWO Rankos…” She shrugged and sighed, “My curse is locked. Might even be possible to convince Mom that I’ve got a twin who’s pretending to be me to steal Ryouga away from me while I am ‘sick’ or something. ‘S just… I am Ranko an’ I am never gonna pretend to be anyone else ever again.”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do you insist on this?” Genma pleaded, backing down a bit.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shook her head, “I didn’t expect you to understand. Fa Shen absorbed the part of me that could BE Ranma. ‘S gone and I don’t know how to get it back.”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that’s true, you shouldn’t be able to be Ranko either!”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don’t get it. I didn’t find the part of me that was Ranko until after the last visit to the mirror. The only way she could be Ranko was if she tapped into Copy-chan, the female side of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that’s Ranko!” Genma was feeling a bit lost.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The female side of me came from Fa Shen,” Ranko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“Now I am confused,” Akane blurted, frowning.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“Don’t you remember who was the first to remember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is a good point, child,” Cologne observed, thoughtfully.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Nabiki interrupted, “If you gave up your male and female sides like that, what does that make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“Both,” Ranko winced. “Just the way I started.”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you’re telling us you’re a girl!” Genma shouted.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remember saying what I was,” Ranko frowned. “I just said I was Ranko. Why is it no one pays any attention to what I actually say? Why do you always jump to conclusions and think I said something I didn’t”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There was a round of silence as the girl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“How can you be both?” Kasumi asked in curiosity.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dunno. I guess it’s like being ambidextrous,” Ranko shrugged.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“You’re ambisexual?” Nabiki laughed.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“Sure. Why not?” Ranko smirked.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mean, still can be Shampoo Airen?” The purple haired girl looked from between Ranko and Cologne in confusion. Cologne had all but declared the girl was an amazon warrior. By default she was supposed to be a girl. It made her immune to the Kiss of Death, but if she was also male, the Kiss of Marriage might still apply.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believe this situation is without precedent,” Cologne announced after a moment’s thought. “I believe this will have to come before the council for resolution. However, with the curse locked the point is moot, and since it will take a visit to the Musk to undo, it would not be too difficult to return home for that purpose.” Ranko and Shampoo both sighed, if for entirely different reasons. Ukyo, who had been lost in her own thoughts for the most part, burst to her feet and stomped outside.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 moment later, Akane stood and wandered after her. “Ukyo?”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whipped around to stare at her. “What do you want!?”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flinched. She struggled to mute her temper and collect her thoughts. “It hurts, doesn’t it?” she finally whispered.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Ukyo’s eyes narrowed, then her mask came down, “I suppose you would understand. A little. I don’t know what to do, what to think. I’m engaged to Ranma. I have been for years. I love him,” she groaned. “If all of this is true, though, the person I fell in love with isn’t Ranma! Ranma has been out of the picture this whole year! I always thought Shampoo had the weakest claim, since she came into the picture this summer. Suddenly,” she snapped her fingers for emphasis, “she’s the only one with a legitimate claim to the person we have all been fighting over!”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thought it might be something like that,” Akane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“Our engagements are with Genma’s son. They can’t be applied to Ranko. Dammit, Akane, I couldn’t even think of shifting my interest to the male copy! You had that forced on you, but I was staying true to my heart. The same thing will keep me from pursuing the ‘real’ Ranma now!” Ukyo sobbed, tears finally beginning to come out.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Akane looked down. She could not help but remember the end of her date. The kiss. Nor could she forget that the boy who had kissed her was gone forever. One look from Fa Shen had told her that. In a sense, that had been a relief, because it ended the conflict created in that moment with her feelings for… Ranko. It was almost hilarious. She had fallen into the same trap as her rivals. She had fallen in love with someone who had not even known who she was. It had not been until that person began to come out of her shell that Akane had even dared to face her feelings. It had eased her mind to learn that the boy she had kissed, was just a projection of Ranko. The part of her that had tried to be Ranma. It made her feel like her heart had not strayed dangerously. She had not betrayed her heart.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want to give up the engagement. You want to keep fighting Shampoo for him. It doesn’t even matter that he’s as much a ‘her’ as a ‘him’,” Akane commented, putting the feelings they both had into words.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exactly it!” Ukyo cried. “And it proves what a hypocrite I am! All this time using honor to claim him, but the minute ‘honor’ conflicts with what I want, I’m ready to throw it out the window to keep chasing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smiled a tiny smile. “It kind of changes things, though, doesn’t it? I mean, it’s hypocritical to shrug off the engagements, but using them to manipulate Ranm- Ranko wasn’t any better, was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found herself taking a careful look at Akane. She looked tiny. Standing in demure shame, hands clasped in front of her as she stared at her feet. The okonomiyaki chef stiffened and glared. “You’re not just guessing how I feel. You’re telling me you feel the same way. I thought you hated your engagement. I thought you hated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 hate the engagement. I hate the power it has over me. I hate the power it could give him over me,” Akane admitted. She took a deep breath and looked up. “I also hate seeing it hanging over him. I hate the idea of being forced to be with someone, of ending up in a loveless marriage. I never hated Ranma. I hated the fact that ‘Ranma’ got in the way of him being who she really 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Ukyo gaped at her. “What are you going to 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no idea, Ukyo. No idea at all.”</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While Ukyo and Akane wandered outside, debates and arguments continued to rage around Ranko. It was unbelievable how weak she was, she reflected, as she focused on sitting upright. In between outbursts, she quietly begged for something to eat and drink from Kasumi. The eldest Tendo daughter eagerly went to fetch something from the kitchen, grateful to be able to do something besides listen to the chaos. After heating some leftovers, she set a small place at the table and helped the trembling girl over to her seat. Seeing Ranko barely able to hold her chopsticks, Kasumi proceeded to handle feeding her as well, focusing intently on the task of helping her get her strength back up. Ranko gave her a grateful smile and quietly suggested Kasumi remind Fa Shen he needed to be gone before Nodoka arrived. Without leaving her place beside Ranko, Kasumi waved the neo-boy over and delivered the message. Somewhere in the confusion, Dr. Tofu had quietly excused himself, and made his way to the door. Fa Shen rushed out after him. Unnoticed by everyone else, Mousse slipped away after them.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caught up to the doctor at the corner. “Dr. Tofu?”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Ra… excuse me, Fa Shen. What may I do to help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remember the last year as Ranma,” he began, nervously, falling into step and urging Tofu to keep walking. “It’s some side effect of how I woke up. I seem to remember you offering Ranma-chan, er, Ranko, some help with, ah, gender issues.”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Tofu glanced sideways and nodded. “I did indeed. If you were wondering if I might be able to help you, I assure you I am more than willing to offer some counseling.”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think, ah, you have some time tonight?”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think, considering your situation, that would be very wise,” he smiled. Seeing that there was some other thought on the boy’s mind he asked, “Is there perhaps something else you were wondering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want to impose, but… for all I know about the people around here, I don’t actually know anyone. From what I do know, I am not sure who I can trust even for something as simple as providing a place to sleep tonight. As a healer…”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trade on being trustworthy,” Tofu finished. He laughed gently. “I can’t say I have much to offer. An exam table or the floor in my room, neither of which are terribly comfortable, but if that is satisfactory, I have no problems putting you up for the 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“Thank you, doctor,” Fa Shen sighed.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trouble at all. Now, when you are ready, just come to the clinic and we can sit down and talk before I go to bed.” Seeing the boy about to ask the obvious question, Tofu pointed behind them, “It seems there is someone who wishes to speak with you. Take your time.”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stopped and looked around behind them. A moment later, Mousse emerged from the shadows and approached. Tofu bowed to him and exchanged good nights before continuing on his way. Fa Shen stared at the amazon boy as he approached.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doctor has extraordinary perception,” Mousse commented in his native tongue, coming to a stop before Fa Shen.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do you want?” Fa Shen replied in Mandarin, well aware of the treacherous aspects of Mousse’s nature, courtesy of his inherited memories.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wish to speak to you as a man of the amazon tribe.”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will not get any assistance from me in your plot to win that girl through Ranko’s death.”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no longer even a possibility, and we both know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What is there for us to discuss, as ‘men’?”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straightened and met Fa Shen’s eye. “It is customary among men, when one perceives an opportunity in matters concerning the other man’s family, to make his intentions known, to seek blessings and solicit aid in pursuing his objective. Even though you are a woman at heart, you are the closest thing Ranko has to a brother. Her only ‘relative’ who is also recognized as an amazon.”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was stunned speechless. After a moment, he picked up his jaw and shouted, “You intend to challenge Ranko!? After plotting to kill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Obviously, though the circumstances have changed, what I proposed remains an obstacle I cannot overcome without your assistance,” Mousse crossed his arms. Unlike the passion blinded fool of Ranma’s memory, Mousse proceeded with cold calculation. “I was not able to act against her, and being ignorant of certain things I was not entirely out of line in considering such a course of action. Besides, attempting to kill someone is not an unforgivable insult. How that plan would have affected my intended, Shampoo, was. With all prospects of love shattered, I can only restore my honor through traditional means. That being, to wed an amazon of high stature. Apart from Shampoo, and yourself should you regain your womanhood, there is no greater ‘prize’ than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scowled, “You know damn well you may not issue a challenge to a warrior who has been injured or incapacitated by prior circumstances. She must be of sound body and mind!”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can wait until she is ready. I can actually use the time to train in preparation,” Mousse shrugged.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has to be more to this. Something you’re not saying, and you can be sure I will do all I can to hinder you if you are not completely honest and up front with me. So, what is this really all about?”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“Simple. Shampoo’s Airen is now an amazon woman. I am legitimately able to ‘court’ her in battle. If I defeat her I will have an equal claim to Shampoo’s Airen. Thus, I will have established myself as Shampoo’s peer, and be considered worthy to challenge her again. It is essential that I do this before the council has a chance to rule on Shampoo’s marriage, and Ranko’s official status. Her ‘dual’ gender has to be ratified by the council for Shampoo’s marriage to be considered legitimate and binding.”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pondered for a moment. “So, you’re not seriously after Ranko. You want to use Ranko to maneuver Shampoo into marriage with you?” It was an outrageous plan, but if it worked, it could actually free Ranko from Shampoo entirely. He knew damn well that Ranko did not want to be married to her. Would she be willing to risk marriage to Mousse in the hope that he would succeed in capturing Shampoo? She had taken as great a chance to protect the Tendo sisters from marriage to Picolet Chardin.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is my plan. Will you help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 Shen scratched the back of his head. “I’ll think about it.”</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Ranma had taken her time sorting things out in the ladies room. A tampon dispenser mounted on the wall had provided a solution to the bleeding caused by her recent indulgence. The time spent in the privacy of a stall cleaning herself up and inserting it gave her a chance to reflect on what she had done. The memories she had awakened to put everything that was happening into a perspective, but as the flush of pleasure wore off, there remained a jarring sense of dislocation. She could not shake the sensation of having been thrust into a situation she never anticipated and which she had been utterly incapable of averting. More than once she had to shake herself out of a near catatonic state. There was no denying what had happened, and no point in allowing it to destroy her. She was a young man subjected to every aspect of womanhood short of childbirth, and even that could still confront her. Apart from what seemed a willful descent into femininity, the memories she had gained made it clear that only extenuating circumstances had compelled her to abandon her manhood. As she exited the stall and proceeded to wash her face, she concluded that even embracing her womanhood had not negated or diminished her self image. She smirked into the mirror. Sex was better than ice cream, and from her memories the promise of ice cream had made her eager to exploit her female form.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With a final check, to make sure she had eradicated any traces of her deflowering, she proceeded outside to confront the remaining problem. Ryouga. He was standing outside the door to the men’s room. As she looked at him, she considered her feelings. For her, masculinity and femininity had largely been considered a state of mind. The feelings she had for him put her in a state of mind that made her a woman. Plain and simple. It did not seem to change who she was, but it made her inescapably aware of what she was. It was not in her personality to be ultra feminine, but, there was no question she could be female to the core, and without doubt interested in being a very sexy female. She feared that damned her in the eyes of Nodoka, should she ever discover this side of her son.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did you get cleaned up?” she asked.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Thankfully there’s just the one door. I did just what you suggested, and stopped as soon as I stepped back out,” he blushed faintly. He had pissed off a number of guys by refusing to budge an inch, forcing them to squeeze past him to go in or out of the restroom.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“Okay,” she leaned close to him and sniffed carefully. Smelling only soap, she smiled. “Good, so, when we go back to my Mom, we just say that you got lost and it took me a while to find you and bring you back to the club. Got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“No problem, Rank- Ranma,” he was still disturbed by the fact that she had reverted to her original name, though she pointed out it was only necessary in private, since she had to keep up the act for Nodoka. Ranma ignored his slip this time and led him outside and down the street towards the club where they had abandoned Nodoka. Before entering, she turned to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she started, staring into his eyes. She bit her lip. She damned her feelings, the confusion they caused. “I really enjoyed what we did. I can barely believe we did it, and it definitely blew my mind. It seems like too much has happened too fast, and I feel like I can’t let go of being a guy. The whole year suddenly seems like a dream, but it’s a nice dream. Really chaotic, and totally unreal, but fun too. I don’t know if this was love or lust, ‘cuz I’ve never really felt either before. I can never forget what we’ve said and done together tonight, but I honestly don’t know how I’ll feel tomorrow. I don’t know if bein’ able to be a guy again will change me. I know that bein’ Ranma again could.” She cut herself off, before she said something that could not be taken back. Ryouga was already looking terrible from what she said. Taking a deep breath, “All I am tryin’ to say is, I can’t control what happens tomorrow. I don’t want to hurt you. I don’t want you to be hurt. Do you understand what I am getting’ 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thought for a moment before nodding. “I am almost not surprised that this could end as suddenly as it began. I never expected what happened tonight to happen. I guess it is kind of like a dream. For a little while there, you were a different person, but she seems to thrive when there is no hope of you being a man.” He sighed heavily, feeling his heart continue to break. It had been inevitable from the moment she got off the phone. “If you can find it in you not to hate me for who you were tonight, I promise not to hate you for who you are tomorrow.”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felt a gnawing ache. “Ryouga, I don’t think I could ever explain this to Mom, but… because of you, because of tonight, I will never be afraid of losing myself to my female side again. I want to tell you I love you, and promise that I will love you, because I can remember realizing how much I love you tonight. I don’t understand what happened. What we did. It feels like something snapped in my mind, and suddenly it’s like I wasn’t even awake this past year. It’s scary, especially with that weird dream I had.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should love you, and it scares me that I don’t feel anything but confusion,” she pulled herself close, allowing the fear she had been feeling to show in her face and voice. “If nothing else messes with my head too much, I think I’ll be able to sort it out, start feeling things again. I’d do what we just did again in a heart beat, because I am not afraid at all. I just want a little time for the numbness to wear off.”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“Alright, Ranma,” Ryouga smiled. “Alright, I won’t let it tear me apart and fall into a pit of despair. If this is what it’s going to be like for a while, it’s still a lot more than I ever dreamed of. It sounds like you’re okay now with being a girl, but you… It would hurt you to give up being a guy. If you need to be both, well, I’d rather join you than force you to pick just one.”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“Thanks, Ryouga. You don’t know how much that means to 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Deciding that was the best she could do for damage control, she led him inside and approached the table where Nodoka waited in carefully constrained agitation. Moving with exaggerated exhaustion, she smiled and greeted her mother, dragging Ryouga in her wake. Ryouga had little trouble looking distantly embarrassed as Ranma proceeded to tell their cover story. Over the course of several minutes of animated conversation, the suspicion that haunted the woman’s eyes gradually subsided. She dropped a couple pointed questions, but Ranma fielded them surprisingly well. Ryouga smirked. If the idiot would ever consider applying her acting ability and soul of ice technique to card games she would be unbeatable. Since there was no hand of cards involved, her deception was an astonishing success.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Because Nabiki had emphasized the need to keep Nodoka away until late, Ranma recalled, fighting the dissociation of her memories to keep the present in perspective, she threw herself into dancing with Ryouga. Ironically, the sudden emotional distance only helped to assuage Nodoka’s suspicions as she observed the pair. Ryouga seemed a bit calmer, but every bit as love sick as before, while Ranko, as she continued to identify the girl, seemed to have snapped out of her amorous state.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looks like my advice did some good after all,” she murmured to herself, watching them dance in the crowd. “She seems to be less sure of her feelings. Less demonstrative. Mmmm… as irreverent and energetic as ever.”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Deciding that it would take much more than one night on the town to polish the incorrigible tomboy, she sat back and plotted out what to do over the next few weekends to correct the inadequacies of her upbringing. That kept her mind busy through the remainder of the evening and the train ride home. As Nodoka had planned, the two were too exhausted by the time they got back to the dojo to contemplate any kind of mischief. It was a wonder they were still awake as they stumbled to the front door. In spite of their lassitude, the greeting that met them at the door shook Ranma and Ryouga into full alertness.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good! You’re all home,” Kasumi chirped, smiling over an obvious look of tired concern. “Ranneko, your sister arrived. Why didn’t you tell us Ranko was sick? Does Ryouga know you filled in for her on her date?”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 Huh?” Ranma gaped.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“RanNEKO?” Ryouga turned to stare at Ranma in disbelief.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“Excuse me? Did you say sister… Ranko is… I don’t understand,” Nodoka was staring at the girl Kasumi had just called Ranneko. Was it possible…?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“Oh, Mrs. Saotome! You didn’t know Ranko has a twin sister? It’s sort of funny, actually, since she’s come over here occasionally, pretending to be Ranko,” Kasumi quickly filled in. “They managed to keep it a complete secret for months. Quite a practical joke, if,” she leveled a chiding look at Ranma, “somewhat improper.”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are not Ranko?” Nodoka stared at Ranma, who swallowed nervously. “Ryouga? Did you know about this?”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Ranma’s eyes rolled wildly as she tried to figure out what was up. She thought back to the call and guessed that it had been deemed too dangerous to move Ranma-chan. Licking her lips, she thought fast and allowed all her confusion and alarm, as well as some genuine embarrassment to taint her features. “I guess you’ve caught me. It’s just a harmless joke! I mean, we’re practically the same person, so, ah… it’s really easy to fool people!”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considered this, and decided to answer honestly, “Actually, I found out recently about them being twins. You don’t want to know what kind of confusion they caused.”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considered his reply, but it seemed honest. With a hint of suspicion, she studied ‘Ranneko’ and thought about some of their private conversations. “So, you thought you were on a date with Ranko?” she asked Ryouga. He nodded. Nodoka grabbed the girl and dragged her outside for a few words. “Ranneko… stop shuddering, I’m not mad at you, just confused!”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“Sorry, Auntie,” Ranma was cursing inside over the name she had suddenly been stuck with.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“Tell me straight, were you being honest about your feelings tonight? Do you love Ryouga?”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frowned. “I believed it when I said it. I’ve been thinking it over trying to decide if… well… I’ve stumbled on some doubts.”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you knew he had feelings for Ranko?” A nod. “And you decided to take advantage of her illness to see if you could get some where with him?” A more hesitant nod. She shook her head.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wanted to figure my feelings about a lot of things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have you concealed your identity from me all this time?”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sorry, it wasn’t intentional. I’m just used to pretending to be Ranko. I mean no disrespect.”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have never understood what possessed twins to play such games. You are asking for a lot of trouble, especially if you start swapping boyfriends this way!” Nodoka was not amused. She dragged the girl back inside, and made her apologize to Ryouga.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bowed her head. It was funny that the circumstances had left her able to make almost entirely honest answers, so it made taking this sudden lecture a lot less upsetting. It was a good plan, considering she had not been informed in the slightest what was going on. In a low voice, she asked, “Would it be alright if I went in and checked on Ranko real quickly? I’ll come back and talk about this if you want.”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have only one more question. Is she the ‘sick friend’ Ranma was supposed to be taking care of tonight?”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did not know how to answer. The truthful answer was of course yes. If she said that, however, Nodoka would want to know where he was and why he had abandoned the girl. She glanced at Kasumi, who nodded almost imperceptibly. Ranma nodded at last, and sighed, “She 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sighed. “Go check on your sister, but hurry. I have some more questions to ask you.” She shooed Ranma back inside. Turning back to Kasumi, she asked, predictably, “Is my son still taking care of her?”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Kasumi smiled sadly, “No. He left her here for us to look after while he ran an errand. She needs something to help her get back her strength.”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see. Is he expected back soon?”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apparently what Ranko needs is, um, rather difficult to acquire.”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 he could be gone for days, then?”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am sorry, Auntie.”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will say this for my son, Kasumi, he does manage to keep rather busy. From some of the stories I’ve heard, he can’t sit still for a moment without some challenge or emergency or the demands of his Art dropping on top of him. I’ve never heard of someone forced to deal with so many demands on his attention,” Nodoka wandered into the Tea Room shaking her head in bafflement.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Nibunnoichi - Reflections</w:t>
      </w:r>
    </w:p>
    <w:p w:rsidR="00E4203A" w:rsidRPr="005C0E8B" w:rsidRDefault="00E4203A">
      <w:pPr>
        <w:spacing w:line="360" w:lineRule="auto"/>
        <w:rPr>
          <w:rFonts w:ascii="Montserrat" w:hAnsi="Montserrat" w:cs="Arial"/>
          <w:sz w:val="24"/>
        </w:rPr>
      </w:pPr>
      <w:r w:rsidRPr="005C0E8B">
        <w:rPr>
          <w:rFonts w:ascii="Montserrat" w:hAnsi="Montserrat" w:cs="Arial"/>
          <w:sz w:val="24"/>
        </w:rPr>
        <w:t>A. V. Morgan</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Part Thirty: Manly Obligations</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In spite of the fact that it was almost midnight, no one in the Tendo Dojo appeared to be inclined towards bed. Ranma spotted Soun and Genma, in panda form, scowling over a game of shogi that had not even been started yet. Nabiki had the table covered in travel brochures and what appeared to be detailed files on the Kunos and their family assets, scribbling madly through calculations and muttering about the relative cost of commercial travel and bribes sufficient to allow a privately owned jet passage through China. Oddly, Cologne was at her elbow pointing out the location of air strips in Qinghai Province. The pair of them looked up as Nodoka and Ryouga followed Ranma into the room, led by Kasumi. Without a word, they cleared the table and excused themselves. Ranma shrugged and followed the two upstairs, in search of “Ranko”. Through the open door of the guest room, she spotted her sitting in Akane’s arms, who served as a back rest holding Ranko up right. In front of them, Shampoo was supporting a book in her lap and flipping the pages while Ranko read the text. Ukyo was off to the right, holding a drink with a straw, offering it occasionally for Ranko to drink.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“Enjoying all the attention, ‘Ranko’?” Ranma teased, entering the 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Close the door,” Ranko snapped her head up and ordered.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Frowning, Ranma did so. “I thought I was supposed to be Ranko,” she challenged, looking for an explanation. She came forward and knelt across from Ukyo. Peering at the book in Shampoo’s lap, she frowned. It was written in Chinese. Most of the symbols could be related to Kanji, but the result made little to no sense. Looking up at her twin, she frowned suspiciously, “Don’t tell me you’re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 But more of her memories are coming to me,” she sighed, leaving the confusion that was causing her unmentioned. “The reason I am Ranko is because you are Ranma,” she addressed the first question. “I’ve given up everything that was not mine, so you should be happy to have that back all to yourself.”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paused. “Do you wanna explain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mean you don’t remember waking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paled. That question stabbed through the wall of a psychic hurricane deep into the eye of calm preserving Ranma’s sanity. Her instincts still insisted that she had arrived in Jusenkyo a few hours ago, got knocked into a spring and woke up to evening in the heart of Tokyo. Her first experience in her cursed form, making love with Ryouga. At the same time, her head was full of memories detailing almost a year building up to that moment. She clung to those memories desperately, needed them to preserve her sanity. It was so much easier to accept that actually going through with it, actually having sex, had triggered some kind of regression to the event that made it possible. An indication that she could not abandon her manhood. So, she had fought the strange dysphoria, denied her instincts. Ranko’s question cut right through all of that. Ranma remembered waking up, helpless, with a boy she could barely remember fucking her. Somehow, Ranko knew about that?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would you know about that!?” Ranma demanded as a deep, burning flush darkened her face. The surprise on everyone’s faces warned her too late that, whatever Ranko had meant, it had not been precisely what she feared. Her obvious embarrassment roused immediate suspicion.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something you wanna let us in on, Ran-chan?” Ukyo grinned.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do remember us pulling you out of that spring, right?”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glared at Ukyo and turned to Ranko, nodding hesitantly. Ranko knew about the dream. Not what happened AFTER she awoke. Maybe Ranma was right still. Maybe she had blacked out and somehow fell into synch with the entranced Ranma-chan. Maybe that was what triggered her regression. Clinging to that hope, Ranma addressed the question. “I had this strange dream. Ryouga and I were… uh… well, you know how we, uh… get into fights. Um. I, ah… musta gotten knocked out or somethin’ and that’s when I had the dream. I still don’t know how you can know about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“Is good you not amazon womans! You let get knocked out by Lost Boy, he be you Airen now!” Shampoo laughed. When Ranma proceeded to blush even darker, with a surprised look on his face, the others joined in and laughed until they could not breathe. Just as Shampoo recovered, she added, “You no be careful, next thing know, you get knocked UP by Lost Boy! Then in really big mess!” Shampoo fell over laughing.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Akane fought for sanity and snapped, “Geez, Shampoo! Go easy on the guy! It’s bad enough he’s stuck as a girl at the moment, there’s no need to terrify him!” She turned a reassuring look on Ranma, and was startled by how spooked she looked. “Are you alright,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want to know what the hell is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Ranko interrupted, wiping her eyes dry. She had laughed so hard she started crying. Shaking her head, she returned to the point, “What I was going to say was, it wasn’t a dream. Your mind has been submerged since you fell in the spring before last summer. I guess it’s harder for you to tell your memories of the past year are mine than it was for Fa Shen. I know what you ‘dreamed’ ‘cuz I was there too.” She proceeded to explain what had happened to Fa Shen and herself, and what she presumed happened to Ranma. Ranma noted instantly that this shattered the plan she had been told over the phone. She could not join with Ranko; she would not regain the ability to become a man. She was locked in stunned silence as Ranko explained the theory of who she was and where she had come from. “I had no idea that waking both of you up could have killed me, I just didn’t want to leave you buried there.”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had gone very pale. Her instincts were screaming in agreement with Ranko and Fa Shen’s logic. Her denial crumbled. Once again, her mind tried to shut down, as it had when she was cleaning up after… The trauma was beyond her grasp. The pleasure, greater than anything the boy had ever known. With a heroic effort, she struggled to remain coherent and try to understand what was going on. After a long silence, she spoke. “So, what you are saying is, everything I remember from the past year came from you. I got them from a ‘projection’ of you, so all her thoughts and feelings… they belong to you, not me?” she demanded in a strained voice.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nodded. “Yes. Just like everything I can remember before drowning or falling in the spring belong to Fa Shen and you.” She was going to say something more, but Ranma seized up. She tightened and shook violently for several moments as she fought for control of her mind. Then, she simply sagged and keeled over backwards to stare at the ceiling. “Are you okay?”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“Up until this week, you believed you were me,” Ranma had found a way to cope, searching through inherited memories and finding the overwhelming majority to be compatible with her self image. “You had no clue you could be anyone else. Except for some trouble rememberin’ things I would have remembered quicker, you thought and did and said everything exactly like I would.” They were statements of observation, but it sounded like she wanted someone to agree with her.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have to assume that. I had to have your identity stripped away from me to even begin to be any different,” Ranko put carefully. Ranma crossed her arms and stared up for a little longer, before sitting upright.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guess I can live with it.” Ranma sighed, looking years older suddenly. The shock was terrible. Numbing. Ranma had lost her manhood and almost a year of her life. The memories of a person who had thought and acted just like she would have, were a pale substitute. Even if they gave her the benefit of that year, and provided a way to deal with her present form. She had to accept them, of course. She needed them. The condition and circumstances she had inherited her body in could not be altered. It was conceivable, given the same circumstances, she would have made the same “sacrifice” as the “projected” Ranko. Unable to deny she had enjoyed her ruin, she would just have to learn to deal with 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Pushing all of that aside, she returned to Ranko’s problem. It was a nice distraction from her own problems. She took a moment to sort things out. “So, your curse is locked, and you’re hovering on the brink of death. I suppose everyone else knows I’m the real Ranma, so Pops probably has some scheme cooked up to restore my manhood and push ahead with marrying me and Akane?” she quickly postulated, giving Akane a cautious, curious look. There was a round of nods. Ranma sighed. “What’s it gonna take to fix you, Ranko?”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“I’m looking for ways to regenerate ki. I need to be back to full strength to close myself off from the mirror. I can’t unlock my curse until then or the next change could erase me,” she shuddered. She pointed at the books, “I’m looking at the bit about the Chaunshontsuniichan right now. Somehow that curse creates two bodies, each with as much ki as the original. Obviously, there’s a way to draw ki directly from the soul, so I am trying to figure out how and charge myself back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 actually makes sense,” Ranma tilted her head in thought. Going over what she knew of ki, she quickly became distracted. She could feel how she was forced to access her new memories, just to participate in this conversation, and how each time she did she strengthened her connection to them. The boy she had been a year ago had already been irreversibly changed. Unable to avoid that, she tried not to fight it. At least she had only a year of such memories to cope with. Ranko apparently had two lifetimes, short as they were. Rather than bring that up, she picked up a question that had been on her mind coming upstairs. “What’s up with Nabiki and the old mummy?”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“Emergency expedition to Jusenkyo, get boy and girl curse for Ranma and Fa Shen,” Shampoo informed soberly.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felt a sudden wash of relief. If such a plan did not go completely awry, there was hope of being a man again. She could climb out of the pit she had landed in, eradicate the weakness that undermined her manhood. She hoped being male offered something to counter the irresistible temptation of intercourse as a girl. She could not conceal her eagerness as she challenged, “Seriously!?”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“Our father’s insisted on taking care of the two of you immediately,” Akane nodded. “Nabiki thinks she can con Kuno into letting us use his family’s private jet, and Cologne knows who to contact for permits to fly directly to her home province. All three of you are going, but… Ranko can’t come back until she has recovered enough to have her curse unlocked, and she has to visit the Musk for that.” Akane sighed, “Unfortunately, none of the rest of us can go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not?” Ranma frowned.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jet can only carry so many people, Ranchan!”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“Who needs a jet?”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can’t we shove everyone into the compact mirror and have Mousse fly us all there? Doesn’t he sometimes carry messages that way for Cologne?”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smacked her fist into her palm, “Is true! Mousse do all time!”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“Sometimes you frighten me,” Akane gaped, staring at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“Feelin’s mutual,” Ranma smirked. They knew each other that well, but technically they had just met. Ranma had to laugh. It was better than screaming. Akane stared at her in confused annoyance, eyes narrowed, as she roared hysterically. When she calmed down, she felt a lot better, but decided not to explain what had struck her as so funny. Instead, she turned to the person who made the “joke” possible. She leaned forward and put her hand on top of Ranko’s as she said, “Don’t worry, Ranko. We’ll get you fixed up!” At the same time Ranko stiffened in surprise. “What is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took her hand back and began to move her arms, slowly and steadily through part of a kata. “Wow. What did you do,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didn’t do nothin’! I swear!” she waved her hands in instant denial.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is it Ranko?” Akane shook the smaller girl.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she touched me, I got a sudden rush of energy!” she stared at Ranma, and touched her again. “Huh. Nothing this time… It was sorta like you had a charge of energy built up around you, or inside of you and…” She shifted her attention inwards. She nodded gently, “Somehow you had some excess ki around you and it flowed into me when you touched me! Whatever it was, raised my ki level a bit, enough to get rid of the shakes. Ranma, can you think of anything you’ve done that would let you build up a charge like that!?”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blinked slowly. “Maybe our ki is close enough that you could siphon some of it off?” she suggested. Her mind was trying to do that odd shutting itself down thing again.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shook her head, “No, if that was the case, I’d have felt that earlier when Fa Shen touched me.” Ranko thought back. She had been pretty numb at first, and had not noticed it at the time, but Fa Shen had casually touched her several times for comfort, support and curiosity. If there had been any ki transfer she would certainly have noticed it! “It has to be something you’ve done recently, since you woke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swallowed, in sudden panic. In search of anything “unusual” she had done, there was one overwhelmingly large suspect that immediately reared forth. Her skin chilled and prickled as she thought of it. At the same time she was shaking her head in denial.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“Damn!” Ranko looked down.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Akane studied her worriedly. “Are you okay? You look like you’ve seen a ghost.”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“Wha-what? I mean… No. I need to- I have to talk to Ryouga… and- and my Mom.”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was odd,” Ukyo muttered as Ranma ran out of the room.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“Well, maybe we should tell Nabiki and Cologne about Ranma’s idea?” Akane proposed, trying to keep her growing concern out of her voice. Ukyo shrugged and got up. She skipped out the door and down the hall to Nabiki’s room and returned a moment later with the middle Tendo daughter and the amazon matriarch. Akane quickly repeated Ranma’s idea to them. After they recovered from the surprise and embarrassment of overlooking that option, they huddled around Ranko and quickly considered the plan.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Ranma rushed downstairs and into the Tea Room, her mind awhirl. The instant she heard about the planned trip to Jusenkyo, she had silently resolved to avoid any and all temptations to be a girl. Unlike Ranma-chan, she had no rival in their trio for the identity of Ranma. She could understand the other girl’s reasons for claiming the identity of Ranko. It was perfect for someone who was a fusion of Ranma and Fa Shen. In an odd way, Ranma could almost think of Ranko as their daughter. That feeling had inspired her promise to help fix the girl. If what she suspected was true, the only way she would be able to keep that promise was to give in to her greatest female temptation. She burst into the room and stared at Ryouga. Nodoka looked up at her, over the brim of her tea cup. Before the woman could swallow and speak, Ranma stormed over to Ryouga and hauled him to his feet. “I need to speak with you about something. 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“Huh?” Ryouga caught his balance.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“Ranneko,” Nodoka cleared her throat and set down her cup. “I am still waiting to discuss some things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glanced at her. “This will just take a moment. Can you please wait a little longer? This is important,” she declared in her most serious voice. Nodoka studied her a moment then nodded. Ranma headed out to the dojo, “Come on, Ryouga.”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shrugged and allowed himself to be dragged out of the house, down the covered walkway and into the training hall. Once they were inside, alone, and the doors secured, he asked, “Do you want to tell me what’s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“In a second,” she brushed him off and composed her mind. She could not bring herself to talk about what they had done that night. It would be simpler to look for evidence linking their activity to the generation or separation of extra ki. She nodded and turned to study the boy across from her. “Are you familiar with your normal ki levels? Can you sense your own ki?” Ryouga nodded. “Okay, take a look now and tell me what you see.”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focused his attention inward, asking, “You want to tell me what I am looking for? I don’t sense any drain, but then again I have not been fighting recently. I don’t know if I could power a shishihokodan right now. My ki is the strongest I’ve ever felt it, but I’m just not generating any heavy chi. I guess you cured me of my depression,” the boy grinned. For a moment, she looked relieved, then she frowned in thought. “Is that what you wanted to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“Is there any residue or charge built up?”</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concentrated harder, then nodded. “That’s odd. I almost didn’t notice it because it’s kind of detached. It’s my ki, but it’s sort of been shed or split off from the rest. What does that mean?” He opened his eyes and jerked. Ranma looked like someone had killed her puppy and offered her a kitten instead.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do I do?” she breathed in sudden desperation. More to herself than Ryouga, she babbled, “I- I- I have to tell… but then they’ll know… I… Ryouga!” Ranma looked up at him, and at the sight of his concern suddenly wanted to run into his arms, be held, protected. Horrified by her emotional response, she literally jumped away from the boy to stop herself from obeying it. She wanted to scream. It was easy to integrate the memories she had gained, but along with the information came patterns of thought and action ultimately evolved from those experiences. She could not reject them, but she did not want to be controlled by them. Only the most recent developments truly scared the boy in her. Trembling, she fought the emotions they unlocked.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“What’s going on?” Ryouga was hurt and concerned by her reactions.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even know where to start, man.”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for one thing, what’s wrong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“You don’t want to know,” Ranma declared, turning and walking out of the dojo. It was impossible to tell Ryouga what she had learned about herself from Ranko, how it changed everything between them beyond hope. If she could not tell him she was Ranma, she could not tell him why she was afraid to reveal the solution to Ranko’s problem. If she revealed that she had sex with Ryouga, and that ever got back to her mother, Ranma was dead. She collapsed on the walk on her way back inside. “Too many secrets,” she sobbed, fighting against tears that came so easily in this form.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having followed her, heard and saw this and felt a sharp, cold shock run up his spine. He moved to her side and picked her up, “What secrets, Ranma? What don’t I want to know?”</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sighed. “Hell, you’ll find out anyway. I… am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frowned, “You’ve been telling me that since…”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began to shake harder. “Now I know why!” she interrupted. “I am Ranma, the real Ranma, the only Ranma there is. The girl you loved died in your arms tonight. Part of her anyway. The rest of her is upstairs,” Ranma bit off as clearly as she could manage. When Ryouga stiffened in shock, Ranma broke out of his grip and ran inside. In her thoughtless desperation to get her point through his thick skull, she had said the worst possible thing. A strangled cry of rage and grief came from the boy she had just abandoned. Ranma grit her teeth and forced herself to keep walking, hating herself more with every step. Nodoka met her in the hall, took one look at her lost and self-loathing expression and dragged her into the furo. Ranma did not resist, until the woman began to undress her. “What are you doing?”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“We’re taking a bath. It will give us the privacy to talk,” she pulled the girl’s dress up over her head and set it aside. Then she noticed the girl was only wearing a bra and stockings under it. In a voice of parental alarm, Nodoka gasped, “What happened to your panties, Ranneko?”</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 xml:space="preserve">Kasumi had an unpleasant premonition when Ranma came downstairs and dragged Ryouga outside to talk. She knew the girl would be informed of what had happened as soon as she spoke with Ranko, in the process learning that all the obligations and privileges of being Ranma would be returned to her, along with her proper gender, in the near future. It had not taken much to guess how the revelation would impact the nascent relationship between her and Ryouga. Fa Shen had claimed to remember things from the Ranma he replaced, so Ranma probably remembered things from the Ranko she replaced, but would not want to be Ranko anymore than Fa Shen wanted to be Ranma. Kasumi put a hand to her head, staving off a headache. All confusion aside, her fear had been confirmed by the scene she just witnessed, as Ranma destroyed Ryouga with the bad news. As the girl fled, Kasumi slipped out of the shadows and knelt beside the devastated boy and gently hugged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 he felt the support of the eldest Tendo daughter, Ryouga articulated his suffering in a choked, soul wrenching cry. A moment later the sound of the door closing behind Ranma was heard, and Kasumi bent her head to Ryouga’s ear and she murmured, “Ryouga. Ranko mentioned that this might happen because of Ranma’s awakening. She asked me to bring you to her if it did, so she could explain what is really going on. Can you… keep it together long enough to hear her out?”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the boy asked, grasping for a ray of hope.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“Yes. Part of what Ranma said was true. Ranma is not the girl you fell in love with. The Ranko you dated tonight was a… a projection, they said… of the Ranko upstairs. I’m still having a hard time understanding it. I think she can explain it better. Would you like me to take you up to her?” Kasumi offered.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nodded, fighting to hold the shards of his heart together. Kasumi offered a reassuring, motherly smile, and helped the boy to his feet, then let him into the house. There was no sign of Ranma or Nodoka as they made their way to the Tea Room. Genma was waving signs madly, keeping up his side of an argument with Soun, who was straining to keep the panda from rushing out of the room.</w:t>
      </w:r>
    </w:p>
    <w:p w:rsidR="00E4203A" w:rsidRPr="005C0E8B" w:rsidRDefault="00E4203A">
      <w:pPr>
        <w:spacing w:line="360" w:lineRule="auto"/>
        <w:rPr>
          <w:rFonts w:ascii="Montserrat" w:hAnsi="Montserrat" w:cs="Arial"/>
          <w:sz w:val="24"/>
        </w:rPr>
      </w:pPr>
      <w:r w:rsidRPr="005C0E8B">
        <w:rPr>
          <w:rFonts w:ascii="Montserrat" w:hAnsi="Montserrat" w:cs="Arial"/>
          <w:sz w:val="24"/>
        </w:rPr>
        <w:tab/>
        <w:t>“Father? What is going 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[Nodoka has Ranma!] was written on a sign Genma pulled out of the stack at his feet. He kicked over another. [She took him into the bath!] A couple more signs followed, [He doesn’t understand the danger!], [I have to separate them! Rescue my son!]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At the same time, Soun was retorting. “Saotome-kun! Please be reasonable! I am sure Ranm- Ranko explained everything! Nodoka suspects nothing! You mustn’t go in there! Ranma is safe from hot water, but you are not!”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[That’s not the point! They’re BATHING together!!!] the panda moaned.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“They’re in the BATH! What else would the be doing together!?” Soun shook the panda roughly. “Get a hold of yourself, Saotome-kun!”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[But, he’s never been with a naked woman before!] The sign flipped. [It’s also his first time AS a naked woman!!!] A new sign. [He’ll flip out! He’ll expose his true identity!!!]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“Fa Shen said he should remember everything,” Soun protested.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Kasumi cleared her throat. “Ranma has already talked to Ranko. Maybe you should come upstairs and she can tell you how Ranma is dealing with all of this?” she suggested. “Maybe Nabiki has worked out the details for that trip to China. You could also talk to her,” Kasumi added. If nothing else, the fathers needed to concentrate on doing something productive. Both of them had been unhinged by the night’s events. After demanding the families mount an immediate excursion to restore Ranma’s manhood, and setting the plans in motion, they had done nothing besides brood. They had argued about what sort of state Ranma would be in when he arrived, concerned that he might reveal himself to his mother upon awakening before anyone could explain to him what had happened. Genma remembered the reaction Ranma—the person everyone had assumed was Ranma—had to being cursed. From the way Fa Shen had reacted, the two men were convinced Ranma would rouse Nodoka’s suspicions. Retreating into panda form had only made Genma worse, since he could not articulate his fears, or confront the “boy” when she came home.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Kasumi! That is an excellent idea!” Soun locked his arm around the foreleg of Genma-panda and began dragging him toward the stairs. “Come on, Saotome-kun. Let’s go see what Nabiki and the old woman have figured out!” With a last look in the direction of the wash room, Genma relented and allowed himself to be dragged upstairs. Kasumi and a shell-shocked Ryouga followed them. A moment later, everyone but Nodoka and Ranma was crammed into the guest room. This included Mousse who climbed in through the window as Kasumi led Ryouga over to Ranko’s side.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“Why you come back here, Mousse?” Shampoo fumed.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“Now, now, Great-Granddaughter,” Cologne soothed, perching on her staff and studying the boy carefully. “It’s actually good that he is here, as we will need his help to restore Ranma and Fa Shen to semi-normal. Do come in, boy.”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“What can he do to help my son?” Genma demanded, setting down the kettle Kasumi had left on a hot plate in the guest room after it’s contents restored his human form. Considering the role the male amazon had played in provoking the current fiasco, Genma was far from willing to trust Mousse in anything.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“Actually, it was Ranma’s idea,” Cologne stated. She repeated Ranma’s plan, with help from the girls who had first heard it, and with logistical details worked out by herself and Nabiki. “We will need most of tomorrow to prepare, since we will have to provide food, water and supplies for two to three days for each person who rides in the compact. There are some favorable routes, and good winds, but crossing the Sea of Japan and most of China is quite a bit for a duck. Wouldn’t you agree, Mousse?”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 flight is never without it’s hazards, Elder, but with the right preparation, I am certain I could reach Jusenkyo in forty-eight hours or less,” the boy nodded. “However, I must first take care of the business that brings me here again tonight,” he raised a stalling hand and turned to approach Ranko and knelt before her, “I challenge you, Ranko, for the right to your hand in marriage.”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was an immediate uproar. Everyone spoke at once in disbelief or anger, drowning each other out. Cologne finally shouted for silence and pointed to Mousse, “Explain yourself, Mousse!”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should think that was self explanatory, Elder. Ranko is a fine woman, and a warrior without equal under normal circumstances. Also, as I have made my intentions known, and will wait until such time as she is able to meet me in honorable combat, you now have reason to trust that no harm will befall those who travel with her in my care,” Mousse declared. Then he smiled, “I will be happy to deliver her, and all who wish to accompany her, to our home in China as soon as this challenge is met.”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won’t help us get to China until I fight you!?” Ranko gasped.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is correct. I do not want the council to rule on your status until I have had a chance to establish my claim,” Mousse nodded.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“Why are you doing this Mousse!?” Ranko pleaded. “How can you do this to Ranma and Fa Shen!?”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“As soon as Elder Cologne recognized you as an amazon, I knew I had no choice. Because of you, regardless of who you thought you were, I have lost every chance I had to marry Shampoo. Since I cannot settle for less, my only hope is to try for more. That means, I must defeat and marry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makes you think I will let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 doesn’t matter. All that matters is that you have to let me try.”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stiffened and stared at Cologne. “Is this true?”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Cologne nodded sadly, “I am afraid so, child. You don’t have to fight him in your present condition, but, you cannot refuse the challenge without dire consequences. If you refuse, you lose the protection of your amazon ‘heritage’ and Shampoo would have to fulfill the Kiss of Death. If she refuses to do so, Mousse is free to proceed with his original plan to enslave Shampoo. Because I cannot allow that, the three of you would die for nothing.” Cologne spat and glared at Mousse. Because all of his plotting was rooted in amazon law, she did not have the right to punish him for his impudence. “You will find no allies among her ‘siblings’ by denying them passage to Jusenkyo, Mousse. A very foolish move,” she declared with scorn.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shrugged, “I do not agree. This will encourage them to help her recover as quickly as possible. It will guarantee that she is fit to return to China, and able to concentrate on dealing with the Musk to unlock her curse.”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who had listened to all of this, stepped forward and clamped a fist of stone around Mousse’s neck. “One of the last things Ranko told me, before Ranma woke up and destroyed her, was that it was you who caused Ranma-chan’s collapse. You are responsible for the ‘awakenings’ that destroyed the woman I love. The woman who finally admitted that she loved me. The only thing keeping me sane right now is the thought that my Ranko was just a projection of this Ranko,” he pointed at the red-head for emphasis. A bruised and sickly aura of green, purple and black was emanating around him, darkening as he spoke. “I don’t know why she’s suddenly subject to your amazon laws, but I can tell you this. If you force her into a loveless marriage you will not live long enough to take advantage of it,” he pulled the near-sighted master of hidden weapons close, so they were staring into each other’s eyes. Mousse’s face was darkening in pace with Ryouga’s aura. “Do I make myself clear?”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Mousse, who had not bothered to struggle, holding onto Ryouga’s arm solely to ease the stress on his neck, tried to nod. Ryouga snarled and threw him to the ground, away from Ranko. While Mousse pulled himself together, gasping, Ryouga knelt before Ranko. “Kasumi said you could explain it to me. There’s only one thing I need to know. Is there any hope…?” he looked up into Ranko’s eyes, letting his feelings show plainly on his face.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startled by the threat Ryouga had just delivered to Mousse, stared back at him. She had no idea what had happened on Ryouga’s date, but, obviously the feelings the boy initially possessed for Copy-chan had matured toward and been returned by her projection. She wanted to ask what had happened, but could not bring herself to speak. Instead she just nodded, once, timidly. She remembered her reaction to Ryouga asking her double on a date. She did have feelings for him, and no longer any reason to doubt them. It would not be hard to follow in her projection’s footsteps.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let out a breath he had been holding and offered a weak smirk. In a small voice, he asked, “Do I have to get in line to defeat you, so I may date with you?”</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Ranko chuckled.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Cologne sighed and shook her head. “Well, it seems you have all of Ranma’s luck when it comes to romance, child. You’ve been Ranko only a few hours now, and already you have two men chasing after you. Not to mention Shampoo. At least you do not need to worry about Akane and Ukyo, since their claims are assigned to Ranma,” she chuckled. Out of the corner of her eye, however, she saw the two girls she mentioned stiffen and blush. Akane went so far as to slip an arm under Ranko’s chin in a hesitant, but possessive embrace. Cologne’s eyes narrowed. Perhaps she had spoken too hastily.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Ranko chooses to remain a girl,” Genma interrupted, “will Shampoo continue to pursue Ranma?”</w:t>
      </w:r>
    </w:p>
    <w:p w:rsidR="00E4203A" w:rsidRPr="005C0E8B" w:rsidRDefault="00E4203A">
      <w:pPr>
        <w:spacing w:line="360" w:lineRule="auto"/>
        <w:rPr>
          <w:rFonts w:ascii="Montserrat" w:hAnsi="Montserrat" w:cs="Arial"/>
          <w:sz w:val="24"/>
        </w:rPr>
      </w:pPr>
      <w:r w:rsidRPr="005C0E8B">
        <w:rPr>
          <w:rFonts w:ascii="Montserrat" w:hAnsi="Montserrat" w:cs="Arial"/>
          <w:sz w:val="24"/>
        </w:rPr>
        <w:tab/>
        <w:t>Shampoo, who was glaring at Akane and Ukyo, turned to answer, cutting her great-grandmother off. “No. Even if Ranma become boy type again, no can claim Kiss of Marriage. Ranma must defeat Shampoo his self if want Shampoo be Ranma Airen. Is same as if amazon womans defeated by mans possessed by demon or spirit.”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“That is more or less correct, Shampoo,” Cologne admitted. “What the council needs to determine is if Ranko is enough of a man to fulfill the Kiss of Marriage, or if she was simply pretending to be a man, in ignorance of her true gender. It’s enough of an uncertainty that Mousse is free to challenge her in spite of Shampoo’s claim.” Cologne considered that more carefully, and noticed the position Mousse would be in if he succeeded in defeating Ranko. Like Shampoo, he would have to await the council’s ruling to validate a marriage to Ranko, but in the interim he could challenge Shampoo directly over her claim. Shampoo could either forfeit her claim, or fight Mousse. If Mousse won, he had the option of claiming Shampoo, since Ranko’s status was in doubt. She stared at him, and from the way he was looking at her, he had been waiting for her to figure it out. Once again, she had underestimated him.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“Well, if Ranma can figure out how she was able to charge Ranko’s ki, Ranko might be back to full strength by the time we’re packed for the trip,” Akane noted, optimistically. Everyone, except for Shampoo and Ukyo, stared at her in shock.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are you talking about, Akane?” Nabiki frowned.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“I’m not sure I understand. Ranko?” Akane passed the buck.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where it came from, or anything, but when Ranma touched me, she had a bunch of loose ki inside her or something, and it flowed into me,” Ranko explained. “She doesn’t seem to remember doing anything unusual, but if she can remember how she did it, and if she can do it without hurting herself, she might be able to charge me back up. If she can teach Fa Shen, the two of them together could do it twice as fast, since I’m used to having both their 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“What?” Ryouga asked suspiciously.</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“Do you want it in Chinese?” Ranko smirked. “Since you were with Ranma, maybe you know how she did it. Can you think of anything unusual she might have done that would build up extra ki?”</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Ryouga felt his system try to pale and blush at the same time. It was the only reason his color remained normal. He blinked, and cocked his jaw several times wordlessly, before noticing all the attention on him. He looked around the room, taking in the expectant looks on their faces. Swallowing hard, and frowning in thought, he realized two things. He suddenly knew why Ranma had freaked out in the dojo, and he did not dare mention the reason to anyone. With a heavy sigh, he shook his head. “No. But I’ll talk to her about 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There was a general silence, until Genma spoke up again. “Ranko? Ryouga? Can you tell me… How is my son dealing with… with everything?”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scowled.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gave Ryouga a concerned look. “He was pretty upset about things. I think he absorbed my memories of the past year more than Fa Shen. Most of the time I thought I was him, so they’re probably a lot easier to fit into his personality. He seemed to understand everything that is going on up to now, and he sounded happy about the trip to Jusenkyo.”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“Can’t wait to be a guy again,” Ryouga muttered angrily. He forced himself to shake it off and looked at Ranko. “What about you? Do you want to be a guy again too?”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Ranko looked down at her hands. “Not permanently. I’d like to be able to though. I guess the curse is normal for me. I’d feel pretty weird about never being a guy again. I suppose if I had to be one or the other, I’d want to be able to make that choice on my own, and not be forced to live with which ever one I was stuck with because of something else.”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Ryouga nodded. Closing his eyes thoughtfully, he took a deep breath. He had one last chance. He considered the mystery that was the woman he loved, the two losses he had already suffered trying to hold onto just a piece of her. If his only hope of being the man for her was to also be the woman for her, as he had suggested to Ranma, he was willing to make that sacrifice. He vowed silently that he would be part of the expedition to Jusenkyo.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r w:rsidRPr="005C0E8B">
        <w:rPr>
          <w:rFonts w:ascii="Montserrat" w:hAnsi="Montserrat" w:cs="Arial"/>
          <w:sz w:val="24"/>
        </w:rPr>
        <w:t>There had been too many shocks and revelations in one night. For all the memories she had suddenly crammed into her head, her mind was not used to the situations she was in. She had tried to note and keep aware of such things as the need to keep Nodoka from discovering that she was Ranma, but there was a limit to the number of things she could keep in mind at one time. The most recent shock absorbed so much of her attention she had been too distracted to keep up with her mother’s actions. It had not even occurred to her that there was one piece of evidence remaining from her de-flowing, more telling by its absence, until her mother confronted her about her missing panties. Her only serious thought about that, upon the resurgence of her natural persona, was a kind of relief at being spared the indignity of at least one article of feminine undergarment. She had tolerated the bra and stockings only because removing them would have drawn immediate comment. She had not expected to be undressing in front of Nodoka. Naturally, the moment she dropped her guard, that was exactly what she let happen!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stiffened. In spite of herself, she barked, “Shit!”</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“Ranneko!”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Ranma thought fast, her mouth already moving into defense mode, “This isn’t what it looks like!” That denial immediately brought to mind what it did look like, though. Since it had been the topic of two private conversations between them, Nodoka did not need any encouragement to suspect that the girl had indulged in the very thing the woman had so carefully cautioned against. While it worried Nodoka that the girl would have rushed ahead and sated her passion, it was more upsetting to think she would deceive her or deny what she had done after Nodoka had brought the subject out into the open. It signified a lack of trust or respect that was disturbing. Ignoring the girl’s protests, Nodoka knelt down, carefully examining the girl’s body for evidence of the truth. Pausing at the level of her crotch, and spying a string dangling between the girl’s legs, the suspicions that had popped into her mind suddenly retreated a bit.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“You use tampons,” Nodoka noted idly, sitting back on her heels. It suddenly seemed so obvious, she silently cursed herself for assuming the worst. She thought a moment, then hypothesized aloud, “You didn’t have a purse until I gave you one, so you could not have had anything with you. I take it you are early, and your panties were already ruined when you found a tampon dispenser?”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did not even try to work out Nodoka’s logic, she just nodded. Nodoka quietly apologized for almost jumping to conclusions, but Ranma silently thanked the kami that she had, at least in a favorable direction. The two remained silent as they finished undressing and washed. Ranma concentrated carefully on keeping her eyes from focusing on her mother until they were both up to their necks in the furo.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“Did you just break up with him?” Nodoka finally broke the silence.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nodded.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 am sorry. Everything was going so well before the truth came out. I hope this teaches you a lesson about deception, young lady,” Nodoka pursed her lips sternly.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“In more ways than you know,” Ranma sighed. “You wanted to talk to me about Ryouga?” she asked, hoping to spur the conversation toward it’s end.</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“Actually, I wished to clarify some things about you and Ranko.” Nodoka cleared her throat and asked, “The curse that affects my son, does it affect you or your sister?”</w:t>
      </w:r>
    </w:p>
    <w:p w:rsidR="00E4203A" w:rsidRPr="005C0E8B" w:rsidRDefault="00E4203A">
      <w:pPr>
        <w:spacing w:line="360" w:lineRule="auto"/>
        <w:rPr>
          <w:rFonts w:ascii="Montserrat" w:hAnsi="Montserrat" w:cs="Arial"/>
          <w:sz w:val="24"/>
        </w:rPr>
      </w:pPr>
      <w:r w:rsidRPr="005C0E8B">
        <w:rPr>
          <w:rFonts w:ascii="Montserrat" w:hAnsi="Montserrat" w:cs="Arial"/>
          <w:sz w:val="24"/>
        </w:rPr>
        <w:tab/>
        <w:t>“Um. It affected both of us. It’s part of what made us like one person.”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see.” Nodoka thought for a moment. “Is that why Ranma was helping Ranko, because this curse is responsible for her condition?”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“It’s better to say, an attempt to cure it is.”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“When you declined my offer to adopt you, was that because you were not Ranko, or because you sincerely fear that you, or her, are in peril of dying?”</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“Some of both. There was always the risk that Ranko, or I, would not survive a cure that benefited Ranma. There still is,” she explained. </w:t>
      </w:r>
    </w:p>
    <w:p w:rsidR="00E4203A" w:rsidRPr="005C0E8B" w:rsidRDefault="00E4203A">
      <w:pPr>
        <w:spacing w:line="360" w:lineRule="auto"/>
        <w:rPr>
          <w:rFonts w:ascii="Montserrat" w:hAnsi="Montserrat" w:cs="Arial"/>
          <w:sz w:val="24"/>
        </w:rPr>
      </w:pPr>
      <w:r w:rsidRPr="005C0E8B">
        <w:rPr>
          <w:rFonts w:ascii="Montserrat" w:hAnsi="Montserrat" w:cs="Arial"/>
          <w:sz w:val="24"/>
        </w:rPr>
        <w:tab/>
        <w:t>“Are you saying my son is willing to let you two die for him?” Nodoka asked in a pained voice. She was shocked when Ranma’s head snapped up and she stared at Nodoka as if she had been stabbed through the gut. Unwittingly, the question had landed on the rawest nerve in her psyche. Her reluctance to share her discovery was tantamount to just that, cowardice.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Ranma swallowed hard and tried to find some way to answer. It suddenly helped that Ranma was not exactly “himself” at the moment. Her mind, racing for most of the evening, was primed perfectly, and the words she needed began to cascade through her mind. “N-Nodoka, I can’t tell you how much he has risked and sacrificed already. You have no idea what a threat this curse is to his manhood, or how hard he has tried to remain worthy of being your son—a man-among-men.” She slapped her hand to her breastbone and cried, “I am that threat! Ranko is that threat! To save Ranko, he will have to do something you could never forgive, something that would violate the contract irrevocably. He can save her life, he can rid himself of the curse forever, but then… then he would die for breaking a promise his stupid, ignorant, idiot of a father made on his behalf!”</w:t>
      </w:r>
    </w:p>
    <w:p w:rsidR="00E4203A" w:rsidRPr="005C0E8B" w:rsidRDefault="00E4203A">
      <w:pPr>
        <w:spacing w:line="360" w:lineRule="auto"/>
        <w:rPr>
          <w:rFonts w:ascii="Montserrat" w:hAnsi="Montserrat" w:cs="Arial"/>
          <w:sz w:val="24"/>
        </w:rPr>
      </w:pPr>
      <w:r w:rsidRPr="005C0E8B">
        <w:rPr>
          <w:rFonts w:ascii="Montserrat" w:hAnsi="Montserrat" w:cs="Arial"/>
          <w:sz w:val="24"/>
        </w:rPr>
        <w:tab/>
        <w:t>“Ranneko! Surely that cannot be! How could saving a girl’s life be unmanly by any stretch of the imagination!?”</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can’t tell you that without damning him here and now. What I can say is, it’s not the curse that unmans him. It’s the things it forces on him, the situations he has to face, the price he has to pay to get what she needs to survive.” She put her hands over her face. “It’s him or us. I can tell you this, there are a lot of people who want him more than me. What about you. If you had to chose between him or me, who would you want to live?”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want my son to live, of course, but not at your expense.”</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don’t know how Ranko and I can survive without it costing Ranma his life. For Ranma to survive, both the curse and the contract, Ranko could, and I certainly would, die. That’s what makes it a curse,” she sighed. “Ranma knows that the manly thing to do is to sacrifice himself. It’s safe to say, he knows you would expect that of him. I can’t let him do that for me, but I can’t stop him from doing it for Ranko. It’s his decision that can save her. It’s not his decision to save me. It would be kind of stupid to let myself die, though, if ends up dead because of the contract. Don’t you think?”</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 had no idea he… you… faced such drastic choices.”</w:t>
      </w:r>
    </w:p>
    <w:p w:rsidR="00E4203A" w:rsidRPr="005C0E8B" w:rsidRDefault="00E4203A">
      <w:pPr>
        <w:spacing w:line="360" w:lineRule="auto"/>
        <w:rPr>
          <w:rFonts w:ascii="Montserrat" w:hAnsi="Montserrat" w:cs="Arial"/>
          <w:sz w:val="24"/>
        </w:rPr>
      </w:pPr>
      <w:r w:rsidRPr="005C0E8B">
        <w:rPr>
          <w:rFonts w:ascii="Montserrat" w:hAnsi="Montserrat" w:cs="Arial"/>
          <w:sz w:val="24"/>
        </w:rPr>
        <w:tab/>
        <w:t>“If I were your son, what would you have me do?”</w:t>
      </w:r>
    </w:p>
    <w:p w:rsidR="00E4203A" w:rsidRPr="005C0E8B" w:rsidRDefault="00E4203A">
      <w:pPr>
        <w:spacing w:line="360" w:lineRule="auto"/>
        <w:rPr>
          <w:rFonts w:ascii="Montserrat" w:hAnsi="Montserrat" w:cs="Arial"/>
          <w:sz w:val="24"/>
        </w:rPr>
      </w:pPr>
      <w:r w:rsidRPr="005C0E8B">
        <w:rPr>
          <w:rFonts w:ascii="Montserrat" w:hAnsi="Montserrat" w:cs="Arial"/>
          <w:sz w:val="24"/>
        </w:rPr>
        <w:tab/>
        <w:t xml:space="preserve">“In this matter, only your conscience can decide,” Nodoka cupped the girl’s cheek, aching with sadness. “You, as much as my son, need to do what you feel is right. What is most honorable. The sacrifices are asked of you, not me, nor anyone else. If you must choose between honor and integrity, do not betray the latter. Honor can be restored.” </w:t>
      </w:r>
    </w:p>
    <w:p w:rsidR="00E4203A" w:rsidRPr="005C0E8B" w:rsidRDefault="00E4203A">
      <w:pPr>
        <w:spacing w:line="360" w:lineRule="auto"/>
        <w:rPr>
          <w:rFonts w:ascii="Montserrat" w:hAnsi="Montserrat" w:cs="Arial"/>
          <w:sz w:val="24"/>
        </w:rPr>
      </w:pPr>
    </w:p>
    <w:p w:rsidR="00E4203A" w:rsidRPr="005C0E8B" w:rsidRDefault="00E4203A">
      <w:pPr>
        <w:spacing w:line="360" w:lineRule="auto"/>
        <w:rPr>
          <w:rFonts w:ascii="Montserrat" w:hAnsi="Montserrat" w:cs="Arial"/>
          <w:sz w:val="24"/>
        </w:rPr>
      </w:pPr>
    </w:p>
    <w:sectPr w:rsidR="00E4203A" w:rsidRPr="005C0E8B">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02959246">
    <w:abstractNumId w:val="0"/>
  </w:num>
  <w:num w:numId="2" w16cid:durableId="1027675323">
    <w:abstractNumId w:val="0"/>
  </w:num>
  <w:num w:numId="3" w16cid:durableId="1843814524">
    <w:abstractNumId w:val="0"/>
  </w:num>
  <w:num w:numId="4" w16cid:durableId="841163213">
    <w:abstractNumId w:val="0"/>
  </w:num>
  <w:num w:numId="5" w16cid:durableId="1954748391">
    <w:abstractNumId w:val="0"/>
  </w:num>
  <w:num w:numId="6" w16cid:durableId="516312429">
    <w:abstractNumId w:val="0"/>
  </w:num>
  <w:num w:numId="7" w16cid:durableId="62246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3DA4"/>
    <w:rsid w:val="00330574"/>
    <w:rsid w:val="005C0E8B"/>
    <w:rsid w:val="009B3DA4"/>
    <w:rsid w:val="00E4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2E2CD6AE-D850-4450-8599-8EC6B597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8B"/>
    <w:pPr>
      <w:spacing w:after="240" w:line="276" w:lineRule="auto"/>
    </w:pPr>
    <w:rPr>
      <w:rFonts w:cstheme="minorHAnsi"/>
      <w:sz w:val="28"/>
      <w:szCs w:val="28"/>
    </w:rPr>
  </w:style>
  <w:style w:type="paragraph" w:styleId="Heading1">
    <w:name w:val="heading 1"/>
    <w:basedOn w:val="NoSpacing"/>
    <w:next w:val="Normal"/>
    <w:link w:val="Heading1Char"/>
    <w:qFormat/>
    <w:rsid w:val="005C0E8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C0E8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C0E8B"/>
    <w:pPr>
      <w:outlineLvl w:val="2"/>
    </w:pPr>
    <w:rPr>
      <w:sz w:val="40"/>
    </w:rPr>
  </w:style>
  <w:style w:type="paragraph" w:styleId="Heading4">
    <w:name w:val="heading 4"/>
    <w:basedOn w:val="Heading3"/>
    <w:next w:val="Normal"/>
    <w:link w:val="Heading4Char"/>
    <w:qFormat/>
    <w:rsid w:val="005C0E8B"/>
    <w:pPr>
      <w:numPr>
        <w:ilvl w:val="3"/>
      </w:numPr>
      <w:outlineLvl w:val="3"/>
    </w:pPr>
    <w:rPr>
      <w:sz w:val="32"/>
    </w:rPr>
  </w:style>
  <w:style w:type="paragraph" w:styleId="Heading5">
    <w:name w:val="heading 5"/>
    <w:basedOn w:val="Heading4"/>
    <w:next w:val="Normal"/>
    <w:link w:val="Heading5Char"/>
    <w:qFormat/>
    <w:rsid w:val="005C0E8B"/>
    <w:pPr>
      <w:numPr>
        <w:ilvl w:val="4"/>
      </w:numPr>
      <w:outlineLvl w:val="4"/>
    </w:pPr>
    <w:rPr>
      <w:sz w:val="28"/>
    </w:rPr>
  </w:style>
  <w:style w:type="paragraph" w:styleId="Heading6">
    <w:name w:val="heading 6"/>
    <w:basedOn w:val="Heading5"/>
    <w:next w:val="Normal"/>
    <w:link w:val="Heading6Char"/>
    <w:qFormat/>
    <w:rsid w:val="005C0E8B"/>
    <w:pPr>
      <w:numPr>
        <w:ilvl w:val="5"/>
      </w:numPr>
      <w:outlineLvl w:val="5"/>
    </w:pPr>
    <w:rPr>
      <w:bCs/>
      <w:sz w:val="24"/>
      <w:szCs w:val="24"/>
      <w:u w:val="single"/>
    </w:rPr>
  </w:style>
  <w:style w:type="paragraph" w:styleId="Heading7">
    <w:name w:val="heading 7"/>
    <w:basedOn w:val="Heading6"/>
    <w:next w:val="Normal"/>
    <w:link w:val="Heading7Char"/>
    <w:qFormat/>
    <w:rsid w:val="005C0E8B"/>
    <w:pPr>
      <w:keepNext w:val="0"/>
      <w:numPr>
        <w:ilvl w:val="0"/>
        <w:numId w:val="0"/>
      </w:numPr>
      <w:outlineLvl w:val="6"/>
    </w:pPr>
    <w:rPr>
      <w:b w:val="0"/>
      <w:kern w:val="0"/>
    </w:rPr>
  </w:style>
  <w:style w:type="paragraph" w:styleId="Heading8">
    <w:name w:val="heading 8"/>
    <w:basedOn w:val="Heading6"/>
    <w:next w:val="Normal"/>
    <w:link w:val="Heading8Char"/>
    <w:qFormat/>
    <w:rsid w:val="005C0E8B"/>
    <w:pPr>
      <w:outlineLvl w:val="7"/>
    </w:pPr>
    <w:rPr>
      <w:i/>
      <w:iCs/>
      <w:u w:val="none"/>
    </w:rPr>
  </w:style>
  <w:style w:type="paragraph" w:styleId="Heading9">
    <w:name w:val="heading 9"/>
    <w:basedOn w:val="Heading8"/>
    <w:next w:val="Normal"/>
    <w:link w:val="Heading9Char"/>
    <w:qFormat/>
    <w:rsid w:val="005C0E8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C0E8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C0E8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5C0E8B"/>
  </w:style>
  <w:style w:type="character" w:customStyle="1" w:styleId="Subheading2Char">
    <w:name w:val="Subheading 2 Char"/>
    <w:link w:val="Subheading2"/>
    <w:rsid w:val="005C0E8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C0E8B"/>
    <w:rPr>
      <w:sz w:val="40"/>
      <w:szCs w:val="40"/>
    </w:rPr>
  </w:style>
  <w:style w:type="character" w:customStyle="1" w:styleId="Subheading3Char">
    <w:name w:val="Subheading 3 Char"/>
    <w:link w:val="Subheading3"/>
    <w:rsid w:val="005C0E8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C0E8B"/>
    <w:pPr>
      <w:spacing w:before="240" w:line="240" w:lineRule="auto"/>
    </w:pPr>
    <w:rPr>
      <w:vertAlign w:val="subscript"/>
    </w:rPr>
  </w:style>
  <w:style w:type="character" w:customStyle="1" w:styleId="SuptitleChar">
    <w:name w:val="Suptitle Char"/>
    <w:link w:val="Suptitle"/>
    <w:rsid w:val="005C0E8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C0E8B"/>
    <w:rPr>
      <w:b w:val="0"/>
      <w:bCs w:val="0"/>
      <w:color w:val="7F7F7F"/>
      <w:vertAlign w:val="superscript"/>
    </w:rPr>
  </w:style>
  <w:style w:type="character" w:customStyle="1" w:styleId="SubtitleChar">
    <w:name w:val="Subtitle Char"/>
    <w:link w:val="Subtitle"/>
    <w:uiPriority w:val="11"/>
    <w:rsid w:val="005C0E8B"/>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5C0E8B"/>
    <w:rPr>
      <w:rFonts w:eastAsia="Times New Roman" w:cstheme="minorHAnsi"/>
      <w:b/>
      <w:kern w:val="28"/>
      <w:sz w:val="56"/>
      <w:szCs w:val="28"/>
    </w:rPr>
  </w:style>
  <w:style w:type="paragraph" w:styleId="NoSpacing">
    <w:name w:val="No Spacing"/>
    <w:basedOn w:val="Normal"/>
    <w:uiPriority w:val="1"/>
    <w:qFormat/>
    <w:rsid w:val="005C0E8B"/>
    <w:pPr>
      <w:spacing w:after="0"/>
    </w:pPr>
  </w:style>
  <w:style w:type="character" w:customStyle="1" w:styleId="Heading2Char">
    <w:name w:val="Heading 2 Char"/>
    <w:link w:val="Heading2"/>
    <w:rsid w:val="005C0E8B"/>
    <w:rPr>
      <w:rFonts w:ascii="Montserrat" w:eastAsia="Times New Roman" w:hAnsi="Montserrat" w:cstheme="minorHAnsi"/>
      <w:b/>
      <w:kern w:val="28"/>
      <w:sz w:val="48"/>
      <w:szCs w:val="48"/>
    </w:rPr>
  </w:style>
  <w:style w:type="character" w:customStyle="1" w:styleId="Heading3Char">
    <w:name w:val="Heading 3 Char"/>
    <w:link w:val="Heading3"/>
    <w:rsid w:val="005C0E8B"/>
    <w:rPr>
      <w:rFonts w:ascii="Montserrat" w:eastAsia="Times New Roman" w:hAnsi="Montserrat" w:cstheme="minorHAnsi"/>
      <w:b/>
      <w:kern w:val="28"/>
      <w:sz w:val="40"/>
      <w:szCs w:val="48"/>
    </w:rPr>
  </w:style>
  <w:style w:type="character" w:customStyle="1" w:styleId="Heading4Char">
    <w:name w:val="Heading 4 Char"/>
    <w:link w:val="Heading4"/>
    <w:rsid w:val="005C0E8B"/>
    <w:rPr>
      <w:rFonts w:ascii="Montserrat" w:eastAsia="Times New Roman" w:hAnsi="Montserrat" w:cstheme="minorHAnsi"/>
      <w:b/>
      <w:kern w:val="28"/>
      <w:sz w:val="32"/>
      <w:szCs w:val="48"/>
    </w:rPr>
  </w:style>
  <w:style w:type="character" w:customStyle="1" w:styleId="Heading5Char">
    <w:name w:val="Heading 5 Char"/>
    <w:link w:val="Heading5"/>
    <w:rsid w:val="005C0E8B"/>
    <w:rPr>
      <w:rFonts w:ascii="Montserrat" w:eastAsia="Times New Roman" w:hAnsi="Montserrat" w:cstheme="minorHAnsi"/>
      <w:b/>
      <w:kern w:val="28"/>
      <w:sz w:val="28"/>
      <w:szCs w:val="48"/>
    </w:rPr>
  </w:style>
  <w:style w:type="character" w:customStyle="1" w:styleId="Heading6Char">
    <w:name w:val="Heading 6 Char"/>
    <w:link w:val="Heading6"/>
    <w:rsid w:val="005C0E8B"/>
    <w:rPr>
      <w:rFonts w:ascii="Montserrat" w:eastAsia="Times New Roman" w:hAnsi="Montserrat" w:cstheme="minorHAnsi"/>
      <w:b/>
      <w:bCs/>
      <w:kern w:val="28"/>
      <w:sz w:val="24"/>
      <w:szCs w:val="24"/>
      <w:u w:val="single"/>
    </w:rPr>
  </w:style>
  <w:style w:type="character" w:customStyle="1" w:styleId="Heading7Char">
    <w:name w:val="Heading 7 Char"/>
    <w:link w:val="Heading7"/>
    <w:rsid w:val="005C0E8B"/>
    <w:rPr>
      <w:rFonts w:ascii="Montserrat" w:eastAsia="Times New Roman" w:hAnsi="Montserrat" w:cstheme="minorHAnsi"/>
      <w:bCs/>
      <w:sz w:val="24"/>
      <w:szCs w:val="24"/>
      <w:u w:val="single"/>
    </w:rPr>
  </w:style>
  <w:style w:type="character" w:customStyle="1" w:styleId="Heading8Char">
    <w:name w:val="Heading 8 Char"/>
    <w:link w:val="Heading8"/>
    <w:rsid w:val="005C0E8B"/>
    <w:rPr>
      <w:rFonts w:ascii="Montserrat" w:eastAsia="Times New Roman" w:hAnsi="Montserrat" w:cstheme="minorHAnsi"/>
      <w:b/>
      <w:bCs/>
      <w:i/>
      <w:iCs/>
      <w:kern w:val="28"/>
      <w:sz w:val="24"/>
      <w:szCs w:val="24"/>
    </w:rPr>
  </w:style>
  <w:style w:type="character" w:customStyle="1" w:styleId="Heading9Char">
    <w:name w:val="Heading 9 Char"/>
    <w:link w:val="Heading9"/>
    <w:rsid w:val="005C0E8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C0E8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C0E8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C0E8B"/>
    <w:rPr>
      <w:rFonts w:ascii="Montserrat" w:eastAsia="Times New Roman" w:hAnsi="Montserrat" w:cs="Times New Roman"/>
      <w:b/>
      <w:bCs/>
      <w:spacing w:val="-10"/>
      <w:kern w:val="28"/>
      <w:sz w:val="72"/>
      <w:szCs w:val="72"/>
    </w:rPr>
  </w:style>
  <w:style w:type="character" w:styleId="Strong">
    <w:name w:val="Strong"/>
    <w:uiPriority w:val="22"/>
    <w:qFormat/>
    <w:rsid w:val="005C0E8B"/>
    <w:rPr>
      <w:b/>
      <w:bCs/>
    </w:rPr>
  </w:style>
  <w:style w:type="character" w:styleId="Emphasis">
    <w:name w:val="Emphasis"/>
    <w:uiPriority w:val="20"/>
    <w:qFormat/>
    <w:rsid w:val="005C0E8B"/>
    <w:rPr>
      <w:rFonts w:asciiTheme="minorHAnsi" w:hAnsiTheme="minorHAnsi" w:cstheme="minorHAnsi"/>
      <w:i/>
      <w:iCs/>
      <w:sz w:val="28"/>
      <w:szCs w:val="28"/>
    </w:rPr>
  </w:style>
  <w:style w:type="paragraph" w:styleId="ListParagraph">
    <w:name w:val="List Paragraph"/>
    <w:basedOn w:val="Normal"/>
    <w:uiPriority w:val="34"/>
    <w:qFormat/>
    <w:rsid w:val="005C0E8B"/>
    <w:pPr>
      <w:ind w:left="720"/>
      <w:contextualSpacing/>
    </w:pPr>
    <w:rPr>
      <w:rFonts w:eastAsia="Times New Roman"/>
    </w:rPr>
  </w:style>
  <w:style w:type="paragraph" w:styleId="Quote">
    <w:name w:val="Quote"/>
    <w:basedOn w:val="Normal"/>
    <w:next w:val="Normal"/>
    <w:link w:val="QuoteChar"/>
    <w:uiPriority w:val="29"/>
    <w:qFormat/>
    <w:rsid w:val="005C0E8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C0E8B"/>
    <w:rPr>
      <w:rFonts w:cstheme="minorHAnsi"/>
      <w:sz w:val="28"/>
      <w:szCs w:val="28"/>
    </w:rPr>
  </w:style>
  <w:style w:type="paragraph" w:styleId="IntenseQuote">
    <w:name w:val="Intense Quote"/>
    <w:basedOn w:val="Quote"/>
    <w:next w:val="Normal"/>
    <w:link w:val="IntenseQuoteChar"/>
    <w:uiPriority w:val="30"/>
    <w:qFormat/>
    <w:rsid w:val="005C0E8B"/>
    <w:pPr>
      <w:pBdr>
        <w:left w:val="single" w:sz="18" w:space="7" w:color="auto"/>
      </w:pBdr>
    </w:pPr>
    <w:rPr>
      <w:b/>
      <w:bCs/>
    </w:rPr>
  </w:style>
  <w:style w:type="character" w:customStyle="1" w:styleId="IntenseQuoteChar">
    <w:name w:val="Intense Quote Char"/>
    <w:link w:val="IntenseQuote"/>
    <w:uiPriority w:val="30"/>
    <w:rsid w:val="005C0E8B"/>
    <w:rPr>
      <w:rFonts w:cstheme="minorHAnsi"/>
      <w:b/>
      <w:bCs/>
      <w:sz w:val="28"/>
      <w:szCs w:val="28"/>
    </w:rPr>
  </w:style>
  <w:style w:type="character" w:styleId="SubtleEmphasis">
    <w:name w:val="Subtle Emphasis"/>
    <w:uiPriority w:val="19"/>
    <w:qFormat/>
    <w:rsid w:val="005C0E8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C0E8B"/>
    <w:rPr>
      <w:rFonts w:asciiTheme="minorHAnsi" w:hAnsiTheme="minorHAnsi" w:cstheme="minorHAnsi"/>
      <w:b/>
      <w:bCs/>
      <w:i/>
      <w:iCs/>
      <w:sz w:val="28"/>
      <w:szCs w:val="28"/>
    </w:rPr>
  </w:style>
  <w:style w:type="character" w:styleId="SubtleReference">
    <w:name w:val="Subtle Reference"/>
    <w:uiPriority w:val="31"/>
    <w:qFormat/>
    <w:rsid w:val="005C0E8B"/>
    <w:rPr>
      <w:caps/>
      <w:color w:val="7F7F7F" w:themeColor="text1" w:themeTint="80"/>
      <w:sz w:val="22"/>
      <w:szCs w:val="22"/>
    </w:rPr>
  </w:style>
  <w:style w:type="character" w:styleId="IntenseReference">
    <w:name w:val="Intense Reference"/>
    <w:uiPriority w:val="32"/>
    <w:qFormat/>
    <w:rsid w:val="005C0E8B"/>
    <w:rPr>
      <w:b/>
      <w:bCs/>
      <w:caps/>
      <w:color w:val="7F7F7F" w:themeColor="text1" w:themeTint="80"/>
      <w:sz w:val="22"/>
      <w:szCs w:val="22"/>
    </w:rPr>
  </w:style>
  <w:style w:type="character" w:styleId="BookTitle">
    <w:name w:val="Book Title"/>
    <w:uiPriority w:val="33"/>
    <w:qFormat/>
    <w:rsid w:val="005C0E8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103224</Words>
  <Characters>482057</Characters>
  <Application>Microsoft Office Word</Application>
  <DocSecurity>0</DocSecurity>
  <Lines>10955</Lines>
  <Paragraphs>1158</Paragraphs>
  <ScaleCrop>false</ScaleCrop>
  <HeadingPairs>
    <vt:vector size="2" baseType="variant">
      <vt:variant>
        <vt:lpstr>Title</vt:lpstr>
      </vt:variant>
      <vt:variant>
        <vt:i4>1</vt:i4>
      </vt:variant>
    </vt:vector>
  </HeadingPairs>
  <TitlesOfParts>
    <vt:vector size="1" baseType="lpstr">
      <vt:lpstr>Ranma Nibunnoichi - Reflections V2 : P16-30</vt:lpstr>
    </vt:vector>
  </TitlesOfParts>
  <Company>Mass Distraction</Company>
  <LinksUpToDate>false</LinksUpToDate>
  <CharactersWithSpaces>584123</CharactersWithSpaces>
  <SharedDoc>false</SharedDoc>
  <HLinks>
    <vt:vector size="6" baseType="variant">
      <vt:variant>
        <vt:i4>6094877</vt:i4>
      </vt:variant>
      <vt:variant>
        <vt:i4>1024</vt:i4>
      </vt:variant>
      <vt:variant>
        <vt:i4>1025</vt:i4>
      </vt:variant>
      <vt:variant>
        <vt:i4>1</vt:i4>
      </vt:variant>
      <vt:variant>
        <vt:lpwstr>Rm35-165.gif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Ranma Nibunnoichi - Reflections V2 : P16-30</dc:title>
  <dc:subject/>
  <dc:creator>Athena</dc:creator>
  <cp:keywords/>
  <dc:description/>
  <cp:lastModifiedBy>David Roberson</cp:lastModifiedBy>
  <cp:revision>3</cp:revision>
  <cp:lastPrinted>1900-01-01T08:00:00Z</cp:lastPrinted>
  <dcterms:created xsi:type="dcterms:W3CDTF">2025-11-12T04:54:00Z</dcterms:created>
  <dcterms:modified xsi:type="dcterms:W3CDTF">2025-11-12T07:11:00Z</dcterms:modified>
</cp:coreProperties>
</file>