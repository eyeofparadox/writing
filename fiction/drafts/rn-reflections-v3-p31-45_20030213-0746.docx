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7B9D" w:rsidRPr="000958EC" w:rsidRDefault="000958EC">
      <w:pPr>
        <w:rPr>
          <w:rFonts w:ascii="Montserrat" w:hAnsi="Montserrat"/>
          <w:sz w:val="24"/>
        </w:rPr>
      </w:pPr>
      <w:r w:rsidRPr="000958EC">
        <w:rPr>
          <w:rFonts w:ascii="Montserrat" w:hAnsi="Montserrat"/>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387.75pt">
            <v:imagedata r:id="rId5" o:title="Rm35-165"/>
          </v:shape>
        </w:pict>
      </w:r>
    </w:p>
    <w:p w:rsidR="00F17B9D" w:rsidRPr="000958EC" w:rsidRDefault="00F17B9D">
      <w:pPr>
        <w:rPr>
          <w:rFonts w:ascii="Montserrat" w:hAnsi="Montserrat"/>
          <w:sz w:val="24"/>
        </w:rPr>
      </w:pPr>
    </w:p>
    <w:p w:rsidR="00F17B9D" w:rsidRPr="000958EC" w:rsidRDefault="00F17B9D">
      <w:pPr>
        <w:pStyle w:val="Heading3"/>
        <w:ind w:right="180"/>
        <w:jc w:val="right"/>
        <w:rPr>
          <w:sz w:val="24"/>
        </w:rPr>
      </w:pPr>
      <w:r w:rsidRPr="000958EC">
        <w:rPr>
          <w:sz w:val="24"/>
        </w:rPr>
        <w:t>Volume 3 : Parts 31-45</w:t>
      </w:r>
    </w:p>
    <w:p w:rsidR="00F17B9D" w:rsidRPr="000958EC" w:rsidRDefault="00F17B9D">
      <w:pPr>
        <w:rPr>
          <w:rFonts w:ascii="Montserrat" w:hAnsi="Montserrat"/>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Ranma Nibunnoichi - Reflections</w:t>
      </w:r>
    </w:p>
    <w:p w:rsidR="00F17B9D" w:rsidRPr="000958EC" w:rsidRDefault="00F17B9D">
      <w:pPr>
        <w:spacing w:line="360" w:lineRule="auto"/>
        <w:rPr>
          <w:rFonts w:ascii="Montserrat" w:hAnsi="Montserrat" w:cs="Arial"/>
          <w:sz w:val="24"/>
        </w:rPr>
      </w:pPr>
      <w:r w:rsidRPr="000958EC">
        <w:rPr>
          <w:rFonts w:ascii="Montserrat" w:hAnsi="Montserrat" w:cs="Arial"/>
          <w:sz w:val="24"/>
        </w:rPr>
        <w:t>A. V. Morgan</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Part Thirty-One: Certain Sacrifices</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From the roof of the Tendo Dojo, Ranma watched the rising sun bring the world back to life with crisp and vibrant color. She wanted to lose herself in the beauty of the brilliant blue and white sky, the gold tinting of reflected light that traced the edges of buildings, accenting their subdued, neutral tones, and the occasional flash of emerald plant life. She marveled at the sensitivity of her new eyes to colors, which rivaled the enhanced sense of touch of her delicate skin. It was hard not to rub her hands over herself, but she resisted, reminding herself that it was the same sensuality that betrayed her in her moment of awakening. She had the strength of will to suppress those erotic memories, but the decision she had spent most of the night struggling with had roused them repeatedly. It was impossible to consider what she was obligated to do, to help Ranko, without drifting into the pleasure such sacrifice entailed. Ranma would have preferred outright torture. At least that would be manly. If only she could be sure that she was not secretly grateful for the excuse to continue doing what she had done with Ryouga, she could be a man about it. It would be easier to sacrifice her manhood to save Ranko if she hated what she had to do. It was just wrong that the path to certain destruction should be so fun and exciting.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Still, the thing that bothered her most was that she was only afraid of how her decision would impact the people around her. How it would alter the way they thought of her. It hurt that her decision could cost her parents their son, one way or the other. She was still upset with herself over how her desire to be a man had caused her to lash out at Ryouga. When she came out of the bath and went upstairs to prepare for bed, they had passed in the hall, and he had refused to even see her. Her father had nabbed her when Nodoka was distracted and lectured her on her manly obligations, bringing up the feelings she had inherited toward Akane. Even though they felt as real and as strong as her feelings for Ryouga, she knew they were not her true feelings. The sight of Akane supporting Ranko had made it clear that there were no genuine feelings for her in Akane either. That seemed to be true of Shampoo and Ukyo too. Why should they feel anything for Ranma, when it had really been Ranko they had gone through so much with?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Soun and Genma had never shown much consideration for the feelings of their children, in their marriage pact. Ranma might have obligations as far as Akane and Ukyo went, but fulfilling those obligations could only hurt those girls the way she had already hurt Ryouga. The one good thing that could come out of her sacrifice would be a chance to make it up to him. If, in the course of saving Ranko, she lost all desire to be a man, that would no longer stand in the way of picking up where she and Ryouga had started. If he could ever forgive her for how that night ended. It would be easy enough to let Nodoka believe “Ranma” had died, since it would not be too far from the truth. Genma would go along with it, since if the truth came out he’d have to commit seppuku right next to his ruined son.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sighed. She was kidding herself. If it wasn’t for the contract, she would not give any of this a second thought. She’d sleep with a hundred men if that’s what it took, now that she knew it was far from terrible, and still be just as inclined to be a man. She had no real desire to give her manhood up. The problem with the contract was not even that she would have to die to preserve her family honor. While not eager to die, there was no question she was willing to lay down her life over a matter of honor. However stupid the contract seemed, there might be a reason beyond sheer absurdity for his mother to honor it. No, her concern about the contract was that if it were upheld, it would take his entire family down. If one thing became certain, after her talk with her mother, it was that she was not going to let her parents die because of that contract. If Ranma needed to die, she would take care of that in her own way, even if that meant literally. Genma would have to make his own amends, find his own way to restore his honor, but it ultimately could not be his fault if Ranma failed to be a man-among-men at this point.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Until she knew what it meant, in Nodoka’s eyes, to be a man-among-men, she would not allow the contract to dictate her decisions. That left the question of what was the right thing for Ranma, as a martial artist, to do. That made it simple. Ranko needed to recover all of her ki to break the mirror’s hold over her. Ranma knew how to ensure that. If this changed her feelings about being a man, well, it was not like that had not been a danger all along, because of the curse. If she was enough of a man, afterwards, she would face whatever obligations that demanded of her. Frowning in thought, she noted that the obvious expectations concerned the future, but it occurred to her that there might be matters in the past and present she needed to address while she was man enough, in spirit, to take care of them. Over the course of the night, she had plenty of time to consider the deeds performed in her name by Ranko. Ranko could not be held responsible, because there was no telling how much she might have been influenced by Fa Shen’s personality, or her own need to discover herself as a person. Prior to the curse, Ranma had always been obedient to his father. From the memories she now had, the curse had created a person who lacked the trust and respect Ranma owed in spite of all his father’s faults.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could not resolve the problems created by the engagement, but recognized that it would be dishonorable for her to fight Genma, Soun and Akane as her surrogate had. The multiple engagements created enough problems and conflict, and she would have to take responsibility for that mess. Not a pleasant thing to look forward to. Ryouga was another problem. Not just the emotional attachment, Ranma had to do something about the whole P-chan situation with Akane. By turning Ranma… Ranko’s honor against her, Ryouga had created a dishonorable situation for Ranko, Akane and himself. The worst thing, however, was the way Genma forced Ranko to hide from Nodoka. Nabiki had been right. The situation should have been explained. Lying to her was unforgivable, and Ranma resented having come into the middle of that deception and ending up contributing to it. She shuddered at the thought of trying to fix that problem. In retrospect, lying to her had been the correct thing to do, but unless Nodoka could understand that, it was not safe to enlighten 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“Damn. I know it’s not your fault, Ranko, but you sure made a mess out of my life!” she growled.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“Oh, she had help, no question of that!” Cologne chuckled.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jumped straight up in shock. She had not heard the old woman sneaking up on her. “Dammit! I hate when you do that!” she growled, landing softly on her toes, braced for combat. Relaxing, she settled back where she had been seated. “What do you want, old woman?”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After delivering the obligatory skull-crack with her staff, Cologne perched on it in front of the girl. “I actually came up here to enjoy the sunrise and warm my old bones, youngster. However, seeing as you seem to be wrestling with things, I don’t see any harm in offering my counsel.”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came all the way over here to ‘warm your bones’?” Ranma challenged skeptically.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see you have been distracted quite a bit longer than I expected, child. In case you had not noticed, Kasumi deemed it too late, when we concluded our meeting last night, for people to return to their homes. As Happi never returned from the clinic, I availed myself of the use of his room, with Shampoo and Mousse. Ukyo shared Akane’s room and Ryouga slept in the dojo,” Cologne informed.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sighed, smirking. “Great. The gang’s still all here.” She stretched and ran her fingers through her hair, noticing she had forgotten to braid it before going to sleep. Ironically, braiding her hair into the characteristic pig-tail was something that was after her time. Ranma had usually just tied his long hair back in a pony-tail. Producing a string, she proceeded to do just that, asking Cologne to fill her in on the meeting, since she had been with Nodoka while it was going 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Cologne covered the highlights.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“You’re kidding!? Mousse challenged Ranko to a marriage duel, and Ryouga…?” she could not finish past the sudden stab to her heart.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saw her cringe and clutch her chest in pain and shrewdly overlooked it. “That is correct. The boy wishes to challenge Shampoo’s claim, no doubt to position himself to challenge Shampoo directly, before the council can rule on Ranko’s eligibility.”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“So Shampoo isn’t going to be after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am not sure that anyone is after you at the moment, but no, Shampoo has no claim to you. You would need to regain your manhood and defeat her in combat to regain her interest.”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“Like I’d wanna do that!” Ranma scowled.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 Perhaps someone else has caught your fancy? A certain wandering young man, perhaps?” Cologne prodded.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jerked. Looking away she shook her head, “Echoes of someone else. Besides, I don’t think he’d be interested anymore.” Ranma tried to change the subject, “Say, if the Kiss of Marriage is not gonna shift to me, what about the other one?”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 Kiss of Death? No, that one has already been dissolved. If Ranko chooses to remain entirely female, the Kiss of Marriage will be dissolved too, though that is no protection from Mousse. With no option of claiming Shampoo as his bride, he certainly would take marriage to Ranko more seriously.”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“That’s a status thing?”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nodded.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Ranma sighed, “first he’d have to be able to defeat her. I’m kinda tempted to go kick his head in for thinkin’ he can use her like that to get to Shampoo!”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would not recommend that. On the off chance you slipped and knocked yourself out, it could be you who had to marry him,” Cologne laughed.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slowly turned to meet her eye and stared hard. “What!?”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grinned, “You and Ranko have several things in common at the moment, starting with being permanently female and legitimate reincarnations of Fa Shen. Those two things are enough to make you both recognizable as amazon warriors.”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burst to her feet in dismay. “You mean I have to marry any jerk who can beat me up!? What does that mean if I go back to being a guy!?”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“Well, that would come as a shock to the tribe. It is quite unusual for a reincarnated warrior to remain male, if that is how they were reborn, after being reunited with the tribe. However, when it happens, the ‘man’ is regarded as an honorary woman. It usually is necessary for ‘her’ to accept and use the female form given by the nyanniichaun, though ‘she’ is allowed to take wives instead of husbands,” Cologne snickered.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“So, because of Fa Shen, I’m always gonna have to be a girl?”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“If you did not always reject it out of hand, you might just find you could enjoy it, child,” Cologne finally laughed out loud. She stopped at the odd look on Ranma’s face as she shouted her response.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“That’s the problem! Are you forgetting that stupid contract!?”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sighed and composed herself. “In point of fact, I have not. However, as you have put it, ‘stupid’ is an appropriate description. I would also assert that stupidity is one of honor’s greatest adversaries. I fail to see the honor in a contract intended to diminish the potential and capacity of one’s own offspring.”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“Heh. You mean, you wish I was a girl. An amazon girl.”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are,” Cologne stated, turning to excuse herself.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scowled and sulked as she left. As much as she did not appreciate having any more encouragement to abandon her manhood, it was a small relief to think she had some options if she ended up losing it. Scrubbing her face with her hands, she tried to dismiss the things Cologne had given her to think about. Unfortunately, she was not allowed to, as Mousse came over the peak of the roof.</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“She has no idea how true that is,” the blind boy announced, striding purposefully toward the red-head and squatting down to meet her eyes. With a knowing grin, he continued, before she could speak. “I had a little talk with Ryouga, last night. Your lover needs to learn not to think out loud.”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don’t know what you’re talking about,” she instantly denied.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Mousse adjusted his glasses and noticed how pale she suddenly was. “There’s no reason to deny it, Saotome. Personally, the only thing that shocked me was learning that you were a virgin until last night. From the way you two carried on, I thought you had indulged yourselves many times already.”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might wanna give your last words more thought, Mousse,” she grated dangerously. Behind her anger was an overwhelming outrage that Ryouga had been so careless! However, she held on tight and tried to discourage Mousse. “It’s pretty stupid to mistake someone’s fantasies for reality. Of course, you never could tell the difference yourself, so I’ll just have to remind you!” She rose to her feet and prepared to cut loose.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“Relax, Saotome,” Mousse backed away and stared off the edge of the roof. “All Ryouga actually let slip was that sex had to be the source of the ki that you gave Ranko, since that was the only new thing you both did last night. If I did not depend so much on my ears to get by, I would never have heard what he was muttering to himself. I doubt anyone else could have. However,” he turned back to the girl, “what really interests me is what he admitted to when I asked him what he was talking about. All he said was that you figured out how to heal her. Since he will not talk to you—it seems you broke his heart—he asked me to speak to you on his behalf and urge you to heal 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dropped bonelessly to her rear. “I am screwed,” she moaned.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WERE screwed, if you want to be accurate about your tenses,” Mousse grinned, pacing forward to stare down at her. “I do believe I know what you meant, however. It would probably be bad if your mother learned of this, so I will promise you now, as long as you agree to hear me out and give me an honest reply, that I will never even hint about what I have or will learn about your sexual exploits. Is that reasonable?” Mousse asked pointedly.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sucked in a deep breath and then nodded cautiously. Mousse sighed and moved to sit down next to her. Ranma studied his face and noticed he seemed ashamed of himself. “What do you want, Mousse?”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must ask two things of you, Ranma. Since you’ve been told about my challenge to Ranko, I want to make sure you understand my intentions first,” he announced, before repeating the conversation he had with Fa Shen the previous night. He then confirmed what happened when he delivered his challenge to Ranko. “It goes without saying, Ryouga is not happy with me, but even knowing she has to fight me as soon as she is able, he told me to tell you this. ‘Heal Ranko. Take Ranko’s advice and get Fa Shen to help you.’ He said you need a guy to help you—which is obvious when you know what he’s talking about—but that he can’t be that guy. Since this is also my first request, I strongly urge you to speak to Fa Shen at once.”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“What’s your second request?”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“Well, it’s the same one I made of Fa Shen. I need your help to train so that I can defeat Ranko,” he admitted.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don’t need you to tell me to do the first, and you should know I would not help you like that against Ranko. I can’t do that to her,” Ranma bit her lip.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“So. I guess I should go tell everyone the good news about you and Ryouga then,” Mousse threatened.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“Fine. Then start running, I’ll catch up to you when I’ve taken care of things here,” Ranma replied woodenly, fighting to remain still.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Mousse sighed. “I’m not going to tell. I never planned to. Damn you, Saotome. I need your help. Weren’t you listening? I am only interested in another shot at Shampoo!”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just tried to blackmail me. I’m supposed to trust what you say!?”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Mousse sagged and looked away. “Like you would have helped if I just asked for it!” he accused disdainfully.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never tried asking.”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“Fine. I am asking!” he huffed.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shrugged and climbed to her feet. She walked to the edge of the roof and turned before responding. “You’re asking the wrong person. If Ranko says I can help you, then I will.” She jumped down and began racing to the clinic to see Fa Shen. The best she could do for Ranko right now was to help her recover quickly, so Mousse had as little time as possible to train for their challenge. Because of her short stature, she was already at a serious disadvantage fighting Mousse, as their first combat had proven. Only with ki attacks at her disposal could she win against him now.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In spite of feeling weaker than she could ever remember feeling, Ranko had not been very tired. Part of that stemmed from the hours she had been in a trance, through which her body had apparently slept. So, despite the late hour when she had finally gone to bed, she had awakened well before sunrise and listened to Ranma toss and turn listlessly in the futon beside her. Because of Nodoka’s presence, and general fatigue, she had not started a conversation with her obviously insomniac twin. She regretted that when the other girl threw aside her covers and slipped out the window. Something weighed very heavily on Ranma’s conscience, Ranko concluded, and wished she had the strength to climb out after her to find out what it was. As the sun came up and gently lit the room, Ranko grew more and more restless, worrying about Ranma, until she finally had to get up. That was a painful process, since even with her ki boosted by what Ranma had poured into her, she was still operating on the dregs of her spirit. Grateful to have her balance and coordination at least, she strained and panted to crawl out of bed and drag her body over to the door. By the time she reached it, the sound of her struggles woke up Nodoka, who was instantly at her side.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You should not be exerting yourself!” she cried softly. Ranko chuckled and continued to fight to her feet, using the door frame for support. Nodoka lent her strength, but pulled her back into an embrace. “Shhh. Just relax and tell me where you’re in such a hurry to go?” the woman crooned.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bathroom, for starters,” the girl winced, suddenly noticing the pressure on her bladder. That got Nodoka moving. She slipped one of Ranko’s arms over her shoulder, put one of her own around the girl’s waist and carefully walked her to the upstairs bathroom, next door to the guest room. The small room offered only a sink, toilet and mirror, but that was all that was needed. Ranko blushed, but accepted the woman’s help removing her pants and positioning herself on the toilet.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hate not being able to take care of myself,” she complained as her mother cleaned her up, moments later.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“There is no need to be ashamed of taking help when you need it,” Nodoka soothed, sensing the girl’s embarrassment. She stood the girl up, bracing her with a shoulder to pull her panties back up, but left the pants off at her insistence.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“It’s that much less for me to struggle against to move,” Ranko pointed out, as they reentered the hall. “Do you mind helping me downstairs? I’d like to get a bath in before everyone wakes up, since I’m moving so slow.”</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don’t think you are in any condition to bathe yourself, young lady. I will take you down stairs however. I am sure Kasumi won’t mind helping you when she comes down for her bath,” Nodoka proposed. The girl shrugged, just grateful to be out of her room. Before her thoughts could wander, Nodoka surprised her by asking, “Seeing the price you’ve paid, was this attempt at a cure worth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excuse me?” Ranko was stunned. She suddenly remembered what Nabiki told her, about the confrontation with Kuno. “Oh. I suppose it was. If I had not blundered into it, Ranma would never have been able to get free,” she observed thoughtfully.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“Are you saying the cure was a success?” Nodoka brightened.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shook her head sadly. “Not a complete success. There are some problems that have to be taken care of before Ranma will be able to get back to normal,” she hedged carefully. It was ironic that, now, Ranma had to be cursed to fix the side effects of the “cure” for Ranko’s curse.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concentrated on steering them both down the stairs, not speaking until they reached the main floor. “Can you explain why one of you has to die to overcome this curse?” Nodoka begged. Ranko stared at her and asked her to explain exactly what “Ranneko” had said to give her that idea. Nodoka hesitated, deciding to take the girl into the Tea Room and sit her at the table before repeating the conversation she had with Ranma in the bath the night before. While she was talking, Cologne entered and sat herself on the edge of the table to listen. When Nodoka completed her recitation, she turned to the old woman. “I don’t believe we’ve been introduced. I am Nodoka Saotome.”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“Ah, yes. Ranma’s mother. It is a great pleasure to meet you Nodoka. I am Cologne, Matriarch of the Joketsuzoku,” she smiled and held out her hand. Nodoka took her hand in friendship and smiled at the old woman in surprise.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“You’re kidding!? You can’t mean the fabled tribe of Chinese Amazons!?” Nodoka laughed in amusement. Cologne’s eyes widened, surprised that the woman recognized the name, but simply nodded firmly. “You’re not kidding.” Nodoka blinked off her surprise. “I am so sorry. I did not mean to offend. My father used to tell me stories about the Joketsuzoku. I thought they were just fairy tales! Imagine that! And here you are, the real thing!”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Cologne’s eyes narrowed slightly with interest. “I don’t suppose you could tell me about these stories of his? I’d be most interested to learn what legends of our people have traveled so far.”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“Oh, I haven’t heard any since I was a little girl,” Nodoka waved it off. “I doubt I can remember more than how he used to tease me about my mother. She died when I was born, you see, so all I know about her were the stories he told me, and of course he tried to make her sound very exotic.” Nodoka sighed. With a laugh, she went on to explain, “I used to be very self conscious of my hair color, you see. When I was a girl, my hair was as red as Ranko’s here. My father would try to comfort me by saying that, where my mother came from, hair like mine was quite normal compared to the other women in her ‘tribe’!”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smirked. “Well, if he was talking about the Joketsuzoku, he certainly was not wrong about that! You should see my Great-Granddaughter!”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thought back. “Would she be the girl with the purple-hair I saw coming out of the guest room when Ranneko and I went to bed?”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 would be the one. However, I can’t say that your father’s stories could be true. I’ve been around quite some time and I don’t recall losing one of our girls to a foreigner, who could possibly be your mother,” Cologne noted skeptically. Her own suspicions, however, as she studied the woman, suggested that Nodoka’s mother might well have been a victim of the nyanniichaun. One who bore the stamp of Fa Shen. Knowing she could not mention this to Nodoka, she probed in another direction, “I don’t suppose I could meet your father? I think I might enjoy learning how he became acquainted with our tribe.”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am sorry to say, he died about a month or so ago. I was hoping to learn from him if little Ranko here, and now her sister, might be related to me or my mother,” Nodoka replied, with a tinge of resurfaced grief.</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am sorry to hear that,” Cologne sighed. Death was Mystery’s greatest ally, the ruthless protector of her secrets. She allowed herself a smile, however, imagining the woman’s reaction to discovering Ranko’s true relation to her. Then, remembering the contract, shuddered. The conversation drifted into talk of the amazon tribe, and an edited version of how they became acquainted with Ranma. Kasumi arrived and the conversation paused long enough for her to agree to help Ranko bathe. After they exited, Nodoka continued to ask her questions and found herself intrigued by the different views of the amazons, especially as they pertained to the status of women. Cologne was just revealing that Ranko and “Ranneko” were considered amazons through reincarnation, when Akane stumbled down stairs and approached.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Seeing the girl wished to talk to her, Cologne interrupted herself and turned to her. “Good morning, Akane. Is there something I can do for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“Good morning. Actually, I just wanted to know if you wanted this back?” Akane reached into the pocket of her robe and pulled out the bottle of water Cologne had tossed her, after pouring most of its contents on Ranko to lock her curse. She carefully handed it over to the ancient amazon.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stretched out her hand gratefully, “Yes, indeed. Thank you, Akane.” She was about to return the bottle to the pocket where its sister resided when she noticed something odd. Peering closely, she noticed that one corner of the label was peeling off. She almost dismissed it when she noticed that there seemed to be another label underneath it. A frigid jolt sparked down her spine, as she carefully peeled the top layer off and looked at what was underneath it. With shaking hands, she pulled out the other bottle and stared at the label. The two were identical. Without hesitation, she sprung to her feet and raced to the bathroom, praying it was not too late.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was instantly worried by the woman’s actions. Having peered over Cologne’s shoulder, she had seen the discovery of the other label, and the comparison. Remembering the explanation from the previous night, she gasped in terror and raced after the diminutive woman. When she saw Cologne burst through the doors of the washroom and furo, she knew the worst was inevitable. Cologne was shouting as she entered.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Stay away from hot water!”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Kasumi’s startled voice came out.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“What’s wrong!” rang Ranko’s panicked cry, followed by the sound of water splashing and naked flesh hitting the tiles.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pushed past Cologne, who had frozen in shock on entering the bathroom, and looked down at Ranko. She was panting, laying sprawled on the bathroom floor, with wisps of steam rising from her wet skin. Only terror inspired by Cologne’s shout had given her the strength to thrust herself out of the bath, but the effort left her too exhausted to resist gravity as it crushed her to the ground.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“This is impossible!” Cologne gasped.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Are you okay!?” Akane was instantly beside the girl, pulling her up into her lap as she knelt on the hard tiles.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can barely move,” the red head responded, close to hyperventilating. She flopped as Akane wrestled her around so she could sit back against her body. With her head aimed roughly in Cologne’s direction, she fought to lift her chin and look at the old woman. “What’s going on?” she gasped.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were in the bath?” Cologne demanded.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Kasumi nodded, “We’ve been in here for several minutes. I didn’t want her to catch cold, so I washed her as quickly as I could and brought her in to soak with me.”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 was obvious the girl had not changed. Cologne sagged, holding a hand over her heart. “Thank the heavens. It was a false alarm! Please forgive the intrusion, girls. Ranko, you can go back in and finish your bath.”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happened? Why were you so scared?”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held out the bottles and the loose label. “I thought I used the wrong water to lock her curse. If I had, though, she would already have evaporated,” she took a deep breath and allowed herself a nervous laugh. “I must have reused an antidote bottle for the chisuiiton water.”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Cologne and Akane returned to the Tea Room and resumed their seats. Faced with Nodoka’s alarm, Cologne simply stated her fear of having used the wrong medicine to help Ranko. Nodoka took the used bottle and examined it as she listened to the explanation.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Frowning, Nodoka looked up. “It looks like ordinary water. What is it supposed to do?”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“For you or me, that is ordinary water. It wouldn’t do a thing. But for someone cursed like Ranko, it was the only thing that saved her life,” Cologne explained. Seeing Nodoka’s skeptical look she waved her hand. “Go ahead. Drink it if you’re curious. It won’t do anything to you. But, believe me, if I had been wrong about this, Ranko would already be a memory.” Cologne sagged. She was getting too old for such excitement.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 opened the bottle and paused. “So, it’s just been blessed or something?” Cologne nodded, and put the other bottle away. Nodoka shrugged and took a sip. “Wow,” she shivered. She had felt a shock go through her body as she sipped. It had felt rather pleasant, actually. With a grin, she tipped the vessel up. “It really does have something special,” she commented, before taking a long swallow and emptying the bottle.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still staring at Cologne, was the only one to notice the elder jerk in alarm at Nodoka’s words. Before she could speak, however, the empty bottle thumped onto the table. Akane watched as Cologne paled, before turning to look at Nodoka, half afraid of what she might see. With a sigh, Akane saw Nodoka grinning to herself as she circled the mouth of the bottle with a finger. Then she gasped.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 Auntie N-No-Nodoka!”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looked up, confused. “What’s wrong, Akane?”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 your h-h-hair!” Akane pointed in disbelief.</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frowned and reached up to feel her hair. Her immediate dread, that the water had perhaps caused her hair to fall out was dismissed at once as she felt her thick, long hair still tied securely in a bun at the back of her head. Still, the girl and the old woman were looking completely flabbergasted, so she pulled at the knot securing it in a bun and let her hair unravel, so she could pull it forward and look at it—now expecting it to have turned white or something. “I suppose I should have known better than to drink magical water. How irresponsible of you, Cologne,” she chided, preparing herself for a shock. She was not prepared to see the brilliant, scarlet hue that had returned to her hair. “Good heavens! My color is back!”</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Cologne and Akane turned to each other. Nodoka sprung to her feet and danced out of the room in obvious delight as she celebrated this magical transformation.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“Can you explain what just happened?” Akane croaked.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“Merciful Goddess. There is only one explanation,” she reached out for the bottle and pulled it carefully to her chest. At that moment, Mousse walked through the room and asked if anyone had seen Ranko. Cologne stared at him, then the bottle, and finally back up at him. She threw the bottle at him, held up the label in her hand and demanded. “Mousse! Do you know what this is? Or, more importantly, how it came to be mislabeled!?” she barked commandingly.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Mousse caught the bottle easily and looked at it. He recognized the label at once. A second glance, leaning in close to read the label in her hand, and he suddenly froze in terror. “You used this on Ranko!?” The old woman nodded, and Mousse pulled a similar bottle out of his pocket. “Quick! Where is she!?”</w:t>
      </w:r>
      <w:r w:rsidRPr="000958EC">
        <w:rPr>
          <w:rFonts w:ascii="Montserrat" w:hAnsi="Montserrat" w:cs="Arial"/>
          <w:sz w:val="24"/>
        </w:rPr>
        <w:br/>
      </w:r>
      <w:r w:rsidRPr="000958EC">
        <w:rPr>
          <w:rFonts w:ascii="Montserrat" w:hAnsi="Montserrat" w:cs="Arial"/>
          <w:sz w:val="24"/>
        </w:rPr>
        <w:tab/>
        <w:t xml:space="preserve">Cologne rose to her feet and glared at him, conveying the grief of a ruler as she announced, “Ranko has taken a hot bath.” Mousse let out an anguished cry and crumpled to the ground.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 I didn’t mean…! I was just…” he choked and turned to face Cologne. “You have to understand! I was just trying to protect myself! I didn’t want you to lock me in my cursed form!”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are an idiot, Mousse! Do you have any idea what you have done!?”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meant her no harm! I… I was ready to marry 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“Do not lie to me, child! You meant to use 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“But…” Akane tried to interrupt.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“Silence. Akane, he needs to learn the error of his ways.”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“But…”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“Shhhh!” Cologne winked at her. Akane choked down her protest and stared at Mousse. The matriarch glared down at him, where he was prostrating himself before her, and demanded, “Mousse. Knowing what you have done to Ranko, I ask you. What are your intentions?”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Mousse squawked and looked up in confusion. “Intentions!?”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“Consider the situation and how it effects my Great-Granddaughter.”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Mousse swallowed hard. If he had just killed Ranko… He shook his head violently and tears began to stream down his face. “No! No! It was an accident. I will not claim… I will not use this to enslave Shampoo!”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stared him down. Mousse bowed his head. “I am pleased to hear this, Mousse,” she stated gently. The blind boy jerked up to a kneeling position and stared at her in abject confusion.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“Though you scheme and manipulate like the lowest sort of criminal, you are true to your nature as a master of hidden weapons. It is all bluff and bluster. Sleight of hand. Isn’t it?” Mousse gawked at her, wordlessly. “Why would you ignore the chance to claim Shampoo?”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 is not worth Ranko’s life. It is not worth Shampoo’s death.”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Cologne sighed, “I suppose it is a good thing Ranko is not dead, then. Isn’t it?” She smiled as Mousse jumped to his feet, and then keeled over in shock. She glanced over at Akane and chuckled. “However, because of your stupidity, instead of locking her curse, you have caused me to cure it,” she delivered the final blow. It staggered Akane as much as Mousse.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“Whaaaat!!?” she howled in disbelief. “How can that be!?”</w:t>
      </w:r>
    </w:p>
    <w:p w:rsidR="00F17B9D" w:rsidRPr="000958EC" w:rsidRDefault="00F17B9D">
      <w:pPr>
        <w:spacing w:line="360" w:lineRule="auto"/>
        <w:rPr>
          <w:rFonts w:ascii="Montserrat" w:hAnsi="Montserrat" w:cs="Arial"/>
          <w:sz w:val="24"/>
        </w:rPr>
      </w:pPr>
      <w:r w:rsidRPr="000958EC">
        <w:rPr>
          <w:rFonts w:ascii="Montserrat" w:hAnsi="Montserrat" w:cs="Arial"/>
          <w:sz w:val="24"/>
        </w:rPr>
        <w:tab/>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Ranma Nibunnoichi - Reflections</w:t>
      </w:r>
    </w:p>
    <w:p w:rsidR="00F17B9D" w:rsidRPr="000958EC" w:rsidRDefault="00F17B9D">
      <w:pPr>
        <w:spacing w:line="360" w:lineRule="auto"/>
        <w:rPr>
          <w:rFonts w:ascii="Montserrat" w:hAnsi="Montserrat" w:cs="Arial"/>
          <w:sz w:val="24"/>
        </w:rPr>
      </w:pPr>
      <w:r w:rsidRPr="000958EC">
        <w:rPr>
          <w:rFonts w:ascii="Montserrat" w:hAnsi="Montserrat" w:cs="Arial"/>
          <w:sz w:val="24"/>
        </w:rPr>
        <w:t>A. V. Morgan</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Part Thirty-Two: A Shocking Proposition</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Dr. Tofu had risen almost an hour before dawn and promptly tripped over the boy, sprawled over a thin mat, sleeping on his floor. In this fashion, Fa Shen once again became conscious of her transformation into a boy. She barely heard Tofu’s apologies as she sat up… as HE sat up and confronted himself. He had no choice, since he was painfully aware of the throbbing ache in his groin distracting him from the complaints of a full bladder. Gritting his teeth, he rose and followed the doctor into the bathroom. His mind flashed over the previous evening, untangling itself from the memories recently grafted into it and concentrating on what had happened after he parted company with Mousse. He arrived at the clinic at ten-thirty; Tofu had pointed out the time as he came in, saying they had an hour to talk before they should go to bed. Fa Shen had pushed aside Mousse’s request and proceeded to vent his frustration. Simply put, he was beside himself. The only thing Fa Shen had to cushion the blow of his inadvertent sex change was the memories that came with the new body. The problem was, they had a tendency to make him think he was someone else. Ranma.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“Ah! That is what I feared,” Dr. Tofu had replied, sadly.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“It’s very strange, actually. On one hand, I remember waking up a few hours ago as a girl here in the clinic, but now I also feel like I crawled out of that spring months ago as a different person,” Fa Shen elaborated. He shuddered, “I’ve been knocked for a loop a few times in my life, and at least once forgot who I was after fighting my way out of a dragon’s belly. I am not sure how to deal with these memories of being Ranma.”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consider the bright side at least,” Tofu pointed out, leading him into his office and offering him a chair. “Obviously, you have gained the ability to speak Ranma’s native language and you are familiarized with the current situation and circumstances. All of the things you did not know when you woke up are now revealed. Our main concern is to weed out any conflicts that emerge from having Ranma’s personality in addition to your own.”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“Which is sort of odd, since I got it from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suspect Ranko will have many of the problems you will. Especially if she unearths the memories she has from you. The only effective remedy for either of you is to consider your thoughts and actions carefully and decide if they express your true intentions,” Tofu proposed.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“Do you believe there is any danger in using these memories to help me deal with being male?” Fa Shen asked in concern.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believe that any experience you have to call upon is useful. Even bad experiences can help you be a better person. It is not uncommon for people to draw on experiences derived through other people, or say, characters in stories. Considering that the three of you are embodiments of the same soul, I doubt that sharing your experiences would be harmful. The only thing that sets you all apart is your individual perspectives. That will be true as long as you all live.”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“So, I’m not going to turn into Ranma if I do?”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doubt a year of being Ranma can undo a lifetime of being yourself, Fa Shen. Certainly, this makes you different from what you were, but only you can determine who you are. The real question, for all of you I suspect, is really one of gender. You all have the experience of a year of flipping from male to female several times a day, but suddenly you are all stuck as one or the other, and,” Tofu smiled in sympathy, “at least you and Ranma are stuck as the opposite of what you are most comfortable with.”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am not happy about being male, nor do I like having my personality shift towards Ranma’s in order to deal with it,” Fa Shen winced in agreement.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Tofu studied him thoughtfully for a moment. Out of clinical interest, he proceeded to point out the assets of Fa Shen’s present form and prompting his opinion on each. After twenty minutes, he decided that Fa Shen could appreciate his new body, and even confessed to a healthy curiosity about it. After assuring him that it was perfectly natural for Fa Shen to explore his new condition and satisfy his curiosity about his anatomy and physiology, Tofu concluded, “It seems to me that you are more upset at not being female than you are about being male. Is that correct?”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guess that sums it up. I like being a girl. I loved my body and I want it back,” she insisted passionately. “As soon as I can, I plan to visit my grave and get it back.”</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“So, you only need to get by as a boy temporarily. Even Ranma was able to cope with being a girl for a month here or there, when he could not change back for one reason or another.”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“Are you sure that’s not because he was really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“At the time, there was no difference,” Tofu shrugged. Rather than drift into discussing Ranko, Tofu proceeded to introduce Fa Shen to the practical aspects of being male, starting with a brief examination and then a trip to the bathroom to cover various aspects of hygiene. Once he was sure Fa Shen could cope with going to the bathroom, he excused himself, leaving the boy in the bathroom alone with the suggestion that there might be things Fa Shen wished to explore in private. This served to remind Fa Shen that “Ranma” had indulged his curiosity about becoming female, without prompting, the first time “she” bathed. Fa Shen never had the luxury of remaining ignorant of sex in his former life. She had demanded answers as soon as she had been confronted by boys and men interested in defeating her for the purpose of marriage. What she had learned had a great deal to do with her aversion to males from that point on. Alone in the bathroom, Fa Shen was forced to admit that, while she never wanted a man to force himself on her, it did not mean she had not been curious about men. It was simply ironic that she had to be one before he was able to indulge her curiosity.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 half hour of experimentation, however, had not revealed all the mysteries of manhood, as Fa Shen discovered in the morning. His rush to relieve himself was interrupted when he dropped his pants and discovered his penis proudly straining upward, fully engorged. A small cry of shock escaped his lips, followed by a groan of frustration. “What the hell is wrong with this thing!?”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Dr. Tofu heard the complaint and poked his head out of the shower. “Are you having some difficulty?”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turned around to face him and gestured helplessly, flushing with embarrassment, “I can’t go to the bathroom like this! Not unless I stand on my hands! And, before you say anything, this is NOT my fault! I was NOT playing with it! I just want to pee!”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Dr. Tofu suppressed the urge to laugh, and shook his head at the boy’s chagrin. The poor thing looked ready to cry in frustration. “Relax, Fa Shen. The thought never even occurred to me. That is, erm,” he flushed faintly. “This is actually a normal occurrence for men. Sleep can induce a mild state of arousal. Complicated by a full bladder, you can become fully erect. That, ah, condition pinches off the connection between the bladder and the urethra.”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am I supposed to do!? I really gotta go!” Fa Shen began to exhibit traces of Ranma as the dilemma taxed the boy’s feminine psyche.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Tofu sighed and gestured haphazardly, “Just… push it down. It’s not a rock, Fa Shen. Even like that it’s, ah, rather flexible. Just make sure you have it aimed correctly before you cut loose.” The doctor retreated into the shower, and did his damnedest not to burst out laughing. One did not become a physician without some sense of physical humor, but nothing could prepare a man for helping a girl-turned-boy master the art of peeing while standing up.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considered the instructions and timidly brought his hands forward. With his thumb and forefinger, he proceeded to “aim” for the toilet bowl, wincing at the discomfort caused by bending the swollen organ. The previous evening, he had learned how to relax and let gravity take over. After several minutes, he decided he could sooner thread a needle with winter mittens on. Applying a little effort, he felt a slight obstruction give and hastily corrected his aim as urine shot out under intense pressure. A few moments later, he was wondering when he drank the contents of a lake. Eventually, the ordeal was over. He remembered to shake before putting himself away, and flushed the toilet in relief. The final remark, “What!? Oh, now you go all soft again!? Gyaaaaaah!!” was too much for Tofu. He roared with laughter as Fa Shen raced out of the bathroom.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In something of a temper, Fa Shen made his way down stairs into the clinic. It would have been simpler to slip into the memories and let that persona deal with the quirks of manhood, but he had been too proud to take the easy route. He refused to admit that being male intimidated him. That approach had worked the night before, and the results had been pleasant, if ultimately messy and shocking. He had to check his memories to establish that the consequences were normal, but at least he had resorted to it after the fact. Shaking his head, he wandered into the waiting room, choosing to avoid the area where Happosai had slept the night in the examination room, and settled down on a couch. Until he could return to the dojo and find out what had happened when Ranma returned home, he would stay out of the doctor’s way. He was quickly lost in though, passing the time by thinking through what had happened and what still had to be done.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Sometime later, his brooding was interrupted by a tapping on the clinic’s glass front door. Rousing himself, he peeked out the window and saw Ranma. It had to be Ranma, since last he saw, Ranko could barely move. Bounding over to the door, he unlocked it and invited her in.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It is you, isn’t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“Yeah. And you’re Fa Shen. They told me about you last night.”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“Do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remember meeting you in the dream,” Ranma anticipated the question. She studied him in faint shock, and shook her head. “Even with the memories, it’s too weird seein’ you in my body.”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 argument there!” Fa Shen laughed. Leading the girl over to the couch, he flopped down and asked, “So, if you’re here, does that mean it’s safe to go back to the dojo?”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 I don’t know. I was up before everyone else, and I came over here sort of on impulse,” Ranma replied.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 explains why you are still in your pajamas.” Fa Shen grinned.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blinked and looked down at herself. Slapping her forehead, she sighed. She had been in such a hurry to get away from Mousse, she had forgotten she was dressed in the pajamas Nodoka had picked out for her last night. “Stupid. I’m used to sleeping in my clothes.”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“You’re resisting the memories?” Fa Shen probed. He watched as the girl shrugged and moved to the opposite couch and sat down cross-legged.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 point fightin’ them, but I keep disconnecting at odd moments.” Ranma propped her hands on her crossed ankles and straightened her spine.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nodded. “They’re useful, but… they’re not really me, either. So, if you rushed over here on impulse, you must have something you want to tell me,” he suggested, shifting into a similar pose.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 lot of things, actually. Mousse challenged Ranko to a marriage duel last night, and I discovered a way to heal her. Mousse caught on and pushed me to get your help healing her. He asked me to help train him to beat Ranko, too,” she sighed, biting her lip and averting her eyes.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sensed there was more than she was saying at that. Clearing his throat, he confided, “Actually, Mousse told me his plan. He asked for my ‘blessings’ and asked me to help him also. I did not think he would actually challenge her until I gave him an answer.”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 might not have. I get the idea, from what Cologne said, that my idea for getting us all back to Jusenkyo set him off.” Ranma quickly outlined the plan to use the compact to ferry everyone to China, via Mousse Air. “He wants to have a claim to her before she gets anywhere near the amazon council.”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“Ah. That makes sense.” Fa Shen frowned hard at the girl. “There’s something bothering you. Something you’re not telling me,” he accused gently.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flushed deeply. “I don’t know how to tell you. It, ah… has to do with healing Ranko. What it takes to heal 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“Is there a problem? Will it endanger her?” Fa Shen worried.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 might freak her out, but she doesn’t need to know about it. No one does. I discovered a way to recharge her ki, but I can’t do it alone, and… well, she uses ki from both of us, so… you’re sorta the only person who can help me,” Ranko was skirting around the point, unable to say it straight out.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don’t understand. I mean, sure, I’ll help you. Just teach me what to do and I’ll be happy to donate my ki too!” Fa Shen smiled, delighted to hear that there was something he could actually do to help Ranko. It was something he had resumed worrying about when he came down from Tofu’s apartment.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“Yeah, well. Thing is, you DON’T understand, and I don’t want you to freak out,” Ranma hunched, still refusing to meet Fa Shen’s eyes.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This evasiveness fully roused Fa Shen’s suspicions. Ranma was implying that, while there was a cure for Ranko, something they could do, Fa Shen was not going to like it. In a careful voice, he declared, “I am not sure if you can understand this, but Ranko is sort of like a daughter to me, Ranma. On a spiritual level, she’s like our child. I’m not going to leave her in that condition if there’s anything I can do about it. So, stop beating around the bush and just tell me, exactly, what we have to do to cure 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cringed and took a deep breath. “Last night, when I got home and talked to Ranko, she noticed that I transferred some ki to her when I touched her. Somehow, something I had done had generated or freed up some loose ki,” Ranko began, building up to it. “I had an idea what might have caused it. There was something, uh… I woke up in the middle of something the other Ranko started. The only way to check if it had something to do with that was to check Ryouga, since he had been… he did it too. When I learned that he had the same kind of loose ki built up, I knew what generated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frowned. From her acquired memories, Ranma and Ryouga tended to fight, but last night “Ranko” and Ryouga had been on a date. Her own expertise in the area of manipulating ki, or rather the studies she undertook to master it, suggested only one sort of activity that could result in what Ranma was describing. “You had sex with Ryouga,” he droned in flat shock.</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nodded. “It was happening as I woke up. I was too… ah… blown away to even think until way after it was over. It wasn’t me… I…” she shuddered and her head bowed to her chest.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blinked and stared. “You’re saying we have to have sex to heal Ranko.” The boy gulped as Ranma nodded faintly. Half of his mind was whirling in absolute shock that either of them should have awakened in such a compromising position. Worse, he had been wishing all night long that they had woken up in the opposite bodies. If Fa Shen’s wish had been granted, it would have been HER confronted with that awakening! Without thinking, he flowed over to Ranma and pulled her into a sympathetic embrace. Fa Shen would have reached out to any girl who had been taken that way unawares, but if she was also a boy in her own mind!? “Oh, Ranma…!” he moaned in sympathy.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“Gyaaaaa! Not this very minute!!!” Ranma pounded Fa Shen hard in the chest, sending him flying across the room. She stood up in terror, panting, unable to believe the news would provoke such an amorous response.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righted himself and glared across the waiting room. “You idiot! I was trying to console you! You think I wanted to…!?” Fa Shen almost gagged.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“Jeez! First you say, ‘we have to have sex…’ then you jump on me and start moaning my name!? What was I supposed to think!” Ranma shouted, face scarlet with fury and embarrassment.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From the door, Dr. Tofu cleared his throat and asked, “I am afraid I missed something. WHY is it the two of you need to have sex?” He hoped he could get an explanation of this very surprising development without seeing his clinic destroyed in the process. Ranma and Fa Shen turned to him, all color drained out of their shocked faces, and then keeled over unconscious.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Nodoka had returned from the bathroom, where she had proudly displayed the brilliant restoration of her natural hair color to Ranko and Kasumi, before Cologne could explain her pronouncement. Confronted with Nodoka’s own questions at this sudden miracle, pleading for an explanation of how the “blessed” water could have affected her, Cologne begged for a moment to reflect. As she worked out in her head how to reveal what she had discovered, people awakened by Nodoka’s rush through the house, exclaiming the miracle, had filtered into the Tea Room in confusion. Ryouga, surprised by Nodoka while trying to find his way out of the closet under the stairs, was the first to arrive—still in plaintive search of the bathroom. Shampoo soon followed, trailed by Nabiki, Ukyo, Soun, and Genma—still in panda form and looking shell shocked. The last to arrive were the damp and hastily dressed Ranko and Kasumi. Seeing her oldest sister struggling to half carry Ranko in to the table, Akane rushed over to help. With each arrival, the volume of querying voices rose until Cologne finally shouted for silence.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“Now that everyone is present, I suppose I can explain what has happened to Nodoka. With your permission, of course,” she deferred to the matriarch of the Saotome Clan. Nodoka nodded eagerly. Cologne took a deep breath and proceeded to tell the history of Togenkyo and the powers of the water naturally distilled from the Great Tree that was the backbone of the floating island. “Hundreds of years ago, the island kingdom drifted along the coasts of China and word of the water’s power to transform animals into men and cause the women who ingested it to bear only sons spread through the mainland. For many, the water was sought to ensure the birth of suitable male heirs, but the enemies of the Joketsuzoku saw this as a way to destroy us from within.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“Initially, we were caught unaware,” Cologne frowned, recalling the seeming tragedy she had witnessed. “While strange, there seemed no reason to suspect foul play was responsible for the birth of only male children for an entire generation. It was never uncommon for us to bring in strong women from outside to sustain our ranks. We suspected nothing until a foe used the water against a full grown warrior and turned her into a man.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“Once other explanations were ruled out, and it was established that it was the water of Togenkyo that was responsible, we devoted our resources to developing a cure or antidote to restore that woman to normal. In a few years, we succeeded,” Cologne smiled, indicating the bottle before her on the table. “This antidote could reverse the transformation, and we learned of a taint that marked those who had been exposed to Togenkyo water. In most cases, the taint was revealed by a change of hair color in both the mother and the child. This allowed us to restore all of the boys born in the new generation who had been conceived as girls.”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blinked and once again studied her hair. “Does this mean…?”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turned to Nodoka, and gave her an odd smile. “It seems that even in this day and age, there are those who will do anything for a son. I know this might be difficult for you to face, but there is an even chance that your son should have been your daughter.”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 No! How could this have happened!?” Nodoka cried.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sighed and glanced over at Genma briefly. “If you were not aware of taking any special measures to birth a son, perhaps you need to speak to your husband. Or perhaps his Master.”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stared at Ranko and gulped, “But…”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Nabiki spoke right over her, laughing, “You mean, Ranma might actually be a girl!?” She gave Ranko an ear-tickling grin and winked, before rolling over in gut-wrenching hysterics.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Soun blinked slowly, several times before turning to Nodoka. “I hesitate to ask, Nodoka, but… if Ranma IS in fact a girl…” he blanched, “Is he still bound by your contract with Genma?”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 was just staring at the bottle in shock. Genma was even more arrested. Neither breathing or moving, the panda held one paw to its heart, waiting for it to beat again. Finally Nodoka ground her head around to look at Cologne. “Is such a thing even possible!?” she demanded in a small voice. Cologne nodded gravely, trying not to look at Ranko.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herself was staring at the bottle, putting things together in her head, and striving not to pass out. Without a word, she lay back and covered her face. Not surprisingly, her movement caught Nodoka’s attention.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“Are you alright, Ranko?” Nodoka asked in immediate concern, grateful for the distraction. As she moved to the girl’s side, Ukyo and Shampoo exchanged glances, looked at Ranko, and then silently rose and walked out through the open shoji into the back yard. A moment later, Akane jumped up and followed them out. Mousse, now fully aware of what had happened, what might now happen, grabbed Ryouga and dragged him off to the bathroom. Nodoka gave a confused look at the sudden exodus of young people and returned her gaze to Ranko, still waiting for an answer.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 fine,” she finally breathed. “I feel a little dizzy though…”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repositioned herself at the girl’s side and suddenly realized something. “Wait. You… this was the medicine you used on Ranko?” she turned to meet Cologne’s eye. Cologne kept her eyes level but said nothing. Nodoka frowned, “Was- was it the correct medicine? Why did Ranko need an antidote for water that turns things male?”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Cologne saw only the slimmest way out of telling the actual truth. Like any good lie, part of the truth would suffice. “I was not aware of such a need. It is purely a coincidence that it was beneficial in her case,” Cologne admitted.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felt an ache begin at the back of her eyes and quickly pinched the bridge of her nose. When her vision cleared, she looked down at Ranko, who had moved her hand to stare up at her. For the thousandth time, she was struck by how similar she was in appearance to Nodoka herself at the same age. For the first time, she was capable of drawing the obvious conclusion. With her eyes suddenly as wide as saucers, she gasped. “Oh! No! It can’t be!” she moaned, tentatively reaching down and taking the girl’s face in her hands. “A-are y-you… Are you my s-son?” she begged in a horrified whisper.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could not look away. Her head was in a firm grip, her mother’s face lowered to the point where she could not effectively look away. In the background, Genma finally keeled over unconscious with a resounding boom. Unwilling to close her eyes, Ranko licked her lips and… smiled in sudden relief. “No. I am not Ranma,” she stated clearly and honestly. Taking a deep breath, she added, “I’ve had days when I thought other wise, but that was an effect of the curse.”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 sagged, unintentionally resting her forehead on Ranko’s. “Dear Ranko, forgive me. It’s just… you… From the look of you, you really could be my daughter. With what I just heard…” she pulled the pair of them back up and hugged Ranko, unable to complete her sentence.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“That’s okay, M- Mrs. Saotome. I understand,” Ranko hugged back limply. Even though she had dissociated herself from Ranma, there was enough of him in her for her to nearly panic under these circumstances. When Nodoka held her back and looked into her eyes again, Ranko had to ask, “Not to be rude or anything, but… if I had been Ranma…” She bit her lip and then forced herself to continue, “Would you have made me do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looked puzzled for a moment. She heard a strangled sound from Nabiki and glanced over to see Cologne pantomiming seppuku to illustrate Ranko’s question. Nodoka’s eyes widened in instant comprehension, and she snapped back to look at Ranko. Instead of saying the first thing that came to mind, she composed herself. Reminding herself sternly that there was a reason, above and beyond the contract, why it was necessary for her to have a true son, she took a more aggressive approach. “Are you asking to satisfy curiosity, or is this another attempt to protect my son?”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winced and bit her lip. Carefully, she pointed out, “I heard what Cologne said. I wouldn’t want to see Ranma die just because he turned out to be a girl, especially if it’s not his fault. Especially,” she emphasized, “if that’s what he was supposed to be in the first place!”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don’t understand…” Nodoka began.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“What’s to understand!?” Ranko cried, long held anger over the contract overcoming the shock of Cologne’s latest revelation. “Male or female, he’s still your child! How could you ever hold something like this over his head!?” Ranko roared, growing red in the face.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“Why are you so angry?” Nodoka flinched back, honestly confused.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“Why is it so important for Ranma to be a man!?”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 That… It’s supposed to be, ‘Man-Among-Men’,” Nodoka corrected automatically. Then she scowled and shot back, “And, as far as that stupid contract goes, that was not my idea! Genma, my husband, wrote that contract, and badly at that, to guarantee he would not violate my promise to my father, to bear and raise a true man! A man who could…” she cut herself off. That was not to be spoken of.</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“Could what?” Cologne gently prodded.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turned on her and almost shouted, before composing herself once more. “That is a private matter, and it only applies to Ranma if he lives up to his potential as a man.”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kind of man? What does Man-Among-Men mean, if I may ask. As an amazon, I am afraid the concept is rather foreign to me,” Cologne maintained, unflinching.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pulled herself up and stated, firmly, “A true man can be recognized by many traits, but he does not possess them through acquisition. A true man does not strive to measure up, but to surpass measure, and so it would be an error to name his expectations. To attempt to define him is to deny him the most important trait, that being for him to define himself. To call him a Man-Among-Men is to say that he is recognized by his peers, for he stands out even among his own kind. If there is a virtue that defines manhood, he exemplifies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smiled evenly, “Indeed, that is an impressive standard. One I am well familiar with, as it is the same standard upheld by the amazons, though we do not regard these virtues the exclusive property of men.”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suppose you are missing the point,” Nodoka sighed. “While I believe women should aspire to equal heights, when possible, what woman can embody the qualities of a man? How could my son, if he were to be revealed as a woman?”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“In which case, he should simply die?”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crumpled. In a tired voice, she rattled, “In such a case it becomes apparent that I failed from the very start. The whole agreement presupposes that he is a man. If he is otherwise, really a woman in men’s clothing, it would not be possible for him to achieve his destiny. The contract can only be valid if he is male. I would have thought being born that way sufficient, but if a glass of water can strip him of that, I cannot see it as a failure of upbringing. If anything it is a misconception in the most literal sense!”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interrupted, in an agonized voice. “Even if he is a true man at heart?” She looked into her mother’s eyes. It was so difficult not to hear this as Ranma, but at the same time, looking back on her own awakening and the decision she made to be female, for all she was as inclined to be male, she understood something of what Nodoka meant. Still, knowing Ranma as well as she did, she had to speak up for him.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sighed. “That would depend. He cannot be aware of what we have learned here today. He has lived his life, a boy aspiring to be a man, and if that is never brought into question, and he is proven to be a young man of stature and nobility—a Man-Among-Men—then I may grant him his birthright and fulfill my promise to my father. If instead, he is revealed to be a woman, that birthright must pass on to ‘her’ son, and so on, until it is fulfilled.”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There was a round of silence.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Ranko quailed.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“If Ranma literally is not a man, if he is my daughter, then my obligation must pass on to her,” Nodoka explained. Taking a deep breath, “I would have to find her a suitable husband, and no doubt teach her everything she missed because she was raised as a boy.”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 is a debt I carry, and which any daughter of my line must carry until it is repaid,” Nodoka stated succinctly. “I can say no more on this.”</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Outside the Tendo home, and in the furo, two heated conversations were taking place. Certain similarities predominated. As Akane enlightened Ukyo and Shampoo about what had happened that morning and the ultimate cause and consequence, Mousse was endeavoring to relate the same details to Ryouga. The simplest details, confirmed by the shift in Nodoka’s hair color and Ranko’s continued existence after a hot bath, proved that Ranko was now, entirely, a girl. The question however, was, since she got that body from Ranma, did that mean Ranma was supposed to be a girl? As far as the amazons, and Ryouga were concerned, it was a strong argument. Among the amazons, because of the abuse of Togenkyo water, it was established that the gender of a child was that determined upon conception. Ryouga did not have any such excuse, just the vivid memory of the previous night. Since none of these five had listened to the rest of the discussion with Nodoka, they had no idea what the outcome of Ranma being exposed at this point would be.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think it’s best that Ranma stays Ranneko for now,” Akane declared.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“Shampoo agree, is best,” nodded the purple head.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don’t believe it! After all of this, the person I’m engaged to is a girl!” Ukyo wanted to strangle something. Instead she sighed, “Well, this really eliminates the differences between Ranma and Ranko. No engagement can hold up if the truth comes out about Ranma. I don’t see any reason not to continue pursuing Ranko just because she’s stuck as a girl.”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“Shampoo so confused, not know if Ranko even want be boy again, but still love. Shampoo want castrate Mousse for trying take Ranko!” she growled.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“So, it doesn’t bother either of you that Ranko is…? Well, she’s a girl. Even if she gets a guy curse like Ranma’s supposed to get, she’s not going to ever give up her girl side. And you both still want her?” Akane challenged, plaintively.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“Is any different for Kitchen Destroyer?”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I don’t know,” Akane frowned. Did loving a girl make, well, loving her alright? She shook her head. “I’m just sort of confused. I sort of feel like I’d have to get cursed to be a guy too, if I wanted to be with 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 other girls stared at 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think maybe you’re taking things a bit too far, sugar,” Ukyo crooned.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didn’t say I wanted to!” Akane fumed. She fell back into uncertainty. “It has more to do with being fair, or balanced. I mean, you’re both talking like you want to marry her. Can you DO that if you’re both girls!?”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That stumped her rivals.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“Is can happen in amazon tribe,” Shampoo said meekly.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“Is that what she wants?” Akane retorted weakly.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if you don’t want that kind of relationship, no one is going to think less of you for letting Ranko go. Hell, most people around here will expect it. Whatever your problem is, don’t criticize us for following our hearts,” Ukyo shook the other girl lightly.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huffed. “Look, at the moment none of us even knows if there’s a chance. That’s the only reason we’re not fighting like usual. All of the promises, laws and excuses are gone. We’re the closest thing Ranko has to friends. Before we go back to killing each other and making her miserable, why can’t we stop and think about what we’re doing and why?” she pleaded.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“Dammit, Akane,” Ukyo crossed her arms in chagrin.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I am right, aren’t I?” Akane clasped her hands in front of her lap.</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“Shampoo not have to give up yet. No want to. Always can be friends with Ranko, but now is only hope be more. Not fair you ask Shampoo stop love her Airen. Not not fair!” the amazon sat down in the grass and looked inward sadly. She pulled up a handful of grass then watched the morning breeze blow the green blades from her open palm.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“Fine, but, what about Ranma? Do either of you plan to be friends with her? If she can keep the past a secret and go back to being a boy, will you eventually give up on Ranko and start chasing him?”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“Among amazon womans, Ranma woman, no matter what form. Is same Shampoo marry Ranko or Ranma.”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“Look at me, Akane,” Ukyo gestured at the male clothing she habitually wore. “I’ve spent so much time trying to be a boy I can’t help myself. Hell, maybe I would get a nanniichaun curse for Ranko. If that’s what it takes, do you really think I wouldn’t?”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Shampoo hugged her knees and buried her face in them. “No is fair! Amazon womans who is normal no can have nanniichaun curse! Shampoo no can be perfect Airen to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“Good grief! What have I started!?” Akane reeled back. “Look, guys, I was just making a point. If every person who wanted Ranm… Ranko… Hell, either of them! If people got cursed just so they had a hope of getting close to them, there wouldn’t be a normal guy or girl left in Nerima!”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In the furo, the boys were making no more progress than the girls outside. Mousse was taking advantage of Ryouga’s second thoughts about Ranma to undermine his interest in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“Look, you’ve already slept with Ranma,” Mousse finally pointed out. “I heard what you were muttering last night when I led you out to the dojo. Frankly, I am happy for you, Ryouga. I know she hurt your feelings, but give her a break. Waking up like that? It has to give her some doubts.”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almost blew up. Instead, he dropped into a dangerous whisper. “Mousse, you don’t know half of what you are talking about. It was Ranko who slept with me, or a part of her, and Ranma popped in right in the middle of it. She told me clear enough she wants to be a boy again, that she doesn’t love me. She all but pushed me over to Ranko. So, don’t even think I am going to stand aside and let you have your way with 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“So, if Ranma means nothing to you, if all you care about is Ranko, why do you flinch every time someone mentions Ranma’s name?”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“Don’t, Mousse. Don’t go there.”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“Where should I go then? What? Now that you’ve broken her in, you think I should go after Ranma instead? That way you can keep Ranko’s cherry for yourself?” Mousse had to drive it in.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roared and once more went to wring the blind martial-artist’s neck. “You just don’t know when to stop, do you!” He hammered the boy’s face with the slow, powerful blows of a pile driver and all the passion of such a machine.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Mousse croaked, trying to get out a response. Ryouga loosened his grip slightly, daring the other boy to say something else. Mousse obliged. “Just- just like… you don’t… kn-know how to f-finish… what you s-st-start!”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dropped him and barked, “What?”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Mousse caught his balance and rubbed his throat. Staring the other boy in the eye, he accused, “You didn’t even know there was anyone BUT Ranma until you got home. Yeah, sure, you called your girl Ranko, but in your mind it was still Ranma. Even Ranko didn’t know the truth. You fell in love with someone you knew was a boy to start with. You fell in love with Ranma. You got her in the sack, stupid, and you think you can just walk away?”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stared at him in confusion.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“Idiot,” Mousse spat, wiping his mouth. “You’re so wound up over Ranma, you immediately jump in and play white knight for Ranko, thinking you can escape the pain of being dumped. Let me tell you, if plan to really love a girl, you better toughen up your heart, because they can tear it to pieces just because THEY’RE afraid of getting hurt.”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don’t understand…”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“Think! If she really didn’t care about you, why would she hurt you so bad you are afraid to be near her?” Mousse poked him hard in the chest. Shaking his bruised finger, reminding himself not to do that again, he added, “She drove you away to protect herself.”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“Why?” Ryouga whined, in a sudden resurgence of pain.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Mousse suddenly took pity on him. “She just learned she is expected to become a guy again. A guy who has to kill himself if he’s found ‘unmanly’ by his mother. She can’t afford to love you, thinking that.”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wanted to bash his skull into something. He should have figured that out himself. Mousse should not have had to risk his own neck to point out what Ryouga knew damn well himself. He loved her. Ranma. The boy he hated was the girl he loved. As soon as she started slipping back toward being that boy, he had instantly recovered that hate. “Damn him.”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Mousse sighed. He had gotten through to Ryouga.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“That doesn’t mean I’m gonna let you have your way with Ranko,” Ryouga growled.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Mousse whimpered. Very slowly, very carefully, he explained his exact intentions, the scheme he had cooked up to prove himself to Shampoo. For that to work, his challenge to Ranko had to be legitimate, and it had to be won before the council could rule over her status, her right to claim a wife or a husband. It was a rare opportunity that only came as the result of an amazon warrior being reincarnated as a man. Until her gender was officially declared, it was a way for a man and woman suiting her to obtain equal status.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stared at the other boy. Glaring, he commented, “If you want to have a chance with Shampoo, there’s one thing you would still need to do.”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Mousse, certain he had thought of everything, demanded, “What?”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plucked the glasses off of Mousse’s face and waved them under his nose. “You might wanna see about getting your eyes fixed. Glomping everything in sight, and calling inanimate objects ‘My Beloved’ isn’t a good way to impress someone.”</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Ranma Nibunnoichi - Reflections</w:t>
      </w:r>
    </w:p>
    <w:p w:rsidR="00F17B9D" w:rsidRPr="000958EC" w:rsidRDefault="00F17B9D">
      <w:pPr>
        <w:spacing w:line="360" w:lineRule="auto"/>
        <w:rPr>
          <w:rFonts w:ascii="Montserrat" w:hAnsi="Montserrat" w:cs="Arial"/>
          <w:sz w:val="24"/>
        </w:rPr>
      </w:pPr>
      <w:r w:rsidRPr="000958EC">
        <w:rPr>
          <w:rFonts w:ascii="Montserrat" w:hAnsi="Montserrat" w:cs="Arial"/>
          <w:sz w:val="24"/>
        </w:rPr>
        <w:t>A. V. Morgan</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Part Thirty-Three: Cures and Confrontations</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In light of Nodoka’s response to Cologne’s probing, it seemed obvious that if Ranma’s identity were revealed in her current form she would be doomed to spend the rest of her life as a woman. With a minimum of encouragement, Kasumi was left to keep Nodoka distracted helping make breakfast while Nabiki rounded up all of the teens and assembled them in the dojo to bring them up to speed. Genma was revived by Soun and rushed into the training hall as well, since the panda had been unconscious through much of the morning scene. There was a little debate about finding Ranma and Fa Shen and having them hear this too, but no one knew where they were. Or rather, Mousse decided not to inform everyone that Fa Shen slept at Dr. Tofu’s and Ranma had gone over to discuss some sexual healing. He could just imagine the chaos if someone interrupted that particular conversation! However, before the father’s could bring the meeting to order, Ranko pounced—or angrily flopped—on Cologne, demanding an explanation of her own condition.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used that antidote stuff on me instead of Chisuiiton water!?” she shouted. “How could that lock my curse!? What’s going 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“Calm down, child,” Cologne begged. With her staff, she pushed the half limp girl onto her rear and arranged her limbs so she could balance herself sitting upright, Indian fashion. “I thought I dropped enough details for you to figure this out for yourself. It was not easy to explain without completely tipping your mother off.”</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“Geez, Ranko. You honestly haven’t figured it out?” Nabiki jabbed.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“What’s to figure out!? It sounds like Pops doped Mom to get a son!” she cried, glaring at Genma. “What do you have to say for yourself, Old Man!?”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Genma reached for a sign and proceeded to write in an even more unsteady scrawl than normal. Akane picked up the kettle Soun had brought in and dumped hot water over the panda’s head, scowling.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“Try being a man for once in your life!” she grated menacingly.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Genma swallowed and went into classic Saotome denial gestures, “Now, wait. It’s not my fault…” Blows rained down as Ryouga, Shampoo, Ukyo and Akane demonstrated the effectiveness of their trademark blunt instruments. Genma crawled out from under the pile of bonbori, giant spatula, mallet and umbrella and started again. “Don’t any of you know how to show your elders some respect!?” he shouted. A wall of narrow eyes and hefted weapons stared him down. Sagging, he continued, “I will admit as much as expressing my desire to have a son to my old Master, Happosai…” There was a collective groan, as he confirmed the worst. “Please, try to understand. Nodoka and I were married around the same time Soun wed his beloved wife. He was already the proud father of two beautiful daughters and my greatest concern was that Nodoka might be barren and our dream of uniting the two schools would never come to pass,” he protested, eyes tearing dramatically.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“Spare us the sob story, Pops! Get to the point!”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“Very well, ‘Boy’!” he huffed at his “daughter”. “I will say now that the first I ever heard of Togenkyo water was our recent adventure with Prince Toma. That said, my master gave me a flask of water and instructed me to administer three drops a day in Nodoka’s food or drink, for a month. She would then be ready to produce a son. He warned me that the water contained a powerful medicine; any more than the prescribed amount could endanger Nodoka’s health, and I was careful to follow the instructions exactly. As promised, Nodoka became pregnant a month later and eventually gave birth to my son.”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“Too bad that was the only time you ever followed instructions,” Ranko muttered bitterly. She looked down at herself and cleared her throat. “This is the body that Ranma was born in. Since I didn’t die in the bath, I suppose that means… What exactly? I mean, even if the antidote worked, I was a girl when you used it. How did it block the curse?”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took a deep breath and perched on her staff again. “There was one detail I left out, because of Nodoka. A few of the girls restored by the antidote had the misfortune, as boys, to become cursed. When the antidote restored their natural forms, the curses disappeared. As these were animal curses, no one expected such a thing to happen. However,” Cologne paused dramatically. Seeing she had everyone’s full attention, she continued, “One of the things that made it possible to cure the Togenkyo transformation, which seemed permanent, was the fact that it masked the true form of it’s subject and did not use her ki in the transformation. Like most antidotes, the cure is in the poison, so the cure uses the same magic to unmask the subject’s true form. Now, it seems that a Jusenkyo curse is rooted in the form of the victim. When those ‘boys’ were cursed, the curse attached itself to the mask. Once the mask was removed, the curse went with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looked at herself again. “Wait. This is Ranma’s true form? How? It’s exactly the same as the cursed form!” she cried. Then she did a double take, “Wait. This means… I am cured?”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hummed thoughtfully. “It is true, you are now just a normal girl. No boy mask, no curse. As for why you have the same form as Fa Shen,” she shrugged. “Some souls have a preference for a certain appearance, so it is not unusual to see them reincarnated identical to their former selves. How it happened in this case, I have only one conjecture. It has been noted that victims strongly marked by Fa Shen in the nyanniichaun tended to produce offspring with the same features. From that, and some things your mother said, I would guess that your mother is descended from, or perhaps even is, one of those victims.”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boggled. More than once, the resemblance of Ranko to Nodoka at the same age had been mentioned. Now that Nodoka’s hair was revealed to be the same brilliant crimson, the resemblance was only stronger. Shaking her head, she mused, “I doubt Mom was cursed. She would have suspected the truth right away if she had been. Still… Her mom?” Ranko shrugged. Having learned that her mother’s parents were dead, there was no way to find out.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waved the question off, for the same reason. “We cannot know. What we do know, however, is that this is good news for you, Ranko!” she smiled finally. Ranko decided she had gotten used to Cologne. She didn’t flinch from the terrifying grimace the expression produced on her shrunken, wrinkled head. Ranko, like the others, scratched her head and exchanged random glances, unable to see how there was an upside to this discovery, so Cologne just rolled her eyes and voiced it, unprompted. “You’re taking all the fun out of being a wise old woman! Ranko. Your curse was the last tie to the Mirror of Broken Souls.”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This stunned the crowd.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“Congratulations, Ranko! You survived it!” Akane was the first to get it.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 it’s over?” Ranko blinked in disbelief.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knew you could do it, sugar!” Ukyo pushed forward to hug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“Shampoo so so glad for Ranko!” she delivered with a full body glomp.</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“Old Woman! Are you certain of this!?” Genma demanded. At Cologne’s nod, Genma turned to hug Soun. “Do you hear that old friend? We can go to Jusenkyo at once! It is safe to travel!”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“This is wonderful news, Saotome-kun! I am so happy for you! And, once Ranma is back to normal, we can return home and celebrate with a big wedding!” the Tendo patriarch cried out, showering tears over the crowd. With a collective shout, the group darted out of range of the waterworks muttering. Even though the dousing was harmless, Ranko sighed her thanks to Shampoo and Ukyo for swiftly dragging her out of the spray.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“Um…!” Akane blurted out. “What if Ranma… er… wants to remain a girl?” she asked in a voice that grew more timid as eyes fixed on 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is this? What can you mean, Akane?” Soun bawled.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“Well, we did just learn he was supposed to be a she…” Akane fidgeted. “Doesn’t that mean… well, doesn’t that give her a choice?” As she was saying this, she was looking at Ryouga. Call it women’s intuition, but she had the feeling that something might have been started between those two. The odd way Ranma had blushed and stammered over the oddest things, after returning from her date… Even if the real Ranma had woken up in the middle of it, he had obviously slipped under the influence of the memories he had gotten.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“Why would my son want to be a girl!?” Genma growled.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cringed. “For one thing, his mother won’t force him to kill himself if he really is a she.”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Nabiki barked a short laugh, “Come on, Akane! Are you sure you aren’t just saying that to get out of the engagement?” That was enough to cause both fathers to instantly ignore Akane’s input. To everyone’s surprise, however, Ukyo suddenly spoke up.</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know, Akane is right. I’m not saying we should push him to be a girl, but, doesn’t he deserve to know he has a choice? I mean, if you keep this a secret, give him a male curse and lock him in it, and he finds out later… I mean, it’s as bad as lying to Nodoka all this time!” she marched up and got in Genma’s face. “Is that your notion of honor, Genma!? Lie to your wife, lie to your son, lie to everyone around you so you get what you want and no one holds you responsible!?” Ukyo was shaking in subdued anger. It was never far from her mind that it was Genma who was truly responsible for screwing up her life.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Genma scowled. “What would a little girl like you know about honor? Look at you, dressing like a man, running away from your own family… You don’t even know your own place, so don’t think you can put me in mine,” he foolishly wasted his week’s allowance of spine in a retaliatory effort to shame the unwanted fiancée.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Ukyo snarled, her vision going red, and whipped her knee into Genma’s groin with all the strength she possessed. Staring down at him, after he curled over and dropped to his side, she spat, “Is that womanly enough for you!? Since you cost me my womanhood, maybe I should return the favor, huh?”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Genma whimpered and tried to squirm away from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“Oh, yeah. He definitely had that coming,” the other teens noted.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Turning to Akane, Ukyo grinned darkly, “If you don’t mind, I think I am going to hold on to my claim to Ranma a little longer. I don’t see any reason to make things any easier for that old fool!” She turned back to the injured man, “Do you hear that Old Man! Ranma is as much my fiancé as he is Akane’s. You better think twice before you start makin’ plans for Ranma’s life for him. You can’t even fix the mess you’ve created!”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As Ukyo went to storm out of the dojo, Akane stopped her gently with a hand on her shoulder. As Ukyo stared at her, Akane offered a faint smile. “Thanks, Ukyo. I know this sounds weird, but, I think that actually helps,” she whispered, trying to keep anyone else from hearing. As Akane returned her attention to the crowd, she noticed Ryouga glaring at Mousse, with what appeared to be a thick dish towel stuffed in his mouth. Mousse was shaking the almost immovable boy and softly lecturing him. Heading over to step in and prevent bloodshed, well aware of the lost boy’s quick temper—Ranma had so often exploited it!—she was surprised to see Ryouga suddenly calm down and nod before she arrived.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“What’s going on?” she hissed, stepping between them.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“Why, nothing at all!” Mousse smiled falsely.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mumbled around the towel and then pulled it out. “Don’t worry Akane. It’s nothing, really,” he grinned nervously.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glared suspiciously, “Are you two still fighting over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They both shook their heads insistently. Shampoo was suddenly at their side, “Stupid Mousse and Lost Boy better leave Ranko alone!”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know I can’t do that!” Mousse frowned, tracking by voice to look at Shampoo. “I will wait for her to recover, but after that, I will fight her. You cannot interfere, Shampoo.”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“Why you be like this, Mousse? Mousse know no can beat Ranko! She too too strong for weak boy like you!” Shampoo twisted her question into a taunt.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“We shall see, Shampoo. We shall see,” Mousse turned and dragged Ryouga outside, leaving Akane and Shampoo to look at each other.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“So, what Kitchen Destroyer do now?” Shampoo demanded.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“Me?” Akane straightened, tucking her fists behind her back as she checked her anger at the constant insult Shampoo named her with. “I am going to go eat breakfast and then I am going to school. Oh,” Akane added, just before walking out of the dojo, “just a thought, Shampoo. Ranko’s all girl now. To get rid of you, all she has to do is stay that way. What do you think your council will make of that?”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Shampoo stood there and gaped as Akane exited. “What that suppose to mean?” she whined.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 means, dear child, you might want to think twice about harassing Ranko to be a man by throwing yourself at her constantly,” Cologne observed, having followed Shampoo over to keep her from coming to blows with Mousse. From the way he had been acting, Mousse might no longer meekly accept one of Shampoo’s beatings, and if he chose to defend himself, a matrimonial battle might quickly result. Whatever his shame, if an amazon warrior attacked him and he succeeded in defeating her, the result was valid and his shame was absolved. He might not have to win Ranko to achieve his ultimate goal. “Come along, Shampoo. We have a business to run.”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about Mousse?”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believe Mousse will be focused on training for a while, and it would be best if the two of you had a break from each other. Now, let’s stop dawdling.” Brooking no further argument, she ushered the girl to their home. That left Nabiki, Ranko and their fathers, one of whom was leaning over the other and uttering empty platitudes to soothe his pain.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“Hey, Pop? Why don’t you have a special technique to defend against that? You know, like Fierce Gophers Tunneling Under Earth Technique, or Majestic Mountain Oyster Harvest Leaping Frog Defense? Huh? Huh?” Ranko prodded the fallen man, gesturing expansively to illustrate the hypothetical techniques, grinning evilly. Nabiki tabulated the various remarks and statements she had overheard and decided she was rubbing off on too many people. They were beating her to all the good lines! With a sigh of frustration, and a wry grin, she grabbed Ranko and dragged her inside for breakfast.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There are certain moments in people’s lives when waking up is a truly horrifying prospect. Given the memories Ranma and Fa Shen shared, it would seem that this should be a familiar feeling, but without a doubt, they were now experiencing the worst version of this phenomenon. In fact, as they blinked and wondered if Dr. Tofu had really overheard their conversation, it seemed impossible to imagine a worse prospect than having to explain themselves to him. Naturally, they were wrong. The diminutive form bouncing around with big eyes, repeatedly demanding, “Is it true!? Is it true!?” proved that whatever Happosai had lost to age, hearing was not on the list. Blacking out a second time was definitely called for, and when they were roused by Tofu again, they were much better prepared for the coming ordeal. They refused to comment on what the two men overheard until Happosai swore to listen to the full explanation and never, ever, betray their confidence. If he did, the next time he was incapacitated the pair promised they would use the opportunity to finish him off for good. With little hope that would keep him in check, they proceeded to explain what really happened when Ranma was cursed, and how Ranma and Fa Shen had finally emerged from Ranko’s shadow.</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“So, let me see if I understand this,” Happosai interrupted, seeming to have entered his serious mode. Pointing at Fa Shen, he began, “Fifteen hundred years ago, you were drowned at Jusenkyo, creating the Nyanniichaun.” Pointing at Ranma, he continued, “This was your original form, and because Ranma is a reincarnation of you, you were able to possess him and escape your grave. But, Ranma fought and the two of you slipped into some sort of coma, and Ranko was born. Even though she was a combination of both of you, she thought she was Ranma until this mirror thing let her shake off his identity. Now, last night, you,” he pointed back at Fa Shen, “woke up, you fought Ranko for control of her body and dragged her down where the two of you found and released Ranma.” He turned back to the girl and frowned, “Okay, so, why did you end up the girl, while Fa Shen, here, become the boy?”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 was an accident. The mirror left some connection in Ranko’s mind to the reflections. When we found the echoes, we assumed… well, I assumed I had found Ranma,” Fa Shen explained, jerking a thumb at Ranma. “Instead, I sort of passed through the image and ended up in this body.”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see. I take it you can’t switch back?” Happosai asked. Ranma shook her head and Fa Shen explained how they had carried their ki with them and left Ranko on the brink of death. Without them to recharge her ki, it could take her years to recover from their separation. “Ah! Well, I might be able to help you there! I know a little something about charging up ki!” Happosai puffed up proudly.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“Uh, actually, we already found a solution,” Ranma blushed. The two men looked at her in surprise and urged her to explain. With a sigh, she tried, “Well, I woke up sorta like Fa Shen did, but, uh… under some special circumstances. I didn’t think anything of it until I got home and accidentally dumped some ki I had freed up into Ranko. I didn’t know I had done it, but when she asked me to think of anything I had done to generate the extra ki, I sorta suspected the answer, and I went and tested somethin’ to see if I was right.”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Happosai was frowning in thought. He casually laid a hand on Ranma’s knee and suddenly jerked in surprise. He turned to stare at her, and she blushed, having expected him to figure it out. He was a rabid pervert after all! “Ranma-chan! You didn’t!?” the old man drooled.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 wasn’t my idea, I sorta popped in to something that was, er, already goin’ on. That doesn’t change the fact that it is the solution to the problem, and since Ranko uses ki from both of us, it’s sort of follows that Fa Shen and I have to do that to heal her,” Ranma admitted somewhat shamefully.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Dr. Tofu, however, had not jumped to any conclusions. He could put it all together, but he wanted it out in the open. “What, exactly, do you and Fa Shen have to do to heal Ranko, Ranma?”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“We have to have sex together,” Fa Shen answered for the girl.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Tofu looked them both in the eye, and saw the honesty behind the embarrassment and fear. He closed his eyes and ran through his pool of knowledge, making adjustments for the situation. A few moments later, he came back from his reverie and met their eyes again. “I can see how this would be an effective way to generate a surplus of ki and transfer it to Ranko. However, a common rule of thumb in medicine is, just because the medicine might work are you required to administer it?” He held up a hand to stall protest. “The human body is an amazing thing, and it is far better at healing itself than any outside treatment can compare to in most cases. This is sort of an extended case of that, since the best solution is a natural one. My point is, just because you can do this, does not mean you must do this. There are other concerns you need to address,” Tofu insisted.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 sounds like you’re worried about us, doc,” Ranma noted. “Not that I don’t appreciate that, it’s just… I can’t stand to see Ranko so weak and vulnerable! As a martial artist, I have to help if I can. It’s not like it’s that big a sacrifice, since I’ve already done it once, and there was nothing I coulda done to prevent it. The worst has already happened.”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noticed the underlying hurt, but was more surprised by the note of confusion. It was as if the worst had been, well, unexpectedly far from bad. Hesitantly, he asked, “Did… did you enjoy it?” Ranma immediately flushed to her roots, her face matching the shade of her hair almost perfectly.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Tofu laughed gently, “Ranma, truly it is nothing to be ashamed of. The body is wired for specific sensations—hot, cold; pain, pleasure—and a healthy mind naturally responds to them appropriately.” He composed himself and restated his position, “I am not suggesting that there is anything wrong with either of you having sex. I suspect you will enjoy that, since you can hardly help yourselves. I merely point out that this is a, ah, highly unusual situation. Because the pair of you are unwillingly switched to the opposite sex, this activity could easily damage your psyches and leave scars that will never heal. Since the solution to your own problems is to assume a variation of the original curse, and you might always be faced with having two sexes, there is a fair chance that you would eventually engage in sex in your present forms. The only way that can be healthy is if you choose to take that step for your own reasons. If you feel forced into it, you can easily regret it. Don’t you agree, Ranma-chan?”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gave him a grieved look. “I’m not really that upset about havin’ sex. But you’re right. I sorta wish I had a choice, but I’m also sorta glad I didn’t. I’m more worried that I kinda like it and wanna do it again… but maybe I shouldn’t. I think I can still be a man, but I doubt anyone else would see it that way if they knew!”</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Tofu leaned toward her and smiled, “Personally, I agree with you, Ranma. I don’t see any reason why being a fully functional woman would keep you from being a fully functional man. At least not when there is an ability like your old curse involved. Every vehicle has it’s particular benefits and limitations, but a skilled pilot, so to speak, is comfortable at the controls of any one that suits his needs.” He straightened and took in Fa Shen as well, “However, I am not one to encourage anyone to recklessly attempt something they have not properly considered. There are inherent dangers in becoming sexually active, for anyone, and not just you two.”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smirked, “Yeah, I got that from my Mom too. I got panicked and rushed int… what am I talkin’ about!? Damn, fell into the memories again.” She frowned and thought for a moment, then shrugged, “What the hell, they’re my memories now. This girl,” she gestured to herself, “rushed into having sex. Thanks to Mom, we used protection. I’m not gonna get pregnant if I can help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 is only one danger, Ranma-chan. Some of the dangers can be dealt with through similar precautions, such as preventing disease. Since you two are both healthy, as is Ryouga, that is not a major concern. However, there are also social considerations,” Tofu pointed out. “I suppose it’s more a matter of perception here, since you are versions of the same being. Still, to most people the pair of you having sex would be considered incest.”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 couple shouted, with wide, staring eyes, “INCEST!?”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“But, of course you might think of it as closer to masturbation,” Tofu modified. Emphasizing that any medical professional would assert that was a normal and healthy activity, he pushed on. “Certainly, you have lived different lives, but… You technically share the same body and soul. That said, it really isn’t anyone else’s business what you do together.”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“Quite so, Tofu, my boy!” Happosai crowed. With a shrug and a wicked look he added, “Not that it isn’t human nature for people to poke their noses in things that aren’t any of their business, especially around here!” With a wild cackle, he started rubbing Ranma’s knee imagining his favorite female in some rather explicit fantasies.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and to an even more violent degree, Fa Shen, shuddered and attempted to squash the dirty old man like a bug. Said bug twisted and hopped, giving each of his assailants a tiny nudge, and suddenly Ranma and Fa Shen found themselves in a rather compromising position. Looking up at Fa Shen, Ranma squeaked in dismay.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“Ah! Would you get off! You’re squishing… Kyaaaa! That’s sensitive!”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know!!! Waaaaah! I’msorry! I’msorry! Ahhh! So’s that!”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“Like I don’t know that!”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“Aren’t they the perfect couple!?” Happosai purred.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are not helping, Happosai,” Tofu frowned. Reaching out, he wrested Fa Shen’s ankle and flipped him off of Ranma. “Now, as I was saying, it is important the two of you think about what you’re planning and, unless it’s something you’re both comfortable with, and you take the necessary precautions, I suggest you find some other way to help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there’s another problem,” Ranma sighed, sitting up and straightening her pajamas. “You see, Ranko and me are suddenly amazons ‘cuz of Fa Shen, and Mousse challenged Ranko to a marriage duel. He can’t do anything ‘til she’s back to normal, but he has as long as that takes to train. When he really puts his mind to it, he’s actually pretty good, and you remember what happened when he fought me when I had the C-C-Cat’s Tongue on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Tofu blinked and sighed. “I see. That would make healing Ranko a priority. If I have reservations about young people rushing into sex, that is nothing compared to the feelings I have about them being rushed into marriage. People need the time and freedom to grow up at a healthy pace,” he rubbed his hands over his face. While he had much respect for the amazons and their culture, it would do them a lot of good to come out of the stone age in a number of respects. “Unless Happosai has some suggestions for an alternative method, I will have to leave the matter of you two proceeding to your own judgment. Happosai?” he turned to the tiny martial-arts master.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am afraid there’s nothing as safe or efficient that I could suggest, short of natural healing. Nothing I could offer would be as quick. A few hot nights in the sack, and bam! Ranko will be back to normal! Can’t beat that with all the shiatsu slight of hand in the world!” Happosai grinned. He rubbed his hands and held them out toward the couple in anticipation, as if he were warming them before a fire.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They looked at him with nervous laughter. As luck would have it, this was the man fate seemed to have chosen to act as their chaperone. To prove this, Happosai brought up the next big problem. “Well, it would not do for you kiddies to be caught in the act so, what now? We need to think of a nice, private place where you can go to work and fear no interruptions!” Ranma and Fa Shen cringed in terror. Happosai hunched over in thought, before jumping up and holding up the compact in triumph. “It’s perfect! We’ll put you two in here and I’ll guard it so no one goes in or out until it’s safe!”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“Where did you get that?”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Well, this little toy has proven itself to be an all to convenient way for certain people to stick me out of the way. Do you honestly think I’d leave it just laying around? Certainly not!” he scolded them.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They exchanged suspicious looks and demanded, “What’s to keep you from tryin’ to peak on us and getting trapped inside with us? Huh? Then what?” Shaking their heads, they declared, “No way. Not a chance, you sick pervert!”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“Good heavens! You wound me!” Happosai clutched his heart. Flipping the compact in the air and tucking it back in his gi, he shrugged, “It’s not like I can’t imagine it just as well, and honestly, I can’t do anything with sexual energy. I could hardly sort the male energy from the female energy, and, personally, the amount of ki that is freed up that way is a million times greater than the residue I normally handle.” He shuddered, remembering the debilitating effects of Fa Shen’s chi attack. The amount of residual female ki in that attack had probably added twenty years to his life.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“Huh?”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mean, it’ll be hard enough dealing with the energy that seeps out through the mirror. I would not want to be in there with you. For all I know, that much energy would make me explode,” Happosai giggled. What a way to go!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“Wouldn’t that mean…”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 using female ki to sustain himself…”</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 made it so he can…”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“…never have sex?”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“It’s like listening to twins,” Tofu grinned.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“Why do you think I avoid Cologne whenever possible, and annoy the hell out of her whenever she gets close?” Happosai demanded.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find Cologne attractive?” Ranma twitched.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Happosai scowled, “Listen, you little whippersnapper! She and I go way back! Besides, it’s sort of a matter of scale. What am I supposed to do with a young woman like yourself with boobs bigger than I am!?”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“Gah! Don’t even ask! I don’t wanna accidently picture it!” the pair cringed. After a moment, they looked at each other and gaped, “Hey! We’re in sync! How the hell…?”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“Ranma’s memories,” Happosai yawned. “Get used to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“Ranko’s memories!” they corrected primly.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 technical distinction after the fact,” the old man waved it off. Whipping out the compact again he grinned, “So, you kids ready to rock and roll?” He cracked it open and flashed the mirror in their direction. Ranma, Fa Shen and Tofu all flinched and averted their eyes.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“Would you put that away?”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“If you not getting anything out of it, what are you in such a hurry for?”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are really, really not helping, Happosai.”</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“Hey, who said I’m not getting anything out of it! When was the last time I passed on having a pocket full of mischief? I’m doing my civic duty to corrupt the youth, I am standing up for the sexual revolution!”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“That was almost forty years ago, and it was on another continent to boot! It really is a wonder that no one’s managed to kill you yet, Happosai,” Tofu rolled his eyes.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Happosai looked up at the sky, “Young people today! They have no sense of humor!” He put the mirror away again and composed himself, “Look, I’m a crazy old goat, but I earned that the old fashioned way. When you reach my age you learn to appreciate secret plots and intrigue and do your part to keep things interesting. I’m the last person anyone can be expected to trust, which in turn makes me one of the best people to trust. You wanna do this thing, I’m there to help. Just because I think you should enjoy yourself to the fullest, get as much mileage out of it as you can, doesn’t mean I’m not taking this seriously. You need to learn to bend the rules, kids! That’s what makes the game interesting! Those fools, Genma and Soun, never could learn that lesson.”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There were no coherent replies.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“Hell, you too, Dr. Tofu! You’re a fine, upstanding, professional young man, but you’re wound so tight your brains squirt out your ears the minute you lay eyes on a pretty skirt and you find yourself thinking unlawful things,” the little troll accused. “I can see your problem, son, and let me tell you, that little problem with ethics you seem to have concerning one of your patients? Well, that problem could be solved by finding Kasumi another doctor, don’t you think?”</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There was no response from behind the doctor’s suddenly frosted glasses. The moment he wandered away to “consult” with Betty-chan, the other three cleared the room as fast as possible.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“It’s kind of a shame. He had himself under control almost the whole time he was at the dojo,” Fa Shen commented, out on the sidewalk.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was that about ‘ethics’?” Ranma asked Happosai.</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“Oh. Some little bit of nonsense about how doctors should not treat members of their own family, or have too familiar thoughts about their patients. For such a bright lad, he does seem to have a Tendo shaped blind-spot.”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 the couple droned in bemusement.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“Still, it serves to illustrate the point, kids. If you get all worked up about ‘doing the wrong thing’ you can lose sight of what the right thing to do is. People are not bonsai trees, you know. It’s not in their best interest to be pruned and stunted by years of pointless restriction. It’s bad for anyone, but especially bad for a martial artist!” he lectured.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know, there are rare moments when you actually sound like a real sensei, Old Goat!” Ranma accused almost fondly. With a light chuckle, she began leading the way back to the Tendo Dojo. Her inner clock had announced it was time for breakfast, and that overruled all other thought.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Nodoka had eagerly thrown herself into making breakfast. The things she had learned the previous evening, and that morning, had shaken her deeply. What she had learned was enough to see that a wall of protection had been erected around her son by his friends and fiancées, all trying to defend him against the promise that the mother held over the son. On one hand, it spoke well for her son that the people who loved him would go to such lengths to preserve him, but that they felt it necessary said that there was something terribly wrong with him. It had been revealed that this curse, binding him to Ranko and Ranneko, was responsible for at least outwardly compromising his manhood. As far as that went, an external influence was not a factor in determining his manliness, as long as it was just that. She admitted, she might not have believed such a curse possible, and, if not for the effects she had witnessed in the twin girls, she would have been quick to dismiss it as foolishness. She found she believed in this curse, whatever it was, and since it seemed to have its impact on the minds of those affected, it truly concerned her. Not as much as the possibility that he should have been her daughter, however.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All through the meal, a scene of uncommon silence, she had toyed absently with her hair. Occasionally, she reached into her pocket and felt the bottle she now kept there. She had heard the amazons leaving and stopped Cologne to beg for the bottle. The old woman had been unwilling to give it at first, but Nodoka had insisted, hefting her bundled katana and declaring that, as a last resort, she would rather use the antidote as a final test of her son’s manhood, if he did not measure up in all other respects. A living daughter was far preferable to a dead son, and Cologne had agreed.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Occasionally, she found her attention focused on Ranko. The girl ate her meal quietly and slowly, forced by her weakness to show an approximation of good manners for the first time in memory, without prompting from Nodoka herself. Whenever the girl glanced at Mousse, the amazon boy sitting next to Ryouga, she betrayed a troubled look of concern and annoyance. Her appraisal of Ryouga, the boy who supposedly had a crush on Ranko, there was more hesitation and uncertainty. A faint longing, suggested by the slightest of blushes. Oddly, she had a similar reaction to Akane, slightly better hidden because that girl was sitting attentively beside her and offering every assistance she could.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 wondered if she was catching a glimpse of the curse’s effect, a hint of Ranma’s feelings toward Akane projected through the red-haired girl. Nodoka suddenly ached to speak to her son, to hear from his own mouth what he was going through and how he felt. Closing her eyes, she silently prayed to the powers above to be granted her greatest wish. If only she could be reunited with him. If only all these troubling questions could be laid to rest.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As usual, there was no reply from the heavens, and soon enough Akane and Nabiki were gathering their things and preparing to leave for school. The two boys went out into the yard to spar and Ranko dragged herself to the engawa to watch. Soun lured Mr. Panda to the corner of the room and they started to play Shogi—truly an amazing thing to watch, when she thought about it. With a heart felt sigh, Nodoka decided it was time to go home. She quietly excused herself, begging Kasumi to bid her farewells. With her family honor blade resting in the crook of her arm, she drifted to the genkan and slipped on her shoes. Just as she was about to open the shoji enclosing the main entrance to the house, it swept open to reveal Ranko’s twin, a gnarled dwarf of a man she sensed she should recognize on sight, and a young man she had only seen in flashes or in dreams.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turned from making some comment to Ranma and found himself staring into Nodoka’s eyes. However, the brilliant hue of the hair framing her face shook off all thoughts that might have come from Ranma, because there was only one person Fa Shen knew who looked like the woman before her. In a startled, heart wrenching voice, he breathed, “Mother…”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gasped, catching that one word. “Ranma…”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gulped and shouted in artificial joy, “Auntie Saotome!” At the same time, she elbowed the boy next to her in the ribs, hard. Praying for all she was worth for him to realize who he was speaking to, she prattled on, “Why… are you going home so soon!?”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As intended, she drew Nodoka’s attention to herself.</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 Ranneko! You found my son! Oh, thank you! Thank you!” she reached out and grabbed the two teens and dragged them into the house. Bearing a grin to rival Death’s unforgiving smile, Ranma knew that the deadly trap she had been dodging for months, in recently acquired hindsight, had finally closed its jaws on her. With a fearful glance, she studied Fa Shen, seeing the shock and understanding battle on his face as it became clear that he had not miraculously been reunited with his mother, and that he now had to convince Ranma’s mother that he was her son, and a Man-Among-Men. A strong memory of how fast Ranma had been dressed in white, ceremonial roles and presented with the instrument of his demise, made it very clear how critical the next few moments were.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 was calling out to everyone, announcing “Ranma’s” arrival. For one eternal moment, it was possible to hear the heart beat of the Earth through the silence, then there was a storm of feet rushing to converge on the Tea Room. As Ranma approached and helped Ranko take a seat at the table, she mouthed, “What is she still doing here?” Ranko pressed her lips into a tight white line to keep anything from coming out of her mouth as she faintly shook her head. Fa Shen was escorted to the table and seated by Nodoka, who kept his hand in an iron grip. Nodoka, pleased by what she could see up front, a strong, healthy, handsome young man, turned and hugged him as if he was he only link to life. Fa Shen, instantly identifying with the woman and her loss, returned the hug, opening his mind to the inherited memories. If at all possible, Fa Shen had to be Ranma, for as long as it took for Ranma to reclaim his rightful place. There was no alternative at this point.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for her part, wanted to curl up and die. The reunion with her mother that she had craved for so long, the chance to prove herself a man, had been suddenly stripped away. It took all her willpower not to scream in denial, shout out the truth, and shove Fa Shen away from her mother. It did not leave enough to stop the tears that immediately spilled down her cheeks. Unable to achieve a similar release, Ranko looked up at Akane and Nabiki, both frozen where they had entered the room. Akane was tearing up and biting her lip, but Nabiki looked like someone had stabbed her in the gut. The mercenary middle sister turned to stare at Ranma and choked at the powerful emotions ripping over the former boy’s face.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Releasing Fa Shen from the hug, but not letting go of him, she cried, “Oh, Ranma! I am so happy to see you at last! Where is your father!?”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Shen’s eyes flicked over to the panda, frozen in horror at the Shogi table, and returned his gaze to Nodoka. “Uh, he… P-Pop i-is… p-pr-practicin’ st-strategy a-and t-tactics,” he stammered.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 was distracted by an unpleasant pressure on her chest. Looking down slowly, she met the large, dewy eyes of Happosai and shrieked. Automatically, Fa Shen grabbed him by the head, twisted him off of Nodoka’s breast and slammed him down hard on the table. The old man’s eyes bulged out from the impact, but he popped out of the boy’s hand and dusted himself off casually.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“Good morning, Nodoka!” he grinned. “It has been some time, hasn’t it?” He casually dodged a number of blows from Fa Shen, and a few thrown in by Ranma as well, and his smile widened. “That’s a real fine boy you have there. The finest martial artist of his generation, I dare say. I honestly can’t believe Genma managed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thought you had been buried alive, Old Man,” Nodoka grated dangerously, slipping her katana free of it’s wrapping. She rose to her feet, about to unsheathe the sword, when the conversation with “Ranneko” in the bath the night before suddenly came back to her. To help Ranko, Ranma was forced to do something Nodoka could never forgive, something his manhood might not survive. Looking down at the infamous pervert, Nodoka gasped. She glanced at “Ranma” and “Ranneko” and realized they had arrived with her husband’s ancient Master. “It’s you, isn’t it? You’re the help Ranma needs to heal Ranko!?” she accused, drawing the blade and parking it’s razor tip under Happosai’s nose.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Happosai almost sliced himself, folding over and laughing with delight. “It’s true! It is so true! Absolutely amazing, Nodoka! I just can’t put one over on you, can I?”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“Oh, merciful heaven…” Only the fact that Genma had risen up against the hideous little troll and sealed him away in a cave had kept Nodoka from dissolving their marriage years ago. There were few things Nodoka hated as much as the despicable old pervert. That Ranma might be forced to indenture himself to the same warped man as Genma, to secure his aid, might indeed be an insult to his manhood Nodoka could not forgive. He had left her husband a mere shell of a man, a man who could abduct her only child and abandon his wife forever if she did not agree to his flimsy contract. A man she missed deeply. With a heart wrenching sob, she challenged, “Has my son accepted you as his sensei!?”</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While Happosai grudgingly frowned and said “No” Ranma, Ranko and Fa Shen shouted an ear splitting “Absolutely not!”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cringed back and studied the three. All three had bolted to their feet, standing rigid with fists clenched and faces in fury, holding identical poses, down to the tremor in their bodies, until Ranko collapsed from exhaustion. “Oh my. You three really are tied together, aren’t you?” she asked in bewildered relief. Turning to “Ranma” she asked, “My son. Have you asked Happosai to help you heal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scratched his head and shrugged, “No. Ran… er, Ranneko and I explained what needed to be done to Dr. Tofu, and he kinda butted in and volunteered to help.”</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relaxed a bit. Turning to Soun, she demanded, “Can you explain what he is doing here, Soun?”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“Ah, well, you see. H-he is my M-Master. When he es-escaped from his prison, he came back and… well… I can’t make him go away!” Soun sobbed.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“Why, Soun! I am hurt! When I came back, my room was just as I had left it, aside from the dutiful maintenance of dear, sweet Kasumi!” he turned affectionate eyes on the eldest daughter and fluttered his eyelashes. Turning back, “I think that says something about the dutiful student. Quite a different story from the way I am treated in Saotome’s home!”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“Should you dare to enter it again, I will fulfill my promise to you, Old Man! You are an evil, monstrous predator, and you taint all those you touch! You should know I cannot allow my son to fall under your sway!” she declared.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“Nodoka-chan… As always, you are overreacting.”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 my son rejects your personal authority speaks well of him. The heavens know it was you who brought my fiancé low, and then, as my husband, broke him. I know you, Happosai, and if he has the courage to thwart you, he is a better man than I had hoped.”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gave an evil grin. “You mean you approve of me kickin’ his ass!?” He rubbed his hands together and a strange aura began to fill the air. Happosai instantly stiffened in fear. He had sensed it only once before, but he knew damn well what that signaled.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“Uh, now, uh… ‘Ranma’! There’s no need for that!” he placated.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Seeing him squirm, Nodoka smiled. The old letch was actually afraid of her son. That was something to make a mother proud!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“Showoff,” Ranma hissed at Fa Shen.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Happosai scowled. He did not care to see Nodoka butcher her family, but, this was an insult to his pride. In a low tone, he uttered a warning, “Fa Shen…” No need to be too obvious, he chuckled. That should be enough to make the boy toe the line.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frowned. “Fa Shen…? Wha- Who is that?”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instantly jumped up, “Uh! Me! I am Fa Shen!”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Nodoka’s frown evolved into a scowl. “Ranneko… this is no time for games,” she warned, pushing the point.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“It’s not a game.” Ranma turned to Happosai, “You’re not going to use the contract to manipulate us anymore. You wanna play that way? Fine. Let’s play!”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“Oooohhh! Really!?” Happosai took on an evil grin. “So, maybe you want to explain to your mother what ‘Ranma’ has to do to heal Ranko? Hmmm?” he taunted. The room temperature plummeted as two people summoned the soul of ice. “Well, Ranma? Do you want to tell her? Or shall I?”</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stepped forward, “Her name is Ranneko. I know about the curse, so don’t think you can confuse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“Ah! So! But, I thought she was Fa Shen!” he played innocent and turned to the boy. “I guess that makes you Fa Shen, then doesn’t it?” Fa Shen snarled and placed her hands together, gathering a ball of chi.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“Whoops, looks like I pissed her off! We can pick up this lovely chat again some other time, then!” he darted around the room, making for the open door, almost to freedom, when Ranko lurched into his path and collared him.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sick old man! You’re worse than Pops! Stirrin’ up trouble and then runnin’ away! Not this time!”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Still, Nodoka knew how he worked. He caused so much trouble, because he always knew how to twist the truth. His threats always had something substantial behind them. “Ranma?” she was afraid to ask, but better to hear it from him. “What do you have to do to heal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Happosai, twisted out of Ranko’s grasp, and with a touch, dropped her to the floor. Hopping onto her belly and taking up a fighting pose, he shouted gleefully, “Come on, ‘Ranma’,” he winked at the real Ranma, “tell Mother! She would want to know who her ‘little BOY’ is sleeping with, yes!?”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“That does it!” a general shout, as this taunting finally became insulting. As one, the fighters in the room surged forward. As one, they suddenly realized who would take the punishment if they missed Happosai. Ranko was laying helpless beneath his feet.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“Heh. Last chance to apologize, Ranma!”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“Hey, Happosai!” Ranma shouted.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“Yes, my sweet?”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“Don’t forget our promise. You go down, you die!”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“Ah, life’s no fun if you play it safe!” he proceeded to laugh like he was having the time of his life. “Go on, Nodoka! Ask your ‘son’ what ‘he’ needs to do. What ‘he’ WANTS to do!”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 shook with anger at being played. She looked at her son, pleading silently, wondering what lay behind the cold mask that hid his emotions. Fa Shen risked a glance at Ranma. Ranma, standing behind Nodoka, sighed and gave a slight nod. Fa Shen stiffened and opened his mouth to speak.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has to sleep with Fa Shen,” Mousse suddenly interrupted. “It’s the only way to generate ki for Ranko. It’s the only way to heal the damage, now that the curse is broken.”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Happosai sagged. “Now, why did you have to put it like that?” he complained, jumping off of Ranko and getting in the blind martial-artist’s face. “You took all the fun out of it! No wonder Cologne doesn’t like you! You’re a spoil sport!” he poked the boy in the chest three times. The third time, he stuffed one of his trademark bombs inside Mousse’s robes and bounded away. The explosion caused the boy’s robes to puff out like a tent and billow as smoke and wind poured violently out through the openings. Mousse was rocked and blackened by the blast, but remained on his feet.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having recovered her voice by this point, blinked and begged, “I’m sorry. Who is Fa Shen, again?”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As Ranma raised her hand, everyone else pointed feverishly at her. “Me. I am,” she said. Happosai bounded around to behind Fa Shen, and cupping his mouth conspiratorially mouthed “him” and pointed at the boy accusatively. Ranma glared and went on, “Ranneko is just something we came up with on the spot last night, since they didn’t know who I was.” She punctuated this with a meaningful look at the others. “Anyway… I am the reason that, um… Ranko and Ranma were cursed. Aheh, I guess you could say, I am the curse,” which, if she had been Fa Shen, was quite true. At the very least, she was laying the ground work to tell the complete truth, once she and Fa Shen were cursed back to normal. There was a relieved sigh from the crowd, as they realized how Ranma had put the cat back in the bag. Truly, she was the last person anyone would expect to be able to do that!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From the ground came the plaintive voice of Ranko, “Uh, guys? Since the old goat isn’t standing on top of me at the moment, could you PLEASE go kill him now?” With that, she gave into the shock of what she had just learned. She could not believe Ranma and Fa Shen were willing to do THAT just to help her heal. Imagining how that knowledge could have been used against Ranma, she shuddered and covered her face. She did not bother to think much after that, because the sounds of battle suddenly filled the room.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Ranma Nibunnoichi - Reflections</w:t>
      </w:r>
    </w:p>
    <w:p w:rsidR="00F17B9D" w:rsidRPr="000958EC" w:rsidRDefault="00F17B9D">
      <w:pPr>
        <w:spacing w:line="360" w:lineRule="auto"/>
        <w:rPr>
          <w:rFonts w:ascii="Montserrat" w:hAnsi="Montserrat" w:cs="Arial"/>
          <w:sz w:val="24"/>
        </w:rPr>
      </w:pPr>
      <w:r w:rsidRPr="000958EC">
        <w:rPr>
          <w:rFonts w:ascii="Montserrat" w:hAnsi="Montserrat" w:cs="Arial"/>
          <w:sz w:val="24"/>
        </w:rPr>
        <w:t>A. V. Morgan</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Part Thirty-Four: A Pocket Full of Mischief</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In the brief lull between Ranma declaring herself to be Fa Shen and Ranko’s plaintive call for Happosai’s demise, the demented old master of the Anything Goes School of Martial Arts narrowed his wizened old eyes on Nodoka. Having been the source of the fabled Togenkyo water used by Genma to sire his son and heir, and having possessed numerous tomes and treasures stolen from the Tribe of Heroines, it suddenly became obvious what the restoration of her natural hair color meant. Curious, and completely indifferent to the chaos he had already stirred up, he bounced over and proceeded to pat the woman down. So it was that Happosai was cheerfully molesting Ranko’s mother when the drained girl dropped the gauntlet. The battle commenced with the woman’s shriek of indignity and attempts by every fighter in the room to separate the old toad from her person. While Nodoka twisted around, the naked steel in her hands flashed and whirled, sending everyone diving for cover as quickly as they dove in to assist. Ryouga tripped over Ranko in his own haste to escape. Laid out full length on top of her, he stared into her eyes and blushed furiously.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Off!!!” Ranko blazed weakly.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“S-sorry! Sorry!” the lost boy bounced up, then proceeded to pick the girl up and search for a safer place to lay her down. Such a place did not exist in a world with Happosai, and only his perverse interest in Nodoka, at the moment, offered Ranko any security.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and Fa Shen itched to pry the old man off of the Saotome matriarch, but her own wild weapon was standing them off. The perverted dwarf inspired her wild swings by bouncing away to offer her a target, then speeding in to cling and crawl along her limbs and torso while she lashed out. The old master, briefly detouring from the delights of Nodoka’s luscious form, concluded a quick search of her pockets and produced a bottle of water labeled in Chinese. Scampering to a perch on top of her head, he read the label and pulled the cork with a crow of delight. Everyone tensed in dread.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do you know! After all this time!”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 no!” Nodoka cried, realizing what Happosai had stolen from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is that?” Ranma and Fa Shen flinched back.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“Oh, Master! Please, be careful with that! You don’t know…”</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“Be quiet, Soun! I know perfectly well what this is!”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[Run for your life, Boy!] Genma’s sign waved, unnoticed.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“Happosai! You mustn’t!” Nodoka dropped her sword and reached up with both hands in vain to grab the bottle. Happosai launched himself into the air to evade her grasp. Ranma and Fa Shen took one look at him sailing in their direction with a bottle of water—they had no idea what it was, or what it could do, but they had both learned to fear any untested water—and bolted in opposite directions in terror. Nodoka saw their fear and immediately assumed they knew what it was. Why else fear mere water? Why fear that water unless…? “Ranma…?” she caught her breath.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“He doesn’t know,” Akane hissed.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“Anything that makes Happosai happy is bad news,” Nabiki added.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Mousse watched as Happosai turned to pursue Fa Shen, cackling in glee at the prospect of restoring the resurrected amazon’s femininity, and proceeded to unleash his arsenal. Darts, daggers, yo-yo’s and various deadly implements on the end of long ropes and chains shot out of his voluminous sleeves to either snare the old master or disarm him before he could bring the water to bear.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 my!” Kasumi covered her mouth. There was going to be quite a mess to clean up when this was all over.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Happosai ducked and dodged around the incoming missiles and deftly evaded the entanglements. His attention focused on Fa Shen, he shouted, “Hold still, darn it! I just want to test something!” As quickly as he had forgotten his vow to keep Ranma and Fa Shen’s sexual adventure a secret, he had allowed it to slip his mind WHY the pair had been compelled to consider it.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“Test what!? What are you tryin’ to do to me NOW old man!?”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Seeing that Happosai was ignoring her, Ranma had turned and was now racing after the old pervert, weaving through the tangled web Mousse had created in the Tendo living quarters. His efforts to continue his assault were not making things any easier for her. “Hey! Happosai! Since when were you into chasing boys!?” she taunted.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He thinks that water will turn him INTO a girl!” Nabiki warned. That earned her a glare from Nodoka. Nabiki stared back at her coolly and shrugged. It was all well and good to not cast doubt on Ranma’s manhood, but it was stupid to keep him ignorant of the danger. The only problem was, the boy was not really Ranma.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stumbled to a halt and gaped at Nabiki. “You’re kidding! How is that…” This distraction was all Happosai had needed. The question was interrupted by a huge splash as Happosai flung the contents of the bottle over the boy. “…possible?” Fa Shen concluded her question in amazement, looking down at herself in surprise.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 no!” Ranma had only an instant to process Nabiki’s warning before witnessing as Ranko gained another twin. Picturing Fa Shen’s full reaction to the return of womanhood, Ranma knew she had distract her. Straining for greater speed, she rocketed into Fa Shen before Happosai could complete his assault with a body caressing glomp, and her momentum carried the pair of them out toward the koi pond.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“Pretty girl!” Happosai dropped through the restored girl’s after-image and began cursing in frustration. He was so distracted, he did not notice the insane fury that possessed Nodoka. The woman had slipped one foot under the sword she had dropped, kicked it into the air and lunged forward in one motion. Everyone watched, stunned, their eyes still turned to where the boy had turned into a girl, and caught full view of Nodoka snatching the sword out of mid-air and driving it down, point first at Happosai. He turned at the last instant and saw the blade descending. He gulped loudly. The explosive splash of Ranma and Fa Shen hitting the pond reached the room as everyone saw the Saotome honor blade pass through Happosai’s shocked form and sink itself half way into the floor of the Tendo home with a loud, hard thunk.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“Die!!!” Nodoka cried, tears spilling from her eyes.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Before anyone could react, the old master’s body seemed to simply fade out of existence like a bad memory. A round of gasps was followed by a gentle pat as the diminutive martial arts master dropped down from the ceiling to perch on the pommel of the sword. Nodoka’s vicious strike had only caught the man’s after image!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“Damn woman! You could have killed me with this thing!” he complained, clutching his chest in alarm. A drop of blood welled on the tip of his nose, from where the point of the blade caught him as he desperately jumped up to escape the fatal strike. His eyes widened, and he made to leap away again as a huge mallet descended toward his skull. His second spurt of motion was barely enough to cause him to squirt out from between the mallet and the sword as Akane’s strike hammered the sword down to its hilt in the floor.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“Die you demented freak!!!” Akane screamed, continuing to slam her mallet down, pursuing the old man as he crawled between blows to get away. Her strength soaring from the power of her rage, each meaty thwack was accompanied by the cracking and crunching of old bones and the grunts of air expelled from Happosai’s lungs. While the bones of his condensed form were too dense to break, even from this abuse, his old joints snapped and popped as the violent compressions dislocated them. The old man had instants for his inhuman healing factor to wrench his limbs back into proper order before she clobbered him with a following blow.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While it looked like she might never stop, Happosai eventually recovered enough to brace himself and meet the descending weapon. With one finger, he stopped its downward arc. His other hand pulled the mirror compact out of his gi and snapped it open. Akane stared in shock, unable to believe the artifact had not been destroyed by her punishment, and fell victim to its power. With a whoosh she was sucked into the mirror.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have you done with my little girl!?” Soun lunged forward, his head growing to monstrous proportions as his writhing tongue shot out and wrapped itself around Happosai’s neck.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“Ack! That’s enough! I’ve had it!” Happosai choked. He lobbed a Happodaikarin at Soun, the blast dispelling the demon-head attack, and followed it up by flashing the open mirror in his face. Whoosh. Another Tendo was out of the fight. Happosai twisted in a spiral, dodging another barrage of implements from Mousse, then leapt onto the table in the center of the room. Nodoka was tugging on the handle of her sword, trying to pull it free of the floor, Nabiki was slinking back into the hall, with Kasumi shielded partially behind her, and Genma was staring at him with beady panda eyes. Happosai whipped around and caught Ryouga trying to sneak Ranko away from the fight. Past him, Ranma and Fa Shen were preparing to rejoin the fray. Happosai glared at them, knowing they were the greatest threat.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girls glared back. It had looked like Akane was keeping everyone’s attention for a bit, but now they needed to return to the fight. Ranma had forced Fa Shen to trade clothes and braid Ranma’s hair while everyone was distracted by the aftermath of Nodoka’s attack. Ranma had known that, however it happened, once Fa Shen turned into a girl, Ranma had to trade places with her. She would not allow Fa Shen to die in her place if her mother did not react well to the transformation. Having become used to quick changes, the clothing and identity swap was completed with enough time for them to witness the trapping of Akane and Soun, as Fa Shen let her hair down to complete the deception.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keep an eye on Ranko, Ryouga,” Ranma commanded, passing her ersatz lover and nemesis. “We’ll take care of the old goat.”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“Are you sure you two can handle him on you own?” Ryouga frowned, cradling Ranko in his arms, her head on his shoulder. He wanted to rip the old man limb from limb, but his first instinct, to keep him from using the helpless Ranko against them, still gripped him.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“Between us, he doesn’t stand a chance,” Fa Shen promised. It was a bitter declaration, since the old man had just restored her to normal. However, his actions had clearly doomed Ranma. Her anger over the initial betrayal of trust blossomed into a killing rage, awakening the maiden of war she had become during the conflict that ended her life.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While Happosai studied them, Genma-panda slipped up beside his wife and grasped the hilt of her sword in one massive paw. With a growl of exertion, and a scream of tortured wood, he drew the blade free and handed it to Nodoka. She stared back into the frighteningly intelligent eyes of the cursed beast, before hardening her gaze and turning once more to face the old master. Genma grunted and took an offensive stance protectively beside her. A look passed from him to Ranma, the former son nodding to assert her identity.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make a fine young woman, Ranma,” Happosai smirked, sensing the circle closing around him. The enclosed space neatly hampered his style, forcing him to stand his ground when his normal tactics involved an exhausting chase through the streets. He shifted his stance to look at Nodoka and bowed. “I hope you are proud of the daughter you SHOULD have borne, Nodoka-chan!”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Genma snarled, and Nodoka leveled her blade. “You have meddled for the last time, Happosai! If you think you have turned me against my child, you are sadly mistaken! I shall love and cherish MY DAUGHTER every bit as much as the SON you have slain with this vicious act!” she spat. How it was possible for her son to become a perfect copy of Ranko and Ranneko… or Fa Shen—or whoever she really was… she could wonder at later. For now, it would be enough to stop him from ever harming another family as he had harmed hers. She blinked her tears away and lunged in to strike.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Happosai laughed and leapt away from the blade arcing in to cleave him. As he did, he kicked a hot kettle of tea into Genma’s face, restoring his apprentice’s true form. Because the old man had launched himself in the same direction, Nodoka turned and witnessed the second startling transformation of this battle. Too angry to think straight, Genma made no effort to dodge. Out of habit, he instantly produced and donned his familiar gi and head cloth, adjusted his glasses, and snapped out a series of kicks and punches to meet Happosai’s assault.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“Genma!” Nodoka gasped, nearly dropping her sword in shock.</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“Forgive me, my darling!” Genma wept, driving himself on against the man who trained him. Fury and desperation granting him the speed to evade the old man’s shiatsu strikes and return a few solid blows. Happosai, annoyed by the fact that Genma had momentarily overcome his fear and fought with his true ability, rebounded from the occasional hit, leading the bigger man around the room. From the hard, ruthless patterns emerging, Genma was on the verge of unsealing the Yamasen-ken. Should he unleash that, and the compliment to his infamous brainchild, the Umisen-ken, Happosai would be forced to take the man seriously.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“Genma! You’re beginning to make me angry!” Happosai threatened. “Unless you want to feel my wrath, you better cease and apologize!” His student was well aware of the nature of Happosai’s revenge, the malicious campaign of humiliation and degradation he would unleash would wreak physical, mental, emotional and financial ruin on the man.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“Dead men can’t take revenge!” Ranma shouted, launching herself into close combat. She was grateful that her father had kept the troll occupied long enough for her to work out a strategy with Fa Shen. The resurrected amazon had proven to be the most effective opponent Happosai had faced in recent months. All Ranma and Genma had to do was give her an opening and she could cripple the old man in his tracks. Ranma effortlessly fell into step with her father. The two knew each other so well they could fight as one, Ranma providing the dazzling speed and agility to box Happosai in, while Genma overwhelmed the old man with superior size and strength.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Happosai was laughing, or rather chuckling, madly. He was being pressed hard enough that he could not spare the air for outright laughter, but he was enjoying himself immensely. Ranma was dancing circles around him, hemming him in, tying him down so Genma could deliver punishing strikes. At the same time, she was batting away his Happodaikarin as quickly as he produced them. Mousse was circling the trio, ferrying the bombs Ranma lobbed at him out into the yard and acting as back up to keep the old man from getting away. Occasionally, Ranma would leave an opening for escape, but if Happosai tried to take it, a pole arm or mace would whip out from Mousse to intercept the master. Nodoka had quickly realized she could not bring her sword to bear without endangering her husband or child, and had rushed out to relieve Ryouga. The lost boy placed Ranko in her care and raced in to assist those pressing Happosai. The founder of Anything Goes was almost at his limit just rolling with the punches.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 seemed inevitable that the four of them would grind the old man into paste, but after a while it became obvious, as he risked death again and again to snuggle up to Ranma, that the little charge ups he was getting from her were boosting his healing and endurance more than enough to keep from being worn down. Cursing, she had to drift to the edge of the conflict and let Mousse and Ryouga press him close. Neither was as fast as Ranma, but they still reacted quickly enough, when he produced an object, to knock it out of his hands. This discouraged him from whipping out the compact and trapping another of them, or using his pipe to grapple with. The amount of damage the three males delivered the old man would have finished even Pantyhose Taro, but Happosai took his lumps and kept dancing. Finally, Fa Shen entered the fray.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In comparison to the pace of the battle, it had seemed to take forever for her to charge the area with negative ki. Except for Happosai himself, though, no one present had witnessed her Vengeance of Heaven, Raking Claws technique. Thus, as she darted in, clawed hand reaching to intercept Happosai, Mousse attempted to help by snaring the master in binding chains. Happosai caught the amazons’ movements from the corners of his eyes, and instead of dodging the chain, leapt up to intercept it. While the center wrapped around him, he whipped the loose end around Ryouga. The other end was firmly anchored in Mousse’s hand when Fa Shen screamed her attack and grabbed hold of the man. Grasping the chain in both hands, Happosai howled under the onslaught of massive electrical discharge but channeled much of the searing lightening through to Mousse and Ryouga.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For several seconds the three cried out in pain, dancing the electric boogaloo, as Genma and Ranma twisted away to shield their eyes. Fa Shen snarled, realizing too late how her attack had been turned against her allies, and broke contact. The lightening shifted from Happosai to her, as she grunted to contain the power she had unleashed. While she dropped to one knee, Happosai lunged, heaving on the chain and throwing Ryouga and Mousse out the open shoji and into the pond. All three of them were blackened and smoking, but still able to move. Unfortunately, the duck and piglet that emerged from the pond were no longer much of a threat. Genma turned around, realizing that the master had bought too much room to breathe, and lunged in to attack.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“Too slow, Genma!” Happosai grinned, an evil glint in his eye as he snapped open the compact in his face.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It’s all up to yooooooou…!” Genma’s cry was swallowed, along with him, by the mirror. Ranma made the best of her father’s sacrifice to dart in and deliver a snap kick to Happosai’s wrist. The compact went flying out of the old man’s grasp, through the entrance to the hall and skittering off towards the kitchen. In a flash, Happosai took off after it. Ranma spared one glance at Fa Shen, who was dragging herself to her feet, her hair standing on end and crackles of electricity sparking off of her form. She nodded to indicate she was alright and Ranma raced down the hall. P-Chan rocketed through the room after her like a black homing missile. Following Ranma, the porcine projectile made its way into the kitchen. Now as small, fast and agile as the old master, he streaked around the room in Happosai’s wake. Ranma skidded, losing her footing on a patch of soup the two hurtling black blurs knocked off the counter, sliding on her flank to crash into a cabinet.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“Waaah!” Shaking her head, then twisting it around to follow the ricocheting path of Ryouga and Happosai, she barely noticed what her fingers brushed against as she braced her arm to stand. “Oh! What luck!” she cheered, realizing she had come to rest right next to the mirror. Happosai spotted her plucking the compact up off the floor and homed in on her. She jerked and whipped around, holding the open mirror to shield her from the incoming attack she sensed. Happosai caught the flash of reflected light from the mirror and squinched his eyes shut, hurdling the top of the mirror as he streaked in, and planted both feet in Ranma’s face. P-Chan, in hot pursuit, gave a wide eyed squeal of alarm before vanishing into the trap. Ranma’s head snapped back at the blow, cracking hard against the cabinet frame, and she lost her grip on the compact. Happosai rebounded from her face, snatched up the trap and raced back out through the Tea Room.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was ready for him. “Got you!” she shouted. Forming a massive ball of chi in her hands, she snapped her hands apart, sending a ring of destruction right at Happosai, “Dragon’s Noose!” As intended, Happosai dove for the open middle as she clapped her hands back together, “Vengeance of Heaven, Snapping Jaws!” A dark bolt of chi shot out ahead of a wall of compressed air. It hit Happosai square in the chest. All the energy in the glowing chi “smoke-ring” shot in toward that black bolt. There was a thunderous explosion as Happosai became the hub of a wheel of sheet lightening. The entire dojo shook from the confined detonation. Ranma raced in from the kitchen, barely noticing the shocked expressions on Nabiki and Kasumi’s faces as they peered down from the end of the hall, and screeched to a halt over the blackened form of Happosai.</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old man lay on his face, still and unmoving.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“Did you kill him?” Ranma asked, as Fa Shen dragged herself over to Ranma’s side to examine their foe. Ranma nudged the old man with a toe, half expecting him to leap up and bite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“It’s possible,” Fa Shen panted. She felt a faint satisfaction at seeing her special technique actually work properly this time. Kneeling in front of Ranma, she carefully rolled the old man over onto his back. As the two girls leaned in, his eyes popped open and he giggled. As their eyes widened in shock, he flipped open the mirror in his hand.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“Suckers!” he crowed, watching the pair vanish helplessly into the mirror. As their cries of dismay evaporated, he snapped the trap shut and collapsed back, panting. “Damn. I almost didn’t make it through that one!” he complained as he put the compact safely away. While his eyes closed, he heard the footsteps of Nabiki and Kasumi approach. He sighed as the two girls knelt next to him, and propped him up. “Why, thank you girls! I won’t forget your kindness!” He blinked and tried to focus as Kasumi took his chin in one soft hand and smiled down at him.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look like you could use something to liven you up,” she smiled, as Nabiki held the rim of a bowl to his lips.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“Down the hatch!” Nabiki grinned evilly, as Kasumi hit a pressure point on the old man’s neck that caused his mouth to open as wide as it possibly could. Nabiki then dumped a full bowl of Akane’s special breakfast miso soup down his throat. Kasumi kindly tapped another point that caused the old man to swallow. “Compliments of Akane!” Nabiki stared him in the eye hatefully.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“Oh! Nabiki!” the other girl suddenly stiffened. “Are you sure this was really proper!?” Kasumi looked down and watched as the old man’s bruised and bloodied face proceeded to display every hue found in the kingdom of fungi, molds and mildew.</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“Are you complaining?” Nabiki asked as the small, evil, long unwanted house-guest choked on his medicine.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Kasumi held herself tight as the old man flopped like a fish out of water on fast forward. “What if we kill him?” she asked in a small voice.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“Then you will have done the world a favor,” Nodoka announced, lured in by the sudden silence in this symphony of destruction. Ranko, carried piggyback, looked over her shoulder at Happosai, as his body arched and finally fell still. She made no sound as her mother positioned her sword over Happosai’s chest and prepared to skewer the man where he lay. The four women held their breath for several minutes as Nodoka contemplated murder. They all wanted him to pay for the damage he had done in their lives. They all suspected that, even with all the abuse he had taken in this fight, he would recover and be back to plaguing them again in no time.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Happosai’s eyes creaked open and he coughed to muster his voice. Meeting Nodoka’s unforgiving glare, he smiled faintly. In a weak, but steady voice he proceeded. “Murder is not your style, Nodoka. But, if you want an excuse not to,” he coughed again, “I’d like to point out that it is rather difficult to recover what a dead man has tucked away in folds of his shadow.”</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is that supposed to mean?” Nodoka ground her teeth.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might have noticed the insane amount of weaponry Mousse pulled out of his sleeves. Tell me, Nodoka, where does he keep it all?” Happosai gave a wizened old grin.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four women stiffened at the question. Then, a certain bespectacled duck quacked for their attention. Nodoka turned to stare at the creature, gasping when it pulled a sword out from between it’s feathers. The weapon was larger than the duck itself. “T-th-the d-duck j-just pulled a SWORD o-out of THIN AIR!” she stammered in disbelief.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“Mom,” Ranko sighed, “I think you have to let him live. Everyone is trapped in the mirror and he’s stuck it where no one can get to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sighed and shifted her sword to the side. Hanging her head, she uttered in a low voice, “One of these days, Happosai, you will pay for your misdeeds.” She was about to walk off in defeat when she straightened in shock. Ranko was so surprised that she slipped off the tall woman’s back and fell on her rear. She looked up in shock as Nodoka spun and stared at her. “You called me MOM!” the woman cried, her voice filled with hope and longing.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It’s time you got a few things straight,” Happosai sat up, clutching his stomach in agony. He winced and then let out a prolonged burp. For all the world, it looked as if a cloud of toxic gas streamed out of his mouth and then scampered away from the old man in search of a place to hide. He shuddered and continued. “Seeing as I have most of your family hostage for the moment, maybe it’s time we started negotiations.”</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While Nodoka stood watch over the incapacitated Happosai, Kasumi and Nabiki called in reinforcements. Nabiki was able to get herself, Akane and Ukyo excused from school on account of a “family emergency”. It was the first time that Ukyo’s status as a fiancée had proved particularly useful. To have another fighter on hand in case Happosai recovered, Nabiki was willing to risk this public acknowledgement. Further calls rounded up Dr. Tofu, Cologne and Shampoo. The good doctor arrived first, and proceeded to examine the old man while Kasumi busied herself out of sight cleaning the kitchen. By the time the amazons and Ukyo arrived, Tofu had diagnosed Happosai and concluded that he was sufficiently injured to require several days of bed rest. If not for the residual female ki in Fa Shen’s final attack, the old man would have died. However, it was Akane’s cooking that had truly laid him up. Even Happosai’s constitution was severely taxed by a full serving of toxic waste. Cologne provided a purgative and prescribed some herbal remedies that had the pleasant side effect of making the old man as weak and uncoordinated as a baby.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Unfortunately, while they assured he could not fight for the immediate future, the old man did indeed hold half the Tendo and most of the Saotome families hostage.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“If you keep poisoning me, I am not going to bring any of them back!” Happosai threatened grumpily, after recovering from the purgative. In his worn and weakened state, projectile vomiting induced by Cologne’s remedy was violently painful.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are a stubborn old man, Happi,” Cologne sneered, “but a few days in your condition, subjected to my ministrations, and you would have no choice but to hand over the compact. Not even you are immune to compulsion.” She wrung out a towel soaked in hot water and laid it over his forehead. “Now, after you have had a few minutes to recover, we will get to these negotiations you demanded.”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Leaving the old man in his room with Dr. Tofu, Cologne returned to the Tea Room where a shell shocked Nodoka had retired once the good doctor had taken Happosai in hand. She had remained passive through most of Nabiki’s earlier recap of the battle for Cologne, Shampoo and Ukyo—apart from snagging a heated kettle and dousing the duck to restore Mousse’s proper form, when Nabiki mentioned Genma’s transformation. There had been a brief, reluctant lecture from Cologne to explain the curses of Jusenkyo, but Nodoka failed to voice the suspicion everyone dreaded. Perhaps, in her mind, the transformation of her son was attributed to the altogether different powers of Togenkyo. When Nodoka said nothing, Nabiki continued describing the battle. When Cologne excused herself to assist Tofu, the two fiancées were absolutely floored by the fact that Nodoka had witnessed Fa Shen’s restoration. Nabiki had used meaningful looks and careful phrasing to confirm the unspoken assumption that Fa Shen had been forced to pose as Nodoka’s son. It did not take genius to realize that in Nodoka’s mind she no longer had a son.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Fortunately, Ranma was trapped with several people who could all assure her that Nodoka had no intentions of having Ranma commit seppuku because of this revelation. Unfortunately, she would also learn that Nodoka intended to make a real woman out of her and get her married to fulfill Nodoka’s secret family obligation. Nabiki would not lay odds on the chance of that going over well. Ranma may have been subtly infected by the former Ranko’s quest to get in touch with her femininity, but it went without saying that she would fight to be a man again. No one wanted to guess how Nodoka would take that.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“Happosai will be strong enough to talk in a moment,” Cologne informed everyone as she perched on the table among them. Taking a deep breath, she decided to return to the cause of the battle, since Nabiki had glossed over it so far. “Can anyone explain how this conflict was started?”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Nabiki sighed and looked at Mousse. “I think part of the blame lies with feather brain here,” she scowled. Fixing him with a stern eye, she prompted, “I think you know what that was really about. Happosai was taunting Ranma, and aroused Nodoka’s suspicion, but I am still not sure what he was getting at. You said Ranma had to sleep with Fa Shen to heal Ranko. Do you care to explain that?” The implications were obvious, and certainly enough to cause chaos in the families, but the reasons simply eluded the mercenary girl.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 only reason I said what I did was because I could see that Ranma was about to cave in and tell,” Mousse noted carefully, pushing his glasses up the bridge of his nose. Composing himself, he went on, “We all know about Ranma’s gift with words. On such a delicate subject, it seemed difficult enough for people to hear, but if Ranma told it, things might have gone much worse. The simple explanation is, sex generates loose ki. That energy normally contributes to the conception of new life. Without conception, the energy eventually returns to its source, but for a short period of time it lingers and can be channeled to other uses. Since Ranko…” he paused and looked at Nodoka. Burying his face in his hands for a moment, he groaned. There was no way around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was bound to Ranma and Fa Shen by the curse. Because of this, she could absorb ki from Ranma or Fa Shen to replace what she lost through the cure,” he modified. Hoping Nodoka did not question why this was true, he pressed on. “In order to heal Ranko, it seemed obvious that Ranma and Fa Shen would have to have sex, and the simplest arrangement would have been for them to do it with each other.”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listened to this. It certainly was not a light thing for her son to have contemplated. He was engaged to Akane, and several other girls it seemed, though she had never been entirely clear on that count, so it did pose a threat to the Tendo family honor. However, “I find this a little confusing. First, I thought the curse made such a thing fatal for them to risk doing. Second, Ranneko… er, Fa Shen…” she shook her head. “I do wish someone would explain why Ranko’s ‘twin’ isn’t her twin, or how she could be, as she put it, the ‘curse’. Whoever she is, she stressed that what Ranma had to do to heal Ranko would be a stain on his manhood. I know it is a bit scandalous, for an engaged man to take a lover—a lover who might be a Tendo herself, if she is truly Ranko’s sister—but one cannot deny it would be manly.”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“To put it simply, Nodoka,” coughed Happosai, as he limped into the room, “no one has told you the full truth yet. Which brings me to the first point of our negotiations.” He made his way to the table and then perched next to Cologne and cleared his throat. Dr. Tofu followed and took a seat in silence next to Ukyo. When everyone’s attention was on him, Happosai announced, “It is time you learned the truth, Nodoka. However, the reason we had this little fracas this morning is because it’s never quite safe to confront you with the naked truth. So, before I dare, I must have your word of honor that you will listen to and comprehend all I have to say, and that you will not act until you do. Secondly, on the matter of Ranma’s manhood, I expect you to heed the opinions of those who know him best, especially Ranma himself, before passing judgment.”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“There is no need for judgment. You’ve made it quite clear that SHE was not intended to be a man,” Nodoka grated. Shampoo and Ukyo bit their lips and clenched their fists in their laps. They could see that the hurt and hateful look Nodoka gave Happosai was in some part directed at herself. It was torturing her that the fates had taken her two greatest wishes and twisted them in such a cruel fashion. All the sacrifices she had made for her son were wasted, her dream of a daughter destroyed by an obligation that stopped nature from taking its course.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“Again, you don’t know the facts. Just give me your word, Nodoka-chan. Heed my words and answer my questions, and you will learn,” Happosai huffed.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“Fine. You have my word.”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“Excellent! Now, before I begin, please tell me, why was it necessary for you to have a son? More importantly, why was it so important for him to be a pinnacle of manhood?” he prompted. The others turned to the matron in interest. When Nodoka repeated her earlier claim of a promise to her father, and her family obligation, he waved it off. “I know about the promise. Genma went on about it for hours when he begged for my assistance in conceiving his heir. What I am asking is, did you ever bother to learn why your father placed this obligation on you? Do you know what purpose Ranma was supposed to serve?”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blinked. Folding her hands in her lap and staring at them, she confessed, “I tried many times to pry that information out of my father. I first learned of the obligation when my marriage to Genma was arranged. Initially, he said he would confide in us when I gave birth to a son, but before that happened a thief broke into his house and got into his personal papers. Father claimed the thief was obviously searching for information on the family legacy that Ranma was supposed to fulfill. Because of this intrusion, Father decided it could be dangerous to reveal anything more until Ranma was of age to assume his obligation. Because of my father’s sudden death, I feared the knowledge was lost, but in his will he stated that all the pertinent information was entrusted to an old friend of the family.” She sighed and wiped an unshed tear from her eyelashes. “Ranma is old enough now that, had he been the boy he appeared to be, we could have gone to this man to learn what Ranma was to do. I… I don’t know what to do now.”</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see. I take it then that this man would be the one to pass final judgment on Ranma’s manhood then?” Happosai pressed.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know only that Ranma was to be tested, initially by my father, but in this case no doubt by his friend,” Nodoka shrugged.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Happosai nodded. “Well, as I see it, it is not unlikely that if Ranma became male again, he might pass whatever test awaits. I would think that’s enough reason not to act hastily,” Happosai pointed out. “So, that settled, it is time to tell you the truth about Ranma, Fa Shen and the curse.”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Everyone in the room tensed. This was not what any of them expected when Happosai spoke of “negotiations”. Cologne smirked, realizing that Happosai took the matter at hand seriously enough to play wise old elder. Even though it suddenly sounded as if he had appointed himself Ranma’s advocate, she was suspicious of his intentions. Even she would hesitate before daring to present Ranma’s mother with the truth. In spite of her reputed haste in passing judgment, she honestly felt she needed to hear this tale from her son, not a third party. “Is it fair to have this discussion when they cannot be present?” Cologne demanded.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“Certainly, because most of what I have to say concerns Nodoka’s daughter,” Happosai crossed his arms and turned to look at the remaining pig-tailed girl. “Ranko,” he nodded to her. The girl sitting beside Nodoka stiffened in surprise. The other teens in the room gaped at Happosai, bug eyed.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are you talking about?” Ranko demanded uncomfortably.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“My… daughter?” Nodoka looked at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“Yes. Your daughter,” Happosai scowled. “The person who should have been born if not for my meddling. A person who sits here today as the result of Ranma’s curse.”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don’t understand…” Nodoka frowned, pulling the girl close to her side. Unable to fathom where Happosai was going, most of the witnesses suddenly felt as removed as poor Kasumi, who listened from the hall to avoid Tofu.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“How do you come up with that?” Ranko challenged. She knew he was about to explain about Jusenkyo, but she could not see how he was getting around to it.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“Taking the things we’ve learned recently, it’s not that hard to see,” Happosai insisted. Pulling out a video cassette and handing it to Nabiki, he instructed, “You should have known if you taped something like this, it would eventually find its way into the wrong hands. Still, it’s useful now. Why don’t you play this for Nodoka.”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Nabiki checked the label and noticed her own hand writing. She knew at once what the tape was. She had made it thinking it could be used to convince Kuno that Ranma and the Pig-Tailed-Girl were the same person. Deciding he would probably dismiss the tape, she had kept it for personal amusement. When it disappeared, she had assumed Ranma had found it and destroyed it. While she turned on the television and prepared to play it, Happosai finally mentioned Jusenkyo.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“Last spring, Genma was concluding Ranma’s training in China and decided to take his son to a legendary training ground known as Jusenkyo,” he began. After Cologne’s lecture, Nodoka was properly disturbed and suspicious of what would follow. He described the events so familiar to the rest of the crowd, focusing on the images beginning to play on the screen. It showed the Tendo furo, where a naked Ranma had just entered and squatted down on a stool in preparation to bathe. “…Genma jumped out of the spring Ranma knocked him into and continued to fight, unaware that anything special had occurred. However, Ranma was quite startled by the sight of his father turned into a panda and was knocked into another spring. The Nyanniichaun,” he named it as the boy on the screen picked up a bucket of cold water and poured it over his head. Quicker than the camera could pick up, his form shrank and altered.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“R-Ranko!” Nodoka gasped, watching the boy turned girl shiver at the cold and begin to wash herself. Ranko just blushed and hunched in on herself. She found herself praying that this was not a record of one of the few times during her stay at the dojo where she had “tension” to burn off during her bath.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“This was your son’s curse. Whenever he was splashed with cold water, he would become a she,” Happosai nodded, smirking at the image. “Because of the contract Genma made, he forced Ranma to hide his true identity until they could find a cure, and that is where Ranko came into the picture.”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don’t understand. I… Ranko and Ranma… even that other girl, they were all here in the same place. How can that…” she pointed at the screen, where the girl was rinsing off and proceeding to climb into the heated tub, “…be both Ranma and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just sighed as she saw the girl on screen become a boy again. She had not been caught indulging in immodest behavior on tape. Seeing Happosai looking at her expectantly, and knowing that finally the truth was at hand, she spoke. “That’s actually me,” she stated meekly. “Ranma and Fa Shen were split off from me by the cure. Until last week, we were all one person.” She bit her lip and turned impulsively to Cologne, “What I don’t understand is, the mirror never copied the curse; why did your antidote change Fa Shen back into a girl when she ended up stuck in the male copy of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froze.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“As I explained to you, Ranko, your male form was just a mask. It was enough for the curse to latch onto, but when the mirror copied you it had to catch the underlying truth to make that copy real. In a funny way, it made the reflections more equal, since one was a girl turned into a boy and the other was a boy turned into a girl. I suppose if you had discovered and shown your true form to the mirror, you could have produced another reflection,” Cologne hypothesized.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are you talking about?” Nodoka finally pleaded.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“Ranko’s cure was mostly an accident,” Cologne turned to the mother. She proceeded to explain the legend of the Mirror of Broken Souls and what had happened when “Ranma” had stumbled across it. From there it was easy enough to simply describe everything that had happened up to the previous evening. “Fa Shen, you see, was the original victim of the Nyannichaun. The template of the curse, but since Ranma was a reincarnation of her, he was able to free her from her grave. Her awakening last night was completely unexpected, but, it did cause Ranko to figure out who she was and free Ranma and Fa Shen from inside of 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 was struggling to take it all in. She turned to Ranko and tried to puzzle it all out, “So, you took my son’s place and thought you were Ranma from the moment he was cursed until last night?” Ranko nodded. “You… this… is the body of the child I actually gave birth to?” she touched Ranko on the shoulder hesitantly and got another nod.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“Also, we didn’t know about Pops using Togenkyo water to have a son until this morning,” Ranko added.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“And Ranma and this Fa Shen—they both ‘woke up’ in the wrong bodies, which was why ‘Ranko’ from the date was suddenly changed to ‘Ranneko’ when we got home…”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“Because it would have been too confusing to call her Fa Shen and I wasn’t going to give up my identity again,” Ranko concluded, shuddering. “It was hard enough to give up being Ranma and Ranma had never really been Ranko. That’s me. If I was really Ranma, then the whole time I was being Ranko, I’d have been lying to you, but now it turns out it was the only time I was really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 closed her eyes and sorted things out in her head some more. She had seen so many impossible things that morning; more than she had ever imagined possible. It had been a stretch to consider the warped version of the curse that boy Kuno had described. Now, she had seen people change sexes and species before her very eyes. She had witnessed her own personal transformation with the restoration of her hair. Magic had always seemed the most elusive thing in the universe, but here she was facing a daughter she had never known she had and SHE was practically stewing in it.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was also rehashing details in her mind, trying to see if they had covered all the angles yet, when something flashed across her mind. The only question that seemed unanswered was how healing her was a threat to Ranma’s manhood. She turned slowly toward Mousse, remembering both what he had revealed and the surge of energy that had passed from Ranma to her. It could not escape Nodoka’s mind, now that she knew Ranma had awoken in the female reflection, what Ranma had been prepared to do. That was the threat to manhood, but Ranko now understood that the threat had already been realized. All of Ranma’s actions the previous night suddenly made sense. She could see in Mousse’s eyes that he knew. There was no question Ryouga knew, and no doubt Fa Shen had been informed. The question was, did Nodoka have enough clues to figure this out for herself? Before she could look, her mother’s voice intruded plaintively.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“Oh! Ranma was going to…!” Nodoka covered her mouth in shock. Clearly, she was already on the right track!</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“Indeed,” Happosai studied her passively. “If Fa Shen had remained male, Ranma would have sacrificed his manhood in order to heal Ranko. Personally,” he smirked, “I find it ironic that such a noble gesture, such a selfless sacrifice, would no doubt have inspired you to hold your son to that ridiculous contract. If not for this conversation. Of course there remains a problem, doesn’t there?”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Nodoka looked up at him. She swallowed. “She t… HE tried to warn me in the bath last night. I- I- I may have actually pushed him to do it. But,” she paused, reflectively. “You… prevented that. By splashing Fa Shen, you made it so they cannot… well, not as a man and a woman.”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“Not unless one of them becomes male again. The question is, Nodoka, do you have any intention of allowing Ranma to be a man, or would you condemn him to remain female because of some imperfection in his manhood or how he attained it?” Happosai pressed. “I remind you that Ranko is in just as great a need now as she was when your son put his manhood and his life at risk to inform Fa Shen of his intentions.”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“Do… Do you have any more of that To-Togenkyo water?” Nodoka asked, mentally kicking herself for forgetting that Ranma’s manhood could indeed be restored. But Happosai shook his head. “Then… how could either of them become male again?”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“One of them would have to take a curse, a Nanniichaun curse,” he clarified, describing it as the compliment to the Nyanniichaun. “I should point out, however, that Fa Shen is not inclined to be a man. No, it is Ranma who would wish that. Now, he could lock that curse, hide the girl he is now forever, but there would always be the risk of something unlocking it, revealing the girl inside.” He smiled in thoughtful appreciation of that inner girl. He shrugged, “It is in the nature of such a curse to leave its victim half a man, but even so, it is more than man enough to save Ranko. Can your definitions of manhood survive what your son might become?”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was not sure how to answer. The only clue she had of what sort of person he would become, subject to living as both sexes, was the girl beside her. On second thought, if she understood what she had been told, Ranko was a perfect example. For all intents and purposes, she was a female version of her son, a product of the exact same upbringing. Taking her hand, Nodoka asked, “Ranko, are you a boy or a girl? Not… not physically. I mean, if you’ve been both, can you really be one or the other?”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“Uh,” Ranko scratched her head with her other hand, trying to decide how honest she should be. “Being a girl is sort of what separates me from being Ranma. It’s sort of the way I was born. I’m not much of a girl, I suppose, but it’s kinda how I see myself. But… I kinda like bein’ a boy, too, I suppose. It’s kinda strange to think I’m not one—can’t be one—anymore. I feel like somethin’s missin’. Like, I’m also a boy. I never liked flippin’ back and forth ‘cuz of the curse, ‘cuz I don’t like havin’ no… not having any control over it. There’s just a part of me that only works if I am a boy, so I guess that’s why I miss it. I’ll miss it more the longer I am like this.”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 dear,” Nodoka bit her lip, but forced herself to see the earnest look in the girl’s eye as she struggled to explain. “How… how do you think Ranma will feel?” she prompted in dread.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cocked her head in thought. It was not that hard to answer, since that was who she had been for most of what she could remember. “At heart, he’s a guy. I think, because of me, he’s figured out what it is to be a girl—I think he understands and can be a girl, like I can be a boy. Bein’ a boy or a girl changes the people around you more than it changes you, though. You stay the same, but the way people look at you and act around you changes. I can’t describe all the things you have to give up to just be one. That’s what makes it so hard. I don’t think anyone who has been both could give up one and not feel half dead,” she confessed.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This surprised everyone, most especially Nodoka. “You are saying that Ranma—even you yourself—NEED to go back to being cursed like this? But, if that’s so, why did you go through with this cure?” she demanded, thinking back to the part of the story where the cursed teen chose to exploit the mirror for a cure.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shrugged. “I really wasn’t expecting to be cured. I planned to survive and keep the curse. The only reason I am cured is because of the stuff with the Togenkyo water. The only reason I let the mirror thing go on was because I thought you deserved to have a normal daughter and son,” she explained. With a heavy sigh she added, “Just ‘cuz I was comfortable with how I was, more or less, doesn’t mean it works all that well for the people around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“So, you and Ranma will both want to get cursed again,” Nodoka concluded in dismay. “You both feel it’s better to be both.”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nodded, ashamed. Then she firmed and corrected, “I am thinking about getting a boy curse, but what I really want to do is see if I can master it. Fa Shen said that’s what people used to do. Get cursed and master it so they could control the transformation and use the advantages they gained from the curse. I already know I can deal with the curse the way it was, but I don’t like the idea that I could have mastered it and didn’t try. I can’t back down from a challenge like that!”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“Now that sounds like Ranma,” Nabiki grinned, shaking her head.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AN: Reflections is quickly coming to a close, and quite clearly has become something quite different than I had originally intended. From the kind of feedback I was getting from my more vocal readers, a divergence from the original series was welcomed eagerly, so I allowed the story to go where it would, rather than force it down the original path of a “missing episode”. This process started with the first intrusion by Fa Shen during the writing of this story, when I had already heard strong suggestions to make this a divergence. Rather than remove the Fa Shen thread, I decided to see how people reacted to where it took the story and I am pleased by the result. I know I let things drift in an entirely original direction before acknowledging this as a divergence, but up until the awakening of Ranma and Fa Shen in their new bodies, it had been possible to still jerk things back into line and smooth things down before the end of the story. Ultimately, I decided it would be more interesting to see where things would go on their own. What I learned from this story taught me what I needed to know to write what I originally had in mind, so a different version of Reflections that fits into the original series is entirely possible. In the future. For now, I am focusing on the end of this story and what will unfold in its sequel. I hope my readers find this an interesting way for Nodoka to learn of Ranma’s curse. It naturally evolved into the central crisis of the story. How she deals with a daughter determined to recover her manhood, and a son who is intimately in touch with his womanhood ought to be something of an adventure! Tune in next time as Ranma, Fa Shen and the others are released from the mirror trap and discover the mess Happosai has created for them!</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Ranma Nibunnoichi - Reflections</w:t>
      </w:r>
    </w:p>
    <w:p w:rsidR="00F17B9D" w:rsidRPr="000958EC" w:rsidRDefault="00F17B9D">
      <w:pPr>
        <w:spacing w:line="360" w:lineRule="auto"/>
        <w:rPr>
          <w:rFonts w:ascii="Montserrat" w:hAnsi="Montserrat" w:cs="Arial"/>
          <w:sz w:val="24"/>
        </w:rPr>
      </w:pPr>
      <w:r w:rsidRPr="000958EC">
        <w:rPr>
          <w:rFonts w:ascii="Montserrat" w:hAnsi="Montserrat" w:cs="Arial"/>
          <w:sz w:val="24"/>
        </w:rPr>
        <w:t>A. V. Morgan</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Part Thirty-Five: Cutting to the Quick</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A universal feeling of dread greeted the arrival of Ranma and Fa Shen in the mirror trap. At the same time, there was a kind of relief, since the intrusion interrupted the bewildered Akane’s rant over the fact that Happosai had been so callous as to trap even her pet pig, P-Chan, and the small commotion as the piglet evaded her attempts to snatch him up into a hug. It had been a small mercy that Akane had already been out of the fight and out of sight when Ryouga was transformed, but after the emotional upheaval following his date with Ranma, he really did not want to face Akane in his cursed form. Compared to the glory of making love with—and Mousse had been correct in his analysis of the lost boy’s true feelings—a girl he believed to be Ranma, Akane’s misdirected affection had lost most of it’s allure. To further bewilder the youngest Tendo daughter, when Ranma collapsed in the faceted chamber, howling her frustration at the way Happosai snatched victory from the jaws of defeat, the little pig rushed to the red-head in an effort to console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“Dammit! We were so close!!!” Ranma cried, slamming her fist uselessly into the floor of their prison. In her mind flashed the scenes of Fa Shen’s and her father’s transformations, then her own effort to reclaim her identity, in spite of the dire consequences she could expect from Nodoka seeing her son revealed as a girl. There was no longer any hiding from her mother, and even if it killed her, there was a kind of relief that it had finally happened. However, the one consolation she had hoped for was that the warped, demented and perverted old man who had damned her would be the first to die. “All we had to do was finish him off!”</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grabbed her twin, once again marveling at the sight of her own hand and its testament to her restoration, and hugged Ranma awkwardly from the side. “I’m so sorry, Ranma! It was my fault! I was so sure he was dead I… my overconfidence sucked you into dropping your guard too.”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felt the warmth of her arms, and heard the self-recrimination in her voice, and quickly mastered her disappointment. “No. He’s duped us all so many times, I should have known to be careful anyway. I just… I hope there’s someone out there who can finish the job. He looked really bad, even Kasumi could take him at this point,” Ranma snorted in dark amusement. She finally noticed Ryouga squatting pensively in front of her, looking up at her with big, damp eyes full of angst and concern. “Hey, P-Chan,” she offered a faint smile, picking him up and hugging him gently.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stared in abject disbelief. “B-but, but, P-Chan HATES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pig snorted in disagreement, turning a pained eye to Akane and then cuddling closer to Ranma’s bosom. The image of Ranma’s face, as he ran up to her, full of loss and shame and fatal resignation had sent a cold chill through Ryouga’s heart. It was too easy to guess what she assumed would happen now that she had been revealed to her mother. It had been too easy to see that she accepted her fate, the certainty in her mind that Nodoka would make her commit seppuku. He knew that was not the case. Rather the opposite, Nodoka would expect Ranma to embrace her “revealed” gender and marry, and what had begun between them suddenly was free to grow without obstacles. Unfortunately, he had no voice and could not tell her. He could not let her know there was no more pressure to be a man, no reason to fear her feelings for him.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At the same time, the certainty of death had already freed Ranma from any fear of openly embracing the one she loved. Because Akane was present, Ranma said nothing as she held P-Chan. Even now, she would not break the promise that forbid her from revealing his curse. Instead, she just held him, marveling at the paradox of her emotions. Like the pledge to protect his secret, his weakness, the feelings came to her second hand. Just the same, the boy she had been all of her natural life had woken in the grip of those feelings, and the sensations evoked to express them. Whether she wanted to or not, she did love Ryouga. That had allowed “Ranko” to become a girl, and now it allowed Ranma to embrace all the experiences leading up to that moment as part of his own life. As far as she could tell, being a girl, physically or psychologically, did not really make Ranma less of a man. Seeing that she was doomed to die for it, she really had no reason at this point to not be more of a woman.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sight of Ranma silently hugging P-Chan was enough to strike everyone dumb. Fa Shen’s mind had followed the same path as Ranma’s, and knowing about the intimacy between her and Ryouga, understood the dull horror of her twin’s situation. Akane was just baffled. Unable to understand the behavior of either her pet or her “fiancé” it did not occur to her to explain to Ranma what she had learned that morning about Ranma’s conception and Nodoka’s intentions, if her “son” turned out to be a daughter. Soun and Genma, however, possessed a few more facts than Fa Shen, Ranma or Akane, and unlike Ryouga, were capable of expressing them. Naturally, they huddled off to the side and did so in their traditional manner by plotting. Aware that P-Chan was actually Ryouga, and knowing that Ranma was quite aware of this too, her behavior was quite revealing to the two fathers. If the pair were not painfully aware of the consequences of what Nodoka had witnessed, the sight would have disturbed and enraged them.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“Genma-kun,” Soun began, acknowledging with the very way he addressed his old friend that their dream of uniting Ranma and Akane was dead. “It appears that the ‘girl training’ undertaken by the former ‘Ranko’ has borne unexpected fruit.”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Genma swallowed hard, his mind shrieking in denial and frustration, but nodded. “It appears so.”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have noticed that, er—Ryouga…?—Ryouga seems to have picked up and incorporated a great deal of Anything Goes Martial Arts in his, ah, rivalry with your s… child,” Soun elaborated, thoughtfully.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 lacks much in the way of proper training and discipline, however, he possesses some extraordinary talent and potential.”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“And, regrettably, no few flaws to offset them. In spite of this, he is the closest thing your child has to a peer.”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would not be the martial artist he… she is today, without him.”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“Agreed. Agreed.”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 it grieves my heart to think that it would come to this. Still, knowing what Nodoka intends, at least… at least there is some chance in this that Ranma could be able to live up to her expectations. It would be… unbearable… for all of us, if he… she was doomed to fail a second time,” Genma sighed. Though his original fear, the seppuku pledge, had been dissolved, he had feared this happening with equal intensity. It was ironic that the Jusenkyo curse had proved to be the lesser threat, and that an equal danger had lain unnoticed all this time. It would have been better to never have had a son than to lose him in this fashion. “The joining of the schools will have to wait for the next generation, my old friend.”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“Indeed. It seems there really is no rest for the wicked,” Soun smiled grimly, seeing their dreams of retirement evaporate like the morning fog. It had been a minor miracle that Soun Tendo had become a respected member of his community. Now, for past misdeeds in the service of the same man who now shattered their aspirations, the kami had deemed it fit to deny Soun and Genma their fulfillment.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Genma adjusted his glasses and paused in thought for a moment, before announcing, “Well, if any of the girls had managed to finish Happosai off, Nabiki would have released us all by now. I suspect we will have more than enough time to break the news to the children.” With a heavier heart than he had ever borne, he rose to his feet and approached Ranma. Clearing his throat for attention, he proceeded to explain to her all that had been revealed that morning in her absence, and the consequences she now faced. By the time he was done, Ranma was completely shell-shocked. In all the ways she might have imagined that her manhood would be undermined, she had never once suspected her very conception was in question. Just as she had resolved to preserve what remained of her manhood, by facing her death with dignity, even that was stripped from her. At the same time, the thing she had known would ultimately be denied to her, any hope of pursuing what she had started with Ryouga—however it had actually happened—was being thrust upon her with the same implacability as her original engagement to Akane.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“Y-you you WANT me to marry RYOUGA!?” she roared.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P-Chan squeaked in terror, at this perceived rejection.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believe Nodoka can be convinced to go along with it. She made it very clear that she considers it her daughter’s obligation to produce a grandson who can grow up to be a man-among-men,” Genma clarified, soberly. With a deep sigh, he continued, “I know this is very difficult for you, Ranma. It is certainly not what I would have ever desired. If… if you don’t want to be married to him, I won’t suggest it, however, your mother will see you married to a man.”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cringed. The very idea made seppuku seem delightful. She knew in her bones that it would be very difficult to put herself into the position she had been in with Ryouga with any other man. Not impossible. Sex was fun. All she needed was a female body to know that temptation, however, marriage was a lot more to deal with than she was prepared for, even with Ryouga. Meeting Ryouga’s eyes, she tried to convey this to him silently. Even more terrifying, the thought of her mother turning her into a “lady” made her insides twist in agony. Her mind flipped back to a moment, facing Copy-chan, where she was confronted with the prospect of following in her mother’s footsteps. True, it had been the person she now thought of as Ranko who had that experience, but it was passed on to Ranma with everything else. If she tried to trace the route that thought had to follow to end up in her head now, the world spun and her skull ached. Too much of who she was remained the boy she had always been. In a small voice, she protested, “I can’t do it. I can’t not be a boy. She… she can’t take that away from me. I’ll go insane…”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P-Chan’s eyes widened, as he finally understood her reaction.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 was at this point that Akane crouched down across from her and stared her in the eye. “Ranma…” she began hesitantly. Her mind raced through the weeks events, the stages that the current Ranko had gone through as Ranma’s identity was torn away from her. She bit her lip and frowned, before coming up with an idea. “Maybe… maybe you don’t have to.”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Ranma froze, focusing to meet her gaze.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mean, what about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about Ranko?” Ranma frowned.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technically, she’s Nodoka’s daughter. She’s got the original body. She’s a lot more comfortable with the idea of being a girl. You’re not alone in this. Don’t you think you should at least talk to her, find out if she might be able to handle this obligation better than you?” Akane pointed out. “You might not be a perfect man to Nodoka, but that’s no reason for you to abandon being a man altogether if you don’t want to, right?”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grasped onto what her former fiancée was saying. It went without saying that if she did go back to China to regain her manhood, it would be enough for their fathers to renew the engagement. That alone would kill any possibility of being with Ryouga. While she did not want to be forced to marry him, anymore than she wanted to be forced to marry Akane, she did love him. He was willing to get a nyanniichaun curse just to be with her if she reclaimed her manhood with the nanniichaun. Because of her parents, Ranma realized, she could not escape marriage. She could only choose between Ryouga and Akane. Swallowing, she hardened her gaze and pointed out, “You know what will happen if I become a guy again, Akane.”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I know. That’s not really the point, though,” she looked down. “The point is, you have to be who you are. You have to be able to live with yourself. You’ve been a guy all your life, and well, from what I’ve learned, all babies start out female in the womb. They taught us that in school. Something causes some of them to become boys, and it doesn’t really matter if it’s genetic or magic. You were born a boy. You grew up as one. Just because there’s something out there that can turn you into a girl… all that does is give you a choice. I think you deserve the right to make a choice, Ranma.”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stared at her in amazement. In that moment, Ranma saw in her the same concern, the same compassion and friendship, the same support she had glimpsed in Ryouga when they opened up on their date. Somewhere along the way, Akane had seen Ranma as a genuine human being, and empathized with her. Ranma was instantly reminded of the moment when she offered friendship to a strange, awkward and lonely girl. In all the days that followed, the person who had been Ranma had been unable to determine if Akane had genuinely cared about him. Now, for the real Ranma, she had extended the same hand of friendship, with entirely different words, but with far more substance. The many feelings she had inherited towards Akane had been missing one vital ingredient, one simple thing. As that feeling suddenly sparked in Ranma’s heart, she did not know if it was hope, or faith, or gratitude, but combined with everything else, the fledgling emotion she had struggled to understand suddenly matured into love. It was agonizing, since it immediately threatened to tear her heart in two different directions. At the same time, this love found her love for Ryouga and in the brief struggle they found each other to be true. Her eyes widened in surprise, as she became aware of her choices, the difficult, damning choices, she faced.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For a moment, Ranma forgot to breathe. Instead of having reached the end of the road, she now saw it was an unexpected turn. The path now ahead of her split into a fork, but she had a good number of steps to take before she was forced to choose. For the sake of Ranko alone, it was necessary to reclaim what she had lost. She hesitated to think how much harder than choosing between those who wanted her, choosing between those she wanted, would be. At least she could fight her way into a position where she could really make that choice. Just as she felt things begin to spin, she sucked in a sharp breath. Akane glanced up at the sound and Ranma met her eyes. There was something in the dark haired girl’s eyes, something that responded to the gleam in her own. Rather than try to hide it, Ranma just smiled faintly and said, “Thanks, Akane.”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Unnoticed by either of them, Soun and Genma silently thanked her too.</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Nodoka had wandered into the back yard, deep in troubled thought, after confirming through Ranko the somewhat bi-polar gender she could expect in her new daughter and former son. Her head was spinning from the convoluted history that had been so recently unraveled. After viewing the tape showing Ranma’s curse, Nodoka was having a hard time keeping Ranma and Ranko separate in her mind. That struck her as odd, because she was so used to believing they were two unrelated people. Twice, she had seen the dark haired boy turn into a red haired girl. Once in person and once on the tape. Impossibly, neither time had it truly been Ranma she had seen. The first time, she now knew, it had been Fa Shen. The drowned girl. Nodoka still could not make heads or tails of that part of things. What was a mother to make of the previous incarnation of her own child, in the flesh? It did lend strength to the argument that her son really should have been a girl. It did not help when she had also been shown the transformation of her “mythical” son into a person she was well familiar with. Ranko. It was so difficult to imagine Ranko had only come into existence with the curse. That was partly Happosai’s fault for asserting that Ranko was the girl Ranma should have been, and Nodoka had clung to that idea citing the curse as the means she used to escape from her upbringing and assert herself. It did not help that she knew Ranko and Ranma was a complete stranger to her. It especially did not help that she had spent more than a decade nurturing such hopes about her son.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She could understand Happosai’s actions now, at least. There had been so much she had not known, so much no one had known until the last minute. Nodoka could imagine what would have happened if she had learned of the curse before the mirror incident revealed all the things the curse had hidden. Ranko would still believe she was Ranma, Ranma and Fa Shen would have remained locked up somewhere inside her, and Nodoka would have concluded, based on the Ranko she knew, that “Ranma” was a man-among-men. The curse would have been a blemish upon her son, but the contract had always hinged on evaluating her son as a person more than a thing. Nodoka would have encouraged her son to rise above the curse or find a way to remove it, and she would have also encouraged his marriage to Akane to satisfy the pact between their families. Under those circumstances, “Ranko” would have died. Nodoka would have anguished over the loss of a girl she had come to love as a daughter. Every time Ranma’s curse was activated, she’d see that girl again, but she would have to treat her as her son. It would haunt her, taunt her, torture her so that she never forgot what she had to lose to regain her son.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Happosai had forced her to confront a very different problem. By declaring Ranko the daughter she should have had, he had made it clear that Ranko could fulfill the obligation she expected to pass on to Ranma if the truth of his conception was ever revealed. By restoring Fa Shen, Happosai had forcibly ended the deception that was dividing her family and allowed Ranma, who had been stuck as a girl by some whim of fate, to reclaim her identity. As the story came out, Happosai had pointed out how Ranma had used the distraction of the fight to swap places with Fa Shen, who had been caught off guard and forced to pose as her son when they confronted her that morning. Happosai had even suggested why Ranma did so, believing that Nodoka would enforce the contract once the dust settled. Ranma did not even hesitate, in the face of certain death, to prevent another from dying in her place. That was incredibly manly, Nodoka thought, and as Happosai and Ranko both attested, and as she understood, she had been as willing to sacrifice her manhood to heal Ranko. Just as certainly, Ranma would endure another curse to regain that manhood. It was too much to believe that, somehow, she could get her son back. The only problem was the other thing Happosai and Ranko forced her to see. Her very manly son might have a need, a desire, to be female—at least on a part time basis.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That was the lingering mark of the curse, the price of surviving Fa Shen’s resurrection. Ranma considered himself a boy, much as Ranko considered herself a girl, but they had both accepted the opposite sex as a valid and necessary part of being who they were. This was too difficult for Nodoka to understand. On one hand, it seemed obvious that truly understanding what it was like to be a woman could only make Ranma a better man. On the other hand, it was so perverse. In her traditional mind set, men and women were clear cut, mutually exclusive entities. Black and white. Yin and Yang. It just was not proper to blur the lines. But, as a mother, it grieved her to think that it could hurt her child, her children, to be forced to conform to such conventional roles. Ranko had stated quite plainly that it would hurt them, </w:t>
      </w:r>
      <w:r w:rsidRPr="000958EC">
        <w:rPr>
          <w:rFonts w:ascii="Montserrat" w:hAnsi="Montserrat" w:cs="Arial"/>
          <w:i/>
          <w:iCs/>
          <w:sz w:val="24"/>
        </w:rPr>
        <w:t xml:space="preserve">“I don’t think anyone who has been both could give up one and not feel half dead.” </w:t>
      </w:r>
      <w:r w:rsidRPr="000958EC">
        <w:rPr>
          <w:rFonts w:ascii="Montserrat" w:hAnsi="Montserrat" w:cs="Arial"/>
          <w:sz w:val="24"/>
        </w:rPr>
        <w:t xml:space="preserve">It was enough to make a mother want to scream and cry at the injustice.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Maybe if this last week had gone differently, maybe if Ranko had not been forced to cope with the loss of Ranma’s identity and find some other way to define herself, she would have felt it possible and necessary to find a cure for the curse, to return to being the boy she believed herself to be. She had been able to get that admission out of her, before retreating to think. After hearing Ranko explain what Happosai was driving at with his “negotiations”, Nodoka had pressed, “You say that, because of you, Ranma figured out what it is to be a girl. Until last night, you did not know you were not Ranma, so, how could this have happened? What really happened?”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schooled her thoughts. Happosai had forced the story out into the open, but what had been explained was more of an outline than a real explanation. “When I was Ranma, I always thought of myself as a guy, even when I was in my girl form. I mean, yeah, I’d be female and I had to deal with a lot of stuff that was girly an’ stuff, but I never really pictured myself as a girl. I was always lookin’ for a cure, a way to go back to being a guy, full time. It wasn’t until after the last trip to the mirror, when the reflections got all the memories of bein’ Ranma that I really stopped to think about some of the things I’d experienced as a girl,” Ranko looked inward, trying to recover the thoughts leading up to her epiphany. “With the reflections, especially Copy-kun, I’d noticed how he brought somethin’ out of me that made me… well, feel like a girl, feel like that was normal an’ all. I realized that had been happening a lot, when I’d be in certain situations, but I never really noticed it or I pushed it off and tried not to think about it ‘cuz I didn’t wanna be too comfortable with bein’ a girl. I mean, I told myself that I’d just gotten used to my curse.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“Well, when the reflections had all my memories, I realized they would be Ranma and Ranko from then on, so I was trying to think of who I was supposed to be,” Ranko returned to the point. “It bugged me to give up bein’ Ranma, but I’d already accepted it was best. It surprised me that I was upset about givin’ up Ranko too. I suddenly realized that pretendin’ to be Ranko had allowed me to become a different person from Ranma. A girl. I couldn’t see that I was Ranko until I totally gave up bein’ Ranma.” Ranko sighed and looked down in remembered misery. “Of course, at the same time I realized I had to give that up too. We didn’t know about Fa Shen yet. Pops had told me you had always wished for a daughter, when he came up with the idea of havin’ the male copy be Ranma. I thought you’d probably want a normal daughter just as much as you wanted a normal son, so I let the female copy be Ranko. Of course, she was still stuck thinkin’ of herself as Ranma in a girl’s body.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was the only one who understood what it was to be a girl, and when I tried to explain it, they didn’t really understand how it happened,” Ranko pointed out, looking up again to see if Nodoka was following her. “Anyway, Akane came up with this idea of setting Ranko up on a date with Ryouga, since Copy-chan had fallen in love with him and she’d been a girl. The idea was that those feelings for Ryouga might help Ranko become a girl. Fa Shen waking up was unexpected and it sorta messed things up. She dragged me into this sort of dream where we met, and then found Ranma. You already know that part, and how he woke up in the female body as Fa Shen was waking up in the male body. Ranma would have woken up in a mind that had just figured out how to be a girl, so that’s how it’s my fault he can be one.”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 had immediately thought of the conversations she had with “Ranko” on that date, and the sudden change in the girl when she came back from her walk with Ryouga. Nodoka had been worried, both by the length of their absence and her concern about what the girl had confessed. She could attest to how suddenly “Ranko” had embraced her femininity, and how eager she had seemed to confirm it. Nodoka certainly had suspected her of indulging, in spite of her warnings, when she undressed the girl and she was missing her panties. That had been bothering her, as Happosai drove home his point that Ranma might fight to regain his manhood, but might not eschew his recently acquired womanhood. As Nodoka stood now, gazing into the koi pond, she noticed the clothes floating in it. The billowing, heavy robes of the Chinese boy, and the sturdy travel clothes Ryouga had been wearing. She sighed, automatically bending to retrieve the articles, but as she gathered up Ryouga’s outfit, she noticed a piece that did not belong. She had helped “Ranko” dress for the date, and had insisted on the black silk panties to match the rest of her outfit. She had no trouble recognizing them when they floated out of Ryouga’s shirt as she pulled it out of the water. The boy’s clothes dropped from her nerveless fingers as she collapsed heavily to her knees.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Suddenly, she did not need to ask how Ranma had learned that sex would generate ki that would heal Ranko. She could not even utter her shock. The scene in the bathroom with “Ranneko” returned. Before bathing, the girl had disposed of the tampon, and Nodoka had noted faintly that the girl seemed to have a very light flow. Not that mere spotting was unusual for an irregularity in a period. Now that she thought about it, though, the blood had stained the wrong end of the tampon. Nodoka closed her eyes. How many times had she been fooled because she wanted to be? At the same time, she recollected Ranneko’s concern about the threat to Ranma’s manhood, the way she had accused her self of being the threat. It was incredible how very honest her child was in her deceit. Nodoka tried to imagine what it meant, that she broke up with Ryouga, remembering that she brought the boy to his knees with a few words. Nodoka hoped this meant the girl had lost her virginity before her son awoke. At the same time, Ranma knew then how to cure Ranko, and struggled with her desire to help and the consequences of doing so, begging Nodoka to tell her what she expected of her son. Trying to make her understand the connection between girl and boy, and the necessity for one of them to “die” for the other to live. Even confessing the absurdity of abandoning the refuge of her present form, her adopted identity, to accept the death her mother promised her. For the first time, Nodoka could understand the pain and suffering of her son. The efforts he had gone to, not just to protect himself, but to protect her from suffering a fatal disappointment.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Picking up the panties and crumpling them in her hand, she realized that there was no price her son would not pay to do what he felt was right. At that moment, she could hardly fathom the state of his honor, or the impact it could have on family honor, but the integrity he showed in this impossible situation was inspiring. “Oh, my son!” she hugged herself and hunched forward as tears erupted from the depths of her soul.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As soon as Nodoka wandered out to think, Ranko turned to Happosai and asked him when he planned to let everyone out. This roused the others to jump in and comment on all of the dirty tricks he had pulled that morning. This was accompanied by no few threats, and ominous predictions of the suffering he would endure when those he had trapped were free to take their revenge. Considering that Happosai was almost as weak as Ranko, the old master was somewhat concerned, as he too believed that Soun, Genma, Ranma, Fa Shen, Akane and Ryouga would be eager to resume the battle once they were free. In spite of the fact that Happosai had intended to see the mess with Nodoka cleared up, he had not meant to reveal the truth in such a spectacular fashion. His pride, temper and impulsiveness had gotten the better of him. True, it had been great fun. He was quite impressed that the heirs to his school, and a couple of their friends, had managed to beat him to a stand still. That finishing move by Nabiki and Kasumi would endure in his memory as one of the most brilliant pieces of improvisation in combat he had ever encountered. All three of the Tendo sisters deserved recognition for that one, as it had been Akane’s cooking that finally took the fight out of him. </w:t>
      </w:r>
    </w:p>
    <w:p w:rsidR="00F17B9D" w:rsidRPr="000958EC" w:rsidRDefault="00F17B9D">
      <w:pPr>
        <w:spacing w:line="360" w:lineRule="auto"/>
        <w:ind w:firstLine="720"/>
        <w:rPr>
          <w:rFonts w:ascii="Montserrat" w:hAnsi="Montserrat" w:cs="Arial"/>
          <w:sz w:val="24"/>
        </w:rPr>
      </w:pPr>
      <w:r w:rsidRPr="000958EC">
        <w:rPr>
          <w:rFonts w:ascii="Montserrat" w:hAnsi="Montserrat" w:cs="Arial"/>
          <w:sz w:val="24"/>
        </w:rPr>
        <w:t xml:space="preserve">Brushing a tear of sentiment from his eye, Happosai finally answered Ranko’s question. “I really don’t plan to keep them locked up much longer. I need to see what Nodoka intends to do about Ranma, and I am in no condition to resume the fight. I won, fair and square, and I think that entitles me to some rest,” he pronounced.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did NOT win, you old goat. You just barely saved your own skin,” Ranko grumbled. “If you had not taken hostages, Mom would have taken your head. And don’t go sayin’ you fixed this mess, since you also made it impossible for Ranma and Fa Shen to heal me, for all sorts of reasons!” Ranko lowered her voice and leaned in close to him, “Do you have any idea the kind of hell on Earth we’ll get if Mom figured out about Ranma and Ryouga?”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Mousse, ever the one with a sharp ear out, turned roughly towards Ranko and asked, in his normal clarion voice, “Oh? When did you figure out he popped her cherry?”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This made all of the girls, and even Cologne, stutter and gape in shock.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“Who?” Cologne inquired, with a sly smile.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Nabiki, Ukyo and Shampoo reared up.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 Oh my!” Kasumi fanned herself, blushing.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“Mousse!!!” Ranko fumed. With a sharp glare she let him know he was signing his name under Happosai’s on the hit list. “Just shout it to the world, you blind idiot! Are you insane!?”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Nabiki was already shuffling facts, considering means, motive and opportunity, and quickly boiled down the probable who, when, where and why. “What” was already obvious, once Ranko endorsed the slip by challenging Mousse. “I don’t believe it!” Nabiki laughed. “Sounds like Ryouga hit a home run on his date last night!” That made the fiancées choke in disbelief, but the frantic looks on Ranko’s and Mousse’s faces left them no grounds for voicing denial. Nabiki just hugged herself and tried to stop laughing long enough to add, “I wonder if it happened before or after Ranma woke up!? It’s too rich! This could only happen to Ranma!”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Shampoo and Ukyo turned to each other, remembering the way Ranma had been acting when she got home, and what she said about her awakening. It sure did not sound like Ranma woke up in the middle of a “fight” with Ryouga. Shampoo remembered her joke about Ranma getting knocked out and knocked up with instant, blushing, chagrin. “Oh! Shampoo be sick! Shampoo think Ranma wake up during!”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 was too much for Ukyo. She snatched up her spatula and shot to her feet, “I’m gonna kill that pig!”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“Ukyo! Keep it down!” Ranko begged, snatching a glimpse outside to where her mother was pacing in thought.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was trying, with all her dignity, to contain herself, but a shared look with Shampoo, who was staring at her with horrified realization, forced her to release a cackle of mirth. When she seemed unlikely to stop, the others regrouped around the table and stared at her in suspicion. Nabiki narrowed her eyes, “I admit, it’s funny as hell, but, I get the feeling she’s laughing about something more than I am. Come on, Granny, spit it out.”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struggled to get a grip on herself, gesturing to Shampoo to spell things out. With a heavy sigh, shaking her purple head, Shampoo tried. “Great-Grandmother tell you all, Ranma and Ranko both amazon womans by reincarnation. In tribe, there three steps in marriage. Is first, must face future husband in combat to show strength. If man can defeat amazon woman is then she must give kiss of marriage if she want claim husband. Even if woman can beat man most time, if even one time man defeat in battle, she can claim. Even if woman no sure, can always kiss later and take man to bed for make marriage bond. If woman no want husband, but just good time, she be very careful no kiss if he ever beat in past.”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finally got her breath back and picked the thread up, while everyone stared in growing comprehension. “Ahem. In spite of the fact that Ranma regularly defeats Ryouga, when he first mastered the shishihokodan, Ryouga defeated Ranma several times in quick succession. If it should be found that Ranma kissed him, declared her love, and then slept with him, Ryouga is now Ranma’s husband by amazon law.”</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swallowed hard. “But, it wasn’t really Ranma who started it. I mean, if he woke up in the middle of it… and for that matter it was actually me who fought Ryouga… it can’t apply, can it?” she entreated.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paused thoughtfully and then amended, “Those are good points, and from the interpretation of marriage laws as they apply to you and Shampoo, such that he would not be considered Shampoo’s husband if you did not qualify, it could be argued that the marriage is not valid. However, this would take a ruling of the council to resolve since Ranma was technically a part of you during all your past battles. They might well decide that you, and not Ranma, have the valid claim to Ryouga—or he to you—and that you consummated the marriage by proxy.”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Ranko asked in a very dead tone.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“Well, to establish that this does not involve Ranma, it would be necessary to reveal the actual circumstances, and thus, let it be known that this union was consummated by a projection of you,” Cologne elaborated with a fierce grin.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 way!” Ukyo shouted.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“Not good! Shampoo already claim Ranko her Airen! Shampoo no lose to lost boy!” Shampoo joined Ukyo in towering rage.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“And I have to conclude my challenge for Ranko to be my wife!” Mousse cried, panicking at the thought of seeing his plans shattered so unexpectedly. “Even if she consummated a marriage with Ryouga, the council must rule on Shampoo’s claim, and that gives me time to make my own claim!”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sighed, “This is true Mousse. As Ranko did not personally engage in this activity, it would take a ruling of the council to declare her responsible for that act. It would be wise, I think, for Ranma to be informed of the legal specifics before she ventures into any other, ah, indulgences.”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about Fa Shen?” Happosai asked, grinning madly through the whole exchange. He was quite familiar with certain quirks of amazon law, and it was not impossible for them to be interpreted in such a way that a person in Ranma’s situation could end up legally married to him or herself.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“As far as I recall, there has only been one fight between Ranma and Fa Shen, and as it happens, Fa Shen currently resides in the incarnation she fought against. Since they are both amazons, only a formal marriage challenge can set the ball rolling, so the two of them could make like a pile of bunnies and it would not make one whit of difference,” Cologne smirked.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“So, I might be married to Ryouga because he’s not an amazon,” Ranko fumed. She searched her self and easily found the foundation of emotions for Ryouga that Ranma had apparently embraced, either as “Ranko” or as a consequence of what she started. It did not escape her that Ryouga was the one good reason Ranma had to be a girl. That had been the whole point, after all. If Ranma fell for it, it was a safe bet she could too. It was not a completely horrifying thought, but the very idea of competing against Ranma, or watching Ryouga try to chose between them, was very disturbing.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Just then, the sound of Nodoka crying out in the yard caught everyone’s attention. She had collapsed next to the koi pond, clutching a bit of black fabric in her hand as she hugged herself and cried with great, racking sobs. Ranko was instantly alarmed, and began to struggle to make her body take her out to her mother’s side. There was no lack of strength in her body, but a kind of paralysis of will that made it so hard to command her own limbs. So, she shot to her feet, and then her body stopped receiving commands as that one impulse sapped all her psychic energy. Ukyo was there to catch her before she toppled over in an uncoordinated heap. By the time the girl had the leverage to help Ranko walk, Nodoka had risen to her feet and shaken off her outburst of grief. Standing tall and proud, she turned and reentered the house. She paused, to lay a comforting hand on Ranko’s cheek, then pressed on to confront the master.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need to speak to my son,” she commanded.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The people inside the mirror had begun to despair of ever being released by the time the portal over head lit up, alerting them that someone had opened the mirror. It was with some surprise that they saw Nabiki appear at the mouth of their prison, and then drop, as if choreographed, right into her father’s outstretched arms. There followed a bit of commotion as everyone tried to ask at once what had happened, why she was being trapped, what Happosai was up to now and if he was still weak enough for them to finish off if they managed to escape. Nabiki cleared her throat and called for silence before making her announcement.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“Happosai is as helpless as a baby. Fa Shen’s final attack took the fight out of him and a bowl full of Akane’s cooking put him down for the count,” she declared. She quickly described the end of the fight. “Once she understood that he had you all hostage, Nodoka realized she could not finish him off. He offered to negotiate, and we called in reinforcements. Cologne and Shampoo came over, and so did Ukyo and Dr. Tofu. Between Cologne and Tofu, Happosai is under control, but here’s the bad news.” Nabiki paused dramatically. When everyone was about to burst, she dropped the bomb. “Happosai told Nodoka the truth. Everything.”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There was instant mayhem. The two fathers ran around the faceted chamber shouting in anguish that they were all doomed, while Ranma squared herself, meeting Nabiki’s eye. “How did she take it? Pops an’ everyone explained the Togenkyo thing to me when I got here. I dunno if she still wants to make a girl out of me or what, but…” she shrugged, trusting Nabiki to guess what she had been thinking.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“After she thought about it, she said she needed to speak to you. Happosai tried to make her understand about Ranko and Fa Shen, and pointed out a lot of reasons why she should let you decide about being a man again. She clammed up, though, saying she wants to speak to her ‘son’. Happosai sent me in to explain what was going on and to warn you not to attack him. Ranko ‘gave her word as a martial artist’ to protect him, but she’s just a hostage to get you all out. So, you have to kill him later, people,” Nabiki warned, with a sharp gleam in her eye. She then pulled something out of her pocket and handed it to Ranma. “Before I went in, Nodoka told me to give this to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took the wad of black cloth from Nabiki’s hand and shook it out. With a gasp, she recognized the panties Ryouga had kept as a souvenir of their date. P-Chan gave a strangled, piggish wail and tried to snatch the panties out of Ranma’s hands. On pure reflex, she jerked them out of his reach and commanded, “Stop it, P-Chan!” Rubbing her fingers over the silk, letting it sink in what it meant for her mother to give her this, she ignored the questions that came from the others. With a heavy sigh, she looked down at the pig and caught his eyes. “She knows,” she acknowledged, sagging in defeat.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had spent much of the time waiting, trying to think up ways to convince her mother to accept her intentions to become a man again. Akane had given her a reason to fight, to make her own voice heard for once, but Nodoka had found a way to silence her without a word. Before anyone could react to her cryptic declaration, the world tipped on it’s side and the group tumbled across the grass of the Tendo back yard in a pile.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Looking up they spotted Nodoka, standing on the edge of the engawa with the mirror upturned in one hand, the other poised to pat it again on the back. “Oh, my. How can anyone get used to things like this?” she muttered to herself, before examining the people struggling to their feet. As she spotted the girl dressed in the distinctive Chinese clothes, a bit of steel went into her posture. Not taking her eyes off of Ranma, she declared, “I need to speak to my son. Everyone, please go inside and take a seat. We will be with you shortly.”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remained where she was, studying her mother’s face in desperate hope of some clue about where this interrogation would lead. The others quickly filed inside and Nodoka finally approached her child. Allowing the warmth, love and longing of a decade to fill her face, she pulled the girl into her arms. “Oh, my son! My Ranma! Too many times I have thought I’d found you. I can hardly believe this time it is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instantly melted in her embrace, her arms going around her mother with a gentle strength that belied her delicate stature. “Mom!” It was all she could say. It seemed like she had so much to apologize for, so many disappointments to make up for, but even the speech she had meant to make, to address all her failings, had been rendered pointless by her mother’s message. In a very real sense, her mother had caught Ranma at her very worst and most inexcusable, but her greeting conveyed nothing but love.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After a moment, Nodoka relaxed and held her child at arms length to look in her eyes. Ranma looked back openly, sad but unashamed, and that made Nodoka pause. Her eyes traveled down and she saw the underwear clenched in one of Ranma’s hands. Looking up, and taking that hand in her own to draw attention to what it carried, she asked, “Would you explain this to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glanced down at her hand and back up. It seemed beyond her to explain the complex situation that she had fallen into. The actions themselves were unimportant, though. The reason why was what her mother needed to understand. “Copy-chan only wanted one thing in her short existence. Ranko gave it to her, and… and I hold onto it for both of them. I didn’t see any reason to keep Ryouga from having something to hold onto too.”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 took the girl’s chin in her hand and tilted her head up a bit. “Was it you?” she asked.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last time,” Ranma admitted.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 gave a questioning look.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it was happening when I woke up. It was… overwhelming. I didn’t even know what it was until I recovered enough to find the memories. It was all over before I knew what I had done, and then… I had to be her to deal with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“Do… do you feel what she felt?”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have to, or I can’t… I can’t live with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love him.”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Ranma looked down. “I don’t really have a choice.”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 nodded sadly. Clearing her throat, she corrected, “Actually, you do have a choice, but from this I can see it will not be an easy one for you to make.” She turned, still holding Ranma’s hand, and led her into the house. Ranma noticed that Happosai was sitting in Ranko’s lap, her hand pressed to his chest protectively. She looked so weak. The only real protection she could offer the old man was her commitment to putting herself between him and all harm. Meeting her eye, Ranma understood. It was almost frightening how much understanding there was between them. Ranma saw P-Chan waiting for her, saving her a seat around the table, and moved over to pick up the piglet and kneel. Nodoka saw this as she sat down to Ranma’s left. Without a word, she picked up the tea kettle and poured the pair of them a drink. She finished this normal, domestic gesture by dumping the remaining contents of the kettle over P-Chan, catching everyone by surprise.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Akane was instantly on her feet, a column of spectral fury erupting from her shaking form.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was so stunned by Nodoka’s action that he did not react immediately. He was much too large in human form for Ranma’s lap, so he had slid down on his butt and now leaned back into the petite girl, his legs akimbo, and nothing but a brilliant shade of red to wear. Nodoka casually glanced down and smiled in appreciation of the boy’s endowments. Lifting her eyes, ignoring the efforts of Shampoo, Ukyo, Mousse and Fa Shen to restrain Akane, she questioned Ryouga, point blank, “Ryouga-chan, do you love Ranma?”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suddenly realizing it was not a nightmare, scrabbled to cover himself and hide behind Ranma. His eyes darted over where a cloud of dust and debris shrouded the five teens on the other side of the room, and cringed at the sound of Akane revealing her entire repertoire of curses and threats. The shouts and cries of those trying to subdue her drowned much of it out. While few people would find much to praise about Akane’s cooking, everyone would agree that it was creative, and she was investing all of this talent in naming the many ways she intended to serve Ryouga on a platter. If he was not paralyzed with fear, he would have already raced out of the house, clothes or no clothes.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“Ryouga-chan?” Nodoka waved a hand in front of his face.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With a start Ryouga turned and focused on her, “Huh?”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“Do you love Ranma?” Nodoka repeated.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felt the girl he was hiding behind go stiff in anticipation of his answer. Without even thinking, he slipped his arms around her from behind and hugged her to him, firmly but gently, “I do.”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 quiet, confident response cut through the chaos across the room, and Akane sat bolt upright, dislodging the people piled on top of her. “I don’t believe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turned to her, trying not to cringe, “It was your idea, Akane.”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blinked. “You pervert!” There were tears of grief and betrayal streaming down her face. Denied her vengeance, the true emotions that moved her finally took over. “I hate you! I never want to see you again!”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flinched in agony, his long held dread finally realized, and only the feel of Ranma in his arms could keep those words from slashing his heart to ribbons. “A-Akane…”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“Shut up! I thought you were my friend!” she sobbed in anger. “You… you… bastard! You were using me! J-just like… just like you’re using Ranma!” she pointed, the anger and betrayal truly evoking hatred as she tipped over the edge. “Well! You can’t have him! Ranma is MY fiancé and YOU CAN’T HAVE HIM!!!” she roared, her mind running down that familiar road, lured on by a shared look as she opened up to Ranma in the mirror trap.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unaware of the history of Akane and P-Chan, listened to this and frowned in motherly concern. “Oh, dear. This is what I was afraid of.”</w:t>
      </w:r>
    </w:p>
    <w:p w:rsidR="00F17B9D" w:rsidRPr="000958EC" w:rsidRDefault="00F17B9D">
      <w:pPr>
        <w:spacing w:line="360" w:lineRule="auto"/>
        <w:rPr>
          <w:rFonts w:ascii="Montserrat" w:hAnsi="Montserrat" w:cs="Arial"/>
          <w:sz w:val="24"/>
        </w:rPr>
      </w:pPr>
      <w:r w:rsidRPr="000958EC">
        <w:rPr>
          <w:rFonts w:ascii="Montserrat" w:hAnsi="Montserrat" w:cs="Arial"/>
          <w:sz w:val="24"/>
        </w:rPr>
        <w:tab/>
        <w:t>Everyone looked at 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heaved a heavy breath and turned to Ranma, as Akane paused to see what she was about to drop on Ranma. “Ranma, my son. I see two choices for you. You can remain my daughter, and marry Ryouga… After… after…” she cut herself off. “If it were not for your engagement to Akane, the pact between our two families, you would HAVE to marry Ryouga after last night. If… if you truly wish to return to being my son, then, then you will marry Akane. I… I won’t forbid you to take the curse in any case. To preserve your honor as a girl, as MY daughter, you must marry Ryouga. To preserve the honor of the family, you must marry Akane. Because… because you cannot do both, you must decide which one to be with, and by that, whether you are my son or my daughter.”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Genma came over to her side, and stared at her in bewilderment. He searched for her eyes, trying to get her to look at him and offer some explanation for what she had just declared.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“Genma!” she looked up. “You have enough to answer for, I beg you, do not add to it now!” It had been hard enough to make her decree. She did not have the stomach to explain herself right now. Happosai had pushed her too far, forcing her to see that Ranma needed to decide for himself, but as the head of their clan, she had to balance the outcome in the scales of honor. Fortunately, because of Ranko, she had the slack she needed. As long as her line was continued, the obligation she bore could be passed on. The additional obligation Genma had added was a separate matter and justification for one of her daughters to become a man and fulfill it. She had assumed this would work for Ranma, but as a girl, her son had unwittingly complicated everything. She hesitated to even ask what it would do to a person to be fought over by a man and a woman. Turning to the wizened old master, she spat with barely restrained hatred, “Are you satisfied, old man?”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Happosai nodded, “It will do. Still too rigid in your thinking, Nodoka, but I suppose this is the best I can expect from you for now.”</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“Fine. Now, let my daughter go and leave this place. I am exhausted trying to stay my hand. The very sight of you makes me want to kill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Happosai cackled cheerfully, and had to rub it in. “Very well. Soun! Genma! We’re leaving on a training trip! Make it quick before Nodoka goes for her sword.” The two men froze in terror. They could not describe how eager they were to set hands on their master in his weakened condition, but Happosai had just stumped them. If they followed their usual plan, they would have to appear to go along with the old man’s demands and pander to him until they could kill him. They could look like real men and refuse his command, but lose the opportunity to end his miserable existence. Ah, well, if ever there were two men who were happy to be cowards and appear brave, it was Soun and Genma. They loudly declared the end of their days of bending to his whim, and proceeded to pack him in a box addressed to Ethiopia.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two are so pathetic,” Nabiki drawled as they lugged the box out the door and handed it over to a hastily called freight shipping truck. “You know that, don’t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While the little meeting dissolved into such odd tasks, Ranma, Akane and Ryouga still remained frozen in place, stunned by Nodoka’s declaration. Ranma could feel their eyes on her, boring into her, and could not bring herself to look away from where Nodoka was sitting when she dropped the bomb. She stared out the open shoji, over the compound wall and into the deep blue sky, wondering if she had been damned or saved.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Ranma Nibunnoichi - Reflections</w:t>
      </w:r>
    </w:p>
    <w:p w:rsidR="00F17B9D" w:rsidRPr="000958EC" w:rsidRDefault="00F17B9D">
      <w:pPr>
        <w:spacing w:line="360" w:lineRule="auto"/>
        <w:rPr>
          <w:rFonts w:ascii="Montserrat" w:hAnsi="Montserrat" w:cs="Arial"/>
          <w:sz w:val="24"/>
        </w:rPr>
      </w:pPr>
      <w:r w:rsidRPr="000958EC">
        <w:rPr>
          <w:rFonts w:ascii="Montserrat" w:hAnsi="Montserrat" w:cs="Arial"/>
          <w:sz w:val="24"/>
        </w:rPr>
        <w:t>A. V. Morgan</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Part Thirty-Six: To See the Naked Truth</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Unnoticed through the morning battle and the long period of gathering reinforcements and negotiating with Happosai, the sun had ascended upon its natural arc in its usual, stoic fashion. In a week of unprecedented disruption, this morning had seen such disturbing changes it was almost impossible to believe the world had not stopped on its axis. Ranma did not know if she took comfort in seeing the shadows shift and shorten, heralding the approach of mid day. In the wake of Nodoka’s declaration, the witnesses discretely excused themselves from the presence of Ranma, Ryouga and Akane, who remained lost in a shell-shocked silence, unable to look at each other. As Soun and Genma busied themselves with shipping Happosai out of the country, Kasumi had proceeded outside to gather the clothes discarded in, and beside, the koi pond. Ranma was one of the few cursed individuals fortunate enough to be able to wear the same clothes through transformations. No one really understood the slight of hand Genma used to shed and resume wearing his usual dirty gi, but the likes of Shampoo, Mousse and Ryouga always left a sodden heap of clothes they could not resume wearing until they had been dried.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 had become so common for them to lose complete outfits in or around the Tendo compound that they usually snatched an outfit Kasumi had washed and stored for them. This had been the case when Mousse was returned to human form by Nodoka’s curiosity and a hot kettle of tea. However, since Mousse could never retain his entire arsenal during the shift from human to duck, his discards were significantly more trouble for Kasumi to deal with. Mousse was not unusual in taking Kasumi’s laundering service for granted, but after watching Kasumi labor to pick up hundreds of discarded weapons that Mousse deployed in the morning battle, Shampoo took an atypical interest in helping Kasumi in the yard. Her work as a waitress had made Shampoo adept at working around water without getting wet enough to change to her cat form, so she sorted through the odd assortment of objects Kasumi shook out of his damp robes.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One object, in particular, caught her attention. A bottle of water. A bottle of very special water. A cruel smile played at her lips as she thought of locking certain male obstacles in their smaller, more vulnerable forms. Pocketing the bottle, while these evil thoughts were pondered, she continued to sort weapons. Because of his curse, Mousse had duplicated his entire arsenal numerous times, so he had probably reequipped himself when he got dressed and the weapons Shampoo was sorting would just go into storage in the Tendo Dojo. It would probably be a while before her unwanted paramour realized he had lost the chisuiiton water flask.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By the time she was done with her task, Shampoo had realized that there was only enough water to lock one individual, and had begun the difficult task of trying to decide if Mousse or Ryouga was the greater threat. It took only a second to realize that it was Ryouga who now stood as her greatest rival. While it was true that his involvement was with Ranma, she knew how the council of elders thought. They would look at the situation involving the mirror and conclude that it was Ranko, not Ranma, who had consummated the marriage. The issue was confused enough that it would take a while to reach that conclusion, but as far as Shampoo was concerned, it was a forgone conclusion. The only thing Shampoo could do now to make her claim stronger than Ryouga’s was to have sex with the real Ranko before the council deliberated—and of course, Ranko was currently female.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With a small growl, she gathered the pile of weapons in her arms and delivered them to the storage closet of the dojo. As she put them away, she fumed over the way things had gone. Because of Mousse, Ranko was cured. Her male side completely erased. That severely weakened Shampoo’s position. Only the fact that Ranko had been a boy, because of Togenkyo water, exempted her from the law forbidding amazons to deliberately assume a sex changing curse. Shampoo doubted she would have much of an opportunity to bed Ranko between visiting Jusenkyo and their return to the village. If only she had some nanniichaun water now!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heart ache was tearing her up inside. It was the same agony she had suffered the night she had first confronted the mirror split Ranma. What she had believed, after confronting Copy-chan in the bath, was true this time. In fact, it was even worse. Instead of a boy trapped in a girl’s body, Ranko was a girl trapped in a girl’s body. If Fa Shen’s memories were taken into consideration, and they should be, since Ranko had made it known that they were surfacing, she was an amazon girl to boot. Not exactly prime husband material, Shampoo chuckled morosely, but thanks to that original misunderstanding, she had been forced to accept that she loved the person and had long since accepted that person could be as female as herself. She had been forced to understand that a big part of “Ranma’s” attraction for her was the fact that he could be a she. In “Ranma” she had the hope of a friend as well as a husband—a sister in arms, as well as a lover.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As the situation unfolded and Fa Shen became part of the picture, even as Ranko declared herself a completely independent entity from Ranma, and a girl, the attraction had only grown. Shampoo knew how a reincarnated amazon fit into her native society, especially one who crossed over from male to female. Ranma had been the perfect man for Shampoo from the beginning. Ranko was simply perfect. A woman legally entitled to take a wife, and with everything she had absorbed from Ranma, more than man enough to fulfill Shampoo’s hopes, dreams and desires.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 hurt a lot more, now that she had confronted them, to see those hopes, dreams and desires shattered by the loss of that male form. Not for the first time, she wished she had not restrained herself in her efforts to seduce the boy. Even though she had invested the time and trouble to use instant nanniichaun on herself, to find out exactly how males ticked and what buttons to push, he had proven immune to her subtle manipulations. As the woman, it was her prerogative to consummate their marriage, and she could be as aggressive as she wanted. The problem was, she wanted him to want her. She wanted him to love her. She enticed and encouraged, she threw herself at him shamelessly, but silently demanded him to make the critical move. She would have been content to wait forever if it had not been for Ryouga. If she had slept with the boy-girl just ONCE, nothing could have threatened their union. If Shampoo was not terrified that the transformation would kill Ranko, Shampoo would grab a packet of instant nyanniichaun and use it right then and there. If Shampoo did not hold back, there was no way any male could resist her. Not even one who had become female in her own mind.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“Shampoo want break something!” Shampoo snarled.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are you so upset about, Sugar?”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Shampoo spun around at the sound of Ukyo’s voice. The girl was paused in the act of entering the dojo, one hand gripping the shoji lightly, the other flipping her long, dark pony-tail off her shoulder.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not to be upset about?” Shampoo challenged, dismissing her rival as a threat for the moment. Shampoo wondered how serious the okonomiyaki chef was about continuing her pursuit of Ranma. She had flung that challenge mostly to irritate Genma, but in the wake of Nodoka’s declaration it would be quite a battle to actually win him. After hearing about what had happened between Ranma and Ryouga, it was unlikely she would even want to. Even discounting the fact that they all the fiancées had some difficulty with transferring their affections from Ranko to Ranma, the one attraction Ranma held for all of them was his fierce masculinity. But, why turn away from the girl you love to pursue a boy who was girl enough to do THAT?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Ukyo smirked, “Akane’s staked her claim to Ranma. She probably wasn’t thinking, but she challenged Ryouga and Ranma’s mom took her seriously. I don’t know if you caught the look on Ranko’s face when she went all psycho-possessive over Ranma, but I think she just blew her chances with Ranko big time.”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 so?” Shampoo perked up. One less rival was good news, especially with the addition of male competitors for Ranko’s love. Still, if Ukyo thought it was good news, then it was not all good news for the amazon. “What you do? You also engaged to Ranma.”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Ukyo waved that off. “Well, Ranma can’t marry both Ryouga and Akane, so it’s pretty obvious he can’t marry me too. I won’t just drop it, but I am sure, one way or the other, I will lose Ranma. It’s so tragic,” she posed dramatically in grief, holding the back of one hand to her forehead. Shampoo eyed her suspiciously, but Ukyo was not going to point out little details that would come out, which would suggest the perfect way to satisfy her family honor through marriage to Ranko. With the life Ukyo had led, there was sufficient documented evidence for Ukyo to be proven either male or female. A nanniichaun curse would see to it that she was a perfect match for Ranko, whatever she chose to be officially. A good strategy was like a good recipe, she just needed to get all the ingredients right, keep an eye on the temperature as things heated up, and make all the right moves at the right time.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“Spatula-Girl plan on lose?” Shampoo glared.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“Sometimes it’s better to get the consolation prize,” Ukyo shrugged. It was more than a hint, but it was not as if the other girl did not know her intentions inside and out. Ukyo already knew she had one incredible advantage over Shampoo. She could get a boy curse. She also had, ironically, spent over half her life living as a boy. Taking her charade one step further was a bit frightening, but for Ranko, she would not hesitate to do it. She saw the anger creeping into Shampoo’s eyes and sighed. “Stop it, Shampoo,” she snapped sternly, but without malice. “I know you want her too, and yeah, it means we’re still rivals, but things are a lot more complicated now that the boys are in on this too.”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Shampoo blinked in surprise. “What you get 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think it’s kinda obvious, Shampoo. Nodoka’s really hung up on honor. If Ryouga wins Ranma, she’s going to think of marrying Ranko to Akane, girl or not, to honor the families’ pact. If Akane gets Ranma, then Ryouga will go after Ranko, and thanks to your amazon laws, he has a good chance of getting her,” Ukyo frowned in frustration. “I’m not even going to go into what Mousse is up to. Ranko’s still a fiancée magnet, so the only way to improve the odds for you and me is to work together to make sure no one else gets a shot at 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Shampoo considered what Ukyo was proposing very carefully. Thinking aloud, she found herself returning to the thoughts Ukyo had interrupted. “Shampoo could weaken Lost Boy’s claim to Ranko if stupid mirror no make fatal for Ranko to transform. Maybe make possible for Ranko defeat stupid Mousse in challenge, too,” she muttered.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Ukyo scratched her head in thought. “I don’t understand. I thought Ranko was freed from the mirror’s effects when her curse was cured.”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Shampoo paused. “Shampoo thought, Ranko need have full ki to close self off from mirror. Cure curse just mean no can transform, so no give mirror chance to suck off last ki,” she countered.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thought the reason she still had ki was because it was locked in her curse so the mirror could not get it unless she changed. She was completely paralyzed until Cologne cured her and let that ki free. If the mirror was still able to drain her, wouldn’t it be draining her now?” Ukyo braced her hands on her hips. She thought carefully about what Cologne had said about it. The curse had stored up ki like a battery, so Cologne had tried to lock it to keep any of that energy from coming out. Only, she had not locked it, she had cured it. Ranko had been able to start moving after that, and when her ki was boosted by Ranma, she had been able to move much better. Why had the mirror stopped draining her? “There was nowhere for the mirror to send the ki,” Ukyo realized.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and Fa Shen had all the ki they needed when they took over the reflections. They each had enough to seal themselves off from the mirror and Ranko, so the mirror didn’t have anywhere to send more energy and stopped draining. The curse protected Ranko just long enough for them to break the circuit,” Ukyo concluded, feeling proud of herself for figuring it out.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“We go check with Great-Grandmother and Doctor. It sound good, but Shampoo want be sure!” the purple-haired girl insisted, dragging Ukyo along as she ran out of the dojo and into the house. If Ukyo was right, Shampoo knew how to make a man out of Ranko. As soon as she could do that, it was well past time her husband made a woman out of Shampoo.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Shampoo and Ukyo noticed that Ranma, Ryouga and Akane were still frozen in place as they passed the entrance to the Tea Room in search of Cologne and Tofu. Ukyo quickly guessed where they would find Cologne. The chef had attempted to corner Nodoka and bring up the matter of her own engagement while Shampoo was helping Kasumi, and had looked on as Nodoka supervised Genma and Soun carrying out the exile of Happosai. Thus, Ukyo had overheard as Nodoka commanded, and Soun delegated to Cologne, the removal of Happosai’s belongings from the Tendo home. Nodoka wanted to ensure the old master would never be welcomed back into the house her children resided in and Cologne was probably the only person who could safely handle the dangerous artifacts certain to be found among his more mundane possessions. Since many had been stolen from her tribe, she had been eager to clear out the room, and had conscripted Mousse to assist her. Doctor Tofu, however, had taken Nodoka aside as soon as Happosai was shipped off. They had gone together to his clinic, Nabiki informed Shampoo and Ukyo, to discuss the gender issues faced by Ranma and Ranko.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“Is fine, Great-Grandmother can answer question best.”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“Thanks, Nabiki. Come on, Shampoo.”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Nabiki watched as the rival fiancées entered Happosai’s former room and continued down the hall to check on her little sister. Just the fact that Shampoo and Ukyo were up to something together did not bode well for the future, but Nabiki was much more concerned about what Akane would do to Ryouga once she got over the shock of Nodoka’s declaration. When it had come up, the idea of Ranma ending up married to Ryouga had been perversely funny, but seeing the boy hug her to his chest and profess his love, and not seeing Ranma even twitch, let alone brain him for it, simply shocked Nabiki to the core. Akane’s plan had worked all too well, and once Akane came down from her tower of outrage and disbelief, she would be quick to forget this was her own fault and lash out at Ranma and Ryouga with every ounce of spite she possessed. Nabiki had picked up a yukata before encountering Shampoo and Ukyo and, finding the lover’s triangle still rigid with brain lock, draped it over Ryouga’s naked back and shoulders when she entered the Tea Room.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Pausing beside all three, she waved a hand in front of their eyes and decided none of them were ready to come back to reality any time soon. Glancing outside, she saw Kasumi hanging laundry. The fathers had left right after Nodoka, no doubt headed to a bar to celebrate the banishment of Happosai, so there were only two people left to account for. Nabiki vaguely remembered Fa Shen dragging Ranko upstairs while Nabiki was calling the freight company to send a truck to pick up Happosai. She headed upstairs to the guest room to find out what they were up to.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For their part, Fa Shen and Ranko had spent the time since excusing themselves distracting themselves from everything that was going on. Fa Shen had taken one look at Ranko, dressed in an oversized shirt and panties, and insisted on finding her something more appropriate to wear. Fa Shen herself wanted to change out of the pajamas she had fought in, after trading outfits with Ranma. Ranma’s wardrobe was eclectic and limited, but she found a collection of matching outfits Ranko, as Ranma, had used as a waitress at the Cat Café. Naturally, when it had been necessary to dress the part, during the Cat Tongue ordeal, Ranma had purchased multiple sets of the same feminine, Chinese silk outfit. Once they had changed, Fa Shen assisting Ranko, they were just grateful that they had something comfortable to wear. Fa Shen had proceeded to primp and polish their appearance, introducing Ranko to some of the feminine arts she was sorely lacking in her upbringing. By the time Nabiki walked in on them, the pair had become so identical that only Ranko’s weakness gave her away.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know, I would think the two of you would be trying to accentuate your differences,” Nabiki commented after her first appraising glance.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 hi, Nabiki,” Ranko greeted.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“Hey, I just thought, after a year of being stuck as Ranma, she might wanna try being like me for a change,” Fa Shen grinned. She put a finishing touch on the cosmetics she had been applying to Ranko’s face, using the supplies Nodoka had provided the night before for the date, and leaned back to admire her work. Considering the primitive materials she had used in her own time to enhance her natural beauty, Nodoka’s simple make up kit was a treasure trove. She turned to study their reflections in the mirror and smiled at her new twin. “Now we look like a respectable pair of amazons!”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“Speaking of amazons,” Nabiki coughed politely. As they turned to regard her, Nabiki continued, “Did either of you plan to let Nodoka know that Ryouga might be Ranma’s husband by amazon law?”</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stiffened instantly, but Fa Shen closed her eyes thoughtfully for a moment before staring wide eyed at Nabiki. Confronted by Nodoka, she had thrown herself into the memories she acquired during her awakening to pass as Ranma. She had not entirely shifted back to her normal way of thinking until Nabiki pointed out what she should have already concluded. “I can’t believe I didn’t think of that!”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“Well, before Happosai let the cat out of the bag, we told Nodoka about Ranko and her twin being amazons, and Cologne explained how that effected Ranko and Ranma when she explained what was really going on. Your mom kind of overlooked all of that when she made her declaration, Ranko,” Nabiki pointed out.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don’t think this is a good time to bring this up to her,” Ranko flinched.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don’t know,” Nabiki waved her off. “I mean, Nodoka seemed to find the whole amazon thing interesting at first. It’s just possible that she might actually respect their laws and customs. Wouldn’t it be better to find out now, before you’re all dragged before the amazon council?”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“Gyaaa! From what Cologne said, the only way Ranma can get out of bein’ married to Ryouga is if they decide he’s really married to me!” Ranko stuck out her tongue. Her disgust was less toward the thought of ending up with Ryouga, and more toward being forced into a relationship period. She was still angry about Mousse’s challenge, and the laws that were pushing her into it. The whole idea of her being an amazon was not one she cared to take seriously, but she was not being given any choice. Shaking her head, she argued, “That’s not gonna happen any time soon. Mousse won’t take us to Jusenkyo until he’s fought me, and Ranma would have to get to Jusenkyo before he can, ah, er, heal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Without even mentioning how it worked, the thought of what Ranma and Fa Shen had been willing to do to heal Ranko brought blushes to the girl’s faces. Even Nabiki could not help herself. “I still can’t believe you two were thinking of doing that,” she chuckled, nudging Fa Shen in the ribs. “For one thing, you’re practically the same person, but you were both the wrong sex! How could you even THINK of doing that?”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cleared her throat and blushed a little harder. “Don’t take this the wrong way, but, it was a lot easier to think of doing it as a boy than as a girl. I’m not, ah, really that comfortable about letting a boy…” she cut herself off. How did she explain the problems she had with men challenging her from the very onset of puberty? How could she explain how Ranma being a girl would have removed the threat a male partner presented to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mean you wanted to do it as a boy!?” Nabiki and Ranko gaped.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that’s a hell of a lot better than doing it WITH a boy!” Fa Shen shouted in instant embarrassment. The way they stared at her did not help her regain her cool. Crossing her arms, she glared at them, “Just look at Ranma! She did it with a boy and now he’s practically her husband! And she’s really a BOY inside! What do you think it’d do to a real girl like me, if sex is really that good!”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“Uh…” Ranko’s mind balked at trying to answer.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know, this is the modern world, guys. You don’t have to marry someone just because you have sex with them,” Nabiki rolled her eyes. Fa Shen settled back, about to point out that even in her tribe sex did not require marriage, but Nabiki cut her off with her next comment. “I suppose you just thought, if you were a guy at the time, it wouldn’t really count, Fa Shen?”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swallowed the argument she had been poised to deliver and thought about the question. Nodding her head, she answered, “I suppose that’s part of it. I mean, I could tell that Ranma wasn’t exactly scared of doing it, and that it would probably be a lot of fun, but the whole point was that we wanted to help Ranko. If I was still a guy now, I’d be willing to do it for that reason.”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looked at her oddly. There was something hesitant in how she said that, as if there was something that went unsaid. Curious, and suspicious, she pressed, “Are you sure that’s all it was? You just wanted to help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gazed back at her, unconsciously giving her a look similar to the one she gave Ranma once she got used to the proposition. To her shock, Ranko seemed to recognize the look and swallowed hard.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“It’s the memories, isn’t it?” Ranko demanded.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stiffened. “What are you talking about!?”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know that look. Copy-kun and Copy-chan both gave me that look when they were puttin’ the moves on me. Even when they were just thinkin’ of it. Because of me, you can remember a whole year of tryin’ to be a guy, thinkin’ like a guy havin’ all these girls chasin’ after you!” Ranko accused.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sighed and her shoulders sagged. After a moment she nodded in defeat. “You have no… Actually, I guess you do have an idea. This was Copy-kun’s body and… he really, really wanted Copy-chan. He even wanted you, Ranko. His head was full of naughty thoughts. After he got your memories, and became a cured Ranma, he… those feelings changed,” Fa Shen confided. She stood and went to the window. Looking out, and speaking over her shoulder, she continued. “As a matter of honor, he was trying to take the engagement with Akane seriously. He wanted to delay getting married, since he wasn’t sure how they felt about each other. He didn’t know if he loved her because… well, he didn’t feel the same about her as he did about you and Ranma.”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and Nabiki exchanged glances, half wondering if they wanted to hear more, unable to resist listening for it.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 was totally perverted, how much he wanted you. He thought some of it was just Copy-kun, and some of it was feeling cut off from his female half. Because Cologne warned him how dangerous it would be, he never seriously thought about having sex with either of you, but he couldn’t stop fantasizing about it. He was afraid of what would happen if anyone suspected, so he hid all these feelings. Could you imagine what Akane would do if she thought her fiancé wanted his girl half more than her?” she challenged.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and Nabiki cringed.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never suspected,” Nabiki mused, in disbelief.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should have known. I can remember it. It hit me when I took a bath with the other Ranko the next morning. Copy-chan was just as bad, and I had to fight off being attracted to that Ranma. Copy-kun almost got me that first morning, so I knew I had to be careful. If I dropped my guard when I thought I was a guy, I was doomed thinking I was a girl and having her feelings inside me,” Ranko admitted.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turned to face them, relieved to know that Ranko understood exactly what she was going through. “It would be so easy, and it would be for such a good reason. I’m glad I’m back to normal, but, it’s kind of a shame that it happened too soon. It’s an itch I can’t scratch and I’m afraid it’ll drive me to get cursed too,” she finally revealed her real fear. She covered her face, “I don’t know how to deal with it. I’m turned on by my own body.”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stared at her. She understood the feeling, but she had kept the impulses under control in her own case. Apparently, her male reflection had really fed the fire to leave Fa Shen in this insane position. “I am really sorry about this, Fa Shen,” she blushed, taking responsibility for her projection.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forced herself to smile, dropping her hands to show her face, “Hey, it’s not so bad. I mean, I didn’t really think I could come back from the dead and not have to pay some kind of price. At least I don’t have all that testosterone in my system making things even worse.”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Nabiki blinked. “I didn’t think anyone knew about testosterone when you were alive,” she commented idly.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“One of the good sides to having Ranko’s memories. I can understand the world I am in now and can think in its terms,” Fa Shen shrugged. She thought for a moment and grinned, “By the way, Nabiki. She’s a whole lot smarter then you ever gave her credit for. Ranma too.”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Nabiki frowned. “What’s that supposed to mean?”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“Did you ever wonder why Ranma found school so boring?” Fa Shen’s grin widened to show all of her brilliant, white teeth. It did not take long for Nabiki to get what she was implying.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have to be kidding! Ranma’s a complete idiot! He’s utterly clueless about anything besides martial arts! No offense, Ranko, but it’s true,” Nabiki declared hotly. Fa Shen and Ranko exchanged looks and then gazed back at Nabiki, smiling innocently. Nabiki sniffed. She was not going to buy it. She knew that Ranma had potential, but he was too single minded and lazy to have the kind of intelligence Fa Shen was implying. Maybe the ancient amazon was smart, but Nabiki refused to believe she had ever underestimated Ranma. How could anyone raised and educated almost entirely by Genma possibly be smart? It was ridiculous.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Rather than argue with the pair, who were smirking with absurd self-confidence, Nabiki excused herself to check up on Akane and the love birds once more. As she came down stairs, Kasumi noticed her and informed her that Cologne had returned to the Cat Café with Shampoo and Mousse and would return with lunch for all of them. Nabiki smiled to herself, wondering what treasures they had retrieved from Happosai. It was a shame to let all of Happosai’s legacy go like that, but it was definitely safer for everyone in the house to have it gone. Poking her head into the Tea Room, she sighed in exasperation. The three teens were still frozen in place.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On some level, Akane had been aware of what was going on around her. Like Ranma, she had turned her attention to Nodoka when she made her announcement, and froze staring off into the back yard. With the image of Ryouga possessively hugging Ranma to his chest, and her relaxing back into his grip, seared into her mind, she had no desire to return her gaze to the couple. It was bad enough to know that it was her own fault those two were together, and worse still to remember that she had spoken up to suggest Ranma might want to remain a girl to preserve her relationship with Ryouga. In both cases, she had acted in the interests of a person she wanted to consider her friend, with whom she had not expected to be romantically entangled. Neither the girl she had set up with Ryouga, nor the boy who woke up in her, was not the person she thought she was in love with. Those feelings, she had been positive, were attached to Ranko. Even though she accepted the idea that Ranko was really a girl, even if she had an interest in being male, Akane had accepted her feelings for her and proceeded to ponder how far she would go to be with Ranko.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Unfortunately, time to think was a luxury she had not been afforded. Instead of having the day at school to mull over the situation, Nodoka and Happosai had clashed and everything had come completely unhinged. In the mirror trap, watching Ranma panic and fall into despair when her father proposed marrying her to Ryouga, Akane had felt her heart go out to her. If there was anything she understood, after watching what Ranko had gone through, it was that nothing could injure a person like Ranma more than the loss of her identity. Ranko had made it clear how she felt about being a boy and a girl, and it had been easy to see the difference it made to Ranma when she learned of the plan to go back to Jusenkyo. However well she adapted to being a girl, Ranma HAD to be a boy for her own sake. For various reasons, she needed to be a girl too, and being forced to be one or the other was certain to harm her. Unfortunately, that seemed to be what her parents demanded. Ranma had to be a perfect son, and failing that, a perfect daughter. Akane had instantly objected, and argued that Ranma had every right to be who she… he… wanted to be.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Even though it diminished her chances with Ranko to suggest that she was better suited to assuming the obligation of Nodoka’s daughter, she had pointed it out to encourage Ranma. Even though Ranma reminded her that even as a half man, their fathers would still expect a male Ranma to marry Akane, she supported “him”. At that point, after seeing the same pain in Ranma she had seen in Ranko, it had become clear to Akane that Ranma could be just as worthy of her love as Ranko. She had learned that lesson on her date. In a moment of self honesty, she even admitted she would prefer to love the one who was at least a man in his own mind. She just did not have it in her to become the man in the relationship, to take a curse that would let her be a suitable mate for Ranko. Akane doubted she would ever love another girl the way she loved Ranko, and it was not even that she expected Ranko to be a man for her. Akane would be happy to have her just the way she was, uncursed and all. She was just afraid she could not be what Ranko wanted, needed.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When Ranma perked up at her suggestion, rallied around her support for his manhood, Akane had allowed herself to believe part of his motivation was to escape from a possible marriage to Ryouga. A willingness to pursue her instead. It had seemed like there was a chance for things to go back to normal, but this time without the fighting and misunderstandings between them. She was prepared to stand by Ranma and argue against Nodoka, to preserve Ranma’s manhood. She had been shaken when the “message” from Nodoka to Ranma broke the girl’s spirit. Akane had been unable to understand what had happened, and began to worry when Nodoka took Ranma aside to talk to her. She fought to keep herself calm, waiting for them to come inside, so she could find out what Nodoka’s plan was. She was ready to step in and champion Ranma in spite of her unexpected submission, but Nodoka had done something completely unexpected.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 had revealed P-Chan’s real form. In that instant, all rational thought had been blown out of Akane’s mind. Taken separately, Ryouga and P-Chan were two of her best friends in the world. In hindsight, she could see the similar qualities that had endeared them to her. They were both loyal and attentive friends, trusted companions, fellow victims of Ranma’s insensitive goading and insults. The problem was, P-Chan was her trusted pet and confidant. She told him her secrets, let him sleep in her bed, anguished over his prolonged absences and loved him in an innocent and uncomplicated fashion. For all his good qualities, Ryouga was not entitled to that degree of intimacy with her, so it came as a double blow to learn that he was P-Chan. In one instant, she lost the security blanket that little pig had been for her fragile heart, while at the same time realizing that a friend she trusted with her life had abused her trust and innocence on a scale she could hardly comprehend. Worst of all, she suddenly remembered all the hints Ranma had dropped from the beginning and realized what a complete fool Ryouga had made of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One harmless splash of hot water, and Akane had suffered the greatest betrayal of her entire life. Without a single thought, she reared up and attacked with every intention of killing the bastard on the spot. Blind rage was not enough to get through four of the best martial artists of her generation, and deadly threats lashed out to strike the abomination she could not reach. She did not even hear Nodoka’s soft question to Ryouga as she raved in absolute fury. When Nodoka repeated the question, she heard it, but it did not register until Ryouga embraced Ranma and answered. All of her rage died at the proclamation of love, as Akane realized the full extent of the betrayal. She did not need Ryouga to remind her how she had set herself up, as she shouted her disbelief. One look at Ranma’s reaction to the protective embrace had ripped out her heart. A faint, new hope, a mere glimmer of a possibility glimpsed in Ranma, had opened the tiniest chink in her armor, and the sight of Ranma’s relief at Ryouga’s declaration of love punched through to slay Akane on the spot.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All the rage and hatred awakened toward Ryouga turned inward on herself, and the horror of realizing that she could hurt this bad and not just die forced her to try and spit the fatal arrow back at Ryouga. There was a time when Ryouga had prompted her to say she hated him, to unlock the full potential of the shishihokodan. She obliged, not meaning it in the least. This time, when she said she hated him, she wanted the words to consume his soul. After that, all there was was her pain, her confusion, her loss expressed in such weak, stunned words. It was so horrible to realize what a monster Ryouga was, and know that she had betrayed Ranma into his embrace. Without even thinking about it, she asserted her own claim, dropping the gauntlet over Ranma. Nodoka had picked up her challenge and made it official, shocking them all by announcing that Ranma’s very identity hinged on who or what she chose: Be a man with Akane, or a woman with Ryouga.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realized at once that there was something she had missed. Some reason why Nodoka had declared she could not see Ranma as her daughter unless she married Ryouga. She had been locked up trying to understand this irrational decree, unable to even summon up the exact words Nodoka had used. Her mind had darted around, trying to come to grips with Ryouga’s curse, Ranma’s hints, the damning question of why he had not told her, but seeing how hard he had tried to keep the pig away from her. It would have been so simple to turn her head and ask. Except, she could not bear to see the person she had decided to love in HIS naked embrace. She could still see them from the corner of her eye, and knew neither of them had moved a hair since Nodoka dropped the bomb. If she so much as glanced in their direction the odd calm brought on by shock would dissolve into a rage that truly frightened her. For the first time in her life, she realized she was capable of murder, and Ranma stood between her and her chosen target.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She did not want to be a murderer. She did not know how to control the hate and anger waiting for her to slip out of her trance. She wished her mother was there. She hurt so bad.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Balanced on a knife’s edge, her mind desperately trying to distract itself from the blood lust howling inside her, she focused on the missing piece, straining for the elusive key to Nodoka’s rationale. Unfortunately, she did not realize that she had been protecting herself from that very understanding. Thus, when she finally succeeded in pinning it down, it was really the failure of all her efforts. As clear as a bell, she heard Nodoka’s words ring in memory. “To preserve your honor as a girl, as MY daughter, you must marry Ryouga.” Akane frowned in confusion. More words, from before that, “… you would HAVE to marry Ryouga after last night.” A trembling started as Akane’s hands fumbled in her lap. It spread from there to claw up her arms and legs to gnaw at her stomach, as she noticed a faint motion that drew her attention to the couple across from her. Unable to stop herself, her eyes drifted over and Akane realized that she had caught Ranma shifting the something into Ryouga’s hand. She focused on the panties clutched in Ryouga’s fist. The message from Nodoka, delivered by Nabiki, which had so deeply puzzled Akane, had been a pair of black, silk panties. The very panties “Ranko” had worn for her date. The blinding, enraged hatred that had gnawed on her soul poured through her, doubling and redoubling in intensity as she realized what had happened on that date. Akane was on her feet, lunging for Ryouga, hands clawed to rip his heart out of his chest—even if they had to tear through Ranma to reach it—before she knew what was happening.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Ranma Nibunnoichi - Reflections</w:t>
      </w:r>
    </w:p>
    <w:p w:rsidR="00F17B9D" w:rsidRPr="000958EC" w:rsidRDefault="00F17B9D">
      <w:pPr>
        <w:spacing w:line="360" w:lineRule="auto"/>
        <w:rPr>
          <w:rFonts w:ascii="Montserrat" w:hAnsi="Montserrat" w:cs="Arial"/>
          <w:sz w:val="24"/>
        </w:rPr>
      </w:pPr>
      <w:r w:rsidRPr="000958EC">
        <w:rPr>
          <w:rFonts w:ascii="Montserrat" w:hAnsi="Montserrat" w:cs="Arial"/>
          <w:sz w:val="24"/>
        </w:rPr>
        <w:t>A. V. Morgan</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Part Thirty-Seven: It’s More Than Just Sex?</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Even though many would scoff at the idea that Ranma Saotome was an intellectual genius, anyone who had watched him master a new and difficult martial arts technique in record time would concede that the necessary brilliance resided in his keen, analytical mind. The simple fact was, few things really prompted him to think. Following the bomb his mother had dropped on him, the boy in a girl’s birthday suit was at an even greater disadvantage than normal as his entire brain seized up. At first, the only thing he comprehended was that the choice he faced, even before Nodoka made it official, hurt. Ranma had realized, even before coming out of the mirror trap, that his heart was torn between his unnatural love for Ryouga—built more on the understanding reached between them at dinner the previous night and the confidence that those feelings were returned in full—and a very difficult and uncertain love for Akane. When she stood up for him and denounced all the arguments for why Ranma had to be a girl, she had revealed that she actually cared for the person cast adrift between genders. There were so few people in Ranma’s life who had ever stood up for him that he responded to those people with an unyielding love.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was a creature of simple, uncomplicated passions. For the way they had reached out to him, Ryouga and Akane had claimed his heart. Unfortunately, that love was as honest and uncomplicated as he was, and was a far cry from the romantic kind of love that existed between lovers. His awakening experience had proven what Cologne had tried to explain to Copy-kun, that sex was not a prerequisite for love. Sex had almost instantly been associated with martial arts in Ranma’s mind, as a way of expressing himself physically, and that was what the prodigal son was best at. “Ranko” had made love to Ryouga to express feelings that words were inadequate to express. Direct and desperate, she gave herself to him to say goodbye. It was pure irony that the same act had allowed Ranma to say hello. The experience had been an epiphany to Ranma, the true meaning of friendship demonstrated in laying back naked and vulnerable, penetrated by pleasure so intense he could not even think coherently. What rivalry could survive such a perfect surrender?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Sex with Ryouga had healed their friendship, and yes, it had made them more than friends. In hindsight, the worst possible thing that could happen to the boy Ranma had been, because of the curse, had been the best possible thing that could happen to the girl Ranma had become. Where Ranko had been burdened with Ranma’s personality and the resulting aversion to the curse, Ranma first confronted womanhood with total abandon and discovered it gave him an advantage over most men. Because it was such a common taboo that it was wrong for men to embrace each other in love, they were doomed to embrace each other in war. By sacrificing his manhood, Ranma had ended a long, bitter and stupid conflict that could one day have claimed one or both their lives. If not for all the other complications in his life, the female young man would have thought himself in the best of both worlds. Instead, the belief that it would be fatal for Ranma to confront his mother in his present form had prompted his father to restore his manhood, and the desire to be a man once more had caused Ranma to spurn his new lover.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had hated him for it immediately, and Ranma could hardly blame him. Ranma could not understand how Ryouga managed to forgive him enough to answer Nodoka’s challenge without hesitation—at least once he was focused enough to hear what she was asking. Ranma doubted the lost boy had heard Ranma admit to his mother that he did love Ryouga, so he had feared the boy’s response. When Ryouga hugged him and declared his love, Ranma had felt such intense relief he could not hide it. He had melted into that protective embrace without any shame. In fact, it was a guilty pleasure, since Ranma was painfully aware of the shock and rage consuming Akane after seeing Ryouga’s secret exposed. It was the worst time and the worst way for Akane to discover that betrayal of friendship. Ranma had no intention of resisting her wrath, and did not expect Ryouga to either. Ranma could not forgive either of them for keeping this secret from Akane. Only the fact that P-Chan had avoided Akane in the mirror trap convinced Ranma that Ryouga was sincere about not using that form to take advantage of Akane any more, but, of course, the damage had long since been done. Ranma was not going to make excuses for his silence, either by pointing out the promise or the fact that Ranko had made it for him. However, Nodoka had pulled the rug out from under Akane’s wrath.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Not surprisingly, Ranma had been so shocked and enraged by his mother’s declaration that he had forgotten Akane, and everything else, as his mind seized up. First, there was the surprise that some how Happosai had convinced Nodoka that Ranma needed the curse, the ability to be male, in order to remain sane as well as to help heal Ranko. It was good that Nodoka had vowed not to interfere in that before she continued and made it clear that she could only recognize Ranma as a son or a daughter. Not both. This meant that Ranma did not have to worry about that as he focused on the really damning part of Nodoka’s statement. As far as she was concerned, Ranma had to be a boy or a girl entirely. This, because if Ranma chose to be a boy, he had no honor as a girl and would be married to Akane, but if he chose to be a girl, he had no honor as a boy and would be married to Ryouga. Ranma loved his mother desperately, but with those words, he had realized he hated her too. It was a no win situation, an uncompromising, unforgiving insult to one of the two people Ranma truly loved.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For a long time, Ranma simply refused to accept it. He was free to assume the nanniichaun curse, to be—what a year of inherited experiences had done to redefine as “normal” for him—more than a man. He could be better than a man and his mother would not accept it. He could only be a man by rejecting Ryouga and trying to hide the shame of what was now his true form from his mother’s eyes. Unless Ranma was completely wrong, only Akane raving about how Ranma was “hers” and the need to satisfy the honor of the Saotome and Tendo clans through their marriage compelled Nodoka to even consider recognizing Ranma as her son again. Ranma could only refuse that honor by shaming his male side beyond his mother’s ability to recognize him, but if he did honor the arrangement, he shamed his girl side just as bad. It was horrifying, but worse, the implication that there was no way to win struck him as a grave insult. With complete detachment, Ranma had sunk into a sea of anger and resentment over this.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He just could not accept it. For one thing, he was still too much a man in his own mind. True, he was a girl in all other respects, and whatever the circumstances responsible for that, what the curse and Ryouga had done to him had made it possible for him to accept being female. With the opposite curse, and the belief that Ryouga would feel the same about Ranma, male or female, and felt it strongly enough to consider becoming as much a girl, Ranma knew he could live with marrying him. Ryouga was not going to deny Ranma’s need to be a man. Akane had already endorsed Ranma’s manhood, though she had admitted, when Genma challenged her, that she had also defended his choice to be female when the Togenkyo transformation had been discussed in his absence. The problem was Nodoka’s strict beliefs. Yes, it was obvious that Ranma could not be with both Akane and Ryouga, but was it necessary for her to rub it in all their faces? Now that the man-among-men contract was invalidated, did she think it was necessary to find some other way to hang the sword of honor over Ranma’s head? It was not as if Ryouga had gotten Ranma pregnant, and it was necessary for them to get married for the sake of the child. At least, that was the risk she had implied when she thought Ranma was “Ranko Tendo” and she was trying to discourage the girl from engaging in unprotected sex.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frowned inwardly. Maybe that was it. Ranko Tendo was a very different prospect from Ranma Saotome. That was obvious when Nodoka insisted that marrying Ryouga was necessary to protect “her daughter’s” honor. Even though it was not Ranma’s fault, Nodoka was ashamed of the fact that “she” had sex with Ryouga. Why was she more compassionate and understanding of “Ranko’s” feelings than she was of her own child’s? As a girl, Ranma was not in the least ashamed of what she had done. As a boy, it did not occur to him to be ashamed until the girl’s memories put the act in perspective, and he realized how unnatural and perverse it would seem to a normal person. But, before waking up and embracing the memories, he had been a normal boy, as far as sex and gender went. He experienced sex as a girl before finding out what sex was supposed to be and mean. Without knowing what people thought, he had no reason to think sex was demeaning, and having been a girl at the time, everything he had done was appropriate to his form. As a martial artist, he was a strong believer in “form follows function” so being a girl, you had to have sex like a girl, and if that was the defining difference between male and female, proud, manly Ranma saw no reason to deny that he was a girl.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Ranma’s fist tightened, crushing the black silk wad in his hand. ‘My hand,’ he thought. ‘A girl’s hand. I am a girl. I’ve had sex with a boy, and I liked it.’ She took a deep breath and relaxed her grip. ‘I love him. I don’t see anything about that I need to be ashamed of. After all, wasn’t I supposed to be a girl to begin with? Shouldn’t I be more ashamed of the fact that everyone, including me, tried so hard to make me something I wasn’t in the first place?’ She smiled faintly. Then she thought of Ranko. Ranko was a lot more of a girl than she was. Ranma, even as the projection of Ranko, had needed Ryouga to make her understand being a girl. If Ranma chose Ryouga, and became Nodoka’s daughter, what would happen to Ranko? Would she be forced to marry Akane and live as a boy? A man? If Ranko slept with a guy she liked, would Nodoka force her to marry him or disown her? Was that, any of that, fair to Ranko? Ranma scowled. The idea of Ranko being treated the way she was being treated brought her anger back to the surface. It was not fair. It was not honorable. Or, to be more precise, it was an insult to her honor made to repair a perceived insult to Nodoka’s. Happosai was right. Nodoka’s mind was too rigid, her sense of honor exaggerated and fragile.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Rubbing her fingers over the soft, slippery silk of her panties, Ranma paused thoughtfully. Nodoka’s honor reminded her of a certain boy’s ego. Ryouga had done an excellent job of puncturing that boy’s ego. Maybe it was time someone did Nodoka the same favor. To begin with, she intended to reject the notion that Ryouga had dishonored her. Ranma had not dishonored herself, in spite of her own confusion. She had done a good job coming to terms with a situation that nothing she had ever experienced as a boy could have prepared her for. She could not take responsibility for the sex, which she refused to regret, but she could take responsibility for the first conscious decision she had made afterwards. She turned her hand over under Ryouga’s and pressed the panties into his grasp. She had decided to let him keep his little trophy, hiding the flush of pleasure his demand to keep them had aroused, so it was appropriate to return them to him. That done, she proceeded to seriously ask herself if her mother was justified in judging her by the actions of others. Her consent to having sex had been usurped by “Ranko”. Ryouga had done his best to resist her temptation, and eventually crumbled, so he was hardly at fault. He’d remembered to use protection, so even there he had done the honorable thing. Nodoka certainly had no right to impose her little declaration on him!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Further thought was interrupted by a burst of motion at the corner of her eye, and a sharp shrill of danger ringing in her skull. Ranma blinked, reflexes springing her into action, as her cognitive mind refused to let go of its train of thought. Without thinking, Ranma surged forward, her fingers threading through Akane’s clawed hands. Unprepared for the murderous strength in Akane’s arms, Ranma’s arms were spread wide, her wrists bent painfully backwards, as her body was painfully sandwiched between Akane and Ryouga. All three toppled over, with Ryouga pinned on his back, his arms trapped between Akane and Ranma. Akane rested with her nose centimeters from Ranma’s, when the red-head blurted out the last thought to cross her mind.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if he raped me?” she challenged.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already primed to kill, did not grasp the argument behind the words, and took them literally. “WHAT!!!? H-he RAPED you!?” she shrieked, rearing back and staring into Ryouga’s eyes, over Ranma’s head. “You disgusting PIG! How DARE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“Wh-what…?” Ryouga stammered in cold disbelief.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 Ranma shouted, straining to keep Akane’s hands locked in her grip, as the other girl strained to reach for Ryouga’s throat. Wrapping her legs around Akane’s hips and applying pressure to the other girl’s lower spine, she tried to keep her immobilized long enough to listen. “I said ‘what if?’. Ryouga tried to say no, but ‘Ranko’ wouldn’t have it. She wanted it, and Ryouga couldn’t resist. He was a complete gentleman and used a condom and everything. By the time I woke up, everything felt so good I couldn’t even think! The point is, I didn’t have a say in it!” she yelled into Akane’s face.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Hearing this was not exactly calming Akane down, but the shock and embarrassment did choke off anything she might have said, or yelled, in response. Ryouga had to ask the question for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are you talking about, Ranma?”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“I’m sayin’ ‘Why do I hav’ta marry you just because we had sex?’ How can it be a stain on my honor when it wasn’t even my fault!? It’s like, I was asleep when you started. Don’t you remember, Akane, there was that guy who slept with a girl at a party after she fell asleep? That’s rape, right? Isn’t that sort of what happened to me?” Ranma pointed out, bringing up a rumor that circulated when a certain couple stopped coming to school. “So, I’m askin’ would Mom want me to marry a guy who raped me?” Ranma was fishing, trying out ideas she had never fully understood. Rape was something guys talked about in relation to sex, sort of the dark side of sex. She knew rape was a crime, and in some countries it was considered as bad, or worse than murder. “Does that sound like a way a girl can keep her honor?” Ranma challenged, when neither of them spoke.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could not speak.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“Ohgod. Ohgodohgodohgod,” Ryouga babbled. The way Ranma had put it, it suddenly felt like he HAD raped Ranma. Yes, Ranko had said yes. She had demanded they have sex. Ranma, however, had not even understood what was happening when he woke up. It took a long time after it was over for Ranma to even be able to think, by that time, the memories had flooded his mind, and he had clung to the female personality they came with. Ranma could remember saying yes, but the truth was, she had never been given a choice. “I am so sorry, Ranma. So, so sorry,” he twisted, dumping the girls off to the side, and proceeded to run out the open shoji, carelessly closing the yukata around his naked body.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Ranma tried to untangle herself from Akane. “Wait!”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still overwhelmed with anger, stunned by Ranma’s words and the weird logic that said she had been raped at the same time they tried to say she had not. Ryouga’s retreat, his parting words, made it obvious that he had reached a similar conclusion, but the horror, the shame and guilt, did not belong in a man who had so maliciously betrayed Ranma and Akane. “Damn you, Ryouga! Hurry! Run! Don’t EVER come back!” she shouted, trying to keep Ranma from following. Akane wanted to chase the boy, hit him, hurt him, break him into tiny pieces and… she was so glad he was going away. Away from her, away from Ranma. She was grateful that Ranma had intercepted her before she could complete her attack. Grateful that the girl had been too preoccupied to realize that Akane would have torn through her to get her claws into Ryouga. She was grateful that it was easier to hold onto Ranma for all she was worth than give in to the urge to chase Ryouga.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“Let me go, Akane!” Ranma struggled, but this was not a stand up fight, this was a contest of muscle and leverage, and Akane was both bigger and stronger than her, or her longer limbs gave her the leverage to foil Ranma’s uncanny strength. “Please, Akane!? He’ll get lost!”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ignored the pleading, “Good. That’s the best thing he could do right now; get lost.”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 Akane! Why are you doin’ this!?”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“Don’t you understand? Don’t you know why he left?”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are you talking about!?”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“He… he realized that he did,” Akane exhaled into Ranma’s ear, half hugging the red-head while keeping her arms pinned behind her back, fingers still twined through hers. Ranma was not following. “Ranma… he… he thinks he raped you.” And why did that upset him, unless…? Akane scowled. She did not want to see a good side to him at the moment. Ranma had gone stiff in Akane’s arms.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 No, I’m not going to believe that,” Ranma moaned in a dead voice.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pointed it out yourself! You said you didn’t have a choice! That IS rape, stupid!” Akane shouted, the tide of anger swiftly shifting to sorrow as Ranma became a victim in her mind. Someone who had been betrayed even more deeply than she had by Ryouga.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found the strength to throw Akane off at that. “NO! Ranma Saotome is NO ONE’S victim! It was an ACCIDENT! Yeah, so I got in the middle of somethin’ I didn’t understand, but I wasn’t hurt! You’re sayin’ Ryouga tried to hurt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“How can you say you weren’t hurt, Ranma?” Akane sat up in disbelief, brushing tears form her cheeks. “Maybe it wasn’t just Ryouga, maybe it’s the other Ranko’s fault too, but can you honestly say you would have wanted this to happen? You were a boy, Ranma! Could you have even thought about having sex with another boy if you had a choice? Don’t you see what this has done to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had been about to sprint out of the room as soon as Akane was off of her, but first she had tried to defend Ryouga, and then Akane had said things she could not ignore. She rose to her feet and approached the other girl, staring down with anger and hurt, “Change hurts, Akane. It makes everything different, and sometimes the pain makes it hard to see if things have been set wrong or right. Before I woke up, I didn’t even know what sex was, so I could not have even made a choice. I’m glad I didn’t have to chose, because if I’d been given the chance, the decision would probably have been made by someone for me, like always. If I’d made the right decision for a man, I’d have made the wrong decision for me,” Ranma declared.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“Are you saying you want to be a girl? That you want Ryouga?”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looked out over the yard. “I am a girl, Akane. I am a girl and that doesn’t make me any less of a man. I want to go find my friend and make sure he’s okay. I don’t like losing my friends.”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about me?” Akane asked in a voice growing smaller by the moment. She looked up, waiting to see if Ranma would look at her. “Do you want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turned and studied her. “Well, that’s the problem isn’t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should be asking you the same question,” Ranma gave her a sad look and then raced out of the house, across the yard, and bounded over the wall in search of Ryouga. Akane blinked in confusion for a moment, before she understood what Ranma meant. With sudden determination, she jumped to her feet and raced out of the house, out through the genkan and the front gates, then down the streets in search of Ranma and Ryouga.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Kodachi Kuno slipped out from behind a tree in the Tendo yard. She had been in a bad mood since she confronted Akane Tendo the night before. After returning to the park and finding her lackey, Hikaru Gosenkugi laying unconscious at the base of the tree they had hidden in to ambush Akane and Ranma, she had returned home to contemplate the fight. There was no way to deny she had been defeated, since her intention had been to capture her lover and Akane had succeeded in thwarting her. It was a little harder to consider that she had failed because Akane had beaten her in combat. Being hammered over the horizon did not really count as a defeat in Kodachi’s mind, since the only real damage had been to her pride. However great her pride, she was well acquainted with the way her brother denied Ranma regular triumphs over him, and did not wish to be considered as delusional as Tatewaki. The only salve to her bruised ego was seeing him return empty handed as well. Neither spoke of their failure before retiring for the night. Neither slept very well either.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Kodachi took a more constructive approach to dealing with her disappointment, going to her lab to cook up some additions to her arsenal to improve her chances of successfully capturing Ranma and the Pig-Tailed-Girl. The work always served to calm her nerves and allow her to think. Thus, she was able to admit that Akane had defeated her in the technical sense. It was a vindication of her long practice of confronting her opponents outside of competition. The strategy itself made it obvious that she did respect the ability of those lower than herself, who made up for their low birth by training their bodies and minds with a desperate devotion beneath one of her natural ability. It had been a long time since she risked facing opposition when something she valued was at stake, and now she saw how her strategy for assured success had failed her. By controlling the situation so that she always won when she wanted to, she had led herself to believe she would always win when she desired. She had forgotten that the competition for Ranma’s heart was very different from her Rhythmic Gymnastic Martial Arts. There were no written rules, no judges, and the entire world was the arena of battle.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This meant, her opponents were primed to fight at any time, never dropping their guards and assuming they were safe until the day of the match. Oh no, the girls Kodachi was fighting understood it was a war and they lived it. Her ambush had failed because she never truly held the element of surprise. Expecting Akane to be caught of guard, Kodachi had unwittingly relaxed her own and was surprised when Akane went all out, saving nothing for some future contest. Well, Kodachi understood the rules of the game now, and she had armed herself appropriately. Assured of success in her next venture, she slipped easily to sleep. When she awoke, there was a message from Gosunkugi waiting for her. Before letting him go home the night before, she instructed him to watch the school and report on the actions of her various targets. When the boy’s message revealed that none of them had come to school, including the mannish Ukyo and the mercenary Nabiki, she knew where to seek out her prey.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With the time necessary to bathe, dress and arm herself, Kodachi estimated she would arrive at the Tendo compound just before lunch time. When she arrived, she had spotted two of her enemies sitting in the Tea Room apparently deep in thought. She had concealed herself, settling in to observe as the others assembled for the midday meal, gathering intelligence before planning her eventual attack. From the way the boy, Ryouga, was holding the Pig-Tailed-Girl, it was obvious that her brother had been rather soundly defeated in the war for her heart. It had pleased Kodachi as well, since her straying affections would certainly diminish her chances with Ranma-Sama. It had pleased her far more that Akane sat alone. In spite of her date with him, the Tendo girl had apparently not succeeded in her coarse efforts to seduce him. No doubt the girl had repulsed him with her cooking or driven him away with her abuse once more. When Akane had suddenly attacked the red haired girl, Kodachi had been rather surprised. Then, when Akane shrieked in disbelief and accusation, Kodachi had almost fallen out from behind the tree!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She could hardly believe it, but Akane had clearly accused the boy of raping the red-haired girl. Quite obviously, there had been much more going on than Kodachi observed, while the trio sat motionlessly. In retrospect, Akane had been trying to get through the girl who called herself Ranma to attack the boy, and “Ranma” was trying to defend him. Even after the boy fled, and the red-haired girl chased after him moments later, Kodachi was asking herself what kind of girl defended the boy that raped her! Only when Akane fled from sight did Kodachi emerge from hiding.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“How peculiar,” she commented, sneaking towards the house. She was a girl, and she had felt instant sympathy for her former rival at the word “rape”. It was the only part of the exchange she had heard clearly. The aura of rage that had enshrouded Akane attested to her depth of feeling and conviction in attacking, so there was no question that Akane believed her own accusation. Maybe the other girl defended the boy and protected him in the interests of keeping the matter a secret. Given the general indifference of Japanese authorities to the crime of rape, it certainly was more to her disadvantage to reveal the truth. Accusing the boy would just stain her honor, while he would most likely never face prosecution or imprisonment. The best she could hope for was for her men folk to track him down and beat him to death, if she could not do it herself. Of course, that was a crime the authorities would not ignore, and it would not repair her honor. It was more likely, if the crime had not been brutal, if it had been just date rape, for the families in question to settle the matter with a rushed wedding.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“Perhaps I showed up after the ‘engagement’?” Kodachi slipped into the house on silent feet. She was quite unsettled by the overheard accusation, and the actions that made it seem more believable. Only the guilty run, she reminded herself. No honorable man would tolerate an accusation like that, and the last thing he would do was run from it. Kodachi snarled. Akane was a rival, so Kodachi had made the effort to learn about the girl. Kodachi had known of the girl’s reputation as a champion of the weak even before their first confrontation. Akane was no doubt determined to punish the boy, despite whatever arrangement “Ranma’s” family had made. An ill feeling was forming in Kodachi’s gut, as she felt herself believing in the crime. For a long time, she had dreamed of putting the red-headed rival in her place, savoring the shame she would endure when Kodachi stood victorious over her with Ranma-Sama on her arm. But rape was too much. An insult, a horror Kodachi would never wish on her enemies. She choked with unwanted sympathy for her rival, even as she noted that the shame would certainly end the girl’s hopes with Ranma-Sama.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Her own plans for revenge had to wait until she confirmed the accusation, she realized. Thus, she pressed into the house, seeking the person in whose ears all dirty secrets eventually spilled, Nabiki Tendo. It was hardly surprising that she was standing just outside the door to the Tea Room, positioned to listen to those who had raced out of the house, and the shock on her face told it’s own story. Nabiki stared at Kodachi for a moment, before blinking and focusing on her face.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“How long have you been here?” Nabiki instantly demanded.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“Long enough to hear the foulest accusation,” Kodachi answered grimly.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 would be best if you forgot you heard that,” Nabiki warned.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Kodachi stared at the mercenary girl. “I believe it is best to clarify some things before making any promises. Before you speak, I do not find this a matter over which money should change hands. Simply tell me, is there any truth to the accusation? Am I correct in assuming that the matter is to be covered up by an engagement between my rival and that… that… despicable boy?”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Nabiki, who had heard the entire exchange quite clearly, having been drawn by the first sound of movement from where she had been in the kitchen, paused in thought. She might have simply refused to speak, no matter how dangerous Kodachi could be. However, her declaration that she would neither buy, nor did she condone the selling of, this kind of information, it seemed possible that the deranged girl did understand the need for discretion. Hardening her gaze, knowing that Kodachi already overheard the most dangerous part of the exchange, she spelled out, very carefully, “There is reasonable suspicion that Ryouga did not have Ranma’s full consent to engage in sex during their date. To my knowledge, she does not bear him any resentment, and they claim to be in love. However, her mother did insist she must marry him to retain her honor. For other reasons, Akane feels Ryouga has betrayed her trust, and that this arrangement could threaten her own engagement. I am sure she wants to beat the hell out of him right now, but that would only make things worse for everyone concerned.”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“This will not please my brother,” Kodachi commented, faintly relieved by the implication that the “rape” was more technical than literal.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“Kodachi, you don’t want to repeat this, believe me,” Nabiki warned.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“As a woman, you should not think that I would seek to take advantage of this,” Kodachi sneered disdainfully, insulted by Nabiki’s assumption and unvoiced threat. “However, I believe it would be best for my brother to learn the simple fact of this conquest from me. It is sure enough he would assume rape of any man who managed to seduce the object of his obsession. If he is the first to scream it out loud, certainly no one else will listen thenceforth.”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“And then Kuno’ll spend the rest of his life trying to kill Ryouga and rescue his ‘Pig-Tailed-Girl’ from his clutches,” an angry, familiar voice intruded. “Forget it, Kodachi. Until the wedding itself happens, and there’s still a chance it won’t, no one outside the family is going to know about the engagement.”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Kodachi looked over Nabiki’s shoulder to see Fa Shen and Ukyo marching toward them from the stairs at the end of the hall. Kodachi blinked, surprised to see the red-haired girl had returned home, changed into appropriate feminine clothing and let her hair free of it’s pig-tail. That was all she needed to see, to believe that the girl had finally given up on her Ranma. “You look nice like that,” Kodachi smiled. “It’s about time you stopped pretending to be my beloved Ranma-Sama.”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growled, clenching her fists in annoyance as the gymnast tried to change the subject. “Did you hear me, Kodachi!? I said, you aren’t going to tell anyone about this!”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Kodachi sneered, “Even though we were rivals, what has happened to you strikes pity into my heart. I was actually trying to protect your reputation, you ignorant little slut! I know the ways of gossip in and out, for I have grown up attending girl’s schools. You should trust me when I say, the truth from my brother’s mouth is the best kept secret in Nerima.”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“It’s not a bad idea,” Nabiki tried to interject, but Fa Shen was simply unequipped to trust Kodachi in the slightest. Seeing the amazon smirk and tense, while Ukyo took a step back and unharnessed her giant spatula, Nabiki dodged into the kitchen to get out of the way. “No one ever appreciates free advice,” she complained, as Fa Shen rocketed down the corridor, foot extended in a kick.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Kodachi sighed, back-peddling and producing one of her new weapons. Naturally, it looked like one of her usual paralysis bombs, and the effects would include partial paralysis. The big difference was obvious as she chucked it right in to Fa Shen’s face when she was too close to effectively dodge it. As expected, Fa Shen took a deep breath and held it, before the bomb hit her and exploded, but instead of a cloud of gas, she was doused in a body drenching fluid, the paralytic/hallucinogenic drug almost instantly soaking into her bloodstream through her skin. “I can see I am not welcome here anymore,” Kodachi smiled, as the girl stumbled and collapsed to the floor. As she turned on her heel and fled, Ukyo chased after her, making note to be VERY careful of anything Kodachi threw at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“D-dammit!” Fa Shen mumbled, straining to pick herself up.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“Are you okay?” Nabiki squatted down, not sure if it was safe to touch the damp girl. Fa Shen struggled to her feet, blinking hard and shaking her head. Nabiki sighed in relief to see her moving, but decided not to touch her when she saw how weak and disoriented Fa Shen looked. “Kodachi’s crazy, and uses drugs, but she’s not stupid enough to try anything lethal. At least not in front of witnesses. If you can make up upstairs, you might want to sleep off whatever she hit you with.”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“Sure. Great. Good thing too,” Fa Shen mumbled, supporting herself on the wall and heading back toward the stairs. “Since she used drugs, it doesn’t count as a defeat.”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Nabiki’s eyes widened.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hate giving the Kiss of Death,” Fa Shen explained.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Nabiki made a quick note to spread the word, high and wide, not to attack any of the triplets. Thanks to Fa Shen, Ranma and Ranko were bound by amazon law, and Nabiki did not want to find out if they were going to take those laws seriously. Things just were not getting any better.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When Akane started screaming at Ryouga downstairs, Fa Shen and Ukyo had traded a look before springing to their feet. No one in the house could fail to hear her accuse Ryouga of raping Ranma. Obviously, she had just figured out what the two had done on their date, and instantly assumed the worst. Though the two girls acted in haste, they did not move fast enough to keep Ranko from grabbing hold of them and clinging as they raced from the room. This was the first time that Fa Shen and Ukyo realized that, while Ranko’s spirit was weak, her body was still strong. She told her hands to hold on, and they obeyed that command to the fullest. As with most of her impulsive moves, it left her without the energy to send further commands, which she tried to explain as Fa Shen and Ukyo tried to break her death grip and leave the injured girl upstairs in relative safety. Fa Shen was surprised to note that pressure points did not work, since they manipulated the underlying ki of the body, and everything Ranko had to spare was locked up in the muscles maintaining her grip. It did not take long for the ki to drain out of her arms, since it was needed elsewhere, and her fingers relaxed on their own. With that, the girls were able to make their delayed exit.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had been deposited on her futon, carefully positioned sitting upright, grumbling at herself in irritation. If she just took it slow, she could control herself pretty good now. She could stand and walk even, as long as she took her time. She had more than enough control to keep her balance, and that was the hardest part of walking. With just a little support, she could move about the house freely. It was trying to bound about in her normal fashion that locked her up and paralyzed her until her ki settled back in her center.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“This really sucks!” she griped.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She closed her eyes and meditated, trying to will herself to regenerate ki at a faster rate. The frustration she felt quickly derailed her focus, and she found herself hoping that Ranma and Ryouga decided to indulge themselves again soon… and often. She was blushing and chewing herself out for thinking such a selfish thing, and trying to convince herself she was not actually jealous of Ranma, when Fa Shen stumbled to a halt at the door.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happened to you? You look as bad as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“Kodachi,” Fa Shen moaned, slipping into the room, cautiously, a few slow, carefully balanced steps enabling her to cross the open space until she could collapse safely onto the futon beside Ranko. “She doped me with one of her ball bombs. Ukyo’s chasin’ her off.”</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examined her, noticing the damp blouse. “Not her usual gas attack, huh? What’d she hit you with?”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 mild paralytic, a hallucinogenic and no doubt an erotic stimulant,” Fa Shen tabulated with a drunken smirk.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“How do you know that?” Ranko wondered, faintly impressed.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mostly experience. Ergot tried everything on me at least twice. I’m just glad that, well, a fate worse than death awaits a man who takes an amazon warrior in an, ah, ‘unsportsman like’ way,” she grimaced. Seeing Ranko stare at her in faint incomprehension, Fa Shen decided to short cut her memory search. “The Kiss of Marriage is only given to a victor in hand to hand or armed combat. Drugs aren’t exactly forbidden, nor are poisons, but they have to be used openly. Using them to prevent or end combat, especially by surprise, is considered disengagement, withdrawal from combat. So, you use drugs, you can’t claim victory. If a man ‘took’ his bride that way, she’s free to kill him,” Fa Shen pointed out. With a more vicious grin, she added, “She’s encouraged to take as long as she pleases.”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shuddered slightly. “So, ah, you probably didn’t much like Akane screaming that Ryouga raped Ranma,” she guessed.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“It’s not good for a man’s health to suggest an amazon’s been raped where other amazons might hear. He could find himself missing a lot of important bits before he could convince anyone that he was innocent,” Fa Shen sighed. “See, the only thing we could imagine that would keep the girl he wronged from taking her own revenge is if he did something so terrible to her she was unable to face him.”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blanched. The only fear she could compare that to was her fear of cats. She did not want to think what a man would have to do to inspire that kind of mindless panic. She was about to try and change the subject when she noticed that Fa Shen was on her hands and knees, facing her from quickly diminishing centimeters away. “Fa Shen? What are you… mmmmph!” she was cut off as Fa Shen’s mouth closed on her own. With widening eyes, she realized that Fa Shen had not been joking about the aphrodisiac effects of Kodachi’s drugs. The pressure of the kiss quickly overcame Ranko’s precarious balance and she tipped over backwards with a faint squawk as their mouths parted. “Waaah! F-Fa Shen! Wai…”</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simply kept crawling forward, her hands and knees sliding up the futon on either side of Ranko as she leaned forward to recapture her mouth. Ranko struggled limply, feverishly reminding herself if she did anything too abruptly, she would be paralyzed entirely before this amorous assault. She braced her hands against Fa Shen’s shoulders and slowly tried to push her off, but she almost lost control when the other girl’s hand slipped inside her pants, and the urge to throw her off with all her strength hit. Somehow, she ignored the impulse, and continued applying gradual pressure, building up the strength. It helped that after the initial shock, the probing hand and tongue provoked no particular response.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 took Fa Shen a moment longer, straining against the mounting resistance of the girl under her, to notice she was getting no response to the kiss and no signs of arousal anywhere else. With a frown, she pulled back and looked into the other girl’s eyes, surprised to see the alarm there. “What’s wrong?” she asked, shaken out of her erotic mood.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“What’s wrong!? Get offa me! Do you even realize what you’re doin’?”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blinked and sat back on Ranko’s thighs. She reached out and pinched her nipple, tweaking it expertly and stroking her other hand between her legs in a way she KNEW should get a response. Ranko flushed and complained about being pinched and ‘tickled’ but fell silent as she noticed the perplexed look on Fa Shen’s face. Ranko lay back for a moment, straining her patience as the girl tried to get a rise out of her. Then it struck her, Fa Shen was really trying. She was familiar enough with her own body to know it should have been doing something, but sure enough, it was not.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“Uh, I think somethin’s wrong with me,” Ranko finally commented.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stared at her, ceasing her movements. Through the haze of drugs, she struggled to figure out why her attentions were having no effect on Ranko. It was like her whole body was numb, but if she could not feel, she would not have complained about the tickling. Then it hit her, Ranko was not feeling any pleasure. Sensation, but no thrill, nothing erotic. She blinked. “Oh, I’m such an idiot!” she almost yelled. “If sex generates ki, you can’t have sex without it. You have to have ki to spare.”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“Oh, I suppose that makes sense,” Ranko made to sit up. She paused and frowned, “Wait, I do have ki. How much ki do you have to have for sex?”</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smiled at her and purred, “Do you want to find out?”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gulped and glared, “Down, girl! I was just thinkin’… maybe there’s somethin’ else. I mean, I’m so drained that I’m not getting worked up, but if I put my mind to it, I can do things at full strength. If I go slow, I have full control. I think, if I worked at it, I could get aroused, and that would make it possible to have sex, right?” Fa Shen nodded eagerly, liking where this was going. “Stop drooling, I’m still just thinkin’ here! What I’m wondering is, it takes some energy to get aroused, but, once I’m having sex, I might be able to generate new ki. I might be able to regenerate ki on my own, er, well, with just me and uh…”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“Uh huh! Go on!” Fa Shen beamed.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I assume there’d have to be a boy, and…” Ranko did not want to finish. Rather than continue this discussion, since Fa Shen was in rather the wrong frame of mind for it, she carefully straightened her clothes. “I guess I need to give this more thought. Like, after lunch,” Ranko suggested hopefully. That was one thing she still had an appetite for, and if she was lucky someone would be up soon to bring her down to eat. “So, ah, if you don’t mind letting me up…”</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sighed. Rolling off of Ranko, she tried to pull her head together. Through the haze of drugs, she was conscious of what she had been doing, and hated it. The attraction was a legacy of her awakening, and the drugs weakened her to the point where she was acting on it. There was no question she was worked up, and eager, but if Ranko could not enjoy it, if she did not want it too, it was not worth indulging in. “I’m sorry, Ranko. I couldn’t stop myself,” she apologized, looking away.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sighed, “I know how you feel. We’re going to have to do something about this, but… not like this, okay?”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“That’s fair,” Fa Shen breathed. “Could you… can you go, please?”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“Sure. Sorry…” Ranko got on her hands and knees and crawled out of the room. The whole time, Fa Shen held herself tight and tried not to look at her. Ranko slid the shoji closed after she passed through the door, and made it to the top of the stairs before Kasumi appeared at the bottom.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“Oh, Ranko, wait, let me help you,” she rushed up and offered the girl her arm. Ranko took it thankfully and asked if lunch was ready. “Cologne just called and said they were headed over with food. They’ll be here in a little while.”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“Good, I am starved!” Ranko smiled and Kasumi smiled back.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Ranma Nibunnoichi - Reflections</w:t>
      </w:r>
    </w:p>
    <w:p w:rsidR="00F17B9D" w:rsidRPr="000958EC" w:rsidRDefault="00F17B9D">
      <w:pPr>
        <w:spacing w:line="360" w:lineRule="auto"/>
        <w:rPr>
          <w:rFonts w:ascii="Montserrat" w:hAnsi="Montserrat" w:cs="Arial"/>
          <w:sz w:val="24"/>
        </w:rPr>
      </w:pPr>
      <w:r w:rsidRPr="000958EC">
        <w:rPr>
          <w:rFonts w:ascii="Montserrat" w:hAnsi="Montserrat" w:cs="Arial"/>
          <w:sz w:val="24"/>
        </w:rPr>
        <w:t>A. V. Morgan</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Part Thirty-Eight: What Sex Changes?</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Shortly after Ranko arrived downstairs, Cologne, Shampoo and Mousse arrived with enough food to feed an army. While the Cat Café traded on the local fame of its ramen, the menu also included a wide range of Chinese entrees to appeal to all tastes. Sadly, despite the volume and variety of this repast, Ranma and Genma were not present to enjoy it and Ranko was forced to eat slowly by her condition. In addition to this handicap, Ranko was further distracted by the hungry look she was receiving from Shampoo from the moment she arrived. With hairs rising on her neck, Ranko knew the girl was up to something, and she hid it poorly with enthusiastic chatter. Thankfully, Nabiki fielded the amazon’s questions about the whereabouts of Ranma, Ryouga, Akane and Ukyo. She also explained that Fa Shen was recovering from exposure to drugs Kodachi had used during her recent visit. It was at this point that people noticed that Ranko had ceased eating in favor of staring at the pretty patterns dancing in the wood grain of the table.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Hey, are you okay?” Nabiki prodded.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“Huh? Oh, sure, I’m just fine,” Ranko looked up, a silly grin plastered on her face. Nabiki stared at her with narrowing eyes, resisting the urge to weave drunkenly in imitation of the younger girl.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“By any chance did you touch Fa Shen when she went upstairs?”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“Oooohhh yeeeaaaaah!” Ranko giggled, unconsciously rubbing her lips and squirming. Oddly, she could almost feel the kissing and caressing she had endured when Fa Shen pinned her to the futon. After her earlier lack of response, she was savoring the mild arousal that had crept up on her. “You could definitely say that!”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Nabiki sighed. “Great. Looks like some of the drugs rubbed off on you. In your condition, it probably didn’t take much for them to effect you,” Nabiki suggested, rising from the table with exaggerated sufferance. “Excuse me, folks, while I put Miss Trippy here to bed,” she excused them, coming around to pull Ranko to her feet. Ignoring the smug look from Shampoo, Nabiki shouldered most of Ranko’s weight and escorted her out of the room. Nabiki was quick to note that her passenger was moving even more stiffly and lazily than before. She quickly probed to find out what the effects of the drugs were, and when Ranko explained what Fa Shen had said—and done—she quickly agreed that it was best to stick the girl in a different room. Nabiki dragged Ranko past the guest bedroom and into the middle daughter’s own room. After tucking her into the bed, Nabiki made silent prayer that the drug would not transfer again now that the fluid carrying it had dried and evaporated. Just to be safe, she made a mental note to have the bed clothes changed before she went to sleep that night. As an extra precaution, she locked the door to her room before returning down stairs. She and Kasumi had a key, and Ranko would be able to unlock it from inside if she needed to.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Shortly after Nabiki rejoined the others at the table, Soun and Genma arrived home and settled down to eat. As if she possessed a special sense to detect when her father approached food, Ranma came running into the house from the yard, hugging a familiar black piglet to her chest. It was almost eerie how she managed to whisk the large dish Genma heaped with food right out of his hands before he could take a bite.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“Thanks, Pop!” she grinned, shoveling food into her mouth as the last word came out. The plate was half empty by the time Akane stumbled in from the front door, chest heaving mightily as she gasped for air.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 ma…!” she tried to growl while panting.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slapped her chopsticks on the table and glared at the girl. “I said we’ll talk about it later!” She leveled a steely eye on the other girl; a meaningful look that made Nabiki ache to know what words had passed between them during their search for Ryouga.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see you found him,” Nabiki commented.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“Can you believe the idiot tried to jump off a bridge and drown himself in the canal!?” Akane snapped, glaring at the pig.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snorted, “Says what you know, klutz! He was just standin’ there thinkin’ when you stomped up! If somebody yelled at me like that all of a sudden, I’da jumped too!” The pig snorted faintly in agreement.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take it none of you thought to bring back the yukata?” Nabiki coughed. As they turned to her, she pulled out her notebook and made a note to bill Ryouga for the lost article of clothing. “You’d think you’d all realize by now that these things cost money…” she clucked, shaking her head.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P-Chan hung his head in dismay. It was bad enough that he’d gotten lost so quickly and ended up doubling back towards the dojo, setting himself up to be caught. Then, while he was distracted, staring at the sky and moaning at the unfairness of it all, Akane spooked him into the water; his transformation making it impossible for him to speak or escape. Ranma had snatched him out of the water, and proceeded to crush the life out of him. For a moment, he thought she was trying to kill him. Then she stopped hugging him to turn him around to face her while she yelled at him for running away from her like that. When Akane tried to snag him out of Ranma’s grip, Ranma darted away and started running back to the dojo, with Akane shouting at both of them as she took chase. Ryouga could not help but wonder what Ranma had said to her to get Akane to go on about how much she wanted Ranma, and even make her promise to listen to her and Ryouga if they wanted to explain themselves. That had been two kinds of agony, since the old familiar jealousy over Akane was crossed with a new jealousy over Ranma.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 was ridiculous! Ryouga had given up on Akane ever caring for him, but it seemed he still cared for her. How pathetic was that? But, he had felt a stab to his heart every time she repeated her desire for Ranma, and the blade twisted deeper as the same words roused fears of losing Ranma to her. In a bitter gloom, he wondered if this was just how she had decided to take revenge on him. Spurning him while at the same time coming between him and the one who had returned his love. It did not help that Ranma refused to talk to her, refused to talk about the “rape” until “later”. Ryouga had hardly had time to think about the consequences of his actions, what they meant for Ranma, but it was sheer torture to be in his cursed form unable to do anything BUT think. He did not look forward to the confrontations ahead, especially the ones he could expect from Akane, and now Nabiki.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Before Ranma and Akane could resume arguing, Shampoo cleared her throat for attention. “Shampoo have good good news!” she beamed at Ranma, from across the table. When everyone shut up and looked at her, she reached inside her blouse and smiled, “When Shampoo go home, get special present for Ranma and Fa Shen!” She then pulled out a handful of Instant Nanniichaun packets and presented them to Ranma. “Now, Ranma and Fa Shen can use, have sex and cure Ranko!” she cheered. When Ranma snatched the packets greedily from her hand, the amazon bounced up and announced over her shoulder, as she ran for the stairs, “Shampoo go tell Fa Shen good good news! You wait here!”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Everyone sat there with their mouths hanging open in shock.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stared at the packets in her hand almost reverently. It was a far cry from a permanent solution, and it made her burn to the roots of her hair that Shampoo had been so blunt in phrasing what it allowed, but it was a welcome twist. A glorious taste of manhood waited just a splash away, and Ranko could be healed now, instead of after a long, arduous journey to Jusenkyo. Mousse also stared intently at the packets, trying to decide if it was worse to try and snatch them away, and get slaughtered by the angry mob that would provoke, or accept the fact that Ranko would be ready to face his challenge in a matter of days, instead of weeks. Before anyone could speak, Shampoo walked back into the room frowning.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“Aiyaa. Shampoo check all upstairs. Look like Fa Shen take off. Is only Ranko upstairs,” she declared. She strained to contain her glee at this good luck. The hardest part of her plan had been finding a way to arrange for privacy, and the perfect excuse had dropped into her lap!</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Nabiki turned a surprised look at the purple haired girl, noticing the wheels turning in her not-so-lighter-than-air head. She carefully composed her features, deliberately not asking the question that was obvious to her, waiting to see what came next.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“Maybe best everyone go look for her, yes?”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“Didn’t you say that Fa Shen was drugged by Kodachi?” Cologne turned to ask Nabiki. The middle Tendo daughter nodded. “Well, I would say Shampoo is right. She is probably in no condition to be wandering the streets. Quickly, everyone!” Cologne hopped up onto her staff and organized everyone into search parties. Ranma rushed into the furo with P-Chan and returned with a slightly damp and quickly dressed Ryouga. It took a little arm twisting to motivate the two adult males to rouse themselves and join the search, which had the unexpected effect of encouraging even Kasumi to help out, explaining that she was the most familiar with the markets in the area. In short order, the house was emptied as people took off to scour the ward. Nabiki was the last to “leave” remembering at the last minute something she “needed” from the house. She raced quickly upstairs and confirmed that both Ranko and Fa Shen were still sleeping in separate rooms. Since Shampoo had been one of the first to leave, she was in no position to notice the canny mercenary had slipped into the house. Not intending to confront her, Nabiki found a place to hide and waited.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 did not take long for Shampoo to return to the house and sneak upstairs with a towel and a bucket of water. Once the girl had slipped into the guest room where Fa Shen was sleeping, and closed the screen, Nabiki crept out of hiding and spied on the pair through a tiny hole in the shoji. She watched as Shampoo opened a paper packet and poured the contents into the bucket of water, and smirked to herself. She was not at all surprised when Shampoo rolled Fa Shen off the futon and undressed her before carefully poured the water over her naked flesh, and toweled the resulting male form dry. Nabiki knew exactly what the purple haired girl was up to, and could hardly keep from laughing over the fact that Shampoo had no idea how her plan had gone awry. Considering what Ranko had told her about the drug’s effects, she doubted Fa Shen would be in the mood to kill Shampoo for this little stunt—at least not immediately. Nabiki retreated to her room and activated the surveillance cameras she had rigged in the guest room to capture the occasional indiscretions the former cursed boy indulged in on occasion. The theft of the bathing tape she made shortly after Ranma arrived had taught her to keep future blackmail material much better hidden, and this would make a fabulous addition. She hesitated only a moment to wonder if this was fair to Fa Shen, but considering that Ranma had already bedded Ryouga, and they planned to work together to heal Ranko, she decided the experience would be good for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As the picture came up on her monitor, Shampoo was putting an empty bottle away and finishing the process of toweling the boy off. Nabiki made a note to find out later what exotic love potion the girl had just used, and settled down to watch the show. Ranko, laid out in the bed nearby, snored gently in oblivion, unlikely to wake if the house blew up around her. Depending on what happened next, there was a chance that theory might be tested. Quickly calculating the odds, Nabiki got up to make a few calls to her factors. Satisfied that the search parties would now be on a long, wild goose chase, Nabiki returned silently to her room with the remainder of her meal and focused on the screen.</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The most logical place to begin a search for Fa Shen was Dr. Tofu’s clinic. It was the only place in Nerima Fa Shen was familiar with and a reasonable place to go if one happened to be concerned about her health. Unfortunately, Kasumi had suggested it first, offering to stop at the clinic on her way out to the market. Akane and Ranma had instantly jumped up an insisted on checking it out themselves, claiming they also needed to speak to the doctor. Naturally, Genma and Soun, casting brief glares at Ryouga, agreed that the two had to go together. They also insisted that Ryouga accompany Kasumi for protection, in case Fa Shen was dangerous in her present condition. With the slim hope of uniting the families offered by Nodoka’s declaration, the fathers had instantly united in a conspiracy to undermine Ryouga and support Akane in the battle for Ranma’s heart. Ranma saw through this instantly, but before she could say anything, Ryouga surprised her by cheerfully agreeing to accompany Kasumi. He knew he could not search on his own and hope to return to the dojo any time the same week. More importantly, he was still choked with shame over his “betrayals” of Ranma and Akane, and simply dreaded confronting either of them at the moment. It was enough to make him suppress his fear of what could happen if the two were alone together. Besides, if it was possible for Akane to steal Ranma from him with one conversation, it was best to find that out now, rather than a month down the road.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So, Akane and Ranma found themselves walking the familiar route to the clinic together. As they walked, they glanced occasionally in each other’s direction, each being careful about not letting the other notice her interest. Nagging questions about the other’s behavior occupied their minds, as the silence stretched between them. It was no mystery for either of them how the engagement continued to entangle them, but it went without saying that they both knew their present feelings about it ought to be attributed to Ranko. There was a question in that, and Ranma could not ignore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“Why me? Why not her?” Ranma finally broke the silence.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stopped and turned to look at her. Her confusion was obvious.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frowned and stopped as well. Without looking at Akane, she elaborated. “I didn’t think it really meant anything when you challenged Ryouga. I mean, we’ve both… damn, the memories… I keep thinkin’ that was me.” Ranma took a deep breath while she decided how to deal with Ranko’s memories. “It’s sort of a matter of honor, defending the engagement. Even if we don’t want it. So, I suppose it was just habit to say that ‘I belong to you’ when you were angry. But,” she waved Akane off, as she tried to interrupt. “It’s not the same thing, though, when you asked me if I wanted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looked down and kicked a rock, holding her breath.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“Do you know, if it wasn’t for Ryouga, I woulda automatically said no? Do you know how much it scares me that I wasn’t, like, all ‘Who’d want a stupid tomboy like you!?’?” Ranma flicked her eyes over to Akane. Turning her back, she walked over to the chain link fence and stared down into the canal before she continued. “Do you wanna know how much it hurt to tell Ryouga that I wasn’t the girl he loved? To tell her she died when I woke up?”</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jerked in surprise, “What? What are you talking about!?”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scowled, as the question distracted her. She shot a narrow look at Akane, who sheepishly resumed studying the ground. In an effort to clarify her thoughts, she observed, “I’m really good at usin’ words to mess with people’s heads in a fight, to make ‘em angry and distract ‘em. My Pop’s been doin’ it to me all my life. It’s easier than breathin’, but somewhere along the way, I forgot why it makes ‘em angry. I mean, I learned not to let on when I’ve been hurt. I’d just focus my anger into determination, fight harder, win. That was supposed to be all that mattered.” She paused for several breaths. Raising her hands, she clawed at the open mesh of the fence and continued on her original track, “As soon as I said it, I knew I’d hurt him. I’d hurt him worse than anything I’d ever done to him, including causing his curse.”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Akane’s head snapped up at that.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Without turning, Ranma explained, “The curse was an accident, but, it was still my fault. I was outta control and didn’t even notice I’d knocked him off the cliff. I ruined his life, and I almost did it again last night, and for the same stupid reason.” With this, she turned around and looked at Akane. “I was scared, Akane. The first time, I was scared because I thought I would spend the rest of my life as a girl. The second time, I was scared because I thought I HAD to be a guy again. I was afraid that I couldn’t be a guy and feel the things I did, so I tried to break it all off.”</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was wide eyed at this point. “You…” she frowned, not sure what to say. What to ask. She wanted to ask what those unmanly feeling were, but she did not really want to know.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already knew what she was going to ask. “…Love him,” she finished for Akane. She crossed her arms and maintained a level gaze. “And it scares the hell out of me,” she admitted. “I just don’t understand it. I can’t believe how bad it hurt him when I did that; how much I hated myself for doin’ it. I don’t ever wanna do that again. I like to win, Akane, but I don’t like hurting people. Not like that.” Ranma looked down, a look of agony and self condemnation hidden behind her bangs.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was still reeling from the shock of hearing her calmly declare her love for Ryouga. She felt so light, so hollow, as if someone had slit her open and scooped out her insides, and she struggled to breathe, waiting for the pain to consume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my Mom did was bad enough,” Ranma went on, trying not to see the look of devastation on Akane’s face. “The whole stupid engagement thing is a problem that just won’t die. I wouldn’t blame you if you said that stuff just to hurt Ryouga, after findin’ out his secret like that, and it sucks that Mom would use that to keep the engagement going, but…” She bit her lip. Taking a deep breath she reached out and grabbed Akane’s hand. “It was kinda obvious that you cared about me, when you’ve been fighting to tell people I need to have a say in who and what I am. That was enough to know you were special, a good person inside. I just didn’t think it was me. I didn’t think it was for me. I mean, you always speak up for the underdog, you know? You always fight because it’s the right thing to do.” With her other hand, she gently cupped Akane’s chin and tilted her head up to look into her eyes.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Akane’s heart had resumed beating, and sped up as Ranma’s words about her spilled out. Now she looked into her eyes with guarded hope and apprehension.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didn’t know you really liked me,” Ranma confessed openly. “I didn’t know you had any special feelings for me. So, I really meant it when I said I should be asking if YOU wanted ME. I wasn’t tryin’ to force you to admit your feelings,” she emphasized. “I’ve only just realized how much I hurt people with the stuff I say. I wasn’t askin’ to feel better about myself. I just… I don’t understand why you would care about me, LOVE me, when it’s really Ranko you’ve been through all of this engagement crap with.”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stared into Ranma’s eyes for a long moment. She looked hurt and troubled. She looked afraid. Not, she suspected, because she thought Akane was lying about her feelings, but because they might be real. “Why do you need to know?” Akane challenged, unable to begin explaining her feelings. She was too unsure of them herself.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“Come on, Akane!” Ranma hardened her features, just shy of angry. “One thing I do know is that you were never like the other girls, chasin’ after ‘Ranma’ like some trophy! It’s bad enough that I have’ta choose you if I want my Mom to see me as a guy! It’s bad enough I could ruin both our lives, and destroy Ryouga, just because I’d do almost anything to be a guy again! Now I have to worry that, no matter what I do, it’s gonna hurt someone I care about really really bad.”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blinked. By now, her heart was pounding from the effect of Ranma’s words. She carefully collected her thoughts and timidly asked, “Are… are you saying you care about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“Don’t be stupid, Akane! Of course I care about you! You’re my friend!”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“Is… is that it? Is that all I am? A friend?”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let go of the girl’s chin and stomped away from her. “Don’t do this! Don’t ask me to give you a reason to love me! I’m not askin’ for that. Not from you, not from Ryouga, and sure as hell not from any of the others!” she shouted, beginning to lose her composure. After storming around in a wide circle around a very nervous Akane, she returned to face her. “Ryouga dropped everything and chased me all the way to China because he didn’t get to say good bye to me when Pops and I moved on. Because he became afraid I never even cared for him as a friend, he worked himself up to tryin’ to kill me! Do you think I don’t know what it’ll do to him if I dumped him!? You think you’re stubborn! I’m the best thing that ever happened to him! He’ll tear down the world to keep me! He would not stop while there was the slightest hope of having me, and the only way to stop him is to destroy that hope, and pray you’re not in the same country what that destroys him!”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gulped. She only recently discovered how little she had really known Ryouga, but she knew him well enough to know Ranma was right. However, her own stubbornness was ready to assert itself. “What does that have to do with what I feel?”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stared at her with bulging eyes. Coughing and clearing her throat, she grinned lopsidedly, “No offense, Akane, but the only person I know with a worse temper than Ryouga is you.”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Akane roared in instant indignation.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“Case in point,” Ranma hastily backpedaled as Akane’s aura flared up and filled the street. She discretely pointed out the manifestation of the other girl’s anger. “If you could control and channel that, it’d rival Ryouga’s Perfect Shishihokodan.”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finally noticed her aura, not quite aware that the storm of emotions seething inside her since the beginning of the week had fed into it, filling it out and awaiting release through her one emotional outlet. Violence. As she twitched and choked in disbelief, the miasma dissipated.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Seeing her calm, Ranma returned to the point. “Why me, Akane? I mean, it almost makes sense that you’d have feelings for Ranko after all you’ve been through. I ask the same thing about Ryouga. At least with him, we were friends before Jusenkyo, and I took over the part of Ranko he finally opened up to. I was there in his arms when I woke up. It’s confusing as hell, but I can see why he’d be hung up on me. I can’t see that with you,” she confessed.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bit her lip and looked away.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“Do you love Ranko?” Ranma pressed.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nodded, hesitantly.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“Do you… do you think it won’t work because she’s a girl?”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 Akane heaved a heavy sigh and looked back, pain open on her face. “It’s not Ranko. I mean, yeah, she says she’s both male and female, but I think she’s fine just the way she is. I don’t mind that she’s a girl in her own mind, and I wouldn’t expect her to be a man just for me. The problem is… I don’t think I could be a man for her. I don’t think I can be what she needs,” Akane cried, fighting sudden tears.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blinked and sagged a little in understanding. “So, you want me because I’m really a guy inside. You don’t think I would need that,” she concluded sadly. Akane nodded. Ranma stood looking at her for a moment. “Akane… I don’t know how to say this, but… you’re wrong. I mean, come on… I’ve been with Ryouga and I’m not exactly running in terror from him.”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glanced over, caught the look on her face and erupted into laughter. When she calmed down from the nervous outburst, she shook her head, “I can’t believe I didn’t think of that.” Becoming more serious, she crossed her arms and thought. Swallowing, she reviewed her thoughts and feelings, remembering her comment to the other girls about taking a curse to be worthy of chasing Ranma or Ranko. “I guess I didn’t make myself very clear,” she resumed, hesitantly. “I did not mean, I would not take a curse for her. I’d do that for either of you. I just don’t think I can be the man in a relationship. Do you understand what I mean?”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gaped, and shook her head, “Oh, no. Not you too!”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said the same exact thing!” Ranma growled, then started waving her hands, “I mean, about getting cursed, not about being the man in the relationship. Sheesh, once you start talking about bein’ cursed, it’s hard to say there is a man in the relationship. Once you start flippin’ back and forth, it’s just two people, and it’s just love. Nothin’ else can work.”</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pondered that. “Ryouga offered to get a girl curse?”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“Is that why… is that why you want him… instead of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“You’re doin’ it again!”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“You’re makin’ assumptions about what I feel about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you’re not telling me what you feel!”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can’t!”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“Why not!?”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“Because you don’t know what your feelings about me are! I’m not going to make the same mistake with you I did with Ukyo!” Ranma almost shouted.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stiffened. “You don’t want me to fall in love with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“Why? So I can agonize over whose heart I’m gonna have to rip out!?”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That finally stopped Akane.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looked at her with the look of a tortured soul.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Akane’s eyes narrowed. “If I don’t love you, you’re going to remain a girl,” she suddenly declared. Ranma winced and looked around wildly, trying to find something to focus on too late to avoid meeting Akane’s eyes. Akane advanced slowly on the smaller girl. “I’m right, aren’t I? You’re not choosing between the ones you love. You’re trying to make sure you don’t hurt one of them. You love both of us!” she smiled in triumph and joy.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dropped to the ground as if she had been hammered right over the head, and just as abruptly. Fighting to avoid an emotional collapse as well, she raged, “But you don’t love me, Akane! You love Ranko! It doesn’t matter what I feel! Don’t you understand! You CAN’T love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“Why are you saying that!?” Akane fumed, dropping to her knees in front of Ranma, instant agony lacing her voice. “How can you say that?” she added, in a smaller voice. “Are you the only person in the world that can love two people!?”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“Do you think that’s a good thing!” Ranma snapped.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“How can loving someone be a bad thing!” Akane retorted.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“When you can’t be with them!!!” Ranma roared, grabbing the other girl roughly by the arms and shaking her. “Don’t you remember in the bath? Don’t you remember the way I went off on you!?” Ranma demanded, bringing up the moment when, as ‘Ranko’, she had accepted she would never be with Akane. A look of realization blossomed on Akane’s face. “It’s the same thing I did to Ryouga, but that was just cutting out my own heart. I can’t do that to you! I can’t do that to me again!”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“But… don’t you understand…?” Akane whimpered, gazing back into Ranma’s eyes. “That’s what I’m trying to prevent. Do you have any idea what it was like for me, watching ‘Ranma’ be destroyed by the mirror? Ranko was never really you, but I never knew that. I had to watch ‘Ranma’ die before I could meet Ranko… and yes, I did fall in love with her, but that’s because I was already in love with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gasped in pain. “No!” she breathed. “Stop it, Akane! Please, stop it!” Shaking her head, she shoved the other girl away and tried to lurch to her feet.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reeled back, but since she was kneeling, she easily absorbed the force and launched herself back at Ranma, tackling her to the ground. The two scuffled on the sidewalk for a moment, until Akane managed to pin her. That would not have even been possible if the other girl had not been emotionally devastated. “Ranma! What the hell is wrong with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was muttering to herself, ignoring the other girl entirely. “There’s no way to win. There isn’t even a way to win by losing. I can’t protect anyone!”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slapped her across the face. The sharp, stinging pain brought Ranma back into focus. “Are you a complete idiot!?” Akane shouted from centimeters away. Ranma twitched, and reddened as emotional agony bled into contained rage. “This isn’t some martial arts competition! It’s not about winning! It’s about living! Life is mean and nasty and ugly, and there’s nothing you can do to keep other’s from getting hurt!” Akane roared on. “Do you think it’s your fault that Ryouga or I can get hurt!? Is it your fault we love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battled her rage, fighting the old urge to retort, to fling the pain another’s words caused back at them. One small part of her mind was in awe of the fact that Akane was openly declaring her love. Challenging her with it, in fact. “How can you say that?” she asked in a small voice. “How can you suddenly say you love me, like you’ve never doubted it a minute?”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reared back. Unwanted though it was, that was a good question. One what was screaming at her from the back of her own mind. Over the past few months, nothing had frightened her more than allowing herself to even hint that she had feelings for the jerk, even to herself. Instantly, she corrected herself. Until this morning, nothing had frightened her more. Since this morning, she had been more afraid that it was already to late to admit it. That fear had sent her racing after her, shouting that she wanted her. That fear had made her throw all her arguments and self justifications at Ranma, trying to answer her challenge that she did not love her. Now, looking down into those big, blue eyes, she understood her fear. “I can’t say I didn’t deny it. I was afraid to admit it to myself. I was afraid of what would happen if I did. Now, I am more afraid of what will happen if I don’t,” she sighed.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watched the emotions play across Akane’s face, testifying to the truth of her words. It was easy to read, because she was familiar with all of those feelings. Fear, shame, guilt, uncertainty, inadequacy, loneliness, desire, hope, but above all, love.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noticed something had spilled out of Ranma’s shirt, and picked it up. Recognizing the packet for what it was, she held it up in front of Ranma’s eyes and declared, “If you really want me to prove it, well, one of us is going to need this.”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focused on the packet of Instant Nanniichaun and gulped.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Fa Shen had not been entirely asleep when Shampoo snuck into the room with her. She had not been entirely awake either. The combined effect of the drugs Kodachi had doused her with had left her extremely detached from her body, the partial paralysis and arousal producing a delightful lethargy akin to sleep. The hallucinations brought on by the psychotropic added to the illusion by giving her consciousness a very dream like quality. Put simply, she was wide awake and thought she was dreaming. She had turned, slowly and weakly, and stared at Shampoo when she entered, then relaxed into her comfortable imitation of sleep. She had been too preoccupied trying to make sense of the images that formed behind her eyelids, blending fantasy and memory into a mysterious and alluring tapestry. Not too surprisingly, her mind had wandered eagerly through the intimate moments Copy-kun had experienced with Copy-chan and Ranma-chan and then elaborated on them. When Shampoo laid hands on her to roll her off the futon and undress her, Fa Shen pictured those hands as belonging to Ranko, and smiled in eager anticipation. When the girl poured cool water over her, and a distantly familiar tingle passed through her body, Fa Shen opened her eyes. With only mild surprise, she noticed she had become male, and decided she really was dreaming.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Blinking, she… he looked up into the eager eyes of Shampoo. Fa Shen’s mind again tried to superimpose Ranko’s image, but gave up after a moment. He was used to his dreaming mind confronting him with bizarre substitutions for the things he wanted to see. He decided his inherited brain was having some difficulty confronting him with his female image, and replaced it with Shampoo. She was certainly the one person who had made the greatest erotic impact on the masculine aspect Fa Shen inherited from Ranko. Fa Shen smirked as he noticed his reaction to being toweled off by Shampoo. The aphrodisiac that had aroused him as a girl was now reinforced by the powerful male libido that had shocked him upon awakening the night before. This was going to be a wonderful dream.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Shampoo found herself relaxing and smiling. When she arrived in the room, she had a faint dread of mistaking Fa Shen for Ranko, but seeing the languid way this girl had moved, she had been confident it was Ranko. By the time she was undressed, Shampoo felt no need to hesitate before turning her into a boy. He had remained surprisingly calm and composed through the transformation. Apparently the drugs that had rubbed off on Ranko had put her into a mild trance state. As she pulled the cork on the bottle of chisuiiton water, she felt a moment of regret. She knew Ranko considered herself more of a girl, but that would leave her vulnerable to Mousse’s challenge. As a boy, she had a much better chance of defeating him. If she locked the instant curse, it would be necessary to visit the Musk before she could go to Jusenkyo for the real curse, but Ranko had been prepared for that necessity last night anyway. When she realized that Shampoo had only done it to protect her, she would surely forgive her. With that justification, Shampoo poured the contents of the bottle over the temporary male form, making it permanent.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laughed as he was splashed again. “What’s with the sponge bath, Shampoo?”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Shampoo paused, nibbling on her lower lip. She knew that what she was doing could not go the way she wanted things to, ideally, and it was likely that Ranko would object to her intentions if he realized they were consummating the marriage. On the other hand, he seemed to be in a highly suggestible state. Somewhere inside, the girl-turned-boy was waking up to memories of being Fa Shen. How hard would it be to draw out that side of him? “Shampoo thought it be fun if Fa Shen pretend to be Airen with Shampoo. See what it like to be man with woman. Since Fa Shen reborn as man, is okay to turn into man for fun time with Shampoo,” Shampoo smirked, again drying the boy off very carefully with the towel. She did not want to come into contact with any of the magical water she had just used.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gave her a confused look, remaining silent until the girl was done rubbing him down. Was it possible this was more than a dream? He blinked and rubbed his hands over his stomach and chest. It certainly felt real enough, and Shampoo seemed to be aware of who she really was. He knew that, in his former life, it was not uncommon for amazon girls to joke about using the nanniichaun as a way to experiment with sex without the complication of getting involved with boys. Under normal circumstances, that would never be allowed, but on the off chance that a girl did get such a curse, it took time before she could replace that curse with one that was not condemned and in that time things could happen. There was one problem, however. “But, I don’t have a curse. How can I be a boy again!?”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Shampoo picked up the packet from next to the bucket. “Is Instant Nanniichaun,” she explained, letting the confused boy read the information on the packet.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“So, I’m not dreaming?” Fa Shen asked.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 is dreaming. Is just drugs,” Shampoo pointed out. As she began to undress, she looked at him earnestly, “Is okay with you we do this?”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looked up from the packet, realizing that Shampoo had given him a way to heal Ranko, and an opportunity to experiment before trying anything with Ranma. Fa Shen smiled, “Sure. I mean, it’s not like I’ll be married to you if we do. That would only happen if I was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Shampoo smiled in satisfaction. It had worked, she had tricked him into thinking he was Fa Shen. “Shampoo know. If Shampoo sleep with Ranko even one time, marriage is sealed. So, must go to amazon sister for just good time,” Shampoo pointed out daringly. “But, you Fa Shen, so you no worry, yes?”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laughed nervously, while nodding. Now that he was more familiar with the situation, through the memories he had inherited, it was easy to see how much the girl was in love with the person who had become Ranko. She had probably been ready to take the final step in her marriage from the moment she was defeated, and the long months since had worked her into a frenzy. While the marriage hung in limbo, she was free to indulge in purely physical affairs, but the only amazon male around was the last one she could risk that kind of intimacy with. Casual sex did not work with someone who was hopelessly obsessed. Of course, that was a fair description of any amazon male an amazon girl happened to take notice of, so it was more common for the girls to turn to each other to relieve their tensions.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Shampoo finished undressing and they faced each other, naked. It occurred to Fa Shen that he was hardly in his right mind. He knew that his one night as a boy had aroused a strong curiosity in him, and that the lustier part of Copy-kun/Ranma’s memories, combined with Ranma’s proposal that morning, had been an overwhelming temptation. How Shampoo knew she could take advantage of that was a mystery, but not as great as the mystery of why he was not freaked out and disgusted by being in a male body. After all, Fa Shen had ignored the chance to discover his full potential when he learned he would have to be cursed with a male body to attain it. His mind was still having difficulty coping with the strongly male perspective of the memories he gained from Copy-Ranma. He felt a bit lost and out of control, driven by male hormones and instincts he did not understand. His body was eager and excited, flooding his mind with impulses to act, seducing him with the promise of pleasure. It was overwhelming and left him completely uncertain if this was what he wanted, or if he simply lacked the will to resist.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can’t believe I’m considering this,” Fa Shen breathed.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“Shampoo know. Is scary! But, Shampoo need this!” she responded, slinking forward with feline grace.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With some difficulty, Fa Shen crawled back onto the futon, and Shampoo followed him. Fa Shen felt his body responding to her proximity, and reminded himself that this was an experiment. How could he know if he wanted this until he had some idea what it was? He had ached to know if sex would make a difference, if it would affect him the way Ranma had been affected. He had regretted not having the chance to find out before his womanhood was restored. “I guess I kinda need it too,” Fa Shen sighed, laying back and watching Shampoo crawl up the length of his body, her hands gently caressing the hard muscles as she advanced. Fa Shen allowed himself to become absorbed in her exploration, learning as much as she did from her probing touch. He knew where this was going, but it was going to take a little while to get there. They both had too much curiosity about this body they wanted to satisfy.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Conversation ceased in favor of this wordless communication.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 Already highly aroused, the patient touching, teasing, tickling torture of her fingers, lips and tongue sent Fa Shen into the throes of passion. He began to respond in kind, learning her body through gentle probing caresses, diving toward the one universal intimacy that was the kiss. This was something he did have some experience with, through Copy-kun, and he delighted in it. With that welcoming kiss, Shampoo melted, losing all thought of what she was doing, or why, and rejoicing in the long awaited response to all her advances. The first time they parted for breath, they were both more than ready for intercourse, but they continued kissing with a mindless passion.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While his tongue probed the soft, silken warmth of her mouth, his hands slithered over her body with an unerring certainty. With Shampoo straddling his waist, hunched close over his torso to drink in his kiss, he was able to reach almost every part of her, from the crown of her head to the tips of her toes. His fingers combed through her glorious mane, danced down her spine, over her buttocks and along the outside of her thigh. He slid them back up the top of her thigh, thumb trailing along the sensitive inner side, gripping her hips, then cupping her waist before brushing over her ribs to caress her breasts. Wherever his hands roamed, he knew where to find the little spots that made her moan and squeak with pleasure. Shampoo was forced to stretch out over his head and grip the top edge of the futon as he kneaded and massaged the pliant flesh, but this just brought those breasts within reach of his mouth. Kissing and licking one nipple, before sucking it into his mouth, he freed a hand to wander down her belly. With delicate, feather light strokes, he caressed her abdomen, quickly finding spots so sensitive she shuddered and twitched in ecstasy, while everything inside her churned into a hot, molten mass of aching desire.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grinned in delight at her response, amazed at how deeply her reactions affected him. Every gasp and moan he evoked from her sent a pleasant ache through his body. He felt the twitch of every muscle in her body under his hands, causing part of his mind to delve into the mystery of her anatomy, as if by touching her he somehow brought her into himself. It was not unlike the way the beauty of nature could pierce the soul. By touching her on the surface, she touched him somewhere deep within. So, what then if he sought out her depths? His hand strayed down, over a tiny field of purple curls, following the curve to the mouth of a spring that flowed hot and wet over delicate folds of flesh.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Shampoo gasped and cried out as his fingers slid over and through petals of pink, pulling them gently, causing them to slide over a nugget of mind jarring pleasure. Gentle fingertips slipped and pressed through the outer layers of her sex, a ceaseless circular flow of feeling that stabbed into the depths of her brain and body, waking up a desperate hunger. Just when it seemed impossible to endure, those slender digits probed deeper, finding the throat of her womanhood and feeding themselves into it.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freed his other hand and slid it down to Shampoo’s waist, reaching around to press at the small of her back, while the first hand covered her vulva. His two middle fingers had slipped inside her, brushing against the hot velvet walls. The heel of that hand pressed down on her clitoris mercilessly as he strained to plunge those fingers inside her in long, slow strokes.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As much as this consumed her attention, Shampoo felt a deeper need and pushed herself back. One hand snaked down his front seeking out the part of him she truly wanted to invade her. Finding the hardened shaft, she straddled his hips and guided it to her center as she descended. Lost in the intense pleasure of his manipulations, the sharp pain that ripped through her as she impaled herself was quickly lost to a flood of ecstasy. She straightened and arched her back, savoring the moan Fa Shen released as she engulfed him down to the root. This whole adventure had started with him at a high level of arousal, and Shampoo had goaded him even higher with her kisses and caresses, but nothing compared to the sensation of that first thrust. Through the sensitive organ he had a keen awareness of being inside of her. His hands automatically converged on her hips and abdomen, exploring the wonder of a part of him becoming hers.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Shampoo recovered from that first thrust after a few breaths, and then began to roll her hips, savoring the feel of him shifting slightly within her, before tensing her thighs and raising herself up slowly. Fa Shen tensed and gasped at the sensation of her tight vagina sliding up around the hard column of his penis. Reaching the end of his shaft, she slowly descended, engulfing him again. It took several long strokes, gradually increasing the pace, for both of them to steel themselves to the faster rhythm their bodies cried out for. Naturally, the perfect tempo was set by the beat of their hearts, strong and steady from years of physical conditioning, but gradually speeding as they exerted themselves. As they hit their stride, panting and moaning, they were consumed by pleasure intense enough to seem like pain. It eclipsed all thoughts, and drove all feelings to passion, luring them on to a promise of something wonderful and almost unattainable.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As girls, both had long known how to stimulate themselves to orgasm, but Fa Shen, suddenly a stranger in his body, had only masturbated once as a boy. He endured the agonizing pleasure with no idea how to surrender to it, unwittingly prolonging the engagement. Shampoo, also a virgin, blindly sought release around the profound and unfamiliar experience of penetration. Thus, they suffered what many would deem the most pleasant part of intercourse far longer than a first, fumbling, foray into sexuality typically permitted. They had time to pause, when Shampoo limply lay forward, drawn hungrily to a lingering kiss, Fa Shen’s member fully sheathed inside her. But the kissing would urge them on to renewed efforts. So it went, time passing unheeded as they tried new ways to please each other with their hands and mouths or their interlocked genitals. Shampoo was the first to find release, crying out in ecstasy. Only as she was coming down did Fa Shen unlock the mystery of his adopted sex, climaxing in a hot surge and a peak of sensitivity that made the slightest movement a shuddering, agonizing pleasure.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Sore, sweating and mildly disgusted at the mess, they wrinkled their noses and clung to each other in a tired embrace. Stunned at the sheer physical intensity, and their complete loss of control over themselves, they shared weary laughter but could not think of any words to speak. Neither had realized that sex was such an ordeal, a thing that could so drastically impact their hearts and minds, a bonding experience. The intimacy made them conscious of how little they knew each other, intimidating them. So, they did not speak. They just held 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In another room, Nabiki decided they were through for the moment and leaned back from her computer and stretched. As she arched back, she noticed Ranko was standing behind her, her eyes wide and glued to the images on the screen. Nabiki realized she had been so absorbed in the action she had not noticed when Ranko dragged herself out of bed and staggered over to see what she was watching.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“Uh,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blinked and came out of her shock. With an angry look, she pointed at the screen where multiple windows had shown the action from several different angles. “What is this!?” she demanded.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“Modern technology,” Nabiki quipped, straightening and turning the chair to face the girl.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have cameras in my room!” Ranko shouted.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“Shhh! Do you want them to hear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“Why do you have cameras in my room!?” Ranko dropped her voice.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Nabiki sighed, and waved a hand at the computer. “In case something like this happened,” she stated very calmly.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began to shake with fury. “What. Else. Have. You. Watched?” she clipped off each word, a faint aura rolling over the surface of her exposed skin. Nabiki held her breath. Considering how little ki the girl had, that was an impressive display of rage.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 point hiding it now. Let’s just say, the answer to the question you didn’t ask is, ‘Yes’,” Nabiki cut to the chase. Ranko slowly raised her arm, hand held flat and vertical. Nabiki stared at her levelly, refusing to take the gesture as a threat. To her surprise, the hand snapped across her face, leaving a stinging red hand print on Nabiki’s cheek, before the red-head seized up and toppled over at the end of the motion.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Nabiki raised a stunned hand to her cheek and looked down at Ranko. She lay on her side, awkwardly, having obviously expended her energy with that one blow. From the look in her eyes, as they gazed up, she was painfully aware that she had left herself open to any retaliation Nabiki pleased.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“So, I guess you had some feminine modesty after all,” Nabiki smirked, deciding she deserved the slap. She got up and collected Ranko off the floor and moved her to the bed, where she began to recover. Glancing at the computer to see the couple were still wrapped up on Ranko’s futon, she commented, “When you’ve got yourself back together, do you want to come with me? I believe we should catch them now to make sure Shampoo realizes that isn’t you in there.”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blinked, suddenly understanding what would happen if Shampoo were allowed to claim she had sex with her. “Let’s not wait,” she declared, struggling with slow, trembling limbs to sit up. Nabiki sighed and took her hands, pulling her up and dragging one of the girl’s arms over her shoulder to support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 two of them shuffled out the door to Nabiki’s room and down the hall to the guest room. Checking to make sure she had a good grip on Ranko, Nabiki used her other hand to sweep the shoji open. As the naked, exhausted couple jerked around to look at them, Ranko stared at Fa Shen, “First Ranma, now you. What were you thinking, Fa Shen?”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boy blushed to his roots, his hands scrabbling around in desperate search of a blanket or something to cover Shampoo and himself up with.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Nabiki looked down in appreciation and smirked. “Well, at least you’re still a natural red head, Fa Shen. I guess Cologne was right about the Togenkyo taint.” Ranko blinked and took a second glance. Sure enough, the girl turned boy had the same shade of crimson hair she did. Apart from that, he looked like the boy she had been—at least part of the time.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“Why you call Ranko Fa Shen?” Shampoo demanded, stretching unselfconsciously. It was pretty evident that peculiar lavender purple was her natural hair color too.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 one’s callin’ me Fa Shen,” Ranko scowled.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Shampoo stiffened. She slowly turned to the boy beside her. She whipped her head back to Ranko and wailed, “YOU’RE Ranko!!?” When the red-headed girl nodded, Shampoo collapsed into tears, mumbling to herself.</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At this, Fa Shen got really nervous. “I thought you knew who I was. Didn’t you say…”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“Shampoo so SO sorry!” she bawled grabbing the boy around the neck and weeping onto his broad chest. When everyone stared at her in confusion, Shampoo let go of Fa Shen and scrabbled around until she found the empty bottle. She handed it to Fa Shen and proceeded to wail like it was the end of the world. Fa Shen turned the bottle over and read the label, which was hand written in Chinese. He paled and raced out of the room and down the stairs. Before anyone could catch up with him, his scream shook the house.</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Ranma Nibunnoichi - Reflections</w:t>
      </w:r>
    </w:p>
    <w:p w:rsidR="00F17B9D" w:rsidRPr="000958EC" w:rsidRDefault="00F17B9D">
      <w:pPr>
        <w:spacing w:line="360" w:lineRule="auto"/>
        <w:rPr>
          <w:rFonts w:ascii="Montserrat" w:hAnsi="Montserrat" w:cs="Arial"/>
          <w:sz w:val="24"/>
        </w:rPr>
      </w:pPr>
      <w:r w:rsidRPr="000958EC">
        <w:rPr>
          <w:rFonts w:ascii="Montserrat" w:hAnsi="Montserrat" w:cs="Arial"/>
          <w:sz w:val="24"/>
        </w:rPr>
        <w:t>A. V. Morgan</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Part Thirty-Nine: Poetic Justice</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Fa Shen’s scream of grief quickly turned into a roar of anger. Nabiki, still encumbered with Ranko, had only made it to the top of the stairs by the time the unhappy boy discovered the permanence of his condition. As the angry outcry grew nearer, warning of his imminent return, she glanced at Ranko and desperately wished she was at full strength. Nabiki knew none of them were fit to challenge Fa Shen’s wrath. Not that Ranko did not try to intercept the boy as he flew up the stairs at them. With perfect timing, she launched herself at the naked boy and clamped on with her paralyzed death grip, thinking to weigh him down until he could be reasoned with, but she did not count on the flood of energy that poured into her and gave her the strength to flinch back in surprise. While she berated herself for forgetting he would be charged up after his intimacy with Shampoo, he carefully shook her off of him and laid her down in the hall without pausing.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 Fa Shen! You can’t fight her in that form!” Ranko cried out in desperation, as he charged into the guest room. Ranko pushed herself up to her hands and knees, amazed to discover she had enough command of her body to even rise to her feet if she wanted to. Pushing that aside, she reminded herself that Fa Shen had none of Ranma’s hang ups about beating up girls, and Shampoo had given him more than enough reason. The problem was, Fa Shen probably would not kill her, meaning a certain defeat for Shampoo, and Ranko did not know if Fa Shen in male form would be considered an amazon. Beating the girl up could result in a pre-consummated marriage.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“Who said anything about fighting!?” Fa Shen shouted, picking up the bucket Shampoo had activated the Instant Nanniichaun in, and smiling as he confirmed it was still half full. With no ceremony, he dumped the remaining fluid over Shampoo’s naked form. The sight of water approaching Shampoo was enough to make Ranko leap, screaming, back out of the room, just as she managed to enter it. The shock of cold and transformation was enough to snap Shampoo out of his sobbing. While he gasped in disbelief, Fa Shen went to the closet and rummaged around in Ranma’s belongings.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are you doing, Fa Shen? Why did you turn her into a boy? What’s that going to accomplish?” Nabiki edged into the room trying to sound calm and rational. When Fa Shen turned around, holding a small block of soap in his hands, Nabiki’s eyes widened. “What is that?”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ignored her and advanced once more on Shampoo. The formerly sexy and cute-as-kittens girl made a somewhat bishonen male, the flat chest and change in plumbing the only certain evidence that she had become a boy. It was the only thing that saved him from looking absolutely ridiculous with Shampoo’s familiar hair style. His only move so far, clasping one hand to his chest and the other to his groin, had sufficed to leave him looking pole axed. He was too devastated by the confirmation of his transformation to resist when Fa Shen roughly began scrubbing the bar of soap over his damp skin, working up a heavy lather.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recovering from her initial fear of Shampoo turning into a cat, had crept into the room and instantly knew what Fa Shen had found in the closet. “It’s the water proof soap!” she moaned. “Fa Shen’s locking her into that form with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thought that stuff just washed off after a while,” Nabiki mumbled, while at the same time acknowledging to herself that it was a fitting retaliation.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responded, not even pausing while he spread the thick lather over Shampoo’s skin, “It will, but it works better on the cursed form. The magic is similar to the chisuiiton, but by putting it into the soap the temperature of the water doesn’t matter, so it can lock either form.” Shampoo stiffened and stared into Fa Shen’s eyes in agonized shame. Fa Shen met her eyes with an adversarial calm, “I would suggest you use more of that chisuiiton water before this washes off, Shampoo. It would be a shame to have to kill you because you changed back before I did.”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and Nabiki exchanged wary looks.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“Shampoo understand,” he finally spoke, bowing his head as new tears spilled over his cheeks. Surprisingly, his voice was still a soprano, having only dropped to the pitch of most girl’s voices. “Shampoo thank Fa Shen,” he added in a choked sob. This made the two girls gape and tilt dangerously forward, right on the edge of toppling over. Fa Shen simply grunted, pulling the pins out of the purple hair and letting it down, rubbing the soapy lather into his scalp.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Nabiki and Ranko shouted in disbelief.</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looked up at them, scrubbing his way down the slender neck and shoulders to work on Shampoo’s back. “For locking me in this form,” Fa Shen indicated himself with a look of faint disgust, “she’s lucky I didn’t kill her on the spot. I may be entitled to be male on a temporary basis, but it is a serious crime to make it permanent. Even Cologne would put her to death for it. But, there are two problems. First, that it happened to me was an accident. Second, that she intended it for Ranko…” Fa Shen cut himself off and tightened his hands fiercely, making Shampoo gasp in pain as the fingers dug into his back. “She has to redeem herself for what she has done to me before she can answer for this insult to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cringed, but protested, “But, if it’s a death sentence to turn an amazon maiden into a man, why would she even think of doing it to me!? Aren’t I an amazon now too!?”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This was where Fa Shen quit scrubbing, shoving Shampoo away and throwing the soap at him. Rising and wiping his hands on the towel Shampoo had used earlier, he snapped, “Well, that’s the loophole. You were a man, and an outsider. If I had been you, what we just did would have consummated the marriage. As her husband, you would only be an ‘honorary’ woman, meaning that technically you would have declared yourself a man and she could force you to remain in that form with the lower status. That’s what you would get for ‘accepting’ the marriage. To continue to pursue you, Mousse would then have to prove you were woman enough to claim a husband of your own and dissolve the marriage with Shampoo.” Glaring at Shampoo, she concluded, “I shouldn’t have to tell you that would be almost impossible for Mousse to do.”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turned on Shampoo, suddenly awakened to her own rage.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resumed, “I’m guessing she did it because of Ryouga sleeping with Ranma, to make her claim stronger than Ryouga’s. At the same time, it puts Mousse on the ropes, since he could not consummate a marriage with you if you were stuck as a boy. She would win the council decision by default, even if he managed to defeat you.” In spite of his anger, Fa Shen recognized that most amazons would think Shampoo had been correct to attempt this, even though they would condemn her just as quickly for bungling it. Because of the risk she took, she deserved some respect.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Shampoo looked up at Ranko pathetically, “Shampoo only do to protect Airen from Ryouga and Mousse!” That made Ranko close her eyes and strain to contain herself. She could almost forgive Shampoo for trying to force her into marriage, but implying that she needed to be protected from either Ryouga or Mousse really was an insult. Shampoo reached out a pleading hand, “Shampoo no mean to force Ranko be man, was just to make stronger for challenge and to fool council! Shampoo plan to help Ranko get Kaisuifuu, become woman again!”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turned her back and marched to the window. She did not trust herself to speak. Nabiki, however, came forward a pace, addressing Fa Shen. “What happens to Shampoo, now that you’ve turned her into a boy?” Between them, Shampoo continued to lather his arms and legs, completing the process started by Fa Shen.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sighed. “Shampoo is not a boy. I don’t know what happened to Shampoo. Maybe while I am looking for the Kaisuifuu to fix this ‘accident’ I’ll find her. Until then, I will do my best to take care of this outsider boy, ‘Shun’, so no amazon girls challenge him to a matrimonial battle. I understand he is very strong, and many would think he’d make a good husband and strengthen the tribe,” he responded with a meaningful casualness.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Nabiki blinked, recognizing double talk when she heard it, and understanding that Fa Shen was creating this fiction on the spot to protect Shampoo. With her keen mind, she realized instantly how serious the situation had become for Shampoo. With a shudder, Nabiki thanked the heavens she had not been born an amazon. Given her habit of bending—and sometimes breaking—rules, she would not fare well in a society with such harsh laws and harsher punishments for those who defied them.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Shampoo, now dubbed ‘Shun’ blinked once, then lurched to his feet. With the new identity had suddenly come new hope and opportunities. Shrugging off the dreadful contemplation of how he had doomed himself, he clung to the one thing that really mattered. Facing Ranko, he raised his voice, “Ranko! Shun challenge for hand in marriage!”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whipped around and stared at the effeminate boy. Nabiki and Fa Shen jerked, giving Shun and Ranko sharp looks, before looking at each other and sighing heavily. “Should have seen that one coming,” the boy and girl grumbled at the same time.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walked over to where Ranko was fisting her hands and gnashing her teeth in fury. Taking her by the shoulder, he led her out of the room. Out in the hall, he bent close and spoke to her. After a while, Ranko relaxed, searching his gaze for a moment, and then returned to the room.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Stopping right in front of Shun, she declared, “I can’t fight you until I recover. Because I have already been challenged, you have to fight my challenger to determine who I will face first. If the winner of that fight cannot beat me, I will face the loser.” With that said, the anger drained out of her, and she reached out to take the boy by the shoulders. Now that they were both standing, she realized that the boy was a little taller than Shampoo had been. He stood about Ukyo’s height, and the androgynous features and long hair hanging straight down only increased the resemblance to the okonomiyaki chef. “What are you thinking, challenging me as a man!? Don’t you realize that if you win, you have to stay that way?” Ranko demanded.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“Sha… Shun know what doing. Shun make good husband for Ranko. Shun know is okay for outsider husband to take nyanniichaun curse if wife also have male form. Make better mate for cursed wife, and can be honorary woman if strong warrior,” Shun argued, instantly seeing a way to benefit from Shampoo’s shame. In a much smaller voice, he added, “Shampoo give up self to pay for insult and dishonor to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rolled her eyes, “But, you can’t get a nyanniichaun curse! You’re already a girl! You can’t lock yourself in this form and get cursed on top of it, don’t you remember what the old hag said when my curse was locked!? Jusenkyo can’t curse you over the Chisuiiton!”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Shun looked down. His mind was racing. Fa Shen had not been lying about Cologne’s reaction to what he had done. Once she learned of it, no matter how dear or important Shampoo had been to her, she would pronounce sentence on her great-granddaughter. There was no hiding it either. It was far more dangerous to cover it up and have the truth come out later. Besides, Fa Shen had to tell Cologne exactly how she had been stuck as a man to retain her own honor, so Shampoo’s honor could not be spared. Fa Shen had given him the best chance of survival. The typical response of her tribe, to members who violated the ban on changing sexes, was to ignore their true identity and treat them as an outsider of their adopted sex. By punishing Shampoo this way, Fa Shen had cancelled the debt Shampoo owed her for her actions. Cologne would turn a blind eye to the matter, unless Shampoo’s true form was restored. If Fa Shen was still stuck as a man, Shampoo would be put to death. Of course, that was also the punishment she faced for trying to do it to Ranko. It was ironic. If she had succeeded, she would have been fine, but because she failed, she was doomed. With a sick smile, Shun met Ranko’s eyes.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“Shun know other way to become permanent man. Is also way for Shampoo to die with honor,” he declared.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That made everyone stare at her in confusion.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the hell are you talkin’ about!?” Ranko roared.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“Shun know how mirror work now. Is simple, make male reflection, let soap wash off, Shampoo be executed and then is nothing but Shun, who normal man,” he spelled out with an eerie, fatal grin. Nabiki, Fa Shen and Ranko simply could not respond to that. It was too insane. Obviously, Ryouga had not been the only one to contemplate exploiting the mirror for a cure. Shun’s grin grew wider and suddenly became genuine, “Also, no more become cat!”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Ranma and Akane had remained locked in silence, following Akane’s proposition, for several long minutes. Then, Ranma had carefully explained the desperate reasons that led her predecessor, Copy-Ranko, to drag Ryouga into the bushes. Emphasizing that it would not have happened if the girl had not feared losing her affection for Ryouga, after merging with Ranma-chan, if the two had actually visited the mirror to free Fa Shen. She had done it to ensure that whoever she became next would love him as much as she did. With a scowl, Ranma admitted she had succeeded. It was hard to be angry with her since she was gone now, except as an intimate part of Ranma. Reminding Akane that she only offered her virtue as proof of her feelings, Ranma told her she was already convinced and argued against rushing into bed. They were supposed to be looking for Fa Shen anyway. Akane did not want to back down, since once she voiced the impulse, she found herself wanting to follow through with it, whatever the consequences. However, Ranma refused to discuss it, dragging them both to their feet and resuming the walk to Dr. Tofu’s.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couple arrived to find she was not present, and the doctor was still busy conferring with Nodoka. After asking them to call the dojo if Fa Shen showed up, they hit the streets again to continue the search. For over an hour, they raced through the ward, spurred on by an occasional classmate’s claim of having seen Ranma’s girl form pass by earlier. Neither of them thought to wonder why so many students had cut classes to loiter on park benches or street corners, and none of the students seemed to wonder why Ranma was apparently chasing herself down. The one time a girl commented on the oddity, it was to ask if “Copy-chan” was out chasing boys again. If a rumor like that had gotten around, it was hardly a mystery why the students were cutting class. The boys would be making obvious targets of themselves, and the girls would be eager to catch them in the act and gossip about it. Because they were so used to Nabiki’s factors being reliable sources of information, Ranma and Akane never became suspicious that they were the only ones who seemed to have seen Fa Shen rampaging through the streets.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Thus, it took more than an hour for the two to decide there was something fishy going on, and agree to head back to the dojo to see if anyone else had any luck. On the way back, they gradually encountered the other searchers, who reported being led on a wild goose chase too. Even Ukyo—who had met up with Soun and Genma on her way back to report that Kodachi reached Tatewaki at school before the chef could stop her—had joined the futile search. Ranma and Akane had run into Ukyo first. Then, the three of them ran into Kasumi as she returned leading Ryouga back from the market. Cologne and Mousse had met them at the next intersection, approaching from opposite streets. Two blocks from the dojo, Genma and Soun stumbled into view. They had made the round of all the bars in Nerima, and quenched their thirst at every stop, apparently. After comparing notes, it was concluded that not even Ryouga could have eluded the search they had conducted, and with him there would have been the chance he was not even IN Nerima while they were searching. By the time they reached the dojo, the only people who had not met up with them were Nabiki and Shampoo.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“Didn’t Shampoo take off first?” Akane asked.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“Yeah, and Nabiki was last to leave. She had to go back for her coat,” Ranma observed. She frowned. “I can’t believe we left Ranko in the house alone,” she suddenly cried, slapping herself on the forehead. Bursting into a run, she raced ahead into the house. The others picked up their pace and poured in after her. Because Ranma had stopped as soon as she entered the house, the others crashed into her and ground her underfoot before piling up in a heap in the genkan. It took a minute to sort themselves out and discover what had stopped Ranma in her tracks. The answer proved to be the sight of two oddly familiar boys sitting on the steps of the stair case along with Ranko and Nabiki. The four all had grim, thoughtful faces, and looked reluctant to speak. Even Nabiki was too preoccupied to comment on the slapstick arrival of family and friends. As voices rose in query, Ranko cleared her throat and called out: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“Someone restrain Mousse.”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That was a good way of announcing that there was some bad news coming, and one only had to look at the purple haired boy sitting behind Ranko to dread what it was. He had been dressed in one of Ranma’s white, silk, Chinese shirts and a pair of black pants, both of which were slightly baggy on his slight frame. Cologne took one hard look at him before her eyes glazed over and she clutched a hand over her heart. Mousse, with his glasses resting atop his brow, only saw a blur of colors, and was so busy squinting to figure out what everyone was staring at, he was unprepared for Ryouga fulfilling Ranko’s request. With casual indifference, he slammed his fist down on top of Mousse’s head with a jarring crunch, as the boy’s spine compacted to absorb the blow. Mousse blinked once, as his glasses fell to the tip of his nose, miraculously unbroken, then folded to the floor unconscious. Ryouga then looked up, and found himself staring at a male “Ranma” with red hair.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Everyone else with their wits half gathered was also staring at Fa Shen, a bit disturbed by the subtle difference. Ranma recovered first, after the sight uncapped memories that belonged to Fa Shen, shouting “Lo Shen! Die!” and launching herself at his throat. With wide eyes, Fa Shen jumped over the railing and raced down the hall and out into the yard. Ranma tore after him, completely out of her right mind. Ranko blinked several times and then looked down the hall thoughtfully.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wonder why I didn’t have that reaction?” she mused.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Ryouga and Akane belatedly challenged. Before they could race after the girl of their dreams, Ranko leapt lightly over the rail and cut them off. It was hardly an impressive move, and any teenager could have pulled it off, but seeing Ranko function even at an average level for a normal person shocked everyone. That made it easy for her to stall them.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“Wait,” she pleaded, laying a hand on each of them, lightly grasping at their upper arms. “Ranma will probably snap out of it in a moment, and there’s stuff we need to talk about first.”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Snapped out of their concern for Ranma, the pair suddenly realized they were standing shoulder to shoulder. Before Ryouga could flinch back, Akane produced her mallet and pounded him to the floor. “Don’t TOUCH me!” she roared, huffing and backing up, rubbing at where they had been in contact with disgust. She had not forgotten his betrayal, but rather than continue punishing him, she withdrew behind Ranko. Through gritted teeth, she repeated to herself, “Ranma loves him. I can’t kill him.”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sighed, and then led her into the Tea Room, gesturing for the others to follow. Ryouga picked himself up, rubbing his head and wincing, as he went over to pick up Mousse. Dragging the boy along, he followed the rest into the common room and found a seat at the table. Cologne shook herself and brought up the rear, one eye never leaving the purple haired boy.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“Can you explain what has happened in our absence?” the old woman inquired, sitting down where she could look at Ranko and still see the person Shampoo had become.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Nabiki reached out and stopped Ranko from answering. Fa Shen had prepped his former twin, but Nabiki felt herself far better suited to starting this tale. Clearing her throat, she explained, “I am afraid this is partly my fault. Shampoo was mistaken about Fa Shen’s absence. When she checked upstairs, she found Fa Shen in the guest room and mistook her for Ranko. Ranko was actually locked in my room because we agreed the drugs affecting them made it wiser to keep them separated. Because I thought she was up to something, I did not correct Shampoo, hoping if I played along and let her clear the house I would find out what she was up to.” Nabiki paused as she received a number of annoyed glares from people who just realized how she had given them the runaround. “After you all left, I snuck back in the house to wait for Shampoo to make her move. She slipped into the guest room with a bucket of Instant Nanniichaun and seduced Fa Shen, thinking he was Ranko,” she continued.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Cologne groaned, suddenly seeing exactly what had happened.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“Shampoo thought drugs confuse Ranko, make her think she Fa Shen, so Shampoo humor her,” Shun cut in at this point, volunteering to explain why Fa Shen had gone along with Shampoo. Blushing, he continued, “Fa Shen not know Shampoo use chisuiiton water to make permanent. When Fa Shen find out, he punish Shampoo.”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finally turned to her former great-granddaughter, and demanded, “Who are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Shun blazed a deeper red, lowering his eyes in shame, “Am called ‘Shun’. Am challenger to marry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could not help but smile faintly at the tenacity of her former heir. With a strange thickness to her voice, she nodded her head, “It is a pleasure to meet you, Shun. You look like you would make a fine husband for her. I wish you luck in your challenge.”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let out a breath she had been holding. Fa Shen and Shun had been right. Faced with an “outsider male” Cologne had been willing to completely ignore the truth. Taking a new breath, she proceeded with the story Fa Shen had instructed her in. “Fa Shen has banished Shampoo for the crimes she committed against her and myself. Because of her special status, and because she was a victim of Shampoo, she retains her identity as Fa Shen, but will act as a man for the duration of her search for a remedy, if that is required of her,” Ranko forced herself through the formal phrases.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coughed. “As I recall, the girl was under the influence of drugs. It would only be appropriate to force her to live as a man if she were competent and willingly abused her special status to act as a man. As we are in a foreign land, I shall leave her behavior to her own judgment. It would be more convenient for her to pose as a man for now, but I will not require it of her,” she dismissed. With a heavy sigh, she turned to the group. “Let it be known now that Shampoo is a fugitive from tribal justice. If she appears to you seeking aid or succor, know that you could be condemned for helping her. For your own sake, I urge you to simply apprehend her and turn her over to me for sentencing and execution.”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This made everyone rear back in shock.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Turning back to Ranko, she reached out and took her hand, “As the head of her family, I apologize to you for Shampoo’s actions against you. I deeply regret that this has come to pass and pray that you will be satisfied with her death, should she return from her banishment to pay for her crime.”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choked back sudden tears and outrage. It simply blew her mind that Cologne could really be like this, damning her own heir for this stupid mistake. “The last thing that would satisfy me is her death!” Ranko shouted. “I know it was wrong, but it’s not such an insult to me. She’s my friend! I don’t want her to die! There has to be another way!”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Cologne gave her a sad smile. “It warms my heart that you could forgive her so easily; that you care even that much. I too wish there was another way. I have no desire to see her dead, believe me. But, the law is the law. I wish she had not been so rash!” Cologne had survived so many tragedies, she had made so many sacrifices, and along the way she had learned to face them with composure. For Ranko’s sake, she allowed her mask to drop for a moment and reveal the agony she felt at this sudden blow. As the girl’s eyes widened, she slipped the mask back up and silently praised Fa Shen’s quick thinking. While Shampoo’s life was forfeit, Cologne’s great-grandchild would still live. Looking at the boy she had become, seeing the longing look he directed at Ranko, Cologne decided that, while Shampoo had lost her future, the boy “Shun” had found a way to keep pursuing the one part of it that had really mattered.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looked over at where Mousse was beginning to wake up and bit her lip. Impulsively, she turned back to Cologne, “What about Mousse?”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frowned, understanding exactly what Ranko was asking. The blind boy would not be willing to turn a blind eye to Shampoo’s act. His recent insult to her had caused him to stand off a bit, but his obsession was unwavering. He would not accept her transformation or her doom. At the same time, he would not be able to fight it. Turning to Shun, Cologne tested, “I believe you are aware of Ranko’s special status?” She received the expected nod. “As an outsider familiar with our ways, I assume you are aware of the privilege you are allowed if you marry Ranko. Do you intend to take a female form if Ranko reclaims her male form?”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“Shun want to be perfect mate for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turned back to Ranko, “I am afraid to say, the only hope Mousse has of being with the one he desires is through you, Ranko. As co-husband with Shun. It is unusual, but because he is an amazon, and Shun is not, he can pursue his challenge with you even if you are defeated by Shun. It is a rare privilege granted to amazon males, and he would retain a higher status over an outsider husband. Enough that he is permitted certain liberties with a FEMALE co-husband.”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Shun grit his teeth at this. He had not thought of that.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sensed his tension and asked again, “Are you certain there is no way for Shampoo to redeem herself?”</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Cologne folded her arms and bowed her head.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While Cologne was thinking, Ukyo interrupted. “Um, is it possible for an outsider GIRL to challenge an amazon woman for marriage?” When the weight of attention shifted to her, Ukyo winced and began to sweat. “I’m just curious!” Confronting a wall of glares, she threw up her hands and snarled, “Okay, I’m more than curious! I’ll be honest, my chances with Ranma are pretty slim, and because of all that’s happened, I really fell in love with Ranko here. Do I have to become a guy to try and win her, or can I try just the way I am!?”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“Ukyo…” Ranko hunched down, feeling uncomfortable.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You want to just be friends!? I wish that was enough, Ranko, I really do! I suppose we can’t talk about what Shampoo’s done to get her hands on you, but let me tell you, Sugar, she’s not the only one that determined!”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“Oh, for cryin’ out loud! I can’t marry EVERYONE!” Ranko shouted.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At this point, Mousse sat up and shook his head, jumping right in with a grumpy question, “Now who’s trying to marry you!?” Settling his glasses on his nose to take a good look at who was present, he turned around and spotted Shun. With a gasp, he rushed forward and began to pat him down in a panic. “No! Nonononono! This can’t be happening!” he wailed, before Shun punched him square in the face, sending him flying across the room.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As he picked himself up and stared back in shock, Ryouga leaned over and muttered, “Meet Shun. He’s challenging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“Shun!?” Mousse barked, glaring in suspicion. Straining with other senses, Mousse immediately confirmed his initial identification. Shun was Shampoo. He knew what that meant. Wailing again, he cried out, “What has happened to my beautiful Shampoo!!?”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Cologne heaved a great sigh and proceeded to tell him the bad news, sparing none of the details. Three big points hammered the boy into the ground. Shampoo had given her virginity to Fa Shen. Shampoo was banished for locking Fa Shen in male form. Shampoo was condemned to die for that, and for her intention to do that to Ranko. It was as he lay in a heap of agonized devastation, staring with broken longing at Shun, that Ranma and Fa Shen dropped into the yard and passed into the house through the room, oblivious to everyone present. They were too absorbed in animated conversation, with Ranma cheerfully instructing Fa Shen in the use of condoms with the help of visual aids. It was pure luck that the most important part of the illustration occurred as they passed through the gawking crowd. Even Mousse fell silent in complete surprise. No one moved as the pair exited into the hall and climbed the stairs. A moment later, the faint sound of the shoji sliding shut and foot steps overhead in the guest room announced they had reached their destination.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Nabiki was the first to speak. “That’s our Ranma. Jumping in with both feet. No second thoughts,” she smirked.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Kasumi was a quick second. “Oh good, she already knows how to use a condom! I am so proud of her!” she sighed in relief. Everyone twisted their necks jerking around to stare at her in absolute disbelief. Kasumi blinked at suddenly finding herself the center of attention. “What? It’s very important to practice safe sex. I just wish I had time to get her fitted for a diaphragm,” Kasumi lamented. Soun, purple with embarrassment and chagrin, was the first to topple over. After a chorus of thuds, only Cologne and Kasumi remained upright. The girl looked at the old woman with a smile, and offered to fix her a cup of tea, as if nothing more momentous than a breeze had just stirred in the room. Cologne graciously accepted, still too stricken for outright laughter.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As Fa Shen and Ranma entered the guest room, they were distracted from their conversation by the need to clean up the mess left over from Shampoo’s banishment into male form. As they cleaned, Fa Shen finally filled Ranma in on what had actually happened. Ranma had already heard the beginning of it when she snapped out of her uncharacteristic rage, a bit shocked to be taken over by Fa Shen’s memories, and asked why Fa Shen was a boy. The two had come to a stop on a rooftop, their clothes flapping a little in the breeze, struggling with odd feelings as they confronted each other. Fa Shen proceeded to describe what had happened when Shampoo snuck into the guest room, using Instant Nanniichaun and chisuiiton water to lock him in male form, and then seducing him. Ranma had been very shocked and asked if they had used a condom. Fa Shen had not understood what she meant, so Ranma described her confrontations with Nodoka in the restaurant’s bathroom, reaching into her pocket to pull out a handful of condoms and the vibrator she had been given the night before.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“What’s all that?” Fa Shen asked in confusion.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“Well, these are what I’m talkin’ about: Condoms,” Ranma said, handing Fa Shen one of the foil wrapped objects. “My Mom gave these to me and told me to keep them handy at all times.” When she returned home from the date and went upstairs to talk to Ranko, she had left the purse in the guest room. Later, when she was getting ready for bed, she had dumped everything in the little black purse into a pocket of her pajamas. She included the vibrator because she had not thought it a good idea to leave that loose in her room. She knew enough of the Hidden Weapons technique to obscure the mass and bulk so that no one would spot her carrying it all in the thin pajamas. When she swapped outfits with Fa Shen, she had automatically transferred all her belongings into her pant’s pockets. Growing up with Genma, she had long been in the habit of keeping anything important on her person, so it had not taken much thought.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“And, what’s that for?” Fa Shen indicated the slender cylinder.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blushed, “Ah, that’s a vibrator. I think it was supposed to distract me from havin’ sex with Ryouga.” She laughed, “So far, the only time I’ve used it was when I WAS having sex with Ryouga. He found it when he was going for another condom, and couldn’t believe I didn’t know what to do with it, so he decided to, ah, demonstrate it on me.”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gave her an odd look, reaching out a hand to examine it. In his former life, he had noticed that older girls had similar possessions, but the girl he had been then was well known for her aversion to sex so that might be why she was never given a lesson on the use and significance of dildos. After turning the smooth, tapered object over in his hands, he shrugged, “I’ve got something a lot better than that, if you’re interested.”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stared up at him and blushed. It was the first direct comment on what Fa Shen’s transformation had suddenly made possible again. “Ah, yeah. If the hair color’s the only difference, I think I know that already,” she chuckled, trying to take the shift in topic in stride. With a mischievous glint in her eye, she added, “I take it things weren’t that bad with Shampoo, then?”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scowled faintly, “Let’s just say, I’m no longer intimidated by what we were planning.” He shifted a little uncomfortably, noticing that the effects of the drugs, while diminished to the point where he was no longer incapacitated, had not entirely worn off. What had followed his liaison with Shampoo had cooled him off considerably, but the proximity of Ranma and the topic of conversation was swiftly summoning an erotic tension. Giving her a slightly hungry look, he tried to ask nonchalantly, “Are we still planning to, ah, do something to help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sighed, realizing that she too was beginning to be affected by the legacy of Copy-chan and Copy-kun. It amazed her that a simple change in hair color was enough to dispel the awkward sense of looking at “himself” while the remaining features were enough to arouse the feelings Copy-chan had for her opposite. “We have to. The longer we wait, the worse it could be for her,” Ranma confessed. With a frown, she pulled out a packet of Instant Nanniichaun and added, “Don’t take this the wrong way, but I had hoped to be able to use this and do it as a guy.”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recognized the packet and sighed. He still did not know if he would be as willing to make the same sacrifice as “herself”. Clearing his throat, he asked, “Are you worried about what your mother will think?”</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shrugged, “I can’t even understand what Mom thinks. When she thought I was Ranko Tendo she was a lot more understanding, but once she knew I was me, she got a lot more uptight about me havin’ sex as a girl. It doesn’t make a difference to me, I’ll do it with you anyway. Ranko needs it, and it’s still a lot of fun. I’ll just have to wait to find out what it’s like as a guy.” She looked up at Fa Shen, “What do you think? Is it good as a guy?”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blushed and shoved his hands into his pockets. “Yeah. It was nice. It’s kinda odd though. I’m a girl, and you’re a boy, and we’ve both only had sex as the opposite. It’s just too weird!”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laughed. “Well, tell ya what, when we’re both back to normal, we’ll do it as ourselves to make up for it,” she suggested casually. Putting the condoms in her hand back in her pocket, and the packet back in her shirt, she nudged him in the arm with her elbow. “Come on, I’ll race you back to the dojo!”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took off after her, sprinting to catch up and give her back her vibrator and the extra condom. This reminded Ranma that she had been about to demonstrate how to use a condom, so she proceeded to repeat what she had learned from her mother as they approached the dojo.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 electric dildo now lay on the futon, wrapped in a condom, as the pair finished scrubbing the traces of soap and water from the floor nearby. As soon as Fa Shen mentioned the nature of both soap and water, Ranma had distanced herself and busied herself fetching rags and cleaning supplies while Fa Shen scrubbed and filled Ranma in on Shampoo’s fate. Reminded that he had only doused himself briefly in hot water, when he raced into the furo, he suggested they take a bath, when he was done cleaning the floor and bundling up the soiled towel and rags. Ranma agreed easily, putting away the buckets and brushes and grabbing her bath kit. In a moment, they were headed downstairs to the bath. As they passed by the common room, Nabiki turned on them with a sly grin.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 was awfully quick!”</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and Fa Shen stared at her, taking notice of everyone else staring at them in mute embarrassment. With narrowing eyes, they realized what she was implying and retorted, “Nabiki! It wasn’t like that! We just cleaned up the mess from earlier and made sure if the floor got wet it wouldn’t cause someone to turn into a guy and get stuck that way!”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Nabiki raised an eyebrow, accepting it as a reasonable assertion. Focusing on the bathing supplies in the girl’s arms, she smirked, “Right. So now you and Fa Shen are just going to take a little bath together?”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nodded, not sensing the trap.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“Don’t forget to take a condom!” Kasumi called out as they moved on toward the bath. Ranma just slipped a hand into her pocket and held a few foil packets over her head as she walked 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don’t believe this!” Akane fumed, rising to her feet to follow.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“They’re not going to…!” Ryouga also rose to his feet.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“Whoa! Hold on a minute, you two!” Nabiki blocked the door. Pointing to Ranko, she cleared her throat and challenged, “Are you forgetting why? You do want Ranko to get better, right?”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“But…!” they both protested, petulantly.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“But what? I know you both want Ranma, but Fa Shen has to contribute too,” Nabiki interrupted. “Should we find some Instant Nyanniichaun? Give each of you a turn with both of them?” she pressed, looking frighteningly amused.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pulled a handful of packets from his shirt, “That’s no problem! I picked some up on my travels by mistake!” That drew everyone’s attention, and Ryouga realized too late what he had done.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“Let me guess, you can’t really read Chinese?”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“Say, have you tried to use those?”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“AAAHHH! You PERVERT!”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Packets of Instant Nyanniichaun went flying as Akane clobbered Ryouga with the table. Ryouga hardly noticed the blow, since the table lacked the focused power of one of her mallet strikes, and proceeded to race around to pick up the packets he had dropped in surprise. Shun, Mousse and Ranko each managed to grab a couple and tuck them away before Ryouga collected the rest. Not amused to see him shrug off her punishment, Akane snagged a pitcher of water out of Kasumi’s hands, and slung it’s contents at Ryouga, just as one of the packets tore open in his hands. The water splashed right through the cloud of powder, activating the magic, just before Ryouga was doused.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“Eeep!” cried a distinctly feminine voice, as the lost boy suddenly found himself a girl. Several people collapsed in laughter, as the water sailed on and caught Mousse, Soun and Genma. The two fathers took one look at each other and keeled over unconscious. The sight was enough to shock Akane out of her rage. She stood there staring at her father in disbelief as Ryouga and Mousse patted themselves down and blushed in fury.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Nabiki sighed and rolled her eyes, “Sooner or later, this was just bound to happen!” Standing and walking over to Ryouga, she pulled the torn packet out of Ryouga’s hand and read the label. After the first month of the Saotomes moving into the house, Nabiki had decided it would be wise to learn Chinese, but she still had only a limited grasp of the language. Handing the packet to Cologne, pointing to the characters written in a little star-burst graphic, she prompted, “Am I wrong about that saying something along the lines of, ‘New and Improved’ something or other?”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held the packet and studied the text. “Why, no, Nabiki. This does seem to be an improved product,” she smiled, clearing her throat to read on. “It says, ‘New and Improved! Combined with our patented curse fixing Water Proof Soap formula, this fine Jusenkyo Product now lasts through several washings! Warning! Do not use on victims of actual Jusenkyo Curses!’”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What does that mean!?” Mousse and Ryouga demanded.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flipped that packet over and read some more. When her eyes grew wide as saucers, the two former cursed boys began to sweat heavily. Turning to look at Mousse, she offered a sympathetic smile, “Lucky for you, Mousse, nothing like this has happened before. Seeing as it was an accident, the council might be very forgiving.”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and Mousse gulped.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“Forgiving of what?” Mousse breathed nervously.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handed her the packet, pointing out the blurb on the back side. With shaking hands, she read it, and then almost jumped out of her billowing robes. “No! That can’t be!”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What!?” Ryouga demanded.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You IDIOT!” Mousse grabbed the lost “girl” by the neck and proceeded to throttle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“Don’t tell me it’s permanent!” Akane shouted, drawing Mousse’s and Ryouga’s attention back to herself, unwisely.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that’s one possible outcome. We’ll know in about a week,” Cologne sighed. “If, as the comments on the back state, the lock is permanent, Mousse might be accepted by the tribe as a woman. If instead, this form over writes his natural or cursed form, a trip to Jusenkyo can bring back his male form or cure him of his female form. The latter might be dangerous, so I suppose he might be allowed to keep the female curse instead of risking the worst possible outcomes.”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almost fainted. Since she was already half choked to death, it was not far to go. With a heroic effort, she roused herself, and jerked out of Mousse’s grasp to demand, “What could be worse than any of that!?”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composed herself. “Well, I am sure you’ve all been warned of the danger of curses combining if you try to replace one with another. Apparently, the magic used in this product is extremely unstable. There is a good chance you could be stuck with a hybrid woman-animal curse. If, instead, your present curse is over written, there is a very high chance of ending up with a hermaphrodite curse if you try to get a nanniichaun curse.”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wailed in a kind of devastated depression only she had the depth of experience to achieve.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“Drag her outside! She’s gonna pop!” Nabiki warned. Akane, conscious of the fact that her home might not survive if Ryouga cut loose, raced forward. Grabbing Ryouga and throwing her over her shoulder, she ran out into the yard. Setting her down by the wall, Akane looked down at the shaking, crying girl, and suddenly felt horrible. Drowning in a sudden flood of guilt ridden grief, she knelt in front of Ryouga and bowed.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am so sorry, Ryouga!” she apologized. The hurt and betrayal she still felt, over the discovery that he had used his curse to take advantage of her, was suddenly diminished by the realization that she might have done something far worse to Ryouga. After so many months around cursed people, Akane had forgotten that the magic was inherently dangerous. Splashing one of the cursed to punish them for slights or insults, or to vent her temper, had become a habit for her. Akane had never really considered the effect that had on people like Ranma; the trauma of the first transformation relived with each application of water. “I was just so angry at you! I didn’t think…!” she confessed bitterly.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hiccupped and stopped crying, shaking herself out of the horrible visions of becoming a freak the next time her curse was activated. The sight of Akane’s eyes welling with tears pulled at her heart, rousing her to comfort the girl she had secretly loved for so many months, “Hey, Akane, no. It’s alright. I should be apologizing to you. You had a good reason to be mad at me. I should have told you about me from the beginning. I… I was just too afraid you’d hate me if told you, and the longer I waited, the worse it got.” Ryouga shifted to her knees and reached out to her. “I really do owe you an explanation.”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“But I… I messed up your curse!” Akane protested, refusing to look up.</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 come on!” Ryouga laughed, “Turning into a pig was pretty messed up to begin with! It’s not so bad to be turned into a girl instead. I’ve still got hands and I can talk… Who knows, I might even be really cute like this!”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blinked and looked up at the nervous laughter. Taking a good look at her, Akane smiled and brushed her eye lashes with the back of her hand. “You know, you sorta do! Why is it when a boy gets turned into a girl, he looks so much better than real girls!?” she demanded, venting an old complaint with wry chuckle. While Ryouga searched for an answer, Akane returned to her misery, “Oh, but what if what she said happens!? Won’t you hate me for that!?”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sobered. Looking down, she examined her hands, taking her first good lock at what had happened to her. With a deep breath, she responded, “Well, we won’t know until, what? A week or so?” Akane nodded. Ryouga sighed, “With my life, I get used to expecting the worst. Just of late, though, I’ve discovered that good things can happen to me. Maybe I’ll get lucky, maybe I’ll come out of this better, not worse. And… maybe that can happen with us…”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pulled back and studied the other girl. “Wha… what do you mean?” she asked, uncertainly.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clasped her hands nervously, unable to raise her eyes. “Did-didn’t you ever wonder why I did it? Why I pretended to be your pet, why I always brought you gifts and fought with Ranma?” she asked, her heart pounding heavily in her chest. Glancing up, she saw Akane lost in thought. Standing, and taking a few steps away, Ryouga pulled at her clothes, imitating Ranma by adjusting them to fit her new form. “When you took me in that first night, when you named me P-Chan… That was the first time in my life that anyone had been so nice to me. I can’t tell you what it is like to be so small and afraid, never knowing if some one’s going to try and eat you, and suddenly find yourself safe and warm in the arms of a giant. I can’t tell you how it feels to ‘belong’ to someone. When I was P-Chan, things were so different from being human. What I felt, it’s not like anything a human feels. When I became human, those feelings changed into love. But I also realized it was wrong, and I hated myself for taking advantage of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frowned, struggling to understand what she was saying.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“It’s funny, I was always me when I was in my cursed form, but I was never really myself. You see things and feel things different as an animal, and every time you found me and took me to bed, it touched off instincts that said it was right and normal. I was where I belonged,” Ryouga went on, clenching her fists. “Animals have no shame. I wasn’t exactly an animal, though. I knew you were a beautiful girl, and even as a pig, the part of me that was still a man was attracted to you. It wasn’t enough to be your pet, I wanted you to see me as a man, but because of P-Chan, I was afraid to tell you how I felt.”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turned to look at Akane.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what are… why?” Akane was completely at a loss.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don’t even want to go into Ranma…” Ryouga seemed to change the subject. Gritting her teeth, she addressed it anyway. “When I told him my curse was his fault, he promised never to reveal my weakness. He realized how easy it would be for an enemy to use my curse to cripple me and then kill me. But, the next thing I did, I made him my enemy. He kept trying to stop me from getting close to you, and you protected me, both as P-Chan and as myself. Since it didn’t seem that you two really cared for each other, It didn’t seem wrong to think I might win you myself.”</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“That’s why you were always fighting?” Akane covered her mouth, suddenly seeing how it all made sense. “You were fighting over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nodded. “Because of you, we never got around to clearing up the misunderstanding that started my quest for revenge. I forgot that Ranma was my first and only true friend, until I met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stared at the girl, part of her mind wondering if the different form was what made this conversation possible. The image of Ryouga in his normal form still made her see red, when she summoned it, but this girl was like a different person. With a snarl, she realized he was like a second Ranma. “If you loved me so much, why did you sleep with Ranma!?” she demanded, trying to summon her anger.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cringed. “Since you were the one to push us together, I suppose you know already,” she retorted. “I didn’t really have a chance with you or Akari. I knew I’d probably never be more than your pet, and the only reason Akari liked me was because I turned into a pig. I hate being a pig! It seemed kinda stupid to think I had a chance with girls who wanted me as a pig! Copy-chan was the one who made me see that, made me think there might be a girl who loved me for being a man. When she became ‘Ranko’ I was more afraid, but it was also better. She knew me for exactly what I was, and she still loved me. I realized I loved her for the same reason. I loved her because she was Ranma.”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loved… Ranma?” Akane’s eye twitched.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frowned. “I’m not some kinda pervert! I loved Ranma like a brother. I hated him because I started to think he might not have been a real friend. He had done so much for me, but I didn’t know if he really cared or if he did it all to mock me. By the time I caught up to him in China, I’d spent too much time thinking about it, and the curse pushed me over the edge. But, can you really hate someone if they don’t actually mean something important, deep down inside?”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stiffened and turned away, struck by the question.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 lot of things happened between us, because of his curse,” Ryouga continued. “I didn’t really notice, until the koi rod, that Ranma could be as real as any other girl, but I couldn’t let myself think about Ranma that way. It was just another reason to hate Ranma, that girl side. I doubt I could have let myself love Ranma like that if not for Copy-chan, and Ranma trying to be a girl.”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“But, that wasn’t Ranma. That was Ranko,” Akane protested.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shook his head, “It was Ranma, in mind and spirit. Ranko WAS Ranma until Ranma got free of her. Of the two of them, Ranko’s probably the real girl. The girl Ranma would have been if she hadn’t been turned into a boy. They’re two version’s of the same person, I think. The difference is, I know who Ranma is. Ranko’s still tryin’ to figure out who she is.”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nodded her head almost imperceptibly. “Okay, so we both have the same reason for saying we love Ranma instead of Ranko. If you say Ranko’s the real girl, does that mean…?”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love Ranma the person. Guy, girl… doesn’t matter. With a curse like this,” Ryouga gestured to herself, “it can’t really matter. If it means I can be with Ranma, I’ll stay like this. I believe Ranma when she says that being a girl doesn’t make her any less of a man. I believe it can be true for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“Do you mean that?” Akane bit her lip.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“Yes. So, don’t worry about turnin’ me into a girl,” Ryouga returned to the original issue. “If I end up a freak, well, I guess that makes up for what I did to you, so I can’t blame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considered that for several moments. Just as Ryouga was about to wander away, she reached out and pulled her back, seeking out her eyes. “Do you… do you still… have feelings for me?” she probed timidly.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carefully collected herself. Instead of making a direct answer, she said, “The worst thing about hating Ranma so much was still loving him anyway. Feelings don’t ever die. The ones that do weren’t real in the first place.” She tried to pull away again, but Akane held fast. Ryouga, sighed. “I am glad we finally talked about this, but… we’re going to be fighting over Ranma. Do you really want to complicate things?”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looked around nervously, and leaned in close. As her gaze hardened, a certain resemblance to Nabiki appeared. “If you don’t want to talk about your feelings, how about we talk about mine? I’m not sure how to feel about the fact that a certain boy has been watching me in my most private moments for many months now. I don’t think I need to mention some of the things that boy has seen, but from what I remember, I don’t have much left to hide from him,” she droned menacingly.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began to sweat and try to pull back in fear.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tightened her grip. “Now, I’d normally be satisfied with beating him to death for invading my privacy, but that would hurt some one I care about. Since I have to spare him, I’d say he owes me double, don’t you agree?” she shook the girl slightly. Ryouga nodded feverishly. “Good. So, here’s the deal,” she smiled, pulling something out of her pocket. “I have another problem, and you might be the one to help me with it. You see, Ranma has certain needs I am not sure I can meet. It would be nice to find out before hand if I can… be what he needs.” Akane held up a packet of Instant Nanniichaun between two fingers. With a toss of her head, she commented, “Now, it would be nice to know if there are any feelings to ‘complicate things’ but I can’t be picky, can I?”</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swallowed hard. “Akane…”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studied the lost girl’s panicked face and eased up a bit. “You owe me, Ryouga. I know this isn’t exactly the sort of thing either of us would normally ever consider, but too much is happening too fast. If I have to get naked and do the nasty to have a chance in this game, then I’ll swallow my pride and go for it. I have to know if I can do this, and there are times when your rival is the only person you can trust. I know you won’t tell, since it would hurt you as much as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hugged herself, both frightened and intimidated by Akane’s demand. She had considered the price of being perfect for Ranma, the same sacrifice Akane was faced with. Confronting it so abruptly, however, she did not know if she was ready. “This… this isn’t something to rush into, Akane,” she tried to protest.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should have thought of that last night!” she snarled back. Putting the packet away, she smoothed down her skirt and spoke with more composure. “I am going to go get some things. You wait here, and I’ll come get you. We can go over to your house, since there’s probably no one there. If you’re not here when I come out, don’t bother ever coming back.”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With that, she let go of Ryouga and rushed into the house. She slipped into Ranma’s room to borrow some clothes and a certain bar of soap. Returning to her own room, she collected some other things. Stopping, she sat on the bed and spent a few minutes breathing deep, asking herself if she really meant to do this. For a long time, this had been her nightmare, succumbing to the pressure to become a man for the sake of her female husband. It was her greatest fear, and overcoming it would remove all the remaining doubts and obstacles between her and a relationship with Ranma. When she was sure she was willing, she considered Ryouga’s feelings. She did not love him. She had only ever thought of him as a friend, and at present actually hated him. Was she forcing this on him in the hope of making him hate her too? She was not giving him a choice. It fit the technical definition of rape. Was this her revenge for his betrayal? Or was her excuse more real than she thought. Was it that she was simply terrified of trying this with Ranma and disappointing 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Shaking her head, she stood up. “Stop it!” she commanded herself. Grabbing a backpack, she put the articles she collected into it and rushed downstairs. Pausing in the kitchen, she told Kasumi she was taking Ryouga to her home and spending the night to help her get used to being a girl away from the chaos that followed Ranma.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Kasumi considered her youngest sister’s statement, and decided that part of her reason for retreating like this was to escape from the thought of what Ranma and Fa Shen would be doing for Ranko. With a smile, she responded, “I think that would be a good idea. I believe I have the number for Ryouga-kun’s home, so I’ll call you if anything comes up. Have a nice sleep over!”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“Thanks, Oneechan!” Akane kissed her on the cheek and rushed out to the back yard. In passing, she noticed Cologne giving Genma the bad news, and paused to see what kind of woman the heavy set man made. The main difference, the head cloth had been replaced by long black hair, and the glasses looked a bit overlarge on her face. The slender, muscled proportions of her body revealed that, in truth, Genma’s bulk really had been mostly muscle. She almost wished she could be present when Nodoka returned for dinner. She hurried on, past her weeping father, who strikingly resembled Kasumi. Akane was a bit shocked by the image of Kasumi in her father’s clothes, but shook it off, bidding her a quick farewell.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was standing exactly where Akane had left her. The parting threat had been enough to keep her riveted in her tracks for fear of accidentally wandering off before Akane came to collect her. With few words, Akane took her hand and led her out of the compound and down the street.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Ranma Nibunnoichi - Reflections</w:t>
      </w:r>
    </w:p>
    <w:p w:rsidR="00F17B9D" w:rsidRPr="000958EC" w:rsidRDefault="00F17B9D">
      <w:pPr>
        <w:spacing w:line="360" w:lineRule="auto"/>
        <w:rPr>
          <w:rFonts w:ascii="Montserrat" w:hAnsi="Montserrat" w:cs="Arial"/>
          <w:sz w:val="24"/>
        </w:rPr>
      </w:pPr>
      <w:r w:rsidRPr="000958EC">
        <w:rPr>
          <w:rFonts w:ascii="Montserrat" w:hAnsi="Montserrat" w:cs="Arial"/>
          <w:sz w:val="24"/>
        </w:rPr>
        <w:t>A. V. Morgan</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Part Forty: Turnabout Is Fair Play</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In the furo, two individuals were completely oblivious to the latest calamity to strike in the Tendo Dojo. That was not all the couple was oblivious to, however, as they stripped off their clothes and sank comfortably onto stools to begin their bath. It actually took them a moment to grasp the absurdity of their situation, when they finished dousing themselves with cold water and proceeded to lather their bodies with soap. It was one of those odd shifts in perspective that made them recognize, in a separated silence, that they had been put falsely at ease by each other’s presence. One glimpse of her companion’s male physique had instantly lulled Ranma into the familiar routine of bathing with another guy, and Fa Shen been equally disarmed by the sight of his companion. It was not until they turned their attention to themselves that they remembered there was a member of the opposite sex present. No matter how well they might adjust to their adopted sexes, they instinctively imposed their innate gender as part of their self image. The physical activity of cleaning the guest room had been enough of a break from their earlier discussion about sex to cause both of them to retreat from the personal consequences of their planned activities.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During an awkward moment, while they collected their wits and struggled with arousal sparked more by contact with their own flesh than thoughts of each other’s, they had yet another chance to reflect on how much less intimidating the other was as a prospective partner for each of them than a person of their current sex. As they rinsed and turned toward the furo, their eyes met and they shared a smile at the irony of their situation. They only had to see the look on each other’s faces to understand that nothing needed to be said. As incredibly bizarre as the situation was, by pure chance it was the most comfortable one for them. If not for the fact that, deep down, they were the same being, they would be the perfect couple. Any possible friction between them would have very pleasant undertones. It was actually rather frightening, and that spice of danger only made it more seductive.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As they soaked in the heat of the bath, they found themselves staring at each other hungrily. While it was true that the legacy of the reflections had left them with an attraction to each other, it paled beside the true hunger they had for each other’s bodies. With a wry smile, Ranma met Fa Shen’s eyes and remarked, “I’d trade you in a heartbeat if I could.”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blinked. “You’d give up being a girl that easily?”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sighed. “I’d regret it later, but, yeah.”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chuckled and ran his hand through his hair. “Well, you could always get this form unlocked if you really wanted. I am sure you could deal with being stuck like this for a while a lot better than I.”</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dunno,” Ranma shrugged. “I’ve been stuck like this often enough that I just can’t get all worked up about it. Somehow, someway, I’ll come up with a solution. Why panic?”</w:t>
      </w:r>
    </w:p>
    <w:p w:rsidR="00F17B9D" w:rsidRPr="000958EC" w:rsidRDefault="00F17B9D">
      <w:pPr>
        <w:spacing w:line="360" w:lineRule="auto"/>
        <w:rPr>
          <w:rFonts w:ascii="Montserrat" w:hAnsi="Montserrat" w:cs="Arial"/>
          <w:sz w:val="24"/>
        </w:rPr>
      </w:pPr>
      <w:r w:rsidRPr="000958EC">
        <w:rPr>
          <w:rFonts w:ascii="Montserrat" w:hAnsi="Montserrat" w:cs="Arial"/>
          <w:sz w:val="24"/>
        </w:rPr>
        <w:tab/>
        <w:t>“Do you see me panicking?” Fa Shen calmly demanded. Ranma laughed at his stern face and splashed him. Fa Shen sputtered and blinked his eyes clear before lunging across the bath, hands thrusting under the water to attack her most ticklish spots. The bath water churned as the girl writhed and screeched through the provoked laughter. Ranma retaliated, true to form, forcing Fa Shen to overpower her smaller form and pin her down before one of them drowned. Never one to retreat from a challenge, Ranma wrestled against him with enthusiasm. The laughter and smiles turned to fiercer grins of joyful conflict, until their bodies suddenly locked together in a way that took the breath out of both of them. In response to Ranma’s shocked gasp, Fa Shen stared into her dilating eyes and mumbled rapidly, “I’msorryI’msorryitwasanaccident!”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blinked, her arms tensing around his back, making her aware of having embraced him automatically as he pierced her. She was about to brush off the apology when he moved to retreat, sending a bolt of lightening up her spine. “Stop! Stop!” she cried, her fingernails raking across his back, the pain forcing him to arch his back. Ranma grit her teeth as the movement caused him to plunge back into her hard. “Dammit, Fa Shen! Don’t move!” she growled.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 what’s wrong?” Fa Shen cried, going completely rigid.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was fighting for control, ordering her mind to tune out the siren’s call of pleasure and lust. Thankfully, Fa Shen remained unmoving, if no less aroused. When she could trust herself to speak, and not say the wrong things, encouraging things, she finally explained. “If you start moving, there’s no way we’ll be able to stop before it’s too late.”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frowned. “So?”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“So!!?” Ranma almost punched him off of her. “So!!? Who’s not wearing a condom!?” she growled into his face. Unfortunately, he flinched back from the intimidating glare that accompanied it, causing her to twitch and whimper in pleasure. The mad little voices in her head snarled at her efforts to maintain her sanity, pleading with and threatening her to get with the program.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frowned. Ranma had gone on about this earlier, and he had listened in confusion until he grasped that her concern was about the risk of disease and impregnation. Their exposure was too limited for disease to be a concern here. Glancing around, he spotted the foil packets she had brought into the bath, sitting innocently on the wash basin across the room from them. They might as well be in China. Fortunately, amazons had also been concerned about unwanted pregnancy, and in her time had been forced to come up with a more practical solution. Without warning, he placed his hands on her abdomen and summoned his ki. Projecting his aura into her body, flooding her with an electric heat that made her moan, he expertly examined and adjusted her reproductive organs. Recently acquired thoughts and ideas caused him to associate what he was doing with reading a clock and diffusing the bomb attached to it.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When he finished what he was doing, Ranma grabbed him and almost shouted, “What do you think you are doing!!?”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don’t want to get pregnant, right? I just fixed it so you won’t.”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She blinked in surprise. “You can do that?”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am an amazon warrior and a master of ki manipulation!” he snorted. “Of course I can do that!” He noticed her suspicious look. “I’m not joking. Birth control is essential for the freedom of women. If you can’t guarantee enough able bodied women are ready to defend the tribe, the tribe can’t survive. We didn’t have condoms where I grew up. Herbal remedies were too unreliable. We had to come up with other ways of dealing with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 she responded meekly. She shifted her weight, relaxing into a more comfortable position. When her pulse and breathing continued to remain rapid, she suddenly realized that the last thing she could be at the moment was calm. Somewhere in the back of her mind she was aware that they could be interrupted at any moment. Shoving that aside, she took on a determined look. Obviously, they were not going to have any difficulty with doing what they needed to for Ranko. Faced with that necessity, and the absolute assurance that she could not do otherwise at the moment, she grinned and decided to make the most of it. Leaning in, she captured his mouth and began kissing for all she was worth. Her hands began to wander, knowing instinctively how to encourage him. It did not take him long to respond appropriately.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All things considered, it was rather fortunate that everyone else in the compound was profoundly distracted by a different group of people’s adventures in gender bending. Everyone, that is, except for Ranko. At the moment the two first connected, she had sat up straight with a startled look on her face and begun looking around herself in confusion. She had initially thought the shock that went through her was a danger signal, but despite the chaos unfolding while Akane confronted Ryouga out in the yard, there was nothing particularly threatening afoot. A few minutes later, the shock had gone through her again, but this time it was like grabbing hold of a live wire and not being able to let go. Without warning, she leapt to her feet and gasped.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She knew this sensation. It was just like when Ranma and Fa Shen had charged her up. The only difference was, where those boosts had been like a sip of water to one dying of thirst, this was like a tsunami turned up to “moon falling into the ocean” levels! Clapping her hands to her mouth and racing for the bathroom, everyone who noticed her instantly read her reaction as “post Akane cooking syndrome” which discouraged all but Kasumi from following. As the eldest Tendo daughter trailed Ranko into the washroom, the sounds emanating from the furo became clear, and she paused thoughtfully. Ignoring Ranko as she burst into the bathing area, Kasumi hummed calmly to herself and proceeded to start doing laundry, casually drenching and throwing a pair of work boots into the dryer before turning it on. The booming clatter of the heavy soles tumbling in the hollow metal drum instantly masked everything short of Armageddon. Starting up an unbalanced load of clothes in the washer, the thumping was joined by almost duck-like “quacking” squeaks. With a prim smile, she hung the occupied sign on the washroom door and returned to the kitchen.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on the other hand, stood in the door way to the furo, mouth open and brain completely disengaged. She had grasped the concept of sex conjuring up additional ki, but the impression she had was akin to building up a static charge walking over carpet with socks on. What she was experiencing now was more like strapping herself to a lightening rod during a hurricane. In the past hour, she had figured out how to make herself operate on the fumes of spiritual energy she had from the curing of her curse and two infusions from this couple. She had estimated that it would take a week of almost constant intercourse for Ranma and Fa Shen to restore her to her normal levels of vitality. Instead, the two sharing her soul had come together like a massive circuit, opening a direct line to the limitless potential of a naked absolute.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Ranko’s body could hardly absorb the power flowing through her. In the time it took her to slide the shoji closed and take a step toward them, she was overwhelmed, forced to stagger back and slide down the wall into a limp, sitting position. Though her wide eyes drank in the sight of the two making love, she had no real need to look. She could feel everything, as the sensations traveled over the link they had opened to her. Awareness of her own flesh dissolved into the tingle of power crashing through her, her vision washed out as the world suddenly became too bright, and she wondered if her body was fluorescing. It was not hard to picture herself glowing intensely, like a white-hot filament during a power surge. It was no harder to imagine herself exploding like such an abused light bulb. Her consciousness became helplessly trapped in act she was somehow still witnessing, exposed to both sides of the intimate dance.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substituted for thought passed through her mind, an echo of her claim of being both, male and female, tinted by irony as she got a taste of what that really meant. Just as fleetingly, she recalled the warning from Cologne that had barred the copies from indulging their affection for each other, and some instinct unraveled for her what really would have happened if they had. They would have drained her to the killing level Ranma and Fa Shen had reduced her to on awakening, while at the same time opening a link like this, resurrecting her even as they killed her with their passion.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Ranko’s eyes drifted closed as she fell deeper into their communion, apart and yet an intimate part of their exertions. If they noticed her, a third consciousness forming a bridge to open them to each other, it did not distract them. Three individuals fused into one, a primal trinity in which sex, gender and identity ceased to divide them. The heady mix of passion, pain and pleasure coalesced into a steady, ceaseless impulse that transformed two bodies into one beating heart. A heart that strove to find the perfect rhythm to pump life into Ranko. Where before the flood had smashed into her and rendered her numb, now energy poured through proverbial lips only as fast as she could swallow. Drinking in the gift from Ranma and Fa Shen, sensation and clarity returned to her. Sharp senses focused in and added an outside view to the love making for all three to see. In that moment, Ranko perceived the unique identities of her other selves, the two halves that balanced her own duality, and recognized the connection between them.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Together, they were her. Divided, she was them. A singular duality.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There were flaws in their trinity: A part of herself that was missing; a possibility in them that was overlooked. The first, she could do nothing about. The second had repaired itself, establishing a path that would exist for as long as they did. It only took a nudge to make it certain, though in the confusion, they might think it was just an orgasm. It did not matter, Ranko grinned. She was full, and as their minds recovered and retreated from this union, they would understand soon enough. With a sigh of ecstasy, Ranko shuddered and then sprawled over on her side, pooling against the wall over the bathroom tiles. In the bath, the lovers went still, melting against each other in exhaustion. In the heat of the moment, time had possessed no meaning, but the chill of the water told a different tale. With a sigh, the couple tried to motivate themselves to clamber out of the water.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As soon as they pulled a bit apart, they stopped and stared at each other. Ranko chuckled, taking a weary delight in their surprise. Cracking open an eye, she watched as Ranma reached out to Fa Shen, pausing the motion to stare at his hand, before continuing to touch her cheek. She stared back at him, then down the length of her body to where they were still joined.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She should not have been surprised. It should have occurred to her, once her perceptions had shifted to include the other perspectives, that it would not be unlikely for her to return to the one she was most familiar with. It disturbed her to have that wall collapse, to have what had been denied to her thrust upon her with no warning. No chance to object to this penetration. With a gentle squeeze, she confirmed her condition, and wondered why she would have objected. It seemed rather silly now. If anything, she dreaded the feeling of being emptied and left alone when he finally moved away. “Is this what it was like, Ranma?” she asked in a soft voice.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He started and looked down. He chuckled. “Hell of a way to wake up, huh?” He leaned forward, gathering her to him while he rolled over. Having been in this awkward situation himself, he felt it appropriate to offer her the initiative, the choice to remain like this until she wished to disengage.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are you doing?” she asked.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“It’s, ah… You’ll notice I’m still…”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“Hard?”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He nodded. “Yeah. If I pulled out now… I dunno how to explain it… it’s a little like having your heart sucked out. Kind of a shock,” he shrugged.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stared at him.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 would be the one to know,” Ranko murmured. Both of them turned to look at her. Neither of them could think of anything to say. The experience had been more than anyone could have expected, and yet it had left very little unexplained. It had merely proven something they had intellectually already known about themselves. For all they appeared to be separate people living separate lives, they were one being. There were probably a whole different set of rules for them, and they had just stumbled onto one of the first. As Fa Shen stirred and gently stroked herself up and down Ranma’s manhood, Ranko shuddered. “I wouldn’t do that if you wanna stay a girl for a while,” she warned.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“Huh!?” they both yelped.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sighed, “Every curse has it’s trigger. Though, it’s more the legacy of a curse.”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don’t understand,” Ranma pouted.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was a bit quicker on the uptake. “We’re interchangeable!?”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propped herself up and looked at them. “Well, yeah. The mirror’s power originally comes from the Chaunshontsuniichaun, right? Well, if you salt that curse and that makes it split a cursed person into cursed and uncursed incarnations, whatever the mirror did to split your bodies off from me, and linked my mind to them, set up a path for your minds to travel. I’m the bridge.” She pulled her knees in to her chest and stared at the couple over them. It was sort of funny to listen to herself. She could not say she had learned any of this, but her instincts and intuition left no room for argument. She had glimpsed the design in the chaos, and now she just understood it. “Whenever you two, um… get together, it’ll drag me in and that’ll cause you to flip. Sorry,” she apologized.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turned his attention back to Fa Shen. “So any time I wanna be a girl…” he began, cautiously.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have to have sex with her first,” Fa Shen finished.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“And vice versa,” Ranko added with an impish grin.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“Oh, goddess! Like we need a reason to do THIS again!” Fa Shen moaned. Ranma huffed and proceeded to tickle her exposed ribs. “Hey! Stop that! I’m not in any hurry to be a guy again!”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“So we’ll have to do it twice,” Ranma stuck his tongue out at 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“Don’t tempt me!” she slapped his chest.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“Sheesh. I can already hear Nabiki on this one,” Ranko suddenly groaned. Straightening and imitating the middle Tendo sister’s voice, she piped, “’That’s one hell of a time share you have there, Ranma!’” That set the other two off laughing, which in their present positions was a bit ill advised. Ranko squeaked as the friction on their end sent a spark through her. “Oooooooo! I can still feel that! Do I have to remind you that every time you flip, I’m gonna get sucked into it too!?”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 couple stared at each other, then at Ranko with evil grins. “Oh, that’s definitely going to complicate your life! And it’s such a fun way to punish you if we have to!” Fa Shen threatened merrily.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gasped and lunged forward, ready to drag Fa Shen off of Ranma. Fa Shen just smiled at her and then bounced energetically on Ranma’s lap. Ranko’s eyes got wide and she doubled over in sympathetic reaction to their sensations.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“Wow, she really does feel it,” Ranma grinned, catching his breath. Tilting his head to look at Ranko, huddled on the tiles, he wondered aloud, “So, what exactly do you feel? You don’t feel BOTH of us, do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glared up at him. “Great, the one part of being a guy I still have, and it works like this!” she snarled. Taking a calming breath, she sat up and made a correction, “I think I can only feel you two when you are touching. We’ll have to test some things to see if I am right. For now, I’m sorta tuned to you guys.” She shook her head, remembering the blast of power she got when they first started. Shuddering, she smirked, “You know, if I can learn to deal with the feed back, I would have a LOT of power to work with while you guys are going at it. I thought I was going to blow up for a while there!”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Again, the couple looked at each other in amazement.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guess Happosai wasn’t kidding about what would happen to him if he had sex,” Fa Shen mused, getting a very thoughtful look on her face. “We might wanna think very carefully before we do something like this again. I think Ranko could get seriously hurt if we aren’t VERY careful.”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shrugged, “I think if there was a serious danger, the worst would have already happened. Now that we’ve worked out a rhythm, I don’t think we’re likely to call up more power than we can use.” Grimacing, she commanded, “Now, get out of the bath, it’s getting cold in there!”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“Man, she really does feel it,” Ranma grumbled.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sighed and forced herself to stand. A brief tremor went through Ranko before she sighed in release. Fa Shen smirked and looked down, “Well, looks like we need to clean the bath now. Maybe give ourselves another rinse too. I promise, we’ll behave!” she added quickly as Ranko glared at her. With a shooing motion, she dismissed her twin. “Unless you need to wash up, go outside and see if you’re really up to full strength,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perked up at that suggestion. Crossing her legs, she thought a bath was in order soon, but she could work up an honest sweat first. With her body practically vibrating with renewed vigor, she could hardly wait to take on the world! Flashing a brief victory salute to her other selves, she raced out of the bathroom. Behind her, Ranma and Fa Shen gave each other a measuring look. It went unsaid that learning that Ranko would be affected by anything they did was a thankful and necessary restraint on their behavior. They both would have agreed earlier that sex was addicting. After what they had just experienced, “addicting” took on a whole new world of meaning.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As Ranko emerged from the bathroom, she returned to confront the aftermath of Akane’s little outburst anew. It only took one look at a female Mousse, staring intently at a male Shampoo to remind her of what she had witnessed roughly an hour ago. That suddenly seemed like a lifetime ago. Distracted from her impulse to run outside and rejoice in her restored strength, she searched around for Ryouga, to see how the lost boy was dealing with his transformation. A quick tour of the dojo turned up no sign of him, and Akane, Soun and Genma also proved to be missing. Kasumi was busy in the kitchen preparing snacks with Ukyo’s help, which Ranko greedily helped herself to, and Nabiki was stretched out in front of the television. Cologne had been perched on a stool by the phone in the hall, deeply immersed in conversation. From the little bit Ranko listened to, the ancient matriarch had decided to consult the Jusenkyo Guide. After the incident with Pantyhose Taro and the mixed up Saint/Twins water, Nabiki had put his direct number on speed dial. Enough people had brought cursed water to Nerima, and enough people IN Nerima were cursed, that it was just simpler to keep that line of communication open, despite the expense of such calls.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breathed a sigh of relief as she confirmed that no one had twigged to what had happened in the furo, and decided to keep her restoration a secret for the moment, as she sought out Nabiki to find out what had happened to the fathers or Akane and Ryouga. While she approached the mercenary girl, a news flash came on the television, prompting Nabiki to wave Ranko to silence as soon as she opened her mouth to speak. Shrugging, Ranko turned a disinterested eye to the screen, and let her mind wander over stray questions. Something had been nagging at her since Akane splashed the men and turned them all into women. At first, she thought it might have been Ukyo, as she recalled the girl’s interruption to find out if she could challenge Ranko as Mousse and “Shun” had. They definitely needed to discuss that soon, but it was not what she seemed to be worrying about. She scratched her head, turning to look at the flipped amazons, and it suddenly struck her that Mousse was looking in her direction, gaze focused idly on the television screen. Ranko’s eyes widened as she remembered seeing Mousse reading the back of the Instant Nyanniichaun packet. Then, as now, she was not wearing her glasses.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Before she could bring this as yet unnoticed fact to anyone else’s attention, Nabiki let out a frustrated groan and trumped Ranko’s surprise with a bigger one. “Damn, the old letch is already on the loose again!” the young financial wizard complained, referring to the news story.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frowned and tuned in to the part of her mind that had actually been absorbing the sounds and images. The screen had showed a freight shipping yard where a number of familiar looking trucks were parked, as the background for the reporter. In an inset window, there was a little graphic of a package blowing up. Sure enough, the reporter was describing the disruption caused when a parcel waiting to be transferred out of the yard, bound for Ethopia, had unexpectedly exploded. The bizarre event had coincided with a sudden riot as the female workers united to chase off a rampaging, midget that was molesting them. The reporter was concluding his report on these strange, “unrelated” events, “…that happened just hours ago. Investigators are now on the scene, but no comments have been released about the purpose or origin of the bomb. Police have issued a response to the women’s’ complaints, stating only that this is just the latest in a long string of ‘groping sprees’ perpetrated by the notorious ‘Panty Thief’ that has been plaguing the ward of Nerima predominantly this past year.”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Turning off the television in disgust, Nabiki got up, snarling, “Great. Hours. With our luck the old letch is already back here.”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sighed, rubbing a suddenly aching head, “Well, at least there’s a new group of ‘girls’ around to distract him. Maybe that’ll give us the edge we need to kill the old bastard.”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“Yeah, well, three of those ‘girls’ have already ditched us,” Nabiki sighed, measuring Ranko with a sharp eye and wishing once more that the girl was back in top form. Seeing the curious look on her face, Nabiki responded to the obvious question. “No, that’s not unexpected where Ryouga’s concerned, but it was actually Akane that dragged ‘her’ off. Our dads, however, took one second to think about Auntie Nodoka coming home and suddenly decided they needed to take a ‘training trip’ to make up for the ‘weakness’ of their new forms. We probably won’t see them back until those curses have worn off.”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“Ah, Man! I was really lookin’ forward to a little payback for all the crap Pops has given me over the past year!” Ranko groaned in lament, clenching a fist. An aura of intense frustration sprung up around her, causing Nabiki to raise an eyebrow.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am sure that had something to do with his abrupt departure.”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With a sigh, Ranko idly pulled out one of the packets of Instant Nyanniichaun she had snagged when Ryouga dropped the pile. “Ah, well. I can always get him later if the stuff really wears off,” she comforted herself.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Nabiki was surprised at that. “Aren’t you even a little worried about messing up his curse or getting him stuck as a woman?” she pressed.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“Are you kidding? It’d serve the old man right if he got stuck as a girl. Hell, it’d be even better if he turned into a girl panda. Maybe if he gets splashed enough times, he’ll end up as both!” Ranko exclaimed in sudden vehemence.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“Isn’t that a little extreme for just getting you cursed? I mean, you wouldn’t even really exist if not for the curse, right?”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“It’s not that,” Ranko tried to explain. “I’m happy to be a girl, but I’m still chokin’ on all that crap he’s always spoutin’ about how ‘weak and worthless’ girls are! Do you have any idea how hard it was wakin’ up with all that trash cluttering my mind. Even if I don’t really believe it, you can’t hear somethin’ over and over like that and not get caught up in thinkin’ that way!”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Nabiki pursed her lips, “Oh, so you never meant any of that macho crap you spewed on Akane since you got here?”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I didn’t know that’s not the way guys really talked and acted. I sure as hell saw enough of ‘em that did!” Ranko protested. Seeing Nabiki looking unconvinced, Ranko sighed and went on, “Come on, Nabiki! I never thought it really meant anything. Guys insult each other all the time an’ nobody really gets all that bent out of shape about it. It shows you’re a good sport. I didn’t know how much it hurt until I stopped tryin’ to be Ranma!”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Nabiki crossed her arms, “That’s not really the point, Ranko. Don’t you think there might be a lesson in all of this? Maybe something you’d want to share with Ranma before he gets back his prized ‘manhood’?”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blinked, and barely kept herself from mentioning that had already happened. Focusing on Nabiki’s criticism, she tried to figure out what the other girl was getting at. She could not understand what Nabiki was so upset about. It was not like she had intentionally done anything wrong as Ranma. She had inherited his outlook on life and things, and that was just how he had been brought up, how he had been taught to think and act. Before she got too caught up in thinking how unreasonable it was to hold her responsible for things that happened before she even existed as herself, she got a sudden flash of insight. Nabiki was a smart girl, she did not need to be told why Ranma acted like such an ass. It was kind of obvious, in that light, that what Ranma had been taught was wrong. If there was a mistake that Ranko had committed, it was never questioning what she was taught, never bothering to learn what was right. But, how was she supposed to do that?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Nabiki watched as the red-head scowled in intense thought. She smiled, it took a bit to get a Saotome started, but once one of them actually tried to think it was safe to assume she, or he, would eventually figure something out. “Don’t strain yourself, just… keep it in mind, okay?”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absently nodded, wandering over to the table to sit down while the gears ground in her head. She hardly noticed as Ukyo crept up and joined her. That did not mean that Ranko was insensitive to the weight of attention on her as Ukyo stared at her longingly. It took a while for this to make Ranko uncomfortable enough to take notice of the other girl, and put her deliberations on hold. When she was Ranma, it normally took prolonged exposure to the okonomiyaki chef in one of her more aggressive modes of pursuit to make Ranko feel uncomfortable around her old friend. The biggest part of that had been the ingrained habit of perceiving the girl as a guy. It did not help to know she had always been a girl. Discovering that had done a lot to increase the bond of friendship for Ranma, because to his mind, she too had been “turned” into a girl, remaining a guy at heart. Whenever Ukyo had acted like a girl, it had freaked Ranma out. Ranko was suddenly forced to recognize that Ranma’s problem with Ukyo worked quite the opposite for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frowned, as she caught her own reaction to Ukyo. Contrary to the sudden realization that she could take her old friend seriously as a suitor, where Ranma never could have—at least until Ryouga obliterated the notion that the manly martial artist could never truly love another guy—Ranko forced herself to realize it was a dangerous trap. Ranko had predicted what would happen to the relationship between the two boys once Ranma realized he did not have to be a girl. The reasons for that prediction still held true and spelled nothing but misery for Ranma and Ryouga as their love conflicted with their own identities. The same misery lay in store for Ranko and Ukyo, if the two allowed themselves to become involved in a relationship. It did not matter that Ukyo was willing to consider becoming male to be with Ranko. Ranko was certainly more in tune with her masculinity, and knew she could happily live with an alternate male form. It did not change the fact that she was a girl in her own mind, and that would always be more important to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had never really understood the suffering that went with Ukyo’s forced existence as a boy, but Ranko was painfully aware of it. There was no question her best friend really was a girl at heart, and that her masquerade had deeply hurt her. However well either of them might be able to live with a male form, and however much that made a physical relationship entirely feasible, it did not change the fact that both of them were men in the other’s eyes. Therein lay the whole problem. As she felt herself respond to the attention of a boy she genuinely loved, recognized that she actually wanted him, wanted to be “in love” with him, there was a jarring realization that “he” did not really exist. She was imposing her own desires on her friend. What kind of hell would it be to be in a relationship where they were both constantly, subtly pressuring each other to be men? How long would it take for that to fuel resentment over the demand to be something they were not?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gulped as all this flashed through her mind. If she had not already been worrying about this for Ranma’s sake, and if the situation were not so similar between couples and the individuals that made them up, she doubted she would have really seen this. It was so easy to give in to the temptation that Ukyo offered, to make up for the one regret she had as Ranma, and make her old friend happy by returning the affection she had lavished on him. On the surface it seemed such a perfect solution, but like any wondrous pipe dream embraced by her father, it was rotten at the core.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Ukyo, who had been spell bound watching Ranko’s expression shift from intense thought to amorous regard for herself, now tensed as the other girl’s face fell into dejection. Alarmed, she finally spoke, “What’s wrong, Ran-chan?”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Rather than try to put her immediate thoughts into words, Ranko collected her wits and looked for a way to introduce Ukyo to her concerns. Clearing her throat, she responded tightly, “I can’t believe you’d seriously think of turning yourself into a guy so you could challenge me, Ukyo.”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While Ranko had not put any strong disapproval into her voice, the use of the okonomiyaki chef’s given name stressed that she was not pleased. Ukyo frowned in irritation, unwittingly repeating familiar old phrases of devotion. “It’s the least I would do to be with the man I love!” she instantly retorted. “You don’t seriously think I’d just lie down and let Mousse or Shampoo get their greedy paws on you, do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glared, “Do I look like a man to you!? If it’s a man you love, you better take another look at Ranma, because it’s not really me you love!”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Ukyo flinched and looked hurt, “Ranko… I… Please, I’m not just… this isn’t just about the engagement. Besides, neither one of you is a man at the moment! It was just an expression. Can’t you believe that my feelings are real, and that they are for you? And, it is so wrong to call you a man? Can you seriously tell me you don’t want to be one, that you won’t be right beside Ranma getting a nanniichaun curse just as soon as you can?”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took a calming breath. “You don’t understand. Being male is not the same thing as being a man, Ukyo. I’m used to being male, I am used to having a different body, different strengths and weaknesses, and it hurts not having it anymore. It’s like part of me has been amputated, and I can’t live with the idea of being crippled like that!” Ranko stormed with growing intensity. Shaking her head, trying to keep from losing her temper, she toned herself down a notch and continued. “I’m not tryin’ to say you don’t feel love, it’s just… no matter what I look like, I’m not going to be a man. I’m not going to be what you want me to be. It’s bad enough that’s gotta hurt you, but that’s nothing compared to the suffering you’ll get if you try to become a man for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Ukyo gripped the edge of the table and grit her teeth, straining to deal with the pain of those words. “How else am I supposed to show you that I really do love you!?” she demanded with a clenched jaw. “Do you think I never thought about what it would be like to marry you with the curse!? Do you think all I care about is what body you have!? If all that mattered to me was what I THOUGHT you were, don’t you think I would have switched to the copy-Ranma? Don’t you think I’d be chasing THAT Ranma!?” she demanded pointing to Fa Shen as she and Ranma wandered out of the bath along the engawa.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paused and looked at Ranko. “Didn’t you tell 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waved the couple off with a meaningful look, urging them to make themselves scarce, and indirectly to keep their mouths shut about that for the moment. Shrugging, the pair moved on and Ranko turned back to Ukyo. “What I think,” she responded, as the girl waited, “is that it would be a terrible mistake for you to go and get yourself cursed! You won’t like it, Ukyo! Take a look at Mousse, or Sha… Shun! Take it from me! You’ll never be normal again! You’ll be a freak, an outcast! You will never be free of it! Hell, I got cured, but I’m still not free of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“But if I am with you, that won’t matter!”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“Yeah, well, I can’t promise I can be with you!” Ranko pointed out. “I’ve also got Mousse, Shun… or Shampoo… and maybe Ryouga makin’ the same claims you wanna make! I’ve got so many people tryin’ to marry me my head is spinning! Besides, it’s just not worth it for you to play by the amazon’s rules! Their way, it’s the one who can defeat or kill all the others and defeat me that gets to be my husband! Are you willing to do all that, and convince the amazons that you’re really a man, just for the chance to be with me even if we can’t love each other!?”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“I’ll do whatever it takes,” Ukyo promised. At the same time, she was getting that Ranko was actually concerned for her, for what the curse would do to her. With a heavy sigh, she gestured to herself, “Look at me. I know it’s got to be pretty devastating to live with changing sexes back and forth, but can you honestly think of another girl, besides yourself, who is more prepared than me to actually become a man? I’ve been living as a boy for most of my life. Legally, I AM a boy!”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clammed up at that.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“As for having to fight everyone else to fight for you, if I could get you or Ranma, or even Fa Shen, to train me, I could beat Shampoo and Mousse. I might never be able to beat you, but… would it kill you to lose to someone you actually wanted to marry?” she demanded plaintively. Then it occurred to her who she was arguing with, and a piercing dread shot through her. Clutching her throat, she asked, “Is… are you… would it be so hard to love me,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watched the tears form in her old friend’s eyes, and her heart wrenched. This was something she was simply not equipped to deal with. She meant to talk some sense into her friend, not hurt her like this. Reaching out and putting on a cheerful smile, she soothed, “Hey, hey! Don’t cry! It… it’s not that, Ucchan! I’m just trying to keep you from getting hurt! Don’t you understand? I’m so used to thinking you’re a guy that if you got cursed… I… it would be really hard not to treat you like a guy! It wouldn’t be fair to you! I don’t want you trying to be something you’re not for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 blasted through Ukyo’s grief like a burst of sunlight, banishing the storm to reveal paradise. Lunging forward, she swept the smaller girl into a tight embrace, “Oh! Ran-chan! You really do care!” Crushing Ranko in her arms, holding onto the one she loved for all she was worth, Ukyo lost herself in the renewal of her hope, shrugging off the fear and despair that had been growing through this conversation. After a moment, Ranko’s madly waving arms began to grow limp and the brunette finally realized what Ranko was croaking.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“A-air… c-can’t b-br-breathe…!”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Relaxing her grip, she held Ranko at arms length and looked into her eyes. “Oh, Ranko! I understand what you are saying, and I want you to know I love YOU! Boy, girl, it doesn’t really matter as long as I can be with you! I’d be happy to be a guy for you if that’s what you really want!”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sagged, “But that’s just it. I want you to be happy, and you won’t be if you’re forced to be a man. You can’t argue with me, ‘cuz I’ve already been there! You’re a girl, Ucchan, no matter how hard that is for me to really believe.” Taking a deep breath, she pushed on, “The only way we could be together without destroying each other is if neither of us gets cursed. It’s the only way to avoid living a lie.”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Ukyo paused, hugging the girl close again as her words echoed through her. She asked herself what that would be like, being with Ranko, but never being with a man. There would be no marriage, no husband, no father of and for her children, just two individuals who had given up almost everything to be together. Friends and lovers. Ukyo closed her eyes and tried to tell herself that would be enough. Just having Ranko would be enough. It would certainly be a good beginning! It was not like Jusenkyo was going anywhere! There was always the chance that they would mature, get over their fears and move on to building a family!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Ukyo tightened her hands into fists. It had not taken her a minute to begin fantasizing about them trying to be men for each other. It was obviously something they would need to feel whole and happy. But did it have to be a disaster? Ukyo had no real desire to force Ranko into something she did not want. She might fight to keep from losing her, but she could not bear thinking she had given Ranko no choice. It hurt to think Ranko, like Ranma, could never choose her, but the sacrifice Ranko was trying to save Ukyo from making would not even be a sacrifice if not for the impulse she, as Ranma, had given Ukyo, to reclaim her womanhood. If she had not tracked down the Saotomes, she would still be living as a man, and if she had discovered the nanniichaun, she would have jumped into it eagerly to cement the life she had chosen when she renounced her sex.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if it’s not all a lie?” Ukyo asked quietly. “Except as Ranma’s wife, I will never be allowed to return to being a woman. Otherwise, I remain my father’s son, bound to avenge the insult brought on my family by yours. It might not be perfect, but I’d rather be your husband, the father of your children and a man in my own right than a bitter assassin with no true place in the world but to see that you and all you hold dear are reduced to smoldering ashes. Our marriage could at least win peace for our families.”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sighed. “You have no idea, Ukyo. It’s so much more than a change of clothes and attitude. You already know what it’s like to be seen by the world as a man, I can’t tell you anything new about that, but you don’t know what it’s like on the inside, when your soul doesn’t fit your body.”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Ukyo shook her head. “I’d never go so far as to lock myself in that form. I would always have the freedom to get away from it for a while. If you were cursed too, neither of us would have to truly suffer. All you are really asking is for us to love each other for who we are, to never look just at the surface, or take each other for granted. I would ask no less in return.”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pulled back, studying her friend intently. If there was ever a true rival for the feelings she felt for Akane and Ryouga, it was Ukyo. Even Ranma would bow to those feelings, once the constraints of gender were removed. It was so incredibly tempting, and her conscience labored to sustain it’s protests. What good would it do her to deny her own feelings if she could not protect Ukyo from the sacrifice she wanted to make. Rather than speak, she looked away into the yard where Ranma and Fa Shen were warming up to begin sparring. Ranko let her mind idle, resisting the urge to rush out and join them, as she let her concerns for Ukyo take precedence.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Before she could make much progress, she noticed Mousse storm through the yard, pursued by a nagging Shun. Ranko frowned, noticing the raised tones, as Shun insisted they had to fight to determine who would face Ranko first in challenge. Ranko felt a thrill go up her spine as Mousse whipped around and fixed the former Shampoo with a sharp glare. For whatever reason, there was no problem with Mousse’s eyesight in this form, and apparently Shun was too preoccupied to have noticed. Ranko frowned, sensing where this was about to go, and noticing the diminutive form of Cologne marching out onto the engawa to see what was happening.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Clearing her throat, Ranko asked nervously, “Um, Hey, Cologne? Is Mousse considered a guy or a girl right now? You know, as far as the tribe is concerned?”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looked over her shoulder at Ranko and frowned. “I would think you should know that the distinction is more spiritual than physical, Ranko. If this form becomes permanent, and he chooses to accept that, in spirit, he becomes a woman and is recognized by the tribe as such.”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frowned more deeply, her eyes still focused on Mousse going into a defensive posture, awaiting Shun’s attack. “Uh, that’s sort of what I thought. So, if he thinks he’s trapped that way right now, and finds a way to come to terms with it, that’d make him a girl until he discovered he could change back, right?”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“Oh, no doubt, child. But I would not worry, if he’s ready to fight Shun over his claim to you, I am sure he’s thinking very much as a man at the moment,” Cologne judged, as the flipped amazons began their fight.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pulled herself out of Ukyo’s arms and hurried to the engawa. “Aren’t you missin’ something, old woman?” she challenged taking a good look at the expression on Mousse’s face. It was a fighting grimace, but it burned with a kind of joy too profound for mere combat. “I mean, he is fighting the person he loves, and sh… ah, he is fighting in the spirit of a man.”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Cologne turned once more from the yard to stare at Ranko. Gasping and whipping around to stare at Mousse, she challenged. “He wouldn’t…” To all appearances, Mousse was fighting to her full ability, admirably compensating for the change in anatomy and stature, losing nothing to diminished reach thanks to her style of combat. It was an impressive performance, goading Shun to equal heights of skill and proficiency. No one could claim Mousse intended to take a fall. Not that it mattered. Shampoo had obviously paid close attention to Mousse’s fights with Ranma, and Shun was putting that experience to work. Shampoo had always been an agile and powerful fighter, and the man who replaced her lost nothing of the former and gained a great deal of the latter through his transformation. Whirling and bashing his way through Mousse’s arsenal, Shun pressed the girl hard.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“So, you aren’t gonna try and stop them?” Ranko probed casually.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 is a challenge fight. No one may interfere,” Cologne said sadly. She strained to believe that Mousse would not snatch victory from defeat, but even if she did not intend to lose, she had never been in the habit of fighting Shampoo, much less winning. With the roles reversed, the natural advantage the master of hidden weapons held over his beloved had suddenly been overturned. In his present form, it was all too likely she could not succeed.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With a growing smirk, Ranko found herself silently cheering Shun 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In a burst of fury, Shun closed, casually deflecting or shrugging off Mousse’s attacks with the confidence of certain victory. At close range, Shun smashed the girl’s defenses, and crashed over her in a devastating series of kicks. Mousse gritted her teeth, valiantly blocking the hard strikes, but inevitably, one foot lashed up under her chin, sending her flying over the compound wall. Shun launched herself after, prompting the witnesses to bound across the yard and perch atop the perimeter wall to watch as Shun descended, planting a knee square in the girl’s solar plexus. The air rushed from her lungs in a loud huff, and her eyes rolled back in her head.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Shun picked himself up and stared down at her with a smug look of success. He kept his eyes on her until he was satisfied she was truly out of the fight. “Stupid Mousse. Should know no can win against Sha… Shun.” Flipping his hair out of the way, he turned and looked up at the watchers. Spotting Ranko, he smiled and prepared to announce the primacy of his challenge when Mousse dragged herself to her feet and clapped a hand on his shoulder. Shun whipped around, ready to resume the battle, but paused at the sight of blood flowing copiously out of her mouth and down her chin. “Mousse! You no keep fighting! You badly hurt!” he cried in sudden concern, catching her in his arms as she collapsed against him.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Mousse nodded, gasping for breath and spitting blood to the side. Meeting Shun’s eyes, Mousse sighed and announced, “You win.” Without warning, though by this point several people expected it, she adhered her body to his in a classic amazon glomp and pressed her mouth over his. Shun stiffened in shock, brain suddenly overwhelmed by the realization of what had just happened. Ranma, who had been as surprised as Shun, fell off the top of the wall into the street next to the switched couple. Shun was still transfixed when Mousse pulled back and looked into his eyes adoringly and said, “Wo Ai Ni, Airen.”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turned to Ranko and smiled, “Well, I guess that takes care of the challenges from those two. Go get the bride before her husband kills her. I’ll speak to Kasumi about the wedding feast.” Ranko stared at her a moment, but caught sight of Shun about to wrap his hands around Mousse’s throat and jumped in to separate them. Ranma bounced up and helped by restraining Shun, dragging him off to “sympathize” with him over the shock of “winning” an amazon bride. Ranko suppressed her giggles, wishing she could pay more attention to Ranma’s little revenge on Shampoo, and took a good look at Mousse. She quickly determined that the bleeding was not from internal injuries. That last kick to the chin had caused Mousse to bite deeply into her tongue. Picking her up and taking to the roofs, Ranko carried her towards Tofu’s clinic, deciding a professional should determine if that was the worst of her injuries. Besides, she was grateful for an excuse to really stretch her legs!</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Ranma Nibunnoichi - Reflections</w:t>
      </w:r>
    </w:p>
    <w:p w:rsidR="00F17B9D" w:rsidRPr="000958EC" w:rsidRDefault="00F17B9D">
      <w:pPr>
        <w:spacing w:line="360" w:lineRule="auto"/>
        <w:rPr>
          <w:rFonts w:ascii="Montserrat" w:hAnsi="Montserrat" w:cs="Arial"/>
          <w:sz w:val="24"/>
        </w:rPr>
      </w:pPr>
      <w:r w:rsidRPr="000958EC">
        <w:rPr>
          <w:rFonts w:ascii="Montserrat" w:hAnsi="Montserrat" w:cs="Arial"/>
          <w:sz w:val="24"/>
        </w:rPr>
        <w:t>A. V. Morgan</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Part Forty-One: With This Spring, I Thee Bed!</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Before Ranko could reach Tofu’s clinic, Fa Shen caught up to her and Mousse. Fa Shen had been stopped short of the kitchen by Cologne, who had noticed Ranko’s recovery and decided to ask “Ranma” if she was prepared for her mother to learn what had happened when Ranko showed up at the clinic. Fa Shen and Ranma had both picked up the hint from Ranko to keep her recovery a secret for the moment, including what had happened to Ranma and Fa Shen in the process. Dropping the planning for a celebration for Mousse and Shun’s union on Nabiki, Fa Shen had raced after Ranko, praying she reached her in time. Fortunately, Mousse had convinced Ranko that she was not severely injured and the pair had come down from the rooftops to walk along the side walk while they talked about what had happened. They were both surprised when Fa Shen dropped in on them, and Mousse cast suspicious looks in their direction when Fa Shen took Ranko aside to pass on the warning. Ranko had completely forgotten that Nodoka had gone with Tofu to the clinic to learn about Ranko’s former curse.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don’t think she’s still there, do you?” Ranko challenged.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shrugged. “I don’t know. She didn’t come back to the dojo, though. I know it’s been a couple of hours, but I am sure she had a lot of questions. The point is,” she emphasized, “do you want to take a chance on letting her find out what’s happened now?”</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crossed her arms and shifted from foot to foot, while she looked down in thought. Some instinct for self preservation had prompted her to keep what happened in the furo a secret for the moment, while she tried to decide how much should be revealed to the others. It was not hard to imagine how Nodoka would react if she learned about the legacy of the curse, and how it was discovered. Anyone would find the bond between Ranma and Fa Shen perverse, but Nodoka was almost certain to find it incestuous. No one had really said anything, but it seemed obvious that the simplest way to deal with Fa Shen’s presence was to think of her as Ranma and Ranko’s sister. Fa Shen had no other family, and it was becoming obvious that Ranma and Ranko really could not be separated from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Looking up, Ranko commented, “I don’t like the idea of hiding things from her immediately after clearing up everything else. She won’t like the idea of you two having sex together, but it does save you from having to get cursed like me. If we hide the truth, and you two keep trading places, she’ll eventually figure it out. Do you think that’s a good idea?”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don’t know. It would probably be easier if we got cursed anyway, instead of swapping bodies. I can’t think of any way that won’t cause problems unless Ranma and I were married to each other. I’m not really that comfortable with the idea of him sleeping with other men using my body,” Fa Shen admitted, being painfully conscious of the fact that her current body had been with Ryouga. It left her with the feeling that it was not really her body.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didn’t think of that,” Ranko admitted.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hugged herself, rubbing her shoulders. “Maybe we should let Mousse see the doctor alone and go back to talk about this with Ranma. He and I need to figure out if we can live with things this way,” Fa Shen suggested.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nodded, and went over to Mousse, “Hey, Mousse. I need to go back to the dojo and talk to Ranma and Fa Shen about something before I see my Mom again. Are you okay to see Tofu on your own?”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told you before I was fine. It’s okay,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With that assurance, Mousse continued down the street leaving Ranko and Fa Shen to watch her retreating form. When she turned a corner, the twin girls exchanged a look and sped back to the dojo. It did not take long to track Ranma down and pry him away from a fuming Shun. From his scathing comments, it seemed clear that Shun thought the boy was Fa Shen acting like Ranma to exact a little revenge for his transformation. Once the three teens were alone in the dojo, Ranko and Fa Shen pounded Ranma on the head a few times for thoughtlessly risking their new secret.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“Do you want people to know you can trade places by having sex!?” Ranko growled, before outlining the brief conversation she had with Fa Shen on the sidewalk. Ranma suggested just telling their mother that it had been him who had been turned into a guy, causing Ranko to roll her eyes. “That would still force us to tell everyone else, so they didn’t tell her the truth.”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 truth about what?” a familiar, ancient voice intruded. The trio almost jumped out of their skins before turning around and looking down at Cologne. She smiled, sensing that the three were talking about Ranko’s restoration. “Surely you didn’t think I would not notice that Ranko was back to full strength, children?” she reprimanded them. Unfortunately, it was obvious that there was something she did not know. Having walked in on the last thing Ranko said, she was not aware of what the three were conspiring to keep secret. Seeing them clam up, Cologne sighed. “Obviously, you are not just worried about Nodoka learning that the two of you had sex. Since I am surprised to see Ranko has recovered so quickly, I assume that something unexpected has happened.”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could say that,” Ranma quipped, trying to look nonchalant.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nodded. “I doubt that whatever it was will remain secret for very long, but if you do not wish to confide in me, then I will let it go for now and focus on what I came in here to speak with you all about.”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This roused their curiosity, even as they breathed a sigh of relief at the temporary reprieve. Taking the lead, Ranko asked, “I guess this has to do with what you learned from the Guide, right?”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Cologne nodded once again. “I learned some things that are concerning for everyone who has been transformed today, but the worst news falls on Fa Shen, I am afraid,” she announced solemnly. Fa Shen was hard pressed to contain her reaction, which would have betrayed her current position.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Again, Ranko prompted the elder to continue. “What is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 is mostly what I suspected when I read the back of the Instant Nyanniichaun packet,” Cologne informed them. “As you all know, the instant curses are usually good one time only. They work the same as genuine curses, imprinting the transformation upon the spirit of the subject and using their ki to power it. The difference is that the instant lacks the raw power to brand the spirit and leave a permanent impression. If you think of it as a tattoo, of sorts, the instant is just painted on the surface while a genuine curse is stained under the skin. Under normal circumstances, no one can remain in the cursed state long enough, with the instant version, for the false tattoo to rub off. Unless, of course, the curse is locked.”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 trio exchanged looks, and Ranma spoke up. “Wouldn’t you just change back to normal when the instant curse wore off?”</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are forgetting how the curse works,” Cologne asserted. “If you recall, the curse destroys the original form, storing the memory of it in the infected part of the spirit. If the curse breaks down, the form it is holding becomes lost with it. For a normal person, the danger of locking the instant curse is the risk of being permanently transformed. For a cursed person, the danger is posed by what happens when the instant interacts with their curse. Because the water Akane threw was cold, the original curses of Mousse, Ryouga and Genma were activated. As always, the transformations were almost instantaneous. The human eye is not quick enough to catch where those transformations ended and where the instant curse activated on their cursed forms and took over. So, at present, the forms of their real curses have been shifted into the fabric of the temporary curses.”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“So, they might end up with curses like mine?” Ranko frowned.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“If the temporary curse has fully disintegrated before the lock wears off, then yes. If, instead, the lock wears off while the temporary curse is breaking up, part of the original curse will become mixed up with the instant cursed form when they change back to normal.” Cologne turned to Ranma, still unaware that he was not Fa Shen, “In your case, the danger is greatest because the lock on your form will not wear off on it’s own. If you are not unlocked within a week, this will become your permanent form.”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“Will he be able to get cursed again, or would the chisuiiton still prevent that?” Fa Shen asked hastily.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 is hard to say,” Cologne admitted. “I know an instant curse can work over a chisuiiton lock, because it’s just on the surface, but it still might be necessary to use the Kaisuifuu on Fa Shen before she will be able to acquire a Nyanniichaun curse. In any case, I have asked the Guide to contact Herb and have him meet us at Jusenkyo. We cannot wait for Mousse to regain his duck form to fly us there in the trap mirror. We need to leave at once if we are to get there in time to help Fa Shen get back to normal.”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three teens exchanged looks and then asked Cologne to let them speak in private. Sensing how troubled they were, Cologne did not protest, and excused herself, saying she would see to it they were not disturbed until they came out of the dojo. When she was out of earshot, Fa Shen turned to Ranma and quickly explained her unease in her present body.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know it sounds stupid, but this doesn’t feel like my body. I mean, how does it make you feel to know the body you are in was with Shampoo?” she pointed out, blushing mightily.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twitched and squirmed in discomfort. “Why did you have to remind me?” he complained. The notion of sex with Shampoo did not repulse him on a physical level. It was cementing a relationship with her that seemed most disturbing, and that had not really happened for Fa Shen. It certainly did not tie Ranma to Shampoo. All the same, a body had it’s own memories and history. It was somewhat unsettling to know that she could remember having sex with him, but he not remember having sex with her. At least with Copy-Ranko and Ryouga, he could remember the parts he had not actually been there for. Even the girl’s spirit had become a part of him, since he claimed the ki she possessed when he woke up and drained the rest of his share from Ranko. Shrugging, he added, “I admit, it’s kinda creepy, but, if you take this body back and unlock the curse, we’ll both go back to being stuck as girls and we won’t be able to change bodies anymore.”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“I’ll be honest, I’m not sure I want to be trading bodies like that. I’m not sure I like what we have to do to do that,” Fa Shen complained uneasily. That was not entirely correct. She enjoyed what they had to do, but it seriously complicated things. When she thought of sharing their bodies for the rest of their lives, it did not seem possible for them to have separate lives. Or relationships outside of their own. If Ranma was not a male version of herself, something like this would force her to marry him. On a deep level, she already felt like she had. She could not say that to him. So she had to put it another way quickly, before he took what she just said as a rejection. “I mean, it’s not that bad if we’re just sleeping with each other. I don’t mind sharing myself with you. I just don’t like the idea of you sharing ‘me’ with anyone else, if you get my meaning.”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wouldn’t want me to sleep with other guys, like Ryouga.”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“I’m sorry,” Fa Shen looked down. “When I think about this with other people involved, I don’t really like it. It would be better, if you wanted to be free to do what you want as both a boy and a girl, to just get a curse and master it. At least that way, whatever you did, it would be in your own body.”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do you even want to be a boy, I mean, even part time?”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don’t know, Ranko. To be honest, the only interest I have in it is for the sex. It’s the only thing I’d really have to be a boy for. If I had a male curse, I’d probably make more use of it, but the only thing that makes getting a curse tempting is being able to have sex that way.”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nodded in silent agreement. There were a lot of things he liked about being a girl, but the only thing that would be impossible to give up was the possibility of having sex as one. Unlike Fa Shen, however, his attachment to his female self was profoundly reinforced by his feelings for Ryouga. If all he had was a desire to have sex as a girl, just the process of trading bodies would satisfy him. Unfortunately, he wanted more than that. Fa Shen was not wrong to fear that Ranma would use her body to continue a physical relationship with Ryouga, because he loved the lost boy.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I guess we’re off to China, then,” Ranko announced. At least part of Ranma’s idea would still work. Checking her pocket, she confirmed that she still had the compact. Nodoka had given it back to her before leaving the Tendo home. They could purchase one plane ticket for whoever carried the compact, and the rest could ride it out in the mirror. It would still take most of a week for them to reach Jusenkyo, once they arrived in China. “I’ll go talk to Nabiki about getting a plane ticket, and we can decide who is going to carry the mirror.”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“I’d better call Ryouga and Akane and have them come back here. I doubt we can find Pops and Mr. Tendo fast enough, but I know everyone else will want to come along in case they need to use the springs to straighten out their curses,” Ranma declared, heading to the door of the dojo.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“When you are done, I think we should switch back, Ranma,” Fa Shen caught him by the shoulder. “It will be easier to hide our secret if we are who everyone thinks we are.”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piped up, “If you’re going to do that, you might as well do it now, since we have some privacy.” She pulled out the compact and waved it for them to see. “If anyone gets past Cologne, I’ll be the only one here in the dojo, and you two will be safe in the mirror. It will give me a chance to work on overcoming the feedback. If I can fight while you two are busy, your bond could still be useful as a secret weapon.” Ranma and Fa Shen saw no reason to argue with her.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In the wash area of the Hibiki furo, Akane Tendo sat naked before a bucket of water and tried to control her breathing. Every step she had taken on the path to this moment of truth had tested her nerve and determination to the limit. The immensity of what she had decided to do had bled her legendary temper to death, starting from the moment she grabbed Ryouga by the hand and began to lead her home. With her conscience nagging her, she was tempted to let Ryouga off the hook, but even if she found she could not force the recently made girl have sex and still be able to live with herself, she had pried into her new rivals doubts and uncertainties about being a girl for Ranma sake. It had not been hard to lead Ryouga into convincing herself she needed to participate in this experiment. Akane further salved her guilt by doing everything she could to help put Ryouga at ease with her new body, and forgiving her for P-Chan’s betrayal. It was sort of funny how that worked out in Akane’s mind; since the greater trust had been invested in the little black pig, the majority of her hatred fixated on P-Chan. P-Chan’s association with Ryouga roused enough anger to warrant severe bodily harm, while the new face of a female Ryouga was enough to completely diffuse Akane’s wrath.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 had actually been fun to spend time with female Ryouga, helping her with feminine things. Fortunately, they had made it to the Hibiki home before Ryouga’s bladder burst. That scene had made Akane wonder how Ranma had survived his first week as a girl with just Genma to rely on. Akane had spent the next half hour or so helping Ryouga assemble a wardrobe for his female form from clothes he had outgrown in junior high. They had talked about their plans—once she had infected Ryouga with her own fears, the sexual experiment had become “their” plan—and agreed to take it one step at a time. They had both been sweating and breathing heavily in nervousness by the time Akane forced herself to take her first big step.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was sitting across from Akane, still troubled by the youngest Tendo’s intention of locking herself in male form with water proof soap. Because she only had one packet of Instant Nanniichaun, Akane had felt it was necessary, but Ryouga had argued against it. Not even knowing of the danger it posed, since they knew nothing about what Cologne had learned, Ryouga sensed Akane’s family would probably kill her for letting Akane turn herself into a boy for a whole week. Of course, the rest of their plans were enough to get them both in serious trouble anyway. Unable to discourage Akane, Ryouga had insisted on being there when she changed, in case the shock caused Akane to stumble around, fall into the furo and drown. Considering what Akane planned to do with Ryouga’s nubile young body, she had refused to hear any complaints about seeing Akane naked again.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“Are you really sure you want to do this?” Ryouga asked once more, when several long minutes had passed and Akane had not moved.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looked up at Ryouga, a slightly ill and terrified look on her face. “I have to. I just… everyone else got cursed by accident. I don’t think anyone’s tried to do this to themselves on purpose,” Akane grumbled, looking down into the bucket. The bar of water proof soap lay at the bottom of the bucket, from when she filled it up. The instant powder was already mixed into the soapy water. All she had to do was tip it over her head, just like a normal bath, and it would all be over. She would scrub herself down with the bar of soap, for good measure, and finally know what Ranma, Shampoo and all the others did.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“Do you want me to do it?” Ryouga prompted. The waiting was beginning to shatter her nerve, and the itching in her nose warned of an impending nosebleed. The fear of what they planned had suppressed her naughty thoughts, but the longer she looked at Akane in the nude, the harder it was to keep her thoughts from straying and making her blood pressure rise.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shook her head. Gritting her teeth, she whispered a silent prayer and doused herself in one motion. Her eyes closed as the chill water poured over her head and caused her entire body to tingle with numbness. The sensation only lasted an instant, but it was enough to make her think several times about opening her eyes. When she did, it was to stare over at Ryouga as the girl crashed to the floor in shock. Her eyes were instantly captured by the full length mirror on the back of the bathroom door. The boy looking back at her was pale with fear.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“Ohgod!” Akane gasped, and flinched as he saw his reflection’s lips move in synch with the low voice that escaped his throat. He stood up on shaking legs to study himself in all his glory in the glass. His first thought was how sexy he looked, and that provoked an instant response from down under. Blood rushed from Akane’s brain, causing the new bit of flesh to thicken and strain upwards. As blood geysered from Akane’s nose, he keeled over backwards, unconscious.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Ryouga quickly roused herself and raced forward to catch the boy, and keep him from dashing his brains out on the edge of the furo. Ryouga, long used to marveling at the androgynous beauty of Akane, was almost breathless at the sight of the Adonis in her arms. Akane had always been muscular—earning her both Ranma’s taunts and silent admiration. The boy in Ryouga’s grip was, as the saying went, ripped. Not grotesquely muscled, but every muscle was perfectly defined. Hastily shifting the boy’s weight, to lay him out on the tile floor, one of the questions Ryouga had fretted over was instantly answered. “I can definitely be attracted to a guy,” she muttered, backing off with trembling limbs.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While she waited for Akane to recover, she silently debated her discovery. She thought back, half afraid of finding that her attraction was more than a product of her present form and her long crush on Akane. As a man, Ryouga certainly had been able to recognize masculine beauty. There were a number of times when Ranma and Ryouga had bathed together in junior high. That had been one of the perks of being Ryouga’s friend, when Ranma and his father camped in a vacant lot during their stay in Ryouga’s neighborhood. They were supposed to live in a grounds house where Genma was working for their keep, but of course Genma had never done any of the work so they were quickly out on the street. The end result was that Ryouga had seen Ranma in all his glory many times back then. With a tortured sigh, Ryouga admitted that she had found the other boy attractive, and, as a boy at the time, suppressed his reaction.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“But I’m not gay,” she whimpered.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heard that and cracked an eye. Before he could stop himself, his hands had moved to cover himself, leaving himself with a handful of something, but not where he expected. Sitting up, hands flying out as if they had grabbed onto hot coals, he stared down into his lap and began to hyperventilate.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In an instant, Ryouga was at his side, placing warm, relaxing hands on his shoulders and looking into his eyes, “Take it easy. Breathe in. Hold it… okay, let it out. That’s good. Take another deep breath, just keep looking in my eyes.” She continued with this until Akane had calmed down. She then shifted her attention to massaging his arms and legs, helping Akane relax into her new form by stimulating the muscles. “I know this is really weird, but trust me, it’s nothing like turning into an animal. Not that much is different. If you think you are ready for it, you should try standing up and walking around. Let’s get out of here and get you into some clothes, okay?”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was grateful for the suggestion. If he did not get dressed, he would be tempted to explore, and that might not be a good idea at the moment. Only Ryouga’s calming touch and soothing voice had kept him from completely losing it, and even then there was a voice in his head screaming at him for his stupidity. “Thanks, Ryouga,” he murmured, trying to keep his voice to a whisper to disguise the change in pitch.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“It’s not a problem, Akane. I wish you didn’t have to do this, but… I understand. I’ll help you though it, same as you did for me,” she promised, offering a hand to the boy to help him stand up. Once Akane was on his feet, Ryouga grabbed a towel, quickly sluicing the remaining moisture off of his form and tying it around his waist.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“Oh! Wait! I have to use the soap, so this doesn’t wash off!”</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“Are you sure you want to do that? I mean, you can’t avoid…” Ryouga trailed off. Akane met her eyes, and shook his head. Ryouga sighed and led him over to the bath stool. “Alright then. I’ll wait over by the door for you to finish.”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nodded and reached for the soap and another bucket of water. With grim determination, he lathered his body, enlisting some more help from Ryouga to wash his back. In spite of his dread, he paid careful attention to his private region, taking the opportunity to get acquainted with his manhood. Unfortunately, Ranma had never confided the trouble he had with his first bath, and to Ryouga’s shock, Akane proved just as susceptible. When Akane finished and looked up in a pleasure induced haze, he saw Ryouga plastered with her back to the wall gnawing on her fist.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Without even thinking, Akane beaned Ryouga on the head with the soap. “What is it with you and watching!?” he shouted, as Ryouga covered her head and finally looked away. Grumbling, he turned his back to her and proceeded to rinse himself off. By this time, a chill had set in, so he climbed into the furo. Akane settled back and closed his eyes, soaking in the heat. A few moments later, he heard a bath stool shift under Ryouga’s weight and a tap open to fill a wash bucket. Opening his eyes, he noticed that Ryouga had stripped down and fetched a different bar of soap. “What do you think you are doing?”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looked over her shoulder. “I need a bath too, so I might as well get it out of my system,” she stated. It had not occurred to her, until Akane had become engrossed, what would happen the first time she bathed. Now, it seemed obvious, and given her past history with Akane, she had no business trying to hide her own immodest behavior. “I can’t really complain if you want to watch. I don’t really have the right to hide anything from you, do I?”</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looked down into the water. It was penetrating that the qualities he had liked in Ryouga had been genuine. The lost “boy” was just as bad as Ranma in a lot of ways, a true social moron, but there was a sense of honor there. Gently caressing what this experiment had gifted him with, he replied, “I guess I don’t have the right to call anyone else a pervert anymore. I… I’ll watch… if you want me to.”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considered that, and then turned around on the stool to face the boy. With an impish, if self-conscious smile, she picked up the soap and did her best to proceed as naturally as possible. “Maybe you should. You might want to know if you find girls attractive that way,” she teased. It was mostly bluster and posturing, but considering what they had planned, they really needed to break the ice and get comfortable with this sort of thing. It did not escape Ryouga that, whatever the outcome of Nodoka’s test, there was still a good chance that she might ultimately end up sharing Ranma with Akane.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did not say anything, and he did not try to avert his eyes. There was something too fascinating about seeing how a boy would respond to being in a girl’s body. It did not take long for Ryouga to become oblivious to her audience. That was a good thing, because the nature of Akane’s “applause” would have done bad things for her ego. In defense of Akane, he was just discovering the peculiarity of the masculine brain, and it’s response to visual stimulus. Akane’s endurance was the first to collapse, allowing him to rescue Ryouga from the torturous ordeal Ranma suffered his first time. “Ryouga! Ease off, idiot! It… er… doesn’t work the same for girls,” he blabbed, before clapping a hand over his mouth.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jerked out of her trance and paused, blinking. “What?”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searched his brain for the right term, and then responded. “Don’t try and make yourself ejaculate. It’s not that common for girls, and you’ll make yourself pass out trying to the first time. That was your third orgasm, so give yourself a rest!” he urged, flushing darkly.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considered that, and sighed in relief. “I’m glad you explained that. I thought I was never going to come!”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cringed. Ryouga blushed and proceeded to rinse herself off before joining Akane in the bath. Akane ran more hot water to heat the cooling furo, then relaxed back once more. After Ryouga got comfortable, Akane croaked, “I still don’t believe I am doing this.” Across from her, the girl nodded. Their indulgences had done a lot to ease the tension, but they were both still uncomfortable and kept their distance. For the first time, Ryouga was glad of the fact that her parents were constantly absent whenever she visited. The only problem was, when the phone started ringing, there was no one there to answer it, forcing Ryouga to race out of the bath in search of the phone. Fortunately, as long as she had the sound to home in on, she was not in danger of getting lost. Even more fortunately, Akane had realized the danger of letting Ryouga out of his sight, and he soon followed, bringing towels and clothes for both of them.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thanked him, and finished the conversation. Turning to Akane, she announced, “That was Ranma. She said we need to come back to the dojo.”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pushed his damp hair back in irritation, “Did he say why?”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frowned, “Yes. If Fa Shen doesn’t meet Herb at Jusenkyo before a week passes, she’ll be stuck permanently as a boy.”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 was enough to make Akane forget his exasperation. Looking down at himself, and imagining himself stuck that way forever, he shivered. He had not planned on letting Ranma see what he had done so soon, hoping to have settled his doubts about being a man for Ranma first. “Damn. This is too soon.”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picked up on his thoughts, and bit her lip. “It sounded like they didn’t expect to leave until tomorrow morning. If you can get us back there before breakfast, we still have time…” she trailed off, leaving the offer hanging.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crossed his arms and thought hard. It would be too easy for people to guess what she had planned if she was seen like this tonight. There would not be another chance to be with Ryouga alone. Meeting her eyes, he challenged, “Are you sure? You really don’t have to do this if you don’t want to.”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 both need to find out, Akane. At least if it doesn’t work with you and me, Ranma doesn’t get hurt. I’d rather not have that happen with him,” she stated softly, the fear showing clearly on her face. “I’ll call them back and tell them we’ll be there in the morning.”</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Ranma hung up the phone and stared at the wall. Around her, the rest of the household was running around preparing for the wedding feast for Shun and Mousse. While Ryouga had not been told about what had happened, Ranma decided Ryouga had been smart to put off coming back to the dojo until the next morning. Sighing deeply, she turned and returned to her room. From the conversation, when Ryouga called back, it was painfully evident that Ryouga was taking advantage of her transformation to find out if she could be girl enough to satisfy Ranma. The red-head tried to suppress the guilt she felt for inspiring her lover to consider such a thing for her by focusing on the fact that Ryouga’s predicament had encouraged Akane to forgive the lost “boy” for P-Chan’s betrayal. Not that he envied Ryouga for having Akane teach her to be a girl. At least Ryouga was in no danger of becoming more than a tomboy with her help. It would have been much worse if Nodoka had been the one to tutor Ryouga. With a rueful laugh, Ranma recalled her mother’s announcement when she returned to the dojo. Fa Shen had been right to have them switch back. Ranko was keeping her recovery a secret still, so it had not been a complete disaster when Nodoka discovered that Fa Shen had been turned into a boy. Still, the prospect that Ranma and Fa Shen could heal Ranko now had prompted Nodoka to take Ranma aside and tell her that, while she could not condemn what had to be done for Ranko, the position it put her in made it even more necessary for Ranma to learn how to be a lady.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 taking notice of the wedding preparations for Shun and Mousse, insisted on beginning Ranma’s training tonight. The only good side was that what Nodoka had in mind was no worse than what Ranma endured on Copy-Ranko’s date. Poor Fa Shen was definitely getting the worst of it, since, in Nodoka’s odd way of looking at things, Fa Shen had earned an honorary place in the family as Ranma’s “lover”. Nodoka had taken him aside to emphasize how important it was, under the circumstances, for him to be a “gentleman” for her daughter. Fortunately, as an amazon, he already possessed most of the manly virtues Nodoka required. Straining to understand her reaction, it took Nabiki’s observation to put the triplets at ease. The way Nabiki saw it, the strangeness Nodoka returned home to was normal in comparison to what happened that morning, allowing her to confront three more sex changes and take them in stride. “Normal is entirely relative, believe me!” Nabiki laughed. When Nodoka heard about what happened to Soun and Genma, she had sat down at the table and laughed until tears were streaming down her face.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 Ranma shook her head at the memory and joined Ranko in the search for suitable clothes for the evening. Ranko informed her that, because it was an amazon wedding, she was able to convince their mother that they should dress appropriately as amazons—pulling out a pair of Chinese cheongsams. Ranma immediately approved of the sleek, silk, high collared dresses, since the high slits made them practical for combat. Ranko reminded Ranma of how the old man—the one who gave her the Chinese outfits she had become identified with as Ranma—had forced her to accept the dresses, when he discovered her curse. Because most of Ranma’s clothes had been destroyed by the endless confrontations with Shampoo, and he had been broke, he had jumped at the chance to win a free wardrobe by challenging the old man. Ranma’s task had been to ruin his clothes. That had proven almost impossible, since the wiry old tailor had been a skilled martial artist who emphasized special techniques to manipulate clothing. The way he used his ki to reinforce and repair cloth, or even make it into a weapon, had verged on magic. When Ranma succeeded in reducing the tailor’s clothes to rags, he had conceded defeat and then offered to teach Ranma his techniques while he demonstrated his ability to restore the outfit by brushing it down and pulling it into order.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“Once he showed me how to do it, it wasn’t that hard to do. It’s not that different from using ki to heal, but it seems more impressive because clothes are a lot simpler than flesh,” Ranko commented, as she smoothed out the cheongsams, erasing every sign that they had been crumpled up at the bottom of her backpack for almost a year. “I never thought I’d need these, but now I am glad he made me take them too.”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just stared. Shaking her head roughly to snap out of the memories Ranko had evoked, she shuddered, “It is so weird listening to you talk about stuff like that when my memories say that all happened to me.” Ranko met her eyes and nodded in agreement. She did not need to say that her one year hardly compared to the sixteen Ranma had on her. Without comment, they stripped down, chose appropriate undergarments, and slithered into the dresses. Taking turns, they brushed out each other’s hair and called Nodoka up to style it for them and help with make up and accessories. It was as Nodoka was applying eye makeup to both of them that she noticed that Ranko’s eyes were actually grey. Before she could comment on it, Ranko snapped out of her reverie and as her mood shifted they changed back to the blue Nodoka was familiar with. Curious, Nodoka began to ask questions evoking other moods in the girl, and discovered her eyes could also shift to green. Under the same type of probing, she determined that Ranma’s eyes remained the same brilliant blue. Smiling in satisfaction, having found a reliable way to tell the girls apart, she kept her observations to herself and ushered the girls downstairs to dinner.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and Ranma wandered off to check on Fa Shen, who was in charge of Shun for the evening. Nodoka sought out Cologne and mentioned the eye color changes she had noticed in Ranko. Ever observant, the matriarch pointed out that Nodoka and Fa Shen also had this characteristic, as of that morning, and explained that the Togenkyo water had probably affected eye color as well as hair color. Ranma-kun had always had grey eyes, while Ranma-chan and Nodoka had always had blue eyes, so the difference had probably been due to the different effect of the Togenkyo taint on male and female victims. To test her theory, Cologne had Ranma take a drink from her flask of Togenkyo antidote. Additional probing showed that Ranma’s eyes now altered according to mood, confirming that the last vestige of the taint had been removed from her. Nodoka pouted at having lost an easy way to tell the girls apart, but shook it off.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“How does one ever get used to such things?” Nodoka complained wearily. Just a day ago, even a simple thing like this change in eye color would have seemed miraculous, but rather than feeling jaded by what she had witnessed this day, she was simply exhausted by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laughed, “Oh, believe me, there is no getting used to it. I am no stranger to myths and legends come to life, but in all my days I never expected to see so much in one day! I don’t know what it is about your child, Nodoka, but in any incarnation she seems to be a favorite toy of the gods.”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 shuddered. She was not a person to speak lightly of the hand of the kami in people’s lives. It was certainly true that Ranma and company rivaled Happosai as a focus for pure chaos. On the other hand, the karmic burden on her child, or rather children, was a telling testament to the seriousness of Ranma’s unnamed legacy. More than ever, she wished her father had confided in her, or at least warned her that the family debt might have supernatural significance. It could not be just coincidence that so many improbable things would unfold in one person’s life. No, she suspected that there was a different curse on her son’s head, and that she had only seen the beginning of its effects. Putting that aside for a moment, she turned back to Cologne. “What was it you wished to speak to me about, Elder?” she asked politely.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smiled, “I see you are taking your children’s amazon heritage seriously, Dear. I should say, from what I have seen, you would make a fine clan matriarch, Nodoka.” Watching the younger woman blush, Cologne chuckled lightly. Clearing her throat, she got to the point, “As I am sure you are aware, Fa Shen is cut off from her own time and her own family. I understand that in the present circumstances it would make you uncomfortable to think of her as family, but Ranma and Ranko are the closest thing she has to family in this day and age, and you are the closest thing she has to a mother. I point this out because, with the condemnation of my heir, Shampoo, I am considering making Fa Shen my new heir. I do not wish to conflict with any possible claim you might make to her, so that leaves me with adopting you, so that all your children may be considered suitable heirs to my position.”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 blinked in surprise. “Me?” she asked in surprise.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preferably you. Not necessarily your husband, mind you,” Cologne grinned. As Nodoka blushed in anger, there seemed no need to state her reservations about bringing Genma into the tribe. “However, the question you might be asking is, what qualifies you, in particular, to bear this honor. No?”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nodded, dismissing thoughts of her husband.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“Well, as I have mentioned to your children, I believe that you are the descendant of one of the victims of the Nyanniichaun who had the fortune to be marked by Fa Shen’s ghost. The resemblance is simply too uncanny to be anything else, and the stories your father told you add some substance to the idea. I was too hasty in dismissing his claim that your mother was an amazon. If she bore such a curse, it would have granted her instant membership, for we would do anything to preserve the bloodline of Fa Shen as it has been passed through that spring for fifteen-hundred years. As the mother of Fa Shen’s reincarnation, this is doubly true for you.”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“Oh my. I don’t know what to say.”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hope you say yes, but I give you a week to make your decision,” Cologne proclaimed before moving on. “As you know, Fa Shen is not over fond of being a man, and the intimacy with Ranma is a matter of practical necessity. We will be making haste tomorrow to speed her to a meeting in China where she might be restored to normal. If that should fail, she will have no choice but to follow in Ranma and Ranko’s footsteps and assume a curse to restore her womanhood. From there, we can return to the village where you and your children can be formally welcomed into the tribe and all questions about your status resolved.”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questions might those be?” Nodoka asked nervously.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“Well, in light of the crime Shampoo committed against your daughter, her claim to Ranko is dissolved with her honor. As Mousse has become a woman and taken a husband, she no longer may pursue her challenge of Ranko. However, it is necessary to determine if Ryouga is married to Ranma or Ranko, which will require a ruling of the council. I believe the choice you have given Ranma will be respected by the council and will help them reach their decision. If Ranma chooses the boy, I am certain Ranko will not contest it, but if he does not, then Ryouga will belong to Ranko. I hope that this does not upset you, Nodoka,” Cologne amended, bending her head in respectful deference.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 chewed her lip. “As I understand it, the feelings between Ryouga and Ranma have their roots in Ranko. I believe what they have done has blinded them both to the truth, that Ranma is captured by Ranko’s love for the boy, and his love for Ranko has been redirected towards Ranma. I only pushed this decision on them so that they would be compelled to see that for themselves,” Nodoka finally explained herself.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can see you would be worthy of a place on the council yourself,” Cologne grinned, approving of the mother’s firm but gentle wisdom. Nodding, she concluded, “So, then, is it your wish to claim Fa Shen as your child?”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glanced across the room to look at the boy. She found it easy to think of him as another daughter, while at the same time she wished there was some way for Fa Shen to trade places with Ranma, so that it was her son who stood a chance of becoming entirely male. With a heavy sigh, she answered, “I would be pleased to call her my daughter, but whatever happens to her I will recognize her as my child. Although, if you are correct, it would be more accurate to view her as my mother.”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nodded in acceptance. “I suppose that is a strange thing to consider, though you can be assured, Fa Shen herself had no children. She will most certainly look upon you as a mother,” the old woman comforted Nodoka. Having settled the matter for the moment, confident that what was now possible greatly exceeded her wildest expectations, she was free to turn her attention to addressing her Great-Grandchild’s happiness. Politely dismissing Nodoka, she summoned Shun with a gesture, and Fa Shen dutifully followed the brooding boy as he had been charged.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“Yes, Elder Cologne?” Shun opened, after kneeling before the matriarch.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“Make yourself comfortable, Shun. I simply wished to speak to you about your marriage,” Cologne gave Fa Shen a look, and the red haired boy quietly dismissed himself from earshot. Once assured of relative privacy, Cologne spoke directly. “Shampoo, I understand that this turn of events is disappointing, but after what you have done, there is no way I can spare you. As much as it grieves me to see you reduced to this, I have to say I am grateful to Mousse for bringing you back into the tribe. I am afraid that there is no one else who would take you as you are, since you have certainly offended both Ranko and Fa Shen beyond endurance.”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“Shampoo understand, Great-Grandmother,” the boy sighed, taking some comfort from the fact that Cologne was willing to momentarily suspend the fiction he was forced to submit to.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studied him sadly for a moment, before continuing. “Before I comment on your good fortune to have such a loving and devoted wife, I suppose I must point out that there is no certainty she will remain a woman. If Mousse reverts back to normal, there will be no cause for the tribe to accept him as a woman, and this marriage will be dissolved. Furthermore, if Fa Shen also is restored, your exile will be reversed. If it were not to become known exactly what you intended to do to Ranko, it might even be possible to absolve you of that guilt and commute your sentence. You are simply fortunate that locking Fa Shen merely recreated the situation in which she was resurrected, so even the details of that might be kept from the council, permitting you to regain your name and womanhood.”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Shun looked up hopefully.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“Do not rejoice yet. These things are only possible if Ranko and Fa Shen endorse them. I suspect, however sympathetic they may be toward you, that they will not do so as long as you lay claim to Ranko. I have it within my power to make yours and your wife’s conditions permanent, and preserve what you now have. It is the only thing I can guarantee. If you should be restored to normal, and resume your pursuit of Ranko, all she needs to do is state what you did here today, and your life will be forfeit. Do you understand?”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Shun gulped and nodded.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“Good. As things stand, I can no longer consider you my heir. That honor shall go to Fa Shen as reparation for your crime. Honestly, if she were to challenge you for that position, she would claim it easily.” Cologne paused to scan the room, finding Mousse being fussed over by Ranma and Ranko. Narrowing her eyes, she corrected herself. Apparently they were ribbing the neo-girl about the high point of her wedding night. Returning to Shun with a giggle, she decided it was time to clarify something. “Shampoo, I know that you never hated Mousse as much as you pretended. I believe I encouraged your disdain for him with my own disapproval. The thing is, I never really told you why I disapproved of him. To put it simply, I was always of the opinion that he should have been a girl. It seemed such a waste of talent for him to be born a male, especially considering the curse afflicting the men in his family. Why a family of blind martial artists chose to practice a hidden weapons style, instead of the art of fighting blind, I will never understand.”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Shun gaped at Cologne. “You say, you approve of Mousse NOW?”</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laughed, “I suppose I am. Again, the decision is yours, child. I dare say, if Mousse has any more chisuiiton water, she has already made her condition permanent. As far as she knows, you have no other option yourself. Now, you know otherwise. I would prefer to have my great-granddaughter back, but if this marriage is your only chance of happiness, I do hope you will embrace it. If not, then I will do what I can to help you redeem yourself.”</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Shampoo considered, for a moment, how he would react to a Mousse who was not a blind idiot. He had to admit to himself, that the innumerable insults he had suffered through Mousse’s inattention were all attributed to the former boy’s eyesight. A problem Shampoo herself had escalated. In a timid voice he admitted, “If can see good, Shampoo no mind Mousse so much. No can respect warrior who make fool of himself all time. Shampoo never know if he serious or if he just mocking her. Mousse make nice girl, but… Shampoo not so happy to be boy. Want to be Shampoo again. Not know what to do.”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Cologne’s heart ached for her great-grandchild. Therein lay the real problem. Mousse’s love would make it easy for her to accept her current form, and such feelings might, in time, reconcile Shampoo to being Shun. It did not mean the pair would not wish deep down to be what they once were. The best hope for both of them, since the lock on their temporary cursed posed the same risks, would be for them to end up with versions of Ranko’s curse. Neither of them had intended to change sex, and if fate decided to mark them that way, the council would make an exception for them. The danger of exposing either of them to Jusenkyo again, if their curses were compromised, was too great to consider. Rather than share her thoughts, she responded only with, “If the fates are kind, an answer will present itself. Until then, I bid you, enjoy your marriage, for it might not last.”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Shun considered that and then turned to look at Mousse. It was not the ideal relationship he had imagined with Ranko, and his heart ached for the red-haired girl as she stood next to Shun’s wife. No, far from perfect, but it had potential. If nothing else, Mousse would need help fitting in as a woman, and Shun was well equipped to provide it. Even at her worst, when Shampoo had nothing but contempt for the boy, Mousse had been her friend. If he had been at all sincere about his feelings for Shampoo, it was possible that the girl he was now would treat her husband with respect, as an equal, and that was part of her dream with Ranko. Excusing himself, Shun made his way over to greet his wife, and begin the process of repairing their relationship.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Somewhere in the deep, dark forest, two women strained their voices to imitate the manly tones they were used to, as the tried to cling to their lost manhood. They sat on a log close to their camp fire, legs braced wide apart, but certainly not wide enough to accommodate the egos they tried to inflate. However hard they tried, while dousing their sorrows with sake, they could not console themselves for their condition, and fell to poking at each other’s bodies and mocking each other for their fall from grace. It was as the two fathers were falling over each other, so drunk that each was driven to making sloppy passes at the other woman, that a booming, hearty cackle of joy chilled their hearts. As one, they turned their heads to peer through the flames and see the tiny demon that was approaching. While not the first shriek of terror to escape their throats at this very sight, it was the first time in many decades that Soun and Genma were truly equipped to scream like little school girls. That, and the sight of them clinging to each other in mortal fear, was enough to cripple Happosai with tears of laughter.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 happy day!” he cried, as he recovered and lunged over the fire to glomp his two disciples. It only took a moment for the last shred of masculine outrage and pride to shatter before a flood of righteous, feminine indignity spurred the pair to lash out in terrified vengeance. It was one of the most enjoyable beatings the still weakened pervert had ever endured. Many long minutes after Soun and Genma retreated, panting with exhaustion, Happosai sprung up and eyed the two carefully. Then, reaching into a bulging knapsack, he pulled out bras and panties suitable for their new dimensions, Happosai charged back into the fray. He quickly proved that, while he was reluctant to strike either of them in their present forms, he could certainly harass them into a weary stupor.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“Soun! Genma! I can’t tell you how happy it makes me to see you like this!” he crowed, when the pair revived and noticed themselves dressed solely in lingerie.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“Saotome-kun,” Soun gulped, pointing at her old friend with a trembling hand. “Just look at what the master has done to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“Yes, Tendo-kun,” Genma shuddered, pointing back, “Truly, the master knows your tastes.”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“Sorry, sorry… Just remembering the good old days…”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promised never to speak of that again!”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“Under the circumstances…”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“But it was my wife’s idea!” Soun bawled.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know. I know. Akane certainly does take after her mother.”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“Ahem.”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pair suddenly remembered they were not alone anymore. “Gyaaaa! Run, Tendo!” Genma bolted to her feet and sprinted out of the clearing.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“Oh, I just love chases!”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“Yaaaaa!” Soun raced after Genma.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“Have no fear! Happosai is here! Let me offer you girls a shoulder to cry on!” rubbing his hands, the old lecher leaped off in pursuit.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By the end of the night, he would have them trained to wear undergarments more to their master’s taste, and cowed enough to obey him in executing the schemes his demented mind could think up to exploit their new forms to liberate his silky darlings, and the poor, curvaceous beauties that were imprisoned by them. In the morning, the world would tremble at the onslaught of chibi-Happosai, infant molester, his devoted mother Genko and their beloved maid-servant, Sunna!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i/>
          <w:iCs/>
          <w:sz w:val="24"/>
        </w:rPr>
      </w:pPr>
      <w:r w:rsidRPr="000958EC">
        <w:rPr>
          <w:rFonts w:ascii="Montserrat" w:hAnsi="Montserrat" w:cs="Arial"/>
          <w:i/>
          <w:iCs/>
          <w:sz w:val="24"/>
        </w:rPr>
        <w:t xml:space="preserve">AN: It is my hope to wrap this up by Part 45, however, with the plans for a sequel not all the threads opened in this story will be wrapped up here. At least one thread is going to wander off into a side story, if it proves to be a distraction from the emphasis of the sequel. As many of you may note, the opening threat of Reflections has already been resolved, with Ranko’s escape from the influence of the mirror and her recovery. However, things are a far cry from being back to normal! The big question on everyone’s mind, right now, must be: Are all these people going to remain stuck as the wrong sex, or end up with a sex changing curse? Well, all I can say is, people who play with fire tend to get burnt. There was never a realistic chance of all the moths drawn to Ranma’s—or in this case, Ranko’s—flame escaping unscathed. If ever I wished to hear my reader’s feedback, it would be to find out what you all think might happen to the twice cursed members of the NWC! Where will all this chaos lead? Tune in next time to find out! </w:t>
      </w:r>
    </w:p>
    <w:p w:rsidR="00F17B9D" w:rsidRPr="000958EC" w:rsidRDefault="00F17B9D">
      <w:pPr>
        <w:spacing w:line="360" w:lineRule="auto"/>
        <w:rPr>
          <w:rFonts w:ascii="Montserrat" w:hAnsi="Montserrat" w:cs="Arial"/>
          <w:i/>
          <w:iCs/>
          <w:sz w:val="24"/>
        </w:rPr>
      </w:pPr>
    </w:p>
    <w:p w:rsidR="00F17B9D" w:rsidRPr="000958EC" w:rsidRDefault="00F17B9D">
      <w:pPr>
        <w:spacing w:line="360" w:lineRule="auto"/>
        <w:rPr>
          <w:rFonts w:ascii="Montserrat" w:hAnsi="Montserrat" w:cs="Arial"/>
          <w:sz w:val="24"/>
        </w:rPr>
      </w:pPr>
      <w:r w:rsidRPr="000958EC">
        <w:rPr>
          <w:rFonts w:ascii="Montserrat" w:hAnsi="Montserrat" w:cs="Arial"/>
          <w:i/>
          <w:iCs/>
          <w:sz w:val="24"/>
        </w:rPr>
        <w:t>Ja ne!</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Ranma Nibunnoichi - Reflections</w:t>
      </w:r>
    </w:p>
    <w:p w:rsidR="00F17B9D" w:rsidRPr="000958EC" w:rsidRDefault="00F17B9D">
      <w:pPr>
        <w:spacing w:line="360" w:lineRule="auto"/>
        <w:rPr>
          <w:rFonts w:ascii="Montserrat" w:hAnsi="Montserrat" w:cs="Arial"/>
          <w:sz w:val="24"/>
        </w:rPr>
      </w:pPr>
      <w:r w:rsidRPr="000958EC">
        <w:rPr>
          <w:rFonts w:ascii="Montserrat" w:hAnsi="Montserrat" w:cs="Arial"/>
          <w:sz w:val="24"/>
        </w:rPr>
        <w:t>A. V. Morgan</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Part Forty-Two: The Betrayals of Love and Lust</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Ranko stood on the edge of the engawa, facing the koi pond, and stretched her arms up over her head. Altogether, she had been incapacitated by the loss of Ranma and Fa Shen’s ki for just under a full day, and the combination of spiritual paralysis and fits and spurts of physical exertion had left her body a bundle of knots. The urge to step into the yard for a decent workout fought with her desire to protect Ranma and Fa Shen’s secret from their mother. She compromised by drifting into the yard and flowing into a slow kata that would loosen and warm her muscles without betraying her recovery. As she moved, she thought about the things that happened, and mused on how quickly the cool, clear night had settled in around Nerima. She had missed the sunset while she was getting dressed and styled. Smiling, as her body moved freely despite the deceptively tight looking cheongsam, she found herself rejoicing in her escape from the confines of Ranma’s psyche. No longer was she compelled to question and fight her instincts every step of the way. She knew she was still heavily influenced by his experiences, but it did not really bother her if she found herself acting like a boy. The point was, she no longer had to fear acting like a girl. She could just be natural.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 was an intoxicating liberation.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In spite of her inner joy, her steps suddenly faltered. To anyone watching, she caught the slip so quickly they might not have noticed the mistake. It did not matter, since the only person who mattered was painfully aware of it, and what caused it. Resetting herself, she started the kata over, but her thoughts were stalled on what had happened when she “let herself be natural”. The key to that, being herself, was following her instincts, but she wondered if that meant her instincts betrayed her this afternoon. Frowning, she rephrased that. What she did was selfish, and while it did not betray her, it betrayed both Ranma and Fa Shen.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Again, she stumbled as the guilty thought coincided with a difficult step, forcing her to add a correcting maneuver to the kata, violating it’s form. Gritting her teeth, she acknowledged that she had done the same with their triumvirate. She made an impulsive choice, and threatened to violate the integrity of their coexistence.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“Damn!” she muttered, aborting the exercise and falling still. Turning on her heel, she returned to the dojo and sealed herself inside. Arriving where she had been when it had happened, she chuckled grimly. “Returning to the scene of the crime. You’d think Pops’d taught me better.” Shaking her head, she knelt down and tried to focus on what had happened. Everything had been fine when Ranma and Fa Shen entered the trap mirror. Ranko had selected an exercise to strengthen her focus, and when she felt the circuit open, she had been surprised by how well she was able to adjust to the impact of their passion. So many years of disciplining herself in the art—at least as she remembered it—had given her the foundation she needed to embrace that sexual heart, and set her mind above it.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In truth, it was not easy at all, it just had not been as impossible as she had initially feared, after being blown away the first time. It took discipline, and she had discipline to spare, to adapt herself to the overpowering impact and allure of pleasure. It was close enough to pain in that regard that she could cope with it, as long as she was mentally prepared. If they went at it while she was not fighting or training, she knew she would not fare as well. The power that came with the activity had to be channeled, or it would simply floor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Closing her eyes, and taking a deep breath, she moved on to where things went wrong. Satisfied with her ability to function under the onslaught of power and pleasure, her attention had turned to the mystery itself. It was simple curiosity, a desire to understand what she had harnessed, and discover exactly how she could control it. To use it, she really needed to know how it worked. Falling into a trance, she had delved into the circuit and danced through the minds of her other selves. All their thoughts, memories and emotions hung naked before her awareness, like glittering sculptures of light. Some were abstract and amorphous, while others were vivid and engulfing landscapes. As she wandered, she was inspired, guided by instinct to grab hold of the fabric of their lives. With delight, she opened up the doors of Fa Shen’s memory, embracing it as she had Ranma’s the day of her creation. She was shocked by the many parallels of their lives, discovering that she had overcome the flaw in Ranma’s personality that had blocked off everything in her that was Fa Shen. She welcomed a life of rigorous training under the hand of Pa Shen. She suffered the many insane events that traumatized the other girl.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 had seemed to take a long time, but it happened in the blink of an eye. The other half of herself unfolded, and suddenly Ranko felt whole. She had an understanding of where she came from, the things that shaped her both consciously and unconsciously, and where her path deviated from these two tributaries. But even as she was conscious of mending the foundation of her own psyche, she was drawn to the conflicts that were tormenting her other selves. Both of them were having difficulty assimilating and accepting the year of Ranko’s ascension. In concern, Ranko had focused on the flaws that stabbed through the minds of Ranma and Fa Shen like massive shards of broken crystal. As she stared in disbelief, her instincts told her that those shards were pieces of herself, things above and beyond memory and experience, that threatened their sanity. In each, a part of Ranko that their opposite could have embraced which they themselves could not.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opened her eyes and stared across the dojo. “I didn’t mean any harm. I only meant to help!” she cried softly. But that did not matter. She had been impulsive, she had reached out to reclaim those fragments of herself without examining them. Once they were in her possession, there was no giving them back. In retrospect, it was probably best for Ranko that she had claimed them, but there was a difference between what those shards were to her, and what they were to her progenitors. The core of her own masculinity, in Fa Shen, and the core of her own femininity, in Ranma, that the mirror stripped away from her to create the copies. As she watched, the wounds in both their minds were healed, as pure Yin bled off from Fa Shen into Ranma and pure Yang flowed the opposite way through the open circuit. Now, instead of just being bound to Ranko, there was a channel directly between them. Taking back Copy-kun and Copy-chan only made Ranko more whole, but while echoes of the memories those two possessed would remain in Fa Shen and Ranma, the passions behind them did not.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As this comprehension dawned, Ranko had desperately reached out, mostly to Ranma. In some relief, she realized she had not destroyed his love for Ryouga, but she had removed the passion of Copy-chan that drove it. In his own way, Ranma had also fallen in love with Ryouga that night, but it was now no stronger than his love for Akane. Turning to Fa Shen, Ranko could see no danger from stripping away the yearning love Copy-kun kindled for Akane. What the passions of the copies would do to Ranko herself, she could not guess. In addition, sparing Ranma and Fa Shen the copies passion for each other did little, now that they were bound to each other’s essence.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In the heat of the moment, neither Ranma nor Fa Shen had sensed what Ranko had done. If anything, she had left them utterly at ease with themselves. Ranko could not feel proud of herself, since a lobotomy could accomplish the same thing. Fighting her way out of the circuit, sensing that the couple had already changed places, she had used the last of her influence to compel them to withdraw from each other. As they did, she noticed one last thing. Just as the mirror had granted the copies Ranko’s memories, the union she had just severed had allowed the memories of all three to pool. Everything up to the moment Ranma and Fa Shen switched places, all three remembered in one fashion or another.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next time they switch, they’ll find out what I did,” Ranko moaned.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Covering her head with her arms, she rocked on her knees. What she had taken from Fa Shen had eased a burden he had carried from the moment he awoke. But even Fa Shen would be upset about what she had taken from Ranma. Both of them would suffer from the loss of Copy-chan and Copy-kun’s acceptance of their gender, while Ranma and Fa Shen were stuck as the opposite sex. The could no longer lean on what they had borrowed from Ranko. They had the memories, but they would have to find their own acceptance.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Of course, Ranko had not gotten off easy either. Where she had been gender neutral after the split, she was now polarized. The intellectual understanding she had expressed earlier, about being both a boy and a girl, had now become a harsh reality. She NEEDED the curse, or she would soon go insane. Her very psyche had an erotic tension, as one side was aroused by the other. Mixed in with that, the potential for loving Ryouga was now fully realized, as everything that happened on that date with him became part of her. Squeezing her eyes shut, to cut off tears that wanted to spill down her cheeks, she fought off the realization that, in Ryouga’s mind, it was Ranma… That night had bound Ryouga to Ranma. It belonged to Ranma. No matter what happened, that night would stand between Ryouga and Ranko.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thought evoked a bitter laugh.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Wiping her eyes, she stood and scowled at herself. That was what kept causing her to stumble. Not that she had stolen Ranma’s love for her old rival. No, Ranma had her own love, her own reasons to pursue Ryouga. It was weakened, but strong enough to compete with what she felt for Akane. The problem, the betrayal, was that she wanted to take Ryouga away from Ranma. The love was so powerful, she did not think she could fight it. Maybe flee, but fight or flee, she knew she would get hurt.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don’t know what to do,” she confessed to the shadows. Unable to resolve her guilt, but at least able to face it, she exited the dojo, and slipped into the house. Skirting the party, she slipped into the washroom to check her appearance, finding her make up smudged from when she had scrubbed her tears away. Experimenting a little, she discovered that the techniques she had learned to preserve the integrity of her clothing could also be used to restore her face. She lacked the skill to do the make up itself, but somehow, she could tell her ki to put it back the way it had been. The old tailor had to have been some kind of sorcerer. It figured someone could teach her magic if they just told her it was really martial arts!</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The house was lit up like a lantern, spilling curtains of radiance across the yard. Ranko found herself admiring the play of light as she made her way along the engawa from the furo to rejoin the party. As she came to the opening to the Tea Room, she spotted Ranma gulping down the last of her meal. Seated at the head of the table, just to Ranma’s right, were the couple of honor, Mousse and Shun, who had reached some kind of truce about the wedding. Around the table from them sat Fa Shen, Nabiki and Nodoka, all picking at their meal while kibitzing, and of course, Cologne, beaming with pride. Ukyo was helping Kasumi as hostess; Nabiki had decided to make it up to her for the loss of business in recent nights by hiring her as a “caterer”. It was a bald faced payoff to keep the martial artist around in case Happosai showed up. Forty-million yen had brought out Nabiki’s generous side, it seemed. Spotting Ranko on the threshold, Ukyo smiled brilliantly and winked, pointing out a place setting for her intended, next to Nodoka at the foot of the table.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put a smile on her face, and was about to join her mother, when Ranma bounced up and darted past her, shouting her intention to go check up on Ryouga and make sure Akane had not poisoned her with one of her dinners. Ranko stopped spinning in the wake of Ranma’s exit, and found herself looking at her mother. Nodoka shook her head and rolled her eyes, while smiling in maternal indulgence. Remembering that they needed to discuss something, Ranko went and sat next to her mother. Nabiki had checked her paperwork and concluded that Nodoka was the best “courier” for their flight to China. The ticket had been purchased in her name, and Ranko was supposed to check with Nodoka to make sure she understood the plan.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Fortunately, Nodoka had been informed of her role in the mission to save Fa Shen’s womanhood, but she had not realized they were leaving the next morning. When Ranko explained it to her, Nodoka hastily completed her meal, shocking everyone with her imitation of Ranko during her Martial Arts Dining phase. There was no question where her children got their natural speed, though their manners were still in need of polishing. After Nodoka excused herself to rush home and pack for the flight, the wedding feast came to a close. The bride and groom had been offered the downstairs guest room, and were about to sneak off toward it, before anyone summoned them to help clean up the aftermath, when Cologne spoke up.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“Before anyone else wanders off, I need to collect all the Instant Nyanniichaun packets and destroy them,” Cologne announced to everyone in the room. Seeing hesitation on everyone’s faces, she elaborated, “I know, Ryouga has most of them, but I saw some of you pick a few up when he dropped them. I am certain most of you would think twice about using them after hearing they are self locking, however, I cannot take that risk. The product has been banned and I swore to destroy the packets we had.”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Shun, Mousse and Ranko reluctantly handed the packets they had snatched to Cologne, who gathered them up with the empty packet she had retained for informational purposes. A few voices were raised, asking to know what Cologne had learned from the Jusenkyo Guide.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“Well, gather round, then. I will tell you as I finish dealing with these,” the old woman promised. Everyone returned and settled around the table. Cologne asked Kasumi for something she could use to destroy the packets, and she quickly returned with a small, indoor brazier. While Kasumi set it up and lit it, Cologne began to explain, roughly outlining the nature of a curse. She then repeated the tattoo analogy for the benefit of everyone besides Ranko and Fa Shen. “Like all curses,” she stated, moving on to the specifics, “the magic of the instant versions is only active during the transformation itself. The form created by a curse is permanent and true unless the magic is reactivated, until which, the form it replaces is bound up in the dormant part of the curse.”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“And the instant curses are just on the surface of one’s ki, and not rooted deep within it, like a normal curse,” Ranko inserted.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Cologne nodded and continued. “When a temporary curse is locked, there is a chance of that original form, or a cursed form the instant replaces, being forever lost if the infected part of the ki is shed before the curse is unlocked. The same danger exists with the original instant curse formulas, if they are locked, since the locking is the cause of the problem.” Which meant, it did not matter if they were a victim of the improved instant, water proof soap, or the chisuiiton. The risks were identical. Seeing that everyone seemed aware of this, Cologne moved 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“Now, the people who designed the curse locking formulas for both the soap and the new instant curses were not entirely stupid. They knew that if the instant curse was locked for a week or more, the original form of the subject would be lost forever. That is about how long it takes for surface ki to be converted to chi. So, the formula is supposed to last only up to a week. Unfortunately, the thing that breaks down the formula is some component of living physiology or metabolism, which they have not identified, and as we all know, these things are different from person to person,” Cologne pointed out ruefully. Picking up the used packet, from the pile she had collected, she finally explained her demand. “That’s why the improved product was banned, because it was common for uncursed clients to be permanently altered by it.”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“Oh dear! You mean, Father might remain a woman?” Kasumi gasped.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 the horror,” Nabiki quipped, smirking.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Cologne nodded sternly. She carefully fed the pile into the flames of the brazier. “I have some thoughts as to how to minimize the risk, but with him absent on a training mission, I cannot advise him or Genma.” After getting all the facts from the Guide, she had spent much of the afternoon and evening puzzling over them. During the feast, she had come up with an idea for breaking the locking formula. She assured Kasumi she would leave a message detailing her idea that the girl could give to her father, if he contacted her while the rest of them were in China. Returning to her main point, she continued. “As for cursed individuals, locking an instant curse is virtually certain to have some kind of permanent effect. A small percentage remain in the instant curse form, which is to say, these people somehow manage to shake off the original curse and thus cannot return to either of those forms.”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“Actually, the same thing can happen to a normal curse victim who gets locked by the chisuiiton,” Fa Shen interrupted. “It is a known danger of the traditional Shokei Fist training.”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“Ah, if I recall my history correctly, you apprenticed in the Shokei Fist, did you not? Perhaps you should tell us about that when we are through here,” Cologne suggested. Fa Shen nodded and Cologne resumed once more. “Most cursed victims reported having their original or cursed form replaced by the instant form—depending on the temperature of the water used to activate the instant formula—and a few ended up with mutated curses.” This was the danger Genma, Ryouga, Mousse and Shampoo needed to fear most. They had a greater chance of ending up with hybrid curses, since their original cursed forms were the ones superimposed upon by the instant. “The only good news is that the evidence suggests that the older the curse was, the greater the chance of coming out unscathed.”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Smiling at the hopeful looks on Shun and Mousse’s faces, as they clung to the hope they would not end up with mutated curses, Cologne decided to propose the solution she had come up with. “Now, this might also qualify as good news, but as it is untested, I cannot guarantee anything,” she temporized. Seeing she had everyone’s attention, she continued. “As I mentioned before, metabolism is a factor in breaking down the locking formula. There is a physical component, some sort of residue which remains after using the soap, which is probably what the body can break down. As martial artists, you all have high metabolisms, so the important thing to emphasize is that you must not draw upon your ki or expend a great deal of chi as you accelerate your normal training regimens,” Cologne advised commandingly.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“If the lock is broken down, then what happens?” Mousse asked.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“Well, as I understand it, there is a difference between the outcome for a normal victim and a Jusenkyo victim,” Cologne stated, warming her hands before the brazier and staring deep into the flame. “The instant is only capable of two transformations, and it tends to override a genuine curse—but only partially. The first transformation asserts the form held in the instant curse. The second transformation removes the temporary curse. Now, with instant curses, the trigger is set by the temperature of the water used, so in our case the first transformations had a cold water trigger. On a normal victim, hot water is then required to reverse the transformation. On a Jusenkyo victim, however, a pre-charged transformation gets stored in the temporary curse. Thus, cold water will trigger the instant curse again, summoning back the form from the original curse, while hot water will trigger the Jusenkyo curse instead, summoning back the true form of the victim. The form from the original curse would be lost.”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 sounds like a good way to prevent a curse mutation,” Mousse observed cheerfully.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it’s only a theory, but it fits everything I know about the interaction between true and temporary curses,” Cologne hedged carefully. “I don’t know of any Jusenkyo victim who was lucky enough to reverse an instant curse with hot water. Cold water seems to always find them first.”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 was hardly surprising, and those who knew cold water’s malice best made unpleasant faces and sounds of frustration. Before anyone could voice another question, an interruption in the form of a sword-wielding maniac, also known at Tatewaki Kuno, burst into the room calling out the boy he intended to murder.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“Kuno!” Ranko yelped in surprise.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“Oh no,” Ukyo swayed, quickly setting down the tray she was carrying. In all the confusion, she had forgotten her earlier mission. She was supposed to keep Kuno from hearing about Ranma and Ryouga. To that end, she had abandoned the paralyzed Fa Shen and taken chase after the psychotic gymnast. Kodachi had foiled Ukyo’s pursuit in the simplest manner, by racing directly to Furinkan High School. The chef had hesitated upon reaching the perimeter of the school grounds to consider what would happen if she showed up back at school after being excused for a family emergency. With the student body spilling out of the building for lunch break, enjoying the unseasonable warmth of the last days of winter, there was little chance of her going unnoticed. Hopping to the top of the wall, to look for Kodachi, she caught sight of the girl bounding up to her brother and realized it was too late to prevent her from informing Kuno of Ryouga’s conquest. She lingered just long enough to see the boy explode with fury, though she could only guess at what exactly Kodachi had said. With a sigh, Ukyo left, hoping that Nabiki was up to the level of damage control it would take to deal with the rumors that would start with those who had been close enough to the Kunos to pick up on the situation.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“Ukyo!” Fa Shen moved to the chef’s side.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“I’m sorry, Fa Shen. This is my fault,” she moaned under her breath.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“Hibiki, you foul cur!” shouted the kendoist, in a threatening pose, his head whipping around in search of the lost boy. “Show yourself that I might smite thee and avenge the honor of the glorious red tressed goddess…!”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a voice intruded from the door.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Kuno corrected automatically, at the sound of Nodoka’s voice. Turning as a somewhat breathless and disheveled Nodoka entered the room and stopped to catch her breath. Relaxing her guard he bowed his head to her. “Well met, noble scion of the Saotome Clan.”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 You’re already here,” Nodoka slumped a bit, before straightening and drawing her sword. “I have told you before I will not condone these assaults on my daughter!” she challenged.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“Alas! Did you say, truly, Daughter?” Kuno gaped.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“Indeed! It seems I was wrong last night, as her identity was not truly known until this morning,” the proud matriarch nodded gracefully. Taking an offensive stance, she repeated her challenge, “But enough of this! What cause have you to enter these premises bearing arms and such malice!?”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“Good grief! Your mom’s as bad as Kuno, Ranko!’ Nabiki grinned.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 more noble a cause than to champion the honor of your beauteous daughter, Ranko! She, whom the gods themselves must certainly adore, from whom I take the very inspiration of my breath, for whom I must stand to remove this unspeakable insult as rendered by odious, perverted molester, Hibiki Ryouga!” he answered in as few words as possible. For Kuno, anyway.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“How does he get it all out in one breath?” Ranko gawked.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“He probably siphon air from head,” Shun suggested.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Kuno and Nodoka ignored them.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“Do you dare speak ill of my daughter’s fiancé?” she raised a haughty eyebrow, tightening her grip on her sword.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“Mom!!!”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“Hush, child,” Nodoka soothed, flicking an eye at Cologne to explain the engagement she referred to, the question that yet lay before the amazon council. Ranko, not getting the hint, almost lurched to her feet before Cologne leveled her cane to restrain her and whisper the explanation.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cannot ignore the impertinence, the unseemly exploitation of my beloved orchid’s innocence by that worthless vagabond, Hibiki, which has brought upon your house this shameful engagement!” he affirmed staunchly, unperturbed.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 ho! Tell me you do not dare to impugn my daughter’s honor with such baseless slander!” the woman’s voice turned to ice.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“Indeed! Could there be any other reason for so worthless a suitor to win the hand of my fair goddess?” Kuno implored.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 sniffed and scowled, “Then you, sir, are in grievous error! I say to you now, and you are not to question it lest you love not life, this girl,” she pointed at Ranko, “is a virgin. I find myself quite vexed that you would grasp at any excuse to protest the affairs of honor of my house at every turn. I bid you, quit these premises ‘ere you quit your life!”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Kuno flinched back. Turning to Ranko, he demanded, “Is this true?”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blushing furiously and glaring, snapped out, “Not that it’s any of your business, and not like it isn’t goin’ outta style fast, but yeah!”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Nabiki fell over laughing, while Fa Shen looked like he wanted to crawl under the table. Kuno just opened and closed his mouth in abject embarrassment, until a movement by Fa Shen drew his attention. Taking a second look, which caused him to whip around fully and stare, he gasped, “Saotome! Can it be you!?” he clutched at his head, as if someone had just driven a railroad spike into his skull. Squinting, he edged forward until they were millimeters apart. Reaching out to touch the brilliant red hair, he flinched back. “Nay, these eyes that have pierced the veils of deepest sorcery can not lie! Well do I know thine face! Too many times have I stared it down in battle, you can be no other! What means this, this transformation?”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“Would you… please… stop breathing on me?” Fa Shen begged through gritted teeth, just barely restraining himself. His brain was telling him he should only be this close to kissing the other boy in nightmares and very bad productions of Romeo and Juliet.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“Forgive me,” Kuno backed off instantly, glancing at Nodoka. “I can see that the dark spell has been lifted from your family. Truly, restoring your sister to her proper place has brought sanity and unity to your house. One could not doubt your noble birth, to see the dark stains lifted from your heads.” He sheathed his sword and stepped up to Nodoka, bowing low. “I humbly entreat your forgiveness. It seems I have fallen prey to my demented sister’s cruel lies. Even so, I cannot quit my suit of your daughter. It is not my place to tell you the man who holds claim to her is unworthy of her. Be that as it may, should you see the truth of this, I beg you consider my petition for the hand of Saotome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stared, bug eyed, at Kuno. While this could hardly come as a surprise, there was a certain, gut wrenching terror aroused the instant she grasped Kuno’s intention to marry her, however backhanded the proposal. It was enough to make the contents of her stomach heave, but the real cause for panic came from Nodoka herself. One could not listen to Nodoka banter in archaic tones of nobility and brandish a sword with just as much enthusiasm as Kuno, and not dread that the woman might find the True Blunder of Furinkan High an ideal match for her daughter. Ranko would be screaming in protest, if she did not have her hands clamped to her mouth as her insides twisted with revulsion.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will let this insult pass,” the mother relented, evoking a pleading whine of despair from her daughter. “But, I am not inclined forgive you entirely your past transgressions. Leave and do not darken my sight again ‘ere I bid you,” Nodoka banished him, disturbed somehow by his very presence. Of said past transgressions, Ranko had given her an earful on the train the night before. Without a word, Kuno complied, letting himself out the front door.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think I’m gonna go puke,” Ranko raced out of the room.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“Me too!” Fa Shen followed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wonder why it took him so long to show up?” Nabiki wondered.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“Pardon me, but are you done with your packing so soon?” Kasumi asked Nodoka in amazement. “That was so quick!”</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“Oh, no,” Nodoka blushed, waving the idea off. “I was headed home when I saw that boy racing toward the dojo with his sword drawn. He seems to have a strange habit of attacking my children.”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have no idea,” Nabiki chuckled. Standing up, she smiled to Nodoka. “Let me call you a cab, since you had to run back here. I’ll send Fa Shen with you to handle the luggage and walk you back, ne?” Nodoka nodded gratefully. When the red headed teens returned to the room, Fa Shen quickly agreed to go with Nodoka, and Ranko volunteered to go drag Ranma back to the dojo. She would probably have to carry the other girl home, since she’d be beaten and unconscious after explaining why she went over to check on Ryouga and Akane. </w:t>
      </w:r>
    </w:p>
    <w:p w:rsidR="00F17B9D" w:rsidRPr="000958EC" w:rsidRDefault="00F17B9D">
      <w:pPr>
        <w:rPr>
          <w:rFonts w:ascii="Montserrat" w:hAnsi="Montserrat"/>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Coming into sight of the Hibiki home, Ranko shook her head and grinned at the suddenness of her arrival. For once, when things went wrong, they had turned out for the better. As she had left the dojo, Nodoka had objected to Ranko heading off alone at night in her “weakened condition” until Ranko pointed out that Ryouga’s house was a block from the nearest train station, and declared that she would be safe enough on the train there and back. Thinking that would calm her mother, she turned to leave, and was surprised when Nodoka grabbed her and stuffed her into the cab with herself and Fa Shen. When she protested, Nodoka told her she was having the driver swing by the Nerima station to drop Ranko off. Taking the train was always part of her usual short cut to Ryouga’s house, but riding inside one, going the full route at much better speed, she made it there in record time. She just had to live with the disappointment of losing another opportunity to cut loose and go haring off over the rooftops. Figuring the time since Ranma left ahead of her, her twin would only have about a twenty minutes lead now.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That was just enough time to show up and witness the explosion.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Oddly, when she approached the house, it was dark, except for a dim light emanating from Ryouga’s room. Curious, she hopped to the top of the sound wall and stretched up on her tip toes toward the window. It would have been easy to jump up and cling to the window sill, but if Akane was in there it was a good way to get hammered over the horizon. Finding herself unable to see anything but the ceiling of the bedroom, she decided she had little choice and edged back, glancing down to check her footing, and measure the distance over the ground. To her shock, there was a familiar body laid out on the ground underneath the second story window.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You idiot!” she hopped down and checked the other girl, taking her presence there, unconscious, as a sure sign that Akane was indeed in the room. Shaking her head, she picked her twin up and made her way to the front door. “I bet she took one look at you and clobbered you for ‘spyin’ on her’. Ah well, I didn’t think anyone was home either,” she sighed and rang the door bell.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From inside the house came a couple of surprised thumps, a distant clatter and then foot steps rushing down the stairs to the door. Ranko adjusted Ranma’s weight and stepped back a bit as the door opened and a disheveled and endearingly female Ryouga, dressed only in a robe, appeared.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Ranko’s eyes widened in surprise. “Hey, Ryouga. Am I interrupting anything?” she teased, taking in the girl’s flushed and sweaty appearance.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“Ah! No! Ah ha ha ha ha! I was…! That is, me and Akane…! What I mean to say is, Akane and I were… uh… just… just working out. Yeah! That’s all! We were just getting a little exercise!” she babbled loudly, nervously rubbing the back of her head.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Ranko’s eyes narrowed suspiciously. “In your bathrobe?”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Ryouga’s eyes snapped wide open. She glanced down and resumed laughing nervously. “Oh! Uh… Well… What I meant to say was, Akane and I WERE just working out. As in, we’re done now! And, ah… well, you see, I needed a bath! That’s right. Always a good idea to take a bath when you’re all hot and sweaty… after a workout, I mean! Right?”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schooled her features into a mask of calm, and nodded. “This is true. Geez, Ryouga,” she shook her head and rolled her eyes, trying not to read anything into the manic grin Ryouga was giving her. “You need to calm down. The way you’re acting, a body’d think you were up to no good, or somethin’.”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flinched and twitched, quickly shaking her head, as if she was climbing out of a pool of water. “Oh, no! Everything is fine… I’m good! Akane’s good! She’s better than good, she’s fantastic!”</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“That’s… great, Ryouga. Um. Can I come in now? Ranma ain’t exactly heavy or nothin’ but, I think she needs to lie down,” Ranko pressed, taking a step forwards. Ryouga blinked, turning her head to look inside the house and blocking the door almost inadvertently. Looking back, she sighed and offered a more genuine smile, “Sure, Ranko. Sorry about that. I just wasn’t expecting any visitors.” Taking a step back and sweeping an arm in invitation, she added, “Come on in, Akane just went to start something for dinner. There’s a couch in the living room where you can put Ranma down.”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nodded, not expecting Ryouga to lead the way. Entering the common area of the house, the mentioned couch was no where in sight, but with Ryouga, any room she had ever been in might potentially be a part of her house, as far as she was concerned. Laying Ranma on the floor, she found a cushion to prop up her head, and went in search of the kitchen. On the way, she bumped into Ryouga coming out of a closet with a confused look on her face.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guess Mom and Dad moved the kitchen,” she muttered.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rolled her eyes and grabbed the lost girl. “That’s okay, I am sure I can find it. Thing is, are you really sure you wanna be in the kitchen while Akane’s cooking? Maybe you’d like to finish your bath first,” Ranko suggested pointedly. Waving a hand in front of her nose, she laughed, “Whew! Man, I really suggest the bath, you reek! What kinda workout were you two doing anyway? Smells like you’re training for the Cat Fist!”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stiffened and started laughing nervously, “Cat Fist! That’s funny! No, ah… you see, I was… well, we’re having fish for dinner! I, uh… well, I had to clean them you see… and this is kinda funny, but, well, I sorta tripped and landed on the tray I was carrying them on, you see. So, there I was, all covered in fish guts! Silly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Again, Ranko stared at Ryouga in disbelief. “Fish guts, huh? Are you sure your brain didn’t snap when you turned into a girl?”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 no. I’m fine! Really. It’s kinda nice, actually!” she gave a reassuring grin and rubbed the back of her head some more. “Anyway, you’re right. I should go take a bath. I’ll go, ah… you know, take a bath now. You wait right here!” she insisted, grabbing Ranko by an arm and making “stay” gestures as if Ranko was a dog.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looked down at Ryouga’s hand on her arm, then back up in askance, “You want me to stay. Right here. You want me to just stand in the middle of the hall until you’re done bathing? What? Do you expect me to get lost or something?”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gulped and looked off to the side. “Well, now, I dunno. In this house, that might be possible. Thing is, I really REALLY don’t think you should be in the kitchen with Akane right now. Alone that is. Well, I mean…”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“Don’t bother. I don’t wanna be there if I don’t hafta. Trust me,” Ranko shook her head meaningfully. Shrugging, she offered, “I’ll just, uh, wait with Ranma then, until you get done with your bath. Oh, and… about that. There’s something I should warn you about…”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blushed furiously, and interrupted. “Don’t mention it. I think I know what you’re gonna tell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“Found out the hard way, huh? Sorry about that, Ryouga. I should have been the one to teach you about bein’ a girl. Not that I don’t think Akane can,” she amended hastily, looking around for imminent hammer strikes. Seeing no threat, she continued with a shudder, “I mean, you know, about dealing with it from a guy’s perspective an’ all.”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“Yeah, well. Akane sort of jumped in before you could offer.”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“Yes. She’s really ‘helpful’ that way, eh?” Ranko grinned.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had to smirk in reply. The expression faltered as she noticed the way Ranko had been studying her through the entire conversation. The other girl had definitely given her a good look over, scanning her with a keen and appreciative eye. It was a perfect match for the look she got from Copy-Ranko at the point where she… he at the time… had finished stripping down in the park. While unsettling, it was also quite enticing. More than enough to make Ryouga turn and flee with a startled, “Eep!”</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frowned, watching Ryouga race into the kitchen. “What did I say?” Deciding that it would take a while for Ryouga to even find the bath, much less bathe and make her way back, Ranko wandered back to check on Ranma. Making a quick inspection, she found no signs of blunt trauma. “Hmmm. I wonder what Akane clobbered her with?”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sounds drifting out of the kitchen pulled at Ranko’s attention. It was very difficult to sit still and not rush in to see what was going on. It was a bit like knowing a train wreck was in progress, and sheer morbid curiosity was urging her to go take a look. Tempting and terrifying at the same time, she fought the impulse until a pained squawk came from Ryouga. Jumping up, Ranko headed for the kitchen door. As she neared, Ryouga passed by the opening, a swollen hand flapping in agony and a huge meat tenderizer clutched in the other. Raising an eyebrow, Ranko realized now what the pile driver sounds came from. Akane was trying her hand at steak or abalone, Ranko guessed. “I guess the fish didn’t pan out,” she muttered.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Can you fetch me that bottle of cooking oil over there?” an unfamiliar voice rang out. While Ranko blinked in confusion, Ryouga passed by again, carrying a large, plastic bottle of golden oil. “Thanks, Ryo-chan!”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“Who the hell is that?” Ranko asked herself, entering the kitchen. Looking over, she saw a very handsome boy juggling a huge wok and too many ingredients, half of which contributed to the meal spontaneously, while… Akane? It had to be Akane! No one else would pour talcum powder and a whole cup of wasabi into a dish they meant to eat! Unable to cope with the shock, all she managed was a pitifully weak, “Ohmygod. Akane’s a HUNK!”</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Said hunk set down his utensils and reached for the bottle in Ryouga’s hands, just as the girl was unscrewing the cap. With absolutely no comprehension of his own strength, Akane gripped the bottle hard, expecting it to be slippery from previously spilled oil, and crushed the plastic bottle in Ryouga’s hands. Ryouga barely had time to squinch her eyes tightly shut before the contents spewed out and drenched her from head to toe.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“Oh, I’m sorry Ryouga! Here! Let me help you!” Akane whipped around in search of a towel, and his eyes finally fell on Ranko. With a look of shock and instant, dreadful embarrassment, he babbled, “Ranma! What…? You… you look really nice in that dress. What the hell are you doing here!?”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stared back, but kept track of Ryouga trying to wipe cooking oil out of her eyes, and replied, “Uh, Ranko, actually. Thanks. And, I’m here to pick up Ranma.”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blinked, and turned to Ryouga. “Ranma’s here too?”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“Ah! My eyes!” she finally complained, as she blinked them open and tried to focus through the pain. “Yeah, Ranko found her unconscious outside or something. She’s laying on the couch.” With an increasing whimper, “Ranko, could you please lead me to the bath. I’ve gotta get this stuff off of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“Yeah! Sure! I’ll talk to you in a minute, Akane,” Ranko grabbed the exceptionally well lubricated girl and led her upstairs to the washroom. Leading her inside, Ranko helped her strip down and began to run hot water into a wash basin. “Here, the water’s hot. With this much oil, cold water will just bounce off. Rinse as much of that stuff of as you can, and then we’ll get the rest with soap, okay?”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“Sure. Thanks, Ranko,” Ryouga blushed as the other girl drenched her with the hot water, and used her hands to help slick the mixture off of her skin. Ranko then picked up the spray nozzle and shot more hot water over Ryouga, scraping her free hand down her back to reduce the oil to a thin sheen. When Ranko reached for the bar of soap on the floor, Ryouga jumped, “Wait! Don’t use that one! The normal soap is over by the furo.”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set the block down and looked for the other bar. “Water proof soap, huh? Yeah, you wouldn’t wanna add another layer of that, would you?” Picking it up, she began to wash Ryouga’s back. “I’ll get you started, and then let you finish up alone. I’ll be outside, so just shout if you need anything. If not, I’ll wait to lead you back down stairs, okay?”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nodded.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Laughing gently, Ranko let herself out of the room. Once out of sight, she balled her fist and proceeded to gnaw on it. If Ryouga happened to end up stuck like that, Ranko was confident she’d definitely still want her. The image of her naked body was already branded into Ranko’s mind. As her legs went weak, she sank down along the front of the door. “Take your time!” she called back through the door. “I’ll just sit here for a while, if you don’t mind.”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“’Kay,” Ryouga returned. She was just grateful Ranko had kept her clothes on and not offered to bathe with her. Ranko not being Ranma, and Ryouga being a girl, were apparently not enough to keep her from wanting to gobble up the lithe red-head. For fear the other girl might poke her head back in the door, Ryouga strenuously avoided touching herself anywhere too sensitive, as she lathered her body. Scrubbing hard and fast, she covered her body in a curtain of suds, then went to work on her hair. She was actually surprised at how thick the lather got by the time she picked up the sprayer and rinsed off with more hot water. Just as most of the soap and residue was sluiced away, she was startled by the onset of a familiar tingle through her body.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With a gasp, Ryouga froze. Slowly looking up and over his shoulder, he confirmed what he already knew. Frowning, he thought back, and confirmed his memory of being in hot water, and female, with Akane. Looking down, there was no question he was male. “Why did it wash off now? It was supposed to take a week…”</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After sitting stock still for a long time. He pulled the basin over and filled it full of cold water. A quick step over to the furo confirmed that the water inside was still hot. He had turned on the heater before taking Akane to his room. Returning to the stool, he picked up the cold water and prepared to splash himself. The crash when it dropped from his hands would be enough to bring Ranko into the room, but it was not like she would not notice it when he came out as a guy. Taking a deep breath, he lifted the basin.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“Cold!” he gasped, just before the tingle passed through him.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With eyes pinched shut, he waited for the crash of the basin. A moment later, he was still waiting. The basin was still in his hands. Frowning in disbelief,  he opened his eyes. “Yep. Still got hands,” he muttered under his breath, and looked down. “Oh. That’s not right. Well. They’re right. But… what the hell? Why did I turn back into a girl?” Picking up the sprayer, she turned it on and wet herself down again. “Okay. Guy,” he said. Changing the setting on the taps, he fired another burst of water. “Now girl. God. Cologne was right. That stuff messed up my curse,” she sighed. Well, it beat being a pig. A cold chill went through her, and she quickly ran her hands over her body, and turned to stare in the mirror. With a sigh of relief, she reached a conclusion. “Good. JUST a girl. Thank you, thank you, thank you,” she wept and bowed to whatever deities of fortune had finally smiled on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Looking at the bar of water proof soap, she asked herself if she wanted anyone to know about the change in her curse yet. It had definitely come too soon. There was no point telling anyone what had happened, unless they also wanted to get stuck with their new curses. It would make one hell of a surprise for Ranma! Ryouga paused. It was perfect for Ranma. It was exactly what she had promised Ranma. Ranma would think she did it on purpose, to win her away from Akane. Cringing, Ryouga realized Akane would kill her. “I am definitely going to keep this a secret for now!” she swore, reaching for the soap. When she was done, and had tested the results in the furo, she let herself out of the bathroom. Fortunately, Ranko took one look at her guilt ridden face and winked, gently ribbing her for alleged “naughty behavior” in the bath.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wanted to crawl under a rock.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“Relax, Ryouga. You’re only human,” Ranko punched her lightly in the shoulder. “Don’t think I didn’t do it too. Eventually, you’ll get over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“That’s hard to imagine, Ranko,” Ryouga blushed. Side by side, they descended the stairs, on their way back to the kitchen. Halfway there, they were distracted by the sound of Ranma’s moans. Making a quick detour, they slipped into the living room where Ranma was sitting up and rubbing her head in confusion. Rushing forward and kneeling before her, Ryouga opened, “Hey, Ranma. Nice of you to wake up! Are you okay? What happened to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paused, blinking as she met Ryouga’s eyes. “Where am…” suddenly her face became deathly pale and she flinched back from Ryouga’s outstretched hand. “You! How could you!? Who the hell was that guy!?” she yelled, jumping to her feet.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 explains it,” Ranko laughed. “She took one look at Akane and passed right out! Don’t worry, Ranma, I found you under the window and brought you inside.”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was staring at Ranko in shock, but Ryouga whipped around to gape at her with alarm. “Under the window!?” she screeched.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“D-did you say… Akane?” Ranma demanded at the same time.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At this point, Akane wandered in, drawn to Ranma’s initial outcry. Ranko, growing suddenly confused at the reactions of the people around her, was nodding in response to both questions as Akane glanced from Ryouga to Ranma. Ranko also focused on Ranma, seeing the pale of shock blossom into the red of rage. Without warning, she stormed for the front door. “I can’t… I can’t be here. Don’t!” she swung her arm sharply, cutting off the others before they could speak. Pointing at Akane and Ryouga, who had edged closer to each other, Ranma snarled, “Don’t say anything. I don’t wanna hear it. I don’t even wanna think about it.” Turning to Ranko, she hardened her glare. “Did you know?” she demanded harshly, looking quite ready to launch fists.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swallowed and stared back in confusion. “Know what?”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shook her head. “Never mind. I’m leaving. Are you coming?”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“That’s why I am here,” Ranko explained weakly. She turned to the other two, “You’re spending the night, Akane? You’ll be back in time for us to go, right?” she asked.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Before Akane could answer, Ranma shouted. “HE can stay here the rest of HIS life if he wants, but they’re not coming along! Let’s go!” Ranma grabbed her twin and raced out of the house. As soon as Ranko had her footing, Ranma let go of her and then sprinted toward home for all she was worth, not giving Ranko a chance to demand an explanation for Ranma’s temper.</w:t>
      </w:r>
      <w:r w:rsidRPr="000958EC">
        <w:rPr>
          <w:rFonts w:ascii="Montserrat" w:hAnsi="Montserrat" w:cs="Arial"/>
          <w:sz w:val="24"/>
        </w:rPr>
        <w:tab/>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Ranma Nibunnoichi - Reflections</w:t>
      </w:r>
    </w:p>
    <w:p w:rsidR="00F17B9D" w:rsidRPr="000958EC" w:rsidRDefault="00F17B9D">
      <w:pPr>
        <w:spacing w:line="360" w:lineRule="auto"/>
        <w:rPr>
          <w:rFonts w:ascii="Montserrat" w:hAnsi="Montserrat" w:cs="Arial"/>
          <w:sz w:val="24"/>
        </w:rPr>
      </w:pPr>
      <w:r w:rsidRPr="000958EC">
        <w:rPr>
          <w:rFonts w:ascii="Montserrat" w:hAnsi="Montserrat" w:cs="Arial"/>
          <w:sz w:val="24"/>
        </w:rPr>
        <w:t>A. V. Morgan</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Part Forty-Three: Echoes of Rejection</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In the wake of Ranma and Ranko’s departure, Akane and Ryouga stood frozen in mortification. Again and again, the fragmented conversation that followed Ranma’s awakening flashed through their minds. There was no escaping it. Ranma had shown up unannounced at Ryouga’s bedroom window just in time to catch them finally overcoming their nerves and shyness. It was tragic. The whole afternoon had been a nightmare, starting with the scene in the bath. Warned by Ranma’s phone call that they only had one night to complete their experiment, they had both been overcome by insecurity. To take off the edge, Ryouga had suggested going into the yard and working out, to help them become more at ease with their new bodies, and Akane had jumped at the suggestion. For a while, it had worked, and the two had gradually fallen into a strenuous training session. Awkwardness had temporarily erased the gulf in their respective levels of skill, and allowed them to get the most out of sparring. They were both hot and sweaty, when a neighbor showed up to see what the ruckus was about. Trading names temporarily, for the benefit of the Hibikis’ neighbor, they were rewarded when the man offered them a string of fish he had caught that day, which he was reluctant to clean and freeze.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had taken them into the kitchen, while Akane took the first turn at the bath. The former lost boy was an old hand at cleaning fish, even ones as large as the neighbor had given them. Not that it helped any that she was so distracted by the return of thoughts about what was planned for later in the evening. By the time she brought her attention back to Earth, she realized she had prepared enough raw fish for an army, or a visit from the Saotome’s, and set aside a small portion for dinner, placing the rest on a tray to carry to the refrigerator. As she turned from the preparation table, she inadvertently knocked over the bowl in which she had collected the fish heads and entrails. Her next step, square in the middle of the slippery mess, sent her head over heels to land, on her belly, right in the thick of the mess.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sound of Ryouga crashing to the floor drew Akane—dressed only in a towel about his waist—down stairs, from where he had just come out of the bath. Together, they quickly rescued the fish, mopped up the floor, and filled the fridge. Confronted with an icebox full of fresh food, they concluded that Ryouga’s mother had been by the house very recently. Poking around, Akane found the abalone and begged Ryouga for permission to fix it for dinner. It was just too exotic a dish to let spoil in the months until someone else in the family paid a visit. Ryouga agreed, packed the fish to take along in the morning and went up to prepare her bath. Of course, with Akane walking around practically naked, it was inevitable something would happen.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had stripped down and settled on a stool when Akane wandered in to retrieve the clothes he had been wearing as a boy. Disgusted by the thought of slipping back into his sweat soaked outfit, he asked if Ryouga had anything he could wear. Not pausing to think of her state of dress, or lack there of, Ryouga had turned on the heater for the furo and grabbed Akane’s hand to drag him into her room. Clearly, Ryouga had been trying too hard to ignore her body. It was not until she brushed against Akane, that Ryouga became self conscious. It was hard not to, given the way her body responded to the close presence of the muscular male. It had been on the back of her mind that this was probably the best way to get things started, so she was not disappointed when the two of them became side tracked from their search for clothes. It was a simple thing to let nudity, proximity and the instincts of their new bodies take charge. Apparently, Akane felt the same, and before they knew it, Ryouga was stretched out under Akane, being kissed and caressed on the bed. Just the same, they did have a pact to take things slowly, so it took them a long time to think of progressing past making out. Somewhere along the way, Akane’s towel had gotten lost, so there was certainly nothing to come between them. In fact, the lack of any kind of clothing barrier had only made them more cautious. It was all they could do to keep from jumping apart every time their genitals grazed each other.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They had only just worked up the nerve to explore each other’s adopted sex when the door bell finally sent them jumping for opposite ends of the room. Saved by the bell, they instantly realized where they had been headed and raced to get away from each other. Akane snatched up the clothes Ryouga had offered, and tossed a robe at Ryouga as he exited the room, hastily announcing his intentions to start on dinner. Ryouga tried to swallow her heart and slow her breathing before opening the front door, to see Ranko carrying Ranma.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was never a picture of grace under pressure. Confronted with an incredibly sexy looking Ranko, and dreading what would happen when she discovered what happened to Akane, Ryouga proceeded to gnaw on her foot in classic style. The fact that nothing serious had happened was offset by the fact that, if Ranko had not showed up just then, something certainly would have happened soon. It was all well and good that she and Akane both needed to know if they could be a full partner to Ranma, but neither of them had really thought of what Ranma would think of their adventure if she caught them in it. Of course, that was a moot question now that she certainly believed she had!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“We are so screwed,” Ryouga finally grieved aloud.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“But… but we didn’t actually DO anything!” Akane protested.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“Yet…” Ryouga added pointedly.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There was a long silence as they turned to face each other.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“We could explain…” Akane suggested.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“It’s not like Ranma isn’t…” Ryouga offered at the same time. It was pointless. They were both guilty at heart, and even if they silently agreed to abort the experiment, the damage was done. The only way for them to redeem themselves was for Ranma to find out, very personally, that Ryouga was still a virgin in this form. Rather than continue discussing it, Ryouga wandered unerringly into the kitchen, threw out the corpse of Akane’s stir fry, and set about making a meal from the thoroughly tenderized abalone. Akane proceeded to the guest room and began to set up a futon for herself. While thinking of the importance of sleeping alone that night, Akane sighed. The experiment had not been a complete failure. They had gone a lot further than Akane would have expected, and the only genuine disgust she felt about it was over her stupidity. Always an impulsive individual, Akane decided that adding desperation made for a fatal combination. He did not know if he or Ryouga would get a second chance with Ranma, or what their actions would do to the choice Ranma had to make. All he could do was hope that Ranma could be as forgiving of such a serious offence as she was of everything else. All that mattered now, was being in a position during the week ahead to find out. In spite of Ranma’s declaration, Akane and Ryouga needed to join the others in the morning for the trip to China.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Somewhere in the dead of night, a storm rolled in. Determined to make up for the past two days of fabulous weather, it announced itself with a booming voice and threatening fangs and claws of light. The angry heavens shook the dojo, but it seemed the pitiful mewlings of a frightened kitten compared to the fury that gripped the girl sharing Ranko’s futon. It was impossible to ignore, since every time Ranma bumped into her, Ranko felt that temper spill into her. This was not a pleasing side effect of their triumvirate to discover. Unfortunately, it was just feelings and not thoughts that might explain Ranma’s rage. Ranko could guess. The whole situation over at Ryouga’s house had seemed fishy, but for all her suspicions, she found it too hard to believe Akane could do something like that. For the thousandth time, Ranko repeated this disbelief to her twin. In response, Ranma ground her teeth loudly, before grabbing the other girl and dragging her out of the room they shared with their mother. Not surprisingly, Fa Shen picked that moment to wander out of Akane’s room, where he had been sequestered at Kasumi’s insistence.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“Could the two of you put out any more angst?” he complained, joining them on the stairs, as Ranma led them out to the dojo.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“Why don’t you try having your heart ripped out and split in half and tell me!” Ranma snarled under her breath.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“Come on! You don’t really believe they…” Ranko began.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SAW them! I saw it all, Ranko!” Ranma cried, straining to keep her voice low. With a gesture, she silenced them and led the way out of the house. They were all damp after crossing to the dojo under the covered walkway, courtesy of the heavy wind that sent the flood of rain blasting almost sideways through the air. While Fa Shen sealed them in, Ranma stomped to the center of the training hall. Turning, she announced painfully, “I know I’m just bein’ crazy. I mean, I’ve been doin’ it with Fa Shen, so it’s not like I’m anyone to talk! It’s just… I can’t believe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watched the other girl slump to the ground, crossing her legs and leaning straight-armed on her ankles. Leading Fa Shen over, they seated themselves in a triangle, with Ranma at the base. “I don’t believe it. Maybe I don’t wanna believe it, but… It’s not like it’d be any surprise,” Ranko began, carefully hiding her own fear that Ranma might be right. She could not feel what she did for Ryouga and not suddenly dread the outcome of something like this. Like Ranma, she was painfully aware of Ryouga’s crush on Akane, and the thought of losing him to her—him, whatever—was suddenly terrifying. Shaking her head, she pressed on, “It’s like, everyone’s snapped. They’re not just talkin’ about gettin' cursed to get one of us anymore. An’ none of us even has the curse anymore! It’s like, I got cured, and now the curse is tryin’ to take over everyone around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and Ranma stared at her. “What do you mean?”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mean, there’s somethin’ not right here!” Ranko stressed, holding up her hands. “Every one’s cracked! I mean, I can see Ryouga wantin’ a different curse. Compared to bein’ a pig, of course he’d wanna be a girl. But seriously, do either of you want the person you love to be cursed like that?”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other two shook their heads emphatically.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“So, it’s not like we’ve asked anyone else to do this. I know we didn’t make anyone jump the fence, but it’s happening! As sure as the rain comes when you don’t want it to, we get this insanity. It just seems… I dunno. Fishy,” Ranko protested.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are you trying to say, Ranko?” Fa Shen pushed.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studied her twin. “You don’t think they’re responsible,” she challenged. Ranko shook her head and looked up. “There ain’t no way they’re all being controlled by Jusenkyo. This ain’t like being a water magnet! Ranko, I saw them together, naked, in bed. Why would they be tangled up like that if they weren’t doin’ it? Why would they be doin’ it if they didn’t want to?”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“Why have you been doin’ it with Fa Shen?” Ranko retorted.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had to! For you! How can you ask that!?”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 Just listen for a second,” Ranko insisted. “Before you two got out, and it was just me, with the curse, I had everyone and their brother chasin’ after me. How come no one thought of trying to get a curse like mine back then? Why didn’t anyone try, I mean REALLY, try to get me in bed? Why now, when the curse is gone, is it so important for everyone to try and be both, when we’re all normal right now?”</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I think you’re skipping over something,” Fa Shen frowned.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blinked, thought back, and then nodded. “Sorry. You’re right.” She turned back to her twin, “Ranma, you say Ryouga and Akane were havin’ sex. I don’t think it’s that easy. I mean, yeah, Akane’s a complete tom-boy, but come on! Isn’t it strange she’d turn herself into a boy an’ go chasin’ after a girl Ryouga, when last I saw, she wanted to kill him?” She shook her head, dismissing the idea. “Akane’s doin’ the same thing Shampoo did. The same thing Ukyo’d do if she got the chance. Because you had sex with Ryouga, they all have to have sex with us too, to be on the same level. Of course, because you were a girl, that tells the other girls that their only chance is to make you or me be a boy, or become boys themselves!”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“And vice versa,” Fa Shen added, referring to Ryouga.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“And your point is?” Ranma narrowed her eyes.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“It’s outta control!” Ranko almost shouted. However, the idea she had stumbled on was too fragile yet to follow, so she returned to the immediate question. Unfortunately, she missed what she was aiming for and brought up a more personal issue. “Do you really wanna be a girl for Ryouga? Do you remember what it was that made bein’ with Ryouga even possible? It wasn’t the curse, stupid. It wasn’t because you wanted to be a girl! It was because you were giving up bein’ Ranma!”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That made Ranma blink. “But, I don’t have to give up bein’ me, anymore.” Ranko nodded encouragingly. Ranma grabbed her head and tried to think. The mirror had screwed everything up to the point that nothing made sense. That had kept Ranma from really thinking about what had happened, because it was much simpler to accept the conclusions Copy-Ranko had come to, to deal with what happened to her. But, that reflection had decided to just be Ranko. Ranma could not accept that, but to deal with sleeping with Ryouga, she had been forced to go along with everything it entailed. That had seemed fine until that afternoon, when she want back to being a girl, and found it more unsettling than before. Ranma had thought about it, and thought about it, until she latched onto the idea of seeing what kind of girl Ryouga made. Going over to rescue Ryouga from Akane’s cooking had just been an excuse. The truth was, the possibility of Ryouga becoming the girl had suddenly seemed appealing. It had suggested a way for Ranma to hold onto the feelings she now had, without having to sacrifice being a boy.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stood up and began pacing. She did not understand what had happened, but obviously her doubts about being a girl had come back. Or, maybe it was just that, once the things she had absorbed from Ranko had settled, she was adjusting back to being her normal self. The person she had always been, the guy she had always been, was coming back to the surface. He was certainly a lot more comfortable with the idea of the person he loved being a girl. The last thing he expected was for the other girl he longed for to turn into a guy. On some level, he had gone to compare the two girls and see which one really appealed to him. In an instant, Akane had become a double threat. As a boy, he confronted the female Ranma with more pressure to remain female, while at the same time, he came between Ranma and the female Ryouga. It was a sickening reversal of Ryouga coming between Ranma and Akane.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“If they both changed, or both wanted to change, for me… Why would they be sleeping with each other?” Ranma finally asked. That was the part that hurt. Faced with having to choose between them, striving to find a way to make that choice based on love for them, and not just her desire to reclaim her manhood, it was truly frightening to think they might just chose each other and cut Ranma out of it entirely.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“It’s an experiment,” Fa Shen blurted out. When the other two turned to him expectantly, he gestured to himself. “How do you think I ended up like this? I mean, yes, I was drugged to the gills, and Shampoo had me turned and locked before I knew it, but the reason I actually had sex with her was because I was curious to know if I even could. Somewhere in the back of my mind, I was thinking about healing Ranko, and I was not comfortable about having sex with Ranma as either a boy or a girl,” Fa Shen explained, self consciously. Shrugging off his own experience, he applied the wisdom he had gained to Ryouga and Akane. “It is not enough to just change sex if the reason for doing so is to be with someone who is as much a boy as she is a girl.”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nodded, “It makes a lot more sense than Ryouga and Akane changing places to be with each other. It makes more sense than the two of them having sex at all. I mean, aren’t they rivals now? Isn’t that awfully friendly for people who are fighting over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“That doesn’t make it any better,” Ranma scowled, bitterly.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“How do you think I feel, Ranma?” Ranko finally challenged. She did not need to point out what they had all discovered after the merging. Even without betraying what she had done, it should be obvious to Ranma that Ranko also suffered from her emotional attachment to Ranma’s paramours. There was no way to deny that Ranma’s relationships had started on Ranko’s watch.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bit her lip. “I’m sorry, Ranko. Honestly, I shouldn’t even be involved. I suppose you’re the one they should really be fighting over, huh?”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softened. “Sorry, Ranma. Didn’t mean to guilt trip you, it’s just. You’re not alone here. I feel it. Fa Shen feels it. It’s pretty messed up, but what do you think we should do? Divvy them up? I take Ryouga, you get Akane, and Fa Shen gets her pick of the rest? I don’t know why I don’t run screaming away from it all. There’s just no easy answers.”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that one is easy enough,” Fa Shen smirked. “The problem is, the choice isn’t really in your hands. Either of you. What you suggested is probably the least painful solution. It lets Ranma be himself, it lets you be yourself, and it makes everyone else happy.”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“Yeah, but somehow, I don’t think Ryouga would go for being passed off onto me,” Ranko voiced her real concern. Rather than let the conversation go down this path, she summarized her hypothesis. “Whatever. The thing is, I think that we’re seeing the long term effects of the curse. I think, the longer people are around someone cursed like I was, the greater the chance of other people being infected by its madness. The people who fall in love with, or get obsessed by the person with the nyanniichaun curse become tempted to get one like it. So, they go to Jusenkyo to get one, and probably end up falling into some other spring, and Jusenkyo claims a whole new batch of victims. I mean, look at who’s already cursed. Isn’t it possible to say they’re all indirectly my fault?”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and Fa Shen stared in horror, as Ranko pointed out the demon in the design. Not that they agreed that the fault lay with Ranko. She was a child of the curse. Fa Shen was its mother, and Genma had been the one to open that Pandora’s box, getting first himself, and then his son, cursed.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“Are you saying we should not get cursed again?” Fa Shen asked, rubbing his hands over his chest in faint despair. Unable to sit still, he sprung up and joined Ranma in pacing about.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frowned, watching them circling her, and climbed to her feet, so she did not have to strain her neck to follow them. As she rose, she confessed, “I can’t say that. If I don’t get my curse back, I’ll go insane. I can’t explain it.” She sighed heavily, running her hands through her hair in frustration. “I suppose, we just need to make sure that everyone who is cursed gets married, or something. To each other. To some one with a matching curse. That’s the only way to keep each person from attracting someone new to get cursed.”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“Or, maybe, everyone who is cursed needs to master their curse, so they’re not so obvious. I mean, it just seems insane to have a bunch of us running around flipping back and forth between male and female. I think Ranko is the only person for whom the curse would be normal. The rest of us need to find a way to go back to being ourselves,” Fa Shen retorted.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found herself in agreement. Being a girl had its uses, but when she came right down to it, it was not who she was. If she chose Ryouga, she would ultimately be forced to give up being Ranma, and thanks to Ranko, she knew just how incredibly painful that would be. More painful than hating herself for turning away from the lost boy. With a sudden sense of relief, she looked at the other two. “I don’t need to get cursed if I give up Ryouga. I won’t force you to take him, Ranko. He might not even want either of us after I break his heart, but I can’t give up being a guy for him, and I won’t use Fa Shen’s body to string him on. I don’t know if Akane’s the right choice either, but I’ll marry her. It’s still a matter of honor. If she was willing to be a guy for me, I suppose that means she loves me,” Ranma smiled sadly. Taking a deep breath, she added, “I suppose I love her too.”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laughed, “Bet you couldn’t say that to anyone else!”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“Yeah, well, it’s not like you don’t know what I really feel, right?”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reached out and took Ranma’s hands. With a more serious look, she asked, “Are you sure about this? I mean, I can take care of Ryouga. I could probably capture his attention and pull him away from you, so his heart isn’t completely shattered. But, do you really want to give him up?”</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have to. Even if I like him as a girl, I’d hate myself for pushin’ him to it. I’d always wonder if it was killin’ him on the inside. I’d always be tempted…” Ranma shook her head. “Love just isn’t enough. I want him to be happy, and I don’t think we’ll ever be happy together. There’s nothing else I can do.” Pulling free she began to walk away. At the door, she looked over her shoulder, “Besides, Ryouga fell in love with my girl side, Ranko. Whatever happened between me and him, we all know that’s really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As Ranma stepped out into the rain, Fa Shen grabbed Ranko to restrain her. Ranko looked up at him in surprise, a question plain on her face. Fa Shen looked grim. “I didn’t want to say anything earlier… I don’t know if Ranma noticed it or not…” he paused, collected his wits and tried to start again without fumbling. “Don’t take this the wrong way, but, something happened to us during the last joining. Something has changed, and I can’t quite tell what it is,” Fa Shen stated cautiously. When Ranko looked down, and took a moment to offer a slight nod, Fa Shen sighed. “I don’t know what you did, or if you actually did anything, maybe you just noticed it too, but it’s already changing us. If that isn’t going to become a bad thing, we’re going to have to talk about it and decide what it means for us.”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“Are you mad at me?” Ranko asked timidly.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“What’s there to be mad about?” Fa Shen countered. Shaking his head, he went on, “I don’t know what happened, but, I can tell you feel guilty about something. It’s like you knew Ranma would give up Ryouga, and had already prepared yourself to step in. If you’re seeing things we’re not, and that’s what’s bothering you, don’t worry about it. You’re a lot closer to the center of this than Ranma and I. That doesn’t mean you’re responsible for us. And it doesn’t mean you’re to blame if things go wrong.”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do you mean?” Ranko evaded.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mean, don’t hate yourself because you wanted Ryouga too. Ranma knew it, and I knew it. If anything, that just made it easier to do what needed to be done. Things are not that much different than with the reflections. As long as you are there for Ryouga, and Ranma is there for Akane, none of us have to worry about failing the ones we love,” Fa Shen decreed. With a rakish grin, she added, “It’s weird, for me, to be caught up in all of this, but when I stopped feeling like I’d broken a promise to Akane, I knew that things were starting to fix themselves. A burden was lifted, and if you had something to do with that, then…” Fa Shen shrugged, and pulled the girl into a warm embrace. “Thank you,” he whispered, before leading her back inside.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By the time morning came, the storm had settled into a steady downpour. As people rose early, to prepare for the journey, they were surprised to discover the triplets ensconced around the breakfast table. The three had discovered it was later than they thought when they returned from the dojo, and not feeling able to return to sleep, they had plotted through the early morning hours. As breakfast was joined, Ranko made the agreed upon announcement, informing everyone that she had been healed. Without going into the details, she explained that Ranma and Fa Shen completed a circuit that had restored Ranko to full strength in one encounter. The part about Ranma and Fa Shen switching places was left entirely out. The only reason for telling the rest, was to assure everyone that Ranko was up for the journey and preempt any encouragement or expectations of Ranma and Fa Shen coupling during the trip. If everyone believed the pair had done what was necessary, perhaps no one would be stalking the couple every time they wandered out of sight.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 had taken the news well, under the circumstances.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Those who were going to China assembled in the dojo, along with their traveling gear, including Ryouga and Akane, who raced in breathlessly and caused a sensation in reaction to Akane’s transformation. Ukyo, who had closed her business for the week, insisting on going along, quickly nabbed Akane, shocked and impressed that her rival had actually gone through with such a thing. Ryouga and Akane were briefed by Cologne on the dangers they both faced, repeating the lecture she had given the others the night before. Upon collecting the rest of the Instant Nyanniichaun packets from Ryouga, one packet was distributed to Akane, Ukyo and Shun, each, as insurance. Since they were all normally girls, if it became necessary, they could use the mixtures to restore themselves permanently to normal. In Shun’s case, Fa Shen would have to be restored to her former self before he could return to being Shampoo, but as the rest of the packets were being destroyed, it was appropriate to give him one just in case.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Nodoka, even though she was coming along, assured everyone she needed no insurance, since she had no intention of going any where near the springs of sorrow. In spite of that, a few extra packets were held by Fa Shen. If the Kaisuifuu could not restore him to normal, it would at least present him the opportunity to use the instant instead. For her part, Ranma was still carrying the Instant Nanniichaun packets Shampoo had given her, and could use water proof soap to return to manhood. It would of course be simpler to just swap bodies with Fa Shen, but that would reveal their secret. As long as they both changed sexes, the end result would be the same.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When they were ready to go, Ranko went about the training hall, prompting each person to hold onto their gear tightly and then letting them look into the compact. Nabiki and Kasumi were staying in Nerima, but they would accompany Nodoka to the airport. Ranko gathered the last of the gear and provisions, kissed her mother on the cheek, and handed her the compact, reminding her that she must not lose it. With that, she looked in the mirror and joined the rest inside to spend a long, tedious wait through the flight.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Not surprisingly, the group of teens broke up into small groups to talk, with Ranma and Fa Shen bedding down to catch up on lost sleep. Ranko made her way to Ryouga’s side, eager to find out what really happened the night before, and see what she thought about being a girl. Ukyo continued to engage Akane, while Mousse and Shun continued a tense and private discussion about their marriage. Cologne saw no reason to intrude on any of it, so she made herself comfortable, pulled out a large book and settled back to read. In spite of everything being calm and quiet on the surface, the crystal faceted chamber hummed with tension. There had been no time for Ryouga and Akane try and clear up the mess they were in with Ranma, when they arrived, and they both took Ranma’s retreat into slumber as evidence of rejection and enduring anger. In spite of Ranko’s assurances, that Ranma understood what they had done, and why, Ryouga found it impossible to relax and hope for the best. Several times, in the hours that followed, Ranko had been forced to draw upon Fa Shen’s knowledge of shiatsu to poke Ryouga out of a cloying depression. It disturbed her that Ryouga was indifferent to her repeated warnings that generating a lot of heavy chi—or really, chi of any sort—only hastened the deterioration of the temporary curse.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if you keep this up, you’re gonna get stuck with a girl curse!” she hissed, after the umpteenth time.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say that like it’s a bad thing,” Ryouga frowned.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“Of course it’s a bad thing!” Ranko cried. “We’re going to Jusenkyo. If you don’t screw up your curse, you can use the Nanniichaun to get cured!”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“If I can turn into a girl, I won’t need to be cured,” Ryouga retorted.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know you think it’s better than being a pig, but you can’t seriously want to turn into a girl, can you?” Ranko challenged, feeling a little disturbed. “I mean, seriously, do you really think you could live like that?”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did. It’s not like I don’t know what it’s like to live with a curse. And I don’t need to explain why I’d prefer this, do I?”</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“That’s not the same thing. The curse is normal for me. I’m a mix of Ranma and Fa Shen. I’m just saying, neither of them wants to get cursed again. They’re just trying to get back to normal.”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“Ranma’s going to be a guy, full time?” Ryouga gasped. Ranko bit her lip and nodded. Ryouga looked down in pain, “Well, then I really do have to be a girl. It just won’t work otherwise.”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suddenly found the room closing in on her. Was this a good time to tell Ryouga what Ranma had decided? If Ryouga had not put it together from what Ranma said, about locking herself in guy form once Fa Shen was back to normal, would Ryouga even listen to her? “Listen, Ryouga. There’s something we need to talk about,” she introduced, licking her lips nervously.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leveled a suspicious glare.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Looking around, and seeing no one else was interested in their conversation, Ranko proceeded to explain some of the finer points of her ordeal, exactly who and what the copies had been, and what had happened when she was healed. She obscured parts of it, but spelled out her conviction that she had reclaimed the parts of her that were in Ranma and Fa Shen, from the copies, when she was healed. “I know this is going to be a little hard for you to believe, but Copy-chan was really me, Ryouga. The part of me that was all girl. The part of me that is like Fa Shen. Now, I’m not saying you have to love me,” she added hastily, seeing Ryouga beginning to panic. “All I am saying is, the only part of her that is left in Ranma is the memories. Ranma still loves you, but he doesn’t have her there making it easy for him to be a girl.”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“So, that’s why he doesn’t want the curse anymore? He doesn’t need to be a girl anymore?” Ryouga swallowed in pain.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“Not like when she was still inside him, no. Not enough to go back to having the curse turning him inside out all the time. I don’t know what it’s like turning into a pig, Ryouga, but believe me, switching back and forth between being a guy and a girl really messes you up,” Ranko insisted. “That’s why I don’t think you should be so eager to get stuck that way.”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“They, why are you so eager to get cursed again?”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“Well, I don’t know if I can tell you so you understand. When I was Ranma, the curse messed me up ‘cuz I was trying too hard to be a boy all the time. The thing is, with Fa Shen waking up and everything, and waking up myself, I sort of am both. Right now, it’s the same as when I was cursed, I have a part of me that’s constantly fighting the body I am in. With the curse, that part of me can get to be a boy from time to time and I don’t start freaking out,” Ranko gripped herself tightly.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tightened her hands on her thighs, and sighed, “I guess I know what you mean. I like this a lot more than being a pig, but… Sometimes when I move the wrong way, I suddenly realize what’s different and I go a little crazy.”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“Right! So, believe me, it’s much better for you if you just get cured while we’re at Jusenkyo,” Ranko emphasized, meeting Ryouga’s eyes intently. The only flaw in her conviction was that, with her plans to get cursed, the idea of Ryouga matching her curse was so incredibly tempting. Unwilling to let her desires lead the lost boy to harm, she was even more determined to encourage Ryouga NOT to embrace her current form.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Once more, depression and anxiety began to grip Ryouga. “But, I can’t just give up!” she lurched forward, squeezing her eyes shut and tensing all over.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felt she was losing her. Ryouga was just not taking the suggestion to focus her feelings on Ranko. Searching her mind for another approach, she brightened, “Hey. Do you remember what I thought was going to happen to me? How I thought Fa Shen would be set free?” she asked, not even realizing how she had patched into Copy-Ranko’s experiences.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 What?” Ryouga snapped around to stare at her. “How do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Still on that other track, Ranko took a deep breath, “I thought I’d be merging with Ranma-chan, but since I didn’t know what that would do to me, I had sex with you. Things didn’t really go as planned, but aside from Ranma and Fa Shen being in the wrong bodies, that’s basically what happened, Ryouga.”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Ryouga breathed. In a louder, more desperate voice, “You’re MY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nodded, timidly. Ryouga’s head whipped around to find Ranma, then she looked back. Her brain was struggling to deal with the impact on her emotions. Over the previous day, she had come to terms with the idea that she had fallen in love with an illusion, and strained to accept that her love stretched to the underlying truth. The morning before, Mousse had forced Ryouga, who was grieving for the loss of Copy-Ranko, to see that he loved the boy the girl had been. Having made that leap, it was simply mind boggling to think that the girl had not been a lie. True, he had instantly recognized Ranko as the female version of Ranma, but of course she had nothing to do with what happened on the date. Because of Mousse forcing her to accept her love for Ranma, Ryouga had forced herself not to transfer her injured love to Ranko. When she tried now, she discovered she could not make a clean break from Ranma. The effort was like cleaving her heart in two. With a cry of agony, Ryouga rocked back and turned away from Ranko.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looked up from her book, frowning. Akane, Ukyo, Shun and Mousse paused in their conversations to glance over at the two girls as well. Before they could go investigate, Cologne waved them off, setting her book down and perching on her staff for a better view.</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Ranko reached out hesitantly.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 dark haired girl shook her head and flinched away. She needed a moment to understand the pain, the conflict of trying to see who she truly loved. It was not that she was horrified to have Ranko suddenly wake up to what had happened that night. It was not that she did not want Ranko. The horror was that she had accepted her love for Ranma—for a boy. Worse, that she had become a girl for his sake, for the sake of his love. In the process, in her desperation to find out if she could make it real, embrace womanhood entirely, she had betrayed him. Forced him to turn away from her. “It’s too late,” she gasped under her breath. As it came out, she realized she was about to confess to Ranko what had happened to her curse. She was about to turn to the person who was reaching out to her, and find out if she, with her intention to embrace her old curse, could accept what she had become. Unfortunately, those words had a totally different effect on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choked on hearing them. She stiffened and her blood turned to ice. She flinched back as if she had been stabbed. Unable to even speak, she pushed herself back, almost teleporting away from Ryouga. With shuddering limbs, she hastily rose and retreated, cursing herself for her impetuousness.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Ryouga rolled over and stared at her, as she recoiled. Frightened by the sight of the pale, trembling red-head, she lunged to her knees. “Ranko! Wait…”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 No, Ryouga,” she hid her face, holding up a warding hand. “I… I don’t want to hear it. I’m… I am sorry.” She jumped up and hurried over to her gear, pulled out her sleeping bag and crawled into it, pulling the top over her head to hide her shame and grief. She should not have confronted Ryouga with this so soon. She should have let Ranma explain it to her. She should have been more patient. Instead, she had blown it completely.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unable to understand what was going through Ranko’s mind, felt as powerfully rejected. With her mind paralyzed by shock, she did not even know what she had said to so deeply offend the girl of her dreams. If she were not so numb and horrified, she would have dropped into a depression so severe the crystal chamber would have shattered trying to contain it. All she could think was that she had turned away from the woman she loved, lured by the man she thought she had been, and turned away from herself, the man she had been. Tightening her arms around her body, she finally saw it as a curse. For her own stupidity, she suddenly felt she deserved it.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end of this scene disturbed the others. Shun, Mousse, Ukyo and Akane had all silently followed Ranko’s retreat with their eyes, and then turned to stare at Ryouga, who slumped against the wall looking like a victim of Akane’s cooking. Cologne had kept her eyes on the lost girl, musing grimly on what appeared to have happened. While the scene had all the ear marks of a lovers’ spat, she had not believed anything was going on between Ranko and Ryouga. Having ignored most of the girls’ conversation, the matriarch had nothing to base a suspicion on. There was really just the aftermath on Ryouga’s face. A glimpse over to where Ranko was doing her best to hide from the world was no more enlightening. Wordlessly, Mousse rose to go to Ryouga’s side, as Akane and Ukyo went over to see if they could lure Ranko from out of hiding. Biting back tears, Ranko roughly announced that she needed to catch some sleep. After studying Ryouga for a while in silence, Mousse tried to break through the girl’s stupor with gentle, reasonable words. In both cases, the wounded parties remained unresponsive, and the remaining teens gave up with sighs of defeat. To escape the tension, they also went to lay down and seek a few hours of slumber.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Cologne picked up her book, having little need for extra sleep at her age. By her reckoning, there was significant time remaining in their isolation. In the outside world, Nodoka was making her connecting flight from Hong Kong to Shanghai. In a few more long hours, they would all be in China, where Nodoka could set the others free and they could start on the overland leg of their trip. Hopefully, once they were out on their feet, exercise would loosen the youths up and Cologne could pry what was happening out of one of them. It would not be a bad thing to find out what romantic intrigue had evolved now, and certainly, a match between Ranko and Ryouga would help settle things nicely. It was just a matter of finding out what sort of misunderstanding had reared its head and nudging it out into the open. Tuning out a chorus of snores, Cologne tucked her nose back in her book and dismissed the matter for the moment.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About an hour later, the grumbling of Ranma’s stomach drowned out the snores, and Cologne broke into the provisions to retrieve the bentos Kasumi had provided for the flight. Not even Ranko was impervious to the call for lunch, though she grabbed her food and huddled up with Ranma and Fa Shen with her back pointedly facing Ryouga. After seeing Mousse and Shun pull the lost girl over to eat with them, Cologne settled in with the triplets, to hear Ranko’s brief explanation to her siblings, when Fa Shen raised the question.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are you being so rude to Ryouga for?”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“Feh. I’m not trying to be rude,” Ranko dismissed, shoveling food into her mouth angrily. Pausing to chew and swallow, she set her bento down and explained, “I just made a royal ass of myself coming on to Ryouga. I’d just… I’d rather not have to deal with her right now. If she says it’s too late… well, it’s not like I can do anything about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do you mean, it’s too late?” Ranma asked.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“Sorry, Ranma. Ryouga was getting depressed about last night, and while I was trying to convince her you weren’t mad at her, I sorta let slip that you… well… picked being a guy over bein’ with Ryouga,” Ranko blushed sheepishly.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“Jeez! If you let it out like that, it’s no wonder Ryouga didn’t wanna have anything to do with you!” Ranma scowled.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 wasn’t like that,” Ranko squeaked in protest. “I was tryin’ to get her to calm down and stop generating heavy chi. If she doesn’t put a lid on it, she’ll be stuck with a girl curse, but she figured that would just make her more attractive to you. I was tellin’ her that even you don’t want that curse, and that’s sorta how it slipped out. To make it up to her, I told her I picked up the memory of the date, to let her know that if you dumped her I cared too!”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“That’s your idea of coming on to someone?” Fa Shen deadpanned.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Ranko stared at him, hurt.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studied her twin thoughtfully, guessing how the conversation must have gone and nodding. “So, you tried to tell her that, well… what I said earlier, you’re the real girl side, hopin’ she’d be interested in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nodded glumly, “Yeah, but then she falls over, wailing like I ripped out her heart, and says it’s too late. I just… I completely blew it!” Hugging her knees and burying her face in her lap, she retreated once more from the agony. Ranma looked down uncomfortably, while Fa Shen leaned over to hug Ranko. Ranko unfolded and leaned into his side, taking comfort from his presence. Sniffing, and holding back unshed tears, she added, “I’ll be okay. I just… It hurts. I didn’t think it’d hurt her like that.”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finally spoke up, “Don’t worry, young one. It may not be as bad as it seems. If anything, it probably came as more of a surprise to Ryouga. I know I am surprised to hear you are interested in the boy. From your track record, you are not exactly one to be so decisive in relationships.”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“Yeah, well, I’ve got a little bit more to go on with Ryouga than I did during the whole fiancée mess. At least with, er, him, there was a moment when I was certain he loved me. That damn mirror sorta screwed that up…” Ranko shook her head. “If we had gotten back to the mirror and let Ranma and Fa Shen out into the reflections that way, there wouldn’t be any confusion between me and Ranma for him.”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“Well, if your alter-ego hadn’t slept with him, that would have helped too,” Fa Shen quipped. His perspective on the date, now that he remembered it, was a bit more objective than Ranma’s or Ranko’s. It also allowed him to see that Ranko had completely embraced the copy who borrowed her identity. It was like the passions had shifted from Ranma to her. A studied glance showed that Ranma did not seem to particularly mind passing the torch to her either.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“You’re right. But, can you really blame her?” Ranko looked up.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conversation stalled as they all focused on their meals. There was something disturbing about the way she snapped in and out of past-Ranko and present-Ranko. They all grasped the idea that the reflections had been parts of Ranko, but it took some mental adjusting to follow the fact that she had somehow connected to her offshoots. To Cologne, it was sure evidence of some form of mental joining, such as had occurred when the copies reentered the mirror, and linked to the most probable cause, Ranma and Fa Shen’s intercourse, she found herself wondering what else the trio had gained through healing Ranko. The secret they had been keeping was beginning to betray itself.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Ranma Nibunnoichi - Reflections</w:t>
      </w:r>
    </w:p>
    <w:p w:rsidR="00F17B9D" w:rsidRPr="000958EC" w:rsidRDefault="00F17B9D">
      <w:pPr>
        <w:spacing w:line="360" w:lineRule="auto"/>
        <w:rPr>
          <w:rFonts w:ascii="Montserrat" w:hAnsi="Montserrat" w:cs="Arial"/>
          <w:sz w:val="24"/>
        </w:rPr>
      </w:pPr>
      <w:r w:rsidRPr="000958EC">
        <w:rPr>
          <w:rFonts w:ascii="Montserrat" w:hAnsi="Montserrat" w:cs="Arial"/>
          <w:sz w:val="24"/>
        </w:rPr>
        <w:t>A. V. Morgan</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Part Forty-Four: Entangled Unraveling the Mess</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It was late in the evening when the expedition reached its starting point in Shanghai. While it technically would have been a shorter flight to, and overland journey from, the capital city of Beijing, Cologne had suggested the round about route via Hong Kong to avoid the seat of the communist government. Also, the amazons had agents and allies in Shanghai, one of whom met Nodoka at the airport and escorted her to a safe house—more of an apartment over a shipping warehouse—where the others could safely be released from the trap mirror. Because travel in Mainland China was severely restricted, being heavily regulated by the government, the amazons had long established something of an underground railroad by contracting their services as protection for carefully chosen trading companies. Thus, the first leg of their journey would be assumed by Cologne and four of the five girls riding on a caravan delivering goods to the interior. They had just enough time on their arrival to gather for a meal, renew their provisions, outfit the escort as proper amazons, and return the rest of the party to the mirror, before the convoy of trucks departed.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 was a boring and tedious job for Ranko, Ranma, Ryouga and Mousse, only made worse by the fact that they were divided among the four vehicles. Each girl had nothing to do but sit in a cab containing just herself and the driver, except in Ryouga’s case, since Cologne rode with her in the lead vehicle to ensure that she did not expose herself as a fraud. Ranma seemed to be having greater ease accessing Fa Shen’s memories, and would respond automatically in Mandarin when addressed in that language, while Ranko seemed to have completely assimilated their predecessor’s amazon heritage. On the plus side, the drivers were used to amazons riding shotgun, and knew better than to harass them in any way. Like the rest in the mirror, they had nothing but time to reflect on the events of the past few days, and worry about the week to come. The caravan moved off into the night, and would stop only to refuel and change drivers until they reached Zhengzhou, about a thousand kilometers to the northwest, where the cargo would be transferred to a boat headed up the Yellow River. The biggest complication was finding a way to let people out of the mirror at rest stops to relieve themselves and get in a hot meal. This was simplified by transferring most of the gear to one of the trucks, so that only people were liable to get dumped out when the trap was opened—usually between the parked vehicles, where few witnesses could possibly see their appearance.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In the usual haste of these periods of liberty, there was no time for idle conversation. Those who spent most of their time in the mirror had plenty of time for conversation there. Nodoka took advantage of the opportunity to get to know the original members of the fiancée squad in greater detail, and fret over the things she learned about past occurrences and future intentions. Akane and Shun both got their ears thoroughly chewed off by Nodoka, for letting their desperation push them into becoming boys, but Ukyo got the worst of it for admitting her intention to get a genuine curse if it would help her win Ranko. It did give her an opportunity to enlighten Nodoka completely about her engagement to Ranma, the theft of her dowry, and her resultant exile from womanhood.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“So the fact is,” she had concluded, “My options are pretty limited. I can marry Ranma and be a woman again, accept Ranko as a substitute and maybe be a man for her, or go ronin and live the rest of my life as a man. I think marrying Ranma would be fine, but I don’t expect to be favored over Akane and I’m already in love with Ranko from everything that’s happened this year.”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this is a problem,” Nodoka complained wearily. “I might be able to make reparations for the sto- lost dowry, but it certainly does not mend all the suffering you have endured. At the same time, Ranma and Ranko are both overburdened with other suitors. I have been given to believe that one of them will be declared Ryouga’s wife at the end of this journey, so I am at a loss for what to say to you, Ukyo-chan.”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“Me too, Mrs. Saotome. Me too,” Ukyo sighed. Still, she could not lose hope. From what she had seen, Ryouga was on the outs with Ranma and Ranko. Rather than say something and jinx it, she held her peace. In spite of her belief that she would be fine if she took the curse, all she had to do was look at Shun and Akane to see the potential danger. If she did get cursed, there was every chance she could lose her womanhood for good. It was a sobering thought that kept her close company during the days and nights on the road.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On the day they reached Zhengzhou, and transferred to the boat, Ranma finally confronted her mother with the conclusions she had reached while she had nothing to do but think or sleep. Seeking out an isolated spot on the deck of the river barge, she leaned against the rail and talked to Nodoka about the impact of Ranko’s memories on the boy she had been. While she would live with the marks of that year, the experiences that had come with it, the boy she had been was fighting to reassert himself. Turning into a girl in love had done nothing to prevent that from happening, and mysteriously, most of the passion of that night had evaporated.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“I’ll probably always love Ryouga, and I’ll wonder if I really should have been a girl, but the fact is, I grew up a boy—your son—and I can’t stand to lose that,” she finally got to the point. “As much as it hurts, I can’t chose Ryouga if it means I can’t be your son. An’ since that’s what’s really bothering me, I can’t pretend I picked Akane over him. I picked me, Mom. An’ I…” she sighed and blew her bangs out of her eyes.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“Are you trying to say you don’t want to marry Akane, Ranma?”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dunno. I mean, I’m not gonna fight the engagement, but I think what I want to say is I just don’t wanna get married. I’m just not ready for something like that,” she confessed. “I wish you didn’t hav’ta push this so much. Why can’t I start with just seeing if I can deal with just havin’ Akane as a girlfriend?”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“Would you like that?” Nodoka smiled gently.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yeah, I guess,” Ranma frowned. “I do like the violent maniac, in spite of everything, and for such a macho tomboy, she can be kinda cute, y’know? But, what if she doesn’t really want a guy like me? I mean, I know I’m pretty sexy an’ all, when I’m a guy—well, I’m pretty hot as a girl too,” she laughed, posing almost instinctively, before continuing. “Anyway, it’s not like I don’t think she could want me. I just don’t know if she really likes me, or if she’s just freaked about losin’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want to start the relationship fresh,” Nodoka surmised.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nodded. “Right now, I’m mostly worried about getting Fa Shen fixed an’ goin’ back to bein’ a guy. I suppose I coulda done that already, but…” Ranma shrugged, and risked a bit of the secret, “If something goes wrong, and she can’t get turned back into a girl, then the next best hope is to find some way of trading bodies with 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placed a reassuring hand on the girl’s shoulder. “To be honest, I’ve been wondering if that wasn’t possible myself,” she confessed with a squeeze. “It says a lot to me that you put that much thought into doing the right thing. I suppose your father tried to push the marriage in the hopes that it would prove your manliness in spite of the curse. I know I would have wanted that reassurance if you were still in Ranko and stuck with the curse. I know I was rushed into marriage, and it seems normal enough, but perhaps I did not know my husband well enough before marrying him.”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“I’d think so. I can’t believe you’d marry him knowin’ what he’s like!”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Nodoka chuckled. “Well, he and I will have words, I can assure you that. But, for now, if being true to yourself is enough to make you declare yourself my son, I won’t hold you to the rest. You might need the time to consider the prospect of marriage, either to Akane or to Ukyo,” she modified, revealing what she had learned about Ukyo’s claim. “That poor girl. Marrying you is the only hope she has of restoring her honor. Even if she wants Ranko more, to win her she must lose everything. Keep that in mind, my son. It may yet come down to who you would harm the least. To that end, I will let you resolve the matter for yourself, if you can.”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sighed. “She is my best friend. I’m glad you’re not ignoring her like Pops does. With him, it’s all about Akane. Though, to be honest, sometimes I think it’s about Soun,” Ranma put in thoughtfully. Seeing the odd stare from Nodoka, Ranma explained, “I dunno, really, but it’s like… Pops has broken just about every promise he’s ever made. I get the feeling that this one promise to join the schools is like his only chance to redeem himself. As if keeping this one promise will save him from bein’ a complete waste of a human being. That it proves deep down he really does have some honor.”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On the opposite end of the boat, Ranko slipped up to Fa Shen’s side, watching the boy stare at the countryside. She did not really need to ask what was on her male twin’s mind. She could simply look and see the ghost of a world that had passed while Fa Shen was entombed in the spring. It was only at moments like these that she was truly aware of the shock her former self endured with every new thing he confronted in the modern world. Ranko’s memories had given him a long pole to help him keep his balance, but the culture shock was still there. Looking at his old home, his heart could not help but break to see that the world he knew was dead and lost, and more than a thousand years worth of mourning waited to capture him at every turn.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After five days of scrambling madly across more than half of China’s width, the group finally reached their destination in the heart of the Bayankala Mountain Range. Because of the compact, it was possible to go non stop from Zhengzhou to Quinghai Province by having most of the party sleep and camp in the crystal chamber while pairs took turns carrying it as they traveled by boat, foot or the wayward farm truck. The deeper they got into the interior, the more travel by foot was mandated, but without the need to actually stop for rest, there was always someone fresh enough to run as the mirror’s courier. In fact, the high level of exertion was an additional plus, since it taxed the young martial artists’ endurance and increased their metabolisms, contributing to the break down of their curses’ locks. With the exception of Shun, who had switched from the soap lock to a chisuiiton lock, so that Shampoo would not be executed on the spot if she reappeared, it was expected that Mousse, Akane or Ryouga would revert back to normal by their next bath or dousing.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Because of the way the pairs were chosen, to minimize conflicts and distractions, neither Ryouga nor Akane were given a chance to speak to either Ranma or Ranko alone, and clear the air between them. Furthermore, the two outcasts of the party were never paired together by their own decision, with Akane typically partnered with Ukyo, and Ryouga constantly attended by Mousse. Strangely, Shun and Fa Shen seemed to have come to an understanding and put their sexual misadventure behind them. Because of his condition, Akane was often a third to Shun and Fa Shen during meals and rest periods, as the former girls compared notes on being boys.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As usual, Ranko and Ranma had pulled a double shift as runners, moving with a syncopated grace and efficiency through the more familiar routes of the last leg of the journey. Both of them felt like they were going stir crazy from their time inside the mirror, so they made the most of their freedom by turning much of it into a running battle to hone their skills and work on their weaknesses. Having both switched to native outfits tailored to their female forms, pretty much anyone who saw them flash by took them for a pair of amazons and did their best to stay out of their way. This also meant that word of their passage flew through the countryside, along with descriptions of their skill and beauty, to reach the ears of local amazons who might have pegged one of them as the now infamous “female Ranma” of last spring’s tournament upset. Instead, deciding there could not be two such girls, they sent out scouts to challenge the outsiders who had the gall to “pass themselves off” as amazons.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Thus, as the twin red-heads made the turn that would deliver them to the Guide’s hut in the valley of cursed springs, they blew through a stunned contingent of warrior maidens who cursed profusely and took chase. Too excited about being so close to the end of the frantic journey, Ranma and Ranko did not even notice they were being chased. Pouring on a burst of speed, they sprinted down the road, quickly leaving the war party in the dust. This bought them enough time for a short, stunned encounter with Prince Herb, his retainers, Lime and Mint, and an assortment of Musk warriors, when the two girls stumbled through their camp on the fields at the mouth of the valley. The confrontation began as Herb emerged from his silk pavilion intent on paying the Guide a visit. One look at the twins, as they came to a panting halt, leaning slightly against each other for support and staring at the armed men who moved instantly to surround them, spurred Herb into motion.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“Surely my eyes do deceive me!” he called out in disbelief.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“Herb!” the two called out in smiling surprise.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“Good! You got here early!” Ranma picked up.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“Hey! Remember me?” Ranko grinned.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By the Dragon, you’ve been twinned!” Herb twitched, an odd grin coming to his lips. “Lime! Bring me the ladle!”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and Ranko’s eyes bulged. “N-now, wait… just hold on a second.” They both backed up a step, hands up in warding gestures as they tried to figure out what they had done to earn such a threat. As soon as they moved, they were hemmed in by a circle of spears.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“Here it is, Herb!” Lime announced, handing Herb the Chisuiiton.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“Excellent!” Herb seized it and dipped the magic ladle into the bucket of water. “And to think, you came to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“Hey, don’t do that! What’s the big idea!” the girls cried frantically.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Herb grunted and simply lashed out with a ladle full of water, forcing the girls to twist desperately to avoid getting splashed without skewering themselves on the razor sharp spearheads. “The idea, O worthy adversary, is that I am not interested in marrying a man. Thus,” he lashed out with the water again.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“Marry!” they shouted, dodging again. “What kinda nonsense is that!?”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“Come on! We’re only here to borrow the Kaisuifuu!” Ranko pleaded.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“And besides, we’re both already stuck this way!” Ranma wailed.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is this!?” Herb straightened. “Mint! Hot water!”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“Right away!” the wolf-blooded boy raced away. In a flash, he returned and jumped into the ring of spears, pouring hot water over the girls’ heads as he landed. Turning he looked at them, “Herb! They’re still women!” He stared at their chests for but a moment, before meeting their eyes with a grin.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“Interesting,” Herb mused, before handing the magic ladle over to boy in the tiger striped outfit. In the background, the party of amazons burst on the scene, and came to a startled halt. The dozen warrior maidens gaped at the score of Musk warriors surrounding their prey and snarled through clenched teeth. It had not pleased them to be led to the edge of Jusenkyo, and it disturbed them more to arrive in a Musk encampment. Barely had they sorted themselves out when some of the men turned and stood them off with their weapons. A runner was immediately dispatched to warn the tribe, while the rest edged forward, straining to hear the exchange. “I see that Cologne made use of what I left her. How strange that she would implore me to bring the Kaisuifuu to release you, when she was the only one who could lock your curse. But, tell me first, when did you fall into the Chaunshontsuniichaun!?”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 call from one of the outer guards alerted his captain to the amazon’s presence, causing the man to signal for his prince’s attention. Herb held up a hand to stall the twins’ response and bent his head to hear the report. At Herb’s command, the captain hurried over to parlay with the amazons, coming back toward Herb a moment later with the blue-haired leader of the hunting party. While this was happening, Herb turned back to the twins and prompted them to answer his question. He noted that the amazon’s eyes locked on the red-heads as she approached, and did not stray toward him.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and Ranko looked at each other. Ranko shrugged and answered. “I guess the old ghoul didn’t really explain anything. I didn’t get cursed by the Chaunshontsuniichaun, actually. It was the Mirror of Broken Souls,” she paused to see if he knew what she was talking about. Seeing him scowl, searching his memory to find the reference, Ranma cut in to quickly describe the mirror’s history and powers. The amazon, waiting for her turn to speak, listened in, taking the opportunity to become informed about her quarry. Once Herb nodded, accepting the cause of Ranma’s split, Ranko continued. “Also It turns out this is my natural form. Pops doped my mom with Togenkyo water so I’d be born a boy. Now, what’s this about wantin’ to marry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Herb chuckled, taking in the annoyed glare she was giving him. Nor did he miss the look of surprise and intrigue on the waiting amazon’s face. “Truly, you say. This is how you were born? How? How could you be so perfect a match for Her?” he demanded in puzzled disbelief.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Ranko’s eyes narrowed. “Don’t tell me this is because of Fa Shen!”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Herb’s eyes widened. “You know Her name.” Equal surprise registered on the face of the blue-haired amazon, who barely contained her reaction. Suddenly, the dragon prince realized it was no longer merely an inconvenience to have amazon witnesses present. With a clipped gesture, he directed the guards to herd the rest of the amazon party into their midst, where they could be more easily detained. If he could just keep control of the situation, maybe he would not be forced to kill them all and start a war.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Oblivious to the maneuvering going on around her, Ranko rolled her eyes, “Well, duh! I AM her reincarnation, you idiot.” This was simply too much for the first amazon. In any society, it was unlikely for every member to be fluent in all the lore and history of her people, but there were those few names and legends even the most ignorant could recognize. There had already been rumors about the Council’s interest in the red-head who defeated Shampoo, and many waited to find out if Cologne would succeed in helping her great-granddaughter bring home the boy she had turned out to be. It had been wondered, mostly in humor, what the boy would think if the unlikely happened and he was proven to be what the girl before her was claiming. Lunging forward, to challenge what Ranko was saying, she forced the captain to gain an amazon wife.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could not help but turn to stare when the captain exploded into motion, catching the distracted amazon off guard and rendering her unconscious. No one else bothered to notice the commotion. Ranma was too busy staring down Herb angrily, still upset at the marriage threat. She just took Ranko’s distraction for an opportunity to put in her two cents. “Geez, Cologne really didn’t tell you anything! Anyway, that’s who the Kaisuifuu is for. Fa Shen is locked as a boy,” Ranma revealed, totally glossing over the little matter of Fa Shen’s resurrection and following transformations.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Herb flinched back. “What!?”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“Maybe we need to explain this,” Ranko suggested, dead pan. Turning to Herb, she scowled, “But first, why don’t you tell us where you get off thinkin’ you can just lock us as girls and we’re gonna fall all over ourselves to marry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Herb sighed. Looking over, he noticed the captain of the guard’s predicament. The rest of the amazon party had just been ushered to the center of the gathering to see what had happened. Two of them were instantly at the blue-haired girl’s side, while the rest narrowed hateful glares on the captain, who was protesting his victory. As soon as the woman woke up, things were going to get even more complicated. Rather than witness that scene, Herb returned his attention to Ranma and Ranko and concluded, “As you are, it seems, just women at present, perhaps we should adjourn to my quarters to speak.”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Gesturing to his men, to keep the amazons under control, he turned and led the way into the silk pavilion. The recently defeated amazon’s maroon-haired second loudly demanded to come along. With a nod to Mint, Herb directed him to bring the girl along. Marched in at spear point, with Lime holding them firmly by an upper arm, Ranma and Ranko had little choice but to follow. As they were seated on cushions, Herb resumed speaking. “When I returned home from my quest to recover the Kaisuifuu, I was compelled to relate my adventures to my father. When I reached the point where I had locked you in your female form, for your insolence, my father interrupted and took me into his private gallery. There, he showed me a painting of Fa Shen, and asked me if that was the form you had taken. To my surprise, there was a perfect resemblance. It was then that I was told of the legend of the Nyanniichaun’s creation.”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and Ranma exchanged looks.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Herb noticed the three girls were not curious, and presumed they had all heard the tale before. For the benefit of the new amazon observer, he simplified matters by repeating what Ranko and Ranma had just told him. Herb was satisfied to see that she was as disturbed by the news as he. If they were speaking the truth, about being reincarnations of Fa Shen, and that She was locked in male form… From what they said about the Mirror of Broken Souls, there could be one more “Ranma” and logic dictated it would be a male. Picking up this thread, he asked, “If what you said about this mirror is true, why do you think the Kaisuifuu would help a male copy become female?” Before either Saotome could open her mouth, he interrupted himself. “Fa Shen, you said. Fa Shen is locked as a boy…” He frowned. “Ah, so that is where the Togenkyo antidote comes in. Some how, all three of you have been stripped of male form. I take it you tried to combine Instant Nanniichaun and chisuiiton water to regain your manhood and something went wrong,” he deduced, thoughtfully.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and Ranko nodded. “Something like that,” Ranko hedged uncomfortably, rather than try to explain precisely how Fa Shen had been seduced by Shampoo.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maroon-haired amazon cut in, “Is it true? Has Fa Shen come back to life, as the legends of the springs suggest?” The twins turned their attention to her for a moment and hesitantly nodded again.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Herb looked up to the heavens and muttered a silent oath. The amazons believed strongly in reincarnation, and quickly accepted the return of a lost “sister” to the tribe. However, there were very few human based springs, and the possibility of an actual resurrection ridiculously slim. Almost impossible odds, but the chance was worth investigating. He nodded to himself and resumed, “Very well then. It might be that I will not wed either of you. But I will get to that later. I will tell you now, when my father learned that the Sacred Spring had given us a ‘daughter’ of Pa Shen, after so long, he informed me that I must take you as my wife.”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This did not impress Ranma or Ranko.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about the other one? The monkey-girl. Didn’t you say I looked like that girl?” Ranko demanded, grasping at once for a way for Ranma, Fa Shen and herself to dodge this latest absurdity.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Herb sighed. “It is true that you do, but there was no way she could be joined to the dragon bloodline. As I have said to you before,” he stressed with distaste, “the Musk do not actively seek animal brides anymore. As a physical reincarnation of Fa Shen, she qualifies as a rare exception. What you may have overlooked, is that her animal nature would be emphasized in her descendants, making her unsuited to my line, and thus useful only for starting a new monkey heritage or strengthening an existing monkey bloodline. As there was a man who desired the latter, she has already been taken as a wife”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“Okay, fine. She’s not available. That still doesn’t explain why it’s so important for you to marry one of us,” Ranko huffed.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“In all honesty, I am not entirely pleased by the necessity. However, my father’s will is law, and it is essential simply for that matter,” Herb pronounced. “Since that is no doubt insufficient for you, I can tell you only what has been revealed to me. Even though Fa Shen did not manifest the potential of Her mother’s gift, it is preserved in Her blood, as She was preserved in the Sacred Spring. If I were to wed a human cursed in Her image, Her potential would be unsullied. The children I sired would have renewed vitality, and powers that have been lost to the Royal Line, through generations of breeding with pure humans, would be restored.”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“Sheesh. You talk about her like she’s some kinda goddess,” Ranma complained irritably. Blinking in surprise, she suddenly realized that everyone had been speaking in Mandarin the whole time, including herself. That still caught her by surprise. Before this trip, it was usually only Ranko, and of course Fa Shen, who lapsed into Chinese. Being reminded of how much a part of her Fa Shen was, even if she was not consciously aware of it, forced her to think hard about where all of this was going.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chewed on her lip, her eyes lowered in contemplation. This was not a good situation. If it was that important to the Musk, there was no way the trio were going to be able to talk Herb out of it. Given her history with the Musk, the last person Fa Shen would willingly marry was a dragon prince. Ranko did not think it would help to point out that they had to unlock the instant curse very soon or Fa Shen would not be able to marry any man, but Herb would probably use that to force Fa Shen into it. If Fa Shen, or maybe Ranma or Ranko, did not agree to marry Herb, he would refuse to unlock the curse. A quick look at Ranma told her that she was thinking the same thing. Without giving it another thought, she slipped the magic compact into her palm and softly opened it, exposing the reflective glass so that only Ranma could see it. Ranma caught the motion and nodded, before fixing her gaze in the mirror. As soon as Ranma was sucked in, Ranko quickly closed the mirror and thrust it into the folds of her shadow.</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“Whaaaat!?” there was an outcry of alarm from Herb’s entourage, as Ranma seemed to pour into Ranko’s hand and disappear. Several armed men rushed in at the sound.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have you done?” Herb demanded.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 she just vanished!” cried the maroon-haired amazon.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tossed her head and crossed her arms. “Calm down. I just sent Ranma to talk to Fa Shen.” More importantly, Ranma could warn everyone of the trouble that had come up and prepare them to come out fighting, if Ranko could not talk her way out of this mess.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Herb snorted. “I never took you for a sorcerer, Ranma.”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Never mind. It’s a long story.” The remaining red-head studied the dragon prince intently. Taking a deep breath, she asked, “Are you going to let us use the Kaisuifuu?”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had not known whom it was Cologne wished to set free,” Herb murmured evasively, posing in regal contemplation. “Her message to me only stated that her retainer, Mousse, had switched a bottle of chisuiiton water for a bottle of Togenkyo antidote and caused an amazon girl to become locked by an instant curse. It was not wise of her to leave out the fact that the amazon girl in question is in fact Fa Shen brought back to life,” Herb frowned, standing up and dismissing the guards who had entered at the outcry. “That last part is very astounding. You must tell me how it happened.”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“I’ll get to it. Right now I wanna know if you’re going to do what you promised, without any strings attached,” Ranko also stood up, forcing herself to stand loose and casual, but entirely on guard.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Herb turned his back and continued speaking. “I have already discussed the situation with the Guide, so I am aware that time is limited. If Fa Shen is not unlocked soon, She will remain stuck as a man,” he admitted. Turning around, he offered an unpleasant smile. “I would have to guess, from what I see, that there was another, perhaps your mother or hers, who proceeded you and I into the Nyanniichaun. Some one my father, or his, might have chosen for a bride, had he known of her existence. It cannot be a coincidence that you are a perfect match for Her in your true form.”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“Cologne said the same thing,” Ranko admitted, seeing no reason to deny it. “Does that mean you’ll just marry me, and let Fa Shen be stuck as a guy?” she challenged hotly.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“As a matter of fact, if I had a choice between one who was a woman at heart and one who was a man, I find the first far more attractive… Ranko,” he smiled, hesitantly acknowledging her professed identity. “Fortunately, because She is an amazon, I have no need to withhold the use of the Kaisuifuu to secure Her promise to wed. I need but defeat Her,” Herb pointed out succinctly.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expelled the breath she had been holding in a rush. “Damn.” Defeating Herb in battle was no small feat. Their past conflict had not revealed the full extent of Herb’s mastery of ki manipulation, but had caused Herb to boast that he was a master of all known forms. It was possible that Ergot’s descendants had learned from the humiliations the ancient dragon prince had suffered against Fa Shen and Herb might be a match for her ingenuity. Ranko quickly searched through the list of techniques she had gained through Fa Shen’s memories, and tried to imagine how they would have played out in the Battle of Mount Horaisan. If Fa Shen, or Ranko, fought Herb now, they would need to find a bigger mountain and hope there was something left of it when they were through.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thought you would be relieved,” Herb smirked. “If I am not forced to take you or… does the other one still go by Ranma?” he interjected curiously. Ranko nodded and he continued. “I see. I was about to say the two of you would be free to use the Nanniichaun, if I did not take one of you as a bride, but I find myself wondering if you would. Unless I am mistaken, you have taken a feminine name, Ranko,” Herb imposed thoughtfully. Studying her more carefully, taking in her amazon appearance, he crossed his arms. “Ah, I see. Very clever, Cologne,” he muttered to himself. Pointing a finger at Ranko he challenged, “I do not believe you are merely posing as an amazon. Elder Cologne has deemed that you are still a reincarnation of Fa Shen, even though She has been resurrected. You are not just a woman in body, but a woman in spirit as well!”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“That is the Law,” the maroon-haired amazon announced airily.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fumed. So much for keeping that a secret. Defiantly, she spat, “I am still getting cursed, Herb. I am as much a man as I am a woman, and…” she spluttered to a stop as she was splashed from behind by Lime. Whipping around, she confirmed that the Chisuiiton was the culprit. She had not even noticed the silent signal to the tiger-boy. For the first time the precise wording Cologne had used, when she first described its function, came back to haunt her. It used cold water to lock one’s form. Not specifically the curse, but the form one held in cold water. The temperature of the water summoned the cursed form, but the power of the lock would effect her normal form, making it curse proof. Lunging forward, she cursed, “Damn you, Herb! Unlock it! Now!”</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Herb chuckled, “Now, Ranko. We both know that if you got cursed now, you could only be locked in male form. Think of it as insurance. You may have learned that Fa Shen was a ki master, and a prodigal genius at that. In a battle between us, I could not be certain of victory, so, as long as there is another I can challenge as well, who will satisfy my father’s demand, I must guarantee her availability. If I claim Fa Shen as my bride, I will unlock you and allow you to reclaim what manhood you will. My challenge is to Her first. If She is willing to meet it, then She will be waiting for me by the Nyanniichaun in the morning. As there are no grounds for the Amazons to object, you may take the party that accompanied you here and go,” Herb dismissed them.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about Ai Xiadou and her husband?” the amazon demanded, naming her superior, worriedly. Normally, an amazon brought her new outsider husband home with her, but the Musk often refused to play along.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“Kai Yaun was reckless. It is fitting for him to accompany you until an arrangement is worked out with his bride. Now be gone!” Herb commanded irritably. He really did not want Ranko to linger long enough to challenge him on the spot for the Kaisuifuu. “Lime! Mint! Take them to the Guide,” he ordered his personal retainers, hoping to hurry things along. The pair acknowledged the command, Lime seizing Ranko while Mint grabbed the maroon-haired amazon, and dragged them out of the palatial tent. In short order, Ranko and the amazon war party were standing outside the Guide’s hut. The two Musk boys retreated a bit, but could not quite pull themselves away from the sight of so many healthy female endowments.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There was a quick discussion, in which Ranko admirably convinced the war party that she was an amazon, courtesy of Fa Shen’s memories. Kai Yaun and Ai Xiadou separated from the group as the young woman finally regained consciousness and went to work on the poor man. Haiu Dai, the maroon-haired second in command, asked Ranko when Cologne was supposed to arrive, prompting her to pull out the mirror and free her friends and family. The commotion, as the crowd outside the hut almost doubled in an instant, brought the stocky guide out of the hut in a hurry. While everyone was sorting themselves out, Ranko grabbed Ranma, Fa Shen and Cologne to explain what had happened during the conclusion of her audience with Prince Herb. By the end of the conversation, they were all back to speaking Japanese.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was afraid something like this might happen,” Cologne sighed.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“If you were, why didn’t you warn any of us?” Ranma demanded. Finding out that Herb had locked Ranko against getting cursed had deeply upset her, and it took both Ranko and Fa Shen to keep her from racing back to Herb’s camp to take the Kaisuifuu by force.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“To be honest, I did not foresee things starting out this bad. I assumed, when Herb showed no interest in you the first time, that he was ignorant of who Fa Shen was, or at least how to recognize her. I should have known his father would have enlightened him,” Cologne berated herself.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“So what do we do?” Fa Shen asked. Obviously he and Ranko both needed the cure to the Chisuiiton, but he wondered if there was some way to regain the initiative. “I mean, now that I have Ranma’s skill added to my own, I’m certain I could defeat him in the marriage challenge, and Ranko’s twice as powerful as I. Is there any reason not to just go along with his demands?”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think the first thing to do is make it so he won’t just move on to challenging Ranma,” Ranko proposed, turning to look at Ranma. “I know you weren’t planning on getting cursed, but if you hit the Nanniichaun now, the worst Herb can do is lock you in guy form. It might be enough to keep him from tryin’ to challenge you too.”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looked down. “As long as I don’t get locked before Fa Shen is cured, I suppose that’s fine,” she agreed, turning to look for the guide. “I just hope we can trust the guide to lead me to the right spring. Hey!” Without warning she sprinted away, shouting, “Ryouga! Mousse! Look out!”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Ranko turned around. The two temporary girls were looking back in confusion as Ranma raced at them, oblivious to Lime and Mint approaching them with the Chisuiiton. “Oh no!” she gasped, raising her hands and focusing her chi. “Mokotakabisha!”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bullet of chi raced towards the Musk boys, aimed at the bucket and ladle in Lime’s hands. In spite of her instant reaction, however, it was already too late. A sparkle of light reflected through the air as the ladle whipped towards Mousse and Ryouga, catching their attention in time to make them turn in that direction and receive a face full of water. The bolt of chi grazed Lime’s back as the boy and his partner raced forward to glomp the pair they had just rendered permanently female. Mousse and Ryouga were too shocked to react as they were whipped around by the boys in a victory dance.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 breasts are there to stay! The breasts are there to stay!” they sang joyously, as they cavorted in delight. As Ranma arrived, and Shun whipped around in shock, Ryouga and Mousse finally reacted with righteous fury, ripping open their shirts to flash the two boys, and then pounding the two of them into unconsciousness while they were distracted. Ranma grabbed the Chisuiiton and looked at her two friends in dismay.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 Man! I’m sorry guys!” she cried.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The two martial artists shuddered and looked back. The only thing on their minds was, “Thank God I’m not a duck!” and “Thank God I am not a pig!” respectively. This was immediately followed by synchronized wails of, “Aaaaaah! I’m a girl!” as it sunk in that even the hope of retaining part time manhood was washed away by the impulsive action of the Musk teens.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“Now you know how Shun feel!” the former Shampoo grated. Looking around, he cried, “Hey! Where Akane go?” Just when Ranma shouted out the first warning, Akane and Shun had been stretching their legs and commenting on how great it was to get out of the mirror finally. Akane had taken one look at the flying water and screamed like a girl—all things considered, he did have the right—before racing directly away from Lime and Mint.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Raising a hand to shade her eyes, Ranko made out a trail of dust clouds settling to Earth, and turned to the Guide. “Excuse me, where does that path lead?” she prompted.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“Ah! That is path to too fine special hot springs retreat. Is favorite spot for tourists and recent victims of Springs of Sorrow. Your friend have very good taste!” he smiled amiably. In the distance there came the sound of a body crashing into water. “Aiyaa! Forgot to mention. Is big drop off at end of path. Main spring at bottom of cliff, so is okay!”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“Uh, these aren’t cursed hot springs, right?” Ranma gulped.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 no. Like big pool, nice and deep, no is cursed. Is perfectly safe…”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“Shun wonder, anyone know if Hammer-girl learn how to swim yet?”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“Akane!” Ranma and Ranko raced out of sight.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As usually happened whenever Akane found himself in more than a furo full of water, he thrashed at the surface for a minute or so before sinking like a rock. That was just long enough to notice the soapy bubbles mixed in with the froth of her panicked splashing. It was not enough for her to recognize what that signaled, as the restored girl sank out of sight. The foam on the troubled water did make a useful target for Ranko and Ranma as they dove from the top of the cliff to rescue her. When they dragged the waterlogged Tendo back to the Guide’s hut, her restoration was taken as a bad sign for Ryouga, Shun and Mousse. While there was still time for them to retrieve their original cursed forms from the fabric of the instant curses, the only way to unlock them would instantly bypass the instant curse and restore their natural human forms. It was just the way the Kaisuifuu worked, heating the water it was exposed to and granting it the ability to reverse the Chisuiiton. As they gathered for dinner, putting significant distance between themselves and the amazon war party, Fa Shen spoke up and announced that the only way for them to avoid ending up with a sex-changing curse was to take advantage of the locking to master their curses.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don’t know exactly what would happen,” Fa Shen warned them cautiously. “I don’t think any initiate of the Shokei Fist ever had two curses on them when they attempted mastery. What I do know is that true mastery was attained when an initiate could overpower the lock and assert their normal form. That broke the trigger for the curse and made it entirely subject to his control.”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“So, I’d master the ability to change between male and female,” Ryouga asked curiously. “That would be less annoying than changing with water, but I don’t see how that really changes anything.”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you’re forgetting that there’s the other form caught in the instant curse. Even if you break the lock, the next time you are hit with water, hot or cold, you’ll change into that form permanently,” Fa Shen pointed out. “Your animal forms will become your base forms, and you may, or may not, be able to summon one of the human forms over it. You might all be better staying the way you are for a couple of weeks until there is no trace of the instant curse left.”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“Do you have to have a curse to be able to break the lock that way?” Ranko asked, considering her options for the future, in case Herb withheld the Kaisuifuu from her until he was married to Fa Shen.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don’t think so. Maybe I should explain how you go about mastering a curse,” Fa Shen offered. With everyone’s encouragement, she began to spell it out for them. The key to mastering a curse was asserting one’s true form, the default “mastered” form. Success in mastering a curse lay in an unhesitating acceptance of the cursed form. The trick was accomplishing that without losing one’s grip on one’s true form. It was the universal risk of the traditional Shokei Fist, though most students “broke in” their curses before locking them. “The idea is, the water trigger is a signal to your unconscious mind to transform, and a disciplined mind can train itself to recognize the ability to transform and learn to control it. The simplest training method is to practice trying to slow down or resist the water triggers, until you can keep from transforming in hot or cold water. The next step would be to initiate a change without using water to trigger the curse. The final test is to make yourself change when the curse is completely locked.”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“That’s not very helpful. None of us ever did anything like that with our curses when they were normal,” Mousse complained.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know,” Fa Shen admitted, bowing to the criticism. “But, with what happened to me, I’ve been thinking about my training, and I remembered that there were people who had better success starting with a locked curse. They claimed that it was not necessary to build up control, since the ability is created with the curse. All you have to do is accept that you can change, and that it is perfectly natural to be in control of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“Really?” Ranma piped up. That was an attitude that made a lot more sense to her. In a lot of her past training, she had been able to make incredible progress because she never doubted her ability to master a new technique, once she grasped the essence of it. Tilting her head, she wondered, “Say, Fa Shen. If you had this training, how come you never went through with mastering a curse? It would be a lot more helpful right now if you had, you know.”</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“It’s not like I ever expected something like this would happen, where I’d need that kind of experience,” Fa Shen scowled. With a sigh, he revealed the cause of his mother’s greatest disappointment in him. When Fa Shen had been an apprentice of the Shokei Fist, in preparation for mastering an alternate form, she discovered what form she was being asked to master, and refused to proceed. “There were a lot of forms I was interested in trying as an initiate, but my mother had already decided that my alternate form would be a man, because the type of animal she had been had never drowned at Jusenkyo. The only reason I was introduced to the Shokei Fist was to see if I could tap into my mother’s animal heritage,” she revealed. In order for Fa Shen to awaken it, she had to learn the Shokei Fist and then find that animal part of herself and manifest it by adapting the technique to summon a form she had never experienced. “I offered to take a different curse, but Mother insisted none were alien enough to prepare me for her true animal form. According to her, only masculinity was sufficiently alien, to prepare me for the next step.” Now, ironically, she could complete that part of her training.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“Have you tried mastering this form, since you were locked?” Cologne asked, setting down her bowl and fixing the red-haired boy with a steady gaze.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have, but…” Fa Shen hesitated, then sighed. “I think there was a problem we overlooked. You warned us that night that burning off ki, or a lot of chi, would break down the part of the spirit where the instant curse is held, and the other day it occurred to me that surface ki is probably what is shed during sex to generate new life. I’ve tried everything I know of to override the lock and trigger of a curse, and there just does not seem to be anything there to effect.”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That caused a lot of people to drop their utensils.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mean, when Fa Shen have sex with Shampoo, he lose girl form forever?” Shun demanded, growing sickly pale. At Fa Shen’s nod, the purple-haired boy cringed and bowed in misery.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 it’s not that big a deal,” Fa Shen offered a reassuring smile. “I wasn’t entirely sure, and I still needed to get the lock removed to be able to reverse the effect with Instant Nyanniichaun. I’m pretty sure that will put me back to normal.”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“But, wouldn’t that mean…?” Ranko trailed off, gesturing roughly at Shun and Mousse. “Well, you know. They ARE married. Doesn’t that mean they’ve already lost their original curses?”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Mousse blushed and shook her head, “No. Ah… That’s not a danger. Shun and I, er… we’re not really that comfortable with these bodies yet.”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“Not for lack of trying,” Shun blazed in furious embarrassment. It was a knee jerk reaction to Mousse’s admission, attempting to make sure that everyone understood that the former amazon was in no way intimidated by his masculinity. “We taking own sweet time to get to know one and other better,” he added at once, to cover the remark. “Marriage happen so fast, and maybe not last too long, so is best just be like good good friends and so no one get hurt.”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Akane went back to normal okay,” Ranma pointed out. “I guess that means she and Ryouga didn’t do anything they’d regret.” Those two glanced up at Ranma, realizing finally that, even if Ranma suspected the worst, she had long since forgiven them—to be able to remark upon it so casually. “I guess that means ol’ P-Chan is still safe, huh, Pork Butt?”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“Hey! Who are you callin’…!?” Ryouga responded automatically.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Stop picking on P-Chan!” Akane growled playfully, cutting in on Ryouga’s retort. Ryouga and Ranma turned to stare at Akane. Ranko looked over thoughtfully. Akane offered her “cute” grin and shrugged. “What? So I miss my pet pig. At least I still have my friend,” she reached out and patted Ryouga-chan on the head.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“Y-you forgive me?” Ryouga asked, wide eyed.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sighed and looked at her seriously, “I think I’ve figured out that you have a hard time saying no to some things, even if you know they’re not exactly the right thing to do. I might wish I hadn’t told you all the things I did, but it’s probably better in the end that they got said. You’ve made me realize that I do need to talk to people about things, and not be afraid they’ll hate me for saying what I think. Can you forgive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“Aww, come on, Akane. You didn’t do anything bad to me,” Ryouga waved her off. Looking a bit more serious, she added, “You scared me half to death, but you didn’t really hurt me. That’s probably a good thing, since I don’t think I would have stopped you if you tried.”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After a moment of silence, Fa Shen returned to the subject, “In any case, for those of you who would want to try and master your curses while they are locked, the best advice I was given was to meditate and envision yourself changing back into your normal forms. Since you’ve had curses for a while, you could focus on remembering all the times you changed back. The important thing is to not fight against the form you are in. If you are in conflict, you won’t be able to achieve a state of peace.”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studied Fa Shen thoughtfully. She already knew her pig form was lost to her, but the idea of mastering the girl curse that replaced it was still tempting. On the off chance she did master it, there was no difficulty saying it just took too long or that fits of depression were responsible for burning off too much ki to generate heavy ki, to explain why she was stuck with her altered curse. Certainly, she would never have to be a girl except when she wanted to be. Looking at Mousse and Shampoo, she wondered if they would bother with mastering the new forms they possessed, and risk having their original cursed forms return when the lock was broken. Shrugging, she let it go and finished her meal. Ranma, Ranko and Akane had mentioned that there was a cool stream by the hot springs, and Ryouga itched to take a bath as soon as dinner was over.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When everyone was done eating, Ryouga was not the only weary traveler to grab a towel and bath kit and head for the hot springs. Not precisely everyone followed. Reinforcements from the amazon village had shown up during the meal, redirected to the springs by the Musk, only to be sent home by Cologne, with the original war party. But the rest of Nerima veterans, except for Ranma, seemed headed in that direction. Ranma had decided to enlist the Guide’s help preparing a cask of Nanniichaun to take back home for her father. At the same time, she could take a dip to protect herself from the threat of being locked as a girl and regain her part-time manhood. Out of curiosity, Ranko hesitated, putting off her bath to follow Ranma and the Guide and find out the location of the Nanniichaun. Nodoka, Cologne, Akane, Ukyo, Ryouga, Mousse, Shun and Fa Shen all gathered along the stream and shed their clothing. Making use of conveniently placed boulders to shield the three groups they formed, so that the female boys and the male girls were all isolated from the uncursed women, as well as each other. Thus, Ryouga only witnessed what happened to Mousse, after she scrubbed herself down and rinsed the soap away. To Ryouga’s complete shock, Mousse turned into a very confused duck.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As the duck turned to stare at her, Ryouga scrubbed herself down again and rinsed one more time, but did not change. From a little ways down stream, there was a sudden scream of terror, and Fa Shen came racing around the boulder between the cursed boys’ and cursed girls’ bathing areas. “C-c-c…. CAAAAT!” he howled, unable to believe this phobia had infected him.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With wide eyes, Ryouga got up to investigate, finding Shampoo-neko sitting on a rock looking scared and ridiculous with her fur plastered to her body. “I don’t get it,” Ryouga whimpered. She picked up the cat and brought her back to where Mousse was quaking in misery. “You were both locked with the chisuiiton water. Why would you change back like this?” the lost girl complained, feeling very lost indeed. Focusing on Shampoo, she asked, “If you turn back into a girl, will Cologne have you executed?” The cat nodded and mewed piteously. Ryouga sighed. “I could use some water proof soap I suppose. I don’t have anything else to keep you from turning into a girl,” Ryouga informed her, picking up the bundle next to her bathing kit and unwrapping it to reveal the extra bar of water proof soap. When the cat nodded, Ryouga sighed and went to work lathering her fur, shaking her head in dismay. After rinsing her off, Ryouga picked up all the discarded clothing and let the two animals lead her back to the hot springs. The duck landed in the water and promptly turned into a dejected, male Mousse. Shampoo settled on the edge of the pool and stared at her former wife with obvious feline sadness. Ryouga took a deep breath and settled into the hot water, not surprised to turn back into a man, but no less confused.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Mousse looked up and squinted. Pulling a pair of thick glasses out of nowhere, he glared at Ryouga, “You didn’t turn into a pig. The soap lock broke down, like mine and Shampoo’s, but you were still a girl.”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“Don’t ask me. I don’t understand why the Chisuiiton didn’t work,” Ryouga shrugged. Remembering the excuse he had planned to make, he added, “I guess I used too much chi or something…”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on Earth is the matter with Fa Shen?” Cologne’s voice intruded, as the uncursed women made their way over to the hot springs. “Hold on a moment,” her voice came again as she excused herself form the other women and approached the occupied spring. Nodoka, Akane and Ukyo paused, seeing the boys in the spring, and moved off to find one with a bit of privacy. Cologne, almost hidden under a thick towel, marched shamelessly toward the boys. “Ryouga! Mousse! You’ve turned back into men! And… Sh… Shampoo’s cat is here,” she made a quick mental adjustment to redefine her condemned great-granddaughter’s status in a fashion that would not call for fatal actions.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“Elder Cologne,” Mousse nodded in greeting, sinking a little lower in the onsen. “It seems that the Chisuiiton is repelled by water proof soap.”</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Cologne considered that. “Perhaps so. I would imagine, then, that the magic is too similar, and thus mutually intolerant. If that is the case, it was barely so. I am sorry Mousse; it looks as though you are no longer married. As your former husband, Shun, and my great-granddaughter are no longer among us, I would consider it a great favor if you would look after their cat until something can be done to redeem Shampoo, so that she can return to us,” the woman requested, suddenly looking as old as she was.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Mousse blinked, and then carefully approached the cat, spilling a handful of hot water over her to demonstrate that what Cologne feared was not liable to happen. With a sigh of relief, Cologne settled on a submerged rock to soak in the hot water. A short time later, Ranko approached, leading a naked Fa Shen—covered about the waist with a borrowed towel—and his twin, Ranma. Newly cursed, Ranma was also a red-haired version of his old self. They took one look at the cat sitting by Mouse and Ryouga’s onsen and retreated to find a different pool where they could warm themselves after bathing.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it looks like Ranma did it,” Mousse muttered.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“I’ll be right back,” Ryouga announced, excusing himself and rising from the water. He wrapped a towel around himself and leapt to the top of a boulder to see if he could get a fix on the trio. Finding them on the path down to the stream, and in plain sight from his vantage, he jumped down to join them. At their stares, he confirmed what Fa Shen had already revealed, but with a handful of cold water, demonstrated what had gone differently for him, or rather 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were right, Ranko,” she admitted ruefully. “I guess I must have burned too much chi or something. But, I should tell you something. I’m not sure how it happened, but I got stuck like this that first night. I don’t remember giving off a lot of chi, and I definitely did not have sex, but when I went up to wash all that oil off of me, I discovered that I no longer had my pig form.”</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stared at her for a moment then gasped. “Hot water! Oh, Ryouga! It’s my fault! I made you use hot water to help thin the oil, and… the oil! I bet that’s what broke the lock! I mean, over time your skin gets oily…”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“…and soap binds oil to water,” Ryouga added in realization. She could remember how the water that turned her into a girl had a soapy residue that clung to her skin. The improved Instant Nyanniichaun formula had probably just included finely powdered water proof soap in the mixture. “But, what’s that about hot water?”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“Cologne said… oh, you weren’t there. She told us that if you changed back with hot water, you’d lose your original cursed form! I forgot to warn you when I got there. I’m sorry, Ryouga!” Ranko begged for forgiveness.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“It’s alright, Ranko. Like I said, at least I’m still human. Mousse just turned back into a duck and Shampoo is stuck as a cat now. I had to use my water proof soap on her,” she explained, remembering she had been informed the next morning. Of course, that had already been too late.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“Well, at least it’s just that. I guess if they went a few more days without a bath or anything, they might have gotten mutated,” Ranma sighed. He completed bathing and rinsed off, followed shortly by Fa Shen and Ranko. The four present did not even notice they were mixed company, with two girls and two boys. They had all become somewhat inured to gender differences. When they led Ryouga to the onsen they had chosen, and climbed in, Ranma and Ryouga’s transformations only raised a few eyebrows and a somewhat dejected comment from Ranko.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you two are a perfect match now. One turns into a boy when the other turns into a girl.” It just did not seem fair. Ranko just hoped that this did not tempt Ranma to reconsider giving up Ryouga. If it had not been for Herb, it would have been Ranko that was a perfect match for the lost boy-girl. She sighed as she noticed that her comment had made both of them uncomfortable, causing them to edge apart slowly, almost casually. Returning to the news that the soap had provided a little protection from the Chisuiiton, she smiled and placed a soothing hand on Ryouga’s shoulder, “Well, it looks like the soap lasted just long enough, Ryouga. At least you’re not stuck as a girl.”</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Ranma Nibunnoichi - Reflections</w:t>
      </w:r>
    </w:p>
    <w:p w:rsidR="00F17B9D" w:rsidRPr="000958EC" w:rsidRDefault="00F17B9D">
      <w:pPr>
        <w:spacing w:line="360" w:lineRule="auto"/>
        <w:rPr>
          <w:rFonts w:ascii="Montserrat" w:hAnsi="Montserrat" w:cs="Arial"/>
          <w:sz w:val="24"/>
        </w:rPr>
      </w:pPr>
      <w:r w:rsidRPr="000958EC">
        <w:rPr>
          <w:rFonts w:ascii="Montserrat" w:hAnsi="Montserrat" w:cs="Arial"/>
          <w:sz w:val="24"/>
        </w:rPr>
        <w:t>A. V. Morgan</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Part Forty-Five: In Hot Water Again</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In spite of the comfort and relaxation offered by the hot springs near Jusenkyo, a great tension and uneasiness hung over the heads over the travelers from Nerima. Full dark had set in while they were bathing, prompting them to set up camp near the hot springs and huddle around a fire wrapped in blankets. They were all grateful to put a little distance between themselves, the Musk encampment and the cursed springs. Once morning came, it would be impossible to avoid either. Ranko was still shocked by Herb’s actions at their meeting, having confirmed that the Chisuiiton had made her curse proof when she joined Ranma in jumping into the Nanniichuan before their baths. In spite of her bitter regret at losing the chance to reclaim part-time manhood, she had taken the Chisuiiton that Ranma had liberated from Lime and Mint, and splashed her mother, Akane, Ukyo and Cologne to grant them equal protection from the springs of sorrow. Of the four, she had been most concerned about Ukyo making good on her threat to acquire a Nanniichuan curse. That precaution was the only thing sparing her the need to watch Ukyo like a hawk. Which was good, since Ukyo had been so upset she had stormed off and could only be tracked by the sounds of violence erupting from the surrounding forest.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think she’ll forgive you, once she’s had a chance to come to her senses,” Cologne soothed, unable to resist a sympathetic smile as Ranko cringed at the sound of wood and stone breaking to the accompaniment of curses. It seemed obvious from the chef’s outburst that she had been  intent on getting herself cursed. Which only added to Ranko’s gloom.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That was nothing that a little anger could not save her from. “I told her to experiment with Instant Nanniichuan first! I can’t believe she was really plannin’ on jumpin’ in! I am definitely not telling her about the other cask of Nanniichuan now!” she growled. As much as she hated the idea of Ukyo getting cursed for her, the chef had made her point about what her options were if she did not marry Ranma. While Ranma was getting water for their father, Ranko filled a cask that could be given to Ukyo under special circumstances. It still pained Ranko that Ryouga had told her it was too late for him to love her. It had forced her to reconsider Ucchan’s dilemma, and the possibility that marrying Ranko might be the only solution to her problems. That, and a male Ucchan might be enough to tempt Ranko’s heart to love her best friend back.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“If you told her, maybe she would calm down,” Ranma retorted.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“Yeah, but I don’t want her to get the idea that I WANT her to be a man,” Ranko sighed, turning to look at the reclining boy.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“But you do, don’t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“Well, you can’t marry Akane AND Ukyo, and Mom won’t let me marry a girl unless I am a guy. I’m just glad Mom’s givin’ us a choice about this,” Ranko said under her breath. These contingency plans had been discussed during rest periods over the past couple of days, along with another matter that had to be brought up. Clearing her throat, she turned back to Cologne. “Right now, I’m more concerned about Shampoo. We just can’t leave her like that!” she exclaimed with a shudder.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“I’ve already told you I have no problem if Shun decides to come back,” Cologne replied edgily, shying away from Ranko’s demand that she recognize her great-granddaughter in her present circumstances. Ranko rolled her eyes.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“Great, but that doesn’t change the fact that right now we have that- that- that c-c-c-ca-cat followin’ us around!” she stammered nervously, resisting the urge to try and spot the threat in the darkness. “Besides, if ‘Shun’ comes back, then I just have one more guy runnin’ around tryin’ to beat me up and force me to marry him! An’ since you won’t let Mousse go back to bein’ a girl, he’s talkin’ about that joint marriage thing with Shampoo and maybe double-teaming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“Yes, well, no one said being an amazon would be easy,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 come on! Easy was never an option! This is just insane!” she shrilled, looking to her siblings for support.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“She has a point,” Ranma argued, sitting up and putting on a serious face. “We’ve already talked about this, and it’s not that hard to say that Shampoo was just trying to help us with healing Ranko. She’d still be helpless if Fa Shen wasn’t turned into a guy, and if anyone asks we could just say Fa Shen was acting like me and that’s why Shampoo locked her as a man. It was an accident anyway.”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 does not change her intentions, children. The crime she committed was against the tribe, not just Fa Shen and Ranko. Turning an amazon woman into a man is unforgivable!” Cologne stressed in exasperation.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“Even if she was a man before? Even if Shampoo only meant it to be temporary?” Ranko challenged. Crossing her arms and looking slightly away, she revealed, “It’s not like her actual plan would have worked. Fa Shen tried to sleep with me earlier, after she got drugged, and I just didn’t have the ki for any kind of sexual stuff, not even when the drugs got passed into me!”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“And what makes you think we’d have let you kill Shampoo anyway?” Ranma threw in with a dangerous look. “It’s one thing to tell us that we’re all amazons because of your weird laws, but if the only thing those laws are good for is getting’ people killed there ain’t no way we’re going to stand for it. Killing people is not the way to solve problems! A true martial artist is sworn to protect and help people. Sometimes that means you have to fight someone who wants to kill you, but you still have a duty to help them find a different solution. You kill only as a last resort, when it’s the only way to save those you are sworn to protect. If that’s the first thing you jump to, you never have a chance to make your enemies into friends or allies.”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“That may be true, Ranma, but we are not a tribe of martial artists. We are a tribe of warriors. Even today we have too many enemies who would be happy to see us all dead.”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“Yeah, but how many of them did you create with your own laws?”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“As I told you, things are not that simple. It is always unfortunate when young people like yourself come afoul of certain laws, but your problems with Shampoo are nothing compared to the trials we have faced in the past hundred years. We have an old way of life, and it has been tested and perfected to guarantee harmony with the outside world. But the outside world has gone insane. No one with any business crossing our path would be unaware of our ways, and so long as they respect us as a people they can avoid coming into conflict with us. When a great, faceless army rolls over the horizon, intent on crushing everything under its fist, not only is there ignorance and lack of respect for us as a people, there isn’t even any interest in finding out. We are all just cattle to be penned or slaughtered,” Cologne lectured with unusual vehemence.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In a small voice, Ranko asked, “What does that have to do with killing Shampoo? I’d think, if you are that afraid of the outside world, you’d do everything you could to protect the people you have. You’re already out numbered a million to one, or worse.”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sighed, “The problem with preserving a way of life is that with each new generation there is a chance of a people crumbling from within. For every outsider that comes into the tribe, our children are exposed to the dangerous influence of ideas they bring with them. If they are allowed to reject or ignore the old laws, we would quickly cease to be amazons and become easy prey for the next tyrant who came along.”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“Then you really don’t understand anything,” Ranma accused sadly. “I may not know much, but I know the Art, and it is a model for life. To survive, you have to change and adapt, you have to take new ideas and test them, make them part of your arsenal. If you don’t, you stagnate, and eventually someone comes along who beats you, not because they’re better, but because you just don’t understand how they fight.”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Cologne blinked and took a good look at Ranma, Ranko and Fa Shen. With a bit of chagrin, she admitted, “I have to agree with that wisdom. I myself have taught scores of warriors the same. But you have to understand, newer is not necessarily better. The most powerful techniques you three possess are ancient. They have been tested by time, and should not be thrown aside just because they seem old fashioned. I can see you three bringing any number of new ideas to the tribe and making it stronger, but nothing you could bring can change the fact that turning women into men deeply injures them and the tribe.”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“Hey, you don’t have to tell us that changing sex doesn’t mess up us and the people around us,” Ranko leaned back, waving her hands to protest the idea. “We’re just sayin’ that turning Shampoo into a man or killing her for playin’ with that kind of fire doesn’t fix anything. Sure, it’ll make the next person think twice about pullin’ that kinda stunt, but you end up hurting and losing one of your best warriors. Isn’t that kinda stupid?”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“By your own rules, you should be totally against ‘Shun’ coming back, and if you don’t forgive Shampoo, all that leaves is forcing her to stay a c-cat,” Ranma threw in, picking up the thread of Ranko’s argument. Before anything more could be said, Ryouga shuffled up nervously and bent close to speak into Ranma’s ear. The lost boy needed to make a call of nature, and wanted Ranma to come along and make sure he could get back to camp. Ranma stood and excused himself, “I’ve gotta take Ryouga for a walk. I’ll be back in a little bit.”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Cologne took the opportunity to consider what the three teens had been demanding, hoping for her own sake they had managed to provide a convincing argument to do what she had wanted to do from the beginning. Seeing that the matriarch was thinking the matter over, Ranko let go of it for the moment and let her mind drift to the two boys who had wandered into the woods. She had a terrible suspicion, knowing that Ryouga was capable of tempting Ranma to go back to him. Ranma had confided his willingness to give up Ryouga to remain a man, but Ryouga’s altered curse had made things different. Their curses complemented each other, and even Nodoka might make an exception because of it. Which meant Ranko would have to choose between Akane and Ukyo, because of the debts of honor that needed to be paid. Getting to her feet, and telling herself she was not just going to spy on Ranma and Ryouga, she set out in search of Ukyo, who had stopped venting her anger in the woods.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 was not hard to find her, in spite of the dark and silence. All Ranko had to do was follow the trail of destruction. When she found Ukyo, she was sitting in the middle of a clearing she had created, caught in a pool of moonlight. She looked beautiful, with her hair blowing gently away from a face that was calm after the storm. Her eyes were closed, as she took deep calming breaths, and faint trails of moisture glittered on her cheeks. Ranko was tempted to turn back and not disturb her, but her foot fell on a hidden branch and announced her presence with a snap. Ukyo’s eyes snapped open, and anger returned to her features like an old friend.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“Go away! I don’t want to talk to you!” she shouted.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cringed, but advanced, reaching into her shirt. Pulling out a handful of Instant Nanniichuan packets and dropping them in Ukyo’s lap, Ranko replied, “I won’t bug you. I just wanted to give you these.”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Ukyo stared at her, and picked up the packets. “Why?”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shrugged, turning away, “Ranma didn’t need them anymore.”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“But, why give them to me? What good does that do,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“They’ll still work over the lock,” Ranko explained, turning back around and adding, earnestly, “I meant it when I said you needed to experiment first, Ukyo. And, I’m sorry about interfering, but I didn’t just make you curse proof to keep you from getting a guy curse. There are a lot of other springs here, and I wouldn’t want you falling in any of them by accident.”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suppose that’s sort of thoughtful, but you might as well take these back,” she held out the packets, looking sad. “Now that I can’t get cursed, there’s no point in experimenting.”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made no move to take them. With a deep sigh, she shook her head. “No. Mom asked me and Ranma to think about marrying you. It’s a matter of honor. I’ll be honest, I’d probably marry Ryouga if he wanted me, but I’m not sure he does. He said it’s too late. He probably can’t let go of Ranma. I don’t know if Ranma is going to pick him, but if he does then I have to decide between you and Akane. Somehow, I have to get out of marrying anyone else, but if I can, and you still want me, you’ll have to be able to be a guy. I’ll make sure you get to use the Kaisuifuu after this mess with Herb is sorted out.”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Ukyo considered this promise. Biting her lip, she dared to ask, “Do you love me, Ranko? Do you think you can love me? Or, is it just to satisfy honor?”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 I don’t, but I think I can,” the red-head admitted shyly. “If I didn’t I would not tell you any of this. I can’t promise I’ll end up with you, Ucchan. I’d prefer it if you didn’t get cursed until we know it can happen. Doing it won’t make me any more likely to chose you, because I don’t really have a choice right now. This amazon thing sort of screws everything up. If you don’t want to hang around waiting for me to solve this mess, I won’t blame you. It’s not like marrying me really fixes anything for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 doesn’t matter. At least I’ll be with the person I love,” Ukyo stood up and approached Ranko, reaching out a tentative hand. Ranko flinched away before Ukyo could brush her cheek.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“Please don’t,” she looked down. Taking a ragged breath, she tried to explain her turmoil. “I can’t do this now. I need time to get over Ryouga before I can love you the way you want, Ukyo. I can’t just use you to get away from him. Please don’t make this any harder. If you push me, it’ll never happen.”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Ukyo felt her insides twist. She wanted to find the lost boy and strangle him. After the scene that first day in the mirror, Ukyo and Akane had grown very close worrying over the threat Ryouga was to their loves for Ranko and Ranma. It still surprised Ukyo that Akane had gravitated toward Ranma, but Akane had confessed that, even as a boy, he had been drawn to Ranma, to the inner man. Ranko had become her best friend, one of the people she loved more than life itself, but there was no real romantic interest. Akane could not picture Ranko as the father of her children, and certainly could not picture herself—himself, at the time—as the father of Ranko’s. For Ukyo, the lines of gender had blurred too much to cause the same difficulty. It was too easy to see the advantages of sharing the child bearing and rearing duties with Ranko, tasting the best of both worlds. But these optimistic fantasies turned to ash as she realized that Ranko’s heart had to be shattered before she could hope to claim it, and Ukyo would have to wait until she picked up the pieces before she could try. Both girls were going through the same thing, but for one to win, the other had to lose. “It’s not fair!”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else is new?” Ranko muttered, hugging herself and moving away. The sad truth was, she finally understood Ukyo, and part of her resented the thought of sacrificing her own hopes and dreams to grant her friend’s. She was not in a hurry to fall in love with Ukyo, and it made her hate herself for prolonging the other girl’s agony. Especially when the okonomiyaki chef would ultimately have to make a greater sacrifice, in Ranko’s mind, if it came to marriage. “Promise you won’t get cursed until it’s absolutely necessary,” she begged.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Ukyo studied the pain on Ranko’s face and finally bowed. “I promise.”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nodded. “Good.” She watched Ukyo put the packets away and said nothing when the chef approached, suggesting they return to camp and get some sleep. In silence, they started walking back through the woods.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As they were passing the stream, looking for the stepping stones that would let them cross over without getting wet, they noticed voices coming from around a large boulder. There was no mistaking who it was, or that Ryouga had reverted to girl form. After a moment, it was also clear what Ryouga was up to, as she hesitantly pointed out to Ranma that she sort of owed him for what happened when the boy woke up as a girl. Biting her lip, Ranko edged forward, to see what they were doing. Creeping over the top of the boulder, she saw the pair standing close together, with their arms around each other. As she watched, Ryouga tightened her arms around Ranma’s neck, pulling his mouth towards hers. Ranko stared, unbelieving, until Ranma began to respond to the kiss, moaning in pleasure and returning it with interest. Unable to watch any more, she leapt from the top of the boulder to the other side of the stream, sprinting silently away towards camp. Wondering what the other girl had seen, to react like that, Ukyo edged forward to peer at the couple.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Ukyo’s eye twitched as the desire to throttle Ryouga returned with renewed force. In spite of herself, she took this insult to Ranko personally. As much as she hated the idea of losing Ranko to the lost one, it bothered her more that Ryouga was causing her beloved so much pain. She was about to jump in and brain the jerk, when Ranma stiffened and shoved Ryouga back.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“Dammit, Ryouga!” he growled in frustration. “You’re not listening to me. I don’t want you to be a girl for me! I can’t ask you to do something I can’t. I appreciate you wantin’ to pay me back for what happened, but I can’t just have sex with you and walk away. For one thing, Ranko would kill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“She doesn’t have to know,” Ryouga protested, reaching out to him again. “I mean, it’s not like she even wants me, Ranma. Don’t turn me away too! Not now! Not, like this!” she gestured to her body, letting all her frustration show.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don’t understand, Ryouga. I can’t keep secrets from her. It’s not because I’d tell her,” he cut off the expected protest. “There is nothing I can do to keep her from finding out! We’re all linked to each other. And who said she didn’t want you, you idiot! I don’t know how it happened, but… She loves you. She somehow pulled the copy Ranko out of me, and left me just the memories. I love you too, but, not like she does.”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“Then why did she run away from me!? Why does she always avoid me!?” The past few days had been sheer torture, and only the confusion and unexpected intensity of the pain had kept her from sinking into a killing depression over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don’t know, Man. She said you rejected her. That’s what I was trying to say earlier, before you started tryin’ to seduce me. She tried to tell you how she felt, and you told her it was too late! What kinda moron are you!?” Ranma accused, throwing in the insult without even thinking.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didn’t tell her that! When she told me she was MY Ranko, I decided to tell her about what happened to my curse! She was trying to keep me from messin’ it up with my depression, but it was already to late! It was already altered the night before, but she wouldn’t listen to me. She just jumped up and refused to talk to me anymore. Today, in the onsen, was the first time she’s said anything directly to me!” Ryouga protested, pulling at her hair.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“Huh?” Ranma gaped.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In the shadows, Ukyo mimicked him. In haste she lunged forward and announced, “Hey! If that’s true, you better go get Ranko! She just saw the two of you makin’ out!” Ukyo felt like an idiot at once, letting her rival, Ryouga, know she had just guaranteed Ranko would never trust her again. Kicking herself, she grabbed Ranma and hauled him off, “Come on, Ran-chan. We have to tell her before she does something stupid!”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had frozen in place at Ukyo’s words. Ranma had already blown her away by insisting that Ranko loved her and thought Ryouga did not love her back, presumably because of her experiences with Ranma. The horror of realizing that Ranko probably hated her now swept away all the confusion and anger, letting the depression that had been bottled up since the start of the journey rise up and consume her fear. A massive pillar of heavy chi spilled out of her, climbing high into the sky, until every erg of pathos was balled up in the heavens, waiting to crash down to Earth in a perfect shishihokodan. What she could not know, as she was emptied of all emotion, was that the curse she thought she had escaped had sloughed off during the incubation of this trademark chi attack. Triggered by the release of Ryouga’s depression, the ghost of the reactivated curse was hurtling downward, seeking a subject to transform.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Defenseless, in the wake of her special attack, there was nothing Ryouga could do to keep the awesome power of her own shishihokodan from branding her soul with the Heitonniichuan curse. Not that she understood this, as far as she was concerned, the world exploded around her and then suddenly grew to huge and eerily familiar proportions. Leaping out of the crater that now straddled the stream, to avoid drowning in the large pool that was forming, she voiced her terror at her transformation in the only way she could.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“Bweeeeee!”</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Akane stumbled through the early morning mist, roused from slumber by the return of three desperate and tired searchers. Anyone within a mile of Jusenkyo would have seen the release of Ryouga’s desperation the night before, and Akane had been among the first to reach the site of the detonation, where Ranma, Ranko and Ukyo were desperately searching for some sign of Ryouga. When all that could be found were Ryouga’s clothes, the entire party was mystified. With everyone convinced that the pig curse had been lost, the only explanation anyone could come up with for Ryouga’s strange disappearance was the horrible thought that she had been vaporized somehow by her own special attack. Ranma dismissed the idea at once, pointing out that the clothes she had been wearing were so loose on Ryouga’s girl form, the impact of the heavy ki might have stripped them down around her slender body. Ranma, Ranko and Ukyo followed suit, when he began scouring the area, convinced that she would turn up, lost and naked, trying to find her way back to camp.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had become too worried when they returned, after searching all night, without finding Ryouga. Combined with her anxiety over the meeting with Herb, later in the morning, she had grabbed a couple of kettles and wandered toward the stream to collect water to make breakfast. Pushing through the haze, she thought about what had happened between herself and Ryouga, and surprised herself to discover that, somewhere in her heart, she was actually grieving over the loss of P-Chan. Seeing the change in Ryouga’s curse had forced her to realize that she would never see the cute little piglet she had grown so fond of, before Nodoka confronted her with the lie. Remembering that discovery was enough to summon a spike of pain, but in the days following she had taken another look at Ryouga and found enough forgiveness and understanding to lay it to rest. A little smile touched her lips as she found herself able to think back upon the piglet’s bizarre knack for showing up unexpectedly in the strangest places, with humor. If Ryouga still had that curse, she figured, then P-Chan was due to appear at any moment now.</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No sooner than she thought it, she rounded a boulder and almost tripped over a little black piglet wearing a yellow and black bandanna around it’s neck. Stumbling and gasping in shock, she blinked and rubbed at her eyes. The pig looked up at her in mortification. “P-Chan!?” Akane cried out, dropping the kettles, she snatched the piglet off the ground and held him up at eye level. Focusing in a little, as she glimpsed the pig’s exposed underside, Akane changed that to “she” as the creature was obviously female. “Oh. Silly me. You’re a girl pig. I guess Ryouga was planning to make up for being P-Chan by giving me you,” Akane theorized, recovering her smile. The pig stared at her in disbelief and sighed. A thoughtful look crossed her face. “Then again, this is Jusenkyo. Maybe I better make sure you’re not a person or something, hey?” The pig nodded enthusiastically. After a quick detour by the hot springs, Akane found her hand on top of Ryouga’s head as the boy blushed in relief.</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“Thanks, Akane! I’ve been trying to find the hot springs all night!”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 why did you turn into a pig again?” Akane demanded.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don’t know,” he sighed, climbing out of the spring, carefully shielding his privates as a surge of renewed depression welled up inside him. “It makes no sense! I fired off all that depression and suddenly… ernk urnk bweee!” the boy’s explanation devolved into grunts and whines as his depression peaked and he turned back into a pig. Once again, the transformation left Ryouga too shocked and horrified for any other reaction.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the…!” Akane recoiled. Picking up the pig again she noticed an obvious difference, “Now you’re a boy pig. Oh, Ryouga! Your curse really did get screwed up!” Gesturing for him to stay where he was, she raced to retrieve the kettles, filling them with cold water from the stream before returning. It was just a suspicion, but sure enough, cold water brought back Ryouga’s girl form. “I don’t get it. Hot water turns you into a boy, cold water turns you into a girl… but what keeps turning you into a pig?” she challenged the lost girl.</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“Oh, Akane! What’s wrong with me!?” Ryouga cried, fear and confusion leading rapidly back to horror and depression. “I can’t think of anything more depressing than spontaneously turning into a pig! This is worse than Ranko catching me kissing Ranma!” she cried. This time, as the heavy chi began to gather, Akane sensed the energy spilling back into Ryouga and triggering the change.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she shouted, spilling more cold water on the pig. “It’s your chi! When you get depressed all that heavy chi is powering the transformation!” she declared, as Ryouga shivered and stared back in disbelief. In shock, she looked down at herself, watching as more heavy ki gushed out and soaked back into her body. The true horror of this self sustaining curse washed through her with the tingle of transformation. Akane was ready with more cold water, grabbing the girl by the shoulders and shaking her hard. “Snap out of it, Ryouga! You’re doing it to yourself! Stop getting depressed!”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can’t help it!” she shouted in angry terror. Fortunately, the terror was overwhelming her depression. With her moody disposition, she was doomed. “Ohgod! This can’t be happening!”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look at me! Calm down. Don’t think about it. Just breathe.”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am I going to do?”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“We’ll figure something out. Just… what happens after you change? Are you still depressed?”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Ryouga looked surprised. “No. No, I’m just shocked. It’s like changing snaps me out of it, but it’s already too late.”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Akane sighed. “That’s good. The change eats up the depression. If you didn’t get depressed as fast as you change back, you’d be alright,” she guessed. All that conditioning to summon the shishihokodan at will was working against Ryouga. Watching as Ryouga’s face fell again, she lashed out with an open palm. “Stop it!”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Ryouga held her cheek where Akane slapped it. “What did you do that for?” she cringed.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 keep doing it!” Akane flared. Jumping up, she grabbed Ryouga by the arm and marched her back to camp, ordering her to put on some clothes while she called Cologne over to ask if there was a pressure point that would keep Ryouga from getting depressed. The commotion drew the attention of everyone else, causing them to hear Akane’s recapitulation and Cologne’s assessment of the situation. Fortunately, the same point that helped to calm Tofu the night Fa Shen possessed Ranko worked on Ryouga.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“This is a very interesting problem,” Cologne pronounced, after explaining the location and pressure needed to stimulate the “Clear Head” pressure point so that others could pull Ryouga back from the brink of despair. She completed the quick lecture with a warning. “That point loses its effectiveness if it is over stimulated. I warned you that the shishihokodan was a dangerous technique, Ryouga.”</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“Yeah, but you didn’t say anything about it turning me into a pig!”</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“True, but I never considered what would happen if a curse was shed into someone’s chi. I suspect that anyone who had been hit by that burst you let off last night would have ended up with the same problem,” Cologne admitted pensively, sucking on her pipe and considering the ramifications of such an idea. Blowing out a puff of smoke, she concluded, “Well, it seems to be a legacy of your old curse. It’s as controllable as your emotions, and it does not interfere with your girl curse, or the trigger to restore your male form. Why don’t you go get some sleep, and I’ll take another look at you after we’re done dealing with Prince Herb.” Not meaning to be dismissive, Cologne shoved the lost boy’s problems onto a back burner. Ryouga had already caused enough distraction, and neither Ranma or Ranko were looking entirely fit for the ordeal ahead. It would hardly be the first time they faced a battle with no sleep the night before, but it was not encouraging to watch them gnawing on pillows and asking Akane what she had intended to fix for breakfast.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Fortunately, the trio departed with Cologne and Mousse for the Nyanniichuan before Akane realized they had thought they were eating her cooking, and not encouraging her to prepare a meal. As she settled before the cook-fire with a disturbing assortment of ingredients, everyone remaining in camp suddenly announced a desire to follow and watch Fa Shen’s restoration and inevitable battle with Herb. Akane promised to have something extra special ready for them all when they returned.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Ranko trudged behind Ranma and Fa Shen, conscious of what lay ahead but unable to focus on it. The events of the previous evening had conspired to distract her completely. Her mind kept flashing back to when Ranma and Ukyo caught up to her. They barely had time to get her attention when Ryouga blew up behind them. It was not until they were searching for the missing martial artist that Ranko had been informed of the misunderstanding that had been cleared up with Ryouga. The whole time she thought he had rejected her, he had actually been trying to confide what happened to his curse. It was because she had avoided him that Ryouga tried to offer his girl half to Ranma, hoping, because of the change, he would not reject her too. Ranko had been frantic to find Ryouga and verify all this for herself, but as the sun came up she was forced to turn her mind back to the ordeal with Herb. The fact that he wanted to meet at Fa Shen’s grave did not bode well for the morning. No doubt part of the reasoning for unlocking Fa Shen in the midst of the springs was to prevent a free-for-all battle for the Kaisuifuu, and deny safe access to water if they managed to capture it. Since Herb could fly, he had a natural advantage in a place like Jusenkyo. Of course, Ranko now knew that Fa Shen had that much control of his ki as well. If he had the raw power Herb had, he too could flit around in the air and never need to touch down.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was used to being overpowered by dragon princes, and trusted his skill and ingenuity to see him through. Ranko was much closer to Herb in power level, but even she would need the power of their united triumvirate to overwhelm the dragon prince. In the battle they anticipated, the contest would be decided by skill in aerial combat, since even Herb would not risk collateral damage to the cursed springs. Who knew what the consequences of that would be? They had already taken Herb’s best weapon, the Chisuiiton, out of play. Mousse had it concealed in his robes, no doubt along with Shampoo, now that it was apparent that Fa Shen might be able to tap into the Neko-ken.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Shen’s first objective was to distract Herb so the others could seize the Kaisuifuu and unlock Ranko. Once she was free of the Chisuiiton, she could race over to the Nanniichuan and get cursed, ensuring that Herb would not try locking her again. It was simple insurance, since just taking the Chisuiiton away from Herb did not mean he did not have any of the enchanted water bottled. Once she was safe, Ranko would join Ranma in ensuring that Lime and Mint did not interfere and Fa Shen did not get knocked into one of the springs.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All this planning was fast and loose. No one expected things to not get out of hand. But as they arrived, they were encouraged to see the Musk warriors had brought a barrel of water to the spring. It was just large enough for a young teen to bathe in. Upon closer inspection, they could see the Kaisuifuu hanging from a chain attached to the barrel. All that needed to be done was dip the magic kettle in the water, and it would possess the ability to unlock a curse.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“Which one of you is Her?” Herb greeted them coolly.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am Fa Shen,” Ranma’s twin announced, stepping forward. Herb studied him and bowed at the neck. Fa Shen inclined his head in return, keeping his eyes fixed on his challenger.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“Before we begin, I must know if you have agreed to my marriage challenge, and ask that the Chisuiiton be returned to me,” he declared.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“Once I have been restored to my proper gender, I will be fit to accept your challenge. I have Locking Instant Nyanniichuan, in case my original form was lost. I just need a bucket of water to activate it, which can be drawn from the barrel before you use the Kaisuifuu.”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Herb considered that for a moment. “And…?”</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can have the ladle back after I am back to normal,” Ranko responded, cutting in and glaring at him.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Herb smirked, “Well then, we should make haste. There is still a battle to be fought before I may grant your request, Ranko. You may prepare the water She has requested.”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cautiously approached the barrel. Behind it were a pair of buckets. Glancing inside, she noticed a fish and a frog were idly swimming in the water. Nodding, as she realized what that was supposed to prove, she dipped the bucket in the barrel and studied the chain securing the kettle to it’s side. It looked tough, but Ryouga could break it with a simple tap. If her own body was toughened enough for it, she realized she too could use the bakusaitenketsu on it. Turning back to face Herb, she stated, “The fish and the frog don’t prove anything, Herb.”</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Herb considered that and approached Ranko. Dipping his hands in the water, he splashed his face, changing into a female version of himself. “Does this satisfy your suspicions?” She smiled. It seemed that Ranma, and by extension Ranko, had learned caution. Gesturing to Mint, standing guard by the barrel, Herb turned back to Fa Shen. “Your bath awaits.”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watched Mint scoop out the animals into a pair of glass jars, pick up the kettle and dip it into the barrel. It only took a moment before steam was billowing off the water in the cold morning air. Fa Shen handed Ranko the packet of Instant Nyanniichuan as he approached. Picking up the other bucket, he remarked, “You really didn’t think I’d take an actual bath, did you?” Filling the bucket and tipping it over his head, he was instantly soaked from head to toe in steaming fluid. Shaking his long red hair, he sighed, “It looks like I was right. My true form was already lost.”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had expected this, but she had also expected Herb to be caught off guard. From the time frame the dragon prince had been given by the Guide, Fa Shen should have had another day before the instant curse degenerated. Instead, Herb waved dismissively, “No matter. It simply offers me a chance to satisfy my curiosity.” Before anyone could ask what that meant, Herb snapped her fingers, and Lime grabbed Fa Shen and thrust him into the Nyanniichaun. The whole pool seemed to react to this intrusion, heaving and churning madly. There was a brilliant flash, as if a ball of chi had detonated under the water, and Fa Shen surged out of the pool as though the hounds of hell were at her heels.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Ranma and Ranko cried, having felt something stab at the back of their minds. There was no response from her as she whipped her head around searching for something. Snatching the jar containing the frog from Mint, she flung the poor animal at the spring. Nothing spectacular happened, and a moment later a confused frog pulled itself out of the water and started croaking on a lily pad.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“It’s gone,” Fa Shen gasped. “I took it back.”</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“What!?” several voices exclaimed in shock.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whipped around, staring at Herb. “This spring is no longer cursed,” she spelled it out. To make her point, she grabbed the other jar and flung it in. Everyone waited for another frog to come out, but when they edged forward, they could see the fish swimming merrily in it’s new home. “It’s just normal water now. How?”</w:t>
      </w:r>
    </w:p>
    <w:p w:rsidR="00F17B9D" w:rsidRPr="000958EC" w:rsidRDefault="00F17B9D">
      <w:pPr>
        <w:spacing w:line="360" w:lineRule="auto"/>
        <w:rPr>
          <w:rFonts w:ascii="Montserrat" w:hAnsi="Montserrat" w:cs="Arial"/>
          <w:sz w:val="24"/>
        </w:rPr>
      </w:pPr>
      <w:r w:rsidRPr="000958EC">
        <w:rPr>
          <w:rFonts w:ascii="Montserrat" w:hAnsi="Montserrat" w:cs="Arial"/>
          <w:sz w:val="24"/>
        </w:rPr>
        <w:tab/>
        <w:t>“So. It is true,” Herb smiled and rose into the air. “Truly, you are 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That was a clear signal that the battle was about to be joined. Fa Shen immediately shoved everything else out of her mind and sprang up to the pole that rose from the depths of the former Nyanniichuan. She could find an explanation for what had happened later. As Herb moved to attack, Ranko dropped the bucket she had been holding and sprinted toward the barrel of kaisuifuu water. Lime saw her move, and promptly kicked it over, spilling the precious cure over the ground before picking the barrel up in one hand. Ranko almost screamed in frustration, but focused on the now innocent spring behind him. Raising her arms, she let off a powerful chi blast right into the tiger-boy’s chest. Exploding on contact, it shattered the barrel just as he was snapping the chain that bound the magic kettle to it. The force of the detonation sent him reeling back, throwing the kettle into the air.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“Mine!” Ranko cried, bunching to leap after it. Past her, Fa Shen jumped over Herb’s charge. Herb landed on Fa Shen’s pole as she alighted on another.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“No! The Sacred Kettle!” Mint was a fraction faster than Ranko, leaping after the kettle, bounding across the bamboo poles to intercept the falling artifact. As Ranko rocketed in pursuit, Ranma turned to Mousse and nodded. The master of hidden weapons pulled the chisuiiton out of his sleeve and quickly splashed the heir to the Saotome School of Anything Goes Martial Arts. The witnesses took this as a sign to retreat from the springs. No sane person wanted to be in the middle of a fight in Jusenkyo. Ranma shook the water out of his eyes, holding out a hand for the magic ladle and bucket, his gaze flickered between Ranko and Fa Shen. They were both racing in opposite directions, trying to close with Mint and Herb. Ranko was protected well enough for battling over cursed springs, but Fa Shen was in danger of a new curse mutating the one she just reclaimed. He took off after the legendary amazon and the dragon prince who would claim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“Fa Shen! Wait!” he called out to her.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“Got it!” Mint caught the kettle, carefully orienting on a bamboo pole for landing and turned to see Ranko streaking towards him. With a shout, he caught Lime’s attention and hurtled the kettle at the tiger-boy to keep it out of Ranko’s hands. Ranko snarled, clipping the boy on the shoulder with an outstretched foot to reverse her direction and continue chasing after the kettle, knocking the wolf-boy into the spring below.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shouldn’t have jumped in like that!” Ranko cried in apology.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“Too easy!” Fa Shen’s voice called out. “Vengeance of Heaven!”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“Is it…!?” Herb began as Fa Shen’s clawed hand slipped through her guard. The dragon prince closed her eyes, searching her mind for a counter as Fa Shen completed the name of her attack.</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“Raking Claws!” A flash of light and deafening explosion filled the valley, as Fa Shen revealed the power of her electro-charged ki technique under an open sky, clutching at Herb’s head and drawing a true lightning bolt down from a towering thunderhead. Ranma gasped, then groaned as Herb instantly transferred Fa Shen’s charged ki into the bamboo pole underneath her as she leapt away. Acting as a lightning rod, the charged pole channeled the massive arc of electricity into the pool below.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“Nice! You should be toast!” Fa Shen was impressed in spite of herself.</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am a master of ki,” Herb preened. “Lime! I need hot water!”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“Coming, Herb!” Lime lunged up to catch the kettle, then raced in the same direction Herb was leading Fa Shen. Tucking the kettle under one arm, he pulled out a thermos and hurled it toward the dragon prince. Ranko boosted her flight with ki, cutting the tiger-boy off by landing in front of him.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“Give me the kettle, Lime!” she growled.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“Herb has forbidden it!” Lime hesitated only long enough to see his prince catch the thermos, and then dodged to Ranko’s left. Stretching to reach a different pole, he caught sight of Mint exploding out of the pool Ranko had dumped him in. Unchanged by the cursed waters, it was suddenly obvious that the Musk boys had also protected themselves with the Chisuiiton. Mint tried to converge on his compatriot and Ranko, shouting for the other boy to toss the kettle to him.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“Quick! Back to me!”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“Here it comes, Mint!”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“Would you stop that! I need that thing!” Ranko fumed.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As Ranko lunged to intercept the toss, Herb quickly spilled hot water over herself and turned back to Fa Shen. Ranko’s hands closed on empty air, forcing her to shift her attention to her landing. As she came to rest, Fa Shen and Herb launched themselves at each other, trading blows in genuine aerial combat. After raining a series of kicks, thrusts and furious elbow and knee strikes, they pushed away from each other to reach opposing perches, before they dropped below the height of the bamboo poles.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“Be careful, Fa Shen!” Ranma warned, running toward her, spanning the gaps between poles with giant steps.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“I’m trying, Ranma!” she shouted back, jumping out of the way as a ki blast shattered the pole she was just standing on. “Are you trying to screw up my curse, Herb!?” she raged, catching her balance and clutching her heart.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“Perish the thought! I am just keeping you off balance,” he smirked.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was now moving roughly away from Fa Shen and Herb, as Mint hugged the Kaisuifuu to his chest and raced past the Nanniichuan. “Where do you think you’re going with that!?” Ranko could sense Lime charging up her wake, ready for Mint to lob the kettle over her head again to prolong this game of pickle. “If you do that one more time, I’m gonna break your arm so you can’t throw anymore!” she threatened, closing on Mint’s back.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guess it’s true, Lime! Women really are more violent than men!” Mint loudly observed, for his companion’s benefit, cringing at Ranko’s threat.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“Do you want me to brain you too!?” Ranko shook her fist at him.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 believe you are right, Mint!” Lime agreed, wide eyed.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“You’re open!” Herb shouted, as Fa Shen arced in the air above him, readying a chi blast. Before Fa Shen could summon her aura and focus it in her hands, Herb snapped off one of his own powerful bolts, catching her right in the stomach. As Fa Shen was blasted away, Ranma noticed she was too stunned by the blast to control her flight.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he shouted, realizing he could not catch up to her. Gauging her descent, he noticed Ranko in that direction and hollered, “Ranko! Catch 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whipped around, reacting at once to Ranma’s distress, and spotted Fa Shen flying towards her. Sprinting over the poles, she closed on her twin, and realized exactly where she would land if Ranko did not get there in time. Putting on a burst of speed, she positioned herself on the bank of the Nanniichuan. At the last moment, she launched herself up, catching Fa Shen in the air and letting the girl’s momentum knock them both toward the pole sticking out of the spring. Pausing to slap Fa Shen’s face, to shake her out of the effects of Herb’s powerful blast, Ranko noticed Ranma, Herb, Lime and Mint racing in to bracket them.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“Snap out of it! Lover boy’s still coming,” Ranko warned.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“Damn he has a lot of power,” Fa Shen muttered, shaking her head.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should not interfere, Ranko!” Herb challenged, charging up for a blast as he closed within shouting distance.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shouldn’t be knocking her into the springs, you idiot!” Ranma bawled, coming in at an angle, readying the ladle to splash Fa Shen when he was in range. It seemed such a stupid thing for the prince to risk, Ranma had to wonder if he did it just to lure Ranko away from the kettle.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Unfortunately, Herb fired at the twins before Ranma could make such an accusation, aiming for the pole they rested on, and shattering it below their feet. As the bamboo disintegrated, Ranko was unable to generate enough force to launch off, and could only heave Fa Shen towards the embankment as she fell into the water.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While Herb paused to unleash his attack, Ranma was able to take the lead, landing next to Fa Shen and splashing her with the ladle, “Don’t worry, you’re safe now!” he announced, turning to see Ranko breech the surface of the pool, “Are you okay, Ranko?”</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 fine. If she’s safe, help me get the kettle!”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was one step ahead, lifting her eyes to see Mint racing toward them with the kettle in his arms. Refocusing the blast she had intended for Herb, she target the top of the pole he was about to land on, causing it to become a foot shorter than the boy expected. When Mint’s foot came down on air, he instinctively threw out his arms to recover from the misstep, throwing the kettle clumsily away as he scrambled for some kind of footing. Ranma caught this and raced forward, leaping up to catch the kettle and lob it toward Ranko, as Lime barreled in to tackle him. “Ranko! Catch!”</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Mint hit water and began thrashing toward the edge of the pool.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Fa Shen took her eyes off the flying kettle at the sound of Herb’s arrival, and launched herself at him to keep him distracted. Ranma and Lime crashed into a neighboring spring with a loud splash. In the Nanniichuan, Ranko attempted to stand, so she could catch the Kaisuifuu, but a rock turned under her foot, causing her to topple face first into the water, as the kettle passed over her head to land in the pool behind her. In the blink of an eye, the water heated enough to unlock the Chisuiiton, exposing Ranko to the now scalding water’s curse. Ranko reared back, yelling in a masculine voice, “Hot! Hot! Hot!”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Ranma pulled himself up and darted out of the spring at about the same time Ranko shot out of the steaming Nanniichuan. Stumbling onto the narrow banks, they suddenly came face to face, and gaped. Around them, everyone else was staring in surprise, the fight between Fa Shen and Herb momentarily suspended.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“You’ve been cursed by hot water,” Herb strode forward, bending down to retrieve the Chisuiiton. Fa Shen saw this, and snatched the artifact away from him, glaring. He straightened and glared back. Recovering his dignity, he considered his impulse. Fa Shen backed off, waiting to hear what he had in mind. “The Chisuiiton always produces cold water. Please, use it. The Kaisuifuu is right here. I just have to know…” he insisted, pointing at Ranko.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get the kettle out of the pool. And be careful!” Fa Shen ordered, approaching Ranko with the ladle. Ranko looked up at Fa Shen and nodded. Fa Shen splashed the boy Ranko had just become. The magically chilled water triggered his change back to female and locked her form. “It’s backwards. It really is a hot water curse.”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 is fortunate you were locked before,” Herb sighed. “I was afraid for a moment there that heating the pool would just make the curse permanent.”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found a stray bamboo pole and proceeded to try fishing the kettle out of the Nanniichuan. “Are you serious, Herb?” he asked. The dragon prince nodded woodenly. Ranma turned to look at Ranko, “I guess you got lucky, Ranko. Cold water still turns you into a girl. That’s not a problem, is it? I mean, this is just like getting your old curse back, right?”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blinked and nodded. “Yeah. I guess so. But if I can be locked as a girl…” she trailed off, looking up at Herb accusingly. She did not have to say that Herb could still challenge her if he lost to Fa Shen. The part of her that had been aching to be a man was already howling over her male form being locked away. With a shudder she realized what would have happen if she had been standing in a different spring when Ranma threw her the kettle. As much as she ached to get her hands on it again, it was just plain stupid to continue fighting over it among the springs. Seeing Ranma hook the kettle and pull it out of the water, she stood up and declared, “Herb, we have both of the artifacts in our possession. If you want them back, I suggest you stop this fight for now until we can find out if this,” she gestured to herself, the matter of her curse, “is okay.”</w:t>
      </w:r>
    </w:p>
    <w:p w:rsidR="00F17B9D" w:rsidRPr="000958EC" w:rsidRDefault="00F17B9D">
      <w:pPr>
        <w:spacing w:line="360" w:lineRule="auto"/>
        <w:rPr>
          <w:rFonts w:ascii="Montserrat" w:hAnsi="Montserrat" w:cs="Arial"/>
          <w:sz w:val="24"/>
        </w:rPr>
      </w:pPr>
      <w:r w:rsidRPr="000958EC">
        <w:rPr>
          <w:rFonts w:ascii="Montserrat" w:hAnsi="Montserrat" w:cs="Arial"/>
          <w:sz w:val="24"/>
        </w:rPr>
        <w:tab/>
        <w:t>Herb watched Ranma and Fa Shen tighten their grips on the Musk’s most valued treasures. For the moment, he had lost the upper hand. Putting on a mask of regal indifference, he nodded, “I will postpone my challenge for now. As I am the only one present not proof against curses, it is not in my interest to remain here and fight.” The thought suddenly occurred to him that the cure to his condition was right next to him. Turning with sudden anticipation, he gazed at the spring. His eyes narrowed and his face fell as he noticed the steam still rising from the surface. As long as it remained heated, it would do him no good. If he remembered correctly, the magic of the kettle would ensure that the spring remained hot for some time to come, as well. Gritting his teeth, he stalked away. “Truly, there is no reason to remain here.”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considered what must have gone through the dragon prince’s mind and turned to Ranma. “Um… You know…” she began.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Ranma blanched. Looking down at himself, he shook his head. “No. This is permanent enough for me. I wouldn’t want to risk it.” Something in his bones told him that having two curses with the same form was not the same as being a normal man. Holding the kettle nervously, and proceeding very carefully, he encouraged the others, “Come on. Let’s get outta here.”</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Epilogue</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r w:rsidRPr="000958EC">
        <w:rPr>
          <w:rFonts w:ascii="Montserrat" w:hAnsi="Montserrat" w:cs="Arial"/>
          <w:sz w:val="24"/>
        </w:rPr>
        <w:t xml:space="preserve">Evening had settled over Jusenkyo once again, laying the chaos of the day to rest. Since the morning battle, there had been one tense argument or debate after another, until the only thought on Ranko’s mind was to slip away and lose herself in the comfort of the hot springs. For the first time in a week, the prospect came with the assurance of a numbing tingle and the familiarity of her male form. It should be strange that would relieve her; that only as she slipped into the onsen and became a he, did he feel like things were finally back to normal. Granted, there was a moment earlier in the day when he was reminded of the inconvenience of the curse, as he was doused repeatedly with hot and cold water, or had his curse locked and unlocked, to determine exactly what this new curse was like. According to the guide, there had always been the rare victim of a hot water curse. Usually it was the result of water being taken from a spring and heated before someone was splashed. In his case, the matter was complicated by the additional magic he had been exposed to at the time. The magic of the Chisuiiton and the Kaisuifuu had been absorbed by his curse. If he wanted to, he could lock himself in female form while in cold water. He needed to be in hot water to unlock himself and turn male.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 was not complete control. He could not be locked in male form, since even water proof soap was repelled by the chisuiiton effect in his curse. In fact, Fa Shen had told him it was unlikely Ranko would be able to master the curse, since his normal form was female. Ranma and Fa Shen would have the same problem, since they were the only ones who did not unlock themselves before the Chisuiiton and Kaisuifuu were given back to Herb. Like Ranko, they were now locked in their natural forms. As Fa Shen had explained, the trick to using a lock to master a curse was the ability to draw upon a mastered form, which was the person’s natural form by default. Being locked in that form made it more unlikely for someone to master a new form. Ranko did not fully understand the logic, but thought he might be able to try the slow approach, since he was already half way there. It would be harder to learn how to keep from changing into a girl in cold water, but if he ever managed it, he could attempt changing without any water. But that was something to worry about in the future.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For the moment, he was more concerned about what the future held. Herb had been informed of Cologne’s intention to adopt Nodoka, and Nodoka’s intention to adopt Fa Shen. Together, this would make it possible for Fa Shen to be named Cologne’s heir. In spite of the fact that the trio had finally convinced Cologne to go along with their version of events, claiming that Fa Shen had been mistaken for Ranma, and locked in male form accidentally, Shampoo would not be able to reclaim her favored status. Herb could still pursue marriage to Fa Shen, but if he succeeded, it would verge on becoming an alliance to merge the two tribes. It was not exactly a bad idea, since it created a symbiotic union of male and female warrior traditions, a sort of equal but separate system that benefited everyone. It was still weird and made everyone squirm to think of it.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It was very likely that Herb would turn his attention to Ranko instead. That would also be an Amazon-Musk union, but it would not effect everyone on both sides. Of course, Ryouga strenuously objected to that suggestion, when he was not turned into a pig by the thought of it.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sighed. “Oh, Ryouga. You idiot…”</w:t>
      </w:r>
    </w:p>
    <w:p w:rsidR="00F17B9D" w:rsidRPr="000958EC" w:rsidRDefault="00F17B9D">
      <w:pPr>
        <w:spacing w:line="360" w:lineRule="auto"/>
        <w:rPr>
          <w:rFonts w:ascii="Montserrat" w:hAnsi="Montserrat" w:cs="Arial"/>
          <w:sz w:val="24"/>
        </w:rPr>
      </w:pPr>
      <w:r w:rsidRPr="000958EC">
        <w:rPr>
          <w:rFonts w:ascii="Montserrat" w:hAnsi="Montserrat" w:cs="Arial"/>
          <w:sz w:val="24"/>
        </w:rPr>
        <w:tab/>
        <w:t>“What did I do now?” Ryouga stood up in a neighboring pool and glared at the startled Ranko. Seeing that Ranko was male at the moment, he came over and joined him. As he settled back, waiting for Ranko to answer, he realized this was the first time they had been together in private.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sighed. He knew this had been coming. “Just a general observation,” he finally answered. Looking away, he told himself they needed to talk, but he just did not know how to start. They had both been there when Nodoka told Herb that Ranko and Ryouga were married by amazon law. The council had not ruled on it, but the fact was, Ranma had given the lost boy up. It was almost certain to be supported by the elders. Not willing to offer Herb any encouragement, Ranko had been forced to bite her lip and not protest. “Do you think Herb will go after Ranma if he can’t get me or Fa Shen?”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shuddered. “Maybe. And I am sure Shampoo and Mousse will both be chasing after you again soon.” Ryouga snorted and shook his head in disbelief. “They’ve been plotting together all afternoon.”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“Shampoo’s back to normal already?” Ranko was surprised.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 gave her a hot oil bath. I figured, it broke the soap lock on me, it would work on her. And it did.” Ryouga rubbed his eyes, “She’s been going on about how I didn’t really sleep with you, and how, even if the council accepts our… marriage… she could still challenge me, and that would give her rights to be with you. If Mousse does the same with you, he gets rights to be with her.”</w:t>
      </w:r>
    </w:p>
    <w:p w:rsidR="00F17B9D" w:rsidRPr="000958EC" w:rsidRDefault="00F17B9D">
      <w:pPr>
        <w:spacing w:line="360" w:lineRule="auto"/>
        <w:rPr>
          <w:rFonts w:ascii="Montserrat" w:hAnsi="Montserrat" w:cs="Arial"/>
          <w:sz w:val="24"/>
        </w:rPr>
      </w:pPr>
      <w:r w:rsidRPr="000958EC">
        <w:rPr>
          <w:rFonts w:ascii="Montserrat" w:hAnsi="Montserrat" w:cs="Arial"/>
          <w:sz w:val="24"/>
        </w:rPr>
        <w:tab/>
        <w:t>“It looks like being married to each other for a week did more than we thought, if they can plot together over something like that,” Ranko groaned. The reaction was not entirely about Mousse and Shampoo. Now that it had been mentioned, they had to talk about it. “What are we going to do about that? The marriage thing, I mean…”</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hunched in on himself. “My feelings haven’t changed. I fell in love with a girl, and she’s… you. I want to be married to you, Ranko, but I know you hate to have it forced on you like this. Besides, I still don’t buy into this whole amazon thing. I may have beaten you once or twice, but… Let’s face it, I’ve never defeated you. You may not actually be Ranma, but, you’re enough like him to be able to say, ‘Ranko never loses’.”</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 got that right!” Ranko clenched his fists under the water. They both fell silent for a while. Timidly, Ranko spoke up, “I still don’t know what to do about Ucchan. When… When I thought you didn’t want me, I told her I…” He closed his mouth grimly. “I didn’t promise to marry her, or nothin’ but I told her it wasn’t impossible. Ranma couldn’t marry her because he thinks of her as a guy, but for me…” she let it trail off.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“Do you want her? I mean, if she became a guy for you, would you want Ukyo?” Ryouga asked in a pained voice.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“She’s my friend, Ryouga. I want her to be happy,” Ranko looked down, hugging his knees to himself. It struck him then that, as a boy, he was no Ranma. Ranko was just not that assured of himself as a male. It fit him, in form and function, but there was something in spirit that distinguished him from his twin and predecessor.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“Maybe it’s best then,” Ryouga commented. “I mean, the engagement is there. That sort of puts her on the same footing as me, right? After all, you always treated the marriage to Shampoo as more of an engagement. Why don’t we do that? If they say we’re married, we can just act like it’s an engagement, and when… if we decide to make it official, we can have a ceremony. Whatever you like.”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Ranko looked up at him. “It’s not quite that easy. But… I suppose that would work. It’s not like I’m just an amazon.” He reflected silently for a moment, wondering if it was fair to give Ukyo hope, string her along. But knowing Ukyo, she would assume she had an equal claim. She just would not give up, and neither would any of the others. That was the real problem. He sighed, “You know it will leave me open to everyone else, don’t you?”</w:t>
      </w:r>
    </w:p>
    <w:p w:rsidR="00F17B9D" w:rsidRPr="000958EC" w:rsidRDefault="00F17B9D">
      <w:pPr>
        <w:spacing w:line="360" w:lineRule="auto"/>
        <w:rPr>
          <w:rFonts w:ascii="Montserrat" w:hAnsi="Montserrat" w:cs="Arial"/>
          <w:sz w:val="24"/>
        </w:rPr>
      </w:pPr>
      <w:r w:rsidRPr="000958EC">
        <w:rPr>
          <w:rFonts w:ascii="Montserrat" w:hAnsi="Montserrat" w:cs="Arial"/>
          <w:sz w:val="24"/>
        </w:rPr>
        <w:tab/>
        <w:t>Ryouga nodded. “It doesn’t matter. Even if no one else does, I have to give you a choice. I don’t want to be with you if you don’t want me. I can’t take that. I’d rather have to fight over you with everyone else, than fight with you. I don’t want us to be Ranma and Akane.”</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Ranko found himself nodding at that. A part of him still loved Akane, but even if he felt it as powerfully as he did with Ryouga, he would not want to go back to being Akane’s punching bag. Jealousy was something he found extremely unattractive. Not that Ryouga could not be just as bad. Nothing would make Ranko forget what a complete and utter jerk Ryouga could be. It was as big a problem as his gloominess. The pig curse was useful for weaning the boy off of depression, especially since it made his best attack useless and would force him to learn something else. Ranko wanted to make sure he did not switch to anger or jealousy instead, but he really did not know how to prevent it. With so much uncertainty about the sanity and stability of the man he loved, maybe it was best to keep the relationship at arm’s distance.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“You’re right, Ryouga. It’s more important right now for us to be friends,” he finally responded. Meeting the other boy’s eyes, he smiled. Ryouga looked back, still struggling with uncertainty and looming depression. If there was anything as attractive to him as the offer of love, it was the offer of friendship. It was an invitation to a state of being he was quite unfamiliar with. </w:t>
      </w:r>
    </w:p>
    <w:p w:rsidR="00F17B9D" w:rsidRPr="000958EC" w:rsidRDefault="00F17B9D">
      <w:pPr>
        <w:spacing w:line="360" w:lineRule="auto"/>
        <w:rPr>
          <w:rFonts w:ascii="Montserrat" w:hAnsi="Montserrat" w:cs="Arial"/>
          <w:sz w:val="24"/>
        </w:rPr>
      </w:pPr>
      <w:r w:rsidRPr="000958EC">
        <w:rPr>
          <w:rFonts w:ascii="Montserrat" w:hAnsi="Montserrat" w:cs="Arial"/>
          <w:sz w:val="24"/>
        </w:rPr>
        <w:tab/>
        <w:t xml:space="preserve">Peace. </w:t>
      </w: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sz w:val="24"/>
        </w:rPr>
      </w:pPr>
    </w:p>
    <w:p w:rsidR="00F17B9D" w:rsidRPr="000958EC" w:rsidRDefault="00F17B9D">
      <w:pPr>
        <w:spacing w:line="360" w:lineRule="auto"/>
        <w:rPr>
          <w:rFonts w:ascii="Montserrat" w:hAnsi="Montserrat" w:cs="Arial"/>
          <w:i/>
          <w:iCs/>
          <w:sz w:val="24"/>
        </w:rPr>
      </w:pPr>
      <w:r w:rsidRPr="000958EC">
        <w:rPr>
          <w:rFonts w:ascii="Montserrat" w:hAnsi="Montserrat" w:cs="Arial"/>
          <w:i/>
          <w:iCs/>
          <w:sz w:val="24"/>
        </w:rPr>
        <w:t xml:space="preserve">AN: This might seem to be a bit abrupt of an ending, especially in so busy a chapter. Certainly, things are left a bit up in the air. For that, all I can say is, this is a part of life. A new chapter starts before the old chapter ends. There is a great deal more to come, but it is no longer possible to see Ranma and Fa Shen as mere reflections of Ranko. To continue this story, it is necessary to take up a new title and explore the life that unfolds after the events that set Ranma, Ranko and Fa Shen on diverging paths. This story of unity and diversity will come to you in </w:t>
      </w:r>
      <w:r w:rsidRPr="000958EC">
        <w:rPr>
          <w:rFonts w:ascii="Montserrat" w:hAnsi="Montserrat" w:cs="Arial"/>
          <w:b/>
          <w:bCs/>
          <w:i/>
          <w:iCs/>
          <w:sz w:val="24"/>
        </w:rPr>
        <w:t>Ranko Nibunnoichi : Refractions</w:t>
      </w:r>
      <w:r w:rsidRPr="000958EC">
        <w:rPr>
          <w:rFonts w:ascii="Montserrat" w:hAnsi="Montserrat" w:cs="Arial"/>
          <w:i/>
          <w:iCs/>
          <w:sz w:val="24"/>
        </w:rPr>
        <w:t xml:space="preserve"> after a short hiatus. I hope you have enjoyed this tale of the emergence of a very different Ranko, the resurrection of a very different Drowned Girl, and the very extraordinary challenges of our familiar Ranma. I hope you come back for more!</w:t>
      </w:r>
    </w:p>
    <w:p w:rsidR="00F17B9D" w:rsidRPr="000958EC" w:rsidRDefault="00F17B9D">
      <w:pPr>
        <w:spacing w:line="360" w:lineRule="auto"/>
        <w:rPr>
          <w:rFonts w:ascii="Montserrat" w:hAnsi="Montserrat" w:cs="Arial"/>
          <w:i/>
          <w:iCs/>
          <w:sz w:val="24"/>
        </w:rPr>
      </w:pPr>
    </w:p>
    <w:p w:rsidR="00F17B9D" w:rsidRPr="000958EC" w:rsidRDefault="00F17B9D">
      <w:pPr>
        <w:spacing w:line="360" w:lineRule="auto"/>
        <w:rPr>
          <w:rFonts w:ascii="Montserrat" w:hAnsi="Montserrat" w:cs="Arial"/>
          <w:i/>
          <w:iCs/>
          <w:sz w:val="24"/>
        </w:rPr>
      </w:pPr>
      <w:r w:rsidRPr="000958EC">
        <w:rPr>
          <w:rFonts w:ascii="Montserrat" w:hAnsi="Montserrat" w:cs="Arial"/>
          <w:i/>
          <w:iCs/>
          <w:sz w:val="24"/>
        </w:rPr>
        <w:t>^_^</w:t>
      </w:r>
    </w:p>
    <w:p w:rsidR="00F17B9D" w:rsidRPr="000958EC" w:rsidRDefault="00F17B9D">
      <w:pPr>
        <w:spacing w:line="360" w:lineRule="auto"/>
        <w:rPr>
          <w:rFonts w:ascii="Montserrat" w:hAnsi="Montserrat" w:cs="Arial"/>
          <w:i/>
          <w:iCs/>
          <w:sz w:val="24"/>
        </w:rPr>
      </w:pPr>
    </w:p>
    <w:p w:rsidR="00F17B9D" w:rsidRPr="000958EC" w:rsidRDefault="00F17B9D">
      <w:pPr>
        <w:pStyle w:val="Heading3"/>
        <w:rPr>
          <w:i/>
          <w:iCs/>
          <w:sz w:val="24"/>
        </w:rPr>
      </w:pPr>
      <w:r w:rsidRPr="000958EC">
        <w:rPr>
          <w:i/>
          <w:iCs/>
          <w:sz w:val="24"/>
        </w:rPr>
        <w:t>A. V. Morgan</w:t>
      </w:r>
    </w:p>
    <w:p w:rsidR="00F17B9D" w:rsidRPr="000958EC" w:rsidRDefault="00F17B9D">
      <w:pPr>
        <w:rPr>
          <w:rFonts w:ascii="Montserrat" w:hAnsi="Montserrat"/>
          <w:sz w:val="24"/>
        </w:rPr>
      </w:pPr>
    </w:p>
    <w:sectPr w:rsidR="00F17B9D" w:rsidRPr="000958EC">
      <w:pgSz w:w="12240" w:h="15840"/>
      <w:pgMar w:top="1440" w:right="18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46350496">
    <w:abstractNumId w:val="0"/>
  </w:num>
  <w:num w:numId="2" w16cid:durableId="89550267">
    <w:abstractNumId w:val="0"/>
  </w:num>
  <w:num w:numId="3" w16cid:durableId="2122410168">
    <w:abstractNumId w:val="0"/>
  </w:num>
  <w:num w:numId="4" w16cid:durableId="485710341">
    <w:abstractNumId w:val="0"/>
  </w:num>
  <w:num w:numId="5" w16cid:durableId="1040133597">
    <w:abstractNumId w:val="0"/>
  </w:num>
  <w:num w:numId="6" w16cid:durableId="1091001464">
    <w:abstractNumId w:val="0"/>
  </w:num>
  <w:num w:numId="7" w16cid:durableId="827290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369D"/>
    <w:rsid w:val="000958EC"/>
    <w:rsid w:val="00330574"/>
    <w:rsid w:val="00C5369D"/>
    <w:rsid w:val="00F17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5:chartTrackingRefBased/>
  <w15:docId w15:val="{A725110E-ADD8-4AA3-966A-26B4599E6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8EC"/>
    <w:pPr>
      <w:spacing w:after="240" w:line="276" w:lineRule="auto"/>
    </w:pPr>
    <w:rPr>
      <w:rFonts w:cstheme="minorHAnsi"/>
      <w:sz w:val="28"/>
      <w:szCs w:val="28"/>
    </w:rPr>
  </w:style>
  <w:style w:type="paragraph" w:styleId="Heading1">
    <w:name w:val="heading 1"/>
    <w:basedOn w:val="NoSpacing"/>
    <w:next w:val="Normal"/>
    <w:link w:val="Heading1Char"/>
    <w:qFormat/>
    <w:rsid w:val="000958E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958E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958EC"/>
    <w:pPr>
      <w:outlineLvl w:val="2"/>
    </w:pPr>
    <w:rPr>
      <w:sz w:val="40"/>
    </w:rPr>
  </w:style>
  <w:style w:type="paragraph" w:styleId="Heading4">
    <w:name w:val="heading 4"/>
    <w:basedOn w:val="Heading3"/>
    <w:next w:val="Normal"/>
    <w:link w:val="Heading4Char"/>
    <w:qFormat/>
    <w:rsid w:val="000958EC"/>
    <w:pPr>
      <w:numPr>
        <w:ilvl w:val="3"/>
      </w:numPr>
      <w:outlineLvl w:val="3"/>
    </w:pPr>
    <w:rPr>
      <w:sz w:val="32"/>
    </w:rPr>
  </w:style>
  <w:style w:type="paragraph" w:styleId="Heading5">
    <w:name w:val="heading 5"/>
    <w:basedOn w:val="Heading4"/>
    <w:next w:val="Normal"/>
    <w:link w:val="Heading5Char"/>
    <w:qFormat/>
    <w:rsid w:val="000958EC"/>
    <w:pPr>
      <w:numPr>
        <w:ilvl w:val="4"/>
      </w:numPr>
      <w:outlineLvl w:val="4"/>
    </w:pPr>
    <w:rPr>
      <w:sz w:val="28"/>
    </w:rPr>
  </w:style>
  <w:style w:type="paragraph" w:styleId="Heading6">
    <w:name w:val="heading 6"/>
    <w:basedOn w:val="Heading5"/>
    <w:next w:val="Normal"/>
    <w:link w:val="Heading6Char"/>
    <w:qFormat/>
    <w:rsid w:val="000958EC"/>
    <w:pPr>
      <w:numPr>
        <w:ilvl w:val="5"/>
      </w:numPr>
      <w:outlineLvl w:val="5"/>
    </w:pPr>
    <w:rPr>
      <w:bCs/>
      <w:sz w:val="24"/>
      <w:szCs w:val="24"/>
      <w:u w:val="single"/>
    </w:rPr>
  </w:style>
  <w:style w:type="paragraph" w:styleId="Heading7">
    <w:name w:val="heading 7"/>
    <w:basedOn w:val="Heading6"/>
    <w:next w:val="Normal"/>
    <w:link w:val="Heading7Char"/>
    <w:qFormat/>
    <w:rsid w:val="000958EC"/>
    <w:pPr>
      <w:keepNext w:val="0"/>
      <w:numPr>
        <w:ilvl w:val="0"/>
        <w:numId w:val="0"/>
      </w:numPr>
      <w:outlineLvl w:val="6"/>
    </w:pPr>
    <w:rPr>
      <w:b w:val="0"/>
      <w:kern w:val="0"/>
    </w:rPr>
  </w:style>
  <w:style w:type="paragraph" w:styleId="Heading8">
    <w:name w:val="heading 8"/>
    <w:basedOn w:val="Heading6"/>
    <w:next w:val="Normal"/>
    <w:link w:val="Heading8Char"/>
    <w:qFormat/>
    <w:rsid w:val="000958EC"/>
    <w:pPr>
      <w:outlineLvl w:val="7"/>
    </w:pPr>
    <w:rPr>
      <w:i/>
      <w:iCs/>
      <w:u w:val="none"/>
    </w:rPr>
  </w:style>
  <w:style w:type="paragraph" w:styleId="Heading9">
    <w:name w:val="heading 9"/>
    <w:basedOn w:val="Heading8"/>
    <w:next w:val="Normal"/>
    <w:link w:val="Heading9Char"/>
    <w:qFormat/>
    <w:rsid w:val="000958E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0958E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958EC"/>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0958EC"/>
  </w:style>
  <w:style w:type="character" w:customStyle="1" w:styleId="Subheading2Char">
    <w:name w:val="Subheading 2 Char"/>
    <w:link w:val="Subheading2"/>
    <w:rsid w:val="000958E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958EC"/>
    <w:rPr>
      <w:sz w:val="40"/>
      <w:szCs w:val="40"/>
    </w:rPr>
  </w:style>
  <w:style w:type="character" w:customStyle="1" w:styleId="Subheading3Char">
    <w:name w:val="Subheading 3 Char"/>
    <w:link w:val="Subheading3"/>
    <w:rsid w:val="000958E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958EC"/>
    <w:pPr>
      <w:spacing w:before="240" w:line="240" w:lineRule="auto"/>
    </w:pPr>
    <w:rPr>
      <w:vertAlign w:val="subscript"/>
    </w:rPr>
  </w:style>
  <w:style w:type="character" w:customStyle="1" w:styleId="SuptitleChar">
    <w:name w:val="Suptitle Char"/>
    <w:link w:val="Suptitle"/>
    <w:rsid w:val="000958E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958EC"/>
    <w:rPr>
      <w:b w:val="0"/>
      <w:bCs w:val="0"/>
      <w:color w:val="7F7F7F"/>
      <w:vertAlign w:val="superscript"/>
    </w:rPr>
  </w:style>
  <w:style w:type="character" w:customStyle="1" w:styleId="SubtitleChar">
    <w:name w:val="Subtitle Char"/>
    <w:link w:val="Subtitle"/>
    <w:uiPriority w:val="11"/>
    <w:rsid w:val="000958EC"/>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0958EC"/>
    <w:rPr>
      <w:rFonts w:eastAsia="Times New Roman" w:cstheme="minorHAnsi"/>
      <w:b/>
      <w:kern w:val="28"/>
      <w:sz w:val="56"/>
      <w:szCs w:val="28"/>
    </w:rPr>
  </w:style>
  <w:style w:type="paragraph" w:styleId="NoSpacing">
    <w:name w:val="No Spacing"/>
    <w:basedOn w:val="Normal"/>
    <w:uiPriority w:val="1"/>
    <w:qFormat/>
    <w:rsid w:val="000958EC"/>
    <w:pPr>
      <w:spacing w:after="0"/>
    </w:pPr>
  </w:style>
  <w:style w:type="character" w:customStyle="1" w:styleId="Heading2Char">
    <w:name w:val="Heading 2 Char"/>
    <w:link w:val="Heading2"/>
    <w:rsid w:val="000958EC"/>
    <w:rPr>
      <w:rFonts w:ascii="Montserrat" w:eastAsia="Times New Roman" w:hAnsi="Montserrat" w:cstheme="minorHAnsi"/>
      <w:b/>
      <w:kern w:val="28"/>
      <w:sz w:val="48"/>
      <w:szCs w:val="48"/>
    </w:rPr>
  </w:style>
  <w:style w:type="character" w:customStyle="1" w:styleId="Heading3Char">
    <w:name w:val="Heading 3 Char"/>
    <w:link w:val="Heading3"/>
    <w:rsid w:val="000958EC"/>
    <w:rPr>
      <w:rFonts w:ascii="Montserrat" w:eastAsia="Times New Roman" w:hAnsi="Montserrat" w:cstheme="minorHAnsi"/>
      <w:b/>
      <w:kern w:val="28"/>
      <w:sz w:val="40"/>
      <w:szCs w:val="48"/>
    </w:rPr>
  </w:style>
  <w:style w:type="character" w:customStyle="1" w:styleId="Heading4Char">
    <w:name w:val="Heading 4 Char"/>
    <w:link w:val="Heading4"/>
    <w:rsid w:val="000958EC"/>
    <w:rPr>
      <w:rFonts w:ascii="Montserrat" w:eastAsia="Times New Roman" w:hAnsi="Montserrat" w:cstheme="minorHAnsi"/>
      <w:b/>
      <w:kern w:val="28"/>
      <w:sz w:val="32"/>
      <w:szCs w:val="48"/>
    </w:rPr>
  </w:style>
  <w:style w:type="character" w:customStyle="1" w:styleId="Heading5Char">
    <w:name w:val="Heading 5 Char"/>
    <w:link w:val="Heading5"/>
    <w:rsid w:val="000958EC"/>
    <w:rPr>
      <w:rFonts w:ascii="Montserrat" w:eastAsia="Times New Roman" w:hAnsi="Montserrat" w:cstheme="minorHAnsi"/>
      <w:b/>
      <w:kern w:val="28"/>
      <w:sz w:val="28"/>
      <w:szCs w:val="48"/>
    </w:rPr>
  </w:style>
  <w:style w:type="character" w:customStyle="1" w:styleId="Heading6Char">
    <w:name w:val="Heading 6 Char"/>
    <w:link w:val="Heading6"/>
    <w:rsid w:val="000958EC"/>
    <w:rPr>
      <w:rFonts w:ascii="Montserrat" w:eastAsia="Times New Roman" w:hAnsi="Montserrat" w:cstheme="minorHAnsi"/>
      <w:b/>
      <w:bCs/>
      <w:kern w:val="28"/>
      <w:sz w:val="24"/>
      <w:szCs w:val="24"/>
      <w:u w:val="single"/>
    </w:rPr>
  </w:style>
  <w:style w:type="character" w:customStyle="1" w:styleId="Heading7Char">
    <w:name w:val="Heading 7 Char"/>
    <w:link w:val="Heading7"/>
    <w:rsid w:val="000958EC"/>
    <w:rPr>
      <w:rFonts w:ascii="Montserrat" w:eastAsia="Times New Roman" w:hAnsi="Montserrat" w:cstheme="minorHAnsi"/>
      <w:bCs/>
      <w:sz w:val="24"/>
      <w:szCs w:val="24"/>
      <w:u w:val="single"/>
    </w:rPr>
  </w:style>
  <w:style w:type="character" w:customStyle="1" w:styleId="Heading8Char">
    <w:name w:val="Heading 8 Char"/>
    <w:link w:val="Heading8"/>
    <w:rsid w:val="000958EC"/>
    <w:rPr>
      <w:rFonts w:ascii="Montserrat" w:eastAsia="Times New Roman" w:hAnsi="Montserrat" w:cstheme="minorHAnsi"/>
      <w:b/>
      <w:bCs/>
      <w:i/>
      <w:iCs/>
      <w:kern w:val="28"/>
      <w:sz w:val="24"/>
      <w:szCs w:val="24"/>
    </w:rPr>
  </w:style>
  <w:style w:type="character" w:customStyle="1" w:styleId="Heading9Char">
    <w:name w:val="Heading 9 Char"/>
    <w:link w:val="Heading9"/>
    <w:rsid w:val="000958E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958E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958E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958EC"/>
    <w:rPr>
      <w:rFonts w:ascii="Montserrat" w:eastAsia="Times New Roman" w:hAnsi="Montserrat" w:cs="Times New Roman"/>
      <w:b/>
      <w:bCs/>
      <w:spacing w:val="-10"/>
      <w:kern w:val="28"/>
      <w:sz w:val="72"/>
      <w:szCs w:val="72"/>
    </w:rPr>
  </w:style>
  <w:style w:type="character" w:styleId="Strong">
    <w:name w:val="Strong"/>
    <w:uiPriority w:val="22"/>
    <w:qFormat/>
    <w:rsid w:val="000958EC"/>
    <w:rPr>
      <w:b/>
      <w:bCs/>
    </w:rPr>
  </w:style>
  <w:style w:type="character" w:styleId="Emphasis">
    <w:name w:val="Emphasis"/>
    <w:uiPriority w:val="20"/>
    <w:qFormat/>
    <w:rsid w:val="000958EC"/>
    <w:rPr>
      <w:rFonts w:asciiTheme="minorHAnsi" w:hAnsiTheme="minorHAnsi" w:cstheme="minorHAnsi"/>
      <w:i/>
      <w:iCs/>
      <w:sz w:val="28"/>
      <w:szCs w:val="28"/>
    </w:rPr>
  </w:style>
  <w:style w:type="paragraph" w:styleId="ListParagraph">
    <w:name w:val="List Paragraph"/>
    <w:basedOn w:val="Normal"/>
    <w:uiPriority w:val="34"/>
    <w:qFormat/>
    <w:rsid w:val="000958EC"/>
    <w:pPr>
      <w:ind w:left="720"/>
      <w:contextualSpacing/>
    </w:pPr>
    <w:rPr>
      <w:rFonts w:eastAsia="Times New Roman"/>
    </w:rPr>
  </w:style>
  <w:style w:type="paragraph" w:styleId="Quote">
    <w:name w:val="Quote"/>
    <w:basedOn w:val="Normal"/>
    <w:next w:val="Normal"/>
    <w:link w:val="QuoteChar"/>
    <w:uiPriority w:val="29"/>
    <w:qFormat/>
    <w:rsid w:val="000958E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958EC"/>
    <w:rPr>
      <w:rFonts w:cstheme="minorHAnsi"/>
      <w:sz w:val="28"/>
      <w:szCs w:val="28"/>
    </w:rPr>
  </w:style>
  <w:style w:type="paragraph" w:styleId="IntenseQuote">
    <w:name w:val="Intense Quote"/>
    <w:basedOn w:val="Quote"/>
    <w:next w:val="Normal"/>
    <w:link w:val="IntenseQuoteChar"/>
    <w:uiPriority w:val="30"/>
    <w:qFormat/>
    <w:rsid w:val="000958EC"/>
    <w:pPr>
      <w:pBdr>
        <w:left w:val="single" w:sz="18" w:space="7" w:color="auto"/>
      </w:pBdr>
    </w:pPr>
    <w:rPr>
      <w:b/>
      <w:bCs/>
    </w:rPr>
  </w:style>
  <w:style w:type="character" w:customStyle="1" w:styleId="IntenseQuoteChar">
    <w:name w:val="Intense Quote Char"/>
    <w:link w:val="IntenseQuote"/>
    <w:uiPriority w:val="30"/>
    <w:rsid w:val="000958EC"/>
    <w:rPr>
      <w:rFonts w:cstheme="minorHAnsi"/>
      <w:b/>
      <w:bCs/>
      <w:sz w:val="28"/>
      <w:szCs w:val="28"/>
    </w:rPr>
  </w:style>
  <w:style w:type="character" w:styleId="SubtleEmphasis">
    <w:name w:val="Subtle Emphasis"/>
    <w:uiPriority w:val="19"/>
    <w:qFormat/>
    <w:rsid w:val="000958E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958EC"/>
    <w:rPr>
      <w:rFonts w:asciiTheme="minorHAnsi" w:hAnsiTheme="minorHAnsi" w:cstheme="minorHAnsi"/>
      <w:b/>
      <w:bCs/>
      <w:i/>
      <w:iCs/>
      <w:sz w:val="28"/>
      <w:szCs w:val="28"/>
    </w:rPr>
  </w:style>
  <w:style w:type="character" w:styleId="SubtleReference">
    <w:name w:val="Subtle Reference"/>
    <w:uiPriority w:val="31"/>
    <w:qFormat/>
    <w:rsid w:val="000958EC"/>
    <w:rPr>
      <w:caps/>
      <w:color w:val="7F7F7F" w:themeColor="text1" w:themeTint="80"/>
      <w:sz w:val="22"/>
      <w:szCs w:val="22"/>
    </w:rPr>
  </w:style>
  <w:style w:type="character" w:styleId="IntenseReference">
    <w:name w:val="Intense Reference"/>
    <w:uiPriority w:val="32"/>
    <w:qFormat/>
    <w:rsid w:val="000958EC"/>
    <w:rPr>
      <w:b/>
      <w:bCs/>
      <w:caps/>
      <w:color w:val="7F7F7F" w:themeColor="text1" w:themeTint="80"/>
      <w:sz w:val="22"/>
      <w:szCs w:val="22"/>
    </w:rPr>
  </w:style>
  <w:style w:type="character" w:styleId="BookTitle">
    <w:name w:val="Book Title"/>
    <w:uiPriority w:val="33"/>
    <w:qFormat/>
    <w:rsid w:val="000958E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Mai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Main.dot</Template>
  <TotalTime>0</TotalTime>
  <Pages>1</Pages>
  <Words>127996</Words>
  <Characters>597742</Characters>
  <Application>Microsoft Office Word</Application>
  <DocSecurity>0</DocSecurity>
  <Lines>13585</Lines>
  <Paragraphs>1437</Paragraphs>
  <ScaleCrop>false</ScaleCrop>
  <HeadingPairs>
    <vt:vector size="2" baseType="variant">
      <vt:variant>
        <vt:lpstr>Title</vt:lpstr>
      </vt:variant>
      <vt:variant>
        <vt:i4>1</vt:i4>
      </vt:variant>
    </vt:vector>
  </HeadingPairs>
  <TitlesOfParts>
    <vt:vector size="1" baseType="lpstr">
      <vt:lpstr>Ranma Nibunnoichi - Reflections V3 : P31-45</vt:lpstr>
    </vt:vector>
  </TitlesOfParts>
  <Company>Mass Distraction</Company>
  <LinksUpToDate>false</LinksUpToDate>
  <CharactersWithSpaces>724301</CharactersWithSpaces>
  <SharedDoc>false</SharedDoc>
  <HLinks>
    <vt:vector size="6" baseType="variant">
      <vt:variant>
        <vt:i4>6094877</vt:i4>
      </vt:variant>
      <vt:variant>
        <vt:i4>1024</vt:i4>
      </vt:variant>
      <vt:variant>
        <vt:i4>1025</vt:i4>
      </vt:variant>
      <vt:variant>
        <vt:i4>1</vt:i4>
      </vt:variant>
      <vt:variant>
        <vt:lpwstr>Rm35-165.gif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Ranma Nibunnoichi - Reflections V3 : P31-45</dc:title>
  <dc:subject/>
  <dc:creator>Athena</dc:creator>
  <cp:keywords/>
  <dc:description/>
  <cp:lastModifiedBy>David Roberson</cp:lastModifiedBy>
  <cp:revision>3</cp:revision>
  <cp:lastPrinted>1900-01-01T08:00:00Z</cp:lastPrinted>
  <dcterms:created xsi:type="dcterms:W3CDTF">2025-11-12T04:54:00Z</dcterms:created>
  <dcterms:modified xsi:type="dcterms:W3CDTF">2025-11-12T07:11:00Z</dcterms:modified>
</cp:coreProperties>
</file>