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037A" w:rsidRPr="0001001F" w:rsidRDefault="0001001F">
      <w:pPr>
        <w:rPr>
          <w:rFonts w:ascii="Montserrat" w:hAnsi="Montserrat"/>
          <w:sz w:val="24"/>
        </w:rPr>
      </w:pPr>
      <w:r w:rsidRPr="0001001F">
        <w:rPr>
          <w:rFonts w:ascii="Montserrat" w:hAnsi="Montserrat"/>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387.75pt">
            <v:imagedata r:id="rId5" o:title="Rm35-165"/>
          </v:shape>
        </w:pict>
      </w:r>
    </w:p>
    <w:p w:rsidR="0031037A" w:rsidRPr="0001001F" w:rsidRDefault="0031037A">
      <w:pPr>
        <w:rPr>
          <w:rFonts w:ascii="Montserrat" w:hAnsi="Montserrat"/>
          <w:sz w:val="24"/>
        </w:rPr>
      </w:pPr>
    </w:p>
    <w:p w:rsidR="0031037A" w:rsidRPr="0001001F" w:rsidRDefault="0031037A">
      <w:pPr>
        <w:pStyle w:val="Heading3"/>
        <w:ind w:right="180"/>
        <w:jc w:val="right"/>
        <w:rPr>
          <w:sz w:val="24"/>
        </w:rPr>
      </w:pPr>
      <w:r w:rsidRPr="0001001F">
        <w:rPr>
          <w:sz w:val="24"/>
        </w:rPr>
        <w:t>Volume 1 : Parts 1-15</w:t>
      </w:r>
    </w:p>
    <w:p w:rsidR="0031037A" w:rsidRPr="0001001F" w:rsidRDefault="0031037A">
      <w:pPr>
        <w:rPr>
          <w:rFonts w:ascii="Montserrat" w:hAnsi="Montserrat"/>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Ranma Nibunnoichi - Reflections</w:t>
      </w:r>
    </w:p>
    <w:p w:rsidR="0031037A" w:rsidRPr="0001001F" w:rsidRDefault="0031037A">
      <w:pPr>
        <w:spacing w:line="360" w:lineRule="auto"/>
        <w:rPr>
          <w:rFonts w:ascii="Montserrat" w:hAnsi="Montserrat" w:cs="Arial"/>
          <w:sz w:val="24"/>
        </w:rPr>
      </w:pPr>
      <w:r w:rsidRPr="0001001F">
        <w:rPr>
          <w:rFonts w:ascii="Montserrat" w:hAnsi="Montserrat" w:cs="Arial"/>
          <w:sz w:val="24"/>
        </w:rPr>
        <w:t>A. V. Morgan</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sz w:val="24"/>
        </w:rPr>
      </w:pPr>
      <w:r w:rsidRPr="0001001F">
        <w:rPr>
          <w:rFonts w:ascii="Montserrat" w:hAnsi="Montserrat"/>
          <w:sz w:val="24"/>
        </w:rPr>
        <w:t xml:space="preserve">Author’s Note: I have been an avid fan of Ranma ½ manga, anime and fan fiction for years. I am also a writer and artist. In spite of these two things, I did not seriously consider creating any of my own fan fiction until now. Before addressing the story I chose to write, I want to comment on why I chose to write it. Over the past few years I have seen other fans take this cast and explore a wonderful assortment of possibilities. Many excellent ideas have been developed, and I felt I would have been walking in someone else’s shadow, or stepping on several people’s toes, to explore the ideas inspired by their additions to Ranma ½. Still, I had those ideas, and they eventually led me back to the original series where I discovered an excellent possibility I had not yet seen explored. In the original series, the conclusion of the “Two Ranmas” storyline was left entirely to the imagination of the readers. It was a perfect invitation for a fan fic, and offered me a foundation for many volumes of ongoing fan fics.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b/>
          <w:bCs/>
          <w:sz w:val="24"/>
        </w:rPr>
        <w:t>Reflections</w:t>
      </w:r>
      <w:r w:rsidRPr="0001001F">
        <w:rPr>
          <w:rFonts w:ascii="Montserrat" w:hAnsi="Montserrat" w:cs="Arial"/>
          <w:sz w:val="24"/>
        </w:rPr>
        <w:t xml:space="preserve"> begins after Part 4 of Volume 35, and explores the events which unfolded during the week when the Tendo Household was stuck with two amorous copies of Ranma, one male and one female. Because the fic is intended to integrate with the series, it faces some obvious limitations which many fan fic readers will find disappointing. On the surface, this situation would seemingly scream for a lovely lemon flavor. I have a healthy (avid) interest in sex and sexuality, so it’s not a case where I can’t or won’t go there… it is just that going there would tremendously upset the status quo. I have some ideas which might support a lemon filling, but the object of the story is to preserve the integrity of the characters and situations through all that happens. I do hope my readers appreciate this, because </w:t>
      </w:r>
      <w:r w:rsidRPr="0001001F">
        <w:rPr>
          <w:rFonts w:ascii="Montserrat" w:hAnsi="Montserrat" w:cs="Arial"/>
          <w:b/>
          <w:bCs/>
          <w:sz w:val="24"/>
        </w:rPr>
        <w:t>Reflections</w:t>
      </w:r>
      <w:r w:rsidRPr="0001001F">
        <w:rPr>
          <w:rFonts w:ascii="Montserrat" w:hAnsi="Montserrat" w:cs="Arial"/>
          <w:sz w:val="24"/>
        </w:rPr>
        <w:t xml:space="preserve"> is just a beginning. Comments and Criticism are eagerly invited. This is my first fan fic, after all. My only request is that my readers offer examples or explanations to ensure that their suggestions will enable me to improve the story.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Disclaimer: Ranma Nibunnoichi, and the associated cast and concepts are the property of Rumiko Takahashi and those publishers and distributors to whom she has given official rights. This work, in no way intends to infringe upon those rights. The ideas explored are those of the author, and should not be construed to express the opinions or intentions of the creator or associated agencies.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Part One: Three Ranmas!?</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The promise of spring hung in the air over Tokyo’s Nerima Ward. It was a warm day, for late winter, spiced by the scent of rain. Naturally, the shower had lasted just long enough to catch the group out in the open, as they trudged home from the train station. Now, only a few puddles and damp spots in the shade remained. Everything else, including their clothes and hair, had dried in the sun already. Akane sighed and glanced up to the side. It was strange seeing Ranma, walking nonchalantly along the top of the fence, unchanged by the freak down pour. It was even stranger that this sight was accompanied by the familiar sound of Ranma-chan bickering behind her. Especially since the same voice could be heard arguing with her.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“This is really starting to creep me out,” Akane muttered.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Her mind flashed back to the scene in Mirror Mansion, as Ranma crashed into the warded curtain and ripped the seal away from the cursed mirror, allowing another clone to escape. Looking up to the side again she repeated her initial comment. “Why did he have to be male?”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are you starin’ at?” the boy asked, catching her glaring up at him.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“Baka,” she turned her head and kept on walking.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“Kawaikune!” he muttered, turning to look at the red-headed girls walking hand in hand along the fence top behind him. “What is that chunky, tom-boy’s problem?” he asked in confused annoyance.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Ranma-chan looked at her twin, then back at the boy, and suppressed a shudder. Ranma and Akane had gone to several lengths to keep the two clones separated during the trip back to the dojo. From the moment they had laid eyes on each other, they had been obsessively attracted to each other. Neither of them seemed to have possessed a clue what to do with a lover, once found. The “throw yourself at someone and kiss them” tactic Copy-chan had used the week before was almost comical when doubled. It took them a while to stop lunging at each other and banging heads. By the time they were on the train bound for Nerima, the pair had impulsively progressed to hugging and kissing. The image of the two making out in their seat on the train sent pains and chills shooting through Ranma-chan’s nervous system. “This is creeping me out too,” she muttered under her breath. Bending her head sternly, she pushed the boy forward, “Keep moving. I need to get you to the dojo and out of sight before either of you get me into any more trouble!”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boy allowed Ranma-chan to push him along the fence toward their destination. He showed no discomfort or concern at backpedaling down the fence pole in front of Ranma. He was somewhat disturbed that the boy who had let him out of the mirror had turned into a perfect twin of the girl he had loved at first sight. This prodding had been the first clue—since the startling transformation—of which girl was which. Taking her free hand, as a means to keep track, he finally raised the question that had been bothering him. “So. You gonna tell me why you turned into a girl? Why you look like 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“Aw, man! I told you I’d explain it all if you came with me to the dojo.”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said that before you… changed.”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Ranma-chan grit her teeth. “Whatever. Get this straight first. I don’t look like her, she looks like me! I was in this form the first time I looked in the mirror, and I was a guy when I looked in it back there!” she growled, referring to Mirror Mansion. “Both of you are copies of me,” she asserted for the hundredth time.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boy tensed in alarm, “You don’t mean…!? Aw, man! I’m not going to turn out to be a freak like you am I?” He twisted away in horror.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Ranma-chan cringed and her face darkened with anger as Akane’s voice trailed back to them, “If you’re so disgusted, WHY ARE YOU STILL HOLDING HIS HAND!!?” Akane kicked the fence so hard it wavered under their feet and spilled all three of them into the canal opposite the sidewalk. Ranma-chan plummeted toward the water in resignation. Copy-chan betrayed only the slightest surprise, while “Copy-kun” went into a full blown panic. The three plunged into the water and surfaced, spluttering in shock at the cold, shouting in unison, “What didja do that for!?” The boy was patting himself on the chest in terror until Akane leaned over and stuck out her tongue.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“Baka! Didn’t you notice that the rain had no effect on you?”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Before the boy could answer, he was launched over the fence by a sleeper uppercut from Ranma-chan. She had moved in an instant rage, wounded by the simple fact that the boy was immune to her curse. Before she had stopped shaking in silent fury, she was launched after him by her other clone.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“Go pick on your own pervert!” the girl shouted as Ranma-chan crashed down in the middle of the street. Akane’s eye twitched ominously, as she stood frozen for an instant. Copy-chan had started calling Akane “pervert-girl” when she had been chasing after Ranma, and clearly did not intend to stop. While Akane silently debated between maiming and murder, Copy-chan leapt over the fence, went to her “lover’s” side and cradled his head in her lap. “Hey! Are you okay?”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Akane lurched forward to pound the girl into the pavement, as Ranma-chan popped to her feet and rushed forward to tackle the girl, moving neatly into position to intercept Akane’s elbow drop. Ranma was slammed down into her duplicates with enough force to knock the air out of all of them. Despite the fact that Copy-kun was proving to be just as annoying as Ranma, Akane had agreed to keep the couple separated until they were all safe at the dojo. As they lay there stunned, Akane grabbed the boy clone by the pig-tail and dragged him off towards the Tendo Dojo. By the time the Ranma-chans had recovered, Akane was dragging him around a corner. The girls stood up muttering a litany of unflattering things about Akane and limped the last two blocks to the dojo.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Akane heard the two red-heads rushing to catch up to her as she passed through the gates of the dojo. Tuning out their loud cries for her to wait for them, she stalked up to the house. “Tadaima!” Akane announced her return, dragging “Ranma-kun” into the genkan.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Kasumi turned from watering a little bonsai tree, which sat on a narrow table in the hall across from the front door, and took in the boy’s disheveled, unconscious state. One hand came up quickly to cover her mouth. “Oh my,” she murmured softly, before composing herself. “Okeirinasai, Akane-chan, Ranma-kun,” she smiled. Before she could ask about Ranma’s condition, Soun and Genma burst into the tiny entry loudly demanding a report.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“Oi! Akane-kun!…”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“It’s about time, Boy!…”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“…Did you get rid of that menace?” they chorused.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Taking in Ranma’s state, Genma hauled him to his feet, shaking him, “This is no time to be napping, Boy! Tell me you’ve done your duty as a martial artist and sent the evil back to where it came from!”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Akane cleared her throat as the boy mumbled in semi-conscious confusion. “About that…” she began.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At that moment, Ranma-chan swept open the entry screen and leaned in with her clone, “Akane! Wait! What are we going to tell…?” Everyone’s eyes snapped to the two redheaded girls in surprise, as Akane hung her head in embarrassment. Ranma-chan recoiled in dismay.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“Well, this is hardly a surprise,” Nabiki commented, appearing in the hall behind Soun and Genma. With a mischievous grin, she cleared her throat and said loudly, “Will the REAL Ranma Saotome please stand up?”</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Ranma-chan immediately began sweating and waving her hands, “Wait, wait. I can explain everything! It’s not my fault!”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“And we have a winner!” Nabiki smirked and watched as Soun and Genma loomed over the panicking girl.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“RanMAAAA! What is the meaning of this?” wailed Soun angrily.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“Foolish Boy! How could you fail in such a simple task?”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Akane grabbed Copy-chan and pushed her forward, clearing her throat, “Actually, um… This is mostly her fault.”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“Hey!” the buxom red-head complained instantly, ignoring the fuming fathers to turn on Akane. “You were the one who threw the fruit basket!”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You were the one who brought that damned compact along and tried to steal Ranma with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You mean you actually want him?”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 No!” Akane blushed and growled, “That doesn’t have anything to do with it! You can’t just kidnap people like that!”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what wonderful news, Saotome-kun! My little girl rescued your son from an evil demon!”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“Who are you callin’ a demon!?” the girl snarled at Soun. As Soun lurched back in fright, he knocked the pitcher of water out of Kasumi’s hand. It sailed unnoticed overhead, seeking a suitable target, before coming down on Genma.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She’s so SCARY!” Soun whimpered, cowering in the corner.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my!” Kasumi finally interjected. “Maybe we should all sit down and discuss this over tea?”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and Akane marched the clones through the living room, and out onto the patio. Ranma picked up a hot tea-kettle from the table as she passed, and stepped out onto the grass to quickly explain the curse to the duplicates. “Alright, pay attention. I’m not gonna explain this twice,” she began, explaining how her father took her to Jusenkyo and knocked her, at the time him, into the Nyanniichaun. Using half the water in the kettle, he restored himself to normal, and as expected, Copy-kun instantly produced cold water to test the story. Ranma fumed, but recalled how others had reacted to the same story. Ukyo had spent hours pouring hot and cold water over her, out of sheer amusement. Ranma, using the last of the hot water, warned the couple that the curse was the only problem in his life they were spared from. It was in their own best interest to avoid contact with anyone outside the dojo. Not that he believed he could truly keep the two from bring new chaos to his life, but it was worth a try.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After wringing out his shirt and airing it for a few moments to dry, he joined the others at the table, where Akane had finished explaining what had happened at Mirror Mansion. Everyone already knew about the cursed mirror, and the spirit that stole the image of whoever looked into it to fulfill her dream of finding true love. It did not take much to explain the sudden chaos as Copy-chan tried to abduct Ranma-kun, using the little trap mirror they had received from the old man of the mansion. Or, the inevitable consequence of him tripping as Akane set him free, crashing into the mirror, tearing down the seal and looking into it a second time. Fortunately, Copy-kun spotted Copy-chan at once. It was “love” at first sight. Akane and Ranma had seen no other option but to bring the couple home until repairs to the mirror’s seal could once again be completed.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“Another week!?” Soun moaned, as Kasumi poured tea next to Akane.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 glanced over his shoulder and saw the couple mooning over each other. Closing his eyes, he reminded himself that they were just reflections, and did not have anything, really to do with him. That was not really him over there drooling over his female side, he strained to convince himself.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are so cute!” the boy declared, taking the girls hands in his.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are more handsome!” she protested modestly, her eyes twinkling.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“Good couple!” Ranma quipped, oblivious to the fact that it sounded like he was bragging. He was just hoping their mutual absorption would prevent a repeat of girl’s rampage.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“You are so right, Ranma!” Kasumi smiled, delighted by the sight of at least one happy couple in the house.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“They’re so alike too…” Nabiki deadpanned.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Akane just sat there with her eyes narrowing, pretending to complete indifference to the situation. Down the table, her expression was mirrored by Genma, safe in the retreat of his panda form.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guess this is sort of like a honeymoon for them,” Kasumi put in thoughtfully, after a moment. Tea sprayed forth from Akane and Genma. Ranma jerked as if he’d just been hit by lightening, his eye twitching madly. Nabiki raised an eyebrow.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“Ka- Ka- Kasumi!” Soun stammered, looking shocked.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Genma stood up frantically waving a sign, [It’s an abomination! No copy of MY son can be allowed to do THAT!] Ranma and Akane flinched away as lurid images of boy-type Ranma molesting girl-type Ranma danced through the minds of everyone but Kasumi. </w:t>
      </w:r>
    </w:p>
    <w:p w:rsidR="0031037A" w:rsidRPr="0001001F" w:rsidRDefault="0031037A">
      <w:pPr>
        <w:spacing w:line="360" w:lineRule="auto"/>
        <w:ind w:firstLine="720"/>
        <w:rPr>
          <w:rFonts w:ascii="Montserrat" w:hAnsi="Montserrat" w:cs="Arial"/>
          <w:sz w:val="24"/>
        </w:rPr>
      </w:pPr>
      <w:r w:rsidRPr="0001001F">
        <w:rPr>
          <w:rFonts w:ascii="Montserrat" w:hAnsi="Montserrat" w:cs="Arial"/>
          <w:sz w:val="24"/>
        </w:rPr>
        <w:t>Akane whipped around on her knees, shouting, “YOU PERVERTS!” A roundhouse punch accompanied the cry, catching Ranma on the chin and blasting him out the open door into Copy-kun and Copy-chan, spilling them all out into the yard.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after skipping all the way into the koi pond, splashed to her feet shouting, “I’m not LIKE that!”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“What didja do THAT for?” the other two demanded in unison.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Soun came out onto the balcony and declared, sternly, “Ranma! I forbid you to sleep with Ranma under my roof!”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Everyone stared at Soun for a second. Soun, it should be noted, had not been that quick to catch on to everyone else using “Copy-chan” and “Copy-kun” to distinguish the reflections from Ranma. Oddly enough, his error in address sufficed to penetrate his eldest daughter’s cheerful obliviousness. The synapse marked “clue” connected to the synapse marked “ecchi” in an instant of unrepressed thought.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“Oh my!” Kasumi blinked. “You don’t think they’d do THAT, do you?”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Everyone catapulted onto their respective faces, spastically.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sprung to her feet again, growling, “I don’t even know what you’re TALKIN’ ABOUT! How can I NOT sleep with myself!?”</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“Ranma-kun! Think about what you’re saying!” Nabiki warned with a shake of her finger, but Akane had already reacted.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no HENTAI! Don’t you have ANY restraint or morals!!?” Akane advanced on her fiancé, mallet-sama in hand, amidst a pillar of blue flames.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 backed up slowly, hands out in warding gestures. “W- wait! Are you insane? Do you ever hear what I am saying?”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said you wanted to sleep with yourself!” Akane growled. “PERVERT!”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hung her head, while Akane closed the distance menacingly. On an instinctive level, the red-head estimated the power and intent of the other girl’s rage. It had soared quickly to lethal levels. If she ran, Akane would charge and kill her. If she stood her ground, Akane would charge and kill her. If she wanted to live this time, she would be forced to defend herself. Even in deadly peril, such as her keenly honed instincts assured her she was in, she didn’t want to raise a hand against Akane. At the same time, she was sure she had not said nor done anything to deserve her fiancée’s anger. Almost to herself, she muttered, “Damnit, Akane, there ain’t nothin’ wrong with a guy sleepin’ by himself. It ain’t like I’ve got any other option…”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Akane, having closed to attack range, had already swung her mallet high. As those words penetrated, her hands suddenly let go on the downswing, and the mallet flew off over the compound wall and out of sight. Akane stood there, meeting Ranma’s eyes, for several long breaths. “Did… did you say… b- by yourself?”</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scowled, “What didja think I was sayin’?”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don’t want sleep with one of THEM?”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“Do you think I am some kind of pervert!?”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“Geez, Ranma-kun! Get a clue!” Nabiki shook her head.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Akane and Ranma remained squared off, both of them blushing in confused fury. Ranma’s clones stared at the two of them. Off in the distance, a large object could be heard crashing to Earth with a skull ringing *KLUNK* followed by a distant, “Raaaaanmaaaaaa! This is YOUR FAULT!!!”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Kasumi broke into the silence to muse aloud, “Having three Ranma’s in the house could get confusing. Maybe we should come up with some different names so there are no misunderstandings.”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“Now there’s an idea,” Nabiki smirked.</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As afternoon settled toward evening, Ranma and Akane completed their homework in something of an armed truce. Ranma kept glaring at Akane, silently bitter over the fact that she had never responded to his last question, nor apologized for the misunderstanding. Akane kept glaring at Ranma suspiciously, waiting for him to prove what a pervert he really was. The two mirror clones had given up on trying to sneak off for some privacy, because Soun and Genma had shadowed them at every turn, harassing them into sullen complacency in front of the television.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Strangely enough, the pair had proven difficult on the matter of names. They automatically responded to “Ranma” and seemed to understand they were being addressed when referred to as “Copy-chan” or “Copy-kun” but they scowled and dismissed a catalogue of names suggested by the others. Memories of Pantyhose Taro’s notion of a perfect name kept everyone from eliciting a suggestion from the clones themselves. Eventually, the topic of names was dismissed. They were only supposed to be around for a week, and it was inevitable the two would be mistaken for Ranma more often than not, or in Copy-chan’s case, Ranko, if Nodoka paid a visit. Kami forbid! It made more sense for them to respond to names he used. Both of them would respond to “Ranma” in general, but if they needed to be distinguished from him (or her as the case might be) Copy-kun (-chan) would suffice. For some reason, the suggestion to dub the girl “Raneko” was shouted down by all three Ranmas, and dismissed with the accompaniment of shudders.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 spared a glance from his homework to check on the doppelgangers. They were sitting close together, speaking in hushed voices, paying more attention to each other than the show on television. He resisted the urge to go over and hear what they were discussing so intently. The conspiratorial whispering made fine beads of sweat pop out over his brow. Since there were no cats around, he decided a lethal dose of curiosity was not needed at the moment, and forced himself to ignore the couple. His mind strayed off on a tangent, as he wondered how to harness the “curiosity killed the cat” technique. Naturally, this was more important to him than his homework.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Time passed, marked by the sound of chimes dancing in the breeze.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“Time to eat, everyone,” Kasumi announced a short time later, from the door to the kitchen.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Akane and Ranma jumped up to clear the table and put their schoolwork away. It was left to them to help set the table, as Nabiki continued to lounge in front of the television, spying on the clones, and Genma and Soun remained glued to their game of Shogi. Neither of them dared turn to acknowledge Kasumi with a look, or the other would swiftly rearrange the board.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Inevitably, the smell of food lured Genma’s attention and Soun cheered his victory. The fathers joined the rest at the table and praised the bounty loudly.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“Itedakimas!” everyone chorused, and dug into the food. A quick four way battle ensued between Genma and the Ranmas, with the older man struggling to defend his meal on three fronts.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As dinner came to a close, the group discussed sleeping arrangements. Soun’s declaration still stood, though it was Kasumi who restated it as, “It just would not be proper for the children to share accommodations.” The clones looked on, glares sharpening with every word. Ranma and the others could not help but try to keep them separated. The idea of the two of them getting together, intimately, was too creepy for them to stand. They were in silent agreement. No one particularly cared about them fawning over each other, but… they actively would try to discourage anything ecchi or hentai.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“It would be best if Copy-chan slept with you tonight, Akane-chan. Copy-kun can sleep with Ranma-kun and Saotome-ojisan,” Kasumi suggested.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“Are you sure it’s a good idea to put those boys together, Oneechan? I mean, one little splash of water and…” Nabiki held up her hands and shrugged. It need not be said that chaos would ensue.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“Erk!” Ranma choked. “I’d rather spend another week sleeping in a tree!”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“Hah! Like I’d do anything with a pervert like you!”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“Hey! That’s MY line!” Akane fumed.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“No one is going to come between me and my Ranma!” Copy-chan declared, standing. “Put that silly panda outside for the night, let Akane sleep with HER Ranma, and that leaves a futon for me and MINE!”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mere idea that this was a way to get Ranma and Akane together was enough to get Soun and Genma to their feet, pushing the clones together, “That’s right! What a perfect solution!”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almost bought into it too, “Gee, Pops. Are you volunteering to sleep outside then?”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“Er… No, boy. Tendo-kun will surely let me sleep on the floor in his room. Right Tendo-kun?”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“Ah, ha ha! Right Saotome-kun!” Soun sweat-dropped.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“But, Father… Surely these two should be married, or at least engaged first?” Kasumi asked wide-eyed.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Genma looked over and opened his mouth, “As their effective father, I…”</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pounded his father out the open door. “Are you insane!? Don’t EVEN go there!” Ranma stood in the opening, huffing, as his father landed in the koi pond. To himself, “I can’t believe he’d even THINK of giving his permission!”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*KA-thwump!* Ranma was suddenly knocked down in his tracks as a diminuitive form burst into the room from the yard shouting, “Whatta haul! Whatta haul!!!”</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Happosai dumped a bulging bag of lingerie on the floor and quickly reached for a bowl full of food. While the diminutive old man was rapidly stuffing his face, Copy-chan leaned over and pulled out a few pieces of lingerie. Her eyes widened with delight, and she snatched up the bag and sprinted upstairs crying, “Kyaaaaa! I have to try these 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Happosai sat there in open-mouthed disbelief. Tears of joy and anger mingled and spilled from his eyes. He sprung to his feet, “Sweeto! Ranma-chan! I am coming!”</w:t>
      </w:r>
    </w:p>
    <w:p w:rsidR="0031037A" w:rsidRPr="0001001F" w:rsidRDefault="0031037A">
      <w:pPr>
        <w:spacing w:line="360" w:lineRule="auto"/>
        <w:rPr>
          <w:rFonts w:ascii="Montserrat" w:hAnsi="Montserrat" w:cs="Arial"/>
          <w:sz w:val="24"/>
        </w:rPr>
      </w:pPr>
    </w:p>
    <w:p w:rsidR="0031037A" w:rsidRPr="0001001F" w:rsidRDefault="0031037A">
      <w:pPr>
        <w:overflowPunct w:val="0"/>
        <w:autoSpaceDE w:val="0"/>
        <w:autoSpaceDN w:val="0"/>
        <w:adjustRightInd w:val="0"/>
        <w:spacing w:line="360" w:lineRule="auto"/>
        <w:rPr>
          <w:rFonts w:ascii="Montserrat" w:hAnsi="Montserrat" w:cs="Arial"/>
          <w:color w:val="000000"/>
          <w:sz w:val="24"/>
        </w:rPr>
      </w:pPr>
    </w:p>
    <w:p w:rsidR="0031037A" w:rsidRPr="0001001F" w:rsidRDefault="0031037A">
      <w:pPr>
        <w:overflowPunct w:val="0"/>
        <w:autoSpaceDE w:val="0"/>
        <w:autoSpaceDN w:val="0"/>
        <w:adjustRightInd w:val="0"/>
        <w:spacing w:line="360" w:lineRule="auto"/>
        <w:rPr>
          <w:rFonts w:ascii="Montserrat" w:hAnsi="Montserrat" w:cs="Arial"/>
          <w:color w:val="000000"/>
          <w:sz w:val="24"/>
        </w:rPr>
      </w:pPr>
      <w:r w:rsidRPr="0001001F">
        <w:rPr>
          <w:rFonts w:ascii="Montserrat" w:hAnsi="Montserrat" w:cs="Arial"/>
          <w:color w:val="000000"/>
          <w:sz w:val="24"/>
        </w:rPr>
        <w:t>Ranma Nibunnoichi - Reflections</w:t>
      </w:r>
    </w:p>
    <w:p w:rsidR="0031037A" w:rsidRPr="0001001F" w:rsidRDefault="0031037A">
      <w:pPr>
        <w:overflowPunct w:val="0"/>
        <w:autoSpaceDE w:val="0"/>
        <w:autoSpaceDN w:val="0"/>
        <w:adjustRightInd w:val="0"/>
        <w:spacing w:line="360" w:lineRule="auto"/>
        <w:rPr>
          <w:rFonts w:ascii="Montserrat" w:hAnsi="Montserrat" w:cs="Arial"/>
          <w:color w:val="000000"/>
          <w:sz w:val="24"/>
        </w:rPr>
      </w:pPr>
      <w:r w:rsidRPr="0001001F">
        <w:rPr>
          <w:rFonts w:ascii="Montserrat" w:hAnsi="Montserrat" w:cs="Arial"/>
          <w:color w:val="000000"/>
          <w:sz w:val="24"/>
        </w:rPr>
        <w:t>A. V. Morgan</w:t>
      </w:r>
    </w:p>
    <w:p w:rsidR="0031037A" w:rsidRPr="0001001F" w:rsidRDefault="0031037A">
      <w:pPr>
        <w:overflowPunct w:val="0"/>
        <w:autoSpaceDE w:val="0"/>
        <w:autoSpaceDN w:val="0"/>
        <w:adjustRightInd w:val="0"/>
        <w:spacing w:line="360" w:lineRule="auto"/>
        <w:rPr>
          <w:rFonts w:ascii="Montserrat" w:hAnsi="Montserrat" w:cs="Arial"/>
          <w:color w:val="000000"/>
          <w:sz w:val="24"/>
        </w:rPr>
      </w:pPr>
    </w:p>
    <w:p w:rsidR="0031037A" w:rsidRPr="0001001F" w:rsidRDefault="0031037A">
      <w:pPr>
        <w:overflowPunct w:val="0"/>
        <w:autoSpaceDE w:val="0"/>
        <w:autoSpaceDN w:val="0"/>
        <w:adjustRightInd w:val="0"/>
        <w:spacing w:line="360" w:lineRule="auto"/>
        <w:rPr>
          <w:rFonts w:ascii="Montserrat" w:hAnsi="Montserrat" w:cs="Arial"/>
          <w:color w:val="000000"/>
          <w:sz w:val="24"/>
        </w:rPr>
      </w:pPr>
    </w:p>
    <w:p w:rsidR="0031037A" w:rsidRPr="0001001F" w:rsidRDefault="0031037A">
      <w:pPr>
        <w:spacing w:line="360" w:lineRule="auto"/>
        <w:rPr>
          <w:rFonts w:ascii="Montserrat" w:hAnsi="Montserrat" w:cs="Arial"/>
          <w:sz w:val="24"/>
        </w:rPr>
      </w:pPr>
      <w:r w:rsidRPr="0001001F">
        <w:rPr>
          <w:rFonts w:ascii="Montserrat" w:hAnsi="Montserrat" w:cs="Arial"/>
          <w:color w:val="000000"/>
          <w:sz w:val="24"/>
        </w:rPr>
        <w:t xml:space="preserve">Part </w:t>
      </w:r>
      <w:r w:rsidRPr="0001001F">
        <w:rPr>
          <w:rFonts w:ascii="Montserrat" w:hAnsi="Montserrat" w:cs="Arial"/>
          <w:sz w:val="24"/>
        </w:rPr>
        <w:t>Two: Stuck in the Middle With You!</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The sky outside the Tendo living room was a deep, velvety blue. Genma had sunk meekly back into the koi pond at the sight of his dreaded master dropping in to dinner. Ranma lay twitching, sprawled across the porch threshold. Clinging to consciousness, he replayed what had just happened back in his mind. Kasumi, suggesting boy-type Ranma-clone bunk with Ranma and his father, and girl-type Ranma-clone room with one of the Tendo sisters, had set off a new round of chaos. The pair quickly objected, asserting that they would share a futon, starting the uproar at the table.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Genma was cooling it in the pond for almost validating the union of the clones and… Ranma scrunched up his face trying to remember. Sitting up, he slapped his fist into his palm. “That’s right!” Happosai had popped in, burdened with a wealth of sexy lingerie, and the girl had sped off with the loot to try some on in preparation for her big night. Happosai had not even given Ranma a second look! “What luck!” Ranma picked up his bowl and resumed eating, delighted to be spared molestation for once.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“Ranma-chan! Let me help you into those silky darlings!” Happi cried.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As Happosai chased the girl up the stairs, Nabiki and Akane rose quickly to their feet. One with an eager look and her camera in hand, the other with a look of vengeful determination and a shinai in her fist.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“Are you just gonna sit there and eat while that wicked old man molests your twin!?” Akane dragged Ranma to his feet, propelling him along to aid in stopping Happosai, and the girl.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“It’s not my problem! Why don’t you drag him…” Ranma’s male twin was suddenly absent from the table. Looking up, they spotted him following Happosai eagerly, ready to cast his vote for the best ensemble. “That pervert!”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“Hey! That’s my line!”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fiancées raced up the stairs, following the “perverts” into the spare bedroom. Happosai was proudly laying out lingerie as Copy-kun gaped at the sight of Copy-chan shedding her clothing with total abandon. Leaping into the room, Akane pounded the “pervert” male-clone, while Ranma tried to keep the other one from stripping down.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“When are you going to stop being a problem!?” Ranma demanded.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“Hey! Watch the hands, mister!” Copy-chan bonked him on the head.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“Don’t get so excited! I’m pretty damn familiar with… Gyaaah! Cold!”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Happosai, having splashed Ranma, handed her a second pile of lingerie, “I knew there were two of you running around!” Happosai had blundered into the middle of Copy-chan’s campaign to capture Ranma the week before, but had yet to learn how or why the kami had blessed him with multiple Ranmas. As far as he was concerned, there could never be too many of his favorite student! Always quick to exploit said favorite, he added, “There’s no need to fight over them, Ranma-chan! There’s plenty for you to model too!”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Akane turned, spotted Ranma with the heap of lingerie in her arms, and pounded her into the floor boards. Copy-chan stared at this with wide eyes for a moment. Akane did not even spare her a glance, raving at Ranma-chan, “This will teach you, you shameless, perverted hussy!”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reared up, bits of tattered lingerie hanging off of her battered form, “You sexless, macho, tomboy! How many times do I hafta tell ya, I AM NOT *LIKE* THAT!” Ranma, practically hardwired to return insults in kind, could not have said anything else, even to save her own life. Akane puffed up, balling her fists and hammered the disheveled red-head straight back into the wall.</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“You’re just as bad as HE is!”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“Who do you think you’re talking to!?”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blinked, shrugged indifferently, and gleefully finished stripping down to slip into something slinky while Ranma yelled at Akane. “Kyaaa! This is SO sexy!” She twirled around and then froze in shock as something small and bony pressed itself into her bosom. “AAAhhhh! Getitoff, gettitoff!”</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As Copy-chan’s distress reached ear splitting decibels, Copy-kun snapped awake and lurched to his feet. He twisted and lunged in to attack, his leg blinking through space like a strobe light. An angry, black blur danced around the lightening series of kicks, then bounced into focus near Copy-kun’s shoulder. Without hesitating, the boy dropped to his chest and whipped through a windmill kick, hands planted on the floor boards.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kick launched Happosai at a wall, but the agile, old master rebounded, laughing madly as he pulled a second water balloon out of his gi. “Not too shabby, son!” Happosai crowed, dousing the boy with water. “Three of them! Oh happy day!” Rocketing in on sheer momentum, arms spread to grope the succulent bosom this excellent technique would summon, he crashed into the boy’s hard, flat chest. “No! What is this!?”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In the moment of distraction, the boy perked up, and squeezed Happosai tight in a bear hug. He locked the old man in place, his gnarled old face pressed to the damp shirt to keep him from ogling his girlfriend. “Gotcha, old man! No way you’re gonna peek on MY girlfriend now!”</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Ranma-chan caught this out of the corner of her eye, her gaze hardened. While muttering about the “girlfriend” comment, she appraised the situation. Happosai leeched energy from his female victims, when he molested them. Happosai clearly had not understood that her clones did not share her curse, and had choked on the masculine energy he’d leeched from Copy-kun.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While the boy kept Happosai distracted, Ranma darted past Akane, snatching a blanket to cover the girl up. Akane had finally noticed the other red-head and used that instant to lunge forward with her shinai. Copy-chan sensed Akane’s attack and dodged, unwittingly allowing Akane to get in Ranma’s way. Ranma had whipped the blanket out to snare Copy-chan, and did not notice as it wrapped itself around Akane. Copy-chan, catching on to Ranma’s interference, dropped into a leg sweep, tripping the bundled Akane into Ranma, who took the brunt of the impact, as both of them tumbled to the floor.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“Ha! You two couldn’t work together to save your own lives!”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“Dammit! Copy-chan!”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“Don’t mind me!” Copy-chan pulled down her eyelid and stuck out her tongue, as Ranma wrestled with the writhing mass of Akane in the blanket. While the couple untangled themselves from the blanket, Copy-chan quickly changed through a series of outfits, provoking an escalation of the struggle between Happosai and the boy. The old man was straining to get his face around to look, and Copy-kun was twisting and writhing to block Happi’s view. “Oh! This is so nice! And this too!”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“Let me see! Let me see! Ranma! You are going to pay for this!”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“Stop wiggling around you old toad!”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“Oooo! Look at this!”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Nabiki, who had taken station at the door after Ranma and Akane raced in, kept the shutter on her camera clicking with glee. “You go, girl! Smile!” and Copy-chan dutifully posed for the camera. “Marvelous, now, turn to the side. What can I say, Copy-chan, you are a natural!”</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Happosai finally squirted out of the boy’s grasp and the two began bouncing around the room. Happi fumed, since he was forced to divide his attention between the girl’s display and the boy’s onslaught.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“Nabiki!” Akane sputtered, halfway free of the blanket, “Don’t encourage her like that!” In spite of the struggling tom-boy, Ranma was making progress freeing her fiancée from the blanket, albeit becoming more entangled herself in the process.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“Akane, please relax for a minute,” Ranma-chan begged, trying desperately to keep her favorite blanket from being shredded by the other girl’s struggles. Akane did pause, not so much to heed Ranma’s request, but to reflect on the observation that Copy-chan somehow managed to complete each wardrobe change in the instants where the old man and the boy kept each other distracted from her. Considering where Copy-chan came from, Akane found it hard to credit her with possessing any instinct or intention to preserve her modesty. Certainly not when the outfits seemed more sinful and shameless than abject nudity. Still, in the time it took Ranma to untangle them from the blanket, Copy-chan never once stood naked before male eyes.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As Ranma sped over to try and stop Copy-chan from continuing with her little fashion show, and Akane tried in vain to intercept Happosai, Nabiki continued to click the shutter on her camera. Nabiki noticed her little sister’s attention was focused more on Copy-chan than the old lecher. “I see you noticed it too,” Nabiki casually addressed Akane.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“Huh? You mean Copy-chan?”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“Yes. It’s an ingenious strategy. She draws their attention to herself when she’s ‘presentable.’ They renew their struggle and become distracted. She has a bit of privacy to change and then she starts the cycle again,” Nabiki appraised admiringly. Granted, she chose not to mention that this strategy had not foiled her camera. As Copy-chan evaded a hammer strike from Ranma-chan, the Tendo sisters observed that the copy had also picked up the Saotome-exclusive, and technically “sealed” art of the Umisen-ken. Copy-chan suddenly vanished from view, followed almost at once by Ranma-chan’s clothes.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“D-d-dammit! Now you’re askin’ for it!” Ranma-chan growled. Naturally, Ranma-chan retaliated in kind, and stripped the other girl bare using the same technique. At the same time, her Copy-chan extended the technique to actually dress Ranma in a stunning bedroom ensemble. Nabiki silently thanked the kami that she had upgraded her camera, holding the rapid-advance tightly. Copy-chan was able to dress the pair as quickly as Ranma-chan could strip away the lingerie. Under such circumstances, Nabiki set a personal speed record changing out the film in her camera, desperate not to miss a single frame.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 you’re just making it worse,” Akane growled. Her own efforts to deal with the old man and the boy were fruitless as well. Happosai bounded around the room evading Copy-kun, and Akane was spinning in circles just to keep track of them. It was not unlike watching Ranma and P-chan fighting. “Leave her to me, and get those two out of here!” For once, there was no argument. Ranma-chan was happy to retreat from the humiliating onslaught of panties and bras and other unmentionables. That did not mean she was above taking advantage of her presently lingerie clad form to lure Happosai from the room, while Akane put up a screen to hide the other girl from view.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With a “Come and get me!” Ranma-chan drew the attention of old man and the boy to her. Looking around and not seeing the other red-head, they pursued her out the door and down the stairs.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 took only a moment for Copy-chan to notice her audience had rushed out of the room. Before she could follow, ostensibly to get Copy-kun’s opinion on her current ensemble, Akane blocked her, “Hold it right there!”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“Why are you still getting in my way!? Huh?”</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“Don’t get the wrong idea. If you want to be molested by Happosai, be my guest. Just tell me one thing first,” Akane crossed her arms and looked at her sternly. Copy-chan sighed and gestured for her to get on with it. “How can even a pervert like you stand to be wearing underwear stolen from someone else?” Akane demanded with a shiver and a look of pure disgust.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“S-st-stolen? As in, other people have worn these!?” Copy-chan gaped as Akane nodded. Copy-chan stripped off the lingerie, kicking everything into a pile. “Ick! Ew! Gross!” Before Akane could celebrate her success in stopping Copy-chan, the girl ran out of the room stark naked and swearing under her breath.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“Where do you think you’re going like that!?”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gotta take a bath, you idiot! What do you think?”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freak! Put some clothes 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Copy-chan streaked down the stairs, ploughing through a shocked Soun and Genma, who were in full retreat from the mad dance that erupted in the wake of Ranma-chan, Happosai and Copy-kun chasing through the living room. Copy-chan vanished into the furo as Akane paused to check on the fathers. Each bore an angry red footprint square in the middle of their faces. Akane dragged the pair into the living room as Ranma-chan raced into the kitchen, barely ahead of the boy and the old man.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“Darling! Don’t run!”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“Hotcha! Nowhere to run to!” Happosai cackled.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For an instant, the two unwittingly cornered Ranma-chan. “N-now, hold on a sec…” Ranma-chan tried to edge into reach of the kettle heating on the stove. The boy, thinking she was edging over toward him, moved at the same time as Happosai. Ranma-chan darted for the kettle and crashed into the boy’s open arms. He closed them around her passionately, at the same time jerking the two of them out of Happosai’s path. Happosai sailed through the space Ranma-chan had just occupied, and rebounded off the wall above the stove. He snatched the kettle as he passed, and tossed it into the sink where it cracked open and spilled the hot water down the drain.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“Good work, Ranma my boy. Now, just hold her still for 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“As if I’d let a pervert like you touch my girlfriend!” the boy jeered. Pushing Ranma-chan behind him, he raised his guard to the old man. Happosai laughed, still flying right at him. As the boy opened up with his amagurikan, Happosai handed him a couple Happodaikarin and launched himself over the boy’s head at Ranma-chan. She spotted the small, dark blur and reacted instantly, whipping a large pot off the pot rack. The boy managed to catch the bombs and whip around, to throw them at Happosai, as Ranma-chan lunged with the pot, scooping Happosai and the bombs out of the air. The pot slammed down on the floor, with Ranma-chan and the boy hopping on top of it to keep the old man trapped. The Happodaikarin detonated in the confined space, throwing the pair back away from each other.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While Happosai could have danced around Ranma all night, two Ranmas proved too much for the old man. Trapped with his own bombs, he was fortunate to survive the experience merely blasted into oblivion and charred head to foot. Without a word, the two Ranmas moved as one, raiding the refrigerator for food and bottled water and racing upstairs to collect all the lingerie, wrapping it all up in a bundle with Happi inside. The boy pulled out a small hammer, as Ranma-chan produced the magical compact mirror she’d received from the man at Mirror Mansion. The boy bopped the old man on the head, and Ranma-chan captured his gaze with the small mirror as his eyes flickered open. With a whoosh, the wizened old master vanished into exile.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knew this thing would come in handy again!”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“At last, that pest is out of our way, Darling!” the boy snatched Ranma up in a loving embrace. Ranma-chan looked up in shock, moving into perfect position for the descending kiss. Akane appeared just in time to join Ranma in pounding the boy senseless.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“Bakahentai!” they chorused, stomping the poor boy underfoot. They managed to get a hold of themselves as they realized his continuing struggles were actually reflexive twitches of pain.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“That’s two down,” Akane breathed in relief.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Ranma-chan nodded silently and picked the boy up, carrying him over her shoulder. They dragged him to Ranma and Genma’s room and laid him out on the futon. While Akane covered him with a blanket, Ranma went to her closet, grabbed some things from inside, and went downstairs for a quick bath. Copy-chan was sitting at the table, done with her bath, oblivious to Ranma-chan’s passing. Male and dressed normally, Ranma returned from the bath a short while later, with a bundle of roses. Sitting across from her, he held them out silently, while Akane fumed from the door. Before she could storm in, Ranma held up his hand, holding her off. Akane puffed up, ready to bellow her usual challenge, as Copy-chan bent her head to breathe in the scent of the flowers and suddenly swooned. Akane paused, a glimmering of understanding passing through her, and raised an eyebrow. The roses must have been from Kodachi, to knock the girl unconscious like that. Akane deflated, her thoughts warring between the obvious fact that Ranma had come on to the girl, and yet in the process put her out of commission. Unable to conclude that he had done either the right or wrong thing, she simply helped drag the girl to her room.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“That’s three,” Ranma declared, wearily.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“I’m kind of surprised it’s over already,” Akane sighed, shaking her head. The two spent the next few minutes straightening up after the pandemonium. Kasumi had already cleared the table and cleaned the kitchen, while her sisters had been upstairs with the three Ranmas. Kasumi had apparently avoided all the chaos by stepping out on the upstairs porch for a bit of fresh air. Ranma sought her out to explain the destruction of one of her pots, promising to replace it the following afternoon on his way back from school. It was a small price to pay for getting rid of Happosai.</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It was probably too much to hope that the clones would remain unconscious through the night. Nabiki would not have even covered a bet that the two would remain out of commission until the rest of the household was ready to turn in for the night. Naturally, Nabiki was hardly surprised to find the couple mooning over each other in the furo when she went in to take her bath. She surreptitiously snapped a few pictures and thanked the Kami that Akane had allowed Nabiki to bathe first tonight. Finishing up the last of the roll of film in her camera, she cleared her throat.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“It’s probably a violation of some natural law that Akane did not find you in here first,” she grinned, watching them both start in shock. It did not take much imagination to picture the explosion accompanying a visit from Akane. Shallow as their experiences were, the death-trap-in-a-dress with the hair-trigger temper, called Akane, had made an impression on both of them. Since her target of choice was Ranma shaped, it was not hard to classify her as a threat to their own well being. Most importantly, however, their privacy had been interrupted. Not feeling comfortable continuing their activities in Nabiki’s presence, they tripped over each other to vacate the bath. Shaking her head, Nabiki shut the door after them and sighed, “Unbelievable. They’re both just like him.”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Shortly, as Nabiki rinsed the soap and shampoo away, and slipped into the warmth of the furo, Kasumi was trying to complete her chores for the night. Opening the closet under the stairs, to put a couple of small boxes up for storage, she was surprised by the sight of the clones furiously ablaze with tension, struggling with nerves and apprehension to consummate a kiss.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my! Please excuse me,” she blushed, quickly stashing the boxes on a shelf above the pair, and shutting the door. Having averted her eyes at once, she had not noticed the two jumping apart, their hair standing on end, clutching their hearts and panting in shock. Entering the living room, Kasumi cautiously approached Genma. “Mr. Saotome, I really think you need to talk to Ranma’s twins.”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panda grunted, his attention unwaveringly focused on the game with Soun.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“About what, Kasumi?” Ranma asked, rising from his spot at the table and facing her curiously.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“Ah, well…” Kasumi blushed and fidgeted uncharacteristically.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 swallowed nervously.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“It’s kind of startling. I mean, they are so much like you, Ranma-kun.”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opened his mouth to protest, but Akane interrupted. “What have they done this time, Oneechan?”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think they are trying to make out under the stairs. Only, they don’t seem to be doing a very good job of it…” Kasumi trailed off as Ranma and Akane rushed out of the room. It was hard for her to determine which of them had looked more disturbed.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and Akane found the closet door ajar as they approached. Looking inside, it was evident that the couple had fled after being discovered. They looked around the dojo for a while, trying to find them, but had little success. Ranma, reminded by his stomach that he had not finished dinner, wandered into the kitchen to prepare a snack. Turning on the lights, he spotted the couple in the corner, eyes closed and lips a hair away from touching. Ranma stood there for a moment in a kind of shock. With one eye twitching, he struggled with a feeling he could not describe. It was if he was standing outside of himself, trying to stop what was happening by sheer will, but at the same time feeling a perverse fascination. He could feel their chi billowing around them like a furnace. The harder they tried to close the distance, the more powerful the energy surrounding them. It was like they were trying to force two magnets together the wrong way.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Finally he could not take it. He grabbed the girl and whipped her around to face him. “What’s with you? You didn’t have any problems kissing Ryouga!” he accused. The couple blinked at him in confusion.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“Are you trying to encourage her!?” Akane pounded Ranma to the floor.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“That’s not it at all!” he raged, rebounding instantly.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“Seemed like it to me,” the clones muttered, mystified.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“You stay out of this!” Akane and Ranma growled.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couple slipped away as Akane and Ranma continued shouting at each other. Even when they slipped outside they could still hear the quarrel. The exchange quickly devolved into insults and violence, followed by a silence punctuated by Akane stomping up to her room. Unconcerned, the couple sought out a private perch on top of the house, determined to get on with “binding” as Copy-chan so eloquently put it. Just as the clones were trying to get back into the mood, Ranma turned up on the roof. Ranma took one look at the two of them and finally lost it. Whipping the compact mirror out of his shirt, he advanced on them. “That does it. If the two of you don’t break it up this instant, and go to your rooms, one of you is going inside this with Happosai for the rest of the week!”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“Ha! We know all about that trap, Ranma! You’ll never trick us into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clones took up guard positions against Ranma, waiting for him to make the first move. He bit his lip, cursing himself silently. He felt confident he could trick one of them into the mirror. As his copies, he knew exactly what they were capable of, and no one could know him better than he knew himself. He tucked the compact away and stared them both down.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Without warning, he darted in close, a careful strategy of thrusts and feints exploded from him, as he forced the other two into motion. He knew that they would try to trump this threat by taking the compact from him. Which was why he had carefully palmed it. When they tried to retrieve it from where they thought it was, during the fight, they would open themselves up for an instant. Apart from taking advantage of these openings, he was fighting almost entirely defensively. The battle coursed between the roof, nearby trees and the compound wall. None of them attempted to leave the immediate premises. The rest of the household quickly came out onto the porch to see what the commotion was, and from the shouts, threats and insults, realized that Ranma was trying to capture one of the clones in the compact. To everyone’s surprise, Ranma was the only one getting in clean hits, playing his strategy perfectly to his advantage. Unfortunately, Akane decided to jump in and help him. As she did, the clones changed their strategy subtly.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They had determined that Ranma had palmed the mirror. They continued their probing thrusts. Trying to end the fight before Akane got hurt, or distracted him, Ranma took the opening his clone set him up for, producing the mirror and flipping it open, lightening fast, to catch boy’s gaze. The boy, prepared for this, moved his hand just before Ranma, and caught him by the wrist, twisting it to break his hold on the mirror. Catching the mirror in the same movement, he flipped it around in Ranma’s face.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“Oh man!” he barely got out, before being sucked into the mirror. </w:t>
      </w:r>
    </w:p>
    <w:p w:rsidR="0031037A" w:rsidRPr="0001001F" w:rsidRDefault="0031037A">
      <w:pPr>
        <w:spacing w:line="360" w:lineRule="auto"/>
        <w:rPr>
          <w:rFonts w:ascii="Montserrat" w:hAnsi="Montserrat" w:cs="Arial"/>
          <w:sz w:val="24"/>
        </w:rPr>
      </w:pPr>
    </w:p>
    <w:p w:rsidR="0031037A" w:rsidRPr="0001001F" w:rsidRDefault="0031037A">
      <w:pPr>
        <w:overflowPunct w:val="0"/>
        <w:autoSpaceDE w:val="0"/>
        <w:autoSpaceDN w:val="0"/>
        <w:adjustRightInd w:val="0"/>
        <w:spacing w:line="360" w:lineRule="auto"/>
        <w:rPr>
          <w:rFonts w:ascii="Montserrat" w:hAnsi="Montserrat" w:cs="Arial"/>
          <w:sz w:val="24"/>
        </w:rPr>
      </w:pPr>
    </w:p>
    <w:p w:rsidR="0031037A" w:rsidRPr="0001001F" w:rsidRDefault="0031037A">
      <w:pPr>
        <w:spacing w:line="360" w:lineRule="auto"/>
        <w:rPr>
          <w:rFonts w:ascii="Montserrat" w:hAnsi="Montserrat"/>
          <w:sz w:val="24"/>
        </w:rPr>
      </w:pPr>
      <w:r w:rsidRPr="0001001F">
        <w:rPr>
          <w:rFonts w:ascii="Montserrat" w:hAnsi="Montserrat"/>
          <w:sz w:val="24"/>
        </w:rPr>
        <w:t>Ranma Nibunnoichi - Reflections</w:t>
      </w:r>
    </w:p>
    <w:p w:rsidR="0031037A" w:rsidRPr="0001001F" w:rsidRDefault="0031037A">
      <w:pPr>
        <w:overflowPunct w:val="0"/>
        <w:autoSpaceDE w:val="0"/>
        <w:autoSpaceDN w:val="0"/>
        <w:adjustRightInd w:val="0"/>
        <w:spacing w:line="360" w:lineRule="auto"/>
        <w:rPr>
          <w:rFonts w:ascii="Montserrat" w:hAnsi="Montserrat" w:cs="Arial"/>
          <w:color w:val="000000"/>
          <w:sz w:val="24"/>
        </w:rPr>
      </w:pPr>
      <w:r w:rsidRPr="0001001F">
        <w:rPr>
          <w:rFonts w:ascii="Montserrat" w:hAnsi="Montserrat" w:cs="Arial"/>
          <w:color w:val="000000"/>
          <w:sz w:val="24"/>
        </w:rPr>
        <w:t>A. V. Morgan</w:t>
      </w:r>
    </w:p>
    <w:p w:rsidR="0031037A" w:rsidRPr="0001001F" w:rsidRDefault="0031037A">
      <w:pPr>
        <w:overflowPunct w:val="0"/>
        <w:autoSpaceDE w:val="0"/>
        <w:autoSpaceDN w:val="0"/>
        <w:adjustRightInd w:val="0"/>
        <w:spacing w:line="360" w:lineRule="auto"/>
        <w:rPr>
          <w:rFonts w:ascii="Montserrat" w:hAnsi="Montserrat" w:cs="Arial"/>
          <w:color w:val="000000"/>
          <w:sz w:val="24"/>
        </w:rPr>
      </w:pPr>
    </w:p>
    <w:p w:rsidR="0031037A" w:rsidRPr="0001001F" w:rsidRDefault="0031037A">
      <w:pPr>
        <w:overflowPunct w:val="0"/>
        <w:autoSpaceDE w:val="0"/>
        <w:autoSpaceDN w:val="0"/>
        <w:adjustRightInd w:val="0"/>
        <w:spacing w:line="360" w:lineRule="auto"/>
        <w:rPr>
          <w:rFonts w:ascii="Montserrat" w:hAnsi="Montserrat" w:cs="Arial"/>
          <w:color w:val="000000"/>
          <w:sz w:val="24"/>
        </w:rPr>
      </w:pPr>
    </w:p>
    <w:p w:rsidR="0031037A" w:rsidRPr="0001001F" w:rsidRDefault="0031037A">
      <w:pPr>
        <w:spacing w:line="360" w:lineRule="auto"/>
        <w:rPr>
          <w:rFonts w:ascii="Montserrat" w:hAnsi="Montserrat" w:cs="Arial"/>
          <w:sz w:val="24"/>
        </w:rPr>
      </w:pPr>
      <w:r w:rsidRPr="0001001F">
        <w:rPr>
          <w:rFonts w:ascii="Montserrat" w:hAnsi="Montserrat" w:cs="Arial"/>
          <w:color w:val="000000"/>
          <w:sz w:val="24"/>
        </w:rPr>
        <w:t xml:space="preserve">Part </w:t>
      </w:r>
      <w:r w:rsidRPr="0001001F">
        <w:rPr>
          <w:rFonts w:ascii="Montserrat" w:hAnsi="Montserrat" w:cs="Arial"/>
          <w:sz w:val="24"/>
        </w:rPr>
        <w:t>Three: Double Crossed Signals</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It was not uncommon for Ranma’s mind to rapidly rehash events, whenever an opponent managed to out maneuver him. Akane had dragged him into the panty fight with Copy-chan. Akane had pounded him one time too many in the kitchen, sending him up to the roof where he got into another battle with the clones. Akane had jumped into the middle of his fight and caused him to act in haste, falling into Copy-kun’s trap. Having been sucked into the mirror trap several times before, he was already prepared for the ambient light of the crystal faceted chamber. It was no more disorienting than stepping inside the house after an evening workout. Save for several things. What he had just left was more than just a work out. His final challenge to separate the mirror clones had ended disastrously. Thanks to that, he was barreling headlong into…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*Splash!*</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“Hotcha! I knew you wouldn’t leave your dear old master alone for too long!” the shriveled old man crowed as he dumped the contents of a water bottle on the arriving martial artist.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man! I really don’t need this!” Ranma-chan wailed, kicking herself into overdrive to dodge the pervert’s relentless glomp attack. Armed with a wealth of lingerie and his favorite “student”, the old man could not contain his glee.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Ranma-chan! Let me help you try on these silky darlings!”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In spite of her terror, Ranma-chan turned part of her mind to wondering how much worse things outside must have turned. With her out of the way, there was no one left in the house who could stop his twins from… It did not bear thinking 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On the other side of the mirror, Copy-kun came to a graceful landing, snapping the compact closed. Straightening up, head slightly bowed to hide a smirk of victory, he held up and clenched his fist. “Got him!” The rest of the household looked on as a pillar of chi spiraled around him in a halo of illumination. Naturally, this display put no one at ease. In the heat of combat, it had been impossible to keep track of which Ranma was which. As Genma attempted to douse the boy, Copy-kun jumped up, catching the bucket with his knee and spilling its contents over the panda-man. “What do you think you’re doin’?”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“Take a wild guess!” Akane shouted, picking up the garden hose and aiming at “Ranma-kun” as Nabiki helpfully turned on the faucet. The boy danced away from the sudden stream, allowing Copy-chan to take the first blast in the face.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“Hey! What didja do THAT for!?”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“Quit tryin’ to turn me into a girl!”</w:t>
      </w:r>
    </w:p>
    <w:p w:rsidR="0031037A" w:rsidRPr="0001001F" w:rsidRDefault="0031037A">
      <w:pPr>
        <w:spacing w:line="360" w:lineRule="auto"/>
        <w:rPr>
          <w:rFonts w:ascii="Montserrat" w:hAnsi="Montserrat" w:cs="Arial"/>
          <w:sz w:val="24"/>
        </w:rPr>
      </w:pPr>
      <w:r w:rsidRPr="0001001F">
        <w:rPr>
          <w:rFonts w:ascii="Montserrat" w:hAnsi="Montserrat" w:cs="Arial"/>
          <w:sz w:val="24"/>
        </w:rPr>
        <w:tab/>
        <w:t>“Quit hopping around and take it like a man!” Nabiki groused.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Ranma-kun ignored that comment, managing to evade the stream until he was able to land on the hose, cutting off the flow with his foot. “I’m serious! I ain’t goin’ to bed all soakin’ wet!”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“Won’t be the first time,” Akane pointed out, shaking the hose to squirt the last of the water on him. He twisted artfully to evade the splash. “I’m not going to bed until I know which of you is in there!” she pointed at the compact.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“And give HER the opportunity let him out in the confusion?” he challenged, pointing to Copy-chan. It was an obvious point. Once “Ranma” was changed, there would be little way to tell “her” from an equally soaked Copy-chan. The clones had been given ample opportunity to converse, so he had already heard how masterfully she had exploited her resemblance to sow confusion. He did not want to resort to his final option if Akane called his bluff. Fortunately, he was not playing cards. Sagging a little, he confessed, “I really don’t wanna go through all of that again. Can’t we just call it a night?”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“Besides,” Nabiki put in thoughtfully, “if he IS the wrong Ranma, we’d have to let Happosai out to get the real one back.”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“Good point,” Akane muttered. She dropped the end of the hose and nodded to her sister to turn off the faucet. There was more than one way to see if “Ranma-kun” was a counterfeit. “Go put this love bird to bed, and we’ll clean up the mess,” she clapped a hand on Copy-chan’s shoulder.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Nabiki quirked an eyebrow. It was not hard to guess what her little sister was thinking. The real Ranma would march the copy up to bed and go to his own room. The fake, if it was he, would have to decide between revealing himself or acting like the real Ranma. </w:t>
      </w:r>
      <w:r w:rsidRPr="0001001F">
        <w:rPr>
          <w:rFonts w:ascii="Montserrat" w:hAnsi="Montserrat" w:cs="Arial"/>
          <w:i/>
          <w:iCs/>
          <w:sz w:val="24"/>
        </w:rPr>
        <w:t xml:space="preserve">I am going to have to keep an eye on her, if she can come up with something this devious, </w:t>
      </w:r>
      <w:r w:rsidRPr="0001001F">
        <w:rPr>
          <w:rFonts w:ascii="Montserrat" w:hAnsi="Montserrat" w:cs="Arial"/>
          <w:sz w:val="24"/>
        </w:rPr>
        <w:t xml:space="preserve">Nabiki thought.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Copy-chan gazed at Ranma-kun suspiciously, as he approached to escort her away. During the battle, the extent of her coordination with her confederate was him announcing he had a plan and her agreeing to back it up. She thought she had kept track of which boy was which. Now she was not so sure. Either way, her best option was to go along with this Ranma until she had a chance to determine who he was, and thus, what her next move should be.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“I’m takin’ you to Akane’s room. Are you gonna to give me any trouble?”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“Are you gonna let him out of that thing?”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“Please, Son! Don’t let the Master out!” Soun wailed, kneeling before Ranma-kun and pulling on his shirt.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dunno. Can’t let them starve in there. Guess I haveta let ‘em out in the morning, if they haven’t killed each other by then,” the boy rubbed the back of his head. He shrugged. “If you behave tonight, I’ll let them out in the morning,” he promised offhandedly.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For a moment, the thought of ANYONE trapped in a confined space with Happosai hung grimly over everyone’s heads. Akane itched to douse the boy, just to make sure the worst had not happened. While she debated, Copy-chan had nodded in agreement with the boy’s conditions and followed him meekly upstairs. After helping put things in order, a quick task since there had been no real property damage for once, Akane made a detour through the kitchen on her way to bed. As she came upstairs, with a glass of water in her hand, Copy-chan was dragging Ranma’s futon into Akane’s room, looking dejected. Akane peeked into the guest room and saw Ranma laying out a blanket on the hard floor. She went in to “talk” to him. As she entered the room, Nabiki stepped out from beside the door and snatched the glass from her hands.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“Nabiki!”</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middle sister casually gulped the contents of the glass and handed it back to her. “Thanks, Akane!” she stepped out into the hall and jerked her head for Akane to follow her to her room. Closing the door after her little sister, Nabiki caught her with a stern look, “I know what you’re thinking. I think it’s a set up too, but as long as they think we believe them, they have to play their parts. It’s a shame if we’re right, but Ranma can take care of himself for one night. It’s a small price if it allows us to sleep peacefully tonight.”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“If there was room to run in there, I might not be worried…”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“He was a boy when he went in,” Nabiki assured her sister. “Happosai might drive poor Ranma crazy, but he certainly can’t molest him. He will be huddled up in his collection, staying as far away from the boy as possible. Probably.”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suppose you’re right,” Akane sagged and returned to her room. She noticed the red-head was already sprawled on the futon, fast asleep. Slipping into bed, she quickly resolved to fake sleep and keep an eye on the girl. It did not matter if the other Ranma was real or not. SHE was still trouble.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In a short time, a peaceful quiet descended on the Tendo Dojo. Genma and Soun quickly faded to sleep, followed shortly by Kasumi and Nabiki. Akane held out for a couple of endless hours. Ranma slipped away from her door on silent bare feet as the sound of Akane tossing and turning became evident. Slipping out the guest room window, and over the roof, he was soon at Akane’s window. He was surprised to find it locked, but shrugged and pressed his hand to the window. Summoning up his confidence, he allowed his aura to flare up, watching as some of it materialized inside the glass. He sharpened his concentration, until the energy inside the room shaped itself into a tiny ball. The almost harmless, mini-mokotakabisha sped away from the window and slammed into the girl on the futon. Rather than blasting her out of bed, it passed harmlessly into her, causing her own aura to flare up with a shock.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Jumpstarted into consciousness, the girl sat up like a bolt and stared out the window. A second ball of light shot at her from the window, and her hand rose unconsciously to catch it. It dissipated on contact as if were a ball she had summoned and tossed from one hand to the other. Again, her aura flared around her, infused with the energy of her “other half.”</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Copy-chan smirked in wonder, then stood and crossed silently to the window. With great caution, she eased the glass open and swung herself out into the arms of her beloved. Her quick impulsive kiss brushed across his lips, and the two padded over the roof. Dropping down into the yard, they found a shadow behind the training hall and slipped into each other’s arms. She licked her lips, savoring the first kiss they had managed since they had been broken apart on the train. Looking up into Copy-kun’s eyes, in heated anticipation of another, she noticed that strange resistance had suddenly sprung up between them again. The same look of frustration crossed their faces, as they leaned in with determination. The mixed emotions fed into their auras, causing them to clash with a palpable resistance.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is going on?” the boy frowned and pulled back.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don’t understand. Why are you pushing me away?”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“I’m not!”</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The moon was high and almost full in the skies of Nerima. The eternally lost boy was grateful for the light, since he was forced to walk through the night to make up for that detour in Osaka. He was fairly certain he had wandered into Kyoto, as he paused to reorient himself once more for Tokyo. Glancing up at the sky, fixing on an arbitrary grouping of stars, he pumped his fist into his palm with assurance. Without a doubt, that way led to Nerima! As he raced the other way down the street, following a disturbingly familiar wall, he stumbled through a powerful, and familiar aura.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“Ano! That was Ranma! I am sure of it!” he screeched to a halt. “I wonder what he’s doing in Kyoto?” He puzzled that imponderable for a moment before grinning, “This is my chance to pay him back without anyone around to interfere!” Thinking back to that horrifying scene a few days ago, a sickly green and purple aura pulsed around him. There he had been, sitting on a bench awaiting his date with Akari, when that perverted transsexual had jumped on him and kissed him like there was no tomorrow. Even when his nemesis had been under the influence of the koi fishing rod, he had not managed to disgrace Ryouga so! “This time, I really AM going to kill him for the hell he has put me through!”</w:t>
      </w:r>
    </w:p>
    <w:p w:rsidR="0031037A" w:rsidRPr="0001001F" w:rsidRDefault="0031037A">
      <w:pPr>
        <w:spacing w:line="360" w:lineRule="auto"/>
        <w:rPr>
          <w:rFonts w:ascii="Montserrat" w:hAnsi="Montserrat" w:cs="Arial"/>
          <w:sz w:val="24"/>
        </w:rPr>
      </w:pPr>
      <w:r w:rsidRPr="0001001F">
        <w:rPr>
          <w:rFonts w:ascii="Montserrat" w:hAnsi="Montserrat" w:cs="Arial"/>
          <w:sz w:val="24"/>
        </w:rPr>
        <w:tab/>
        <w:t>Unfortunately, his quarry was not exactly in sight. Ryouga tried to compose himself as he slipped carefully up the wall. He did not dare attack until he had Ranma in his sights. As he cleared the top of the wall, he remembered the lame excuse Ranma had come up with to explain his actions. The very notion of a cursed mirror that spat out perverted copies of who ever looked into it was ludicrous. If that was true, he criticized, peering down from the top of the wall, why had Ryouga not seen Ranma and this alleged duplicate together, like he was seeing now? Even if such nonsense were true, knowing Ranma, he would have been hiding behind the bushes molesting his female half like the two Ranma’s before him. No chance that pervert would let such a cute girl have a chance at Ryouga!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As his eyes narrowed in on the boy in that embrace, targeting the lethal bandannas whirling in his right hand, he suddenly felt a twinge of recognition. “You sick, perverted bastard! Cheating on Akane with YOURSELF!!? PREPARE TO DIE!!!” Ryouga hurtled forward, in the wake of the iron cloth shuriken, readying his umbrella in his other hand.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Too shocked to prepare for the attack, the couple was only saved by the force of their strange repulsion throwing them away from each other the instant they were distracted from trying to overcome it. The rigid bandannas embedded themselves in the outer wall of the training hall, as the couple rolled to their feet on either side.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didja do THAT for?” they shouted in unison.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“Shut up! It’s time for you to die!”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“Uh… who?” the boy asked, shocked by this intrusion.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do you mean, ‘Who?’”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“Who do you mean, ‘Die’?” the boy pointed between himself and Copy-chan.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“Don’t I know you from somewhere?” the girl asked timidly.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“Who is he?” the boy asked, frowning.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This actually stopped Ryouga for a second. Gaping in sheer disbelief he roared, “What is this!? Have you been playing with Shampoo’s shampoo? I’ve been through hell because of you! Both of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stiffened at this, “You’re that guy I kissed! Geez, I’m not THAT bad!”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KISSED HER!? And you’re COMPLAININ’ about it?” the boy slid into an aggressive stance. “Oh, that does it. You’ve gotta die!”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“Bring it on, little girl!” Ryouga matched him.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“You asked for it,” Copy-chan fumed, catching him off guard with a roundhouse kick to the jaw. Ryouga staggered back a hair and glared at her.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was talkin’ to him!”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“Who are you calling a girl!” Copy-kun lashed out with a series of lightening kicks and punches. The first barrage slipped through the lost boy’s guard, forcing him back a step. “Man, you’re tough!” Copy-kun noted in surprise. Even Ranma would have tried to evade those blows, but the stranger just blocked them cold.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really have forgotten me, haven’t you, Ranma?” Ryouga looked vaguely surprised. “Not that it matters, I am still going to kill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don’t know what your problem is, bandanna boy, but you picked the wrong couple to mess with!” Copy-kun warned. Copy-chan nodded in agreement. Without a word, the couple slipped into a devastating, coordinated attack. In an instant, Ryouga found himself at the center of a whirlwind of unstoppable blows. Even with his incredible toughness, he was feeling the blows raining down upon him. He had not counted on a copy of Ranma being as good as Ranma. He closed his guard and waited for an opening, a cloud of gloom settling around him as he realized the folly of his assault. Finally, an opening presented itself.</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“SHISHIHOKODAN!” he roared, releasing a massive chi-blast into Copy-chan’s midsection. She flew back and became imbedded in the wall surrounding the compound with a resounding boom.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noise roused everyone from their beds. Akane sat bolt upright and noticed at once that Copy-chan’s futon was unoccupied. She raced to the window and threw it open. The distant sound of fighting revealed that the commotion was taking place around at the front of the house, by the training hall. Racing out her door, she almost collided with her sisters in the hallway. Dodging past them, she flew down the stairs and out the front door, followed at a distance by her family and Genma.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In the yard, she saw Ranma and Ryouga whirling around each other as Copy-chan limped towards them with murder in her eyes. Before Akane could do anything, Ryouga continued in his derisive rant.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can’t believe you’d do THAT with a copy of yourself!” Ryouga sneered. “It’s bad enough that you always cheat on Akane, but doin’ it with yourself!? You make me sick!”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“Who are you to judge m…” Copy-kun collapsed under the concussion of Akane’s mallet.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“RAAANMAAAAA! I can’t BELIEVE you!” Akane was pissed. At last, Ranma had shown his true stripes, getting rid of the male copy and molesting the female copy himself! It did not even occur to her that Ryouga could not know there was now a male copy of Ranma. Copy-kun barely managed to twitch out of the way as she reared back and brought the hammer down again.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Before Ryouga could take advantage of this interruption, Copy-chan stopped an arm’s length behind him and thrust forward with an expanding ball of energy. The devastating chi attack was released as her palms hit him in the middle of his back, “MOKOTAKABISHA!”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Ryouga flew to the opposite end of the compound, his body making an impression similar to the one Copy-chan had climbed out of on the other side of the front yard. Copy-chan raced after him, charging up for another blast, as Copy-kun lurched off in the same direction to escape from Akane’s wrath.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“You can’t run away, Ranma!” she raced after the couple, determined to help Ryouga fulfill his oft-repeated pledge. Ryouga, peeling himself out of the wall, took one look at the oncoming traffic and bolted down the side yard. As he barreled forward, he spotted the moon reflected in the koi-pond and skidded to a halt. Akane was right behind him. There was no way he could safely pass that water in a combat situation. Turning around, he raced into the teeth of the clones’ combined attacks. The couple was so surprised at his sudden charge that they barely managed to dodge his lunging thrust. The umbrella’s tip caught at Copy-kun’s shirt and ripped the front open. A small, flat, oval object flew out of the torn garment to land at Akane’s feet.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“Hey! That was my favorite shirt! That was my ONLY shirt!”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is it with you and your shirts!? Pay attention to the fight, sissy!”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Akane threw herself into a flip, to avoid stepping on the mirror, recognizing it instantly for what it was. Carefully, she turned and crouched to pick it up. Behind her, as she had turned her back to retrieve the fragile mirror, the fighting slowly advanced upon the pond. In spite of his best efforts, the couple was hemming Ryouga in, forcing him back to the waters of doom. With each step, his panic grew. Akane was hardly paying attention as she turned the trap over in her hands suspiciously. She flipped it open, and bit her lip.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From behind her there was a loud splash.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Akane turned and looked, seeing both boy-type Ranma and girl-type Ranma regaining their feet in the pond, and turning to peer for their opponent in the dark depths of the pond.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knew it!” Akane cried, quickly patting on the back of the mirror.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“Gyaaaah! Keepawaykeepawaykeepaway!” Ranma-chan was screaming as she plopped onto the grass, followed by Happosai. The girl had rebounded and taken flight before the old man could land on her bare back. Her tattered clothing streamed around her like so much tangled thread clutched tight to her private regions with white knuckled fists.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can’t dodge forever, Ranma-chan! Just try on one set! Please!”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“Don’t TOUCH me! Try one more time and I’ll kill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Akane stood there in horror, helpless as she envisioned the last few hours of Ranma trapped alone with Happosai. “Wh… where did he get cold water in there?” she asked in shocked disbelief.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clones stepped up beside her, holding a struggling, familiar black pig in a combined grip. “We threw in some food and bottled water when we trapped the old man in there,” the boy commented idly.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“Hey! What are you doing with P-chan!?”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“Huh? Dunno, the little bugger was swimming in the pond.”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“Where’s Ryouga?” The little pig froze in horror at Akane’s question.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boy you two were fighting.”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“Oh, him. Apparently he fled in terror from our superior skill, while we were trying to get out of the pond.” The little pig fumed, and began scratching and biting at the couple.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“Oh, here. Give him to me. He hates Ranma, so of course he doesn’t like to be held by either of you,” Akane reached over and took the piglet into her arms. Though shaking in rage, P-chan gradually relaxed into her grip, a funny look in his eyes.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came around the opposite corner of the house, having run a complete lap through the yard. “Excuse me,” Copy-chan said, picking the mirror from Akane’s grasp and hefting a bundle under her other arm. As Ranma-chan whizzed by, Copy-chan held out the bag of lingerie, food and water, in one hand, pulling the front of her shirt open with the other. “Hey! Old man! Look at what I have for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“Sweetie-pie honey-pot!” Happosai swerved, coming in for a landing on Copy-chan’s chest. At the last minute, she let the cloth fall away from her right hand, revealing the open mirror and Happosai’s startled expression. “Drat! Not again…” Still, as his body was sucked once more into the mirror, his outstretched hand closed on the bag of loot and dragged it in with him.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“It’s almost not fair,” Copy-kun sighed.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Ranma-chan, rising up from where she had cowered behind him, thumped him on the head. “I have seen hell because of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please! Don’t start. I’ve already heard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“But you haven’t heard the end of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Akane cleared her throat. While the clones turned to look at her, Ranma snagged the mirror from Copy-chan’s grasp. The two girls glared at each other for a moment, and then Copy-kun draped the remains of his shirt over Ranma’s shoulders.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“Sorry, it’s kind of torn up. Still, it’s in better shape than what you were… er… wearing.” Ranma-chan looked at him in surprise as he stepped carefully away from her. As her look turned suspicious, he broke down and confessed, “I… er… um… I forgot that he had water in there.”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In a sense, it was an apology, and remained unexpected. Akane gave them all a funny look, shook her head, and went back into the house. The trio stood baffled, wondering what she had been about to say. Shrugging, the couple turned to Ranma-chan as she cleared her own throat. Holding up the compact, she prepared herself for the next battle with resignation.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“Now. Once again, while I appreciate you getting Happosai off my back, there remains the problem of both of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wouldn’t put us in there with HIM, would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“If YOU had a curse, I’d be tempted,” she glared at the boy.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said I was sorry!”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“No you didn’t. But that’s not the point. Are you gonna follow the rules, or are you gonna force me to make more threats?”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two sulked, and Ranma-chan sighed, opening up the mirror. They stopped her just as she was about to pat it on the back.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do you think you are doing!?”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can’t put one of you in there with him, so I gotta let him out first.”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“You’re serious about putting one of us in there?”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can’t let you two cause any more problems for 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“Then you might as well put both of us in there,” they sighed.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Ranma-chan looked at them in disbelief. She opened her mouth to explain that was hardly a solution when she suddenly deflated. Turning to reenter the house, she surrendered. “If that’s all that matters to you then fine. Sleep in the dojo. Have a blast.” She stopped at the door and bowed her head. “I never liked people tellin’ me what I have to do. I guess I think you are both a part of me, and that I have an obligation to control you, ‘cuz a martial artist has to have self control.” Her hand went to the doorjamb. “I don’t really know what you are, but you’re both made from me, by the same spirit. If you ask me, it don’t seem like you’ve really found someone ELSE to love. It’s just… wrong.” With that, she slipped inside in a cloud of dejection.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couple stared after her, disturbed by her parting comments. </w:t>
      </w:r>
    </w:p>
    <w:p w:rsidR="0031037A" w:rsidRPr="0001001F" w:rsidRDefault="0031037A">
      <w:pPr>
        <w:spacing w:line="360" w:lineRule="auto"/>
        <w:rPr>
          <w:rFonts w:ascii="Montserrat" w:hAnsi="Montserrat" w:cs="Arial"/>
          <w:sz w:val="24"/>
        </w:rPr>
      </w:pPr>
    </w:p>
    <w:p w:rsidR="0031037A" w:rsidRPr="0001001F" w:rsidRDefault="0031037A">
      <w:pPr>
        <w:overflowPunct w:val="0"/>
        <w:autoSpaceDE w:val="0"/>
        <w:autoSpaceDN w:val="0"/>
        <w:adjustRightInd w:val="0"/>
        <w:spacing w:line="360" w:lineRule="auto"/>
        <w:rPr>
          <w:rFonts w:ascii="Montserrat" w:hAnsi="Montserrat" w:cs="Arial"/>
          <w:sz w:val="24"/>
        </w:rPr>
      </w:pPr>
    </w:p>
    <w:p w:rsidR="0031037A" w:rsidRPr="0001001F" w:rsidRDefault="0031037A">
      <w:pPr>
        <w:overflowPunct w:val="0"/>
        <w:autoSpaceDE w:val="0"/>
        <w:autoSpaceDN w:val="0"/>
        <w:adjustRightInd w:val="0"/>
        <w:spacing w:line="360" w:lineRule="auto"/>
        <w:rPr>
          <w:rFonts w:ascii="Montserrat" w:hAnsi="Montserrat" w:cs="Arial"/>
          <w:color w:val="000000"/>
          <w:sz w:val="24"/>
        </w:rPr>
      </w:pPr>
      <w:r w:rsidRPr="0001001F">
        <w:rPr>
          <w:rFonts w:ascii="Montserrat" w:hAnsi="Montserrat" w:cs="Arial"/>
          <w:color w:val="000000"/>
          <w:sz w:val="24"/>
        </w:rPr>
        <w:t>Ranma Nibunnoichi - Reflections</w:t>
      </w:r>
    </w:p>
    <w:p w:rsidR="0031037A" w:rsidRPr="0001001F" w:rsidRDefault="0031037A">
      <w:pPr>
        <w:overflowPunct w:val="0"/>
        <w:autoSpaceDE w:val="0"/>
        <w:autoSpaceDN w:val="0"/>
        <w:adjustRightInd w:val="0"/>
        <w:spacing w:line="360" w:lineRule="auto"/>
        <w:rPr>
          <w:rFonts w:ascii="Montserrat" w:hAnsi="Montserrat" w:cs="Arial"/>
          <w:color w:val="000000"/>
          <w:sz w:val="24"/>
        </w:rPr>
      </w:pPr>
      <w:r w:rsidRPr="0001001F">
        <w:rPr>
          <w:rFonts w:ascii="Montserrat" w:hAnsi="Montserrat" w:cs="Arial"/>
          <w:color w:val="000000"/>
          <w:sz w:val="24"/>
        </w:rPr>
        <w:t>A. V. Morgan</w:t>
      </w:r>
    </w:p>
    <w:p w:rsidR="0031037A" w:rsidRPr="0001001F" w:rsidRDefault="0031037A">
      <w:pPr>
        <w:overflowPunct w:val="0"/>
        <w:autoSpaceDE w:val="0"/>
        <w:autoSpaceDN w:val="0"/>
        <w:adjustRightInd w:val="0"/>
        <w:spacing w:line="360" w:lineRule="auto"/>
        <w:rPr>
          <w:rFonts w:ascii="Montserrat" w:hAnsi="Montserrat" w:cs="Arial"/>
          <w:color w:val="000000"/>
          <w:sz w:val="24"/>
        </w:rPr>
      </w:pPr>
    </w:p>
    <w:p w:rsidR="0031037A" w:rsidRPr="0001001F" w:rsidRDefault="0031037A">
      <w:pPr>
        <w:overflowPunct w:val="0"/>
        <w:autoSpaceDE w:val="0"/>
        <w:autoSpaceDN w:val="0"/>
        <w:adjustRightInd w:val="0"/>
        <w:spacing w:line="360" w:lineRule="auto"/>
        <w:rPr>
          <w:rFonts w:ascii="Montserrat" w:hAnsi="Montserrat" w:cs="Arial"/>
          <w:color w:val="000000"/>
          <w:sz w:val="24"/>
        </w:rPr>
      </w:pPr>
    </w:p>
    <w:p w:rsidR="0031037A" w:rsidRPr="0001001F" w:rsidRDefault="0031037A">
      <w:pPr>
        <w:spacing w:line="360" w:lineRule="auto"/>
        <w:rPr>
          <w:rFonts w:ascii="Montserrat" w:hAnsi="Montserrat" w:cs="Arial"/>
          <w:sz w:val="24"/>
        </w:rPr>
      </w:pPr>
      <w:r w:rsidRPr="0001001F">
        <w:rPr>
          <w:rFonts w:ascii="Montserrat" w:hAnsi="Montserrat" w:cs="Arial"/>
          <w:color w:val="000000"/>
          <w:sz w:val="24"/>
        </w:rPr>
        <w:t xml:space="preserve">Part </w:t>
      </w:r>
      <w:r w:rsidRPr="0001001F">
        <w:rPr>
          <w:rFonts w:ascii="Montserrat" w:hAnsi="Montserrat" w:cs="Arial"/>
          <w:sz w:val="24"/>
        </w:rPr>
        <w:t>Four: The Shadow of Incest</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The sound of crickets filled the night, accompanied by an occasional breath of chimes from random, Nerima yards. The night seemed almost shocked by the absence of an elderly voice crowing the delights of his panty fetish. The moon flirted with a sheet of clouds, its luminous body reflected in the koi pond at the Tendo Dojo. A young couple, in love with the idea of being in love, stood in shocked silence as Ranma-chan’s parting words rang inside their minds. The forces that shaped and moved them paused in their incessant demand for action and romantic exploration, as circumstances provoked thought. Once begun, a host of unasked and half pondered questions began to surface to fuel this uncommon fire. Unable to master their private thoughts, they inevitably turned to each other with looks of confused trepidation.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Their mouths opened and shut, but words were not forthcoming.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Copy-kun stood there in his undershirt, studying the girl he “loved” and struggling with the ill worded logic of Ranma-chan’s accusation. </w:t>
      </w:r>
      <w:r w:rsidRPr="0001001F">
        <w:rPr>
          <w:rFonts w:ascii="Montserrat" w:hAnsi="Montserrat" w:cs="Arial"/>
          <w:i/>
          <w:iCs/>
          <w:sz w:val="24"/>
        </w:rPr>
        <w:t>“I don’t really know what you are, but you’re both made from me, by the same spirit. If you ask me, it don’t seem like you’ve really found someone ELSE to love. It’s just… wrong.”</w:t>
      </w:r>
      <w:r w:rsidRPr="0001001F">
        <w:rPr>
          <w:rFonts w:ascii="Montserrat" w:hAnsi="Montserrat" w:cs="Arial"/>
          <w:sz w:val="24"/>
        </w:rPr>
        <w:t xml:space="preserve"> There was a problem, however. How could he challenge the assertion that she was not “someone else” when he was not entirely sure who he was?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Copy-chan studied him in turn, her mind drifting over the things she had learned the previous week. Being a copy of Ranma had not occurred to her as a reason not to pursue the handsome martial artist. His disinterest and affection for that Akane girl, while both suspect in her mind, had hurt her. The emergence of a copy of him had seemed a perfect solution. The man she desired, motivated by the same desires as herself. In spite of having listened to the old man from the mansion tell the story of the young noblewoman, who haunted the mirror and stole reflections of people to fulfill her life’s dream, she had not really identified with that ghost. It was more like she was a new person; awakening from a coma with needs and desires that could not be denied.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“Are we really the same person?” the boy asked her, deferring to her greater experience.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same person as who?”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“How should I know?”</w:t>
      </w:r>
    </w:p>
    <w:p w:rsidR="0031037A" w:rsidRPr="0001001F" w:rsidRDefault="0031037A">
      <w:pPr>
        <w:spacing w:line="360" w:lineRule="auto"/>
        <w:rPr>
          <w:rFonts w:ascii="Montserrat" w:hAnsi="Montserrat" w:cs="Arial"/>
          <w:sz w:val="24"/>
        </w:rPr>
      </w:pPr>
      <w:r w:rsidRPr="0001001F">
        <w:rPr>
          <w:rFonts w:ascii="Montserrat" w:hAnsi="Montserrat" w:cs="Arial"/>
          <w:sz w:val="24"/>
        </w:rPr>
        <w:tab/>
        <w:t>“Exactly,” she sighed. “I don’t feel like a dead noble woman. Do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“Are you kidding? I don’t feel like any kind of woman!”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do you feel?”</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dunno. Lonely, I guess. Very, very lonely.”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“Desperate.”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“Yeah,” he shrugged.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do you want?”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I want someone to love me. I want someone to care.”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“Do you love 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“Uh… that is… I… ah…”</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“Do you even know what love is?”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“Er. Not really. I like you. I really like you… It’s like…”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“It’s like we have so much in common, it should be easy to find love,” she finished his thought. He nodded and she continued. “I feel the same. I think I love you, but I am not really sure what that means. I dunno what to think, or what to do. I just can’t… let anything get in the way.”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She frowned for a while, while he moved over to the porch and sat down. Talking to him helped her think things through. Much better than chasing things around in her head. At least, when she could pin down what to say. It was interesting. She had come into the world with a whole lot of feelings, but not a lot of ideas. She blushed at the memory of her first attempts at boy chasing. It had seemed obvious at the time; she wanted love, she set out to find a boy and “make love”. Her mind had jumped instantly to forming that strategy, though the ideas that dropped into her thoughts had been rather vague and uninformative. Still, it seemed logical enough that love did not just happen. It was equally rational that you had to find someone and “make” it.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Unfortunately, the “making love” part seemed to be a lot harder than she could have imagined. Ranma had shown her that chasing people tended to make them run away, so you had to sort of lure them in. When she decided to “make love” with Ranma, she stumbled across the notion that she was supposed to take him to bed and sleep with him, but strangely, that had not made him love her even a bit. It was all so frustrating. Because of Akane’s interference, she had only chased Ranma for a couple of days, before pretending to back off and planning to abduct him. For a number of reasons, it was necessary to get her “lover” alone to properly make love, but she had little success getting anyone alone.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Now there was another Ranma, just as determined as she to make love, and they were finally alone. Unfortunately, she was still pretty clueless how to proceed. Ranma’s friends, Hiroshi and Daisuke, had given her lots of advice and suggestions, like kissing and hugging. Her mind had come up with a notion of what those activities required, but some of their more enthusiastic suggestions had fallen into a gap in her mind. The two boys assured her that when the time was right; her body would know what to do. She was eager to test that theory, but the objections of everyone in the house had disturbed her. Why everyone acted like making love was a bad thing, defied her.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It all seemed to hinge on this notion that Copy-kun and herself were somehow the same person. Asking herself if it was wrong for a person to love herself, she got the strong feeling that it was not. In fact, her intuition told her that a person was supposed to love herself. Thus, if he was some part of her, she ought to love him. She quickly explained her thoughts to him.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He considered them for a moment. “So, we might be the same person. We ought to love each other if we are the same person, but it’s not the same as if weren’t the same person, cuz we still wouldn’t have anyone who loved us,” he summarized. “I still don’t see why everyone is acting all weird about this, though. I mean, since we’re not sure what love is, we have to figure out how to make it to find out. It’d be a lot easier to learn how to make love if we help each other, if we’re the same person or not.”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“Right, cuz once we know how to make love, we can make love with anyone and never have to be alone,” Copy-chan nodded. If there had been anyone awake to hear this conversation, they would have been peeling themselves out of a face-plant at this point and foaming at the mouth. Copy-chan joined her counterpart on the porch and sat down thoughtfully. After a moment, she snapped her fingers. “That’s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he turned to look at her expectantly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think I know why they’re all so upset.”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“Go on,” he scooted around and knelt facing 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“Well, they all think we’re the same person, but everyone else is just… well… half, y’know? Even Ranma, who is a guy and a girl, can only be one at a time. So, people who want to make love always have to find someone else. But we have each other!”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“So, they’re jealous!”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“Do you think so?” he looked thoughtful.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“Yeah! I mean, because it would be so much easier for us.”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do you mean, easier?”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“When I was alone here, it was really hard to get a guy alone. I mean, if you go after them, they get scared and run away, or they want some other girl instead of you… er me. Obviously, you’re not a girl! You’re a hunk!”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“And you’re a babe!”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“But the point is,” she continued, as he took her hands in his, “I bet they don’t know any more about making love than we do. It’s gotta rub ‘em the wrong way to have to figure it out the hard way, and see the two of us can figure it all out on our own!”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“And that’s why they keep interfering!” light dawned behind his eyes.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“Yep!”</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They considered this for a moment. In quiet voices they discussed how to proceed, now that they knew what the problem was. They quickly boiled down the little they knew about making love; get partner alone, kiss them and hug them, take them to bed, sleep with them, and their bodies would know what to do next. It did not explain why trying this before made them both feel funny inside and so incredibly nervous. Considering what they had discovered, they would not be able to ask anyone to explain the strange reactions. In fact, just talking about it was making them both feel somewhat flustered.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“Maybe we’re just trying too hard,” Copy-chan suggested.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Copy-kun released her sweating hands from his and scooted back. He had been struggling for several moments to even suggest that they go out to the dojo and begin practicing. Having a hard time just putting the idea in words, he could not help but agree with her. He was having to try too hard.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“Maybe you’re right. If we’re not really thinking about it, it’s easy. But all these interruptions, and… stuff… got me all stressed out.”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“We’ve got a whole week to figure this out,” Copy-chan reminded. “Let’s not push it. We don’t have to master this tonight. It might be a good idea to… wait for things to happen on their own. Besides,” she shrugged, “if we’re not constantly trying to make love, the others might relax their guard a bit.”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“Sure.” Copy-kun nodded. If everyone else backed off, there would be a lot less tension. “It’s kinda late, anyway. I sure could use the sleep.” With that said, the couple got up and went inside the house. Since they agreed to be discrete, even if the word never occurred to them, it seemed best to return to separate rooms and pretend nothing happened. For the most part, nothing had. In the upstairs hall, they hugged each other goodnight, and went separate ways.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There was a little commotion as P-chan threw a fit over Copy-chan sneaking into Akane’s room. Ranma-chan collided with Copy-kun as she rushed out to see what the noise was about.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the hell are you two doin’ now?” she complained, recovering her wits.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“Goin’ to bed. What’s with that pig?”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“Bweee!”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“Yaaaaaa! It bit 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“Stop teasing P-chan!”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“Ryouga!” Ranma-chan burst into Akane’s room, ready to pound the piglet.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Copy-kun followed her in and stared at the sight of the little pig bounding around the room, Copy-chan in hot pursuit. Akane was standing in the middle of the room yelling at “Ranma” until Ranma-chan tapped her on the shoulder.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“Can you please stop that pig before the whole house wakes up?”</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“Why are you all barging into my room in the middle of the night!?”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“Cuz I am supposed to be sleeping in here,” Copy-chan complained, giving up the chase. “I wouldn’t have made a sound if that baka pig hadn’t tried to bite my arm off!”</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did you do to him!?”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stared at Akane in disbelief. Holding out her wounded forearm, she deadpanned, “I bled on him a little in retaliation.”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Copy-kun took one look at the blood trickling down his better half’s arm and clenched his fist. “I’ll kill him!”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“Stop that!” Copy-chan commanded, as the room temperature dropped noticeably. “It’s just a stupid animal. I’m all right. But I’m not gonna sleep in here if that thing is gonna be on the loose,” she turned a wounded glare on Akane.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 finally penetrated Akane’s righteous anger that her sweet pet had struck out at an “innocent” party. Blushing and stammering she turned to the girl, “I… I’m so sorry. I told you P-chan hates Ranma. He obviously can’t tell the difference between you. I should have penned him in the wash room or something, I just… didn’t think you’d be back tonight.”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Ranma-chan looked at the clones and rubbed her head, “I guess I am with Akane on that one. What are you two doin’ up here? I though you were gonna sleep in the dojo.”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clones looked at each other and sighed. Copy-chan spoke for them, “We sorta decided… we don’t wanna cause so much trouble. We need some time to think about who we are and what this all means, so…” She shrugged. “For now, it’s better to just follow the rules, separate beds and all that, y’know?”</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Akane and Ranma stood bug-eyed.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“Ah, sure,” Ranma-chan finally said.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P-chan had stopped bounding around, as the tone in the room turned serious, staring from one Ranma to another in abject confusion. While everyone was too stunned to pay attention to him, he slipped out of the room; desperate to escape the cruel fates that allowed three Ranma’s to exist in the same world. Everyone shuffled to their respective beds as the pig trotted dejectedly down the stairs and into the washroom. His intention had been to leave the house altogether, but he took advantage of a source of hot water while it was present. Ryouga then slipped into a spare set of clothes Kasumi had fished out of the pond and washed for him, after an earlier visit. For most of the night, he wandered through the house, seeking a door leading outside.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r>
    </w:p>
    <w:p w:rsidR="0031037A" w:rsidRPr="0001001F" w:rsidRDefault="0031037A">
      <w:pPr>
        <w:spacing w:line="360" w:lineRule="auto"/>
        <w:rPr>
          <w:rFonts w:ascii="Montserrat" w:hAnsi="Montserrat" w:cs="Arial"/>
          <w:sz w:val="24"/>
        </w:rPr>
      </w:pPr>
      <w:r w:rsidRPr="0001001F">
        <w:rPr>
          <w:rFonts w:ascii="Montserrat" w:hAnsi="Montserrat" w:cs="Arial"/>
          <w:sz w:val="24"/>
        </w:rPr>
        <w:t>The chill morning air had a bite to it as Ranma-chan waded out of the koi pond, lugging Ryouga’s heavy pack and abandoned clothes. In spite of the fact that she would sleep through the day if given half a chance, she was accustomed to early mornings. How her old man ever managed to wake early enough to stage predawn ambushes and training sessions was beyond comprehension. Ranma believed her father was a closet morning person, faking at being a heavy sleeper when it was convenient, but always able to start trouble before breakfast if it suited him. Not that such was a case this morning. Neither the cold water nor the stunning glory of the world resurrected under a crystal blue sky was enough to shake the memory of her awakening.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It was her own fault for going back to bed in girl form. At the time, she had just been too tired to think about it. Also, it had been cold sleeping in a blanket on the bare floor, so it was not that surprising that the warm body next to her had not awakened her. On many a training trip, cuddling up to whatever warm body was available meant surviving the night. Only this time it wasn’t her father. No amount of excuses would make her forget how nice it had felt to wake up in that warm embrace; her body snuggled perfectly into Copy-kun’s larger form. No amount of disgust would change the fact that she had lain there for almost half an hour, drowsing comfortably beside him, before realization hit.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Shivering at the remembered horror, she stalked inside, depositing the damp items in the washroom. She turned reluctantly away from the bathroom door. Because of her explosion, Genma and Copy-kun had woken up in the garden, after being hurtled out the window. Genma had frowned and announced that, since they were all awake, they might as well start the day with a training session. Hence, bathing had to wait.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Kasumi had put a pot of water on to heat while Ranma-chan fetched Ryouga’s things. Naturally, the eldest Tendo daughter had been awake already. Ranma-chan carried a towel into the dinning room, picked up the kettle, and stepped outside to douse herself. The hot water was pleasant after wading in the pond, and he toweled himself off quickly before the liquid could cool. Genma and Copy-kun were out in the grass sparring. Genma wanted to evaluate the clone’s abilities personally, before pitting the two boys against each other. As Ranma-kun watched, an eerie sensation came over him. The sensation of watching himself, as it were, did not displace his intense desire to pound the other boy into a coma for “cuddling” with him through the night.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 did not help that Genma spoke and acted the same as he would with Ranma. “You’re too slow, Boy! Ha Ha Haaa! What’samatter, Boy? Don’t think you can keep up with the old man?”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kinda move is that!? Hell’s Cradle? That’s just sick!”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will never defeat me, Boy!”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“Defeat you? You’re psychotic! I should commit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“Empty words, Boy! Oooff!”</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*Splash!*</w:t>
      </w:r>
    </w:p>
    <w:p w:rsidR="0031037A" w:rsidRPr="0001001F" w:rsidRDefault="0031037A">
      <w:pPr>
        <w:spacing w:line="360" w:lineRule="auto"/>
        <w:rPr>
          <w:rFonts w:ascii="Montserrat" w:hAnsi="Montserrat" w:cs="Arial"/>
          <w:sz w:val="24"/>
        </w:rPr>
      </w:pPr>
      <w:r w:rsidRPr="0001001F">
        <w:rPr>
          <w:rFonts w:ascii="Montserrat" w:hAnsi="Montserrat" w:cs="Arial"/>
          <w:sz w:val="24"/>
        </w:rPr>
        <w:tab/>
        <w:t>“Growff!”</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“Is that all you’ve got, Panda-Man?”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“Grf rowf ra ruffa fouf!”</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“Yeah! Back at you, Old man!”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stood and tossed the kettle to his father, as Genma waved a sign in his direction. [Okay, Son. Your turn!]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 hopped out onto the grass and went through a series of limbering moves, as he squared off with his duplicate. Copy-kun was already warmed up and feeling aggressive after sparring with Genma. Ranma let him take the offensive, warming up as the battle progressed. Out of the corner of his eye, he spotted Copy-chan slipping out onto the porch to watch the fight. After facing off against his clone the night before, Ranma had been giving some serious thought to how to deal with himself as an opponent. In this one respect, the Cursed Mirror had done him a favor. He might never find a more even match than this, an opponent who could match him move for move perfectly. With one exception; Copy-kun had no curse, no fear of water. With this reminder, the temper he had choked down since awakening boiled up inside him. As Ranma warmed up, and began to take the offensive, amagurikan met amagurikan, chi attacks passed through each other and splashed harmlessly against their targets, and two boys wove and twisted in a dance of astonishing precision.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As would be expected, the fight was fought as much in the air as on the ground, crisscrossing over the pond, up along the roof, up and down the compound walls. It was a battle of wit and control, as each boy restrained his attacks to sure hits, clean kicks, and bulls-eye mokotakabishas. Neither one could set up the other for a Hiryu Shoten Ha, since the instant one went cold with the soul-of-ice technique, the other would chill out in response. The moment one opened up to attack, the other penetrated the hole created with a counter attack. Genma had forbidden them from using his secret techniques, so the dojo would not suffer the consequences of their use, but even without the Umisen-ken and the Yamasen-ken, the conflict was stunning.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 gradually became clear that Ranma was coming out ahead of his double. He was taking hard blows just for the opportunity to deliver punishment to Copy-kun. Akane wandered out and sat beside Copy-chan, stunned by the sight of Ranma going at it so hard.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“Wow. I haven’t seen him like this since Mikado kissed him.”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“What’s that supposed to mean?” Copy-chan asked.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guess it means he’s going to win. I wonder what the pervert did to him?”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do you mean?”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“Ranma’s pissed off. Can’t you see that?”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crap! We’ve gotta stop them!”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“Good luck!”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 was at that moment risking a kick in the gut to deliver a kick to his double’s crotch. Copy-kun had to take it on his thigh, whipping his own strike out of line to avoid it. Ranma closed for a series of kidney punches, taking an elbow in the ribs in exchange. He accepted a solid blow to his jaw to get in a shot at Copy-kun’s throat. In each exchange, delivering just a hair more punishment than he received, but his opponent had to take the shots he offered, or whirl around in the mad dance just to keep out of Ranma’s reach. He wasn’t losing this battle of attrition because Ranma was better, however. He simply did not have the fury to match him. The best he could do was lure him closer to the pond. Unfortunately, Ranma did not care if he changed into a girl in the fight.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As Copy-kun positioned them for a mid-air pass over the pond, he offered Ranma the perfect opening. Ranma obligingly soared into the other boy’s kick, with a cross-counter kick to the jaw and an elbow into his groin. The double blow killed their combined momentum. Copy-kun’s low hand block had taken the brunt of the elbow strike, so he was not gasping in gut wrenching agony as the two plummeted into the pond.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Genma, having observed intently, raised his eyebrows when the pair surfaced. While noting that Ranma-chan took instant advantage of her superior speed and agility to thrash the boy, fighting entirely within Copy-kun’s guard, Genma focused most of his attention on the fact that her opponent was still a boy. His thoughts turned inward as he waved to Copy-chan, “Your turn, Girl. The boy has earned a break.”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Akane blinked, wide eyed, as the other red-head entered the fray. Ranma had beaten the boy to the ground, dropped down to straddle his hips and pound his head into the grass. She did not dare ask herself what could have upset Ranma-chan that much. Whatever the answer was, she was certain she did not want to know it.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Copy-chan ploughed into Ranma-chan, setting the pummeled boy free. Akane stood and went out to drag him out of the yard. From the look on Copy-chan’s face, she had entered the fight with as much of a temper as Ranma-chan. Akane realized she probably should not have mentioned what could set Ranma off. The two girls fought a slightly faster, more agile version of the fight just finished, with Ranma-chan on the receiving end of controlled rage.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were you two doing last night!?”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“I’m not gonna talk about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“I’ll make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 girl like you!? Don’t make me laugh!”</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“Ha, ha! I am a girl like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Not a bright move, on Copy-chan’s part, since that seemed to rouse Ranma-chan’s anger to new heights. Akane sighed, and shook her head in wonder. Normally, Ranma was pretty consistent about not fighting girls, but with Copy-chan, he never seemed to hold back. Akane remembered the bizarre sight of Ranma-chan malleting Copy-chan in her room, the first time she saw them together. Technically, that had been three impossible things at once. Only in Nerima could reality survive such an event.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Akane realized she had not been following the argument, when Copy-chan reeled back from something Ranma-chan said, and then flew off out of the yard in a blind rage. Ranma-chan stared off after her, and then walked into the house without a word. Akane got up to follow her, while Genma slipped inside to join Soun and Nabiki at the table.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What happened? Why did she take off like that?”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told her what she wanted to know.”</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did she want to know?” Akane dreaded the answer.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 did not reply. She did not know how. She was getting over being cuddled in her sleep, and had even relented and told Copy-chan to make her shut up. The girl’s reaction disturbed her. She wished she could remember what she had said exactly, because she was afraid she might have given the other girl the wrong idea. Why did she swallow her rage? Why did she run off? What did she think happened?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don’t think she understood me, Akane,” Ranma-chan ventured hesitantly.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 What did you say to her?” Akane was beginning to steam.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“Akane. I did not do anything. I can’t tell you if you’re going to get upset.”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looked too worried for Akane to maintain her temper. Kasumi paused while setting the breakfast, looking up in instant maternal concern at the sound of distress in the part-time girl’s voice. Akane took a deep breath, carefully locking her temper away. She remembered Nabiki’s warning about letting Copy-kun sleep in the same room as Ranma. She had seen for herself how the boy reacted to Ranma-chan, last night in the kitchen. In a low, shaking voice, she dared to ask, “What did he do to you, Ranma?”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“He… he… slept with me,” she responded in a small voice.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If the back of Akane’s head could have blown out from sheer horror, it would have. The expression on her face alone was enough to alarm Ranma. She began to wave her hands.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“Akane? Hello? It’s not like he hurt me, or anything. It wasn’t as bad as with Pops. I mean, he always ends up crushing me an’ all, and I only really got hurt the first… time…” Ranma-chan faltered as other faces turned toward them from the table, shock equal to Akane’s on their faces. Soun had his hands around Genma’s throat, and Genma seemed to be turning purple, waving a sign frantically, even though he was not in panda form.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[It’s all lies!!! I never! How could you stab your old man like this, Ranma!?]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Akane’s face had progressed to a leer of unspeakable horror. Kasumi, for whom “sheer and utter horror” consisted of a concerned, worried expression, was walking up to Ranma-chan, wringing a towel in her hand.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Ranma-kun! Your own father…” she began.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“No, no, no! Stop right there,” Ranma backpedaled. “Whatever you’re all thinking, you have it totally wrong!” Once again, the people around her had turned into virtual aliens with heads full of incomprehensible thoughts. “Pops never actually cuddled with me! It was only with Copy-kun!”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 cu… cuddled?” Akane stammered.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Ranma-chan began pulling at her hair. She had told them everything, the truth, but somehow that only made everything worse. What else could she say to make them understand? “It’s not that bad! I sorta overreacted! Really. I mean, it was actually kind of nice. I just lay there and enjoyed it for a half an hour before I realized we were both really guys!” Around the room, people’s hands had clapped to their faces while their mouths and eyes gaped in unconscious imitation of “The Scream”. Even Nabiki was gawking in sheer disbelief.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“Half an hour?” Nabiki blinked, “I would have thought only fifteen minutes, tops,” she felt genuinely disturbed. That bad an estimate could cost her a fortune in a betting pool!</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wasn’t TRYING to wait that long!” Ranma-chan continued to throw protests and explanations into a conversation that had long since taken off without her. “It’s just, well, I was a girl, you know? And the way our bodies fit together and all, made me feel so good I couldn’t think clearly. I’da killed him if he’d tried to do that when I was a guy!”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Akane finally could not take it. The shock gave way to a flood of rage. “I’m gonna kill him! Both of them!”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 flinched. Genma, by this point, was gasping for breath and edging toward the open door. Soun had released him to grasp his own face. The Tendo patriarch, like the rest of his family, stared in disbelief at how relatively calmly Ranma-chan delivered this series of Earth-shattering revelations. Ranma-chan reached out to stop Akane from advancing on Genma without thinking, struggling to comprehend how everyone could be so shocked at hearing that a couple of people had huddled under the covers with her for warmth on cold nights.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Akane stared at Ranma-chan, looking up from the restraining hand to meet her worried blue eyes. Ranma was clearly afraid that Akane was going to carry out her threat. She looked ready to stop Akane from trying. </w:t>
      </w:r>
      <w:r w:rsidRPr="0001001F">
        <w:rPr>
          <w:rFonts w:ascii="Montserrat" w:hAnsi="Montserrat" w:cs="Arial"/>
          <w:i/>
          <w:iCs/>
          <w:sz w:val="24"/>
        </w:rPr>
        <w:t>Why? After all that had happened, why?</w:t>
      </w:r>
      <w:r w:rsidRPr="0001001F">
        <w:rPr>
          <w:rFonts w:ascii="Montserrat" w:hAnsi="Montserrat" w:cs="Arial"/>
          <w:sz w:val="24"/>
        </w:rPr>
        <w:t xml:space="preserve"> “Do… do you love them? Your father, I mean… and your… copy?” Akane bit her lip.</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“If I say no, you’ll kill them? I don’t think so,” Ranma-chan put some steel in her voice. “That’s my father, Akane. Of course I love him. Yeah, he’s used and abused me from time to time, but he also raised me. As for Copy-kun,” she shrugged, “okay, maybe I don’t love him. But he’s still a part of me, sort of. Yeah, he’s obsessed with my girl side, and he’s free of my curse. You don’t need to kill him, though. I mean I already punished him. Besides, I gave him the opportunity, so it’s partly my own fault. It’s not that big a deal. Just forget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“WHAT!?” Akane almost lost it at that. </w:t>
      </w:r>
      <w:r w:rsidRPr="0001001F">
        <w:rPr>
          <w:rFonts w:ascii="Montserrat" w:hAnsi="Montserrat" w:cs="Arial"/>
          <w:i/>
          <w:iCs/>
          <w:sz w:val="24"/>
        </w:rPr>
        <w:t xml:space="preserve">Gave him the opportunity!!! </w:t>
      </w:r>
      <w:r w:rsidRPr="0001001F">
        <w:rPr>
          <w:rFonts w:ascii="Montserrat" w:hAnsi="Montserrat" w:cs="Arial"/>
          <w:sz w:val="24"/>
        </w:rPr>
        <w:t>her mind raged. Unfortunately, there was no arrogance in Ranma at making this statement. No pride. Instead there was shock, shame and a startling vulnerability. Her desire to hand out punishment ached for release, but Ranma-chan was utterly open and defenseless. Lost and confused. “You let him do this to you? How could you do that?”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didn’t ask for it!” Ranma-chan spit, looking disgusted. “What I meant was, my guard was down. I never imagined he’d do that… I mean, I don’t think of myself as a girl, and sometimes I don’t notice what form I am in, until something happens to remind me. This time I just… didn’t remember until it was too late,” Ranma sank into herself. She could not believe it. She had made it a point never to talk about her curse, how it affected her mind and feelings. She clamped her mouth shut. If she did not stop, right now, things might come out that she had not even dared say to herself. “Please, just let it go.”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want to go on as if this never happened?”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“Nothin’ happened!”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can’t forget that easily!”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“Geez, rub it in my face then! Does that make you happy?”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Akane stared at her, unable to let this just blow over.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“Can I please just go and take a bath and talk about all this later? I’m still dirty from last night, then all of this stuff this morning. Can you wait that long before killing anyone?”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After several long moments, Akane nodded.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As Ranma sighed and stalked off to the furo, Akane and the others gathered around the table in stunned silence. Genma had stopped retreating from the room when Ranma spoke up to defend him, and he had been so touched that Akane had more than enough time to collar him and push him to his seat at the table. One look in her eyes, and Genma had slumped down. His future daughter-in-law was ready to kill him, as soon as she had permission. Until then, she was on him like white on rice. Everyone was so focused on their inner most thoughts, no one noticed as Copy-kun regained consciousness and slipped off towards the furo as well. </w:t>
      </w:r>
    </w:p>
    <w:p w:rsidR="0031037A" w:rsidRPr="0001001F" w:rsidRDefault="0031037A">
      <w:pPr>
        <w:spacing w:line="360" w:lineRule="auto"/>
        <w:rPr>
          <w:rFonts w:ascii="Montserrat" w:hAnsi="Montserrat"/>
          <w:sz w:val="24"/>
        </w:rPr>
      </w:pPr>
    </w:p>
    <w:p w:rsidR="0031037A" w:rsidRPr="0001001F" w:rsidRDefault="0031037A">
      <w:pPr>
        <w:spacing w:line="360" w:lineRule="auto"/>
        <w:rPr>
          <w:rFonts w:ascii="Montserrat" w:hAnsi="Montserrat" w:cs="Arial"/>
          <w:sz w:val="24"/>
        </w:rPr>
      </w:pPr>
    </w:p>
    <w:p w:rsidR="0031037A" w:rsidRPr="0001001F" w:rsidRDefault="0031037A">
      <w:pPr>
        <w:overflowPunct w:val="0"/>
        <w:autoSpaceDE w:val="0"/>
        <w:autoSpaceDN w:val="0"/>
        <w:adjustRightInd w:val="0"/>
        <w:spacing w:line="360" w:lineRule="auto"/>
        <w:rPr>
          <w:rFonts w:ascii="Montserrat" w:hAnsi="Montserrat" w:cs="Arial"/>
          <w:color w:val="000000"/>
          <w:sz w:val="24"/>
        </w:rPr>
      </w:pPr>
      <w:r w:rsidRPr="0001001F">
        <w:rPr>
          <w:rFonts w:ascii="Montserrat" w:hAnsi="Montserrat" w:cs="Arial"/>
          <w:color w:val="000000"/>
          <w:sz w:val="24"/>
        </w:rPr>
        <w:t>Ranma Nibunnoichi - Reflections</w:t>
      </w:r>
    </w:p>
    <w:p w:rsidR="0031037A" w:rsidRPr="0001001F" w:rsidRDefault="0031037A">
      <w:pPr>
        <w:overflowPunct w:val="0"/>
        <w:autoSpaceDE w:val="0"/>
        <w:autoSpaceDN w:val="0"/>
        <w:adjustRightInd w:val="0"/>
        <w:spacing w:line="360" w:lineRule="auto"/>
        <w:rPr>
          <w:rFonts w:ascii="Montserrat" w:hAnsi="Montserrat" w:cs="Arial"/>
          <w:color w:val="000000"/>
          <w:sz w:val="24"/>
        </w:rPr>
      </w:pPr>
      <w:r w:rsidRPr="0001001F">
        <w:rPr>
          <w:rFonts w:ascii="Montserrat" w:hAnsi="Montserrat" w:cs="Arial"/>
          <w:color w:val="000000"/>
          <w:sz w:val="24"/>
        </w:rPr>
        <w:t>A. V. Morgan</w:t>
      </w:r>
    </w:p>
    <w:p w:rsidR="0031037A" w:rsidRPr="0001001F" w:rsidRDefault="0031037A">
      <w:pPr>
        <w:overflowPunct w:val="0"/>
        <w:autoSpaceDE w:val="0"/>
        <w:autoSpaceDN w:val="0"/>
        <w:adjustRightInd w:val="0"/>
        <w:spacing w:line="360" w:lineRule="auto"/>
        <w:rPr>
          <w:rFonts w:ascii="Montserrat" w:hAnsi="Montserrat" w:cs="Arial"/>
          <w:color w:val="000000"/>
          <w:sz w:val="24"/>
        </w:rPr>
      </w:pPr>
    </w:p>
    <w:p w:rsidR="0031037A" w:rsidRPr="0001001F" w:rsidRDefault="0031037A">
      <w:pPr>
        <w:overflowPunct w:val="0"/>
        <w:autoSpaceDE w:val="0"/>
        <w:autoSpaceDN w:val="0"/>
        <w:adjustRightInd w:val="0"/>
        <w:spacing w:line="360" w:lineRule="auto"/>
        <w:rPr>
          <w:rFonts w:ascii="Montserrat" w:hAnsi="Montserrat" w:cs="Arial"/>
          <w:color w:val="000000"/>
          <w:sz w:val="24"/>
        </w:rPr>
      </w:pPr>
    </w:p>
    <w:p w:rsidR="0031037A" w:rsidRPr="0001001F" w:rsidRDefault="0031037A">
      <w:pPr>
        <w:spacing w:line="360" w:lineRule="auto"/>
        <w:rPr>
          <w:rFonts w:ascii="Montserrat" w:hAnsi="Montserrat" w:cs="Arial"/>
          <w:sz w:val="24"/>
        </w:rPr>
      </w:pPr>
      <w:r w:rsidRPr="0001001F">
        <w:rPr>
          <w:rFonts w:ascii="Montserrat" w:hAnsi="Montserrat" w:cs="Arial"/>
          <w:color w:val="000000"/>
          <w:sz w:val="24"/>
        </w:rPr>
        <w:t xml:space="preserve">Part </w:t>
      </w:r>
      <w:r w:rsidRPr="0001001F">
        <w:rPr>
          <w:rFonts w:ascii="Montserrat" w:hAnsi="Montserrat" w:cs="Arial"/>
          <w:sz w:val="24"/>
        </w:rPr>
        <w:t>Five: The Furo Fiasco</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The morning of a typical school day in Nerima saw many waves of activity. First, in the half-light of dawn, the streets and sidewalks were filled by salary men and office ladies trickling from their homes and apartments toward the train station. After the zombie migration, came the college students and local entrepreneurs. Many shops and eateries opened early to draw in the retiree crowd, conditioned to rise with the sun, but no longer forced to migrate to the inner city. The early hours saw a bustle of activity in garden plots throughout the ward. Housewives were busy in their kitchens, preparing meals to start children on their way to school. But none of this really registered on two oblivious youths sprinting headlong through the streets with a good head of steam built up.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Ryouga was berating himself, lamenting the cruel whims of fate, and ranting about how Ranma Saotome would be made to pay for tricking him into leaving everything behind and fleeing the Tendo Dojo. With his wandering ways, the absence of his backpack and umbrella were quite disturbing. He was desperately in search of the dojo to retrieve them. Coming around a corner he had time to make out a blur of red hair and fabric, when Copy chan barreled into him blindly.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“Oof!”</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“Kyaaa!”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*Thump*</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As the world stopped spinning, Ryouga looked down at the girl pinned beneath his body. Without thinking, he grabbed hold of her wrists, and locked his ankles over her knees while straddling her hips to keep her immobilized. One Ranma was a situation he could cope with, and this time he was going to get answers. “Ranma! You have a lot of explaining to do!” he smirked as she struggled to break his grip. “Sorry, Ranma. No running away this time. You have to answer to me once and for all!”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girl bit her lip and stopped moving. Blinking away the film of tears that had obscured her vision as she fled from Ranma-chan’s revelation, she brought Ryouga’s face into focus. “Oh. It’s you. Ryouga, right? What do you want?”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“Are you crying?” Ryouga asked in surprise, taken off guard.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of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“That’s not very manly, Ranma,” he jeered, sensing the advantage.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“I’m not Ranma,” she turned her head away. “Are you in the habit of jumping on top of strange girls you run into in the street?” Her mind was clicking rapidly through: </w:t>
      </w:r>
      <w:r w:rsidRPr="0001001F">
        <w:rPr>
          <w:rFonts w:ascii="Montserrat" w:hAnsi="Montserrat" w:cs="Arial"/>
          <w:i/>
          <w:iCs/>
          <w:sz w:val="24"/>
        </w:rPr>
        <w:t xml:space="preserve">He slept with Ranma. He betrayed me. I am alone… with a boy. </w:t>
      </w:r>
      <w:r w:rsidRPr="0001001F">
        <w:rPr>
          <w:rFonts w:ascii="Montserrat" w:hAnsi="Montserrat" w:cs="Arial"/>
          <w:sz w:val="24"/>
        </w:rPr>
        <w:t>“Or did you actually like that kiss?”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Ryouga sprang back, shaking his head and waving his hands frantically as his heart thundered and his breath came in sudden gasps. “N…n.. no! I didn’t… I would never… what are you doing!?” he backpedaled as Copy-chan pulled herself to her feet and stalked toward him with a coy grin.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“I’m not doing anything. What are you all nervous about?”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know that look!” Ryouga pointed at her, still backing away. “That is a dangerous look! Ranma looked like that when he was in love with 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twitched and pulled back. “Ranma! Ranma! Ranma! Is there anyone in Tokyo who isn’t involved with Ranma!” she shouted in despair.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Ryouga paused. This was an outburst he was quite familiar with. At the same time, his mind was screaming at him to explain his last statement before anyone got the wrong idea! “It was an accident! I never meant to hook him with the koi fishing rod! Why would I want a transsexual freak like that?”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“There’s a ‘fishing rod of love’?” Copy-chan wondered, picking up on the other definition of the word “koi”. Responding to Ryouga, “Why does EVERYONE want a ‘transsexual freak like that’?”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“Huh?”</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wanted him, that pervert-girl wants him, the old pervert wants him, the pervert-with-the-bokan wants him…! I got a copy of him all to myself, and even the damned copy wanted him! Why!?”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Ryouga was utterly stumped. He simply could not get his head around the topic. He stared at Copy-chan, while his mind wondered aimlessly in search of a familiar thought. Fortunately, the ideas he tripped over piled up in a tangle resembling coherent thought. Having seen three Ranmas, the story of the cursed mirror was suddenly sounding feasible. The distraught girl before him was obviously one of the copies, and… What did she say? Oh yeah, the other copy was… something… with Ranma. His mind flashed over the scenes from the previous night, the two Ranmas making out in the bushes, two Ranmas going into Ranma’s room as a boy and a girl. Ryouga frowned. These were not good thoughts. “Um. I am a little lost, here. Maybe you should tell me what you’re upset about,” he suggested, reaching out a calming hand.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sighed. The handsome boy with the cute fangs was not running away. He was looking concerned for her. She did not want to think about how she had been betrayed, but… Maybe if she shared her story, Ryouga would sympathize with her. He certainly seemed to have a grudge against Ranma. “I… I guess so. First, is it true that Ranma beat a guy up for kissing him?”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“Mikado Sanzenin? I remember that. Yeah, Ranma totally lost it. He could have taken Mikado out in one blow, but he was so pissed it took five-hundred and eighteen!” Ryouga laughed, remembering his rival’s humiliation. Then he shivered, “Of course, he almost killed me for using the koi rod on him. And that was an accident!” Ryouga sagged. There were aspects of Ranma’s curse that were truly heinous, though he would only admit that to himself. Looking at the girl, and guessing the reason she had asked, “So, what did the other copy do to Ranma?”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looked down and hugged herself. “He slept with Ranma.”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Ryouga felt his body turn to ice in shock. “N… no way!”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admitted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impossible!” Ryouga could not believe it. “Ranma would never let a guy do that! Not in a million years!”</w:t>
      </w:r>
    </w:p>
    <w:p w:rsidR="0031037A" w:rsidRPr="0001001F" w:rsidRDefault="0031037A">
      <w:pPr>
        <w:spacing w:line="360" w:lineRule="auto"/>
        <w:rPr>
          <w:rFonts w:ascii="Montserrat" w:hAnsi="Montserrat" w:cs="Arial"/>
          <w:i/>
          <w:iCs/>
          <w:sz w:val="24"/>
        </w:rPr>
      </w:pPr>
      <w:r w:rsidRPr="0001001F">
        <w:rPr>
          <w:rFonts w:ascii="Montserrat" w:hAnsi="Montserrat" w:cs="Arial"/>
          <w:sz w:val="24"/>
        </w:rPr>
        <w:tab/>
        <w:t xml:space="preserve">“Idiot! He did it while Ranma was sleeping,” she interrupted, remembering the fight with Ranma-chan: </w:t>
      </w:r>
    </w:p>
    <w:p w:rsidR="0031037A" w:rsidRPr="0001001F" w:rsidRDefault="0031037A">
      <w:pPr>
        <w:spacing w:line="360" w:lineRule="auto"/>
        <w:rPr>
          <w:rFonts w:ascii="Montserrat" w:hAnsi="Montserrat" w:cs="Arial"/>
          <w:i/>
          <w:iCs/>
          <w:sz w:val="24"/>
        </w:rPr>
      </w:pP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ab/>
        <w:t>“What were you two doing last night!?”</w:t>
      </w: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ab/>
        <w:t>“I’m not gonna talk about it!”</w:t>
      </w: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ab/>
        <w:t>“I’ll make you!”</w:t>
      </w: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ab/>
        <w:t>“A girl like you!? Don’t make me laugh!”</w:t>
      </w: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ab/>
        <w:t>“Ha, ha! I am a girl like you!”</w:t>
      </w: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ab/>
        <w:t xml:space="preserve">Not a bright move, on Copy-chan’s part, since that seemed to rouse Ranma-chan’s anger to new heights. She went on the defensive, but continued to push her for an answer. Perhaps she was falling into Ranma’s strategy of inciting her opponent, her questions and challenges barbed with insults. Unfortunately, her aim could not be achieved with her fists, so she was not really taking advantage of the openings Ranma’s temper was giving her. </w:t>
      </w: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ab/>
        <w:t>“You could have had me! I was willing! So what!? Do you prefer guys!?”</w:t>
      </w: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ab/>
        <w:t>“It’s not like that!”</w:t>
      </w: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ab/>
        <w:t>“Ah? So! Tell me what it’s like! Did you kiss him!?”</w:t>
      </w: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ab/>
        <w:t>“Shut up!”</w:t>
      </w: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ab/>
        <w:t>“Did you hug him!?”</w:t>
      </w: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ab/>
        <w:t xml:space="preserve">Ranma-chan twitched and her guard fell open. </w:t>
      </w: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ab/>
        <w:t>“You hugged him!!!?”</w:t>
      </w: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ab/>
        <w:t>“I didn’t do anything!”</w:t>
      </w: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ab/>
        <w:t>“Something sure happened!”</w:t>
      </w: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ab/>
        <w:t>“It wasn’t me! It was him! The bastard!”</w:t>
      </w: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ab/>
        <w:t>“What did he do to you?”</w:t>
      </w: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ab/>
        <w:t>“He slept with me, alright!? You happy now?”</w:t>
      </w: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ab/>
        <w:t>Copy-chan staggered and then charged in raging, “You bitch!”</w:t>
      </w: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ab/>
        <w:t>“I told you it wasn’t me! I was asleep, dammit!”</w:t>
      </w: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ab/>
        <w:t xml:space="preserve">Copy-chan reeled back at Ranma-chan’s final words, “What!? You mean he… you… Damn him!” Unable to control her feelings, she flew off out of the yard in a blind rage.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Copy-chan bit her lip. Even now, she could hardly imagine what her other half could have done, but the fact that he had tried with Ranma-chan stabbed her to the core. Shaking her head, she continued her explanation for Ryouga, “All Ranma could do was beat him up for it later. If I had not jumped in, he might have done worse.”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Ryouga was completely flabbergasted. It was simply unreal. “Does Akane know about this?” he asked in a small voice. As P-chan, Ryouga had a unique glimpse into Akane’s private life, and as much as it hurt him, he was well aware that Akane had been deceived into having some feelings for Ranma. Such a revelation would hit her hard. Harder than anything Ranma had ever done. Worse, because Ranma was not really at fault if this… thing… had happened against his will.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shrugged. “I dunno. Certainly not when I left.”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Ryouga sighed with relief. He had time to get to her side before she found out. “Ran… uh… Pig-tai… uh…”</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That’s what they’ve been calling 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You have to take me to the Tendo Dojo!”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“Huh? I don’t really want to go back there…”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“Please! I’ll never find it in time!”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don’t get it,” she looked at him in confusion.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“I’ll explain later. Right now, Akane needs 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narrowed her eyes. She had noticed as Ryouga’s concern multiplied enormously once Akane’s name came up. “Don’t tell me you like that fat chick too!”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“How dare you insult Akane like that!” Ryouga was instantly enraged.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Copy-chan did not even blink as Ryouga roared into her face. She simply kneed him in the groin. “Bastard. Coming on to me like that, and then mooning over that macho chick!” Copy-chan stood there, feet apart in a wide stance, staring down at a writhing Ryouga. Strangely, she felt much better after dropping him like that. She thought she would feel positively wonderful after doing the same to her two-timing “boyfriend”. Grabbing Ryouga by the heel, she dragged him along as she returned to the dojo.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Fortunately for Ryouga, that was only two blocks away.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Ranma-chan had wasted little time stripping down and entering the furo. The tub was empty when she went in, so she opened the tap to let it fill, adjusting the temperature of the flow until it was as hot as she could stand. Sitting on a stool, and sluicing her body down with cold water, she started to wash herself off. Taking her time, as her thoughts wandered over recent events, she did not notice as someone entered the laundry room and began to undress. Scrubbing feverishly, she tried to understand why everyone was so horrified by what she had said. It was true that Ranma was somewhat innocent by comparison to her peers. Part of that was because living on the road with just Genma for company had kept her sheltered from most boys her age. Most of it was in response to the curse.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 as a boy, had reached the age where his reaction to girls had begun to change, and on the few occasions when he interacted with boys, he had been exposed to a predictable amount of dirty talk and innuendo. He never got to know anyone well enough to let his guard down and ask anyone to explain certain words and feelings. As a “man among men” he had been forced to pretend that he understood for the most part. Once he had the curse, he had found himself in an… uncomfortable situation. Anything a boy wanted to know about a girl was literally right at his fingertips. Unfortunately, learning about womanhood through personal experience threatened to totally undermine his manhood. Against his will, he was coming to understand what it was to </w:t>
      </w:r>
      <w:r w:rsidRPr="0001001F">
        <w:rPr>
          <w:rFonts w:ascii="Montserrat" w:hAnsi="Montserrat" w:cs="Arial"/>
          <w:i/>
          <w:iCs/>
          <w:sz w:val="24"/>
        </w:rPr>
        <w:t>be</w:t>
      </w:r>
      <w:r w:rsidRPr="0001001F">
        <w:rPr>
          <w:rFonts w:ascii="Montserrat" w:hAnsi="Montserrat" w:cs="Arial"/>
          <w:sz w:val="24"/>
        </w:rPr>
        <w:t xml:space="preserve"> a girl, and that made thinking about what it was to </w:t>
      </w:r>
      <w:r w:rsidRPr="0001001F">
        <w:rPr>
          <w:rFonts w:ascii="Montserrat" w:hAnsi="Montserrat" w:cs="Arial"/>
          <w:i/>
          <w:iCs/>
          <w:sz w:val="24"/>
        </w:rPr>
        <w:t>do</w:t>
      </w:r>
      <w:r w:rsidRPr="0001001F">
        <w:rPr>
          <w:rFonts w:ascii="Montserrat" w:hAnsi="Montserrat" w:cs="Arial"/>
          <w:sz w:val="24"/>
        </w:rPr>
        <w:t xml:space="preserve"> things with a girl… disturbing. To put it lightly. It had proven much safer to just not think about such things. To block certain subjects from his mind entirely.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It never helped that Akane was utterly convinced that he was a complete pervert. He never understood most of the things that triggered her temper. He did not dare. It was bad enough he could not avoid learning some things about girls that no boy wanted or needed to know. Little things, like using public restrooms and baths, became major issues. Why was it a girl could appear in a men’s bathroom and spark only a mild confusion, but a boy in a girl’s room was in danger of being beaten within an inch of his life?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Why was it that only the most warped of individuals would imagine anything improper about two men huddling under a blanket to keep warm in winter, but a boy and a girl in the same position were, in the eyes of even the most rational minded, committing some sin?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Turning into a girl was not the curse really; it was how the world suddenly stopped making sense that was really ruining his life.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Ranma-chan kept scrubbing until her skin felt raw, and she did not even know why she felt so dirty. It had disturbed her that being held by a boy in her sleep could feel so comfortable. It was upsetting because she did not want to feel comfortable as a girl. Ranma-chan was too practical by nature. Being a girl had made scrounging for food ridiculously easy, allowed her to enjoy treats that no male could savor without being called a sissy, but good food was good food. She simply could not resist the temptation. Sometimes, it was good to be a girl, and that was the whole problem. Feeling warm and safe in her sleep was new and unusual, and it had been wonderful. For a half an hour, it just did not matter that she was a girl in a boy’s arms.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She might have come to terms with the dichotomy of her existence, but thanks to her father’s stupid promise to her mother, she could never let her guard down. Girls were comfortable with what they were, and it showed in how they acted. But if Ranma allowed herself to be comfortable with herself, and began acting like a girl, she would be honor bound to kill herself. That had been underscored a short while ago, when her mother caught Ranma in male form wearing clothes she had bought for Ranko. At first she had no idea it was Ranma, but it did not help that she thought he was a pervert who got off on attacking girls and stealing their clothes to wear. Worse, Happosai interfered just when Ranma thought it was safe to confront his mother and Nodoka caught him wearing a schoolgirl’s uniform. She had started the ceremony for Seppuku on the spot and Ranma narrowly escaped from the knife by pretending to peep on Akane in the bath.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Too narrow an escape, since she almost witnessed the transformation first hand. Happosai had lobbed a Happodaikarin at Ranma, right there in the bath, and Nodoka had immediately tried to put the fuse out with a spray of cold water. Her father had batted her out the window, but the word “boy” had transferred from where he had hit “Ranma” on the head, with one of his signs, to “Ranko’s” forehead. If Nodoka had not figured it out then, it was because she had not wanted to. She was too close to figuring it out. Ranma-chan did not know what she was more afraid of now, that her mother would figure it out, or show up again and try to make “Ranko” more feminine again. Even the horror of shopping for underwear and cute outfits had been… nice… because any time spent with her mother was special. Being complimented, even for cleaning up nice as a girl, touched Ranma to the depths of her soul.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Ranma-chan sighed. She had been so distracted by her thoughts, she had not taken any notice of the naked boy who slipped into the bathroom and began washing her back. It had actually been nice to let her hands relax and allow other hands take over scrubbing her down and shampooing her hair. The strong, gentle hands soothed her into a semi-drowsing state. Her mind just wandered off to struggle with her fears and concerns as the touching turned to caressing. Her body responded automatically, slipping her arms around his neck as he pulled her into his lap and hugged her. The pleasant ache that accompanied the kisses that crawled along her shoulder, over her collarbone and up her neck washed away all the tension in her body. When those lips closed on hers, she could not help but return the kiss, opening her mouth to taste the warmth and sweetness of his.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Ranma-chan’s eyes snapped open.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Copy-kun sensed her body going rigid in his arms and pulled back to look in her eyes in concern. He realized that he had become quite aroused during his ministrations. The source of that hot, throbbing sensation was painfully pressed between their bodies.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Ranma-chan could feel him pressing into her hip. Some strange instinct was hinting that there was a better way for her body to accommodate this intrusion between them, while another set of instincts were screaming in an effort to drown the notion out. Blinking in confusion, Ranma-chan stared into those familiar blue eyes. A face she saw in the mirror almost every day, but the mirror that cast this particular reflection was an hour away by train.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she suddenly gasped. “What. Do. You. Think. You. ARE DOING!?”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 Copy-chan,” he stammered.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“COPY-CHAN!!!” Ranma-chan roared, levitating to her feet.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boy swallowed hard and tried again. “R… Ranma?”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“I’m gonna KILL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Copy-kun twisted on the tiles, trying to find purchase with fingers and toes to scrabble away as Ranma-chan descended with two fingers primed for a killing strike. Slipping on a bar of soap, Copy-kun went down, smashing his chin on the tiles. Ranma-chan’s fingers whistled by his ear and her hand sank up to her wrist in the shattered floor. In desperation, Copy-kun braced on one hand and swept his legs under Ranma-chan, spilling her over onto her back. He lunged forward, shooting up between her legs to catch her wrists in his hands and pin her down. As his hips rode up on her pelvis, the two of them both gasped in astonishment. If his ego had not deflated in fear of death, that thrust would have punched him right into her, Copy-kun realized. As it was, the most sensitive portion of his anatomy was grinding against that of hers. He had an instant to wonder why boys and girls might be made in such a way that one could literally plug into the other.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door to the furo slid open to reveal Soun and Genma, the Tendo daughters twisting and straining to look around them at the commotion. They had been summoned by the sound of shouting and shattering tile. Taking one look at Copy-kun, grinding his hips down to keep Ranma-chan from writhing out of his grip, they all flinched back. Genma slammed the door closed, and the sounds of four people trying to subdue Akane commenced.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Ranma-chan snaked her legs in under Copy-kun’s arms and used the strength of her whole body to catapult him through the air and into the bath. While the boy struggled to right himself in the scalding water, Ranma-chan darted in with a flying kick.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*KHThock!* *Splash!*</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“Die!” Ranma-kun caught his double around the neck, in an arm lock, and shoved his head back under water. His body might have turned to stone for all the good Copy-kun’s struggling mattered. In the adjoining laundry, Soun and Genma could be heard wailing in pain, as Kasumi and Nabiki retreated from Akane’s wrath. Two new voices entered the fray, drawn from the genkan.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“Akane! What’s wrong” Ryouga shouted in concern.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“Where’s Copy-kun!?” Copy-chan demanded.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furo door swept open again as the three teens stormed in to see Ranma-kun busy drowning his clone. Seeing almost no expression on Ranma’s face, the three advanced with sudden caution.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Akane opened, timidly.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think he’s trying to kill him,” Copy-chan gasped.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think he IS killing him,” Ryouga strode forward into the hot water.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“What are you doing?” the girls asked in surprise.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“We have to stop him. Ranma will never forgive himself for murder.”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 did not even respond to the lost boy’s presence. The pervert in his arms was still moving, and nothing else mattered until he stopped. Ryouga grabbed his rival and strained to pry him away from his victim, with little success. Ranma casually backhanded Ryouga into the wall. Akane picked up the sprayer and pointed it in Ranma’s face. Ryouga took one look at the threat of cold water and dove under water with a gasp. Copy-chan climbed into the bath and onto Ranma’s back, trying to pull him up by his neck. Akane shot a stream of cold water directly into Ranma’s face.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screamed. Drenched with cold water, while immersed to his waist in hot water, his body flickered insanely fast between forms, trying to respond to the combined triggers of his curse. An agony, not unlike being struck by lightening, caused Ranma’s muscles to spasm. Since his only leverage was through his feet, the convulsions shot him out of the bath. Akane kept tracking with the cold water, forcing Ranma to stop shifting in female form. She shut off the water just as Ryouga reared up, gasping for air, holding an unconscious Copy-kun in his arms. Akane and Copy-chan rushed over to Ranma-chan’s side.</w:t>
      </w:r>
    </w:p>
    <w:p w:rsidR="0031037A" w:rsidRPr="0001001F" w:rsidRDefault="0031037A">
      <w:pPr>
        <w:spacing w:line="360" w:lineRule="auto"/>
        <w:rPr>
          <w:rFonts w:ascii="Montserrat" w:hAnsi="Montserrat" w:cs="Arial"/>
          <w:i/>
          <w:sz w:val="24"/>
        </w:rPr>
      </w:pPr>
      <w:r w:rsidRPr="0001001F">
        <w:rPr>
          <w:rFonts w:ascii="Montserrat" w:hAnsi="Montserrat" w:cs="Arial"/>
          <w:sz w:val="24"/>
        </w:rPr>
        <w:tab/>
        <w:t xml:space="preserve">Ranma had curled up into a quivering ball as soon as the pain stopped.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Ranma was sitting at the table, shoveling food into his mouth when the others came downstairs to join him. They had just finished interrogating Copy-kun upstairs, with the threat of unleashing Ranma on him again to ensure they got every detail of the truth. It seemed strange that so much could happen in one morning. Copy-kun was hardly more articulate than Ranma, but with Nabiki asking the questions, and the boy answering yes or no, it was quickly determined that far less had happened than expected. The fight in the bathroom had come the closest to realizing everyone’s fears. Ranma was fortunate that it was not in his nature to be turned on by violence, or…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It did not bear thinking on.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If Ranma had come close to killing over a near miss, no one wanted to know his response to a bulls-eye. Ranma had not uttered a word or even opened her eyes until the others had removed Copy-kun from the bathroom. Once they had, she had simply splashed herself with hot water, gotten dressed and walked out in search of breakfast. He did not acknowledge anyone as they came to the table. They ate their late meal in silence, not daring to speak first.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put down his bowl and turned to Kasumi. “That was delicious, Kasumi! Thank you!” Everyone stopped eating and turned to him. He looked around the table, seeing Akane, Nabiki, Soun, Ryouga, Copy-chan and Genma looking more timid than he had ever seen them. “Where is he?”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“Upstairs,” Nabiki answered, crossing her arms.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“Would someone get him? I have something to say, and he should hear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Akane quickly went up to get the boy clone.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When Copy-kun joined them all at the table, looking deathly pale, Ranma cleared his throat. “I’m not good with words, so I’ll keep this simple.” Looking his double in the eye, he continued, “You and I owe Ryouga and Akane a debt of gratitude. You, because they saved your life, and me, because they stopped me from committing murder.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have never been so angry in my life. This I am ashamed of,” he looked down and the mask of formality slipped to reveal the emotion that had haunted him since the scene in the bath. Coughing, he looked up, allowing his shame to remain on his face, “I can’t blame you for something you did in your sleep. I can’t blame you for mistaking me for someone else, even if she is my copy. If I had been payin’ attention, and not daydreaming in there, none of that would have happened. I failed as a martial artist to be on guard. That humiliation is part of my punishment.” Ranma lapsed into silence. Forcing himself to speak formally, as an adult was taxing.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Copy-kun, recently enlightened somewhat by Nabiki’s pointed questions, sat there in a daze. One of the mysteries of “making love” had been revealed, but his shame at having almost performed it with Ranma was choking him.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saw his embarrassment and continued. “What happened this morning will NEVER happen again. I don’t care what you have to do to make sure of it, but know this. If this, or anything like this, happens again, I will kill you,” he turned to include Copy-chan in his declaration. “Both of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“Why me?” Copy-chan asked in a small voice.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“Because, despite what you two said last night, you obviously intended to keep doin’ the same thing behind our backs. This morning would not have happened if you had meant what you said.” Ranma watched her bow her head. She made no attempt to deny it. “Since I can’t trust you two, I have to do something I really didn’t wanna do.”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Akane looked at Ranma curiously. She had seen the serious side of Ranma before, but not like this. This was sort of frightening. “What are you going to do, Ranma?” she asked hesitantly.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“Originally, I was gonna have these two stay out of sight until we could take them back to Mirror Mansion. I see now that won’t work. So, I have to take them to school with me. Everyone already knows about Copy-chan, so it won’t be hard to explain another copy. I don’t like it, but at least this way I can keep an eye on them.”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“I’ll help then,” Akane announced.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“That’s not necessary.”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“Yes it is. If you really want to keep them from getting into trouble, you have to split them up. I’ll take Copy-kun and keep an eye on him. I really don’t think it’s a good idea for you and him to be together more than necessary,” she insisted. Ryouga nodded in agreement. He had little love for his rival, but the last thing he wanted to see was Ranma become a killer.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“Fine. Just be careful, he’s as good as I am,” Ranma reminded 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Akane produced her mallet and grinned, as if to say it was hardly a challenge. Strangely enough, that brought a smile to Ranma’s face. “Now, with that settled, I want to clear up this other misunderstanding.”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Everyone looked at Ranma curiously.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don’t know what everyone was thinking this morning, when I tried to explain why I beat Copy-kun up, but it’s not what you think!”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Nabiki cleared her throat, “Don’t worry about that, Ranma-kun. I got the story from Copy-kun. I’ll try to explain it to Daddy and Saotome-ojisan so they don’t have an aneurysm.” Ranma sighed in relief. He still did not understand how he had been so misunderstood, but hopefully Nabiki would not extort too much to set the record straight.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 stood up and held out his hand to Copy-chan, “Come on. We’ll be late for school.” She hesitated, looking at Copy-kun and assuring herself that whatever he had done, it had been intended for her benefit. He screwed up seriously, but she was still the one in his heart. She had not been betrayed. Taking Ranma’s hand, she accompanied him out to the street. Akane followed with Copy-kun, and Ryouga shouldered his backpack and set out in search of Akari.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sz w:val="24"/>
        </w:rPr>
      </w:pPr>
    </w:p>
    <w:p w:rsidR="0031037A" w:rsidRPr="0001001F" w:rsidRDefault="0031037A">
      <w:pPr>
        <w:overflowPunct w:val="0"/>
        <w:autoSpaceDE w:val="0"/>
        <w:autoSpaceDN w:val="0"/>
        <w:adjustRightInd w:val="0"/>
        <w:spacing w:line="360" w:lineRule="auto"/>
        <w:rPr>
          <w:rFonts w:ascii="Montserrat" w:hAnsi="Montserrat" w:cs="Arial"/>
          <w:color w:val="000000"/>
          <w:sz w:val="24"/>
        </w:rPr>
      </w:pPr>
      <w:r w:rsidRPr="0001001F">
        <w:rPr>
          <w:rFonts w:ascii="Montserrat" w:hAnsi="Montserrat" w:cs="Arial"/>
          <w:color w:val="000000"/>
          <w:sz w:val="24"/>
        </w:rPr>
        <w:t>Ranma Nibunnoichi - Reflections</w:t>
      </w:r>
    </w:p>
    <w:p w:rsidR="0031037A" w:rsidRPr="0001001F" w:rsidRDefault="0031037A">
      <w:pPr>
        <w:overflowPunct w:val="0"/>
        <w:autoSpaceDE w:val="0"/>
        <w:autoSpaceDN w:val="0"/>
        <w:adjustRightInd w:val="0"/>
        <w:spacing w:line="360" w:lineRule="auto"/>
        <w:rPr>
          <w:rFonts w:ascii="Montserrat" w:hAnsi="Montserrat" w:cs="Arial"/>
          <w:color w:val="000000"/>
          <w:sz w:val="24"/>
        </w:rPr>
      </w:pPr>
      <w:r w:rsidRPr="0001001F">
        <w:rPr>
          <w:rFonts w:ascii="Montserrat" w:hAnsi="Montserrat" w:cs="Arial"/>
          <w:color w:val="000000"/>
          <w:sz w:val="24"/>
        </w:rPr>
        <w:t>A. V. Morgan</w:t>
      </w:r>
    </w:p>
    <w:p w:rsidR="0031037A" w:rsidRPr="0001001F" w:rsidRDefault="0031037A">
      <w:pPr>
        <w:overflowPunct w:val="0"/>
        <w:autoSpaceDE w:val="0"/>
        <w:autoSpaceDN w:val="0"/>
        <w:adjustRightInd w:val="0"/>
        <w:spacing w:line="360" w:lineRule="auto"/>
        <w:rPr>
          <w:rFonts w:ascii="Montserrat" w:hAnsi="Montserrat" w:cs="Arial"/>
          <w:color w:val="000000"/>
          <w:sz w:val="24"/>
        </w:rPr>
      </w:pPr>
    </w:p>
    <w:p w:rsidR="0031037A" w:rsidRPr="0001001F" w:rsidRDefault="0031037A">
      <w:pPr>
        <w:overflowPunct w:val="0"/>
        <w:autoSpaceDE w:val="0"/>
        <w:autoSpaceDN w:val="0"/>
        <w:adjustRightInd w:val="0"/>
        <w:spacing w:line="360" w:lineRule="auto"/>
        <w:rPr>
          <w:rFonts w:ascii="Montserrat" w:hAnsi="Montserrat" w:cs="Arial"/>
          <w:color w:val="000000"/>
          <w:sz w:val="24"/>
        </w:rPr>
      </w:pPr>
    </w:p>
    <w:p w:rsidR="0031037A" w:rsidRPr="0001001F" w:rsidRDefault="0031037A">
      <w:pPr>
        <w:spacing w:line="360" w:lineRule="auto"/>
        <w:rPr>
          <w:rFonts w:ascii="Montserrat" w:hAnsi="Montserrat" w:cs="Arial"/>
          <w:sz w:val="24"/>
        </w:rPr>
      </w:pPr>
      <w:r w:rsidRPr="0001001F">
        <w:rPr>
          <w:rFonts w:ascii="Montserrat" w:hAnsi="Montserrat" w:cs="Arial"/>
          <w:color w:val="000000"/>
          <w:sz w:val="24"/>
        </w:rPr>
        <w:t xml:space="preserve">Part </w:t>
      </w:r>
      <w:r w:rsidRPr="0001001F">
        <w:rPr>
          <w:rFonts w:ascii="Montserrat" w:hAnsi="Montserrat" w:cs="Arial"/>
          <w:sz w:val="24"/>
        </w:rPr>
        <w:t>Six: The Learning Experience</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A normal morning at the Tendo Dojo frequently consisted of morning battles between Ranma and Genma, a rushed breakfast, and a leisurely walk to school. Which is to say, as much possible time was set aside for actually getting to school on account of the practical certainty that someone would intercept Ranma and Akane before they could report to class. That being said, running late this Monday morning was something of a boon to the two youths as they herded Ranma’s clones to school. Anyone intent on ambushing them had been perplexed by missing them, and had rushed to school in the assumption that they had just missed their targets.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 dragging Copy-chan by the hand, rocketed towards Furinkan High via the rooftops of Nerima, while Akane raced down the sidewalks below. Because she had Copy-kun by the hand, she was trying more to escape any attention from straggling students. Bound to endure her chaperonage by Ranma’s declaration, he allowed her to drag him along without comment.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greatest danger, Ranma guessed, would be that Kuno would wait in the school yard until the last bell. For various reasons, Ranma did not look forward to having Kuno see him and Copy-chan together. His insane notion that Ranma and the “Pig-tailed-girl” were having an illicit affair, courtesy of dark sorcery on Ranma’s part, did not need any further encouragement. It had been fortunate that Kuno had been too concussed, after blundering into Copy-chan’s schemes to abduct Ranma, to be sure that anything he had witnessed had been real. The memory of Kuno glomping Ranma-chan and Copy-chan in the flooded mirror trap, raving, “Now there are TWO Pig-tailed-goddesses!” was sure to have a prominent place in Ranma’s nightmares for years to come.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Unfortunately, by bringing both copies to school, it was inevitable that Kuno would spot them and go ballistic. Out of sheer, morbid curiosity, Ranma found himself wondering how Kuno’s mind would deal with one Ranma escorting his Pig-tailed-goddess while Akane led another “Ranma” around by the hand. No doubt he would credit it to more dark magic from the evil sorcerer Saotome.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groaned.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“What’s the matter?” Copy-chan looked at him in confusion.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“Nothing. You’ll see soon enough,” Ranma spotted the school gates as the pair launched themselves over the last row of houses. Sure enough, the kendoist was waiting between them and the front entrance.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“Long have the Heavens wept, that so foul a smear on the face of creation has run amok, unvanquished, lo these past months,” Tatewaki Kuno began spouting as he spotted Ranma streaking down from the sky. “Today, this atrocity shall end at the hands of I, the Blue Thunder of Furinkan High School! Bow down, black-hearted sorcerer, and taste the divine wrath of Kuno Tatewaki!”</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“Yo, Kuno,” Ranma greeted him offhandedly as he landed before his self-appointed rival. The echo of Copy-chan’s landing treaded closely on the heels of Ranma’s, and the girl stepped out of his shadow into Kuno’s line of sight.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“Hey! It’s the pervert-with-the-bokan!”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My Pig-tailed-goddess!” Kuno almost bounded forward, but stopped at the sight of the girl’s hand held firmly in Ranma’s. “Saotome! How dare you flaunt your unholy enslavement of the ravishing Pig-tailed-girl! Unhand her, you cur!” Kuno tensed once more into a threatening position. It was unspeakable that for once the majesty of his presence had not forced the dog to flee from the side of the fair maiden. Truly his command of the dark arts was growing!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Sighing, Ranma calmly walked forward, stepping inside Kuno’s guard to meet him eye to eye at close range. His hand swept the wooden sword out of line as he advanced. In spite of himself, the kendoist was forced to cringe back or allow himself to retreat before this demon. “Kuno. I am running late already. You gonna talk or fight?”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are good at hiding your fear, foul serpent! I fight!” Kuno sprung into action. He struck first at Ranma’s arm, seeking to sever the connection between him and Copy-chan. Copy-chan saw this and instantly whipped Ranma around behind her, out of the line of Kuno’s strike. Her foot had snapped up to Kuno’s chin without thought, launching him over the school.</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jerked her around and shouted into her face, “What do you think you’re doin’? That’s butting in on a man to man fight!”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leaned back and shrugged. “I didn’t mean to. It just sort of happened.” Ranma stared down at her. The bulk of martial arts was conditioned reflex. With all the techniques he had passed on to his clones, was it also possible that he had passed on a gut level instinct to pummel Kuno? He relaxed to ponder this for a moment. She looked at him for a bit, and then, “Didn’t you just say you were late for class?”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Not quite,” Ranma blinked, glancing up at the clock. “Let’s go!”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two raced inside, side by side. Having been here before, Copy-chan did not need to be led. As they reached the third floor classroom and entered, they saw boys and girls huddled around various desks in conversation. Various eyes turned their way as Ranma led her to his desk. A second wave of stares turned on them as people realized Copy-chan was following him.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“Hey, Ranma! I thought you were gonna get rid of 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is she still doing here?”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“Alright! We still have a chance!”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“So, it’s true,” this last comment came from Ukyo. She had sprung from her desk to intercept Ranma. She had been absent the week before dealing with restaurant business, and had only heard rumors about a second Ranma-chan. Now she stood before Ranma, studying the girl intently, bursting with curiosity. “What exactly is going on here, Ranchan?”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“Oh. Hi, Ucchan!” Ranma smiled at her. “I guess I should explain all this,” he rubbed the back of his head in faint embarrassment. He quickly related the tale of the cursed mirror and what had happened when he had tried to return the girl to where she came from. Even as he was explaining that the other copy was a boy, Akane slipped into the room with Copy-kun. This caused quite a sensation in the classroom. Ukyo looked over in astonishment, and then her gaze traveled down to see the boy’s hand held firmly in Akane’s. </w:t>
      </w:r>
    </w:p>
    <w:p w:rsidR="0031037A" w:rsidRPr="0001001F" w:rsidRDefault="0031037A">
      <w:pPr>
        <w:spacing w:line="360" w:lineRule="auto"/>
        <w:rPr>
          <w:rFonts w:ascii="Montserrat" w:hAnsi="Montserrat" w:cs="Arial"/>
          <w:iCs/>
          <w:sz w:val="24"/>
        </w:rPr>
      </w:pPr>
      <w:r w:rsidRPr="0001001F">
        <w:rPr>
          <w:rFonts w:ascii="Montserrat" w:hAnsi="Montserrat" w:cs="Arial"/>
          <w:sz w:val="24"/>
        </w:rPr>
        <w:tab/>
      </w:r>
      <w:r w:rsidRPr="0001001F">
        <w:rPr>
          <w:rFonts w:ascii="Montserrat" w:hAnsi="Montserrat" w:cs="Arial"/>
          <w:i/>
          <w:sz w:val="24"/>
        </w:rPr>
        <w:t xml:space="preserve">Well. This is interesting, </w:t>
      </w:r>
      <w:r w:rsidRPr="0001001F">
        <w:rPr>
          <w:rFonts w:ascii="Montserrat" w:hAnsi="Montserrat" w:cs="Arial"/>
          <w:iCs/>
          <w:sz w:val="24"/>
        </w:rPr>
        <w:t xml:space="preserve">she thought to herself.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Ranma, Ukyo and Copy-chan wandered over to Akane, noticing the distressed look on her face. The five huddled in a circle, shutting out the excited questions and speculation of the class. In a hushed voice, Akane explained how she had attempted to sneak Copy-kun in through the rear entrance when Kuno had come flying over the school and crashed in front of them. Before they could step around him, he sprung up and began accosting Copy-kun for cozying up to the Pig-tailed-girl and Akane, both in one morning. Copy-kun, still somewhat upset over the scene in the bathroom with Ranma-chan, interpreted “Pig-tailed-girl” to mean “Ranma-chan” and went into a fit of apoplexy. He could not understand how this strange boy could know about the incident, but for daring to rub his nose in it, he had proceeded to kick the stuffing out of the kendoist. Ukyo listened until her eyes narrowed.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“What did you do to Ranchan!?” she demanded.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As Ranma went to open his mouth, Akane clapped her hand over it in a panic. On the verge of hyperventilating, her hair standing on end, she turned to Ukyo and said, “There was a little misunderstanding this morning. Copy-kun, here, has a little thing for Copy-chan. Of course he can’t tell her apart from Ranma in girl form. You don’t want to know the details, just believe me, nothing really happened.” Ranma pried her hand away from his mouth.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“I could have told her that! What’s the big idea?”</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“I…” Akane gulped. “Let’s just say, it’s better not to hear these things from your mouth. You have a way of, um, confusing people.” Akane was blushing hard enough to light a room. Ukyo’s eyes went wide, but she wisely decided not to press for the moment. She was more interested in the fact that Copy-kun was going to great lengths to keep close to Akane, putting her between him and Ranma. Ukyo caught the look of irritation on Akane’s face, as she turned and pounded him down for brushing up against her. “Stop that, you pervert!”</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r>
      <w:r w:rsidRPr="0001001F">
        <w:rPr>
          <w:rFonts w:ascii="Montserrat" w:hAnsi="Montserrat" w:cs="Arial"/>
          <w:i/>
          <w:sz w:val="24"/>
        </w:rPr>
        <w:t xml:space="preserve">Very interesting, </w:t>
      </w:r>
      <w:r w:rsidRPr="0001001F">
        <w:rPr>
          <w:rFonts w:ascii="Montserrat" w:hAnsi="Montserrat" w:cs="Arial"/>
          <w:iCs/>
          <w:sz w:val="24"/>
        </w:rPr>
        <w:t xml:space="preserve">Ukyo revised.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r>
      <w:r w:rsidRPr="0001001F">
        <w:rPr>
          <w:rFonts w:ascii="Montserrat" w:hAnsi="Montserrat" w:cs="Arial"/>
          <w:i/>
          <w:sz w:val="24"/>
        </w:rPr>
        <w:t xml:space="preserve">That was too close, </w:t>
      </w:r>
      <w:r w:rsidRPr="0001001F">
        <w:rPr>
          <w:rFonts w:ascii="Montserrat" w:hAnsi="Montserrat" w:cs="Arial"/>
          <w:iCs/>
          <w:sz w:val="24"/>
        </w:rPr>
        <w:t xml:space="preserve">Akane cringed, controlling her breathing.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They had to cut the discussion short as the teacher entered and the final bell rang. Rushing to their desks, they watched the teacher goggle over the addition of Ranma’s clones to the class. Once again, Ranma had to explain their presence, insisting that it was important for him to keep an eye on them. Given Ranma’s reputation at school, Miss Hinako agreed with this whole heartedly. Fortunately for everyone else, the instant she began instruction, all three Ranmas promptly nodded off on their desks.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Across the room from Akane, Ukyo studied the situation with subdued enthusiasm. Copy-kun had done something humiliating to Ranchan, and now Akane had attached herself to him, allegedly as a chaperone to keep him away from the other double. Ukyo was skeptical, though. It was not hard to imagine Akane giving Ranchan the old heave-ho in favor of an all male version. Ukyo still found the curse fascinating, but Akane had made her distaste for her betrothed’s condition painfully clear. It would not do to jump to any conclusions, but she was going to keep a sharp eye on all of them. She was not going to miss an opportunity to claim Ranchan for herself, once and for all!</w:t>
      </w:r>
    </w:p>
    <w:p w:rsidR="0031037A" w:rsidRPr="0001001F" w:rsidRDefault="0031037A">
      <w:pPr>
        <w:spacing w:line="360" w:lineRule="auto"/>
        <w:rPr>
          <w:rFonts w:ascii="Montserrat" w:hAnsi="Montserrat" w:cs="Arial"/>
          <w:iCs/>
          <w:sz w:val="24"/>
        </w:rPr>
      </w:pP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 xml:space="preserve">As class subjects changed, and new teachers cycled through the room, Ranma had to be roused to repeat his explanation for them. Many of them were more strict about students paying attention, so Ranma and his copies had to endure a few grueling hours of boredom. Copy-chan was already familiar with the environment, but Copy-kun was awash with confusion, and kept passing notes to Akane. The subjects were all benign at first, asking her to explain the layout of the school, where bathrooms and such were, when they would be allowed to eat. Some of the questions were inspired by the between-class conversations he overheard, such as, was it true that she was engaged to Ranma, did they love each other, did they practice making love. Akane did her best to restrain herself from making any outbursts in class, but her face took on a deeper shade of rage and embarrassment as the notes progressed. Ukyo made what she would of that, a grin growing by the hour.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From observing the other couple, Ukyo noted that Copy-chan rushed over to talk to Hiroshi and Daisuke between classes. The three of them huddled, talking in hushed excitement. Ranma kept an eye on her from a distance, but showed no signs of interest in what she was discussing with the pair of perverts. From the rumors she had heard, Ranma had spent the past week trying to keep her away from anything male. Apparently, he had eased off a bit; distanced himself from her. Watching him, alone at his desk, she noticed that his face occasionally took on a strangely vulnerable expression. At those times, he would glance over at Akane and Copy-kun, and look positively wounded, before snapping his attention away.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Ukyo licked her lips. There was definitely something going on. If the part of the rumors about the mirror clone chasing anything of the opposite sex were true, and this boy was just as bad as the girl, there was a good chance that he had started putting the moves on Akane. Somewhat successfully too, if the blushing, squirming, and diminished temper (for Akane) were anything to go by. Combined with that lost look on Ranma’s face, it seemed a sure thing that his un-cute fiancée had shifted her affections to his double.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It was definitely time to test the waters.</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At the next class break, the last before lunch, Ukyo made her way over to Ranma’s desk. Akane did not notice. She had dragged Copy-kun into a corner where they were having a heated discussion under their breaths. Perfect. Ukyo propped herself against Ranma’s desk and looked into his eyes. “What’s the matter, Ranchan? You’re lookin’ a little down,” she gave him a friendly, concerned smile.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Ranma’s eyes flinched away. His mind had been wandering over the scene in the bath, noticing things he had missed at the time. His habit of reviewing battles was torturing him, as it forced him to consider what could have happened as well as what had happened. His denial did not extend so far that he failed to comprehend the differences between a penis and a vagina. His friendship with Hiroshi and Daisuke also ensured that he knew that the perverts thought sticking one in the other was the pinnacle of their raunchy dreams. Failing to understand </w:t>
      </w:r>
      <w:r w:rsidRPr="0001001F">
        <w:rPr>
          <w:rFonts w:ascii="Montserrat" w:hAnsi="Montserrat" w:cs="Arial"/>
          <w:i/>
          <w:sz w:val="24"/>
        </w:rPr>
        <w:t>why</w:t>
      </w:r>
      <w:r w:rsidRPr="0001001F">
        <w:rPr>
          <w:rFonts w:ascii="Montserrat" w:hAnsi="Montserrat" w:cs="Arial"/>
          <w:iCs/>
          <w:sz w:val="24"/>
        </w:rPr>
        <w:t xml:space="preserve"> anyone would want to do such a thing to a girl did not protect him from the realization that Copy-kun almost </w:t>
      </w:r>
      <w:r w:rsidRPr="0001001F">
        <w:rPr>
          <w:rFonts w:ascii="Montserrat" w:hAnsi="Montserrat" w:cs="Arial"/>
          <w:i/>
          <w:sz w:val="24"/>
        </w:rPr>
        <w:t>had</w:t>
      </w:r>
      <w:r w:rsidRPr="0001001F">
        <w:rPr>
          <w:rFonts w:ascii="Montserrat" w:hAnsi="Montserrat" w:cs="Arial"/>
          <w:iCs/>
          <w:sz w:val="24"/>
        </w:rPr>
        <w:t xml:space="preserve"> done that to him. The horror of it had shown in his eyes when Ukyo looked at him.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Ukyo’s eyes widened as Ranma visibly paled. “Ranchan?”</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“Sorry, Ukyo. My mind was on somethin’ else.”</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“Are you alright, sugar?”</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“Yeah. Fine. What’s up? What did you want to talk about?” Ranma collected his wits and composed his features. He was glad of the distraction, since it kept his mind from wandering down a dark and dangerous path, opening doors that were better kept sealed.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“I can see these copies are making your life miserable. I thought, maybe it would help to talk about what’s going on. You know, with a friend?” she smiled, putting a hand on his. Ranma looked a little surprised, then shook his head and smiled back.</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“Thanks, Ucchan, but I don’t feel much like talkin’ about it right now.”</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Ukyo was not going to be brushed off that easy. If she could get him to open up, if she could exploit that vulnerability she was seeing, she could win him away from Akane completely. “It sounds like Copy-kun and Akane did some really bad things to you. It’s not good to keep things like that to yourself,” she pressed. To her surprise, Ranma twitched in pain at her words.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“A… Akane didn’t do nothin’ to me!”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“It’s not what she did, so much as how she’s reacting to all this. I can see you’re upset about it. Come on, Ranchan, you don’t have to hide these things from me,” she squeezed his hand reassuringly.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“Yeah, Akane’s acted a little weird about all this, but… That’s not really surprising. She always reacts badly to stuff I say and do,” Ranma admitted. While this was true of just about everyone, it was always worst with Akane.</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“Are you afraid I’ll over react if you tell me what happened this morning?”</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Ranma nodded.</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Ukyo sighed and shook her head. She leaned forward and slipped her arms around him, hugging him tight. “I made the mistake of hating you for something you didn’t do once. I’m not going to do that again if I can help it, Ranchan,” she whispered. It was the most touching and comforting overture anyone had ever made to the troubled boy. He relaxed in her arms, and returned the hug, daring to think he could confide in someone at last.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“What the hell do you think you’re doing!?” Akane screamed, flying across the room and dropping on Ranma like a jack hammer. Ukyo barely recoiled fast enough to avoid the blow. She growled at the sight of Akane’s jealous temper. Obviously, her affections had not strayed far enough.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Ranma clawed his way up from the shattered remains of his desk and shouted into Akane’s face, “Baka kawaiikune!!! That hurt! What did I do to you!?”</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“Oh, like you don’t know!”</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“Yeah! I don’t know! I wasn’t doin’ anything!”</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“Jerk! Do you think I am blind!?”</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“I don’t know what your problem is, you violent tom-boy!”</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*Wham!*</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“Ite!” Ranma pulled himself up again, “See! There you go again!”</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“Everyone! Come here! Ranma and Akane are having a lover’s quarrel!”</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“Do they look like lovers to you?”</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“Now see what you started!?” Akane fumed, blazing red.</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“What I started!? You jumped on me!”</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“I did not! How dare you say that! Jerk!”</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*B-thwam!*</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“That does it! You leave Ranchan alone!”</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“You stay out of this, spatula-girl!”</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“Hey! Don’t talk to Ucchan like that!”</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While Ranma, Ukyo and Akane faced off in a three way shouting match, Copy-chan looked over at Copy-kun, and the two of them inched their way out of the room. </w:t>
      </w:r>
    </w:p>
    <w:p w:rsidR="0031037A" w:rsidRPr="0001001F" w:rsidRDefault="0031037A">
      <w:pPr>
        <w:spacing w:line="360" w:lineRule="auto"/>
        <w:rPr>
          <w:rFonts w:ascii="Montserrat" w:hAnsi="Montserrat" w:cs="Arial"/>
          <w:iCs/>
          <w:sz w:val="24"/>
        </w:rPr>
      </w:pP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 xml:space="preserve">From the door, Copy-chan and Copy-kun watched the argument raging in the classroom. They were starting to understand the danger of being a Ranma shaped target around angry people. As they listened to Ranma insulting Akane, Akane clobbering Ranma, and Ukyo accusing Akane of two timing Ranchan with Copy-kun, they considered retreating even further. The instant that Akane, in the heat of rage, let slip that Ranma had been the one “two timing with Copy-kun”, they turned heel and sprinted away. The sound of Ukyo exploding could be heard throughout the school, echoed by the astounded voices of the rest of the class. Their feet took them through the school and out onto the grounds, where they stopped and turned to each other.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“That was insane,” Copy-kun commented.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Copy-chan nodded and leaned against him. “I hope they don’t blame us for getting’ the hell out of there,” she sighed. She dropped cross-legged onto the grass, and Copy-kun joined her. Her mind quickly went through the limitations that Ranma had set on them and reached some conclusions she shared with him. “Well, the only reason for splitting us up is to keep us out of trouble. If the trouble starts with them, we sort of have to turn to each other to stay out of trouble. Ranma isn’t here, so there’s no chance of one of us doin’ anything with him. I think we’re safe at the moment.”</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“Uh, sure. That makes sense.”</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“So. What do you wanna do?”</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“Um. Well, I’ve figured out some new things about making love. We could talk about that. I mean, talkin’ is okay, right?”</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“Sure. Me too,” she smiled, and began to share her conversations with Hiroshi and Daisuke with him. She had sat down with the two of them and outlined her interesting in learning how to make love, and asked them to explain how it all worked. They enthusiastically began to describe a list of mating practices and rituals, explaining that there were some steps that came before actually making love. First, there was dating, which let a boy and a girl get to know each other. Then there was flirting and making out, which helped them figure out if they liked each other. If they liked each other, they moved on to heavy petting. This allowed them to become familiar with each other’s bodies and felt awful good!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“Now they also said that making out and heavy petting are also part of making love. They called it foreplay,” she explained, as she went on to sharing the details of these techniques with him.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“Oh. That’s a lot more than I figured out,” he confessed. He went on to explain the part he had stumbled onto, and which Nabiki had clued him in on. She sat there wide eyes as he explained how male and female bodies fit together, and that doing that, according to Nabiki, was making love.</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“Wow. I guess that explains why a girl needs a boy to make love properly. Nice to know there’s an actual reason, and not just some arbitrary rule,” she mused thoughtfully. Sighing, she looked at him. “Well, it’s no wonder we were doing so badly. We totally skipped dating and flirting. Making out is hugging and kissing, so we missed out on the first steps.”</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“That’s sort of good news, too,” Copy-kun observed. “I mean, a lot of that stuff goes on in making love, but you can do all that without actually making love. That means we can actually practice most of it without anyone getting upset.” He smiled and looked pleased.</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“What do you mean?”</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“Well, when Nabiki was questioning me, she was most concerned with finding out if I had made love with Ranma. She figured out that I was not sure what that meant, so she asked a lot of questions until she figured out that I never actually…” he searched for the word she had used. “Oh, that’s it. I never actually penetrated Ranma. Once they heard that, they all relaxed and Nabiki told me that I had not made love with her… uh, him. Whatever.”</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Copy-chan raised her eyebrows and considered that. “Well,” she tilted her head, “that’s good news then. Maybe we can start dating and flirting then. I suppose we’ll have to get someone to come along and make sure we don’t get in trouble.”</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“I am sure if we explain what we are doing, they won’t get so upset.”</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“Um. There is one problem though.”</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“What’s that?”</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“From what Hiro and Dai said, what we’re doing right now is a lot like dating,” she explained. Dating, according to them, was essentially going somewhere nice, like a movie, a restaurant or a park, with a member of the opposite sex and talking about things. Ideally, talking about doing more things together, and talking about each other. “I mean, we’re both so new, it doesn’t take much to get to know each other. We know as much about each other as we do about our selves,” she pointed out.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“Oh. Well, we’re not causing any trouble. Maybe we should work on flirting then, since we’re already dating?”</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“That’s a good idea!”</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Looking at each other, beaming smiles, they were suddenly stumped.</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“Uh. They really didn’t explain much about flirting,” she admitted.</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The two of them suddenly looked crestfallen. How were they ever going to get good at this?</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“Wait, since flirting helps us figure out if we like each other… If we already like each other, maybe we don’t have to worry about flirting,” Copy-kun suggested. They started smiling at each other again. “So, what did you say the next part was?”</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“Well, if flirting is going well, and I suppose that means if you like each other, the next thing is making out,” she stated practically. “Cool. We’re back to where we were before! I have to tell you, I think I really like the making out part!”</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“Oh, me too. Even with Ranma it was nice!”</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*Bonk!*</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“Ite! I didn’t mean nothin’ by it. Besides, Ranma doesn’t like me, so it didn’t work out all that well in the end.”</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“Hmmmph! Do you like Ranma!?”</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“Uh. Never really thought about it. I like Ranma a lot better as a girl, that’s for sure!”</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*Bonk!*</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“Stop that! I didn’t say I liked Ranma like I like you! I like Ranma because I like you,” he babbled.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“Well, you’re gonna get us both killed if you keep on liking Ranma so much. I suppose I could make the same mistake, so let’s agree to make sure neither of us are Ranma before we do anything, alright?”</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“Good idea. I’m not Ranma.”</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“Me either.”</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“Can we make out now?”</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“Oh yeah!”</w:t>
      </w:r>
    </w:p>
    <w:p w:rsidR="0031037A" w:rsidRPr="0001001F" w:rsidRDefault="0031037A">
      <w:pPr>
        <w:spacing w:line="360" w:lineRule="auto"/>
        <w:rPr>
          <w:rFonts w:ascii="Montserrat" w:hAnsi="Montserrat" w:cs="Arial"/>
          <w:iCs/>
          <w:sz w:val="24"/>
        </w:rPr>
      </w:pP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 xml:space="preserve">When the teacher came in to start the next class, Ranma, Akane and Ukyo stopped fighting and looked around. Copy-chan and Copy-kun were nowhere in sight. They began to turn the room upside down in search of the clones, and the teacher threw a fit. The three were sent to stand in the hall, a bucket of water in each hand. The moment the door shut behind them, they dropped the buckets and began to search through the school. Seeing the panic in Ranma and Akane’s eyes, Ukyo had come along to find out what the pair were so worried about.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It did not take long for them to check all the restrooms and storage rooms, working together.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“Why is it so important to keep tabs on those two?” Ukyo wondered.</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“Did you hear what we were saying about them earlier?”</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“You keep circling around that part.”</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“Don’t remind me,” Ranma shuddered.</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“So, what’s the big deal?”</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“The big deal is that they’re obsessed with each other,” Akane frowned.</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“Sounds more like you two are obsessed with them,” Ukyo glared at Ranma. She was still in shock about what Akane had accused him of during the class break. Ranma had shouted back that the copy had started… did… everything. Ukyo was burning to know what he “did”.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“I don’t want anything to do with either of them,” Ranma complained, looking faintly horrified. “I just want to keep them from getting me into trouble until we can put them both back in the mirror.”</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“Me too,” Akane clenched her teeth.</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“Alright. Let’s check outside then,” Ukyo headed for the entrance.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As they stepped out into the sunlight, they noticed the rigid form of Kuno. They approached carefully, seeing the tension in his form. They were so intent on him, they were almost upon him when they looked at what he was staring at. Before them, basking in the glory of each other, were Copy-kun and Copy-chan. They were not wrestling. Wrestling was not that much fun. Ukyo gaped in abject astonishment. The couple was having as much fun as was possible for two bodies with all their clothes on. Their limbs were tangled, their lips locked around probing tongues. Ranma looked as stunned as Kuno, who happened upon this scene while patrolling the grounds in search of his pig-tailed-goddess. Perhaps the only reason he had not struck a blow, or moved a step, was the fact that the two were obviously, deliriously happy, and Kuno’s mind could not encompass such a possibility.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Poor Ranma was not much better off. His pig-tail rose straight in the air, he clutched his head in his hands, opened his mouth to scream, and promptly keeled over unconscious. Akane rushed to his side, finding him white as a ghost, and covered her mouth in fright.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“Ranchan?” Ukyo stared.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Akane put her hand on his forehead and pulled it away quickly, shifting to his neck to find his pulse. After a second, Akane clenched her fist and hammered it down on his chest. Her fingers returned to his pulse and she sagged with relief.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“Is he okay?”</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“I’m taking him to the nurse’s office. You take care of those two.”</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“Uh, sure,” Ukyo frowned with worry as Akane picked Ranma up, throwing him over her shoulder, and went back into the school. Turning to Kuno, she blew a breath gently in his direction, and the kendoist toppled over. “What a bunch of drama queens!” she shook her head and went over to the love birds. Taking the giant spatula from the harness across her back, she took careful aim.</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*Whonk-a-whonk!*</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“Ite!”</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“Kyaa!”</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“What was that for!?” in unison.</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Ukyo squatted down in front of them. “You two just gave Ranchan a heart attack, or something,” she informed them. They shared a guilty, frightened look. “You two aren’t serious, are you?”</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“What?”</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“I mean, that was some impressive kissing going on there, but,” Ukyo shook her head, “You’re not seriously in love, are you?”</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“Uh. Well, we just haven’t gotten around to making love,” Copy-chan informed her seriously. “But we’re workin’ on it!” Even though they were beginning to puzzle out the act of making love, they had not yet distinguished it as something apart from the state of being in love. As far as they were concerned, the act was a prerequisite.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Ukyo tasted grass. Pulling her face off of the ground and dusting herself off, she gaped, “Working on it!?”</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“Well, it doesn’t just happen, you know,” Copy-chan glared.</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“Except that one time with Ranma… or was it two times?” Copy-kun murmured, before correcting himself. “Well, almost, anyway.”</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Ukyo willed her brains to return to the site of detonation, and raised her spatula threateningly, “WHAAAAT!?”</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Copy-kun waved his hands, “Hold on, hold on! I wasn’t trying to make love with Ranma. I thought he was her.” He pointed at Copy-chan, who waved and smiled. “It was an innocent mistake.”</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“You’re saying you ACCIDENTALLY made love to Ranchan!!!”</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“Uh. No. It was an accident, but we didn’t actually make love!”</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Ukyo sagged in relief, “Thank the Kami!”</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“We just made out,” Copy-kun added for clarification.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Ukyo reared up amid a pillar of flames. The couple jumped up and backpedaled from the raging battle aura she was putting out. While they could not understand why she was so upset, they could certainly tell she was about ready to kill them. Ranma’s foot-in-mouth disease had been shared with them in all its glory. The next few minutes were a blur of spatula dodging.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“I’m gonna kill you!”</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“Hey! I didn’t do anything!” Copy-chan wailed.</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“I’ll make sure you never get a chance!”</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“But I only want to make love with her!” Copy-kun dodged behind Copy-chan and pushed her forward for emphasis.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This was, of course, the moment a leotard clad figure bounded into view, snapping her ribbon to snare Ukyo. Her intended cry of, “Fear not, Ranma-sama, I shall save you from these foul harridans,” changed instantly to, “What treacherous hold does that pig-tailed-tramp have over you, that you would utter such a horrible lie!”</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Ukyo looked up, her arms pinned to her sides by the ribbon, and gasped, “Kodachi! What are you doing here?” Appearances by Kuno’s little sister did not come lightly. Not when she was forced to bound halfway across Nerima, laughing like a maniac, just to show up at Furinkan.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“I heard a foul rumor that this red-headed demon had followed my darling Ranma-sama to school, and would not stop harassing him!” Kodachi cried, snaking another ribbon in Copy-chan’s direction.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“Who told you that?” the okonomiaki chef puzzled.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Kodachi unerringly pointed out Kuno, laying in the grass, “Why, my deranged, dear, elder brother.”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“Why would he do that?”</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“Quite simple. He had to inform me that we had won a bet!”</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Everyone stopped struggling and stared in confusion.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“Does that make any sense to you?” Copy-kun asked Copy-chan. </w:t>
      </w:r>
    </w:p>
    <w:p w:rsidR="0031037A" w:rsidRPr="0001001F" w:rsidRDefault="0031037A">
      <w:pPr>
        <w:spacing w:line="360" w:lineRule="auto"/>
        <w:rPr>
          <w:rFonts w:ascii="Montserrat" w:hAnsi="Montserrat" w:cs="Arial"/>
          <w:iCs/>
          <w:sz w:val="24"/>
        </w:rPr>
      </w:pPr>
      <w:r w:rsidRPr="0001001F">
        <w:rPr>
          <w:rFonts w:ascii="Montserrat" w:hAnsi="Montserrat" w:cs="Arial"/>
          <w:iCs/>
          <w:sz w:val="24"/>
        </w:rPr>
        <w:tab/>
        <w:t xml:space="preserve">Copy-chan shook her head. </w:t>
      </w:r>
    </w:p>
    <w:p w:rsidR="0031037A" w:rsidRPr="0001001F" w:rsidRDefault="0031037A">
      <w:pPr>
        <w:spacing w:line="360" w:lineRule="auto"/>
        <w:rPr>
          <w:rFonts w:ascii="Montserrat" w:hAnsi="Montserrat" w:cs="Arial"/>
          <w:iCs/>
          <w:sz w:val="24"/>
        </w:rPr>
      </w:pPr>
    </w:p>
    <w:p w:rsidR="0031037A" w:rsidRPr="0001001F" w:rsidRDefault="0031037A">
      <w:pPr>
        <w:spacing w:line="360" w:lineRule="auto"/>
        <w:rPr>
          <w:rFonts w:ascii="Montserrat" w:hAnsi="Montserrat" w:cs="Arial"/>
          <w:iCs/>
          <w:sz w:val="24"/>
        </w:rPr>
      </w:pPr>
    </w:p>
    <w:p w:rsidR="0031037A" w:rsidRPr="0001001F" w:rsidRDefault="0031037A">
      <w:pPr>
        <w:overflowPunct w:val="0"/>
        <w:autoSpaceDE w:val="0"/>
        <w:autoSpaceDN w:val="0"/>
        <w:adjustRightInd w:val="0"/>
        <w:spacing w:line="360" w:lineRule="auto"/>
        <w:rPr>
          <w:rFonts w:ascii="Montserrat" w:hAnsi="Montserrat" w:cs="Arial"/>
          <w:color w:val="000000"/>
          <w:sz w:val="24"/>
        </w:rPr>
      </w:pPr>
      <w:r w:rsidRPr="0001001F">
        <w:rPr>
          <w:rFonts w:ascii="Montserrat" w:hAnsi="Montserrat" w:cs="Arial"/>
          <w:color w:val="000000"/>
          <w:sz w:val="24"/>
        </w:rPr>
        <w:t>Ranma Nibunnoichi - Reflections</w:t>
      </w:r>
    </w:p>
    <w:p w:rsidR="0031037A" w:rsidRPr="0001001F" w:rsidRDefault="0031037A">
      <w:pPr>
        <w:overflowPunct w:val="0"/>
        <w:autoSpaceDE w:val="0"/>
        <w:autoSpaceDN w:val="0"/>
        <w:adjustRightInd w:val="0"/>
        <w:spacing w:line="360" w:lineRule="auto"/>
        <w:rPr>
          <w:rFonts w:ascii="Montserrat" w:hAnsi="Montserrat" w:cs="Arial"/>
          <w:color w:val="000000"/>
          <w:sz w:val="24"/>
        </w:rPr>
      </w:pPr>
      <w:r w:rsidRPr="0001001F">
        <w:rPr>
          <w:rFonts w:ascii="Montserrat" w:hAnsi="Montserrat" w:cs="Arial"/>
          <w:color w:val="000000"/>
          <w:sz w:val="24"/>
        </w:rPr>
        <w:t>A. V. Morgan</w:t>
      </w:r>
    </w:p>
    <w:p w:rsidR="0031037A" w:rsidRPr="0001001F" w:rsidRDefault="0031037A">
      <w:pPr>
        <w:overflowPunct w:val="0"/>
        <w:autoSpaceDE w:val="0"/>
        <w:autoSpaceDN w:val="0"/>
        <w:adjustRightInd w:val="0"/>
        <w:spacing w:line="360" w:lineRule="auto"/>
        <w:rPr>
          <w:rFonts w:ascii="Montserrat" w:hAnsi="Montserrat" w:cs="Arial"/>
          <w:color w:val="000000"/>
          <w:sz w:val="24"/>
        </w:rPr>
      </w:pPr>
    </w:p>
    <w:p w:rsidR="0031037A" w:rsidRPr="0001001F" w:rsidRDefault="0031037A">
      <w:pPr>
        <w:overflowPunct w:val="0"/>
        <w:autoSpaceDE w:val="0"/>
        <w:autoSpaceDN w:val="0"/>
        <w:adjustRightInd w:val="0"/>
        <w:spacing w:line="360" w:lineRule="auto"/>
        <w:rPr>
          <w:rFonts w:ascii="Montserrat" w:hAnsi="Montserrat" w:cs="Arial"/>
          <w:color w:val="000000"/>
          <w:sz w:val="24"/>
        </w:rPr>
      </w:pPr>
    </w:p>
    <w:p w:rsidR="0031037A" w:rsidRPr="0001001F" w:rsidRDefault="0031037A">
      <w:pPr>
        <w:spacing w:line="360" w:lineRule="auto"/>
        <w:rPr>
          <w:rFonts w:ascii="Montserrat" w:hAnsi="Montserrat" w:cs="Arial"/>
          <w:sz w:val="24"/>
        </w:rPr>
      </w:pPr>
      <w:r w:rsidRPr="0001001F">
        <w:rPr>
          <w:rFonts w:ascii="Montserrat" w:hAnsi="Montserrat" w:cs="Arial"/>
          <w:color w:val="000000"/>
          <w:sz w:val="24"/>
        </w:rPr>
        <w:t xml:space="preserve">Part </w:t>
      </w:r>
      <w:r w:rsidRPr="0001001F">
        <w:rPr>
          <w:rFonts w:ascii="Montserrat" w:hAnsi="Montserrat" w:cs="Arial"/>
          <w:sz w:val="24"/>
        </w:rPr>
        <w:t>Seven: Upping the Stakes</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The school grounds at Furinkan High had a pleasant, park-like atmosphere. A well tended lawn carpeted the area between the school buildings and the enclosing wall. Trees and shrubs, intermixed with a few sculptures and fixtures, providing pools of shade and interesting features for the eye to dwell on. In spite of the tasteful landscaping, few eyes ever rested on the scenery when certain specimens of the student body were present. The standoff between the Kuno siblings and the Ranma copies, with Ukyo square in the middle, had drawn students from their desks to press against the windows overlooking them. Once again, teachers bemoaned the power of all things Ranma-related to disrupt the stoic institution of learning, before planting their own faced against the glass in avid curiosity.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five students below, having recovered from the confusion of Kodachi’s entrance—and in Kuno’s case, the shock of the clones making out—were back to weaving the deadly dance of their respective arts. As tended to happen when the martial artists of Nerima gathered in numbers greater than two, the event was drawn out and complicated, with elements of slapstick blended in as one combatant cut in between two or more others to make overtures of passion, or in the case of the Kunos, psychosis.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From the window of her own classroom, Nabiki looked down on this confusion and knew one thing. With the appearance of Kodachi, it was clear that her two best “clients” intended to collect on the “unwinable” bet. How was Nabiki to know, a month ago, that any force on Earth could split Ranma into his component aspects?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She remembered standing nearby as Tatawaki and Kodachi bickered over their most recent sibling squabble. It had begun with Tatewaki destroying a large poster of Ranma that Kodachi had procured from Nabiki. It had ended with Kodachi’s attempt to ruin the reputations of her brother, and the “Pig-tailed-girl”, and Tatewaki’s arranging for Ranma to be Kodachi’s slave for a day. Naturally, enough hot and cold water had been involved to ensure that Ranma was pursued and persecuted in both forms. Being temporarily on good terms, after Tatewaki finally apologized to his sister, they had agreed that the next time Ranma and the Pig-tailed-girl showed up in the same place, Kuno would take the girl in hand, Kodachi would take the boy in hand, and they would go separate ways without interfering with each other.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Nabiki had laughed and commented that they would never see Ranma and the Pig-tailed-girl at the same time. The Kunos had turned to her, well aware that wherever one of them was, the other always seemed to turn up, and bet her a million yen, each, that they certainly would. Believing that they could not possibly win, Nabiki took their bets, with a few conditions. First, there was a time limit. It was hard to collect on a bet if the deciding event could never happen, so they had until the end of the school year. Second, Ranma and the Pig-tailed-girl had to be seen side-by-side, in person, by both Kunos and impartial witnesses. She had been looking forward to her two-million-yen prize at the end of the term, until Ranma stumbled into that damned mirror. During the first week, Nabiki had gone to great lengths to ensure that Kuno was kept busy away from school, and seeing to it that any witnesses the Kunos might use would not be impartial.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Once the second copy got loose, Nabiki had turned her attention to finding some way to get out of paying off the bet, since it was inevitable that the copies would encounter the Kunos. Fortunately, recent events had inspired her with a solution to more than one problem, that could save her from coughing up two-million-yen. If she was careful, she could actually double her original expected gains in the process. The hard part was coming up with two-million-yen to bait her trap. As soon as the lunch bell rang, her plan would go to into motion.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Until then, she looked down out the window and enjoyed the show.</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As she watched, one of her factors entered the room and rushed to her elbow. “I tracked them down. Akane took Ranma to the infirmary,” she announced quietly, handing Nabiki the package in her hands. “Here are the pictures you wanted. The photography club developed all seven rolls of film and each of your lieutenants have prints, as you requested. Mixed sets, of course. People will have to buy all fifty sets for a complete collection of the good shots. They’re selling like crazy, too! I unloaded mine on the way up here!”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“Good. Are we going to make the deadline?”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“Two mil by lunchtime? No sweat!”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“Excellent. Go hit the cashbox and make sure it’s secure. I’ll pick it up on the way to lunch. Good work!” Nabiki patted the girl on the shoulder as she bowed and ran out of the room. It would be nice if the pictures from the night before could generate two-million-yen in one morning, but a few hundred thousand, combined with the funds in the betting and lottery pools, as well as the mortgage payments for the dojo covering the next three months, would be enough cash on hand to confront the Kunos. If Kodachi and Kuno did not rise to the bait, getting through the end of the school year was going to take some fancy footwork. She grinned. This was the most fun she’d had since her date-duel with Kinnosuke!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Nabiki shoved the window open and leaned out to hear better.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“Stand your ground, vile knave! Though the vengeance of heaven is slow but sure, swift is my blade, and swifter, death does fly to embrace you! Dost thou fear so, the might of the great Kuno Tatewaki?”</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“Are you sayin’ I should stand there and let you hit 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“Verily so! And at once, I say!”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“You’re insane!”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“Yea! Though I stand in the midst of my sanity, so it is that I am in sanity personified!” Kuno raved.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psycho! You just insulted yourself!” Copy-chan stopped and gaped at him. Kodachi noticed her distraction and veered off from her pursuit of “Ranma-sama” to streak down with a giant mallet.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“Oh-ho-ho-ho-ho! Now I have you, wicked temptress!”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“Kyaaa!” Copy-chan sprung up into the air as Kodachi crashed down, narrowly escaping from being brained. Kodachi rebounded up into the air after 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“Hey! Leave her alone!” Copy-kun turned and charged back at Kuno.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“Stay, my dear sister! Do not touch this fair damsel!” Kuno stepped forward to where the two girls were about to descend and thrust straight up, between Copy-chan’s legs, aiming for the huge mallet in his sister’s hands.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“Waaa! Watch where you’re puttin’ that thing!” she arched back, allowing the blade to pass harmlessly in front of her and strike the mallet head, shattering it. Her momentum carried her in a back-flip to land behind Copy-kun. The Kunos rebounded from their mid-air impact and confronted their targets of choice. Their enemies in front of them, they charged in, weapons at the fore.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Switch!”</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*Whoosh*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*Ka-Klunka-Konk!*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Kuno and Kodachi flew off in opposite directions.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“And, they’re down for the count,” Nabiki commented, turning to begin hawking her share of lingerie photos. “Hey everyone! Special today, lingerie spectacular photos featuring Ranma-chan and Copy-chan! Get them while they’re hot!” Half the boys in the room, and more than a few girls perked up and swarmed around Nabiki. “Thirty-five hundred yen for a set of five! Fifty sets in all! Mix and match for a complete collection!” If Nabiki had enough time, she would have sent the photos out and had trading cards made.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In the infirmary, Ranma-kun sat bolt upright as a chill went down his spine, accompanied by a fit of sneezing. The dreadful feeling that everyone in school must be talking about him went through him. Sadly, that was not really an uncommon occurrence. Once he had himself under control, he looked around and figured out where he was. Akane rushed in through the curtain, isolating the bed Ranma had been laying in. The look of concern on her face sent a second chill of foreboding through him. Asking himself what he was doing in the infirmary, without a raging headache, he suddenly recalled his last conscious sight. He groaned.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Are you alright?” Akane blurted.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“Don’t tell me it was real,” he moaned.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copies?”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He nodded. The image of the two tangled in the most passionate of kisses flashed as he closed his eyes. That was bad enough. The memory of what he had felt, while looking at them was worse. First had been dismay. They had gone off at the first opportunity and started THAT up again. Second had been shock at THAT going on between two people his mind insisted were both him, despite the fact that he had been outside of it. Third had been a flush of heated emotions. Longing, envy, jealousy, as the memory of being kissed was summoned, accompanied by the warm thrill of caressing hands. Why did something so horrible have to feel so damned good? Feeling good was such a rare treasure, that his traitor mind savored it even as it screamed against the realization of where and what he had been in the matter. Some unconscious part of him, unbound by gender, wanted to pound the jerk for his betrayal, wanted to rip out her hair and gouge at her eyes for stealing the jerk’s attention. Those fleeting emotions might as well have been a wild cat set loose inside his skull, as Ranma’s wits tried to flee in abject terror.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Akane was biting her lip, unsure if she should confirm or deny the event. There was no choice, Ranma would never hear the end of this, the rumors would spread without mercy. “I am sorry. It was real.”</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happened?”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“Uh… I think the shock stopped your heart,” she murmured, wondering why he would have such a strong reaction. The scene had not been that different from the scene on the train, the day before.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“Yeah, well, if you walked up and saw yourself doin’ something like that, how would you react?”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would never!”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“That’s not the point. I don’t care who they really are. They look like me. What if you had looked in the mirror?”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suppose that would be… disturbing,” Akane frowned.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climbed down off the bed/examining table. “I hope you didn’t leave them alone,” he turned to look at Akane, concern on his face. She nodded, shook her head, then explained that Ukyo had stayed to keep an eye on them. Ranma cocked his head, “Ucchan? Do you think she can handle both of them?”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“Uh. They didn’t look like they were planning on going anywhere.”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idiot! You let them go on doin’ that!?”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ungrateful jerk! I had to bring you here!”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would have been fine, you stupid tom-boy! You’d think you’d realize that keeping those two apart is more important than moonin’ over 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wasn’t ‘mooning’ over you, you perverted ego-maniac!”</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sexless tom-boy!”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“Shut up, you sex-crazed sicko!”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“In your dreams!”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“Baka!!!” Akane snatched up the stool by the bed and wrapped it around Ranma-kun’s head with the force of the impact. Across the room, the nurse was gaping at the pair, eyes bulging out of her skull. Where had the contrite, concerned girl gone, and how did this demon of vengeance take her place?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“Uh, didn’t you just bring him in here to be treated?” she asked in a shaky voice. Akane turned on her, prepared to spit venom, when the question penetrated.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That idiot!”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“Kawaiikune,” Ranma’s voice drifted up from where he had slumped down on the other side of the bed. Making a wide berth around Akane, the nurse went over and helped Ranma climb back up onto the bed. While she quickly checked him for broken bones or a concussion, Ranma sat there making faces at Akane, sticking out his tongue. Akane simmered and stuck her tongue out before stomping out into the hall. “She is so not cute. Wish I knew what her problem is.”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nurse sighed and shrugged. “There seems to be no serious damage. I don’t know how you kids can hand out and take so much abuse,” she made some notes on a chart and looked one last time at Ranma. “I don’t see any reason to keep you here or send you home. Lunch is in a few minutes. If you don’t want to end up back in here by your next class, you might want to think of being a little more… tactful the next time you speak to that girl.”</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“You’re kidding me, right?”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nurse just sighed and shook her head, gesturing to the door for him to show himself out. Ranma stretched his neck and shoulders and hopped down from the bed. Why did everyone always tell him to be nice and make up whenever Akane pounded him? He was the one owed an apology, not her. If anyone needed tact, it was little-miss-bludgeoning-device.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Akane was waiting in the hall. She turned as soon as he exited the infirmary and started walking back to class. Ranma followed, sullenly, and they arrived as the bell rang. They went in to collect their lunches and followed the crowd outside to eat. Ukyo saw them coming outside and waved them over. She had her portable grill set up and was selling okonomiyaki to the students, Copy-chan and Copy-kun were parked next to her snatching up every other okonomiyaki that came off the grill. The copies carried on as if food was the only thing on their mind, so Ranma turned his attention to his friend.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“Hey, Ucchan! Thanks for keepin’ an eye on these two.”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“No problem, Ranchan. Care for one of my specialties?”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“Thanks!”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Akane sniffed and moved to the side to eat her lunch in privacy, where she could keep an eye on the clones. Her mind was busy warring over the concern and fury her fiancé had been inspiring in her. More than ever she wanted to pound the daylights out of him, but too often of late this bizarre vulnerability had revealed itself in him. She did not want to kill him, but the glimmering of the idea that Ranma could be killed as easily as anyone else was starting to worm its way through her head. She was dangerously close to wondering, as many of her peers had already wondered, how he ever managed to survive her typical onslaught. Unable to stomach the notion of not hitting Ranma, it was better to keep a little distance so she would not have any need to hit him.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Nabiki wandered up, as Ranma busily tore through his bento and a steady stream of okonomiyakis (hard fought over, and hard won from the clutches of his duplicates). The middle Tendo daughter paused to examine the still unconscious forms of the Kuno siblings, before coming up to chat with Ukyo. Nabiki was still collecting food, as payment for a bet Ukyo had lost months earlier. Oddly, Nabiki was civil about collecting, since Ukyo was so cheerful about the whole business of food prep and service. Today, Ukyo grinned up at Nabiki.</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“Hello, Ukyo. You look happy to see me today!”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“Heya, Nabiki! I have a question, and you’re just the person to ask!”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see,” Nabiki grinned. After extorting a “consultation fee” she urged the chef to ask her question. Ukyo explained the strange statement Kodachi made during the fight.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“She claimed to have come over here to collect on a bet. Since you seem to be on top of all the wagering and such at Furinkan, I thought you might know what the hell she was talking about.”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“Ah, that. Yes, I do know about this bet.”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“And?”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Nabiki shrugged. “I answered your question, right?”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haven’t asked it yet!”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well then, go ahead.”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was the bet?”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Nabiki considered that. “Each of the Kuno’s placed a million-yen bet that they would see, with witness testimony, Ranma and the ‘Pig-tailed-girl’ together, side-by-side so to speak, at the same time and place by the end of the school term.” This got the interest of many people, who came up to get more details. Over the course of the next fifteen minutes, Nabiki had extorted money from half of those present to fully disclose the details of the whole arrangement.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“Wow. Nabiki actually lost a bet.”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“That’s gotta hurt! Two million!?”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“There’s gotta be a catch!”</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“Yeah. Like, they had to take them on a double date, be seen by everyone in town, or go to the prom together with them, right?”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“Honestly,” Nabiki tapped her lip thoughtfully, “No. Nice idea though. A bit dangerous. I don’t know if I would want all of that on my conscience. The fallout from the attempt would be staggering.”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Seeing the downed forms of the Kunos twitching in preparation to awake, Nabiki quickly left instructions for both of them to be directed to her classroom once they fully revived. She suggested that nothing Ranma shaped be around to distract the deranged siblings, since she did have business to conduct with them.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You mean you’re actually going to pay them?”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“Of course. It would ruin my reputation, as well as my prospects, to get caught welshing on a bet. Don’t be ridiculous.” With that she reentered the school. Ranma, Akane and Ukyo grabbed the twins and dragged them back to their own classroom. None of them were particularly interested in being around for the awakening of Tatewaki and Kodachi.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After several minutes of long-winded pontification, the Kunos received the message to meet Nabiki in the classroom she shared with Tatewaki to conduct the business of settling the bet. After another twenty minutes spent by the pair tracking down, and dragging the two clones out of Ranma and Akane’s classroom, they confronted Nabiki. Fortunately, Ranma had ducked out of sight, or rather out the window, at the sound of the siblings’ approach, so further confusion was prevented. Hanging down and peering in through the top of the window into Nabiki’s homeroom, Ranma eavesdropped on the meeting. Akane had gone with the copies, both to keep an eye on them, and to act as Kuno’s “impartial witness” while some poor helpless slob, that is Hikaru Gosenkugi, was nabbed by Kodachi to serve as hers.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six came into the middle of the room and stood in front of Nabiki. She was seated at the teacher’s desk with a large lock box at her elbow. A group of her factors were lined up behind her.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“So, I see you wanted to make this absolutely clear,” she began without preamble, seeing the clones standing uncomfortably between the two. She looked at them for a moment and then turned to Akane. “Does that look like Ranma and the Pig-tailed-girl to you?” Akane nodded. Nabiki repeated the question to Gosunkugi, who eeped and nodded rapidly. “And do you both agree that they are present here, side-by-side, in the same place at the same time?” More nods. Nabiki stood then. “Good. I think that satisfies the terms of the bet. If the rest of you would please clear out of the room, Kuno Tatewaki and Kuno Kodachi have private business to conclude with me.” With surprise, everyone began to file out of the room. The Kunos’ looked reluctant to allow the objects of their mixed obsessions leave their sight, but business was business. It was quite a coup to win a bet with Nabiki. They had to savor their moment.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Once the room was cleared, the factors having dropped the blinds and sealed the windows and doors before exiting, Nabiki cleared her throat and pushed the lock box forward. “Two million yen. Feel free to count it and divide it amongst yourselves.” She inserted the key, and opened the lid. Ranma adjusted his position until he could peer through a crack in the blinds. There on top of the money was a manila file folder. Nabiki quickly gasped and snatched it away. “Ah, heh. That was not part of the pay off,” she quickly explained, trying to shove the file into her school bag. Prominently lettered on the front, were the words, “Ranma/Pig-tailed-girl” in bold letters.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siblings caught the writing as the folder slipped out of sight.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is that, pray tell,” Kuno inquired.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Nabiki looked at him. “I’m sorry? What are you referring to?”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“That file. It appears to have something to do with my beloved goddess, and that foul sorcerer, Saotome,” he elucidated.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too would like to know what important information you have about them, so carefully locked away,” Kodachi importuned.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“Oh. This?” Nabiki pulled out the folder again. “It’s nothing really. I mean, you surely would not be interested in knowing why those two are in love with each other,” she waved her hand, as if the very idea was preposterous. “Or how to break them apart,” she added, nonchalantly.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would beg to differ. If you possess such information, I would desire greatly to know of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am sorry, Kuno-chan,” Nabiki sighed and looked down. “This information was very difficult to obtain. Just covering the costs of obtaining it would be exorbitant. I certainly could not just give it away. Please, just take your money, and we’ll pretend this other matter never came up.”</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Kodachi’s eyes narrowed and her nimble fingers produced a ribbon, which snapped out and plucked the folder from Nabiki’s hands. Nabiki stood there in surprise, staring over at Kodachi as she flipped the folder open and looked inside. A moment later she crumpled the folder in anger and glared at Nabiki.</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deceitful little peasant! There was nothing in that folder!”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Nabiki blinked. “Of course not. I wouldn’t write such valuable information down,” she scoffed and tapped her temple. “The information is all up here. The folder was just to remind me from time to time so I didn’t forget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“How disgustingly clever,” Kodachi pouted.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hate you,” Kuno calmly informed Nabiki.</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am so glad,” she returned, eyes half lidded.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“Clearly, I cannot dismiss the possibility of learning, at long last, how to free my beloved Pig-tailed-goddess from the sordid clutches of that demon, Saotome. Whatever the costs you incurred to obtain this priceless information, I shall repay you ten fold, were you to disclose to me the salvation of mine heart.”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too should pay any price to break the power of that lewd wench over the heart of my dear Ranma-sama,” Kodachi seconded.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“Well, Kuno,” Nabiki sighed, “you are correct in that this information is priceless. But to offer ten-fold the costs to me to obtain it is indeed generous. Perhaps too generous.”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“Surely I can afford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“Yes! How great were these expenses?”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“Ironically,” Nabiki dragged it out. “The total comes to two-million-yen,” she finally announced, dramatically, pointing her finger at Kodachi.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siblings turned to gape at each other. Turning back to Nabiki, they gulped and pulled at their collars. “Ah,” Kuno began, sweating. “Indeed, that is quite an investment to make in such a worthy pursuit. Alas, as I have seen with mine own eyes, it is imperative that I intervene with great haste to preserve the chastity of my fair maiden. Twenty-million yen is a sizeable sum…”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“Forty-million,” Nabiki interrupted calmly.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“Ah, yes. Forty-million yen is a handsome sum of cash for a mere student, even one so noble and powerful as myself, to carry upon one’s person.” In the background, Ranma was staring with eyes as big as dinner plates as he watched Nabiki extorting amounts he could only dream of. That much money would be sufficient for a down-payment on a small house, or a decent sized apartment! Kodachi was twitching herself.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Nabiki sighed and looked down. “So. You see, it really is best to just forget about this. There are, after all, other fish in the sea.”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“Hold, Tendo Nabiki. I am a man of my word, and if I say ten-fold, I mean ten-fold,” he bent over and shared a few quiet, terse words with his sister. After a moment he turned back to Nabiki. “I was merely pointing out that it was a great deal of money to produce under such pressing circumstances. I must have that information at once, but I must beg you to allow us to make a down payment, and give full restitution once we have the leisure to adjust our finances.” Kodachi nodded grimly, her teeth clenched and face flushed.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Nabiki raised an eyebrow. “What do you propose?”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Kuno closed the lid of the lock-box and pushed it toward Nabiki. Reaching into his hakama, he withdrew his wallet, and Kodachi did the same. They emptied both on top of the lock box. “We have here two-million-five-hundred-thousand yen. If you would kindly accept this, and our assurances of the rest to come, in exchange for the information forthwith, you would be entirely in our gratitude.”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Nabiki looked down at the money. Outside, there was a distant crash as Ranma lost his toehold and dropped to the ground in shock. Nabiki made a good show of thinking hard. Finally she nodded. “As this is sufficient to cover my own costs, I see no reason not to be generous.” She opened her book bag and pulled out some paperwork. She made some alterations to her usual contract, and presented them to the siblings for review. “Because your offer is so generous, I have waived my usual interest fee on signed debts. The balance shown is seventeen-million-two-hundred and fifty-thousand yen for each of you. Payment is for services rendered, to be left unspecified to preserve the integrity of the information. I will relate to you, in person, what you have requested, and urge you to protect your investment against others who would also desire this information. Is that agreeable?”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Kunos nodded and scanned the documents before signing them.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Nabiki smiled, opening the lock-box and placing the additional cash inside and then sealed it. “Excellent. Now. Listen closely you two,” Nabiki turned to the two of them, collecting the forms and taking a seat behind the desk. They pulled up a couple of chairs and listened intently. “The two individuals you dragged in here earlier,” she indicated Copy-chan and Copy-kun, knowing her audience would make the proper assumptions about their identities, “are both under compulsion. A curse, to be specific, is responsible for their obsession with each other.”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knew it!” the two cried out.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“Yes. Well, it is a strange thing, but stranger things have happened. It is important to note that neither of them is at fault for this. An outside influence is responsible for binding them together. If you were to approach them, under the right circumstances, they will assure you that they have no love for each other. The compulsion upon both of them is for them to find love. Because they share this compulsion, they are drawn to each other, in search of the same thing. They have a great deal more than this in common, so this attraction is reinforced, making it difficult for anyone who truly loves them to draw them away from each other.”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“This is truly extraordinary news!”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“So you are saying that they might be drawn apart by two who love them?” Kodachi’s eyes were shining.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“Oh, it’s not enough to just profess your love. If your affections are false, then the curse will not be satisfied. Only true love can break the spell. That means you must earn their trust! If you threaten one, the other will lash out at you. This is no easy matter to break.” Nabiki was beginning to enjoy this. She doubted the pair could control themselves well enough to overcome their respective psychoses, but they might distract the clones enough for the rest of them to get through the end of the week.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“Clearly, this is a matter of great delicacy,” Kuno pronounced.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“You have given us new hope! Thank you, Tendo Nabiki!” Kodachi spouted. The two rose, positive of the value of this latest investment. It suited their warped minds to think that the path to victory was sure. By pursuing the unlikely path of wooing the objects of their hearts’ desires, and offering no threat to the counterparts of such, they would triumph without resorting to a single blow!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overflowPunct w:val="0"/>
        <w:autoSpaceDE w:val="0"/>
        <w:autoSpaceDN w:val="0"/>
        <w:adjustRightInd w:val="0"/>
        <w:spacing w:line="360" w:lineRule="auto"/>
        <w:rPr>
          <w:rFonts w:ascii="Montserrat" w:hAnsi="Montserrat" w:cs="Arial"/>
          <w:color w:val="000000"/>
          <w:sz w:val="24"/>
        </w:rPr>
      </w:pPr>
      <w:r w:rsidRPr="0001001F">
        <w:rPr>
          <w:rFonts w:ascii="Montserrat" w:hAnsi="Montserrat" w:cs="Arial"/>
          <w:color w:val="000000"/>
          <w:sz w:val="24"/>
        </w:rPr>
        <w:t>Ranma Nibunnoichi - Reflections</w:t>
      </w:r>
    </w:p>
    <w:p w:rsidR="0031037A" w:rsidRPr="0001001F" w:rsidRDefault="0031037A">
      <w:pPr>
        <w:overflowPunct w:val="0"/>
        <w:autoSpaceDE w:val="0"/>
        <w:autoSpaceDN w:val="0"/>
        <w:adjustRightInd w:val="0"/>
        <w:spacing w:line="360" w:lineRule="auto"/>
        <w:rPr>
          <w:rFonts w:ascii="Montserrat" w:hAnsi="Montserrat" w:cs="Arial"/>
          <w:color w:val="000000"/>
          <w:sz w:val="24"/>
        </w:rPr>
      </w:pPr>
      <w:r w:rsidRPr="0001001F">
        <w:rPr>
          <w:rFonts w:ascii="Montserrat" w:hAnsi="Montserrat" w:cs="Arial"/>
          <w:color w:val="000000"/>
          <w:sz w:val="24"/>
        </w:rPr>
        <w:t>A. V. Morgan</w:t>
      </w:r>
    </w:p>
    <w:p w:rsidR="0031037A" w:rsidRPr="0001001F" w:rsidRDefault="0031037A">
      <w:pPr>
        <w:overflowPunct w:val="0"/>
        <w:autoSpaceDE w:val="0"/>
        <w:autoSpaceDN w:val="0"/>
        <w:adjustRightInd w:val="0"/>
        <w:spacing w:line="360" w:lineRule="auto"/>
        <w:rPr>
          <w:rFonts w:ascii="Montserrat" w:hAnsi="Montserrat" w:cs="Arial"/>
          <w:color w:val="000000"/>
          <w:sz w:val="24"/>
        </w:rPr>
      </w:pPr>
    </w:p>
    <w:p w:rsidR="0031037A" w:rsidRPr="0001001F" w:rsidRDefault="0031037A">
      <w:pPr>
        <w:overflowPunct w:val="0"/>
        <w:autoSpaceDE w:val="0"/>
        <w:autoSpaceDN w:val="0"/>
        <w:adjustRightInd w:val="0"/>
        <w:spacing w:line="360" w:lineRule="auto"/>
        <w:rPr>
          <w:rFonts w:ascii="Montserrat" w:hAnsi="Montserrat" w:cs="Arial"/>
          <w:color w:val="000000"/>
          <w:sz w:val="24"/>
        </w:rPr>
      </w:pPr>
    </w:p>
    <w:p w:rsidR="0031037A" w:rsidRPr="0001001F" w:rsidRDefault="0031037A">
      <w:pPr>
        <w:spacing w:line="360" w:lineRule="auto"/>
        <w:rPr>
          <w:rFonts w:ascii="Montserrat" w:hAnsi="Montserrat" w:cs="Arial"/>
          <w:sz w:val="24"/>
        </w:rPr>
      </w:pPr>
      <w:r w:rsidRPr="0001001F">
        <w:rPr>
          <w:rFonts w:ascii="Montserrat" w:hAnsi="Montserrat" w:cs="Arial"/>
          <w:color w:val="000000"/>
          <w:sz w:val="24"/>
        </w:rPr>
        <w:t xml:space="preserve">Part </w:t>
      </w:r>
      <w:r w:rsidRPr="0001001F">
        <w:rPr>
          <w:rFonts w:ascii="Montserrat" w:hAnsi="Montserrat" w:cs="Arial"/>
          <w:sz w:val="24"/>
        </w:rPr>
        <w:t>Eight: Secrets and Revelations</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Nabiki stood and collected her things as the Kuno siblings rushed out of the classroom in search of Ranma and the Pig-tailed-girl. Her factors trickled in as the psychotic pair bounded down the hall. Nabiki accompanied them to a secure room where she could redistribute the cash she had used to bait Tatewaki and Kodachi. Once the betting and lottery pools, as well as the dojo’s mortgage funds, were restored, she locked the cash-box and stashed it where it belonged. Because of the urgency of the situation, she had allowed her factors a much greater glimpse into her financial practices than normal, but they would not be her trusted factors if she did not have enough on them to ensure they could be trusted. That was not all she had to threaten them with either. It was amazing to realize how much collateral she got out of holding both debts and family influence over Ranma Saotome. Of course, that was like owning a gun. She never intended to use it, and if she ever needed to, she probably would not have time. A gun was also a lot safer to mess with.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Angels looked down on Nabiki and shuddered.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Nabiki sneezed. Her train of thought suddenly broken, she found herself wondering about Ranma. By her own standards, she was doing him several favors, and the Kunos were kindly footing the bill. Would her one-day-brother-in-law appreciate it? Or even realize it? No doubt she would have to explain how, by exploiting the presence of the copies, she had managed to divert the twice unwanted attentions of Kuno and Kodachi while also distracting the copies from their obsession with each other, and its inevitable drift toward him.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for his part, had missed the conclusion of Nabiki’s little meeting, and had no idea what was coming. All he had managed to overhear suggested that Nabiki was offering to sell them information about his curse, and of course the pair were so dense it never worked. Just the same, he would play along again, and see if the cost of learning it made the truth go down any better. So, when the siblings spotted him entering the school and rushed over toward him, he resisted the urge to flee. Their faces were unusually sober, if typically determined, and they slowed to a walk before reaching him. Ranma felt his optimism rise as, for once, it looked like they intended to be civil.</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“Saotome,” Kuno greeted him, putting a hand on his sister’s shoulder to restrain her more enthusiastic greeting. She glanced at him, and decided to let him speak. “It has come to my attention that you are bound to the Pig-tailed-girl by a curse. Is this true?”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“Kuno-sempai, I…” Ranma could not help his surprise. “I… that is, yes. This has always been the case. I am sorry,” he bowed, amazed that the upper-classman seemed to understand and yet had not blown up over it.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“To think that this matter could be resolved so simply with words,” Kuno mused aloud. “Tell me this then. Is it also true that you do not love the Pig-tailed-girl?”</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“Of course not! Don’t be ridiculous!” Ranma denied on pure reflex. He straightened in growing confusion. If Kuno understood the curse, that was a very strange question to ask. Then again, the kendoist always spoke in an absurd manner.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see. Truly this is most enlightening. Pray tell, would it be reasonable to say that you would even try to rid yourself of 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stared at him. It was probably too much to ask that Kuno understood perfectly. Maybe he thought that the curse was like some form of possession. Ranma shrugged, “I guess you could say I’ve been trying to get rid of her since I was cursed. I’ve tried all sorts of stuff, but nothin’ seems to ever work. It’s done nothing but get me into trouble.”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Kuno nodded regally. “If this is the truth, then, I can see no other option but to forgive our rivalry. Forsooth there is no need for us to quarrel in this matter. Indeed, I see now that you are a helpless victim, and I assure you I will stand by your side in this matter. Alas, to be bound to a woman against one’s will is to have all the joys and mysteries of womanhood become as ash, a hateful condition.”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 actually flinched at how… insightful… that comment seemed.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Kodachi spoke up, “My poor Ranma-sama. To have that deceitful embodiment of femininity imposed upon you. That her presence denies you the love of a true woman, such as myself, is tragic!” She slipped into a dramatic pose, biting on a handkerchief while tears flowed down her cheeks. Ranma found himself sweating nervously and backing carefully away from them.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“Well, uh” he rubbed the back of his head. “I am glad you understand now. Uh. I have to get to class. Excuse me.” He edged around them and then rushed around a corner, headed towards the stairwell. He almost ploughed though a group of girls crowding the bottom of the stairs. As he skidded to a stop, one of them casually opened a bottle of water and tipped it over his head. As he changed, they all sagged and sighed.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“It’s just Ranma. The other one must have already gone to class,” the girl with the water bottle moped. As one, they turned and went up the stairs. Ranma, fuming, turned and raced for the nearest bathroom. She did not want to be a girl for the rest of the day. Naturally, she had forgotten about the Kunos. She noticed them as they rushed forward to block her path.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“Pig-tailed-girl! Wait!” Kuno implored.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is it now?”</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Kodachi pushed her brother out of the way. “We beg your pardon. We simply need to converse with you a moment.”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Ranma’s eyes narrowed, and her face went blank. It had been too much to hope that she could get away before the siblings started to go all weird on her again. Taking a deep breath, she motioned them to speak, “Go 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“Only recently, my brother and I have become aware of your curse,” the gymnast began, pausing as Ranma-chan covered her face with her hand and sighed. Interpreting this as a gesture of shame, Kodachi’s eyes widened. It was, in her mind, the most feminine thing her rival had ever done. For the first time, her mind allowed her to recognize the many, vehement protestations she had made against having a relationship with Ranma. </w:t>
      </w:r>
      <w:r w:rsidRPr="0001001F">
        <w:rPr>
          <w:rFonts w:ascii="Montserrat" w:hAnsi="Montserrat" w:cs="Arial"/>
          <w:i/>
          <w:iCs/>
          <w:sz w:val="24"/>
        </w:rPr>
        <w:t>Perhaps</w:t>
      </w:r>
      <w:r w:rsidRPr="0001001F">
        <w:rPr>
          <w:rFonts w:ascii="Montserrat" w:hAnsi="Montserrat" w:cs="Arial"/>
          <w:sz w:val="24"/>
        </w:rPr>
        <w:t xml:space="preserve">, she thought to herself, </w:t>
      </w:r>
      <w:r w:rsidRPr="0001001F">
        <w:rPr>
          <w:rFonts w:ascii="Montserrat" w:hAnsi="Montserrat" w:cs="Arial"/>
          <w:i/>
          <w:iCs/>
          <w:sz w:val="24"/>
        </w:rPr>
        <w:t>I have misjudged her</w:t>
      </w:r>
      <w:r w:rsidRPr="0001001F">
        <w:rPr>
          <w:rFonts w:ascii="Montserrat" w:hAnsi="Montserrat" w:cs="Arial"/>
          <w:sz w:val="24"/>
        </w:rPr>
        <w:t xml:space="preserve">. Taking a more comforting tone, she continued, “I don’t mean to rub your face in it. It is obvious now that you resent your curse.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“How should I put this?” Kodachi interrupted herself. “Do you love Ranma?” Before her, the red-hair girl straightened, shifting instantly from “maidenly shame” to righteous indignation.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“I’ve told you before, I am Ranma!” Ranma-chan snarled.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Kodachi’s eyes widened again. She snapped her fingers, </w:t>
      </w:r>
      <w:r w:rsidRPr="0001001F">
        <w:rPr>
          <w:rFonts w:ascii="Montserrat" w:hAnsi="Montserrat" w:cs="Arial"/>
          <w:i/>
          <w:iCs/>
          <w:sz w:val="24"/>
        </w:rPr>
        <w:t xml:space="preserve">That’s right, she has the same name as Ranma! </w:t>
      </w:r>
      <w:r w:rsidRPr="0001001F">
        <w:rPr>
          <w:rFonts w:ascii="Montserrat" w:hAnsi="Montserrat" w:cs="Arial"/>
          <w:sz w:val="24"/>
        </w:rPr>
        <w:t>This fact had been revealed at the Rhythmic Gymnastics Martial Arts Championship, the week after she had first encountered them.</w:t>
      </w:r>
      <w:r w:rsidRPr="0001001F">
        <w:rPr>
          <w:rFonts w:ascii="Montserrat" w:hAnsi="Montserrat" w:cs="Arial"/>
          <w:i/>
          <w:iCs/>
          <w:sz w:val="24"/>
        </w:rPr>
        <w:t xml:space="preserve"> How incredibly awkward! Still, Saotome is a fairly common family name, and anyone who dared to give their child a name like “Wild Horse” would naturally assume it was unique. </w:t>
      </w:r>
      <w:r w:rsidRPr="0001001F">
        <w:rPr>
          <w:rFonts w:ascii="Montserrat" w:hAnsi="Montserrat" w:cs="Arial"/>
          <w:sz w:val="24"/>
        </w:rPr>
        <w:t>Shaking her head, she moved past that, “Of course, of course. You must forgive me, I am in the habit of being very vexed at you and refusing to call you by the name I reserve for my delicious Ranma-sama!”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Kuno elbowed his sister in the ribs, stopping her from deviating into one of her fits of romantic excess.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Clearing her throat, while the red-haired girl stared at her, she tried once more to think of a way to address her question. “Surely, you understand that I am referring to the boy Ranma? I mean, you honestly can’t kiss him and pretend that he doesn’t exist, now matter how bizarre the circumstances that brought you together!”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 wilted, but could not let this pass, “First of all, Ranma is MY name and he has no rights to it,” she growled. The addition of the copies did complicate the matter. She was beginning to understand why Kuno and Kodachi were after her for more of an explanation. That was something she really did not want to talk about, but if they had already heard about the boy jumping her in the bathroom they already knew the worst. Squaring her shoulders, she tried to set the record straight. “Second, he got to me when my guard was down. </w:t>
      </w:r>
      <w:r w:rsidRPr="0001001F">
        <w:rPr>
          <w:rFonts w:ascii="Montserrat" w:hAnsi="Montserrat" w:cs="Arial"/>
          <w:i/>
          <w:iCs/>
          <w:sz w:val="24"/>
        </w:rPr>
        <w:t>He</w:t>
      </w:r>
      <w:r w:rsidRPr="0001001F">
        <w:rPr>
          <w:rFonts w:ascii="Montserrat" w:hAnsi="Montserrat" w:cs="Arial"/>
          <w:sz w:val="24"/>
        </w:rPr>
        <w:t xml:space="preserve"> kissed </w:t>
      </w:r>
      <w:r w:rsidRPr="0001001F">
        <w:rPr>
          <w:rFonts w:ascii="Montserrat" w:hAnsi="Montserrat" w:cs="Arial"/>
          <w:i/>
          <w:iCs/>
          <w:sz w:val="24"/>
        </w:rPr>
        <w:t>me</w:t>
      </w:r>
      <w:r w:rsidRPr="0001001F">
        <w:rPr>
          <w:rFonts w:ascii="Montserrat" w:hAnsi="Montserrat" w:cs="Arial"/>
          <w:sz w:val="24"/>
        </w:rPr>
        <w:t>. It makes me sick to think about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“So, you don’t love him? You want nothing to do with him?”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“No way! Absolutely not!” Ranma-chan raved.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stood there, bristling in indignation before the siblings. They exchanged a look and nodded.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“Very well. I think you for indulging our curiosity. Perhaps my feelings toward you have been misplaced,” Kodachi concluded, bowing. Nabiki’s claim had been established by both participants, or so they assumed. Nothing more needed to be said until she and her brother came up with a plan to deal with this unholy union of Ranma and the Pig-tailed-girl. They turned and walked calmly away, leaving Ranma-chan standing there feeling strangely unsettled. Then the bell for the first afternoon class rang, and she was racing upstairs, forced to report late and as a girl.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Believing that the long misunderstandings with Kuno and Kodachi had finally been cleared up, Ranma spent the rest of the school day in a cheerful mood. While most of his fellow students, including Akane and Ukyo, were mystified about the change, many of them attributing it to things that would cause Akane to knock Ranma clear to Jupiter, the copies themselves were encouraged by it. During the class breaks, they pulled Ranma off into a corner to argue their case. They were only partially successful, because their attempts to explain their investigations into the topic of making love were cut off instantly. They did manage to explain that they had learned that they had been going about things the wrong way. Intrigued, Ranma listened to their rationale for the scene before lunch. Explaining that they had put aside the matter of making love to focus on earlier steps, like dating and flirting, and agreed to take precautions to avoid mistaking Ranma for one of them, they asked for permission to try an official date, since their unofficial date had produced unintended results.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After clarifying that the pair did not intend to dive straight into making love, Ranma decided that allowing them to date might be a reasonable solution. If the two could be trusted to go off alone together, and not do anything too serious, he just might get a bit of a break. Of course his own experience with dating was a bit eccentric. Because making out and heavy petting were also part of foreplay, and foreplay was part of making love, they neglected to introduce them as features of the normal dating process in their minds.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With his limited understanding of the couple’s intentions, Ranma went over to Akane and filled her in on the plan. Ranma had decided to let the clones have the afternoons free for dating purposes. Akane, suspicious of anything boy-girl oriented, questioned this idea, but eventually relented. Spending twenty-four hours a day keeping an eye on the clones was too much to bear. She agreed to the plan on the “no-making-love” stipulation. The copies welcomed this official sanction and found it easy to contain themselves for the remainder of school. At the end of classes, Akane suggested they stop Nabiki before she went home and pick up their “commissions” so they could pay for their date. Curious, they followed these instructions, amazed when Nabiki casually handed them twenty-thousand-yen and warned them not to spend it all in one place with a sly smile.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“What’s this ‘commission’ thing all about?” Ranma-chan demanded, unable to believe Nabiki had given money away without any kind of loan agreement or conditions.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“Hmm? Oh, did I forget to explain this to you?” Nabiki grinned. Ranma narrowed her eyes and crossed her arms. Nabiki pulled out her ledger and opened it. “As you know, I am an entrepreneur. I see opportunities to make money, and grab them. From time to time, this means marketing a sellable commodity. I can’t make money off of people without giving something back, right? People would say I was using them if I did that.” Ranma stared with growing scorn.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“Are you callin’ me a commodity?”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You’re my most profitable venture!”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“Ah, so. And this ‘commission’ business?”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“Well, technically, you earn a two percent share of the net profits, on deposit with me, since you have numerous debts and expenses I am required to manage,” Nabiki smiled.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just gave them money! You never give me money!”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“They asked for it. You can’t blame me if you never pick up your commission. Don’t worry, that money is working for you. Working very hard,” Nabiki emphasized with big eyes and much nodding.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the hell is that supposed to mean?”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 means, after deducting the minimum payments from your outstanding debts, you own shares in a number of business ventures managed by me.” Nabiki looked at Ranma with the pride of a great financial wizard lauding the merits of an excellent portfolio.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don’t even know what you’re talking about! Do I get money from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“Huh! Well, if you think you can manage it better than me, I suppose you do. Do you want to liquidate or just collect your week’s disbursement?”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“Uh. That liquid thing… No offense, but that sorta thing kinda rubs me the wrong way. I guess that week thing, that’s what you gave them, right?”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“Pretty sharp, Ranma-chan! Might be some hope for you yet!”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“Uh. Sure. Is it a lot?”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could say that today has been a very profitable day, so, yeah. It’s pretty decent. Of course, I can’t give you all of it, because I still have to collect payment, but I can give you an advance. That alright?”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don’t know. Whenever I talk money with you, I feel like there’s someone behind me with a skinning knife. Are you sure this isn’t going to cost 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“Relax, Ranma! For once you’re in the black. Avoid any serious property damage this week, and you’ll be fine,” Nabiki assured him. “Here. That’s fifty-thousand-yen. Now, go on, have fun.”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“Uh. Wow. Thanks, Nabiki,” Ranma looked at the wad of money in her hands with awe. Nabiki smiled at him, and walked outside, whistling cheerfully. The crowd that stood around them while this conversation occurred hung their heads and wandered after her to find out who won the lesser bets in the pool.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Nabiki was just happy. Most of the school knew she paid kick-backs to people she profited off of, but Ranma had never collected. She had bet half the school that Ranma would not even inquire about his share of the loot unless someone pointed the option out to him. It had paid off in two ways, since anyone who placed a bet would not dare mention the system to him, and in the end, because half the school had bet heavily that he would figure it out on his own. The other bets had been over how long it would take him, one way or the other, to get his first kick-back. Those bets had been by random lottery, since Nabiki would not allow anyone to fudge the main bet to collect on a lesser one.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None of this mattered to Ranma. She was suddenly rich, and free of molestation from no less than five people. Happosai was still trapped in the mirror, Kuno and Kodachi were finally clued in (or at least distracted from her), and the copies were off on a date. She grabbed Akane and dragged her away at top speed, seeking out her favorite restaurant and ice cream parlor before the cash could burn a hole in her pocket.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Nabiki remained in front of the school until the Kuno siblings made their next appearance. They greeted Nabiki formally, but with less than characteristic coolness. Having verified her story, they felt no qualms about going with the middle Tendo daughter to the bank to complete the transaction started during lunch. They escorted her to the bank, courtesy of a ride in the family limo. After forty-five minutes, Nabiki was forty-million-yen in the black and feeling generous. She suggested the three of them stop for coffee, so she could give them a free update on the Ranma/Pig-tailed-girl situation. Naturally, the siblings took her to a high class café and picked up the tab.</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Sipping her coffee, Nabiki glanced over the rim of the cup at the pair. They were too wired to enjoy their own drinks, so she decided to get right to business. “I assume you caught each of them alone and verified my information,” she began, knowing from her spies at school all about their confrontations with Ranma. The boy-girl was so ingenious, she could always rely on him to give people the right wrong impressions. “I caution you, however, that the matter is often more difficult. They do have very excitable personalities, and rise instantly to a challenge, so it is important to be very discrete with them, or you will end up in a fight as fast as you can blink.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important thing to remember is that they are in love with the idea of being in love. Obsessed with finding someone to love them. When they’ve been together, this is sort of reinforced,” she took a sip and studied the pair. They were listening intently. “My advice is to proceed calmly. They’re both pretty honest when you are civil with them, so if you ask them, they’ll give you an honest answer. You want to challenge the basis of their ‘love’ for each other. Get them to admit that it’s a compulsion.”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“Yes. Those were my thoughts on the matter,” Kuno nodded.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“Is there anything else you can tell us?” Kodachi entreated.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“Well, just that the two of them went off on a date after school,” Nabiki took another sip as the pair bolted out of the restaurant. Very casually, she began nibbling at her double-chocolate fudge cake between gulps of coffee. As she was finishing her treats, the siblings returned to the café and settled across from her at the table. She looked up and smiled patiently.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Kuno regained his breath and asked, “You would not, perchance, know where they have embarked on this perilous venture, would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have a few ideas,” she offered, rising from her seat.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Even though Hiroshi and Daisuke had provided a veritable catalogue of suitable dating spots, Copy-chan and Copy-kun had wordlessly agreed on a trip to the park. As most of the student body of Furinkan suffered from perpetual losses in Nabiki’s betting pools, the park was a popular destination for young couples. The copies noticed the abundance of paired activity and spent a while wandering the park and observing. After a couple of circuits, they had begun to get a fair notion of what flirting entailed. In some respects, it was almost more fun to watch than to perform, because the reactions were so interesting. After careful consideration, and much debate, the couple decided that flirting consisted largely of working up the nerve to initiate and sustain physical contact. It was not unlike feeling out an opponent in a combat. Move too soon, or too quickly, and you get hit. Move too late, and the opportunity was gone. As most of those observed seemed to be easily distracted, the clones concluded that part of the difficulty of dating was a lack of discipline and perception. </w:t>
      </w:r>
    </w:p>
    <w:p w:rsidR="0031037A" w:rsidRPr="0001001F" w:rsidRDefault="0031037A">
      <w:pPr>
        <w:spacing w:line="360" w:lineRule="auto"/>
        <w:ind w:firstLine="720"/>
        <w:rPr>
          <w:rFonts w:ascii="Montserrat" w:hAnsi="Montserrat" w:cs="Arial"/>
          <w:sz w:val="24"/>
        </w:rPr>
      </w:pPr>
      <w:r w:rsidRPr="0001001F">
        <w:rPr>
          <w:rFonts w:ascii="Montserrat" w:hAnsi="Montserrat" w:cs="Arial"/>
          <w:sz w:val="24"/>
        </w:rPr>
        <w:t xml:space="preserve">For them, reading another’s body language was a well developed talent. If they had actually endured Ranma’s upbringing, they would have called it a skill. However, the awkwardness of flirting had its endearments. There was an element of play in it, and quite clearly the flirting couples were having fun despite their frustrations.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Once they had their fill of observation, they filed most of it away and sought out a private spot to pursue the art of making out. As they had discovered in the school yard, making out did give their bodies ideas about what to do next, as kissing and hugging led to caressing. By natural progression, caressing would inevitably lead to more intimate exploration, under the right circumstances, which explained why getting a partner alone was so important in making love.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Remembering that talking was a big part of dating, they shared their thoughts and impressions about what they were doing and how it felt as they proceeded to make out. Naturally, they followed the traditions of their art, drawing parallels between techniques designed to hurt, incapacitate or kill an opponent and a new frontier of techniques to please, enthrall and… could there be an outcome as powerful, as profound as death, in the art of making love? If the parallels of pain and pleasure were anything to go by, it seemed almost plausible that the art of love could some how sow life, to balance the art of war’s potential to sow death. For two who felt in their bones their capacity to destroy people, the capacity to create people was staggering in its implications.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am really startin’ to hate not havin’ a clue,” Copy-kun grumbled.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“It’d be nice to know more about how the world works,” Copy-chan agreed. “Imagine the shock if we’d blundered ahead and accidentally created a person? I mean think about it, the Art makes one very skilled at destroying people, but anyone can blunder into killing someone entirely by accident. In fact, it’s a lot more likely if you don’t know what you’re doin’! It’s a good thing people were messin’ with us or we might have… uh… er… what’s the opposite of being killed?”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“Um. Being born, I think,” Copy-kun searched his mind.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“Right! So, there you have it. If they hadn’t stopped us, then next thing you know, bam! Someone gets born!” Copy-chan shook her head. Birth and death were pretty abstract concepts for her, since she’d never been close to seeing or doing either. It really surprised her that her head had not contained any warning that making love could have such an outcome. That association was only there for something filed under sex. Since she had not been thinking of birth, and it did not take any thought to recognize that she was a girl, she had totally missed that warning.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blinked. She ran through her thoughts again. Closing her eyes and gripping her head in one hand, she struggled to make sense out of the tangle of ideas she had inherited. Sex had a lot of strange associations past the principle meaning she found, the difference between male and female. Now she looked through them. The one she had tripped over was some vague warning which had been a bit perplexing. Like, what makes a girl a girl is her sex. If a girl has sex, she can get pregnant. Pregnancy leads to birth. By that logic, a girl ought to spontaneously produce babies, and therefore the whole chain of association was filed under “irrational”. There was no preexisting “make love” area of thought, because the whole notion of making love had come to her when she first wondered how to find love. That led her to investigate “making love” and reach this latest idea. With a click, the strange associations with “sex” all clicked into place, and the world turned on its ear.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Copy-kun stared at her, as her eyes bugged out and her mouth flapped in wordless epiphany. She grabbed the front of this shirt, shaking him, trying to will him to understand this revelation too.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is it!? You’re scarin’ 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“It… it’s sex!” she gasped. “Sex is the opposite of killing! Sex is making love! Sex is… is… ohmigod!” she covered her mouth as hundreds of things that she did not remember hearing suddenly became understood.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Unable to understand her hysterics, Copy-chan leaned back. Sighing and closing his eyes, he asked himself what could be so exciting about sex. A girl’s a girl, a boy’s a boy. Big deal. Gears began to whir. A few minutes later, he was gasping along with her, as his mind dutifully unraveled the mystery of life. Thus, it was to the sight of the pair of them, sprawled on the ground, eyes wild, breath coming ragged, hair standing on end while they muttered about sex, that Nabiki, Kuno and Kodachi finally intruded.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Nabiki raised an eyebrow. “Who dropped the bomb?”</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“Sex!” Copy-chan shouted at her, her face full of meaning.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“…Drugs and rock and roll,” Nabiki muttered, taking the opening impulsively. “You look like you’re about to fall off the planet, Copy-chan. Take a deep breath and tell me what’s got you so excited.”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“Sex!” Copy-kun grabbed Nabiki’s leg, looking up at her feverishly.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“Down boy. I don’t do requests.”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“They’re raving,” Kodachi muttered, twisting away in dismay, arms and legs bent as if she were contemplating running away in haste. She then marched over to Copy-kun and pried his hands off of Nabiki. “Oh, Ranma-sama, so distraught by this vile compulsion, you would grab anything to pull yourself away! How noble!” As she moved to glomp him, Copy-chan reached out and snagged his pig-tail, snatching her better half out of the gymnast’s hands.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For a moment, everyone stood still.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copies, remembering the Kuno siblings attacking them earlier, quickly collected their wits and got to their feet. Though they appeared to just be standing there casually, Kuno, Kodachi and Nabiki all recognized that the martial artists were on guard. Kodachi composed herself, remembering that she and her brother needed to approach these two cautiously.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Kuno looked the copies up and down, and then proceeded, “Even as the sight of such unbecoming intimacy, as once more I have found you indulging, strikes deep into my wounded heart, know I strive to remember that you cannot help yourselves. Oh, the tragedy, two youths driven into desperate embraces by unholy powers! Verily, the Heavens must tear asunder and weep at this atrocity.” Kuno raised his hand and pointed at the couple. “Oft I have struck out in ignorance, and e’en now you cringe, forced by passions you cannot control to stand against me. But hear this, I am here to help, not harm.”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“Huh?”</w:t>
      </w:r>
    </w:p>
    <w:p w:rsidR="0031037A" w:rsidRPr="0001001F" w:rsidRDefault="0031037A">
      <w:pPr>
        <w:spacing w:line="360" w:lineRule="auto"/>
        <w:rPr>
          <w:rFonts w:ascii="Montserrat" w:hAnsi="Montserrat" w:cs="Arial"/>
          <w:sz w:val="24"/>
        </w:rPr>
      </w:pPr>
      <w:r w:rsidRPr="0001001F">
        <w:rPr>
          <w:rFonts w:ascii="Montserrat" w:hAnsi="Montserrat" w:cs="Arial"/>
          <w:sz w:val="24"/>
        </w:rPr>
        <w:tab/>
        <w:t>“Laying in on a little thick, aren’t you, Kuno-chan?”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remind you two that your love is but a folly, a crass compulsion that drives you in search of salvation in love’s arms,” Kuno blathered on, ignoring Nabiki. “Is this not true?”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“Uh, do you have any idea what he’s talkin’ about?” Copy-kun turned to look at Copy-chan. She looked back and shrugged. The boy looked back at Kuno and tried to unravel his archaic speech. “Oh,” Copy-kun snapped his fingers. He leaned close to Copy-chan and whispered, “This is what Ranma was talking about last night. How it’s the ghost of the noble woman is makin’ us look for love.”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tilted her head and nodded, before looking back at Kuno. “Yeah, that’s pretty much true. What’s your point?”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“Has this unnatural attraction not brought down upon you nothing but hardship and frustration? Would it not be wiser to abandon a relationship defined only by obsession and compulsion to embrace a truer love?”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“I’m not sure we’re following you. What do you mean?”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mean, to free you both from your accursed relationship, my sister and I wish to offer our love. Allow us to be the means by which this curse might be lifted,” Kuno offered. Kodachi stood beside him and nodded.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my dear brother is trying to say, is that we wish to date with you. Is it not true that all you require is to find someone to love? Someone to love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“Uh. That is the idea,” the copies murmured.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“Have you found love together?”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“Dunno. Still tryin’ to figure out what love is.”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“Then let us help you,” the Kunos begged.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Once more the copies exchanged looks. Their initial impressions of the siblings were not terribly appealing. At the same time, they were both healthy, attractive and passionate individuals. The intensity of their advances had put the copies off. Then again, people had run from them for their own overtures. Copy-chan had more experience with rejection, since her opposite had only come on to Ranma. She had wondered why people ran from her, and here she had been running from unwanted attention herself. She had not thought about it, and sensed that might be true of most people. Clearly, dating and flirting really were necessary. She grabbed Copy-kun and shared her thoughts with him.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“If you think about it, it’s not a bad idea to give them a try. I still remember what Ranma said about us. I don’t want to stop learning with you, but we might learn something more in outside relationships. I mean, they say they love us. It might be a bad idea to turn our backs if it’s the real thing,” she argued. Like herself, Copy-kun seemed stumped by the proposal.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“If you wanna give it a try, I guess I don’t mind,” he finally gave in.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Turning back to the siblings, they agreed to try dating Kuno and Kodachi. The siblings erupted into instant celebration, grabbing Copy-chan and Copy-kun and dancing around the little clearing with them. While a little disturbed by the outburst, and the glomping, they reminded themselves that they had been forced to learn restraint themselves. The Kunos were probably very inexperienced. Putting smiles on their faces, straining for patience, the copies tried to share in their new partners’ enthusiasm.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Ranma Nibunnoichi - Reflections</w:t>
      </w:r>
    </w:p>
    <w:p w:rsidR="0031037A" w:rsidRPr="0001001F" w:rsidRDefault="0031037A">
      <w:pPr>
        <w:spacing w:line="360" w:lineRule="auto"/>
        <w:rPr>
          <w:rFonts w:ascii="Montserrat" w:hAnsi="Montserrat" w:cs="Arial"/>
          <w:sz w:val="24"/>
        </w:rPr>
      </w:pPr>
      <w:r w:rsidRPr="0001001F">
        <w:rPr>
          <w:rFonts w:ascii="Montserrat" w:hAnsi="Montserrat" w:cs="Arial"/>
          <w:sz w:val="24"/>
        </w:rPr>
        <w:t>A. V. Morgan</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Part Nine: The Double Date of Doom</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The shopping district of downtown Nerima had a pleasant, outdoor mall kind of feel. Bordering one end of the largest park, a number of establishments could offer a pleasant view out their windows, or from the small tables placed on the sidewalk. The Kuno siblings had taken advantage of this to enhance the mood on their dates. Copy-chan sat across from Tatewaki at one table, and glanced occasionally over his shoulder, and that of his sister sitting with her back to them at the next table, to look at Copy-kun. His look of frustration was a mirror of her own. She sighed. The double date had started harmlessly enough. The respective couples had walked through the park, bought treats from street vendors, and now shared desserts at the ice cream parlor, while Copy-chan and Copy-kun tried to participate in the Kuno dominated conversations.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“Kuno…” she tried once again to interrupt his tirade.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“…there I stood, sword in hand as they came at me. One after another!” he prattled on, describing some epic battle that seemed to unfold in a realm far removed from reality.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“Oh-ho-ho-ho-ho!” Kodachi’s voice briefly drowned him out, while both copies cringed in pain at her laugh. “The silly girls cowered before me, none daring to rise up. I say to you, how utterly plebian! To dare presume to meet me in equal combat in the gymnasium! But there was no danger now, I had shown them the error of such presumption!”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“But… aren’t students supposed to compete in school competitions?” Copy-kun managed to insert, while she was taking a breath.</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struck a mighty blow! The knave cowered as his bokan shattered before my astonishing skill!” Tatewaki’s voice rose in volume, drowning out his sister’s response to Copy-kun. “Yea, with the defeat of their champion, they hung their heads in shame and groveled before my majesty!”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Copy-chan rolled her eyes. Her patience was running out. Standing, she made to excuse herself, but Kuno was out of his seat, his arms crushing her to his body. The air whooshed out of her lungs, and she could not draw a breath while in his grip. Straining to look up, as her vision began to waver, she noticed the look of intense passion on his face. </w:t>
      </w:r>
      <w:r w:rsidRPr="0001001F">
        <w:rPr>
          <w:rFonts w:ascii="Montserrat" w:hAnsi="Montserrat" w:cs="Arial"/>
          <w:i/>
          <w:iCs/>
          <w:sz w:val="24"/>
        </w:rPr>
        <w:t xml:space="preserve">Does he think I was jumping into his arms in awe of his “masterful victory”? </w:t>
      </w:r>
      <w:r w:rsidRPr="0001001F">
        <w:rPr>
          <w:rFonts w:ascii="Montserrat" w:hAnsi="Montserrat" w:cs="Arial"/>
          <w:sz w:val="24"/>
        </w:rPr>
        <w:t xml:space="preserve">she gasped. His hands were crawling over her as she struggled weakly in his arms. As his fingers clenched on her ass, she somehow found the strength to break his hold and step back.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“Watch the hands, jerk!” she bellowed, sucking in a decent breath.</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“Ah, my fiery goddess, you are so shy!” He lunged forward again.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tried to jump back, but moved with such shock she could have cleared a rooftop. If, that is, Kuno had not succeeded in wrapping his arms around her waist, planting the kiss intended for her lips right in her bosom. “Kyaaaaaa!” she wiggled and pounded on his head, trying to make him stop. Beside her, she heard the distinct sound of bodies hitting the pavement as Kodachi tackled Copy-kun on his way to help 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“Oofff!”</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Darling!”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“Stopitstopitstopit!” Copy-chan grabbed Tatewaki’s hair and pulled, trying to separate his face from her body.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“Mo, my memmumiph mommeph!” Kuno mumbled through her shirt.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was about to rip the boy’s ears off. Her mind spun, trying to figure out what was going wrong with this whole date. Love struck and fickle, the clones initially responded to the fawning from their dates. It was clumsy, and invasive, but it sort of did follow the pattern of flirting. At the same time, there was nothing comforting about these physical overtures. They kept triggering fighting instincts, identifying the amorous lunging and grabbing as clear submission tactics. There was nothing seductive about it. Hell, when Ryouga had outright pinned her to the street, she had felt more responsive than she did to this!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“Kuno! Let me go!”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“As you wish, fair maiden,” he looked up and grinned. “You have but to give me a kiss and I shall release you.”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She looked down into his eyes and shuddered. The stipulated purpose of this date was to allow the siblings to woo them, to overcome Copy-chan and Copy-kun’s affection for each other. She had come into this primed to be romanced, and maybe a little seduced. However, the constant clinging, the possessive and lewd pawing, like this, panicked her. “This isn’t fun, Kuno!”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don’t be silly. Just one little kiss,” he urged.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“Will you let go! He’s startin’ to scare her!” Copy-kun was shouting into Kodachi’s face. Sparing a glance in his direction, Copy-chan found herself wondering how anything human could be doing such an impressive octopus impersonation. Was Kodachi a gymnast or a contortionist!?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Ranma-sama, fear not for my brother’s Love,” she importuned, straining to paint his face with little kisses. “She is in quite capable hands. As are you!” Her hands wandered, groping and pinching.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“Capable of what! Ite! That hurts you know!”</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snapped her attention back to Kuno as he began nuzzling her belly. Her struggles had allowed her to worm her way up a few inches at a time, but if she continued… and he continued THAT… she did not dare struggle much more. As his face burrowed into her midsection, he found an opening in her shirt. Copy-chan stiffened, her aura exploding out of her, as his tongue darted into her belly button. Her feet instantly found purchase in his gut, as her arms descended in righteous anger. She managed to push away far enough from him that the mallet appearing in her hands came down perfectly on the top of his skull. “Kuno no HENTAI!!!” she screamed.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“Co-chan!” Copy-kun bounced straight up, somehow shedding his Kodachi coating like a film of water, as he reached out to Copy-chan. There was no thought. The outrage, the fear, in her voice hit the “serve and protect” button in his brain. He did not mean to abandon Kodachi; though somewhere deep inside he was glad of an excuse. He had simply scooped Copy-chan into his arms and taken flight before he could remember that they were supposed to be with the Kunos.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“Ranma-sama! Where are you going!? Fight her evil influence! Do it for me!” Kodachi was racing after them, a storm of black rose-petals swirling away from her as she bounded along.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Copy-chan just held onto her counterpart and shuddered. “Don’t listen, just keep going!” she breathed. She hated herself for it. It felt like running from battle. But, the overzealous and obsessive behaviors Tatewaki and Kodachi were prey to were just too alarming. Dating them could not be right if they were beginning to feel threatened by their paramours.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“Saotome! Return at once and unhand my voluptuous vixen!” Kuno was charging along below them, drawing his bokan. “Remember your vows to let us date you!”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“Vows!?” the pair snapped around to glare at him. “Nobody vowed anything! Stop puttin’ words in our mouths!”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“Among other things!” Copy-chan pointed accusingly. That was another thing that was bothering her. Kuno and his sister had bought them lots of wonderful treats, and then proceeded to try feeding them bites. That had been cute once, but the psychotic siblings had started to get “playful”. A few items had tasted too weird for her to trust the next thing he tried to poke in her mouth.</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 gentlemen’s agreement is as solemn as any vow,” Kuno declared.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“You call yourself a gentleman!?” the copies shouted back.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“Why are you interfering, Saotome!? I have posed neither threat nor action against you, yet again you obey the foul compulsion! Do you lack the will to command your own mind!?” the kendoist challenged. That was enough to make Copy-kun whip around and drop to the ground in front of Kuno.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“That’s low, Kuno,” he growled.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blinked in surprise as her opposite shoved her into Kuno’s arms. “What do you think you’re doing?”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“We made an agreement with them. I can’t fight with him. I have to stay out of the way,” he explained, bowing his head in mournful rage. Then, looking up at Kuno with a deadly expression, he added, “Be careful, Kuno. If you hurt her, if you even upset her, I will put an end to this.”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Kodachi, having rushed over to claim Copy-kun, gazed at this pronouncement and blinked in astonishment. It was such a manly, noble declaration, but it was made in her rival’s defense. Her mind did not know what to think. She blanked out until Copy-chan’s finger prodded her in the sternum.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“That goes for you too, Kodachi,” she warned. </w:t>
      </w:r>
    </w:p>
    <w:p w:rsidR="0031037A" w:rsidRPr="0001001F" w:rsidRDefault="0031037A">
      <w:pPr>
        <w:spacing w:line="360" w:lineRule="auto"/>
        <w:ind w:firstLine="720"/>
        <w:rPr>
          <w:rFonts w:ascii="Montserrat" w:hAnsi="Montserrat" w:cs="Arial"/>
          <w:sz w:val="24"/>
        </w:rPr>
      </w:pPr>
      <w:r w:rsidRPr="0001001F">
        <w:rPr>
          <w:rFonts w:ascii="Montserrat" w:hAnsi="Montserrat" w:cs="Arial"/>
          <w:sz w:val="24"/>
        </w:rPr>
        <w:t xml:space="preserve">The couples returned to the ice cream parlor, where the copies focused on devouring their melted treats under clouds of frustration. The Kuno’s remained a bit cowed for the next fifteen minutes, and then proceeded to work themselves up to obsessive levels again. Even as their warnings went largely unheeded, the copies strained to endure the remainder of the afternoon. Their dates had quickly devolved into a cycle of fight or flight efforts by each clone to escape molestation. But just enough to get breathing room and the nerve to continue. More than once, the clones were forced to cross the line to defend each other’s honor, until once more they were back to back fighting each other’s suitor.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Ranma was in a good mood. Akane was in a good mood, because Ranma had been too happy to trouble with insults, and feeling generous, was paying a lot of attention to Akane. After the initial splurge on ice cream, Ranma had doused himself with hot water and dragged Akane to see a movie they had both wanted to see. They had left the ice cream parlor well ahead of the arrival of the double date, so they were still blissfully unaware of what was going on. On the walk home, Akane mused that their afternoon had been a date in all but name. Fortunately. Putting a word or a purpose on it would ruin it. Perhaps Ranma sensed that too. He simply took her hand and walked beside her on the sidewalk. Faint smiles touched their lips. Everything remained peaceful, until they got home and Ranma confronted Nabiki.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“Good news, Ranma-kun!” the middle Tendo daughter announced, standing in the genkan ready to pounce on them. “Your Kuno problems have been solved!”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casually let go of Akane’s hand, to scratch his head. “I gotta say it, Nabiki. I am impressed. I don’t know how you got those two to see the truth,” he chuckled, shaking his head.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“Is that what’s been going on? You finally got them to listen?” Akane perked up. She had been wondering what had made her fiancé so blasted cheerful. She could not believe he hadn’t told her. Stupid jerk! After a narrow eyed look at Ranma, she turned to her sister. “So, what did you have to do to get them to understand?”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Nabiki laughed, “Oh, you both give me too much credit. If anything they’re more clueless than before. However,” she held up a finger, “I found a way to use their insanity to help mitigate some of the insanity around here.”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But they asked me about the curse and everything! It seemed like they finally got it,” Ranma was beginning to lose his sunny disposition. He looked up and begged the heavens that this was not going to become complicated.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“Well,” Nabiki mused, “I’m afraid it’s a little more complicated.” She paused as Ranma dove onto his face. “Maybe we should sit down to discuss this, ne?” She turned and let them in to the living room. When they all sat down, and Kasumi had produced tea and snacks, Nabiki proceeded to explain. “As we all know, there is no limit to the density of the Kuno family psyche. Rather than try to penetrate it with the truth, I told them what they wanted to hear.”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At the moment, Ukyo stormed into the room, “Hey, everyone! You’re not going to believe this!”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Everyone looked up and asked what she was so excited about.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Kuno’s are on a double date with your copies, Ran-chan!”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and Akane both looked thunderstruck.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“No way! How the hell did that happen!?”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horror,” Akane gasped.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Nabiki cleared her throat. “Take a seat, Ukyo-chan, I was just about to explain this to them,” she glared at the okonomiyaki chef for spoiling the punch line. “As I was saying, I decided to kill four birds with one stone. The Kunos have always been a problem, especially for Ranma, and the copies of Ranma are potentially worse. Fortunately, these two problems cancel each other out perfectly.”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 studied her, remembering the lunchtime meeting. “You set this whole thing up. You probably even told them how to take advantage of the copies’ obsession. You arranged this double date,” he put it all together, aloud, unable to decide if it was genius or insanity.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“That’s about right, Ranma-kun. Like I said, you’re starting to show some real promise,” she praised with understated sarcasm. She caught the looks from the other girls at the table. Ukyo and Akane were a little disturbed that Nabiki had set up his clones with the Kunos. It seemed too cruel to do to anyone, even them, and they commented on it aloud.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“Geez, Oneechan,” Akane crossed her arms and frowned. “Those two are like amnesia victims. They have no idea what they’re getting into, and worse, they’re modeled on a complete pervert!”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“Hey! I’m not like that!”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“That’s a nasty thing to do, even to people you don’t want to have around,” Ukyo accused, allowing her words to drown out Ranma’s protest. Before a fight could break out, she turned to Ranma and asked, “Is this alright with you? I mean, it’s not likely to go anywhere, but now the Kunos will have a whole new level of absurdity to cling to. They’ll never believe the truth now,” she observed. Ranma stared at her. All the happiness from the afternoon had drained out of him, and sweat was beading on his forehead.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“Honestly, I think the copies are too conditioned to pound on those two to be able to seriously date them. The point is that as long as the Kunos are chasing them, you are in the clear, Ranma,” Nabiki cut in before Ranma could answer Ukyo.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“But,” Ranma was worrying now, “The only reason they never hooked up with anyone but each other was because they scared most people off. No way that’s gonna happen with the Kunos. You could not chase them off with a pack of rabid wild c-c-cats!”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“You have a point there,” Nabiki admitted, as she began to think it over again. For crying out loud, both copies had put the moves on Ranma, and there were few things more dangerous to truly mess with.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Ukyo shrugged and turned back to Ranma, “I don’t see the problem, really. If the dates lead nowhere, very little has changed. If they do get serious, then that takes care of both problems, right? Unless…” she bit her lip. “Ran-chan? Do those two HAVE to go back in the mirror? Will something bad happen if they stay out?”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“No way! They go back at the end of the week! That’s final!”</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“Hmmm,” Nabiki tilted her head and commented absently, “That definitely makes things complicated. Whatever sort of relationship the Kunos thing they’re getting into, they’ll automatically converge on Ranma as soon as the copies are gone.” She snapped her mouth shut, as she realized she was thinking aloud.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comment hit Ranma like an atom bomb, “I gotta stop them! Now!” He jumped up and ran out of the house. He had to break up the dates at once. The rest followed, expecting things to swiftly balloon into pandemonium.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Wait!”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“I’m with you, Ran-chan!”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“I’ll, uh, be along shortly,” Nabiki saw the martial artists flying out of sight and dropped into a walk. Imagine her, running! She shook her head.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As Ranma raced desperately across Nerima, pursued by his official fiancées, he had no idea that the double date was coming to a furious conclusion. Two figures, trembling with shattered nerves and angry disgust were cutting through the park with every intention of returning to the Tendo Dojo. Trailing them with threats and entreaties were their respective dates. The copies tried to ignore Tatewaki and Kodachi, while smoothing down their disheveled hair and straightening their clothing. Their wild eyes and sweat sheened faces revealed that the glut of aphrodisiacs, slipped to them by the Kunos, were beginning to be metabolized, adding to the emotional turmoil each suffered. They did not know what to do with themselves, but getting away from the psychotic siblings definitely seemed like a good start.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Unfortunately, Tatewaki and Kodachi would not back off.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“Leggo, dammit! I said the date is over! I have to go!”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“Pig-tailed-girl! I implore you! The evening is still young!”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Ranma-sama! Let us recline together under the shade of that tree!”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“No, Kodachi! I said it was time to go home!”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In their initial efforts to slip away, they had made promises to allow their suitors to take them on a later date, if they would just go away for now. That was imperative. Once their bodies had begun to respond to the molestation, they had known it was time to split. Things were going way too fast, spinning out of control, and that upset them to the core.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“Stop it, Kuno! There won’t be a second date if you don’t back off!”</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“Ko-Kodachi! Let go of… get your hands outta there!”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Copy-chan bashed Kuno down for the hundredth time and turned to look at her counterpart. Poor Copy-kun was fairing poorly against Kodachi, unwilling to actually hit her or hurt her to make her back off. Seeing that the girl had tripped him and was slipping her hand into the waistband of his pants, while Copy-kun slithered back in desperation, she had to come to his aid once more. Grabbing the girl by her side-slung ponytail, she jerked her off of Copy-kun and threw her towards the nearest tree. As Kodachi flipped in the air and readied herself to spring back, Kuno recovered and lunged for Copy-chan.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Copy-kun, seeing she had her back to him, focusing on Kodachi, flew across to catch Kuno on the chin with a solid kick. He was happy to square off against the kendoist, since this was a threat he could easily defend himself against, where as his sister’s assaults made a mockery of his defenses. If he had known how impulsive and treacherous the nature of the Kuno siblings was, neither he nor Copy-chan would have agreed to their proposals.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 is to laugh,” Kuno remarked, rubbing his jaw and composing himself regally as Copy-kun squared off against him once more. “I, the great Tatewaki Kuno, forced to choose between love and honor, must bow and accept such blows. Though it is meet I should teach you the lesson you well deserve, I repeat, I will not fight with you, Saotome.”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“Too bad. If anyone needs a lesson here, it’s you, moron!”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“Pig-tailed-girl! Again you try to come between me and my love!” Kodachi was raving, fanning a set of gymnastic clubs in one hand and twirling a ribbon in the other. “Clearly, it is not possible for Ranma-sama to court me while you remain present. To that end, I deliver you into the care of my brother, using whatever means necessary to discourage your misplaced affection for my beloved!”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“Dream on, Kodachi! I’ve seen what you’re like now. I can’t let him date a psycho like you!” Copy-chan prepared herself for the girl’s attack.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“My dear sister! It is time we joined forces to separate these two, that we might persevere in our efforts to woo them!”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“Don’t think you’re getting through me, Kuno! There’s no way I’ll let her go out with a freak like you!” Copy-kun shouted, rushing forward.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am ready, elder brother! For love!” she cried, signaling the beginning of the siblings’ combined attack. As one, the Kunos moved to flank their rivals, preparing to lash out. The copies moved with equal precision, stepping in close to penetrate the broad defenses their opponents enjoyed courtesy of their weapons. They were both surprised by the intensity of the Kunos’ attacks, finding themselves forced to dodge. As Copy-chan darted away from Kodachi’s attack, Copy-kun stumbled into it, retreating from Kuno’s “strike of a thousand blows”. Copy-kun found himself snared by Kodachi’s ribbon, as Copy-chan’s clothing vanished into a thousand shreds under the skillful blows of Kuno’s bokan.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“Gyaaaa! *Gulp* *Gag* *Cough cough* What’re you tryin’ to do!? Choke me to death!?” Copy-chan screamed, as Kuno took advantage of her gasp of surprise, her hands busy trying to keep her clothes from falling off, to squirt some kind of fluid down her throat.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Copy-kun, rolling on the ground after being tripped by the constricting ribbon, tried to see what the kendoist had done to his counterpart, when Kodachi lobbed a small globe at his face. It popped on impact, dousing him in a cloud of sickeningly sweet vapor. “D… dammit, Koda… *Snork, snore*” he was unconscious before he could finish griping.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whipped around to see what had happened to him, but the world kept spinning even after she stopped. She was still struggling to recover her balance when Kuno grabbed her and threw her over his shoulder. “Have no fear, my goddess! The Secret Sake of Love will surely overpower the curse you suffer! You shall be drunk with love for 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“Excellent work, brother dear! Now we must hasten to put as much distance between these two as possible, to counter the effects of that accursed attraction!” Kodachi produced a make-shift litter and rolled Copy-kun’s unconscious body onto it. Kuno nodded, pausing to place his hand on his sister’s shoulder.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“Truly, extraordinary measures are mandated lest we fail to preserve our most beloved treasures from the danger of each other. Go now, Kodachi, to victory!” he bowed his head to her, then began to prance the opposite way through the park. In the bushes, just out of sight, Akane and Ukyo climbed off of Ranma. The three of them had arrived in time to see the mismatched couples quarrel and fight, and the fiancées had dog piled on Ranma to keep him from jumping into the middle of things and making them worse. While holding him down, they had gotten an eyeful as the Kuno’s swiftly incapacitated Ranma’s twins and began carting them off.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suppose we should have expected this,” Akane quipped.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didja go and do that for!?” Ranma complained as he picked himself up and dusted himself off.</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“Ranchan, do you think it would be a good idea to let the Kunos see you and your copies all at the same time? I mean, think about it,” Ukyo tried to point out reasonably.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“Later,” Akane huffed, “Right now we should split up and go rescue those clowns. Come on, Ukyo.” Akane grabbed the chef by the arm and dragged her off after Kodachi. Ranma fumed for a moment, then turned to sprint after Kuno. As soon as the three of them were out of sight, another form pushed through the bushes, from the opposite side of the clearing.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“Where in the world am I now!” Ryouga cried out to the sky. Lowering his eyes, he noticed the signs of recent combat. Picking up a few of Kodachi’s clubs his face became excited. “This is one of Kodachi’s clubs! I am sure of it! Does… does that mean I am back in Nerima!?” He began laughing, tears streaming down his cheeks. “Oh, Akari! Again my heart leads the way to you!” he could not believe his luck. Just that morning, he had resolved to call Akari and arrange for a date to make up for the one he had run out on after being kissed by Ranma’s copy. Believing it had been Ranma, he had been too ashamed to face Akari. But, she seemed eager to meet with him again, suggesting the park after school. Now all he had to do was figure out where in the park their meeting place was!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By pure chance, or maybe the true curse of his warped sense of direction was to always pick the worst possible destination and reach it in great haste, he rushed off in the same direction as Ranma and Kuno.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Akane and Ukyo hightailed it after Kodachi, impressed that she could move so quickly while dragging so much dead weight. Kodachi heard the rush of feet behind her and whipped around, forgetting for the moment the boy on the improvised litter. The gymnast unintentionally dumped him in a shallow trench beside the path she had been following, dodging Ukyo and Akane’s initial assault. “Oh-hohohohohohoho! Do you think to catch me by surprise!” she cried, reaching into nowhere to produce part of her arsenal.</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“Does it look like we’re going for surprise here!?” Ukyo cried, flinging a handful of mini-spatulas to shred ribbon and knock clubs from the gymnast’s hands. In her other hand, she readied her primary weapon, the giant spatula.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“Don’t waste your breath, Ukyo,” Akane growled. “There’s no point talking to her.” Cracking her knuckles, Akane grinned in anticipation of finally getting the chance to pay Kodachi back for the insults and ambushes of their first conflict. In seconds, the official fiancées had closed in on the self-appointed rival and begun their deadly dance. On the surface it seemed a typical fight of the rival fiancée’s over Ranma, except the clone did not inspire any conflict between Akane and Ukyo. This allowed them to work effectively together against Kodachi and her treacherous attacks.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Within moments, the allies had Kodachi on the ropes.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In the opposite direction, Ranma had unexpectedly caught up to and confronted Kuno. He had expected the older boy would be able to make a swift getaway, hardly burdened by Copy-chan’s light form. He was not prepared to stumble across the couple near the edge of the park. Seeing the kendoist bent over the girl’s unconscious form, his hands around her neck, Ranma’s heart lurched in a panic. He certainly could not know that Kuno had paused to choke another combination of aphrodisiacs and the rest of a love potion down the girl’s throat. Though he could not imagine why the older boy might try to kill his “goddess” Ranma really could not put such a thing past him. Kuno, for his part, might not have actually intended to choke the girl to death, but it had not occurred to him to wonder how she could swallow while unconscious.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“Kuno!” Ranma roared, “If you’ve hurt her, I’ll make you wish you were never born!” Ranma kicked Kuno off, and dropped to check on the girl. Before he could so much as verify that she was breathing, Kuno had rebounded and rushed forward to attack.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“Saotome! I do not know how you escaped my sister’s clutches, but I assure you, you shall not this time escape my wrath!” he lunged with his sword, prepared to thrust it right through the martial artist’s chest. His promise not to fight with his rival could not survive the perceived failure of his sister. If she could not keep Ranma out of his way, than it was up to Kuno to remove, once and for all, the threat to his dreams of bliss.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was forced to retreat rapidly in the face of Kuno’s onslaught. He was well aware that Kuno could wield that wooden sword with lethal effectiveness. He also knew that deep in the kendoist’s psyche was the memory of his watermelon training. That unbeatable technique was showing itself as Kuno lost himself to rage and a willingness to kill. Sparing one last look at the girl laying helpless in the dirt, Ranma scowled and took flight. He had to lose Kuno quickly if he was going to be able to help 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two quickly vanished into combat.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Copy-chan lay there, her throat trying to work around the objects lodged in her throat and draw breath, her mind spinning in an alcohol induced nightmare, while birds flitted from tree emitting cheerful twerps and whistles. A few, painfully long moments passed before Ryouga stumbled through the bushes. If this was fortune smiling on her, it was a warped and wicked smile, because the lost boy was blindly absorbed in fantasies of being reunited with Akari. At least, until he tripped over the girl convulsing in the dirt. Picking himself up, his temper boiling to the surface, he turned to see what offending and soon to be mauled obstruction had dared to spill him onto his face. As his eyes came into focus, and the only appropriate words he could manage to phrase his ire formed in his head, Copy-chan ran out of time. As Ryouga tripped over her, she had reflexively gasped, sucking the obstructions deeper into her throat, sealing off her airway. Her body arched one last time, as the strain on her system from lack of oxygen, too much alcohol, drugs and potions combined to stop her heart.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“Damn you Ranma! Prepare to die!” Ryouga’s eternal challenge finally erupted. Ryouga lurched to his feet, umbrella out, ready to follow his challenge with violence. A couple of seconds ticked by. Ryouga’s face flushed a dark red. “Hey! Get up, you lazy bastard! It’s time for you to pay for all the insults and all the crimes you have committed against me!” The tension holding the girl’s body in its final arch of protest suddenly melted away, leaving her limp. “What kind of an idiot do you take me for!?” Ryouga shouted. “Stop playing dead and face 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Copy-chan did not move.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Ryouga stared in annoyance. Finally, he moved forward and poked the girl with his umbrella. Nothing. He crouched by her ear and let out a head splitting scream. Still nothing. “Geez, Ranma! What does it take to wake you up!?” He reached out to pinch the back of the girl’s hand. Still no reaction. And that was not all, his mind insisted. She was too still. </w:t>
      </w:r>
      <w:r w:rsidRPr="0001001F">
        <w:rPr>
          <w:rFonts w:ascii="Montserrat" w:hAnsi="Montserrat" w:cs="Arial"/>
          <w:i/>
          <w:iCs/>
          <w:sz w:val="24"/>
        </w:rPr>
        <w:t>She isn’t breathing,</w:t>
      </w:r>
      <w:r w:rsidRPr="0001001F">
        <w:rPr>
          <w:rFonts w:ascii="Montserrat" w:hAnsi="Montserrat" w:cs="Arial"/>
          <w:sz w:val="24"/>
        </w:rPr>
        <w:t xml:space="preserve"> a voice murmured in his head. With fingers that suddenly would not stop trembling, he pressed on her wrist, seeking a pulse. He put his ear to her chest, after failing to find a pulse. Finally, a full minute after she stopped moving, he sat back on his heels and gasped, “I don’t believe it! Ranma’s dead!” Ryouga swallowed hard. He had not done anything. He was sure of it. He had just tripped over her. “Ranma’s dead… and… it’s not my fault!”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Ryouga bounced up and began to dance around the clearing. At long last! His most hated rival was out of the way! Nothing stood between him and Akane!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Just then Kuno and Ranma rushed through the clearing. Ryouga blinked, as the combatants raced away, splashing through a fountain. Though it was some distance away, Ryouga could not miss the shift from black to red hair, as Ranma changed. His eyes dropped to the girl before him. His mind flashed back to a week earlier, his first kiss, then skipped to that morning. </w:t>
      </w:r>
    </w:p>
    <w:p w:rsidR="0031037A" w:rsidRPr="0001001F" w:rsidRDefault="0031037A">
      <w:pPr>
        <w:spacing w:line="360" w:lineRule="auto"/>
        <w:rPr>
          <w:rFonts w:ascii="Montserrat" w:hAnsi="Montserrat" w:cs="Arial"/>
          <w:sz w:val="24"/>
        </w:rPr>
      </w:pPr>
      <w:r w:rsidRPr="0001001F">
        <w:rPr>
          <w:rFonts w:ascii="Montserrat" w:hAnsi="Montserrat" w:cs="Arial"/>
          <w:i/>
          <w:iCs/>
          <w:sz w:val="24"/>
        </w:rPr>
        <w:tab/>
        <w:t>“Or, did you actually like that kiss?”</w:t>
      </w:r>
      <w:r w:rsidRPr="0001001F">
        <w:rPr>
          <w:rFonts w:ascii="Montserrat" w:hAnsi="Montserrat" w:cs="Arial"/>
          <w:sz w:val="24"/>
        </w:rPr>
        <w:t xml:space="preserv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“Copy-chan,” he breathed.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Ranma Nibunnoichi - Reflections</w:t>
      </w:r>
    </w:p>
    <w:p w:rsidR="0031037A" w:rsidRPr="0001001F" w:rsidRDefault="0031037A">
      <w:pPr>
        <w:spacing w:line="360" w:lineRule="auto"/>
        <w:rPr>
          <w:rFonts w:ascii="Montserrat" w:hAnsi="Montserrat" w:cs="Arial"/>
          <w:sz w:val="24"/>
        </w:rPr>
      </w:pPr>
      <w:r w:rsidRPr="0001001F">
        <w:rPr>
          <w:rFonts w:ascii="Montserrat" w:hAnsi="Montserrat" w:cs="Arial"/>
          <w:sz w:val="24"/>
        </w:rPr>
        <w:t>A. V. Morgan</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Part Ten: Close Calls</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The velvet green landscape of the park had boiled away to be replaced by a haunting darkness, as Copy-chan succumbed to the overpowering effects of the Sake of Love. Her body, highly aroused by a suicide cocktail of aphrodisiacs slipped to her by Kuno, was going into shock from the addition of that extremely alcoholic potion. She was already well disconnected from reality when Kuno noticed that she had passed out and stopped to administer another helping of sexual stimulants and the rest of the potion, in the hopes of getting her fired up again. The sensation of his hands closing around her neck, trying to massage her throat into swallowing, opened a door into an untapped portion of her inherited psyche. The nightmare which unfolded surrounded her with steep, exotic mountains and a misty, spring riddled valley. The same image had flitted through her mind when Ranma explained his trip to Jusenkyo and how he had received his curse. Not that she could really think about it, because in this nightmare a large and powerful man was doing his very best to strangle her while tearing her clothes away.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She found herself struggling against defilement and unconsciousness.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She sensed that she was not alone in her predicament. Nearby, other women were being assaulted by the significantly larger group of men they had stumbled across in their attempt to flee from one ambush, only to stumble right into another. A riot of voices, male and female, shouting and screaming in Mandarin, offered her the only hint of what was going on, as her vision went black. Mere moments away from passing out and becoming defenseless against rape, the man atop of her was roughly jerked away.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“Idiot! The prince wants Fa Shen intact!”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just wanted some fun before we kill her,” the man complained, bitterly, nursing a bruised jaw.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“We need a virgin for the sacrifice, moron!”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Copy-chan rolled onto her side, gasping and blinking as she tried to regain her senses. The sound of Mandarin seemed long familiar, but she was not used to any of it making sense. As she wondered how she could understand the voices, she found herself wishing she had been left ignorant of her fate. Before she could pull herself together, the new man kicked her in the gut.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“Get up, Fa Shen! It’s time for you to pay for your tribe’s crime!”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 group of men stormed over as she curled on her side in pain. One of them leaned close to the man who kicked her and exchanged a few whispers, as the rest of the group grabbed her and dragged her to her feet. She managed to focus her eyes and look up. The man who kicked her had an oddly feline cast to his features. His deference in speech and manner suggested that the individual conferring with him was the aforementioned prince. She focused on the prince, taking in his elegant and exotic features. He looked positively draconian. Past him, she could make out a young man scowling at her. His resemblance to her was astonishing, but only because it was less—or if you considered the hair, more—perfect than that of Copy-kun, or Ranma in his true form. The prince beckoned to the men holding her to drag her along as he approached the man she was studying.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“Lo Shen, would you care to say anything to your little sister before we proceed?” the prince addressed the red haired man as he approached.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“What interest have I in my traitorous mother’s bastard!” he declared hotly, turning his shoulder to her. The prince laughed and gestured again at the men. Copy-chan was surprised as those men began wrapping ropes, with heavy stone weights at their ends, around her body. She finally found her voice.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do you think you’re doing?”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“Replacing that which was destroyed, child!” the prince was suddenly in her face. His hands reached up to caress her face. “May your beauty and fire pass on to those who will be blessed by your grave.”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She blinked in surprised confusion. “What?”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men holding her dragged her around to face what her “brother” had been studying before her arrival. It was a freshly dug spring. She had a moment to wonder what was going on. Then it hit her. They were going to drown her, make a new cursed spring. “Wait! Don’t do this!”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“It is already done,” the prince laughed as the men behind Copy-chan shoved her hard. She braced her feet, forcing the men to try harder. “You should have accepted my proposal. Now, I will have to make do with just your likeness. Goodbye, Fa Shen.” Annoyed by her resistance, one of the men kicked at the back of her knees to break her footing. Copy-chan gasped for breath as she hurtled toward the cold waters of death. It was hard not to waste breath screaming in shock and outrage. As she sank to the depths, she struggled against her bonds, desperate to escape this abominable fate. Unfortunately, her exertion only depleted oxygen faster. The water was absorbed into the ropes making them stronger, making her even own unusual strength useless. Just as she realized that she was going to die, another part of her mind suddenly understood that she had been dead for a long time.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As the nightmare came to it’s conclusion, Ryouga, startled and staring on in horror as the convulsions stopped and she became still, crouched down and tried to find her pulse. While he fanned himself in celebration at witnessing “Ranma’s” death, Ranma and Kuno blundered through, fighting.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While Ryouga slowly realized who lay dying before him, all other thoughts left his mind. While he struggled to untangle the girl before him from the person he otherwise might love to watch die—in theory if not in fact—he completely forgot what he was doing there in the park, and whom he was intended to be with. Unfortunately, Akari Unryuu had no other thoughts on her mind. Past encounters with the lost boy had taught her that a great deal of patience and effort were required in order to actually meet him. That said, she had begun to learn how to detect clues to her ideal man’s presence. Just follow the sounds of demolition and conflict, and there was a good chance Ryouga would be at the source. For that reason, she had been riding Katsunishiki, her champion sumo pig, around the outskirts of the park.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At that moment, Akari and Katsunishiki were racing down the sidewalk at that end of the park. Katsunishiki paused and turned as he heard the sounds of Ranma and Kuno’s battle and squealed to his master in excitement. Akari perked her ears toward the park, and slid down from the giant sumo pig’s back, wondering if Ryouga had met one of his friends. With a strange grin, she reminded herself that the group of martial artists, particularly Ranma, was incomprehensibly drawn to conflict, and Ryouga’s behavior became the most incomprehensible when any of that group became involved. Sighing, Akari cut into the park to see what the fighting was all about.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Ryouga was kneeling beside Ranma’s twin, coming out of his stupor. “Copy-chan,” he breathed. At once, his gallant streak seized him. He could not let this girl die just because of his grudge with Ranma. He started doing CPR, and the force of his chest compressions popped the obstructions out her mouth. Ryouga steeled his nerve to clamp his mouth over hers and give her breath between compressions.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For roughly two minutes, the circulation of blood had been arrested in Copy-chan’s body. More than enough time to die, but not quite enough for brain damage to begin. The first rush of blood into her cranium flushed out poisonous levels of carbon-dioxide, and brought a hint of oxygen to spark synapses. The euphoric tingle of suffocation, so similar to drowning, rose in a painful crescendo as her body clamored for the return of her soul. The first breath of air from Ryouga’s lungs entered like a warm wind, washing away the cold chill of a long forgotten death. The nightmare dissolved around her, as Copy-chan was drawn back. The doors opened by her trauma slipping closed once more. The feel of warm lips on hers was more urgent than remembering to lock those doors behind her, as she awoke to her body’s arousal. As full consciousness returned to the her, the love potion kicked in and she wrapped her arms around Ryouga, turning the kiss of life into a kiss of passion.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Naturally, that was when Akane dragged the unconscious, paralyzed Copy-kun into the clearing in search of Ranma. Equally well timed, Akari and her giant pig entered the clearing from the other direction and froze.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lost boy was helpless before the passion of Copy-chan’s kiss. It did not help that he had just cleared the hurdle of distinguishing her as a separate entity from Ranma, and a real girl to boot. He had also just corrected the memory of his first kiss, attributing it to her instead of Ranma. He could hardly be blamed then, after having failed to express his appreciation of that first kiss, for trying to make up for it whole-heartedly now. His arms slipped around her, and he pulled her up, practically into his lap, as he found it in him to return the kiss with interest. After a long, breathless moment, the girl had to part for air or risk passing out again. The lost boy leaned back, a wide grin on his face, blinking in wonder. At the third or fourth blink, he noticed others were present. Looking left and right, he saw the last two people he could bear to confront at a moment like this. Ryouga froze and shattered in the girl’s iron grip.</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Akane and Akari turned and departed, shock evident on their faces.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Ryouga plummeted suddenly from the height of bliss to the depths of despair. Reeling back, he let out a shout of utter betrayal, unwittingly unleashing his ultimate Shishihokodan. Copy-chan, clinging to the lost boy for dear life, felt the horrible weight of grief spilling out of the boy, hurtling straight up into the air above them before crashing down on everything at that end of the park, crushing the barely revived girl back into unconsciousness. Ryouga was oblivious to the sphere of destruction, until he saw the girl he had just revived sprawled on the ground, the last of her tattered clothes blasted away by his chi attack. He didn’t trust himself to touch her, but risked two fingers on her neck to make sure he had not undone his effort to save her. Finding a pulse, he sighed and backed away. After taking in the extent of the damage from his outburst, the lost boy dug around until he had located his traveling gear, and then proceeded to get lost with as much haste as possible.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Akane made her way out of the park, pausing to shift Copy-kun to a fireman’s carry as she reached the sidewalk, and tried to come to terms with what she had just seen. She remembered all too well the events of the koi fishing rod. Despite Ryouga’s later explanations, that he had not believed the rod really worked and that he had not hooked Ranma intentionally, she still remembered the many times she had stumbled across Ryouga and Ranma in very compromising positions. She had even heard Ryouga confess his true feelings to Ranma after freeing his rival from the effects of the koi rod. Copy-chan had reminded Akane, painfully, of what Ranma had been like under the compulsion to love Ryouga. More than once, Akane had wondered if Ryouga’s antipathy towards Ranma stemmed from the fact that he had fallen in love with his rival’s girl side. Ryouga had to know it would never work. Ranma was just not like that. She hoped. Then there was Copy-chan. Naturally, an all girl version of Ranma would show up when Ryouga was trying to build a relationship with his new girlfriend Akari.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From the detonation of a full shishihokodan, it was obvious that Ryouga was utterly devastated. That, more than anything, suggested that things were not quite how they appeared. Not that it really explained what had happened.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Poor Akari! She had given her heart entirely to Ryouga, and more than once her love for the lost boy had been frustrated by the strange relationship between Ryouga and Ranma. There could not be anything real there, Akane tried to tell herself, but Ryouga managed to betray himself at the worst possible times. Unfortunately, Ranma always helped create those situations, by interfering with Ryouga. She tried not to wonder why her fiancé might go to such extremes to mess with Ryouga, without some really perverted reason.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Seeing Akari leaning against her giant pig, further down the side walk, she decided to go over and try to comfort her. Without warning, Kuno’s body burst through the trees, flying towards the horizon overhead. Akane tracked the kendoist’s flight, and decided that had to have been Ranma’s work. That meant that it had been Copy-chan in Ryouga’s passionate embrace. Poor Akari. This was going to take a lot of explaining. Of course, this was not the first time something like this had happened. When she had witnessed Ryouga crushing Ranma-chan in his arms, shouting “I love you” almost immediately after Ryouga stopped taking offense at Akari’s love of pigs, she had run away believing Ryouga was in love with another woman. The fact that Ryouga had simply responded to a subliminal command Ranma had implanted in the lost boy to break the ice on their date, had not made it any better. She did not think that had ever been explained, so Akari probably still believed there was another girl. Dreading the prospect of trying to explain, Akane concentrated on just distracting Akari for the moment.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“Akari-chan,” she waved to the other girl. “Could I borrow your pig to help carry this jerk home? If you would come along and stay for tea, I might be able to explain what just happened back there,” she offered. She was not sure if Akari understood about Ranma’s curse. She certainly did not know about Copy-chan. Explaining Ryouga’s action would require Akane to reveal the truth about both of them, though she would just be guessing at what it all really meant.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Akane Tendo! Hi. I, uh… Sure. Katsunishiki would be glad to help. I… I think it would be a good idea to sit down and do some thinking too. That is, if Ryouga isn’t there. I don’t know if I could deal with that right now.”</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“Things aren’t what they seem,” she assured with a friendly smile. The explosion of heavy chi was enough to promise that. “If I know Ryouga, he’s probably headed for Okinawa by now.” Akari just nodded numbly. Akane could tell the girl was not ready to talk, and probably did not even want to think about what she had just seen.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While the two girls lifted Copy-chan’s unconscious form to Katsunishiki’s back, and tied him down, Ranma was rushing back to find out what had happened to Copy-chan. Ranma-chan entered the clearing to find her twin stark naked and unconscious in the middle of one of Ryouga’s craters.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“Oh great. Ryouga probably thought she was me and attacked her,” he crouched down to check her vital signs. She was hot and flushed, but her pulse and breathing were both strong. “At least you’re alright. For a sec there, I was afraid Kuno was tryin’ to kill you,” Ranma muttered to the girl. Reminding herself to pay the lost boy back for leaving her alone in this condition, Ranma-chan picked her double up and cradled her close to her body. She paused a moment, wondering if she should check on Akane and Ukyo, but she decided it was safer to not risk confronting Akane with the naked girl in her arms. Rushing out of the park, and taking to the rooftops, she made her best speed back to the Tendo Dojo.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Upon arriving at the dojo, the girl was still out cold, so Ranma-chan took her into the furo. They were both covered in grime from their fights, and Ranma could not think of any reason not to bathe both of them at the same time. Though Copy-chan was all girl, her body was no mystery to Ranma. She did not bother with hot water, or a soak in the furo, since Copy-chan was in no condition to be immersed in a bath. She was dressed, and had slipped her copy into a spare set of pajamas, by the time Akane and Akari arrived. She was carrying the girl upstairs when they came in, bearing an equally unconscious Copy-kun. Nabiki, who had met the girls on her way out to the park and come back with them, led Akari into the tea room while Akane followed Ranma-chan upstairs.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Akari had seen all three Ranmas during the shuffle, but a surprised look was the limit of her immediate reaction. Ukyo showed up, looking a little worse for wear as Akane and Ranma-chan returned from upstairs. The clones were safely laid out in separate rooms to recover from the Kunos’ drugs, so the gang gathered around the table to relax.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Akari was glaring at Ranma-chan, wringing her hands under the table. Akane, sitting next to her, leaned in and whispered. “It wasn’t hi… uh, her. It was the other one, the girl upstairs.”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“Why are there two of you?” Akari demanded. “Does Ryouga love 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“Um. The first part is kinda complicated,” Ranma-chan began. “What, uh… what happened between Copy-chan and Ryouga?”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“You didn’t see it?” Akane rolled her eyes, not wanting to mention what happened in front of Akari.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was too busy fighting Kuno. When I got around to looking for her, Ryouga had blasted her with his shishihokodan.”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Akari remembered that the other red-head had been unconscious when they arrived. “Ryouga did that? I don’t understand. They were kissing when I got there. Why would he knock her out?”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“Probably because she kissed him. She’s, um… sort of a nymphomaniac. She keeps jumping people,” Ranma grumbled, blushing.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Akari looked down into her lap, thinking. “She’s very pretty, and I’ve seen Ryouga get carried away with her before. Or was that you?” she looked into Ranma-chan’s eyes.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“Um, he’s gotten weird with me a few times. But I ain’t interested! I am not like that. Stupid koi rod!” Ranma’s mind wandered off. She had eventually remembered the whole ordeal, and it still creeped her out that Ryouga would try and mess with her like that. Kuno was one thing, but Ryouga knew she was really a guy. Of course he had laughed with envy when he had first learned of her curse. Thanks to Ryouga, Ranma had been forced to understand that, because the plumbing existed, part-time or no, some guys would see her as a girl in spite of the truth. “My, uh… twin hasn’t been around long enough for any kind of relationship with Ryouga, though she seems to end up kissing him a lot. I am sure what ever you saw was her fault.”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“Do you think so?” Akari looked hopeful, hands clasped below her chin.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“Even if Ryouga has a crush on her, she’s leaving for good at the end of the week. He’ll never see her again, and I ain’t gonna let anything like that go on between me and him!” Ranma-chan declared hotly.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Akari nodded and then looked at Akane, “I almost forgot to ask, is Ranma-kun okay?” She had, after all, helped bring Akane’s fiancée home from the park and seen her carry him upstairs. Naturally she was surprised when Ranma-chan answered automatically.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“Sheesh! I’m fine. Kuno’ll never be a match for 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“Idiot,” Nabiki breathed, while sipping her tea.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“Ano, I was talking about Akane’s fiancé,” Akari tried to clarify.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“Heh, that was our fathers’ idea. Hell, thanks to my Pops, I am probably engaged to half the people in Tokyo!” Ranma fumed as Akane put her head in her hands. Akari leaned close to Akane and spoke in a stage whisper.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“Is she always like this?”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stared at the girls in confusion. All of a sudden she realized that, while Akari knew about Ryouga’s curse, she was oblivious to Ranma’s. Stiffening in alarm, she tried to cover it up, rubbing the back of her head and laughing nervously, “Uh, hahaha! I was just kidding you know. I’m not Ranma, of course! I’m Ranko! I wouldn’t want to be engaged to a violent tomboy like Akane! Oh no! Heheheheh… Ite!” She was cut off as Akane dropped the hammer on 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“And I wouldn’t want to be engaged to a perverted jerk like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Akari reeled back in surprise.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“Some people never learn,” Nabiki sighed.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sound of movement upstairs caught their attention before anything more could be said between Akane and Ranma.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“Uh oh. It sounds like they’ve woken up.”</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“We better go check on them,” Ranma-chan bounced to her feet.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When Akane and Ranma arrived upstairs, with the others close behind them, they found the door to Akane’s room open, and the shoji leading to the guestroom closed. Sweeping it open, they saw the copies struggling to undress each other without breaking from a heated kiss. Nabiki’s camera was out, clicking and whirring before the others could gasp. Akane was as quick as ever to produce the pervert-pulverizer, but the two just rolled around in their passionate embrace, unwittingly dodging as she struck.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“Wow, I guess she has this effect on a lot of guys,” Akari murmured in astonishment. Despite her normal, feminine demeanor, she stood there wide eyed, taking mental notes on how to apply these techniques in her own pursuit of Ryouga, instead of showing the expected outrage personified by Akane. Ukyo stood there shaking her head and clucking her tongue. It took a cold bucket of water to get the couple’s attention, by which point their clothes were safe from such dousing, scattered all over the room. While Akane and Ranma rushed them back into their clothes, Nabiki put away her camera and led Akari and Ukyo downstairs. Akane and the Ranmas soon joined them.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“We can’t even leave you alone unconscious! What is it with you two!? Wasn’t a date with each other and the Kunos enough to satisfy you?” Ranma-chan nagged the sheepish pair.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can’t help it. Whatever Kuno was feeding me gave me all these weird urges!” Copy-chan protested, as her opposite nodded in agreement.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“Those two are psycho! The least someone could have done was warn us!” Copy-kun grumbled, as he flopped down at the table. He joined Copy-chan in glaring at Ranma, having long since reached the conclusion that the Kunos had been drawn to them because of the original. “What have you done with those two to get them so obsessed with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didn’t do nothin’! They’re both just crazy!” Ranma retorted.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“How could you set us up with them!?”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 wasn’t me! It was Nabiki’s idea. She thought she could get them off my back, and split you two up by arranging this. I had nothing to do with it!” The duplicates looked at Nabiki, who was looking innocent and shocked at the accusation, and returned their disbelieving glares to Ranma-chan. The two proceeded to pound on Ranma as payback for setting the pair of psychos on them. When Ranma-chan was reduced to incoherent mumblings of pain, they sat back and huffed.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don’t care if you threaten to kill us again. There’s no way I’m going to have anything to do with that Kodachi again!”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“I’d rather die than so much as speak to Kuno again. And that goes for following you to school anymore. No way! Not as long as he’s gonna be there!” Copy-chan crossed her arms. She was pretty hazy about what happened at the end of the date, but whatever it was frightened her to the bone.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perked up. “Do you meant it?” He sagged in relief when they nodded vigorously. “Well. I can’t let you out of going to school, or I have to cut too. Pops will kill me if I do that. Kodachi might still be a problem, but you have my permission to clobber Kuno on sight, that okay with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“Sure. I’ll make him hate me if it’s the last thing I do!” Copy-chan swore.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“You’d be doing everyone a favor!” Ranma assured, smiling brightly. “Except for Nabiki. Kuno’s her best customer.” The clones looked at him in confusion. Ranma pulled a stack of pictures he had “liberated” from one of his classmates after lunch. Wordlessly, he handed them to the couple. They looked at them in shock, seeing images from the night before. There were dozens of shots of Ranma-chan and Copy-chan in various states of wearing lingerie, a few snaps of both copies in the furo together, and scenes of their combat with Ranma from later that evening.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“What’s this all about?”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“Hey, a girl’s got to make a living somehow,” Nabiki smiled. Before Ranma could waste any more effort trying to convince them of her nefarious doings, she admitted that she had sold some information to the Kuno siblings which might have precipitated their decision to propose dating the couple. “I certainly didn’t arrange the dates. I just let them know that the two of you might return their affection if they could earn your trust. You two can’t have a real relationship together, right?”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“I’m not sure what we have together, but it’s a hell of a lot better than any kind of involvement with them,” Copy-chan brooded. Still, part of Nabiki’s point got through. For whatever reason, she found her thoughts revolving around Ryouga. She could remember a brief moment in his arms, sharing a most glorious kiss. “I might be interested in finding someone else, I just don’t know if he’s really interested.”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Akari turned and glared at Copy-chan.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Akane cut in at once, “I don’t think you should be thinking about starting any kind of relationships. Ranma has enough trouble without you two going and starting things with people while you are here. It’s not fair to leave Ranma to deal with all of that!”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are you talking about!?”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“You don’t seriously think you’re going to be around long enough for anything serious to happen, do you? You both go back at the end of the week.” Ranma glared at the duplicates until they both looked away. It would have been hard to say which of the three was the most upset and disturbed at the moment. The situation seemed cruel and unfair to all of them, and threatened to make them think about things they did not want to. Things that had gone unsaid about who and what they were, or should be, to each other.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Later that evening, as Ranma was getting ready for bed, the copies sought him out. The three of them had dropped out of the conversation, wandering outside to think while Akane, Ukyo and Nabiki talked to Akari about her relationship with Ryouga. Something about the mood affecting the trio had kept even Ukyo from pressing them with her attention. She had finally left, with Akari, resolving to have a serious talk with each of them when she could get them alone. They had remained subdued through dinner. Food might have roused them from their depression, but Genma had limited his food fighting to Copy-kun, ignoring the other two. Ranma had plummeted back into a deep funk at this silent rejection, dragging the other two down after him. The copies did not even realize that they withered under the implied disapproval of their existence. Ranma was almost aware of feeling terrible for holding their origins in him against them. He just could not completely separate them from himself. That made it harder for him to threaten them with banishment. His conscience kept asking him how he would feel if the people around him wished he did not even exist.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As they crept into his room, he sighed. Did he hate them? He looked up. They drove him crazy. They were impossible to control, but he could not hate them without hating himself. “Why does this stuff always happen to me?” he asked under his breath. Shaking his head, he raised his voice, “What do you want now?”</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“Sex…” Copy-kun began, forgetting how he was going to bring up the subject they had agreed to question Ranma about. Ranma was lunging for his throat before he could even form the question on his mind.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“Stop it!” Copy-chan darted between the boys, ending up face to face with Ranma, and between his arms. Ranma recoiled, scuttling back to the wall. She half turned and slapped her compatriot on the head, “That wasn’t what you were supposed to say!”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“Ow! It wasn’t supposed to come out like that,” he rubbed his head and looked at Ranma. “I meant, well, sex is what you’re all afraid of, right? That’s what you don’t want me and her trying to do.”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considered this for a moment and relaxed. He remembered feeling, for a moment, the desire to open up to Ukyo at school. He was also feeling bad about getting so angry with the copies when he knew they could not help themselves. Swallowing, he decided to do something he rarely considered. Talk. With a deep breath, he confided, “I don’t even care to talk about sex. I don’t wanna think about it. But how can I avoid it with the two of you running around tryin’ one stupid thing after another?”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couple sighed. Copy-chan looked at him, “It took us a while to figure out that this was about sex, not love. I still don’t understand why they’re connected, or, why ‘making love’ or ‘having sex’ is such a bad thing.”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 it’s not, really. It’s a good thing, if you love someone. If you’re a normal guy or a normal girl. But if you’re like me…” Ranma trailed off. He shook his head. “That’s the problem with Kuno and Kodachi. They don’t see me as a person. I am an object to them, a thing to play with, to make their sick fantasies come true. They’re dangerous, because they don’t know the meaning of the word ‘love’ and almost as little about sex. They want to possess, control, conquer, cuz that’s all they understand.”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don’t need to tell us that it’s dangerous to mess with those two. But, you have to tell us why you… what you…” Copy-chan uttered a strangled scream of frustration. She bowed her head, daring her own confession. “We’re so lonely. We’re only here because of you, but because of you we’re not even real people to anyone. I… I have all these feelings, these desires I don’t understand, and they’re all I have to go on. But if I follow where they lead, you… everyone gets upset. I can’t take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Copy-kun put a hand on her shoulder, pulling her back against his chest. Ranma was staring at them, shock and disbelief mixing with some hint of sympathy. “I don’t remember anything before stepping out of the mirror,” he volunteered. “For me, the world begins with seeing her. Seeing her joy at my appearance. For one moment, I had a reason to exist, and the promise of fulfillment. Since then, things have gone to hell.”</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“You’ve got that right,” Ranma sighed.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never meant to… do… what I did to you, Ranma. You say you’re a guy. That being a girl is your curse. I just can’t help seeing her when I look at you in that form. To me, you are a copy of her, not the other way around. She’s the real thing, and I… I want her. Because I am lonely and she’s the one person I can trust.” He looked away before continuing, “I can’t tell you how horrible it was to be with her, to hold her and kiss her, and then find out it was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“How do you think I felt, huh!?”</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can’t imagine. The idea of actually being a girl is too… weird… for me to really understand. I would hate to be in your place. At the same time, it’s… I dunno. It’s kinda neat!”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“You’ve gotta be kidding me! You freaked out when you thought you would have the curse too!”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“Yeah. I did. It’s okay for a girl to be a girl, but… how can a guy be a girl without giving up being a guy? Wouldn’t I just be a girl who only thought she was a guy? A girl who couldn’t deal with what she was?”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flinched, but understood the thought too well. In the darker hours of his life, he found himself asking questions like that. “So what is that supposed to mean!? You think I’m a girl pretending to be a guy!?”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“Only when you’re a girl, Ranma. I am sorry, I know you don’t wanna hear somethin’ like that, but… that’s just how my mind deals with it. I could not have touched you like that if I saw you as a guy,” he shrugged.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“Thanks, that makes me feel so much better,” Ranma growled.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Copy-chan slipped away from her counterpart and approached the original. “I’m not a guy, I’ve never even considered I could be a guy, even if I come from you. Yin and Yang, it’s a part of all of us, so I don’t understand why you can’t deal with being a girl. I don’t understand, but I think that’s the reason you can’t stand the idea of me having sex with him.”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are you talking about?”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said it the other night, you don’t think we’re real people. We’re parts of you and even if we’re both being controlled by the ghost of some dead woman, it’s still you that’s involved. Right?”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stared at them, pondering. “Maybe.”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“And so what’s really bothering you is that it would be like you having sex with yourself if we did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nodded hesitantly.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“So, we want to know what’s wrong with that?”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“Do you have to have it explained to you!” Ranma was incredulous.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“Yes. Exactly.”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opened his mouth to give them an earful of reasons, but suddenly he could not really think of any. The truth was, the situation supposedly could never actually come up. Only in his case, it was a constant shadow over him. He tried to avoid facing the fact that he was as much female as he was male. Thanks to Kuno’s warped imagination, he had been forced to picture one with the other and in that moment, one side confronting the other, had not known which side he was supposed to be on. Just trying to imagine it had left him feeling torn in two. He had experienced the same agony, ten times over, when he saw the two of them making out before lunch. Taking a shaking breath, he tried to put his fear into words, “I am afraid that it would tear me apart.”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They stared at him in shock.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“There’s more. I can’t explain it, but every time he put the moves on me, it was like he sucked the guy right out of me,” he muttered, staring into the corner of the room. “Because of you,” he flicked a glare at Copy-kun, “I really did become a girl…” Ranma curled up, hugging his knees to his chest.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“When… when that happened, when you felt like that, did you hate it?” Copy-chan asked, hoping to make her point.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“No. I loved it. That’s the problem,” Ranma sighed.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don’t understand.”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don’t know about the promise to my mother,” Ranma lowered his head. While Ranma was very uneasy about admitting to embracing his femininity, it was not a unique occurrence. Who he was really did not change that much according to gender. He had learned that from the koi fishing rod experience. Pretending to be Ranko had led to an occasional lapse as well. His mother had helped encourage the girl in him, and if she ever learned the truth, would kill him for it. Pulling himself together, he sat down and explained his father’s promise to his mother.</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sz w:val="24"/>
        </w:rPr>
      </w:pPr>
      <w:r w:rsidRPr="0001001F">
        <w:rPr>
          <w:rFonts w:ascii="Montserrat" w:hAnsi="Montserrat"/>
          <w:sz w:val="24"/>
        </w:rPr>
        <w:t>AN: While at least one person has claimed that the “Two Ranmas” story arc takes place after Nodoka learned the truth, this is not correct. In the original manga, the truth finally comes out in Volume 36 (Parts 3-8). Also, one notable complaint against the premise of the copies being “just like Ranma” has been made. This is not from lack of imagination, but because the connection of the copies to Ranma is important to the story that evolves from here. Some of you will note the brief glimpse of the creation of the Nyanniichaun, and yes, this has been explored in dozens of stories before this. Rather than worry about being totally original, I am more interested in using the ideas I have to tell the story I have in mind. It’s not about the pieces, but how they all fit together, really…</w:t>
      </w:r>
    </w:p>
    <w:p w:rsidR="0031037A" w:rsidRPr="0001001F" w:rsidRDefault="0031037A">
      <w:pPr>
        <w:spacing w:line="360" w:lineRule="auto"/>
        <w:rPr>
          <w:rFonts w:ascii="Montserrat" w:hAnsi="Montserrat"/>
          <w:sz w:val="24"/>
        </w:rPr>
      </w:pPr>
    </w:p>
    <w:p w:rsidR="0031037A" w:rsidRPr="0001001F" w:rsidRDefault="0031037A">
      <w:pPr>
        <w:spacing w:line="360" w:lineRule="auto"/>
        <w:rPr>
          <w:rFonts w:ascii="Montserrat" w:hAnsi="Montserrat"/>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Ranma Nibunnoichi - Reflections</w:t>
      </w:r>
    </w:p>
    <w:p w:rsidR="0031037A" w:rsidRPr="0001001F" w:rsidRDefault="0031037A">
      <w:pPr>
        <w:spacing w:line="360" w:lineRule="auto"/>
        <w:rPr>
          <w:rFonts w:ascii="Montserrat" w:hAnsi="Montserrat" w:cs="Arial"/>
          <w:sz w:val="24"/>
        </w:rPr>
      </w:pPr>
      <w:r w:rsidRPr="0001001F">
        <w:rPr>
          <w:rFonts w:ascii="Montserrat" w:hAnsi="Montserrat" w:cs="Arial"/>
          <w:sz w:val="24"/>
        </w:rPr>
        <w:t>A. V. Morgan</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Part Eleven: Stirring the Pot</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sz w:val="24"/>
        </w:rPr>
      </w:pPr>
      <w:r w:rsidRPr="0001001F">
        <w:rPr>
          <w:rFonts w:ascii="Montserrat" w:hAnsi="Montserrat"/>
          <w:sz w:val="24"/>
        </w:rPr>
        <w:t xml:space="preserve">The inhabitants of the Tendo Dojo had become nervous over the course of the evening. Certain individuals, particularly a pair of patriarchs, had been oblivious to the descending moods of Ranma and his copies during dinner. Kasumi, who might not pay much heed to any number of odd occurrences, was the most concerned by Ranma’s withdrawal and its effect on Copy-chan and Copy-kun. Nabiki, sensing it as well, was also concerned. They would not be likely to do anything she could profit off of if they just moped around like lumps. No one bought sad pictures of Ranma, even if there were plenty people who would like to ensure his misery. Akane was getting angry at the three of them for feeling so sorry for themselves—and for doing it so well she was actually, almost, feeling sorry for them herself. Perhaps that explained the activities they preoccupied themselves with once the trio had disappeared upstairs. Kasumi, true to her nature, decided to go scrub the upstairs hall, conveniently putting herself between the Ranmas and the rest of the household. Nabiki wandered over to the phone and placed a quiet call to the infamous Cat Café requesting a late night delivery from Shampoo. If the purple-haired vixen could not shake things up, then nothing could. Akane sat and stared at Genma. The man was looking thoughtful, and that was not an encouraging sight. </w:t>
      </w:r>
    </w:p>
    <w:p w:rsidR="0031037A" w:rsidRPr="0001001F" w:rsidRDefault="0031037A">
      <w:pPr>
        <w:spacing w:line="360" w:lineRule="auto"/>
        <w:rPr>
          <w:rFonts w:ascii="Montserrat" w:hAnsi="Montserrat"/>
          <w:sz w:val="24"/>
        </w:rPr>
      </w:pPr>
      <w:r w:rsidRPr="0001001F">
        <w:rPr>
          <w:rFonts w:ascii="Montserrat" w:hAnsi="Montserrat"/>
          <w:sz w:val="24"/>
        </w:rPr>
        <w:tab/>
        <w:t xml:space="preserve">Ironically, there were some parallels between Genma’s thoughts and the conversation upstairs. The topic in both cases was: Nodoka, and the ever-present threat of seppuku that hung over their heads. While Ranma was explaining the history of that fateful contract, Genma was pondering a positively “inspired” solution. </w:t>
      </w:r>
    </w:p>
    <w:p w:rsidR="0031037A" w:rsidRPr="0001001F" w:rsidRDefault="0031037A">
      <w:pPr>
        <w:spacing w:line="360" w:lineRule="auto"/>
        <w:rPr>
          <w:rFonts w:ascii="Montserrat" w:hAnsi="Montserrat"/>
          <w:sz w:val="24"/>
        </w:rPr>
      </w:pPr>
      <w:r w:rsidRPr="0001001F">
        <w:rPr>
          <w:rFonts w:ascii="Montserrat" w:hAnsi="Montserrat"/>
          <w:sz w:val="24"/>
        </w:rPr>
        <w:tab/>
        <w:t>In the guestroom, the copies stared at Ranma with open-mouthed disbelief. “So, let me get this straight,” Copy-kun interrupted. “Your dad took you away from your mother when you were, what, five? Six? He had you on the road for ten years or so, and he never so much as mentioned your mother’s existence until she showed up a few months ago. You didn’t even know about this agreement until she told the Tendos?”</w:t>
      </w:r>
    </w:p>
    <w:p w:rsidR="0031037A" w:rsidRPr="0001001F" w:rsidRDefault="0031037A">
      <w:pPr>
        <w:spacing w:line="360" w:lineRule="auto"/>
        <w:rPr>
          <w:rFonts w:ascii="Montserrat" w:hAnsi="Montserrat"/>
          <w:sz w:val="24"/>
        </w:rPr>
      </w:pPr>
      <w:r w:rsidRPr="0001001F">
        <w:rPr>
          <w:rFonts w:ascii="Montserrat" w:hAnsi="Montserrat"/>
          <w:sz w:val="24"/>
        </w:rPr>
        <w:tab/>
        <w:t>“Yeah,” Ranma sighed and filled in a little more detail, “The whole time my old man was sendin’ home letters and such lettin’ her know how my training was going. Of course he musta been making stuff up, since the truth woulda probably given her a nervous breakdown or somethin’. When we both got cursed the idiot stopped writing, and she began tryin’ to track us down.” He snorted in disgust, “He practically guaranteed she’d find us, and thanks to this stupid curse he got me, she’s liable to kill us on sight!”</w:t>
      </w:r>
    </w:p>
    <w:p w:rsidR="0031037A" w:rsidRPr="0001001F" w:rsidRDefault="0031037A">
      <w:pPr>
        <w:spacing w:line="360" w:lineRule="auto"/>
        <w:rPr>
          <w:rFonts w:ascii="Montserrat" w:hAnsi="Montserrat"/>
          <w:sz w:val="24"/>
        </w:rPr>
      </w:pPr>
      <w:r w:rsidRPr="0001001F">
        <w:rPr>
          <w:rFonts w:ascii="Montserrat" w:hAnsi="Montserrat"/>
          <w:sz w:val="24"/>
        </w:rPr>
        <w:tab/>
        <w:t>“That’s unbelievable! She’s that serious about all this ‘Man-Among-Men’ non-sense!?” Copy-chan leaned away and shuddered as Ranma nodded.</w:t>
      </w:r>
    </w:p>
    <w:p w:rsidR="0031037A" w:rsidRPr="0001001F" w:rsidRDefault="0031037A">
      <w:pPr>
        <w:spacing w:line="360" w:lineRule="auto"/>
        <w:rPr>
          <w:rFonts w:ascii="Montserrat" w:hAnsi="Montserrat"/>
          <w:sz w:val="24"/>
        </w:rPr>
      </w:pPr>
      <w:r w:rsidRPr="0001001F">
        <w:rPr>
          <w:rFonts w:ascii="Montserrat" w:hAnsi="Montserrat"/>
          <w:sz w:val="24"/>
        </w:rPr>
        <w:tab/>
        <w:t>“I’ve already had some close calls. She carries our family’s honor blade everywhere she goes, just in case she runs into me and she decides I’m not man enough to suit her.”</w:t>
      </w:r>
    </w:p>
    <w:p w:rsidR="0031037A" w:rsidRPr="0001001F" w:rsidRDefault="0031037A">
      <w:pPr>
        <w:spacing w:line="360" w:lineRule="auto"/>
        <w:rPr>
          <w:rFonts w:ascii="Montserrat" w:hAnsi="Montserrat"/>
          <w:sz w:val="24"/>
        </w:rPr>
      </w:pPr>
      <w:r w:rsidRPr="0001001F">
        <w:rPr>
          <w:rFonts w:ascii="Montserrat" w:hAnsi="Montserrat"/>
          <w:sz w:val="24"/>
        </w:rPr>
        <w:tab/>
        <w:t>“That’s insane. Surely, if you just explained the curse, she would understand!”</w:t>
      </w:r>
    </w:p>
    <w:p w:rsidR="0031037A" w:rsidRPr="0001001F" w:rsidRDefault="0031037A">
      <w:pPr>
        <w:spacing w:line="360" w:lineRule="auto"/>
        <w:rPr>
          <w:rFonts w:ascii="Montserrat" w:hAnsi="Montserrat"/>
          <w:sz w:val="24"/>
        </w:rPr>
      </w:pPr>
      <w:r w:rsidRPr="0001001F">
        <w:rPr>
          <w:rFonts w:ascii="Montserrat" w:hAnsi="Montserrat"/>
          <w:sz w:val="24"/>
        </w:rPr>
        <w:tab/>
        <w:t>“I won’t risk it. I mean, she knows my Pop. He’d try to fast-talk his way out of getting caught by gravity. She ain’t gonna let us make excuses for our failure.”</w:t>
      </w:r>
    </w:p>
    <w:p w:rsidR="0031037A" w:rsidRPr="0001001F" w:rsidRDefault="0031037A">
      <w:pPr>
        <w:spacing w:line="360" w:lineRule="auto"/>
        <w:rPr>
          <w:rFonts w:ascii="Montserrat" w:hAnsi="Montserrat"/>
          <w:sz w:val="24"/>
        </w:rPr>
      </w:pPr>
      <w:r w:rsidRPr="0001001F">
        <w:rPr>
          <w:rFonts w:ascii="Montserrat" w:hAnsi="Montserrat"/>
          <w:sz w:val="24"/>
        </w:rPr>
        <w:tab/>
        <w:t>“But you said she’s always coming over here and teaching you to cook and taking you shopping for girl stuff.”</w:t>
      </w:r>
    </w:p>
    <w:p w:rsidR="0031037A" w:rsidRPr="0001001F" w:rsidRDefault="0031037A">
      <w:pPr>
        <w:spacing w:line="360" w:lineRule="auto"/>
        <w:rPr>
          <w:rFonts w:ascii="Montserrat" w:hAnsi="Montserrat"/>
          <w:sz w:val="24"/>
        </w:rPr>
      </w:pPr>
      <w:r w:rsidRPr="0001001F">
        <w:rPr>
          <w:rFonts w:ascii="Montserrat" w:hAnsi="Montserrat"/>
          <w:sz w:val="24"/>
        </w:rPr>
        <w:tab/>
        <w:t xml:space="preserve">“She doesn’t know it’s me. Pops and I use our curses to hide from her. I pretend to be Akane’s cousin, Ranko, and Pops pretends to be my pet panda,” Ranma explained. He went on to explain how, the first time his mother saw him, he was in girl form, and she had lectured her about being such a tomboy. “All this stuff she’s doin’ to make a proper ‘lady’ of me, it’s become the hardest part of dealin’ with my curse. I can’t say no, and I end up tryin’ to please her, but then I end up changin’ back into a guy so she sees me in girls’ clothes or somethin’ and…” he trailed off. </w:t>
      </w:r>
    </w:p>
    <w:p w:rsidR="0031037A" w:rsidRPr="0001001F" w:rsidRDefault="0031037A">
      <w:pPr>
        <w:spacing w:line="360" w:lineRule="auto"/>
        <w:rPr>
          <w:rFonts w:ascii="Montserrat" w:hAnsi="Montserrat"/>
          <w:sz w:val="24"/>
        </w:rPr>
      </w:pPr>
      <w:r w:rsidRPr="0001001F">
        <w:rPr>
          <w:rFonts w:ascii="Montserrat" w:hAnsi="Montserrat"/>
          <w:sz w:val="24"/>
        </w:rPr>
        <w:tab/>
        <w:t>“Has that really happened? How did you get out of it?”</w:t>
      </w:r>
    </w:p>
    <w:p w:rsidR="0031037A" w:rsidRPr="0001001F" w:rsidRDefault="0031037A">
      <w:pPr>
        <w:spacing w:line="360" w:lineRule="auto"/>
        <w:rPr>
          <w:rFonts w:ascii="Montserrat" w:hAnsi="Montserrat"/>
          <w:sz w:val="24"/>
        </w:rPr>
      </w:pPr>
      <w:r w:rsidRPr="0001001F">
        <w:rPr>
          <w:rFonts w:ascii="Montserrat" w:hAnsi="Montserrat"/>
          <w:sz w:val="24"/>
        </w:rPr>
        <w:tab/>
        <w:t>“I dunno. She had me dead to rights. She caught me with Akane, when she just thought I was some pervert, but Akane helped me slip out of that. Then, when we thought she left, she snuck in and… Some stupid stuff happened that made her think the ‘pervert’ was molesting Akane. I used one of Pop’s tricks to get away, and she realized it was me, and started goin’ on about how the stuff I was supposedly doin’ with Akane was okay if I was engaged to her. I thought, if she felt that way, I could finally confront her, but Happosai interfered. He dressed me in a school girl’s outfit while we were fighting, and Mother walked in just in time to see it, and remember when she caught me in ‘Ranko’s’ clothes. She started the ceremony for seppuku on the spot,” Ranma shuddered, as he relived that fateful night. “I couldn’t sit there and take it, so I split. The others came up with this plan to have her catch me peepin’ on Akane in the bath, to prove how, in spite of being a ‘crossdresser’ I had more manly interests. The stupid tomboy! I was all worked up, cuz she always gets so violent if someone sees her naked. Instead of bein’ naked, she was wearing her bathing suit covered in soap suds. I couldn’t believe it!”</w:t>
      </w:r>
    </w:p>
    <w:p w:rsidR="0031037A" w:rsidRPr="0001001F" w:rsidRDefault="0031037A">
      <w:pPr>
        <w:spacing w:line="360" w:lineRule="auto"/>
        <w:rPr>
          <w:rFonts w:ascii="Montserrat" w:hAnsi="Montserrat"/>
          <w:sz w:val="24"/>
        </w:rPr>
      </w:pPr>
      <w:r w:rsidRPr="0001001F">
        <w:rPr>
          <w:rFonts w:ascii="Montserrat" w:hAnsi="Montserrat"/>
          <w:sz w:val="24"/>
        </w:rPr>
        <w:tab/>
        <w:t>“What, you actually wanted to see her naked?”</w:t>
      </w:r>
    </w:p>
    <w:p w:rsidR="0031037A" w:rsidRPr="0001001F" w:rsidRDefault="0031037A">
      <w:pPr>
        <w:spacing w:line="360" w:lineRule="auto"/>
        <w:rPr>
          <w:rFonts w:ascii="Montserrat" w:hAnsi="Montserrat"/>
          <w:sz w:val="24"/>
        </w:rPr>
      </w:pPr>
      <w:r w:rsidRPr="0001001F">
        <w:rPr>
          <w:rFonts w:ascii="Montserrat" w:hAnsi="Montserrat"/>
          <w:sz w:val="24"/>
        </w:rPr>
        <w:tab/>
        <w:t>“You gotta be jokin’, right! That macho chick!?” he flinched, expecting a hammer to descend from out of nowhere. When nothing happened he continued, “The point is, she was supposed to be naked when I was peeping so my mom would be convinced that I liked that sort of thing. Naturally, she screwed it up. I figured at that point that I was a dead man.”</w:t>
      </w:r>
    </w:p>
    <w:p w:rsidR="0031037A" w:rsidRPr="0001001F" w:rsidRDefault="0031037A">
      <w:pPr>
        <w:spacing w:line="360" w:lineRule="auto"/>
        <w:rPr>
          <w:rFonts w:ascii="Montserrat" w:hAnsi="Montserrat"/>
          <w:sz w:val="24"/>
        </w:rPr>
      </w:pPr>
      <w:r w:rsidRPr="0001001F">
        <w:rPr>
          <w:rFonts w:ascii="Montserrat" w:hAnsi="Montserrat"/>
          <w:sz w:val="24"/>
        </w:rPr>
        <w:tab/>
        <w:t>“You don’t looked gutted and decapitated.”</w:t>
      </w:r>
    </w:p>
    <w:p w:rsidR="0031037A" w:rsidRPr="0001001F" w:rsidRDefault="0031037A">
      <w:pPr>
        <w:spacing w:line="360" w:lineRule="auto"/>
        <w:rPr>
          <w:rFonts w:ascii="Montserrat" w:hAnsi="Montserrat"/>
          <w:sz w:val="24"/>
        </w:rPr>
      </w:pPr>
      <w:r w:rsidRPr="0001001F">
        <w:rPr>
          <w:rFonts w:ascii="Montserrat" w:hAnsi="Montserrat"/>
          <w:sz w:val="24"/>
        </w:rPr>
        <w:tab/>
        <w:t>“Nah, Nabiki said my mom thought I was just acting disappointed. Then Happosai threw some Happodaikarin at me and Mom tried to put out the fuse with the sprayer. Pops knocked me out the window so fast she didn’t see me change, and I haven’t seen her since then.”</w:t>
      </w:r>
    </w:p>
    <w:p w:rsidR="0031037A" w:rsidRPr="0001001F" w:rsidRDefault="0031037A">
      <w:pPr>
        <w:spacing w:line="360" w:lineRule="auto"/>
        <w:rPr>
          <w:rFonts w:ascii="Montserrat" w:hAnsi="Montserrat"/>
          <w:sz w:val="24"/>
        </w:rPr>
      </w:pPr>
      <w:r w:rsidRPr="0001001F">
        <w:rPr>
          <w:rFonts w:ascii="Montserrat" w:hAnsi="Montserrat"/>
          <w:sz w:val="24"/>
        </w:rPr>
        <w:tab/>
        <w:t>“Were you disappointed?”</w:t>
      </w:r>
    </w:p>
    <w:p w:rsidR="0031037A" w:rsidRPr="0001001F" w:rsidRDefault="0031037A">
      <w:pPr>
        <w:spacing w:line="360" w:lineRule="auto"/>
        <w:rPr>
          <w:rFonts w:ascii="Montserrat" w:hAnsi="Montserrat"/>
          <w:sz w:val="24"/>
        </w:rPr>
      </w:pPr>
      <w:r w:rsidRPr="0001001F">
        <w:rPr>
          <w:rFonts w:ascii="Montserrat" w:hAnsi="Montserrat"/>
          <w:sz w:val="24"/>
        </w:rPr>
        <w:tab/>
        <w:t>“Why would you even ask?”</w:t>
      </w:r>
    </w:p>
    <w:p w:rsidR="0031037A" w:rsidRPr="0001001F" w:rsidRDefault="0031037A">
      <w:pPr>
        <w:spacing w:line="360" w:lineRule="auto"/>
        <w:rPr>
          <w:rFonts w:ascii="Montserrat" w:hAnsi="Montserrat"/>
          <w:sz w:val="24"/>
        </w:rPr>
      </w:pPr>
      <w:r w:rsidRPr="0001001F">
        <w:rPr>
          <w:rFonts w:ascii="Montserrat" w:hAnsi="Montserrat"/>
          <w:sz w:val="24"/>
        </w:rPr>
        <w:tab/>
        <w:t>“It’s just… are you interested in naked girls at all?”</w:t>
      </w:r>
    </w:p>
    <w:p w:rsidR="0031037A" w:rsidRPr="0001001F" w:rsidRDefault="0031037A">
      <w:pPr>
        <w:spacing w:line="360" w:lineRule="auto"/>
        <w:rPr>
          <w:rFonts w:ascii="Montserrat" w:hAnsi="Montserrat"/>
          <w:sz w:val="24"/>
        </w:rPr>
      </w:pPr>
      <w:r w:rsidRPr="0001001F">
        <w:rPr>
          <w:rFonts w:ascii="Montserrat" w:hAnsi="Montserrat"/>
          <w:sz w:val="24"/>
        </w:rPr>
        <w:tab/>
        <w:t>“Half the time I am one! Why would I get excited about that?”</w:t>
      </w:r>
    </w:p>
    <w:p w:rsidR="0031037A" w:rsidRPr="0001001F" w:rsidRDefault="0031037A">
      <w:pPr>
        <w:spacing w:line="360" w:lineRule="auto"/>
        <w:rPr>
          <w:rFonts w:ascii="Montserrat" w:hAnsi="Montserrat"/>
          <w:sz w:val="24"/>
        </w:rPr>
      </w:pPr>
      <w:r w:rsidRPr="0001001F">
        <w:rPr>
          <w:rFonts w:ascii="Montserrat" w:hAnsi="Montserrat"/>
          <w:sz w:val="24"/>
        </w:rPr>
        <w:tab/>
        <w:t>“Uh, good point.”</w:t>
      </w:r>
    </w:p>
    <w:p w:rsidR="0031037A" w:rsidRPr="0001001F" w:rsidRDefault="0031037A">
      <w:pPr>
        <w:spacing w:line="360" w:lineRule="auto"/>
        <w:rPr>
          <w:rFonts w:ascii="Montserrat" w:hAnsi="Montserrat"/>
          <w:sz w:val="24"/>
        </w:rPr>
      </w:pPr>
      <w:r w:rsidRPr="0001001F">
        <w:rPr>
          <w:rFonts w:ascii="Montserrat" w:hAnsi="Montserrat"/>
          <w:sz w:val="24"/>
        </w:rPr>
        <w:tab/>
        <w:t>“Anyway, you ought to understand now why I can’t accept my girl side. I have to be a man, or I have to kill myself.”</w:t>
      </w:r>
    </w:p>
    <w:p w:rsidR="0031037A" w:rsidRPr="0001001F" w:rsidRDefault="0031037A">
      <w:pPr>
        <w:spacing w:line="360" w:lineRule="auto"/>
        <w:rPr>
          <w:rFonts w:ascii="Montserrat" w:hAnsi="Montserrat"/>
          <w:sz w:val="24"/>
        </w:rPr>
      </w:pPr>
      <w:r w:rsidRPr="0001001F">
        <w:rPr>
          <w:rFonts w:ascii="Montserrat" w:hAnsi="Montserrat"/>
          <w:sz w:val="24"/>
        </w:rPr>
        <w:tab/>
        <w:t>“Um. Maybe that’s how your mom sees it, but, what about you? If you didn’t have all of that over your head, would you still fight being a girl?”</w:t>
      </w:r>
    </w:p>
    <w:p w:rsidR="0031037A" w:rsidRPr="0001001F" w:rsidRDefault="0031037A">
      <w:pPr>
        <w:spacing w:line="360" w:lineRule="auto"/>
        <w:rPr>
          <w:rFonts w:ascii="Montserrat" w:hAnsi="Montserrat"/>
          <w:sz w:val="24"/>
        </w:rPr>
      </w:pPr>
      <w:r w:rsidRPr="0001001F">
        <w:rPr>
          <w:rFonts w:ascii="Montserrat" w:hAnsi="Montserrat"/>
          <w:sz w:val="24"/>
        </w:rPr>
        <w:tab/>
        <w:t>“My mom’s only half the problem. All my life I’ve been nagged by my old man about how weak and useless girls are. Because I’ve been a girl, I know it’s not like he meant,” he added quickly, as Copy-chan reared up in anger. “My girl form is weaker than my guy form. Softer and smaller too. It doesn’t keep me from being able to fight, which is about all that matters as far as I am concerned. As a girl I trade speed for strength, agility for toughness, and compared to most guys, I am still pretty damn strong. As a student of Anything-Goes, turning into a girl is actually an asset sometimes.” He sighed, trying to figure out how to make his point. “Bein’ a girl isn’t the problem. The problem is not being able to be myself, no matter what I look like.”</w:t>
      </w:r>
    </w:p>
    <w:p w:rsidR="0031037A" w:rsidRPr="0001001F" w:rsidRDefault="0031037A">
      <w:pPr>
        <w:spacing w:line="360" w:lineRule="auto"/>
        <w:rPr>
          <w:rFonts w:ascii="Montserrat" w:hAnsi="Montserrat"/>
          <w:sz w:val="24"/>
        </w:rPr>
      </w:pPr>
      <w:r w:rsidRPr="0001001F">
        <w:rPr>
          <w:rFonts w:ascii="Montserrat" w:hAnsi="Montserrat"/>
          <w:sz w:val="24"/>
        </w:rPr>
        <w:tab/>
        <w:t>Copy-chan studied him for a long moment, before asserting, “You’re missing the point. Appearances are just on the surface. Turning into a girl is more than a change of form. It’s a change of function. You don’t just turn into a ‘girl’, you become female.” From the look on his face, she was stating the obvious, but that did not mean he was getting it. She decided to take a different approach. “Is your dad a better person than your mom, aside from the fact that he’s forced her into a situation where she’s honor bound to kill you?”</w:t>
      </w:r>
    </w:p>
    <w:p w:rsidR="0031037A" w:rsidRPr="0001001F" w:rsidRDefault="0031037A">
      <w:pPr>
        <w:spacing w:line="360" w:lineRule="auto"/>
        <w:rPr>
          <w:rFonts w:ascii="Montserrat" w:hAnsi="Montserrat"/>
          <w:sz w:val="24"/>
        </w:rPr>
      </w:pPr>
      <w:r w:rsidRPr="0001001F">
        <w:rPr>
          <w:rFonts w:ascii="Montserrat" w:hAnsi="Montserrat"/>
          <w:sz w:val="24"/>
        </w:rPr>
        <w:tab/>
        <w:t>“Are you kidding!? My old man is like a nightmare. Compared to him, my mom is the best person in the world!”</w:t>
      </w:r>
    </w:p>
    <w:p w:rsidR="0031037A" w:rsidRPr="0001001F" w:rsidRDefault="0031037A">
      <w:pPr>
        <w:spacing w:line="360" w:lineRule="auto"/>
        <w:rPr>
          <w:rFonts w:ascii="Montserrat" w:hAnsi="Montserrat"/>
          <w:sz w:val="24"/>
        </w:rPr>
      </w:pPr>
      <w:r w:rsidRPr="0001001F">
        <w:rPr>
          <w:rFonts w:ascii="Montserrat" w:hAnsi="Montserrat"/>
          <w:sz w:val="24"/>
        </w:rPr>
        <w:tab/>
        <w:t>“And which of them would you rather take after?”</w:t>
      </w:r>
    </w:p>
    <w:p w:rsidR="0031037A" w:rsidRPr="0001001F" w:rsidRDefault="0031037A">
      <w:pPr>
        <w:spacing w:line="360" w:lineRule="auto"/>
        <w:rPr>
          <w:rFonts w:ascii="Montserrat" w:hAnsi="Montserrat"/>
          <w:sz w:val="24"/>
        </w:rPr>
      </w:pPr>
      <w:r w:rsidRPr="0001001F">
        <w:rPr>
          <w:rFonts w:ascii="Montserrat" w:hAnsi="Montserrat"/>
          <w:sz w:val="24"/>
        </w:rPr>
        <w:tab/>
        <w:t xml:space="preserve">“Huh!?” Ranma stared at her in shock. </w:t>
      </w:r>
    </w:p>
    <w:p w:rsidR="0031037A" w:rsidRPr="0001001F" w:rsidRDefault="0031037A">
      <w:pPr>
        <w:spacing w:line="360" w:lineRule="auto"/>
        <w:rPr>
          <w:rFonts w:ascii="Montserrat" w:hAnsi="Montserrat"/>
          <w:sz w:val="24"/>
        </w:rPr>
      </w:pPr>
      <w:r w:rsidRPr="0001001F">
        <w:rPr>
          <w:rFonts w:ascii="Montserrat" w:hAnsi="Montserrat"/>
          <w:sz w:val="24"/>
        </w:rPr>
        <w:tab/>
        <w:t>“As a person. A human being, which of them would you rather be like?”</w:t>
      </w:r>
    </w:p>
    <w:p w:rsidR="0031037A" w:rsidRPr="0001001F" w:rsidRDefault="0031037A">
      <w:pPr>
        <w:spacing w:line="360" w:lineRule="auto"/>
        <w:rPr>
          <w:rFonts w:ascii="Montserrat" w:hAnsi="Montserrat"/>
          <w:sz w:val="24"/>
        </w:rPr>
      </w:pPr>
      <w:r w:rsidRPr="0001001F">
        <w:rPr>
          <w:rFonts w:ascii="Montserrat" w:hAnsi="Montserrat"/>
          <w:sz w:val="24"/>
        </w:rPr>
        <w:tab/>
        <w:t>“I don’t ever want to be like Pops!”</w:t>
      </w:r>
    </w:p>
    <w:p w:rsidR="0031037A" w:rsidRPr="0001001F" w:rsidRDefault="0031037A">
      <w:pPr>
        <w:spacing w:line="360" w:lineRule="auto"/>
        <w:rPr>
          <w:rFonts w:ascii="Montserrat" w:hAnsi="Montserrat"/>
          <w:sz w:val="24"/>
        </w:rPr>
      </w:pPr>
      <w:r w:rsidRPr="0001001F">
        <w:rPr>
          <w:rFonts w:ascii="Montserrat" w:hAnsi="Montserrat"/>
          <w:sz w:val="24"/>
        </w:rPr>
        <w:tab/>
        <w:t>“I didn’t ask what you don’t want. You can’t know somethin’ by listing the things you don’t want,” she retorted saucily. After exchanging glares, she continued. “So, if you had a choice, would you rather take after your mom or your dad?”</w:t>
      </w:r>
    </w:p>
    <w:p w:rsidR="0031037A" w:rsidRPr="0001001F" w:rsidRDefault="0031037A">
      <w:pPr>
        <w:spacing w:line="360" w:lineRule="auto"/>
        <w:rPr>
          <w:rFonts w:ascii="Montserrat" w:hAnsi="Montserrat"/>
          <w:sz w:val="24"/>
        </w:rPr>
      </w:pPr>
      <w:r w:rsidRPr="0001001F">
        <w:rPr>
          <w:rFonts w:ascii="Montserrat" w:hAnsi="Montserrat"/>
          <w:sz w:val="24"/>
        </w:rPr>
        <w:tab/>
        <w:t>“My mom, I guess.”</w:t>
      </w:r>
    </w:p>
    <w:p w:rsidR="0031037A" w:rsidRPr="0001001F" w:rsidRDefault="0031037A">
      <w:pPr>
        <w:spacing w:line="360" w:lineRule="auto"/>
        <w:rPr>
          <w:rFonts w:ascii="Montserrat" w:hAnsi="Montserrat"/>
          <w:sz w:val="24"/>
        </w:rPr>
      </w:pPr>
      <w:r w:rsidRPr="0001001F">
        <w:rPr>
          <w:rFonts w:ascii="Montserrat" w:hAnsi="Montserrat"/>
          <w:sz w:val="24"/>
        </w:rPr>
        <w:tab/>
        <w:t xml:space="preserve">“So, even though she is female, you believe she’s a better person, a better role model, than your dad,” it wasn’t quite a question. The statement forced Ranma to pause in thought before nodding hesitantly. </w:t>
      </w:r>
    </w:p>
    <w:p w:rsidR="0031037A" w:rsidRPr="0001001F" w:rsidRDefault="0031037A">
      <w:pPr>
        <w:spacing w:line="360" w:lineRule="auto"/>
        <w:rPr>
          <w:rFonts w:ascii="Montserrat" w:hAnsi="Montserrat"/>
          <w:sz w:val="24"/>
        </w:rPr>
      </w:pPr>
      <w:r w:rsidRPr="0001001F">
        <w:rPr>
          <w:rFonts w:ascii="Montserrat" w:hAnsi="Montserrat"/>
          <w:sz w:val="24"/>
        </w:rPr>
        <w:tab/>
        <w:t>“Do you realize that you could be like her? You could be a mother. You could have kids and be the mother for them that you never had.”</w:t>
      </w:r>
    </w:p>
    <w:p w:rsidR="0031037A" w:rsidRPr="0001001F" w:rsidRDefault="0031037A">
      <w:pPr>
        <w:spacing w:line="360" w:lineRule="auto"/>
        <w:rPr>
          <w:rFonts w:ascii="Montserrat" w:hAnsi="Montserrat"/>
          <w:sz w:val="24"/>
        </w:rPr>
      </w:pPr>
      <w:r w:rsidRPr="0001001F">
        <w:rPr>
          <w:rFonts w:ascii="Montserrat" w:hAnsi="Montserrat"/>
          <w:sz w:val="24"/>
        </w:rPr>
        <w:tab/>
        <w:t>“Why would I want that!?”</w:t>
      </w:r>
    </w:p>
    <w:p w:rsidR="0031037A" w:rsidRPr="0001001F" w:rsidRDefault="0031037A">
      <w:pPr>
        <w:spacing w:line="360" w:lineRule="auto"/>
        <w:rPr>
          <w:rFonts w:ascii="Montserrat" w:hAnsi="Montserrat"/>
          <w:sz w:val="24"/>
        </w:rPr>
      </w:pPr>
      <w:r w:rsidRPr="0001001F">
        <w:rPr>
          <w:rFonts w:ascii="Montserrat" w:hAnsi="Montserrat"/>
          <w:sz w:val="24"/>
        </w:rPr>
        <w:tab/>
        <w:t>Copy-chan sighed and pressed on, “The point is, you can have that. Did you ever consider that? No. Why? Because your dad insulted women every chance he got, and now you think girls are useless, just like your dad!”</w:t>
      </w:r>
    </w:p>
    <w:p w:rsidR="0031037A" w:rsidRPr="0001001F" w:rsidRDefault="0031037A">
      <w:pPr>
        <w:spacing w:line="360" w:lineRule="auto"/>
        <w:rPr>
          <w:rFonts w:ascii="Montserrat" w:hAnsi="Montserrat"/>
          <w:sz w:val="24"/>
        </w:rPr>
      </w:pPr>
      <w:r w:rsidRPr="0001001F">
        <w:rPr>
          <w:rFonts w:ascii="Montserrat" w:hAnsi="Montserrat"/>
          <w:sz w:val="24"/>
        </w:rPr>
        <w:tab/>
        <w:t xml:space="preserve">Ranma almost blew up. Unfortunately, she was right, at least about how his father had poisoned his mind about girls. Instead of erupting, the anger seethed as he tried to gather his wits. “Why are you pushing me to be a girl?” he demanded when he could control his voice. </w:t>
      </w:r>
    </w:p>
    <w:p w:rsidR="0031037A" w:rsidRPr="0001001F" w:rsidRDefault="0031037A">
      <w:pPr>
        <w:spacing w:line="360" w:lineRule="auto"/>
        <w:rPr>
          <w:rFonts w:ascii="Montserrat" w:hAnsi="Montserrat"/>
          <w:sz w:val="24"/>
        </w:rPr>
      </w:pPr>
      <w:r w:rsidRPr="0001001F">
        <w:rPr>
          <w:rFonts w:ascii="Montserrat" w:hAnsi="Montserrat"/>
          <w:sz w:val="24"/>
        </w:rPr>
        <w:tab/>
        <w:t xml:space="preserve">Copy-chan stood up and walked out of the room. </w:t>
      </w:r>
    </w:p>
    <w:p w:rsidR="0031037A" w:rsidRPr="0001001F" w:rsidRDefault="0031037A">
      <w:pPr>
        <w:spacing w:line="360" w:lineRule="auto"/>
        <w:rPr>
          <w:rFonts w:ascii="Montserrat" w:hAnsi="Montserrat"/>
          <w:sz w:val="24"/>
        </w:rPr>
      </w:pPr>
      <w:r w:rsidRPr="0001001F">
        <w:rPr>
          <w:rFonts w:ascii="Montserrat" w:hAnsi="Montserrat"/>
          <w:sz w:val="24"/>
        </w:rPr>
        <w:tab/>
        <w:t>“Don’t walk away! Tell me why you are doing this!” Ranma shouted, jumping up to follow her. She ignored him, entering the upstairs bathroom and going to the sink. Kasumi, on her knees scrubbing near the top of the stairs, stood and casually walked downstairs when she saw them. Ranma paused in the door way as Copy-chan turned on the faucet and splashed her face with cold water. Ranma repeated his question, stepping forward to grab her by the arm, “Why are you pushing me to be a girl?”</w:t>
      </w:r>
    </w:p>
    <w:p w:rsidR="0031037A" w:rsidRPr="0001001F" w:rsidRDefault="0031037A">
      <w:pPr>
        <w:spacing w:line="360" w:lineRule="auto"/>
        <w:rPr>
          <w:rFonts w:ascii="Montserrat" w:hAnsi="Montserrat"/>
          <w:sz w:val="24"/>
        </w:rPr>
      </w:pPr>
      <w:r w:rsidRPr="0001001F">
        <w:rPr>
          <w:rFonts w:ascii="Montserrat" w:hAnsi="Montserrat"/>
          <w:sz w:val="24"/>
        </w:rPr>
        <w:tab/>
        <w:t>She squeezed her hand over the end of the faucet, sending a spray of cold water into Ranma’s face. As Ranma-chan spluttered in anger, she finally answered, “You are a girl. Deny that, you deny a part of yourself. You deny me, and frankly, it pisses me off!”</w:t>
      </w:r>
    </w:p>
    <w:p w:rsidR="0031037A" w:rsidRPr="0001001F" w:rsidRDefault="0031037A">
      <w:pPr>
        <w:spacing w:line="360" w:lineRule="auto"/>
        <w:rPr>
          <w:rFonts w:ascii="Montserrat" w:hAnsi="Montserrat"/>
          <w:sz w:val="24"/>
        </w:rPr>
      </w:pPr>
      <w:r w:rsidRPr="0001001F">
        <w:rPr>
          <w:rFonts w:ascii="Montserrat" w:hAnsi="Montserrat"/>
          <w:sz w:val="24"/>
        </w:rPr>
        <w:tab/>
        <w:t>“Why!? What the hell should it matter to me, anyway?”</w:t>
      </w:r>
    </w:p>
    <w:p w:rsidR="0031037A" w:rsidRPr="0001001F" w:rsidRDefault="0031037A">
      <w:pPr>
        <w:spacing w:line="360" w:lineRule="auto"/>
        <w:rPr>
          <w:rFonts w:ascii="Montserrat" w:hAnsi="Montserrat"/>
          <w:sz w:val="24"/>
        </w:rPr>
      </w:pPr>
      <w:r w:rsidRPr="0001001F">
        <w:rPr>
          <w:rFonts w:ascii="Montserrat" w:hAnsi="Montserrat"/>
          <w:sz w:val="24"/>
        </w:rPr>
        <w:tab/>
        <w:t>Before Copy-chan could answer, Genma came up the stairs. The two girls turned to look at him, wondering if he had heard the argument. Genma glared at them and went into the guest room. From inside they heard him speak to Copy-kun.</w:t>
      </w:r>
    </w:p>
    <w:p w:rsidR="0031037A" w:rsidRPr="0001001F" w:rsidRDefault="0031037A">
      <w:pPr>
        <w:spacing w:line="360" w:lineRule="auto"/>
        <w:rPr>
          <w:rFonts w:ascii="Montserrat" w:hAnsi="Montserrat"/>
          <w:sz w:val="24"/>
        </w:rPr>
      </w:pPr>
      <w:r w:rsidRPr="0001001F">
        <w:rPr>
          <w:rFonts w:ascii="Montserrat" w:hAnsi="Montserrat"/>
          <w:sz w:val="24"/>
        </w:rPr>
        <w:tab/>
        <w:t>“Come downstairs, Boy. I need to speak to you in the dojo.”</w:t>
      </w:r>
    </w:p>
    <w:p w:rsidR="0031037A" w:rsidRPr="0001001F" w:rsidRDefault="0031037A">
      <w:pPr>
        <w:spacing w:line="360" w:lineRule="auto"/>
        <w:rPr>
          <w:rFonts w:ascii="Montserrat" w:hAnsi="Montserrat"/>
          <w:sz w:val="24"/>
        </w:rPr>
      </w:pPr>
      <w:r w:rsidRPr="0001001F">
        <w:rPr>
          <w:rFonts w:ascii="Montserrat" w:hAnsi="Montserrat"/>
          <w:sz w:val="24"/>
        </w:rPr>
        <w:tab/>
        <w:t>Ranma-chan frowned and walked to the door. When her father came out, she confronted him, “What’s goin’ on, Pop? What do you wanna talk about?”</w:t>
      </w:r>
    </w:p>
    <w:p w:rsidR="0031037A" w:rsidRPr="0001001F" w:rsidRDefault="0031037A">
      <w:pPr>
        <w:spacing w:line="360" w:lineRule="auto"/>
        <w:rPr>
          <w:rFonts w:ascii="Montserrat" w:hAnsi="Montserrat"/>
          <w:sz w:val="24"/>
        </w:rPr>
      </w:pPr>
      <w:r w:rsidRPr="0001001F">
        <w:rPr>
          <w:rFonts w:ascii="Montserrat" w:hAnsi="Montserrat"/>
          <w:sz w:val="24"/>
        </w:rPr>
        <w:tab/>
        <w:t xml:space="preserve">Genma did not look at her. “This doesn’t concern you. You keep that girl upstairs. I don’t want her to interfere.” Ranma blinked in shock. For some reason, his old man had got it into his head to play sensei. The tough formality was familiar enough, but his father seemed unusually cold. It sent a shock of alarm through her. She stood there in confusion as Copy-kun filed out after Genma. Copy-chan looked worried, as she joined Ranma-chan at the head of the stairs. </w:t>
      </w:r>
    </w:p>
    <w:p w:rsidR="0031037A" w:rsidRPr="0001001F" w:rsidRDefault="0031037A">
      <w:pPr>
        <w:spacing w:line="360" w:lineRule="auto"/>
        <w:rPr>
          <w:rFonts w:ascii="Montserrat" w:hAnsi="Montserrat"/>
          <w:sz w:val="24"/>
        </w:rPr>
      </w:pPr>
      <w:r w:rsidRPr="0001001F">
        <w:rPr>
          <w:rFonts w:ascii="Montserrat" w:hAnsi="Montserrat"/>
          <w:sz w:val="24"/>
        </w:rPr>
        <w:tab/>
        <w:t xml:space="preserve">“He’s up to no good,” the part-time girl frowned. </w:t>
      </w:r>
    </w:p>
    <w:p w:rsidR="0031037A" w:rsidRPr="0001001F" w:rsidRDefault="0031037A">
      <w:pPr>
        <w:spacing w:line="360" w:lineRule="auto"/>
        <w:rPr>
          <w:rFonts w:ascii="Montserrat" w:hAnsi="Montserrat"/>
          <w:sz w:val="24"/>
        </w:rPr>
      </w:pPr>
      <w:r w:rsidRPr="0001001F">
        <w:rPr>
          <w:rFonts w:ascii="Montserrat" w:hAnsi="Montserrat"/>
          <w:sz w:val="24"/>
        </w:rPr>
        <w:tab/>
        <w:t>“Sounds like that’s all he’s ever up to,” her twin quipped. Standing behind Ranma-chan, an idea came to her. Impulsively, she slipped forward, grabbing Ranma-chan by the hand, and dragged her down the stairs. Instead of leading her through the hall and out to the dojo, she turned as they passed the washroom and led the other girl into the furo.</w:t>
      </w:r>
    </w:p>
    <w:p w:rsidR="0031037A" w:rsidRPr="0001001F" w:rsidRDefault="0031037A">
      <w:pPr>
        <w:spacing w:line="360" w:lineRule="auto"/>
        <w:rPr>
          <w:rFonts w:ascii="Montserrat" w:hAnsi="Montserrat"/>
          <w:sz w:val="24"/>
        </w:rPr>
      </w:pPr>
      <w:r w:rsidRPr="0001001F">
        <w:rPr>
          <w:rFonts w:ascii="Montserrat" w:hAnsi="Montserrat"/>
          <w:sz w:val="24"/>
        </w:rPr>
        <w:tab/>
        <w:t>“Hey! What are you doin’ draggin’ me in here!?”</w:t>
      </w:r>
    </w:p>
    <w:p w:rsidR="0031037A" w:rsidRPr="0001001F" w:rsidRDefault="0031037A">
      <w:pPr>
        <w:spacing w:line="360" w:lineRule="auto"/>
        <w:rPr>
          <w:rFonts w:ascii="Montserrat" w:hAnsi="Montserrat"/>
          <w:sz w:val="24"/>
        </w:rPr>
      </w:pPr>
      <w:r w:rsidRPr="0001001F">
        <w:rPr>
          <w:rFonts w:ascii="Montserrat" w:hAnsi="Montserrat"/>
          <w:sz w:val="24"/>
        </w:rPr>
        <w:tab/>
        <w:t>As she slipped out of her clothes, Copy-chan answered, “I didn’t get a hot bath earlier, and you look like you could use one now.”</w:t>
      </w:r>
    </w:p>
    <w:p w:rsidR="0031037A" w:rsidRPr="0001001F" w:rsidRDefault="0031037A">
      <w:pPr>
        <w:spacing w:line="360" w:lineRule="auto"/>
        <w:rPr>
          <w:rFonts w:ascii="Montserrat" w:hAnsi="Montserrat"/>
          <w:sz w:val="24"/>
        </w:rPr>
      </w:pPr>
      <w:r w:rsidRPr="0001001F">
        <w:rPr>
          <w:rFonts w:ascii="Montserrat" w:hAnsi="Montserrat"/>
          <w:sz w:val="24"/>
        </w:rPr>
        <w:tab/>
        <w:t>“We can’t go in there together!”</w:t>
      </w:r>
    </w:p>
    <w:p w:rsidR="0031037A" w:rsidRPr="0001001F" w:rsidRDefault="0031037A">
      <w:pPr>
        <w:spacing w:line="360" w:lineRule="auto"/>
        <w:rPr>
          <w:rFonts w:ascii="Montserrat" w:hAnsi="Montserrat"/>
          <w:sz w:val="24"/>
        </w:rPr>
      </w:pPr>
      <w:r w:rsidRPr="0001001F">
        <w:rPr>
          <w:rFonts w:ascii="Montserrat" w:hAnsi="Montserrat"/>
          <w:sz w:val="24"/>
        </w:rPr>
        <w:tab/>
        <w:t xml:space="preserve">“Why not? Not like I’ve got anything you don’t know about,” she grinned, spinning around in the buff to display the familiar assets. </w:t>
      </w:r>
    </w:p>
    <w:p w:rsidR="0031037A" w:rsidRPr="0001001F" w:rsidRDefault="0031037A">
      <w:pPr>
        <w:spacing w:line="360" w:lineRule="auto"/>
        <w:rPr>
          <w:rFonts w:ascii="Montserrat" w:hAnsi="Montserrat"/>
          <w:sz w:val="24"/>
        </w:rPr>
      </w:pPr>
      <w:r w:rsidRPr="0001001F">
        <w:rPr>
          <w:rFonts w:ascii="Montserrat" w:hAnsi="Montserrat"/>
          <w:sz w:val="24"/>
        </w:rPr>
        <w:tab/>
        <w:t>“That’s not funny. I warned you two to stop makin’ passes at me!”</w:t>
      </w:r>
    </w:p>
    <w:p w:rsidR="0031037A" w:rsidRPr="0001001F" w:rsidRDefault="0031037A">
      <w:pPr>
        <w:spacing w:line="360" w:lineRule="auto"/>
        <w:rPr>
          <w:rFonts w:ascii="Montserrat" w:hAnsi="Montserrat"/>
          <w:sz w:val="24"/>
        </w:rPr>
      </w:pPr>
      <w:r w:rsidRPr="0001001F">
        <w:rPr>
          <w:rFonts w:ascii="Montserrat" w:hAnsi="Montserrat"/>
          <w:sz w:val="24"/>
        </w:rPr>
        <w:tab/>
        <w:t>“Don’t you wanna know if I can bring out the man in you as well as my other half can bring out your girl side?”</w:t>
      </w:r>
    </w:p>
    <w:p w:rsidR="0031037A" w:rsidRPr="0001001F" w:rsidRDefault="0031037A">
      <w:pPr>
        <w:spacing w:line="360" w:lineRule="auto"/>
        <w:rPr>
          <w:rFonts w:ascii="Montserrat" w:hAnsi="Montserrat"/>
          <w:sz w:val="24"/>
        </w:rPr>
      </w:pPr>
      <w:r w:rsidRPr="0001001F">
        <w:rPr>
          <w:rFonts w:ascii="Montserrat" w:hAnsi="Montserrat"/>
          <w:sz w:val="24"/>
        </w:rPr>
        <w:tab/>
        <w:t>“Uh…”</w:t>
      </w:r>
    </w:p>
    <w:p w:rsidR="0031037A" w:rsidRPr="0001001F" w:rsidRDefault="0031037A">
      <w:pPr>
        <w:spacing w:line="360" w:lineRule="auto"/>
        <w:rPr>
          <w:rFonts w:ascii="Montserrat" w:hAnsi="Montserrat"/>
          <w:sz w:val="24"/>
        </w:rPr>
      </w:pPr>
      <w:r w:rsidRPr="0001001F">
        <w:rPr>
          <w:rFonts w:ascii="Montserrat" w:hAnsi="Montserrat"/>
          <w:sz w:val="24"/>
        </w:rPr>
        <w:tab/>
        <w:t>“I mean, you must wanna know if it was him or you, right?”</w:t>
      </w:r>
    </w:p>
    <w:p w:rsidR="0031037A" w:rsidRPr="0001001F" w:rsidRDefault="0031037A">
      <w:pPr>
        <w:spacing w:line="360" w:lineRule="auto"/>
        <w:rPr>
          <w:rFonts w:ascii="Montserrat" w:hAnsi="Montserrat"/>
          <w:sz w:val="24"/>
        </w:rPr>
      </w:pPr>
      <w:r w:rsidRPr="0001001F">
        <w:rPr>
          <w:rFonts w:ascii="Montserrat" w:hAnsi="Montserrat"/>
          <w:sz w:val="24"/>
        </w:rPr>
        <w:tab/>
        <w:t>“Th… that’s so mean!”</w:t>
      </w:r>
    </w:p>
    <w:p w:rsidR="0031037A" w:rsidRPr="0001001F" w:rsidRDefault="0031037A">
      <w:pPr>
        <w:spacing w:line="360" w:lineRule="auto"/>
        <w:rPr>
          <w:rFonts w:ascii="Montserrat" w:hAnsi="Montserrat"/>
          <w:sz w:val="24"/>
        </w:rPr>
      </w:pPr>
      <w:r w:rsidRPr="0001001F">
        <w:rPr>
          <w:rFonts w:ascii="Montserrat" w:hAnsi="Montserrat"/>
          <w:sz w:val="24"/>
        </w:rPr>
        <w:tab/>
        <w:t xml:space="preserve">“Huh! I thought it sounded like a generous offer! After all,” her grin turned evil, “what real man says no to an opportunity for sex!?” </w:t>
      </w:r>
    </w:p>
    <w:p w:rsidR="0031037A" w:rsidRPr="0001001F" w:rsidRDefault="0031037A">
      <w:pPr>
        <w:spacing w:line="360" w:lineRule="auto"/>
        <w:rPr>
          <w:rFonts w:ascii="Montserrat" w:hAnsi="Montserrat"/>
          <w:sz w:val="24"/>
        </w:rPr>
      </w:pPr>
      <w:r w:rsidRPr="0001001F">
        <w:rPr>
          <w:rFonts w:ascii="Montserrat" w:hAnsi="Montserrat"/>
          <w:sz w:val="24"/>
        </w:rPr>
        <w:tab/>
        <w:t xml:space="preserve">“I… I’m not a man right now,” Ranma-chan cringed. </w:t>
      </w:r>
    </w:p>
    <w:p w:rsidR="0031037A" w:rsidRPr="0001001F" w:rsidRDefault="0031037A">
      <w:pPr>
        <w:spacing w:line="360" w:lineRule="auto"/>
        <w:rPr>
          <w:rFonts w:ascii="Montserrat" w:hAnsi="Montserrat"/>
          <w:sz w:val="24"/>
        </w:rPr>
      </w:pPr>
      <w:r w:rsidRPr="0001001F">
        <w:rPr>
          <w:rFonts w:ascii="Montserrat" w:hAnsi="Montserrat"/>
          <w:sz w:val="24"/>
        </w:rPr>
        <w:tab/>
        <w:t xml:space="preserve">Copy-chan leaned close, her hands unfastening the ties on Ranma’s shirt as she whispered, “Don’t worry. I know how to make a man out of you!” Before Ranma could scream in alarm, Copy-chan pressed her mouth over the other girl’s and took her breath away. As intended, Ranma-chan chose to take the proposition as a challenge, a way to prove his manhood. </w:t>
      </w:r>
    </w:p>
    <w:p w:rsidR="0031037A" w:rsidRPr="0001001F" w:rsidRDefault="0031037A">
      <w:pPr>
        <w:spacing w:line="360" w:lineRule="auto"/>
        <w:rPr>
          <w:rFonts w:ascii="Montserrat" w:hAnsi="Montserrat"/>
          <w:sz w:val="24"/>
        </w:rPr>
      </w:pPr>
      <w:r w:rsidRPr="0001001F">
        <w:rPr>
          <w:rFonts w:ascii="Montserrat" w:hAnsi="Montserrat"/>
          <w:sz w:val="24"/>
        </w:rPr>
        <w:tab/>
      </w:r>
    </w:p>
    <w:p w:rsidR="0031037A" w:rsidRPr="0001001F" w:rsidRDefault="0031037A">
      <w:pPr>
        <w:spacing w:line="360" w:lineRule="auto"/>
        <w:rPr>
          <w:rFonts w:ascii="Montserrat" w:hAnsi="Montserrat"/>
          <w:sz w:val="24"/>
        </w:rPr>
      </w:pPr>
      <w:r w:rsidRPr="0001001F">
        <w:rPr>
          <w:rFonts w:ascii="Montserrat" w:hAnsi="Montserrat"/>
          <w:sz w:val="24"/>
        </w:rPr>
        <w:t>As Ranma-chan was sinking into a whole new kind of hot water in the bathroom, Shampoo was marching in through the genkan. Nabiki, ever conscious of damage expenses, had left the entrance to the house wide open for her arrival. As the purple-haired amazon stalked into the building, she was craning her neck for any sign of her beloved Airen. “Nihao! Delux Ramen Desert! Shampoo make special for Airen! Ranma? You home now, yes?”</w:t>
      </w:r>
    </w:p>
    <w:p w:rsidR="0031037A" w:rsidRPr="0001001F" w:rsidRDefault="0031037A">
      <w:pPr>
        <w:spacing w:line="360" w:lineRule="auto"/>
        <w:rPr>
          <w:rFonts w:ascii="Montserrat" w:hAnsi="Montserrat"/>
          <w:sz w:val="24"/>
        </w:rPr>
      </w:pPr>
      <w:r w:rsidRPr="0001001F">
        <w:rPr>
          <w:rFonts w:ascii="Montserrat" w:hAnsi="Montserrat"/>
          <w:sz w:val="24"/>
        </w:rPr>
        <w:tab/>
        <w:t>Kasumi and Nabiki rushed forward, smiles of quite opposite nature gracing their faces.</w:t>
      </w:r>
    </w:p>
    <w:p w:rsidR="0031037A" w:rsidRPr="0001001F" w:rsidRDefault="0031037A">
      <w:pPr>
        <w:spacing w:line="360" w:lineRule="auto"/>
        <w:rPr>
          <w:rFonts w:ascii="Montserrat" w:hAnsi="Montserrat"/>
          <w:sz w:val="24"/>
        </w:rPr>
      </w:pPr>
      <w:r w:rsidRPr="0001001F">
        <w:rPr>
          <w:rFonts w:ascii="Montserrat" w:hAnsi="Montserrat"/>
          <w:sz w:val="24"/>
        </w:rPr>
        <w:tab/>
        <w:t>“Why, hello, Shampoo! Welcome to our home!”</w:t>
      </w:r>
    </w:p>
    <w:p w:rsidR="0031037A" w:rsidRPr="0001001F" w:rsidRDefault="0031037A">
      <w:pPr>
        <w:spacing w:line="360" w:lineRule="auto"/>
        <w:rPr>
          <w:rFonts w:ascii="Montserrat" w:hAnsi="Montserrat"/>
          <w:sz w:val="24"/>
        </w:rPr>
      </w:pPr>
      <w:r w:rsidRPr="0001001F">
        <w:rPr>
          <w:rFonts w:ascii="Montserrat" w:hAnsi="Montserrat"/>
          <w:sz w:val="24"/>
        </w:rPr>
        <w:tab/>
        <w:t>“Shampoo! Just the person I was hoping to see!” Nabiki quickly paid for the ramen, escorting the amazon over to the table. “Ranma is out in the dojo, talking with his father. Why don’t you go say hi, while Kasumi and I set the table?”</w:t>
      </w:r>
    </w:p>
    <w:p w:rsidR="0031037A" w:rsidRPr="0001001F" w:rsidRDefault="0031037A">
      <w:pPr>
        <w:spacing w:line="360" w:lineRule="auto"/>
        <w:rPr>
          <w:rFonts w:ascii="Montserrat" w:hAnsi="Montserrat"/>
          <w:sz w:val="24"/>
        </w:rPr>
      </w:pPr>
      <w:r w:rsidRPr="0001001F">
        <w:rPr>
          <w:rFonts w:ascii="Montserrat" w:hAnsi="Montserrat"/>
          <w:sz w:val="24"/>
        </w:rPr>
        <w:tab/>
        <w:t>“Aiyaa! Very strange Mercenary Girl be so nice! Shampoo very surprised!” the girl giggled, bouncing in place as Kasumi took the heaping bowl from her hands. “Shampoo Great-grandmother say Shampoo stay make sure Ranma really enjoy special desert! Is okay!”</w:t>
      </w:r>
    </w:p>
    <w:p w:rsidR="0031037A" w:rsidRPr="0001001F" w:rsidRDefault="0031037A">
      <w:pPr>
        <w:spacing w:line="360" w:lineRule="auto"/>
        <w:rPr>
          <w:rFonts w:ascii="Montserrat" w:hAnsi="Montserrat"/>
          <w:sz w:val="24"/>
        </w:rPr>
      </w:pPr>
      <w:r w:rsidRPr="0001001F">
        <w:rPr>
          <w:rFonts w:ascii="Montserrat" w:hAnsi="Montserrat"/>
          <w:sz w:val="24"/>
        </w:rPr>
        <w:tab/>
        <w:t xml:space="preserve">“Sure, Shampoo, make yourself at home,” Nabiki fought her grin back under control. </w:t>
      </w:r>
    </w:p>
    <w:p w:rsidR="0031037A" w:rsidRPr="0001001F" w:rsidRDefault="0031037A">
      <w:pPr>
        <w:spacing w:line="360" w:lineRule="auto"/>
        <w:rPr>
          <w:rFonts w:ascii="Montserrat" w:hAnsi="Montserrat"/>
          <w:sz w:val="24"/>
        </w:rPr>
      </w:pPr>
      <w:r w:rsidRPr="0001001F">
        <w:rPr>
          <w:rFonts w:ascii="Montserrat" w:hAnsi="Montserrat"/>
          <w:sz w:val="24"/>
        </w:rPr>
        <w:tab/>
        <w:t xml:space="preserve">Shampoo bobbed a few times, either nodding or bowing in appreciation, before launching herself out through the open shoji. </w:t>
      </w:r>
    </w:p>
    <w:p w:rsidR="0031037A" w:rsidRPr="0001001F" w:rsidRDefault="0031037A">
      <w:pPr>
        <w:spacing w:line="360" w:lineRule="auto"/>
        <w:rPr>
          <w:rFonts w:ascii="Montserrat" w:hAnsi="Montserrat"/>
          <w:sz w:val="24"/>
        </w:rPr>
      </w:pPr>
      <w:r w:rsidRPr="0001001F">
        <w:rPr>
          <w:rFonts w:ascii="Montserrat" w:hAnsi="Montserrat"/>
          <w:sz w:val="24"/>
        </w:rPr>
        <w:tab/>
        <w:t xml:space="preserve">“She is such a happy girl!” Kasumi commented, laying out cups and bowls. </w:t>
      </w:r>
    </w:p>
    <w:p w:rsidR="0031037A" w:rsidRPr="0001001F" w:rsidRDefault="0031037A">
      <w:pPr>
        <w:spacing w:line="360" w:lineRule="auto"/>
        <w:rPr>
          <w:rFonts w:ascii="Montserrat" w:hAnsi="Montserrat"/>
          <w:sz w:val="24"/>
        </w:rPr>
      </w:pPr>
      <w:r w:rsidRPr="0001001F">
        <w:rPr>
          <w:rFonts w:ascii="Montserrat" w:hAnsi="Montserrat"/>
          <w:sz w:val="24"/>
        </w:rPr>
        <w:tab/>
        <w:t>“You can’t buy that kind of happiness, Kasumi,” the middle sister responded, adding to herself, “Nope, the price for that is some form of insanity, I am sure!”</w:t>
      </w:r>
    </w:p>
    <w:p w:rsidR="0031037A" w:rsidRPr="0001001F" w:rsidRDefault="0031037A">
      <w:pPr>
        <w:spacing w:line="360" w:lineRule="auto"/>
        <w:rPr>
          <w:rFonts w:ascii="Montserrat" w:hAnsi="Montserrat"/>
          <w:sz w:val="24"/>
        </w:rPr>
      </w:pPr>
      <w:r w:rsidRPr="0001001F">
        <w:rPr>
          <w:rFonts w:ascii="Montserrat" w:hAnsi="Montserrat"/>
          <w:sz w:val="24"/>
        </w:rPr>
        <w:tab/>
        <w:t>Outside, as Shampoo ran around the house to get to the dojo, she came to an abrupt halt. Her eyes narrowed as she spied Akane crouched against the screened entrance to the training hall, ear pressed close to hear what Genma found so important to say to Copy-kun. “What Violent Girl doing spying on Shampoo Airen!”</w:t>
      </w:r>
    </w:p>
    <w:p w:rsidR="0031037A" w:rsidRPr="0001001F" w:rsidRDefault="0031037A">
      <w:pPr>
        <w:spacing w:line="360" w:lineRule="auto"/>
        <w:rPr>
          <w:rFonts w:ascii="Montserrat" w:hAnsi="Montserrat"/>
          <w:sz w:val="24"/>
        </w:rPr>
      </w:pPr>
      <w:r w:rsidRPr="0001001F">
        <w:rPr>
          <w:rFonts w:ascii="Montserrat" w:hAnsi="Montserrat"/>
          <w:sz w:val="24"/>
        </w:rPr>
        <w:tab/>
        <w:t xml:space="preserve">Akane whipped around and instantly made shushing motions. </w:t>
      </w:r>
    </w:p>
    <w:p w:rsidR="0031037A" w:rsidRPr="0001001F" w:rsidRDefault="0031037A">
      <w:pPr>
        <w:spacing w:line="360" w:lineRule="auto"/>
        <w:rPr>
          <w:rFonts w:ascii="Montserrat" w:hAnsi="Montserrat"/>
          <w:sz w:val="24"/>
        </w:rPr>
      </w:pPr>
      <w:r w:rsidRPr="0001001F">
        <w:rPr>
          <w:rFonts w:ascii="Montserrat" w:hAnsi="Montserrat"/>
          <w:sz w:val="24"/>
        </w:rPr>
        <w:tab/>
        <w:t>“You no tell Shampoo ‘Shush!” the Amazon pulled out her bonbori and went into attack position. “Shampoo teach Violent Girl not speak so to amazon womans!”</w:t>
      </w:r>
    </w:p>
    <w:p w:rsidR="0031037A" w:rsidRPr="0001001F" w:rsidRDefault="0031037A">
      <w:pPr>
        <w:spacing w:line="360" w:lineRule="auto"/>
        <w:rPr>
          <w:rFonts w:ascii="Montserrat" w:hAnsi="Montserrat"/>
          <w:sz w:val="24"/>
        </w:rPr>
      </w:pPr>
      <w:r w:rsidRPr="0001001F">
        <w:rPr>
          <w:rFonts w:ascii="Montserrat" w:hAnsi="Montserrat"/>
          <w:sz w:val="24"/>
        </w:rPr>
        <w:tab/>
        <w:t>“Shampoo! Please be quiet! Ranma’s father is up to something and I need to find out what!”</w:t>
      </w:r>
    </w:p>
    <w:p w:rsidR="0031037A" w:rsidRPr="0001001F" w:rsidRDefault="0031037A">
      <w:pPr>
        <w:spacing w:line="360" w:lineRule="auto"/>
        <w:rPr>
          <w:rFonts w:ascii="Montserrat" w:hAnsi="Montserrat"/>
          <w:sz w:val="24"/>
        </w:rPr>
      </w:pPr>
      <w:r w:rsidRPr="0001001F">
        <w:rPr>
          <w:rFonts w:ascii="Montserrat" w:hAnsi="Montserrat"/>
          <w:sz w:val="24"/>
        </w:rPr>
        <w:tab/>
        <w:t>“Ranma father crazy man want Airen marry Violent Girl! Shampoo go save Ranma from evil plot!”</w:t>
      </w:r>
    </w:p>
    <w:p w:rsidR="0031037A" w:rsidRPr="0001001F" w:rsidRDefault="0031037A">
      <w:pPr>
        <w:spacing w:line="360" w:lineRule="auto"/>
        <w:rPr>
          <w:rFonts w:ascii="Montserrat" w:hAnsi="Montserrat"/>
          <w:sz w:val="24"/>
        </w:rPr>
      </w:pPr>
      <w:r w:rsidRPr="0001001F">
        <w:rPr>
          <w:rFonts w:ascii="Montserrat" w:hAnsi="Montserrat"/>
          <w:sz w:val="24"/>
        </w:rPr>
        <w:tab/>
        <w:t>Akane stared as the girl rushed straight at her, and dodged out of the way. Just before the amazon could knock down the wall and confront Genma, the shoji swept open and Copy-kun looked out in puzzlement. Shampoo lit up at the sight of him, and flung her bonbori away so she could leap in and crush “Ranma” in greeting. “Wo da Airen!”</w:t>
      </w:r>
    </w:p>
    <w:p w:rsidR="0031037A" w:rsidRPr="0001001F" w:rsidRDefault="0031037A">
      <w:pPr>
        <w:spacing w:line="360" w:lineRule="auto"/>
        <w:rPr>
          <w:rFonts w:ascii="Montserrat" w:hAnsi="Montserrat"/>
          <w:sz w:val="24"/>
        </w:rPr>
      </w:pPr>
      <w:r w:rsidRPr="0001001F">
        <w:rPr>
          <w:rFonts w:ascii="Montserrat" w:hAnsi="Montserrat"/>
          <w:sz w:val="24"/>
        </w:rPr>
        <w:tab/>
        <w:t xml:space="preserve">“Urk!” Copy-kun wheezed as the air was squeezed out of him. Not having had time to make out the girl’s features as she pounced on him out of the darkness, he instantly went into “flee from Kodachi” mode, jumping straight into the air, bouncing off the roof of the house and contorting in his efforts to break Shampoo’s grip. Unfortunately, Shampoo was much harder to slip away from than Kodachi. In his panic, he bounced down the length of the roof and spilled the pair of them over the edge. Right into the koi pond, of course. </w:t>
      </w:r>
    </w:p>
    <w:p w:rsidR="0031037A" w:rsidRPr="0001001F" w:rsidRDefault="0031037A">
      <w:pPr>
        <w:spacing w:line="360" w:lineRule="auto"/>
        <w:rPr>
          <w:rFonts w:ascii="Montserrat" w:hAnsi="Montserrat"/>
          <w:sz w:val="24"/>
        </w:rPr>
      </w:pPr>
      <w:r w:rsidRPr="0001001F">
        <w:rPr>
          <w:rFonts w:ascii="Montserrat" w:hAnsi="Montserrat"/>
          <w:sz w:val="24"/>
        </w:rPr>
        <w:tab/>
        <w:t xml:space="preserve">Shampoo, for all she hated it when her Airen dragged them into water in his attempts to escape her embrace, was prepared for the trigger to her curse. As her limbs and body lost the length and mass to sustain a grip on her beloved, she sank her claws in to make sure she remained close to him. As Copy-kun reared up from the pond, screaming from the sensation of cat claws puncturing his flesh, Shampoo realized he was still a him. </w:t>
      </w:r>
    </w:p>
    <w:p w:rsidR="0031037A" w:rsidRPr="0001001F" w:rsidRDefault="0031037A">
      <w:pPr>
        <w:spacing w:line="360" w:lineRule="auto"/>
        <w:rPr>
          <w:rFonts w:ascii="Montserrat" w:hAnsi="Montserrat"/>
          <w:sz w:val="24"/>
        </w:rPr>
      </w:pPr>
      <w:r w:rsidRPr="0001001F">
        <w:rPr>
          <w:rFonts w:ascii="Montserrat" w:hAnsi="Montserrat"/>
          <w:sz w:val="24"/>
        </w:rPr>
        <w:tab/>
        <w:t>“Mraow?” she voiced her confusion. What this!? Airen no change!</w:t>
      </w:r>
    </w:p>
    <w:p w:rsidR="0031037A" w:rsidRPr="0001001F" w:rsidRDefault="0031037A">
      <w:pPr>
        <w:spacing w:line="360" w:lineRule="auto"/>
        <w:rPr>
          <w:rFonts w:ascii="Montserrat" w:hAnsi="Montserrat"/>
          <w:sz w:val="24"/>
        </w:rPr>
      </w:pPr>
      <w:r w:rsidRPr="0001001F">
        <w:rPr>
          <w:rFonts w:ascii="Montserrat" w:hAnsi="Montserrat"/>
          <w:sz w:val="24"/>
        </w:rPr>
        <w:tab/>
        <w:t xml:space="preserve">Copy-kun, hearing that second bit of evidence, stiffened and looked down. “It’sa… it’sa… it’sa… C-c-c-CAAAAAAT!” Automatically, he tried to plant his hands in Shampoo’s furry belly and push her away. Naturally, she dug her claws in and scowled in discomfort. The boy emitted a few strange hiccupping noises and then flopped face forward into the pond. Shampoo squirmed and tried to swim away before his weight could trap her underwater. The instant her claws released, the boy’s arms and legs began thrashing in an uncoordinated attempt to put maximum possible distance between him and feline hell. </w:t>
      </w:r>
    </w:p>
    <w:p w:rsidR="0031037A" w:rsidRPr="0001001F" w:rsidRDefault="0031037A">
      <w:pPr>
        <w:spacing w:line="360" w:lineRule="auto"/>
        <w:rPr>
          <w:rFonts w:ascii="Montserrat" w:hAnsi="Montserrat"/>
          <w:sz w:val="24"/>
        </w:rPr>
      </w:pPr>
      <w:r w:rsidRPr="0001001F">
        <w:rPr>
          <w:rFonts w:ascii="Montserrat" w:hAnsi="Montserrat"/>
          <w:sz w:val="24"/>
        </w:rPr>
        <w:tab/>
        <w:t xml:space="preserve">In the bathroom, Ranma-chan jerked out of the arms of her twin as the one, drawn out word penetrated the surrounding neighborhood. The impromptu initiation into making out (which proved to be so engrossing, Ranma had completely forgot about changing form) ceased, as the two girls went cold with fear. Ranma-chan slipped into the washroom, grabbing a robe from the laundry, and rushed out to investigate. “Stay here,” she shouted to Copy-chan, before slamming the shoji behind her. Racing through the hall, she caught the delicious aroma of ramen. “Shampoo!” she concluded at once. </w:t>
      </w:r>
    </w:p>
    <w:p w:rsidR="0031037A" w:rsidRPr="0001001F" w:rsidRDefault="0031037A">
      <w:pPr>
        <w:spacing w:line="360" w:lineRule="auto"/>
        <w:rPr>
          <w:rFonts w:ascii="Montserrat" w:hAnsi="Montserrat"/>
          <w:sz w:val="24"/>
        </w:rPr>
      </w:pPr>
      <w:r w:rsidRPr="0001001F">
        <w:rPr>
          <w:rFonts w:ascii="Montserrat" w:hAnsi="Montserrat"/>
          <w:sz w:val="24"/>
        </w:rPr>
        <w:tab/>
        <w:t xml:space="preserve">Shampoo had been distracted, trying to clamber out of the pond, and had caught only a glimpse of “Ranma’s” departure. She completely missed the sight of him crawling under the house. It had looked like he was fleeing into the Tea Room. She did not have to question this assumption when she peered into the well lit sitting area and saw Ranma-chan burst in from the hall, wrapped in a loose robe. Their eyes met across that distance. Shampoo, forgetting for an instant that “Ranma” had not changed while in the pond, bounded straight towards the red-head. Ranma-chan eeped in distress and fled back down the hall, past the washroom entrance to the bathroom, and out the door leading to the dojo. </w:t>
      </w:r>
    </w:p>
    <w:p w:rsidR="0031037A" w:rsidRPr="0001001F" w:rsidRDefault="0031037A">
      <w:pPr>
        <w:spacing w:line="360" w:lineRule="auto"/>
        <w:rPr>
          <w:rFonts w:ascii="Montserrat" w:hAnsi="Montserrat"/>
          <w:sz w:val="24"/>
        </w:rPr>
      </w:pPr>
      <w:r w:rsidRPr="0001001F">
        <w:rPr>
          <w:rFonts w:ascii="Montserrat" w:hAnsi="Montserrat"/>
          <w:sz w:val="24"/>
        </w:rPr>
        <w:tab/>
        <w:t xml:space="preserve">Copy-chan heard her twin race by the washroom door, wailing in panic, and poked her head out to see where the danger was. She caught the sight of Ranma-chan’s back, legs flashing bare beneath the billowing robe, but mercifully, no cat was on her heels. Or, not closely. Turning to look the other way, she saw the purple-tipped cat coming into the hall from the Tea Room, and flinched back in shock. Unable to even articulate her fear, she screeched and raced into the bathroom. Whattodo!? Whattodo!? What… water! Cat’s hate water! she made a beeline straight to the furo, Shampoo hot on her heels. Naturally, jumping into a hot bath with “Ranma” was the last thing the amazon feared. She leapt up to Copy-chan’s shoulder as the girl was throwing herself into the steaming water. She let out a scream and plunged in. To her shock, the weight of Shampoo’s normal form suddenly materialized on her back, bearing her to the tile bottom of the furo. Rolling in desperation, as a different submerged fear took hold, she dumped Shampoo’s weight to the side and lunged up out of the water. </w:t>
      </w:r>
    </w:p>
    <w:p w:rsidR="0031037A" w:rsidRPr="0001001F" w:rsidRDefault="0031037A">
      <w:pPr>
        <w:spacing w:line="360" w:lineRule="auto"/>
        <w:rPr>
          <w:rFonts w:ascii="Montserrat" w:hAnsi="Montserrat"/>
          <w:sz w:val="24"/>
        </w:rPr>
      </w:pPr>
      <w:r w:rsidRPr="0001001F">
        <w:rPr>
          <w:rFonts w:ascii="Montserrat" w:hAnsi="Montserrat"/>
          <w:sz w:val="24"/>
        </w:rPr>
        <w:tab/>
        <w:t xml:space="preserve">Before either girl could get her bearings, the two found themselves locked together at the lips, their limbs entangled. Copy-chan relaxed instantly, having no problems determining that this was not a cat. The next thing through her mind was a fast-becoming-familiar thought. She REALLY liked making out. </w:t>
      </w:r>
    </w:p>
    <w:p w:rsidR="0031037A" w:rsidRPr="0001001F" w:rsidRDefault="0031037A">
      <w:pPr>
        <w:spacing w:line="360" w:lineRule="auto"/>
        <w:rPr>
          <w:rFonts w:ascii="Montserrat" w:hAnsi="Montserrat"/>
          <w:sz w:val="24"/>
        </w:rPr>
      </w:pPr>
      <w:r w:rsidRPr="0001001F">
        <w:rPr>
          <w:rFonts w:ascii="Montserrat" w:hAnsi="Montserrat"/>
          <w:sz w:val="24"/>
        </w:rPr>
        <w:tab/>
        <w:t xml:space="preserve">Shampoo was not prepared for the passionate response. Her mind was still processing the sensations from her body that screamed that something was wrong in Jusenkyo. The water was hot. Airen was still a girl. She found that more important than the kiss. At least, once it penetrated the mountain of bliss the same kiss had perched her on. </w:t>
      </w:r>
    </w:p>
    <w:p w:rsidR="0031037A" w:rsidRPr="0001001F" w:rsidRDefault="0031037A">
      <w:pPr>
        <w:spacing w:line="360" w:lineRule="auto"/>
        <w:rPr>
          <w:rFonts w:ascii="Montserrat" w:hAnsi="Montserrat"/>
          <w:sz w:val="24"/>
        </w:rPr>
      </w:pPr>
      <w:r w:rsidRPr="0001001F">
        <w:rPr>
          <w:rFonts w:ascii="Montserrat" w:hAnsi="Montserrat"/>
          <w:sz w:val="24"/>
        </w:rPr>
        <w:tab/>
        <w:t>“What going on!” she gasped, pushing away from Copy-chan.</w:t>
      </w:r>
    </w:p>
    <w:p w:rsidR="0031037A" w:rsidRPr="0001001F" w:rsidRDefault="0031037A">
      <w:pPr>
        <w:spacing w:line="360" w:lineRule="auto"/>
        <w:rPr>
          <w:rFonts w:ascii="Montserrat" w:hAnsi="Montserrat"/>
          <w:sz w:val="24"/>
        </w:rPr>
      </w:pPr>
      <w:r w:rsidRPr="0001001F">
        <w:rPr>
          <w:rFonts w:ascii="Montserrat" w:hAnsi="Montserrat"/>
          <w:sz w:val="24"/>
        </w:rPr>
        <w:tab/>
        <w:t>“I dunno… but it sure feels good!” Copy-chan mumbled with a silly grin.</w:t>
      </w:r>
    </w:p>
    <w:p w:rsidR="0031037A" w:rsidRPr="0001001F" w:rsidRDefault="0031037A">
      <w:pPr>
        <w:spacing w:line="360" w:lineRule="auto"/>
        <w:rPr>
          <w:rFonts w:ascii="Montserrat" w:hAnsi="Montserrat"/>
          <w:sz w:val="24"/>
        </w:rPr>
      </w:pPr>
      <w:r w:rsidRPr="0001001F">
        <w:rPr>
          <w:rFonts w:ascii="Montserrat" w:hAnsi="Montserrat"/>
          <w:sz w:val="24"/>
        </w:rPr>
        <w:tab/>
        <w:t>“What wrong with Ranma curse!? First, no change in cold water. Then change in no water. Now no change in hot water! That not right!”</w:t>
      </w:r>
    </w:p>
    <w:p w:rsidR="0031037A" w:rsidRPr="0001001F" w:rsidRDefault="0031037A">
      <w:pPr>
        <w:spacing w:line="360" w:lineRule="auto"/>
        <w:rPr>
          <w:rFonts w:ascii="Montserrat" w:hAnsi="Montserrat"/>
          <w:sz w:val="24"/>
        </w:rPr>
      </w:pPr>
      <w:r w:rsidRPr="0001001F">
        <w:rPr>
          <w:rFonts w:ascii="Montserrat" w:hAnsi="Montserrat"/>
          <w:sz w:val="24"/>
        </w:rPr>
        <w:tab/>
        <w:t>Copy-chan managed to parse enough of the broken speech to grasp that Shampoo understood the nature of Ranma’s curse. She had no idea where the girl had come from, or who she was, but she already knew the most damning thing about her. She was yet another love-struck groupie of the infamous Ranma Saotome. Feeling a new wave of rejection, she pushed the girl away from her hard. “It figures. You only want HIM!”</w:t>
      </w:r>
    </w:p>
    <w:p w:rsidR="0031037A" w:rsidRPr="0001001F" w:rsidRDefault="0031037A">
      <w:pPr>
        <w:spacing w:line="360" w:lineRule="auto"/>
        <w:rPr>
          <w:rFonts w:ascii="Montserrat" w:hAnsi="Montserrat"/>
          <w:sz w:val="24"/>
        </w:rPr>
      </w:pPr>
      <w:r w:rsidRPr="0001001F">
        <w:rPr>
          <w:rFonts w:ascii="Montserrat" w:hAnsi="Montserrat"/>
          <w:sz w:val="24"/>
        </w:rPr>
        <w:tab/>
        <w:t>“What you say!!!” Shampoo’s eyes widened as her mind took the available evidence and jumped to a conclusion. It was, after all, a well traveled path in Nerima. “Why you say that! Ranma curse broken!? You no more can change to boy!?”</w:t>
      </w:r>
    </w:p>
    <w:p w:rsidR="0031037A" w:rsidRPr="0001001F" w:rsidRDefault="0031037A">
      <w:pPr>
        <w:spacing w:line="360" w:lineRule="auto"/>
        <w:rPr>
          <w:rFonts w:ascii="Montserrat" w:hAnsi="Montserrat"/>
          <w:sz w:val="24"/>
        </w:rPr>
      </w:pPr>
      <w:r w:rsidRPr="0001001F">
        <w:rPr>
          <w:rFonts w:ascii="Montserrat" w:hAnsi="Montserrat"/>
          <w:sz w:val="24"/>
        </w:rPr>
        <w:tab/>
        <w:t>Copy-chan, remembering that there was a cat nearby, had not been paying attention. Catching the last part, and feeling a bit snappish, she retorted. “Do I look like a boy!?” she crouched down and splashed herself with the hot water, “Sorry, it don’t work on me. Too bad! Just a girl! Will be for the rest of my life! You’ll just have to find someone else!”</w:t>
      </w:r>
    </w:p>
    <w:p w:rsidR="0031037A" w:rsidRPr="0001001F" w:rsidRDefault="0031037A">
      <w:pPr>
        <w:spacing w:line="360" w:lineRule="auto"/>
        <w:rPr>
          <w:rFonts w:ascii="Montserrat" w:hAnsi="Montserrat"/>
          <w:sz w:val="24"/>
        </w:rPr>
      </w:pPr>
      <w:r w:rsidRPr="0001001F">
        <w:rPr>
          <w:rFonts w:ascii="Montserrat" w:hAnsi="Montserrat"/>
          <w:sz w:val="24"/>
        </w:rPr>
        <w:tab/>
        <w:t>“No, no! Shampoo love Airen! Shampoo get Great-grandmother to help. We find cure!”</w:t>
      </w:r>
    </w:p>
    <w:p w:rsidR="0031037A" w:rsidRPr="0001001F" w:rsidRDefault="0031037A">
      <w:pPr>
        <w:spacing w:line="360" w:lineRule="auto"/>
        <w:rPr>
          <w:rFonts w:ascii="Montserrat" w:hAnsi="Montserrat"/>
          <w:sz w:val="24"/>
        </w:rPr>
      </w:pPr>
      <w:r w:rsidRPr="0001001F">
        <w:rPr>
          <w:rFonts w:ascii="Montserrat" w:hAnsi="Montserrat"/>
          <w:sz w:val="24"/>
        </w:rPr>
        <w:tab/>
        <w:t xml:space="preserve">“There is no cure!” Copy-chan screamed in the girl’s face. “Just go away! You don’t even know me! I’m not your ‘Airen’, I’m not even Ranma!” She stopped shouting as she saw the girl twitch in shock and pain, her face crumpling into tears. Getting a handle on herself, Copy-chan sighed. “I’m sorry...” she still did not know where the cat went, and she could no longer resist the urge to flee the bathroom, for fear that it was lurking in a corner, ready to pounce on her when she was alone. She rushed out through the washroom, slipping into one of Ranma’s big t-shirts, and sprinted in search of a cat-proof room. </w:t>
      </w:r>
    </w:p>
    <w:p w:rsidR="0031037A" w:rsidRPr="0001001F" w:rsidRDefault="0031037A">
      <w:pPr>
        <w:spacing w:line="360" w:lineRule="auto"/>
        <w:rPr>
          <w:rFonts w:ascii="Montserrat" w:hAnsi="Montserrat"/>
          <w:sz w:val="24"/>
        </w:rPr>
      </w:pPr>
      <w:r w:rsidRPr="0001001F">
        <w:rPr>
          <w:rFonts w:ascii="Montserrat" w:hAnsi="Montserrat"/>
          <w:sz w:val="24"/>
        </w:rPr>
        <w:tab/>
        <w:t xml:space="preserve">By the time Ranma-chan and Copy-kun had recovered enough from their fright to return to the house, Shampoo had slipped into clothes from the koi-pond-depository, and raced home to consult with Cologne. Genma was waiting for them, looking royally peeved. He grabbed the pair and marched them upstairs. To their surprise, Genma paused to shove Ranma into Akane’s room, where she crashed into Copy-chan cowering on her futon. </w:t>
      </w:r>
    </w:p>
    <w:p w:rsidR="0031037A" w:rsidRPr="0001001F" w:rsidRDefault="0031037A">
      <w:pPr>
        <w:spacing w:line="360" w:lineRule="auto"/>
        <w:rPr>
          <w:rFonts w:ascii="Montserrat" w:hAnsi="Montserrat"/>
          <w:sz w:val="24"/>
        </w:rPr>
      </w:pPr>
      <w:r w:rsidRPr="0001001F">
        <w:rPr>
          <w:rFonts w:ascii="Montserrat" w:hAnsi="Montserrat"/>
          <w:sz w:val="24"/>
        </w:rPr>
        <w:tab/>
        <w:t xml:space="preserve">“You’re sleeping in here from now on. I am not going to have you messing with the boy’s head anymore,” Genma declared, turning and bum-rushing Copy-kun into the guest room. The shoji slammed shut, and the lock clicked loudly into place in the sudden silence. Akane, sitting on her bed, her conversation with Copy-chan interrupted by the ejection of Ranma-chan from the guest room, was too shocked to object to her fiancé’s presence. Genma had made a much more shocking statement with his declaration than any of them could believe. Fortunately, Nabiki poked her head in and put it into words for them. </w:t>
      </w:r>
    </w:p>
    <w:p w:rsidR="0031037A" w:rsidRPr="0001001F" w:rsidRDefault="0031037A">
      <w:pPr>
        <w:spacing w:line="360" w:lineRule="auto"/>
        <w:rPr>
          <w:rFonts w:ascii="Montserrat" w:hAnsi="Montserrat"/>
          <w:sz w:val="24"/>
        </w:rPr>
      </w:pPr>
      <w:r w:rsidRPr="0001001F">
        <w:rPr>
          <w:rFonts w:ascii="Montserrat" w:hAnsi="Montserrat"/>
          <w:sz w:val="24"/>
        </w:rPr>
        <w:tab/>
        <w:t>“So, your old man traded you in for a newer model, Ranma?”</w:t>
      </w:r>
    </w:p>
    <w:p w:rsidR="0031037A" w:rsidRPr="0001001F" w:rsidRDefault="0031037A">
      <w:pPr>
        <w:spacing w:line="360" w:lineRule="auto"/>
        <w:rPr>
          <w:rFonts w:ascii="Montserrat" w:hAnsi="Montserrat"/>
          <w:sz w:val="24"/>
        </w:rPr>
      </w:pPr>
      <w:r w:rsidRPr="0001001F">
        <w:rPr>
          <w:rFonts w:ascii="Montserrat" w:hAnsi="Montserrat"/>
          <w:sz w:val="24"/>
        </w:rPr>
        <w:tab/>
        <w:t xml:space="preserve">“That… that… I’m gonna kill him!” Ranma-chan blazed. </w:t>
      </w:r>
    </w:p>
    <w:p w:rsidR="0031037A" w:rsidRPr="0001001F" w:rsidRDefault="0031037A">
      <w:pPr>
        <w:spacing w:line="360" w:lineRule="auto"/>
        <w:rPr>
          <w:rFonts w:ascii="Montserrat" w:hAnsi="Montserrat"/>
          <w:sz w:val="24"/>
        </w:rPr>
      </w:pPr>
      <w:r w:rsidRPr="0001001F">
        <w:rPr>
          <w:rFonts w:ascii="Montserrat" w:hAnsi="Montserrat"/>
          <w:sz w:val="24"/>
        </w:rPr>
        <w:tab/>
        <w:t xml:space="preserve">“I don’t get it,” Copy-chan blinked. </w:t>
      </w:r>
    </w:p>
    <w:p w:rsidR="0031037A" w:rsidRPr="0001001F" w:rsidRDefault="0031037A">
      <w:pPr>
        <w:spacing w:line="360" w:lineRule="auto"/>
        <w:rPr>
          <w:rFonts w:ascii="Montserrat" w:hAnsi="Montserrat"/>
          <w:sz w:val="24"/>
        </w:rPr>
      </w:pPr>
      <w:r w:rsidRPr="0001001F">
        <w:rPr>
          <w:rFonts w:ascii="Montserrat" w:hAnsi="Montserrat"/>
          <w:sz w:val="24"/>
        </w:rPr>
        <w:tab/>
        <w:t>“Not much to get. Boy. No curse. Good as Ranma at fighting. Totally clueless. The perfect son,” Nabiki listed casually. Ranma-chan twitched in pain at every phrase. Before Ranma could rush across the hall and commit murder, Nabiki added, “Well, Ranma, looks like you’re finally going to get out of that engagement with Akane.”</w:t>
      </w:r>
    </w:p>
    <w:p w:rsidR="0031037A" w:rsidRPr="0001001F" w:rsidRDefault="0031037A">
      <w:pPr>
        <w:spacing w:line="360" w:lineRule="auto"/>
        <w:rPr>
          <w:rFonts w:ascii="Montserrat" w:hAnsi="Montserrat"/>
          <w:sz w:val="24"/>
        </w:rPr>
      </w:pPr>
      <w:r w:rsidRPr="0001001F">
        <w:rPr>
          <w:rFonts w:ascii="Montserrat" w:hAnsi="Montserrat"/>
          <w:sz w:val="24"/>
        </w:rPr>
        <w:tab/>
        <w:t>Ranma-chan paused in confusion. She looked over at Akane, feeling the bottom dropping out of her stomach, but Akane jerked her head around, refusing to look at her. “A… Akane…”</w:t>
      </w:r>
    </w:p>
    <w:p w:rsidR="0031037A" w:rsidRPr="0001001F" w:rsidRDefault="0031037A">
      <w:pPr>
        <w:spacing w:line="360" w:lineRule="auto"/>
        <w:rPr>
          <w:rFonts w:ascii="Montserrat" w:hAnsi="Montserrat"/>
          <w:sz w:val="24"/>
        </w:rPr>
      </w:pPr>
      <w:r w:rsidRPr="0001001F">
        <w:rPr>
          <w:rFonts w:ascii="Montserrat" w:hAnsi="Montserrat"/>
          <w:sz w:val="24"/>
        </w:rPr>
        <w:tab/>
        <w:t>“I don’t want to hear it, Ranma. Keep the celebration to yourself!”</w:t>
      </w:r>
    </w:p>
    <w:p w:rsidR="0031037A" w:rsidRPr="0001001F" w:rsidRDefault="0031037A">
      <w:pPr>
        <w:spacing w:line="360" w:lineRule="auto"/>
        <w:rPr>
          <w:rFonts w:ascii="Montserrat" w:hAnsi="Montserrat"/>
          <w:sz w:val="24"/>
        </w:rPr>
      </w:pPr>
      <w:r w:rsidRPr="0001001F">
        <w:rPr>
          <w:rFonts w:ascii="Montserrat" w:hAnsi="Montserrat"/>
          <w:sz w:val="24"/>
        </w:rPr>
        <w:tab/>
        <w:t xml:space="preserve">“But, that is… I mean…” </w:t>
      </w:r>
    </w:p>
    <w:p w:rsidR="0031037A" w:rsidRPr="0001001F" w:rsidRDefault="0031037A">
      <w:pPr>
        <w:spacing w:line="360" w:lineRule="auto"/>
        <w:ind w:firstLine="720"/>
        <w:rPr>
          <w:rFonts w:ascii="Montserrat" w:hAnsi="Montserrat"/>
          <w:sz w:val="24"/>
        </w:rPr>
      </w:pPr>
      <w:r w:rsidRPr="0001001F">
        <w:rPr>
          <w:rFonts w:ascii="Montserrat" w:hAnsi="Montserrat"/>
          <w:sz w:val="24"/>
        </w:rPr>
        <w:t xml:space="preserve">Copy-chan reached around and covered her mouth. Ranma-chan looked at her in shock as Copy-chan shook her head. “Don’t say anything. He’s a greedy, arrogant, jerk, but it’s not going to change anything, right? You still intend to banish us at the end of the week, don’t you?” there was a lot of pain in the question. Ranma-chan took a long time to nod in response. They both sighed in misery over it. </w:t>
      </w:r>
    </w:p>
    <w:p w:rsidR="0031037A" w:rsidRPr="0001001F" w:rsidRDefault="0031037A">
      <w:pPr>
        <w:spacing w:line="360" w:lineRule="auto"/>
        <w:rPr>
          <w:rFonts w:ascii="Montserrat" w:hAnsi="Montserrat"/>
          <w:sz w:val="24"/>
        </w:rPr>
      </w:pPr>
      <w:r w:rsidRPr="0001001F">
        <w:rPr>
          <w:rFonts w:ascii="Montserrat" w:hAnsi="Montserrat"/>
          <w:sz w:val="24"/>
        </w:rPr>
        <w:tab/>
        <w:t xml:space="preserve">Halfway across Nerima, the very personification of misery crashed into the dining area of the Cat Café and collapsed, sobbing, at a table. Mousse perked up, from the back of the kitchen where the sound of her distress pierced through the clamor of the most heinous task of washing dishes. He rushed out spouting platitudes, unable to conceal his obvious joy that Ranma had broken her heart and now, at long last, she would turn to him in her grief. </w:t>
      </w:r>
    </w:p>
    <w:p w:rsidR="0031037A" w:rsidRPr="0001001F" w:rsidRDefault="0031037A">
      <w:pPr>
        <w:spacing w:line="360" w:lineRule="auto"/>
        <w:rPr>
          <w:rFonts w:ascii="Montserrat" w:hAnsi="Montserrat"/>
          <w:sz w:val="24"/>
        </w:rPr>
      </w:pPr>
      <w:r w:rsidRPr="0001001F">
        <w:rPr>
          <w:rFonts w:ascii="Montserrat" w:hAnsi="Montserrat"/>
          <w:sz w:val="24"/>
        </w:rPr>
        <w:tab/>
        <w:t>“My beloved Shampoo! What has Saotome, that thief of women’s hearts, done to hurt you!?”</w:t>
      </w:r>
    </w:p>
    <w:p w:rsidR="0031037A" w:rsidRPr="0001001F" w:rsidRDefault="0031037A">
      <w:pPr>
        <w:spacing w:line="360" w:lineRule="auto"/>
        <w:rPr>
          <w:rFonts w:ascii="Montserrat" w:hAnsi="Montserrat"/>
          <w:sz w:val="24"/>
        </w:rPr>
      </w:pPr>
      <w:r w:rsidRPr="0001001F">
        <w:rPr>
          <w:rFonts w:ascii="Montserrat" w:hAnsi="Montserrat"/>
          <w:sz w:val="24"/>
        </w:rPr>
        <w:tab/>
        <w:t>“Eat hot lead and jump in lake, Mousse!” she exploded into his face, venting all her rage, all her frustration, and all the betrayal she felt upon his helpless body. Through the violence, she continued to cry, shaking with unbearable gasps of grief. Cologne, Matriarch and Elder of their tribe, arrived from her room upstairs, unable to believe her great-granddaughter’s outburst. Her initial efforts to interrupt went entirely unnoticed, so she settled on a nearby table and waited for the girl to come crashing down. It took a while. When the girl was reduced to dry sobs, she hopped over to her on her staff, and inquired.</w:t>
      </w:r>
    </w:p>
    <w:p w:rsidR="0031037A" w:rsidRPr="0001001F" w:rsidRDefault="0031037A">
      <w:pPr>
        <w:spacing w:line="360" w:lineRule="auto"/>
        <w:rPr>
          <w:rFonts w:ascii="Montserrat" w:hAnsi="Montserrat"/>
          <w:sz w:val="24"/>
        </w:rPr>
      </w:pPr>
      <w:r w:rsidRPr="0001001F">
        <w:rPr>
          <w:rFonts w:ascii="Montserrat" w:hAnsi="Montserrat"/>
          <w:sz w:val="24"/>
        </w:rPr>
        <w:tab/>
        <w:t>“What had happened, dear child, to break your heart so?”</w:t>
      </w:r>
    </w:p>
    <w:p w:rsidR="0031037A" w:rsidRPr="0001001F" w:rsidRDefault="0031037A">
      <w:pPr>
        <w:spacing w:line="360" w:lineRule="auto"/>
        <w:rPr>
          <w:rFonts w:ascii="Montserrat" w:hAnsi="Montserrat"/>
          <w:sz w:val="24"/>
        </w:rPr>
      </w:pPr>
      <w:r w:rsidRPr="0001001F">
        <w:rPr>
          <w:rFonts w:ascii="Montserrat" w:hAnsi="Montserrat"/>
          <w:sz w:val="24"/>
        </w:rPr>
        <w:tab/>
        <w:t xml:space="preserve">In a broken voice, with broken words, she sobbed out the events of the evening. The tale was confusing, to say the least, but Shampoo swore that she had seen, first, that Ranma did not turn into a girl when immersed in cold water, and then, after a few minutes, he appeared as a girl who, when immersed in hot water, did not change into a boy. She repeated the conversation she had with Copy-chan word for word, breaking into fresh tears as she repeated the assumed confirmation that the curse was broken, and she would never again become a boy. </w:t>
      </w:r>
    </w:p>
    <w:p w:rsidR="0031037A" w:rsidRPr="0001001F" w:rsidRDefault="0031037A">
      <w:pPr>
        <w:spacing w:line="360" w:lineRule="auto"/>
        <w:rPr>
          <w:rFonts w:ascii="Montserrat" w:hAnsi="Montserrat"/>
          <w:sz w:val="24"/>
        </w:rPr>
      </w:pPr>
      <w:r w:rsidRPr="0001001F">
        <w:rPr>
          <w:rFonts w:ascii="Montserrat" w:hAnsi="Montserrat"/>
          <w:sz w:val="24"/>
        </w:rPr>
        <w:tab/>
        <w:t xml:space="preserve">Cologne sat back, running the reported events through her mind. The only possible scenario she could come up with was that somehow Ranma’s curse had been locked again, and he had gotten his hands on some instant Nanniichaun in the hopes of regaining, if only for a moment, his lost manhood. Was it possible that Herb had returned to punish Ranma after all? If the story Shampoo told, that “Ranma” claimed there was no cure, was true, was it also possible that the Musk had allowed the Kaisuifuu to be destroyed so that Ranma would truly be trapped as a girl? These frightening possibilities were bad enough, but to add that Ranma, by his final remarks, had forsworn his very identity and declared himself a stranger, a ronin… It was unthinkable. </w:t>
      </w:r>
    </w:p>
    <w:p w:rsidR="0031037A" w:rsidRPr="0001001F" w:rsidRDefault="0031037A">
      <w:pPr>
        <w:spacing w:line="360" w:lineRule="auto"/>
        <w:rPr>
          <w:rFonts w:ascii="Montserrat" w:hAnsi="Montserrat"/>
          <w:sz w:val="24"/>
        </w:rPr>
      </w:pPr>
      <w:r w:rsidRPr="0001001F">
        <w:rPr>
          <w:rFonts w:ascii="Montserrat" w:hAnsi="Montserrat"/>
          <w:sz w:val="24"/>
        </w:rPr>
        <w:tab/>
        <w:t>At the same time, it had been over a week since Ranma had shown up at the Cat Café to mooch ramen from Shampoo. Very little could make the boy pass on a free meal, unless he had a very good reason to avoid contact with his meal ticket. Cologne picked herself up and patted her great-granddaughter on the shoulder, “Indeed, this sounds most bleak. If all is as it sounds, then son-in-law is in dire peril. I shall investigate this story at once and see if I can determine if there is any solution to it. Be brave, dear Shampoo. Hope is not lost yet.”</w:t>
      </w:r>
    </w:p>
    <w:p w:rsidR="0031037A" w:rsidRPr="0001001F" w:rsidRDefault="0031037A">
      <w:pPr>
        <w:spacing w:line="360" w:lineRule="auto"/>
        <w:rPr>
          <w:rFonts w:ascii="Montserrat" w:hAnsi="Montserrat"/>
          <w:sz w:val="24"/>
        </w:rPr>
      </w:pPr>
      <w:r w:rsidRPr="0001001F">
        <w:rPr>
          <w:rFonts w:ascii="Montserrat" w:hAnsi="Montserrat"/>
          <w:sz w:val="24"/>
        </w:rPr>
        <w:tab/>
        <w:t>“Oh, Great-grandmother! Thank you! Thank you!”</w:t>
      </w:r>
    </w:p>
    <w:p w:rsidR="0031037A" w:rsidRPr="0001001F" w:rsidRDefault="0031037A">
      <w:pPr>
        <w:spacing w:line="360" w:lineRule="auto"/>
        <w:rPr>
          <w:rFonts w:ascii="Montserrat" w:hAnsi="Montserrat"/>
          <w:sz w:val="24"/>
        </w:rPr>
      </w:pPr>
      <w:r w:rsidRPr="0001001F">
        <w:rPr>
          <w:rFonts w:ascii="Montserrat" w:hAnsi="Montserrat"/>
          <w:sz w:val="24"/>
        </w:rPr>
        <w:tab/>
        <w:t xml:space="preserve">“Now, go to bed, and think on this no more. When I know what can be done, if anything, I will let you know. Even if son-in-law must spend the rest of his life as a woman, there are still many reasons why we must try to bring him, or her as the case may be, into the tribe.” As Shampoo limped upstairs, Cologne allowed the rest of her thoughts to surface. In truth, if there was a way to bring Ranma into the tribe as a woman, if the boy had it in him to be a true woman, Cologne would welcome it above all other options. Still, it was too much to hope that there was anything beyond a resemblance. She returned to her room and the book that lay open on her bed. </w:t>
      </w:r>
    </w:p>
    <w:p w:rsidR="0031037A" w:rsidRPr="0001001F" w:rsidRDefault="0031037A">
      <w:pPr>
        <w:spacing w:line="360" w:lineRule="auto"/>
        <w:rPr>
          <w:rFonts w:ascii="Montserrat" w:hAnsi="Montserrat"/>
          <w:sz w:val="24"/>
        </w:rPr>
      </w:pPr>
      <w:r w:rsidRPr="0001001F">
        <w:rPr>
          <w:rFonts w:ascii="Montserrat" w:hAnsi="Montserrat"/>
          <w:sz w:val="24"/>
        </w:rPr>
        <w:tab/>
        <w:t xml:space="preserve">“Fa Shen,” she spoke to the book, “yours was a brilliant, and tragically short life. Is it even possible that you could be reborn a male and a foreigner?” Cologne sighed and continued studying the legends of her ancestors. No one was directly descended from Fa Shen. She had died a virgin. But many surrogates had risen from her grave. After a thousand years, it had become rare for a victim of the Nyanniichaun to be given her exact form. In the course of her life, it had happened only three times. Two in this most recent generation. The monkey cursed by Herb had not fulfilled the prophesy. The boy… she was still not sure of. “Curse Genma for a fool. To craft a weapon so pure and yet so flawed!” </w:t>
      </w:r>
    </w:p>
    <w:p w:rsidR="0031037A" w:rsidRPr="0001001F" w:rsidRDefault="0031037A">
      <w:pPr>
        <w:spacing w:line="360" w:lineRule="auto"/>
        <w:rPr>
          <w:rFonts w:ascii="Montserrat" w:hAnsi="Montserrat"/>
          <w:sz w:val="24"/>
        </w:rPr>
      </w:pPr>
    </w:p>
    <w:p w:rsidR="0031037A" w:rsidRPr="0001001F" w:rsidRDefault="0031037A">
      <w:pPr>
        <w:spacing w:line="360" w:lineRule="auto"/>
        <w:rPr>
          <w:rFonts w:ascii="Montserrat" w:hAnsi="Montserrat"/>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Ranma Nibunnoichi - Reflections</w:t>
      </w:r>
    </w:p>
    <w:p w:rsidR="0031037A" w:rsidRPr="0001001F" w:rsidRDefault="0031037A">
      <w:pPr>
        <w:spacing w:line="360" w:lineRule="auto"/>
        <w:rPr>
          <w:rFonts w:ascii="Montserrat" w:hAnsi="Montserrat" w:cs="Arial"/>
          <w:sz w:val="24"/>
        </w:rPr>
      </w:pPr>
      <w:r w:rsidRPr="0001001F">
        <w:rPr>
          <w:rFonts w:ascii="Montserrat" w:hAnsi="Montserrat" w:cs="Arial"/>
          <w:sz w:val="24"/>
        </w:rPr>
        <w:t>A. V. Morgan</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Part Twelve: The Mirror of Broken Souls</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Under the deep, dark blue of a Tokyo night, the ward of Nerima sprawled like a patchwork quilt stitched together by tiny knots of light. The shrunken form of the Amazon Matriarch attested to the price she had paid to conserve the vitality of her limbs and the keenness of her senses through the onslaught of centuries. Thus, she felt no apprehension bounding across the skyline through the treacherous darkness, in her race to the Tendo Dojo. After promising her great-granddaughter that she would investigate immediately, she had paused only to return to her room and put away the sacred texts and dangerous artifacts by which she tended her tangled web. Through the long months she had chaperoned her heir in her pursuit of Ranma Saotome, she had kept her true interest in the cursed boy a secret. It would not do to leave clues, however obscure, where either of her young charges might stumble across them. It would be enough for them to learn of her thoughts only after she had verified her suspicions or established them as false. If what Shampoo had reported was true, she might know the answer sooner than she had anticipated. </w:t>
      </w:r>
    </w:p>
    <w:p w:rsidR="0031037A" w:rsidRPr="0001001F" w:rsidRDefault="0031037A">
      <w:pPr>
        <w:spacing w:line="360" w:lineRule="auto"/>
        <w:ind w:firstLine="720"/>
        <w:rPr>
          <w:rFonts w:ascii="Montserrat" w:hAnsi="Montserrat" w:cs="Arial"/>
          <w:sz w:val="24"/>
        </w:rPr>
      </w:pPr>
      <w:r w:rsidRPr="0001001F">
        <w:rPr>
          <w:rFonts w:ascii="Montserrat" w:hAnsi="Montserrat" w:cs="Arial"/>
          <w:sz w:val="24"/>
        </w:rPr>
        <w:t xml:space="preserve">It all came down to finding a situation that forced young Saotome to yield to his female condition and unlock the part of his psyche that his father had beaten into submission. After the Cat’s Tongue incident, Cologne had realized that Saotome could not be forced to embrace femininity, and the Chisuiiton incident had only underscored this. No, as long as there was a hope for his male mind to cling to, the boy would resist the very thought of being a girl. For fear of what might happen if there was no hope in such a situation, Cologne had not attempted to do what she now feared had been done.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Oh, she would gladly shatter his masculine psyche. The trick was finding a way to do it that would not spur him to suicide. Or cause his foolish mother to demand his sacrifice to preserve the honor of his honorless family. What curse lay upon that family that their devotion to honor only manifested in self-destructive forms? Why did they not respect that honor enough to avoid such stupid, wasteful situations.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“Ah, but if their honor was sound and sane, I could not have manipulated this situation to my own ends. And who am I to speak of honor when I use my own, dear Shampoo as my cat’s paw?” Cologne chided herself as the dojo came into view. From the light spilling from the windows, it was clear that the inhabitants were awake yet. Making her way around to the guest room window, she perched in the eves and began to spy on Genma and his son. Cologne sighed. With all they had invested in the boy, there was no question that they would go to any expense to preserve his masculine image. Instant Nanniichaun would have the same effects on a victim of a locked curse that it would have on a normal person, enduring until the subject was exposed to hot water. An unlocked curse would reverse the instant version at the application of hot or cold water. Combined with Waterproof Soap, Ranma could remain man enough to fulfill their demands of him.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From the looks on their faces, she had arrived in the wake of some bitter argument, or unpleasant lecture. The boy looked suspicious and defiant, while Genma was stern with patriarchal anger.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“Whatever the circumstances, you are my son, Boy. The closest I have to a true son now, and I am obligated to remind you that you owe everything you possess, ultimately, to me,” Genma broke the silence.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“You’re just tryin’ to get out of that stupid agreement!” the boy accused. “This is an unforgivable thing to do to your own son, just to save your own worthless hide, and I won’t go along with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“Don’t talk back to me, Boy! Are you forgetting that your ‘life’ would end at the end of the week if I did not offer you this chance!?”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“Damn you! I can’t forget! But if the choice is between ceasin’ to exist and sacrificin’ my own honor to survive, it really isn’t a choice. Forcin’ </w:t>
      </w:r>
      <w:r w:rsidRPr="0001001F">
        <w:rPr>
          <w:rFonts w:ascii="Montserrat" w:hAnsi="Montserrat" w:cs="Arial"/>
          <w:i/>
          <w:iCs/>
          <w:sz w:val="24"/>
        </w:rPr>
        <w:t>me</w:t>
      </w:r>
      <w:r w:rsidRPr="0001001F">
        <w:rPr>
          <w:rFonts w:ascii="Montserrat" w:hAnsi="Montserrat" w:cs="Arial"/>
          <w:sz w:val="24"/>
        </w:rPr>
        <w:t xml:space="preserve"> on Akane, and goin’ through with this stupid marriage is even worse! Did you even think about how </w:t>
      </w:r>
      <w:r w:rsidRPr="0001001F">
        <w:rPr>
          <w:rFonts w:ascii="Montserrat" w:hAnsi="Montserrat" w:cs="Arial"/>
          <w:i/>
          <w:iCs/>
          <w:sz w:val="24"/>
        </w:rPr>
        <w:t>she’d</w:t>
      </w:r>
      <w:r w:rsidRPr="0001001F">
        <w:rPr>
          <w:rFonts w:ascii="Montserrat" w:hAnsi="Montserrat" w:cs="Arial"/>
          <w:sz w:val="24"/>
        </w:rPr>
        <w:t xml:space="preserve"> feel about this plan?”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“How she feels does not matter. It is her duty, as it is yours.”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Cologne narrowed her eyes. She had suspected the boy cared for the Tendo girl, but she would have put it past him to show this much concern for her feelings. Things were definitely coming to a head! She stiffened suddenly as she felt two well-concealed presences approaching over the roof. She pressed her tiny form deeper into the shadow of the eves, bracing herself between two of the exposed beams as the couple paused on the edge above her. There was a whispered argument between them, that voiceless hissing that obscured all identifying traits.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already know what they’re talkin’ about. Why even bother spyin’?”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“Who says I’m not here to just kill that mangy bastard!?”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“Can I help?”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“Get in line,” the speaker leaned over the gutter, anchoring her feet and allowed herself to dangle outside the window. She was joined almost immediately by her partner. As the light spilling from the window caught their faces, Cologne almost dropped out of the shadows in shock. There was no mistaking the distinctive features of onna-Ranma, but even with Cologne’s incredible depth of experience, there were few possible explanations for there to be two of her in the same place at the same time. None of which could explain how she—they—could be spying on a third of their ilk through the window. The matriarch’s eyes narrowed. It had been many generations since she had been as thoroughly shocked as this.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“It looks like he’s thinking of killing him for us,” the first onna-Ranma commented after a second.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other girl laughed softly. “Did you ever imagine you’d get the chance to watch yourself kill your old man?”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“Don’t laugh. I’ve never been this angry at him. After everything he’s done, this is the one thing I can’t forgive,” the girl growled dangerously. Inside the two forms had sprung into action. “Dammit! If he kills Pops before I teach him a lesson, I’m gonna wring his neck!”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Cologne watched the other girl grab the first and restrain her.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“He won’t. He only angry, not homicidal, like you! If you go in there, Kasumi will be up all night mopping blood out of the guest room,” she tried to sound reasonable. The other girl shook with rage but subsided.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should have known, the minute he stepped out of the mirror, that my old man would come up with this!” she snarled after a moment.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Cologne’s eyes grew even wider. She squinched them shut for fear they would drop right out of her skull and splat into the upside-down girls’ faces. There was only one mirror she knew of with the power to clone human beings. As far as she knew, it had been lost at sea over a thousand years ago. By whatever perverse luck the Mirror of Broken Souls might have been recovered from the depths of the ocean, its powers should at least still have been sealed! Trust Ranma to find it and break the seal! This was by far a more serious situation than what her great-granddaughter had reported to 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“Son-in-law!” she announced her presence. “Are you saying you have been duplicated by the Mirror of Broken Souls!?”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“Gaaaaaaaaaah!!!” </w:t>
      </w:r>
      <w:r w:rsidRPr="0001001F">
        <w:rPr>
          <w:rFonts w:ascii="Montserrat" w:hAnsi="Montserrat" w:cs="Arial"/>
          <w:sz w:val="24"/>
        </w:rPr>
        <w:br/>
      </w:r>
      <w:r w:rsidRPr="0001001F">
        <w:rPr>
          <w:rFonts w:ascii="Montserrat" w:hAnsi="Montserrat" w:cs="Arial"/>
          <w:sz w:val="24"/>
        </w:rPr>
        <w:tab/>
        <w:t xml:space="preserve">“Kyaaaaaaaaaa!!!”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two girls dropped from the gutter to the ground below, too surprised by Cologne’s voice to flip and brace for the impact. Two meaty thwacks echoed up, followed by moans and complaints. “What didja do that for!? Crazy old hag!”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Cologne, having dropped after them, arrived with two resounding cracks to their skulls. “Such poor manners, in stereo no less!” She glared at them and bounced back to balance on her staff. “Now, answer my question.”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“Mirror of Broken Souls? Is that a big oval mirror, about two stories tall with an ornate frame?” Ranma-chan asked, rubbing her head.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man at Mirror Mansion never mentioned that it had a name,” Copy-chan murmured, doing the same. “All he talked about was how the ghost of that dead noble woman possessed the mirror and uses it to steal people’s reflections so she can search for true love.”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Cologne stared at them. “First, that is, unfortunately, a fair description of the Mirror of Broken Souls. Secondly, don’t be ridiculous. If people’s ghosts had the power to enchant items with such dangerous abilities there would not be an object on this planet that was safe for people to use!”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two girls stared at her for a moment before Ranma-chan challenged, “So, you’re tellin’ us that the man from Mirror Mansion lied to us?”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“Oh, I am sure he told you as much as he knew. The mirror has a long history, and great lengths were taken to ensure that as few people as possible knew of any of it,” the elder assured them.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“So naturally, you know all about it,” Ranma-chan sneered.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“Say, who is this old mummy, anyway?” Copy-chan asked 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Cologne bashed her in the head and huffed in indignation. “If you were a proper copy of the original, you’d already know who I am, and you’d still be as obnoxious and disrespectful!” She composed herself and thought. While she knew the legends of the mirror, she did not know enough to explain what she was seeing. In the legends, only one cursed individual had been exposed to the mirror, and his fate had not been accurately reported. All she did know was that only a cursed person could produce more than one reflected aspect. Now, the same had clearly happened with Ranma.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“Having seen the boy upstairs, I presume you,” she pointed at Ranma-chan, “are the original. She,” she indicated Copy-chan, “mentioned that a ghost possessed the mirror and somehow interferes with it. At least that would explain why she does not remember me. I believe I would have to investigate personally to determine what has really happened, but I can tell you this. Because you have been split into your component aspects, you are in great danger, Ranma.”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didn’t ask why the mirror was called the Mirror of Broken Souls,” Cologne pointed out. “I can also see from your reaction that you only suspected that she was truly part of yourself.”</w:t>
      </w:r>
    </w:p>
    <w:p w:rsidR="0031037A" w:rsidRPr="0001001F" w:rsidRDefault="0031037A">
      <w:pPr>
        <w:spacing w:line="360" w:lineRule="auto"/>
        <w:rPr>
          <w:rFonts w:ascii="Montserrat" w:hAnsi="Montserrat" w:cs="Arial"/>
          <w:sz w:val="24"/>
        </w:rPr>
      </w:pPr>
      <w:r w:rsidRPr="0001001F">
        <w:rPr>
          <w:rFonts w:ascii="Montserrat" w:hAnsi="Montserrat" w:cs="Arial"/>
          <w:sz w:val="24"/>
        </w:rPr>
        <w:tab/>
        <w:t>“But she’s a girl!” Ranma-chan protested. “I mean, right from the start she was chasing guys and wearing dresses and lingerie. I’m not like that!”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Cologne studied the two for a moment. What a perfect opportunity to point out something that had thus far eluded the cursed boy. “Of course she’s a girl. She doesn’t have any reason to deny what she is. Unlike you, with all that garbage you got from your parents!”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Ranma-chan puffed up in anger, “Just because my curse turns me into a girl doesn’t mean I am one! I am sick of you people tellin’ me that!”</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As Ranma-chan lost her temper, and her aura flared into the visible spectrum, Cologne’s eyes narrowed in scrutiny. What she saw forced her to set aside the question of Ranma’s femininity for the moment. Absorbed in reading the cursed boy’s aura, she unconsciously voiced concerned disapproval under her breath. After several moments, with Cologne humming and hawing in contemplation, the two girls became curious. At one point, Cologne’s gaze wandered from Ranma-chan to Copy-chan, then back to Ranma. Finally, she looked up, and launched herself back up to the guest room window. With a sigh, she dropped back to the ground and cleared her throat.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“As I feared, energy is bleeding away from you and your duplicates,” she announced.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“Let us go inside and sit down to discuss this,” Cologne suggested, hopping on her staff around to the screened entrance to the Tea Room. Both girls followed in dreadful anticipation. Once they were all seated at the low table, Cologne began to tell them the legend of the mirror. “As you may know, there is a spring in Jusenkyo called the Chaunshontsuniichaun, Spring of Drowned Twins. This happens to be one of the trickier cursed springs because it is the closest to having a permanent, natural result. Cold water splits an individual into two perfect copies of the original, but hot water can only reverse the curse if both individuals are in skin-to-skin contact when it is applied. The tragedy of this particular curse is that the twined person ends up in a conflict with herself over her original identity.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“In spite of this, there have been many seduced by the prospect of being in two places at once who have been tempted to seek this curse, or its effects,” she continued. “Eleven or twelve hundred years ago, a powerful Chinese emperor fell prey to this temptation, but felt that the water triggers were too unpredictable. He commanded his court sorcerers to find a way to harness the magic of the spring in a way that eliminated this flaw. Their solution was to create a mirror using sand dredged from the Chaunshontsuniichaun. As required, the mirror had the power to duplicate anyone who gazed into the it. Unfortunately, the techniques used to harness the magic were unknowingly flawed. Unlike the spring, which produced two whole individuals, the mirror caused the essence of those who looked into it to be divided between the original and the reflection. Worse, as the distance between the reflection and the original increased, straining the constant flow of ki between them, the vital energy would bleed out of them.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“This is what caused the mirror to become known as the Mirror of Broken Souls. Given enough time, the division would cause its victims to spiritually bleed to death,” the matriarch explained in a mix of anger and sadness. “Over the course of generations, the mirror claimed the lives of countless rulers and heroes. In some cases, the twins fought over their identity, and when one died, the other swiftly followed. In other cases, the two went separate ways and suddenly sickened and died after a couple of weeks. It took a long time for the curse of the mirror to become understood, since those who used it tended to do so in secrecy. A special frame was created and bound to the mirror to seal its power, when it was discovered that the mirror was indestructible. In spite of this, it remained a potential danger, so it was placed on a ship that was sailed to the high seas and sunk.”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two girls stared on in shock. “Are you sure it’s the same mirror?”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would have to see it for myself to be sure,” Cologne admitted.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“But if it is, then my copies will eventually kill 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 is possible, Son-in-law. Your curse, however, might alter things.”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do you mean?”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“There is a legend that tells of an individual, cursed much like yourself, who used the mirror. Like you, he was able to produce more than one reflection, and while the legend goes on to say that he simply disappeared without a trace, there are other tales that suggest that the reflections survived,” Cologne confided. “His particular curse was to turn into a young boy, and there are accounts of encounters with the two posing as father and son during the next twenty years. From those stories, it is possible to presume that being split into separate aspects cured him. Under the proper circumstances, the same thing can happen using water from the Chaunshontsuniichaun or a special magical incense burner. All three are potential cures few cursed individuals have been brave enough to risk.”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Ranma-chan was thunderstruck. Then she was angry, “You mean to say that you’ve known all along at least three ways to cure me and you never mentioned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“Now, don’t be hasty, Son-in-law. I point out that I have never confirmed any of these potential cures, and from what I can see they all have a dangerous and painful price.”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do you mean?”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these ‘cures’ all have in common is that they split the victim into permanently cured and permanently cursed incarnations. Each one with the same mind as the original. At the very least, the cursed half becomes suicidal, but as often as not they try to take revenge on the cured half. It’s hardly an ideal solution!”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listening to all of this, spoke up, “But, I’m perfectly fine with being a girl. I mean, technically, I already am the permanently cursed half, but I’m perfectly happy with the way I am. Apart from being alone, that is.”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“Ah, but something went wrong with you, and I presume your counterpart,” Cologne pointed out. “You two have no conscious memory of being Ranma. I can tell just by observing you that you possess his skill and character, probably his weaknesses too. The rest is buried and locked away.”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“Uh,” Ranma-chan was frowning, “It also sounds like, with this ‘cure’ I have to die while they get to take over my life!”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“That is very observant, Son-in-law. Truly, you are in dire peril.”</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looked on in growing alarm. She remembered Ranma-chan telling her that when she became intimate with her other half, it caused Ranma to feel like she was being torn in half. In a timid voice, she quickly explained her compulsion and Ranma’s ultimate objection to their efforts to fulfill it. “Is it possible that makin’ out or having sex would literally tear Ranma-chan in half?”</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Cologne, after swallowing her eyeballs back into her head, tried to puzzle that one over. She knew, better than most, how much spiritual energy was invested in intercourse, and it made sense that as the copies became aroused they drew yin and yang in opposite directions away from Ranma. Cologne stood up and spoke with all her formidable authority, “I would strongly recommend that the two of you avoid any kind of intimate activity if you value the life of Ranma Saotome!”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“Like they can stop themselves,” Ranma-chan grumbled, feeling doomed. She leaned forward, resting her forehead on the table and sighed. Strangely enough, she had recognized at once the danger of either copy dying. It had been clear in Cologne’s story that when a victim killed his duplicate, he inflicted a mortal wound upon himself. Her debt to Akane and Ryouga suddenly tripled. “Hell, we’re lucky we haven’t all killed each other already!”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looked down at her hands in her lap. “Would… would the threat to Ranma be erased if we both went back into the mirror?”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Cologne was deeply absorbed in her thoughts, wrestling with her conscience, when she heard the question. She allowed her gaze to travel between the two girls while she tried to decide how to answer. Allowing Ranma to be divided was an ideal solution to her problem, but she could not look at Ranma-chan and condemn her so easily to death. The child had accomplished so much, impressed her so frequently, that she had become genuinely attached to Ranma. With a sigh, she finally answered, “Theoretically, the damage caused by the mirror would be undone if the reflections returned to it. It is a tough call to make, considering how desperately Son-in-law desires a cure. I imagine that there is a reason why you were not both returned immediately, so perhaps there is time to test some things before we resort to that option. After all, that would be trading two deaths for one. How morbidly ironic.”</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sort of tests?”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“Well, for one, we should see if we can get the copies to remember being you,” she responded to Ranma-chan’s question. What she kept to herself was her intention to see if she could get one of them to remember being someone else altogether.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In the morning, the entire household was shocked to find Cologne, flanked by the exhausted forms of Shampoo and Mousse, waiting for them at the breakfast table. Her appearance was enough to even cause Genma to suspend his plans to announce his intentions to shift the engagement with Akane to Ranma’s copy, or rather, officially replace Ranma with his “true son”. Because Cologne had roused Shampoo and Mousse and prepared a large breakfast for the Tendo family to ease their intrusion into the dojo at such an early hour, even Kasumi was able to take a place at the table to hear what the matriarch had to say. The last two to come to the table were Ranma-chan and Copy-chan in rumpled pajamas. The dark circles under their eyes, and their haunted expressions, combined with their utter lack of surprise at the presence of the guests, boded ill for the meeting. The fact that they slumped at the table and did not even try to join Copy-kun in a mad grab for food, was enough to turn the others’ confusion into genuine alarm.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Kasumi’s cheerful greeting to the amazons remained the only utterance of the morning until Genma turned to the matriarch and cleared his throat.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“Well, old woman, what nonsense brings you here this morning?”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“Polite as ever, Genma,” she frowned. “Since you prefer to be blunt, so shall I. Following Shampoo’s visit last night, I felt compelled to come here and investigate the latest folly to befall Son-in-law. To my regret, I discovered that your son is in peril of his life. Not too surprising, Genma, the fault for his new condition is ultimately yours.”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Genma scowled at her but did not deign to respond.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Rather than continue to goad the worthless father, she proceeded to tell the legend of the Mirror of Broken Souls, repeating what she had told the twin onna-Ranmas the night before. As the tale started, with mention of the Spring of Drowned Twins, there were a few comments of recognition. As she proceeded to tell of the mirror’s creation, most of their faces showed anticipation of how this mirror came to produce Copy-chan and Copy-kun. As she spoke of the mirror’s fatal flaw, Copy-kun suddenly lost his appetite while the others stared at the copies with mixed emotions. No one wanted to look at Ranma-chan. When Cologne mentioned the hypothetical use of the mirror as a cure for a Jusenkyo curse, along with the shortcomings cures of that nature had, Genma and Soun shook off their confusion and began to celebrate. Everyone else had to jump on top of Ranma-chan to keep her from killing the pair of them.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“Is that all the matters to you!” the girl screamed from the bottom of the pile. “You’d have me die so that imposter can take my place and fulfill your stupid schemes!”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“You ungrateful child! You would put your own survival over the honor of our two families!” Genma retorted, as Soun restrained him.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“Why not! You do it all the time, Pop!”</w:t>
      </w:r>
    </w:p>
    <w:p w:rsidR="0031037A" w:rsidRPr="0001001F" w:rsidRDefault="0031037A">
      <w:pPr>
        <w:spacing w:line="360" w:lineRule="auto"/>
        <w:rPr>
          <w:rFonts w:ascii="Montserrat" w:hAnsi="Montserrat" w:cs="Arial"/>
          <w:sz w:val="24"/>
        </w:rPr>
      </w:pPr>
      <w:r w:rsidRPr="0001001F">
        <w:rPr>
          <w:rFonts w:ascii="Montserrat" w:hAnsi="Montserrat" w:cs="Arial"/>
          <w:sz w:val="24"/>
        </w:rPr>
        <w:tab/>
        <w:t>“Both of you, just stop it!” Akane yelled. In a calmer voice she turned to Cologne, looking out from her position in the dog pile. “So what you’re saying is, the only solution to this is for Ranma, or his copies, to die!?”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“In effect, that is correct. The original can only survive if the copies cease to exist. If they continue to exist, the original will be destroyed.”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“Shampoo so so sad. Is terrible tragedy!” the purple haired amazon wiggled out of the pile to get away from Mousse, who seemed to be rather conveniently sprawled over her.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too feel that such a ‘cure’ is too horrible to contemplate!” Mousse declared, as he struggled out of the pile and straightened his robes.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“Are you absolutely sure!?” Akane demanded.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“Yes, child, I am afraid so. From what I understand, you intended to force the copies to return to the mirror, where they can no longer exist as independent beings. All I have revealed is that Son-in-law also faces oblivion should this circumstance be exploited as a cure. For the individuals in question, there is no question that this is a matter of life and death. Moreover, the decision as to who shall meet their end can only be decided by them.”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“If the copies are really such a danger, why hasn’t Ranma been harmed already?” Nabiki asked calmly.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“Simply put, Ranma has remained in close proximity to his copies, minimizing the amount of spiritual bleeding. To say he has been unharmed, however, would be remiss. I understand that the copies are compelled to somewhat amorous extremes and have been indulging each other to sate themselves. Yesterday, before lunch, according to Copy-chan, Ranma was struck down by the sight of them ‘making out’ as she put it. The energy that sustains them all flows between them, and if any individual makes too great a demand on that energy it leaves the others drained or depleted.”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“Uh, wait! Hinnako is constantly draining Ranma’s aura. Is that any different than what happens between these three?”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“That’s actually an astute observation, Akane. What is happening to this trio is precisely the same as having a chi vampire constantly sucking energy off of them. In the case of that delinquent teacher, there are limits to the amount of energy she can leech by force making it unlikely that she would be able to kill one of her victims with any given attack. However, if the energy is freely available, she could soak up the chi of an entire city.” Cologne frowned. “Honestly, with these three bleeding like this, she could accidentally kill them with her lowest level attack.”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you’re not going to school!” Akane, Nabiki, Copy-chan and Copy-kun shouted. The news itself had distracted Ranma-chan from her impulse to murder Genma. She stared at Cologne.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“You’re kiddin’, right!?”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“No. I would heed the advice of your… uh…” there was no word to categorize the group that was sitting on top of Ranma-chan. “Do try to avoid Miss Hinnako. I would recommend that you have people around who can deal with her if she seeks you out.”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about Happosai?” Ranma-chan asked. “He tried to leech chi off all three of us the first night. Why didn’t that hurt us?”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Cologne laughed, “Though I often feel that man is a demon, he is no vampire. He can pull off latent ki, such as lingers on people’s clothing, but he certainly has not risked the modifications that would allow him to feed on chi as his protégé does. The essence he gathers is akin to dead hair and skin, naturally shed from the ‘body’ of his victims’ ki.”</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Ranma-chan frowned. Sitting up, casually shedding the pile of bodies on top of her, she became thoughtful. “It seems to me that, as I’ve developed my chi, I’ve gotten a lot better at dealing with Hinnako’s leeching. I would think that if I worked at it, I should be able to do something about this bleeding. I mean, if I can actually limit what she can take from me, and control it for my attacks, it seems logical enough that I could fix this.”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Cologne studied him. She had given up on underestimating his ability when it came to the mechanics of his Art. It was one of the reasons she had been hopeful that he was Fa Shen reborn. She had been a genius at the Art, particularly when it came to using chi to harm or heal. She was still, short of the royal line of the Musk, the youngest individual to ever master chi techniques. “You would have to work with your copies to attempt such a thing, and I cannot say how liable you are to succeed. If it were anyone else, I might say such an endeavor was impossible. You will have to learn a few things more suited to the practice of medicine and healing than martial arts, but you have a sufficient base to start. We will include that, along with trying to tap the memory of your copies, to the things we must pursue while waiting for the mirror’s seal to be repaired.”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Genma looked at the three Ranmas as they huddled together. He cleared his throat, “Ranma. I understand you feel that I have dishonored you by presenting Copy-kun as my true son.” Ranma-chan slowly turned hate filled eyes on her father. When her old man had the dignity to blanch and swallow hard, she allowed him to continue speaking. “I simply remind you that there are reasons, above and beyond my own well being, which necessitate my decision. For one, I have deeply regretted that the nature of your curse has made it necessary to hide from your mother. She does not deserve it, and while I do fear for our lives should she find your condition unmanly, I also fear that upon completing her role in our execution, she would feel compelled to take her own life.” Genma took off his glasses and rubbed his eyes for a moment.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 sucked in a sharp breath as Genma disguised his tears. Her father would weep crocodile tears to guilt trip her, but was quick to disguise genuine emotion. She said nothing as his damp fingers came away from his red, swollen eyes.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 also occurred to me that returning your copies to the mirror would be no different from killing them. I am a harsh man at times, but I am not a killer. Is it so unreasonable then, to look at this perfect boy, see in him a son that any mother and father could be proud of, and know that he could be the solution to all our problems?” Genma sighed. “Finally, you have voiced nothing but complaint against your engagement to Akane. While I truly hoped you would come to love the daughter of my good friend and ally, I cannot ignore that here is a boy longing for love, with no other hope for life. I put him in your place not just for me, but for you, for him, and most of all for my beloved Nodoka.”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“But at the same time, you’ve pushed me aside like some worn out rag!” Ranma-chan cried, just managing to voice more outrage than grief. Even now, she could not bear to show how deeply wounded she was by her father’s betrayal.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would have thought you’d be glad to rid yourself of me, of this engagement. I’ve watched you try and throw everything away on the hope of finding some cure. From the moment you fell into that pool, you have lost your respect for me, so who cast aside who first?” Genma challenged.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Ranma-chan subsided into shocked silence.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 does not matter now. There can only be one Ranma Saotome, and this boy is better suited. It does not mean you are not my child, or that I would prefer to see you dead. Still, you’re a fool if you don’t understand that I am always willing to risk your life for the sake of the Art and for family honor, and that is not going to change now, just because you are as much a daughter as a son. Do not challenge my decision unless you truly mean to uphold the responsibilities that come with your name!” Genma declared with uncommon authority.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Ranma-chan’s mind was still stuck on the “as much a daughter as a son” comment. Did even her own father see her as a girl? Did her misogynistic old man feel some impulse to be unforgivably soft on her because in some part of his warped mind he had gained a daughter? Was this whole notion of his some warped way of going easy on her, giving her a way out of all her responsibilities as a man? In a strangled voice she demanded, “Am I a son or a daughter to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am waiting to learn that from you. At least now you can afford to consider the question.”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the hell brought this 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“Son,” Genma sagged, “When your mother is here, all I can do is watch and listen. I can’t tell you how many times she’s sat down beside me, Mr. Panda, watching you fighting with Akane, or working out in the yard, and wished aloud that you were her daughter.”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w:t>
      </w:r>
      <w:r w:rsidRPr="0001001F">
        <w:rPr>
          <w:rFonts w:ascii="Montserrat" w:hAnsi="Montserrat" w:cs="Arial"/>
          <w:sz w:val="24"/>
        </w:rPr>
        <w:br/>
      </w:r>
      <w:r w:rsidRPr="0001001F">
        <w:rPr>
          <w:rFonts w:ascii="Montserrat" w:hAnsi="Montserrat" w:cs="Arial"/>
          <w:sz w:val="24"/>
        </w:rPr>
        <w:tab/>
        <w:t>“Your mother always wanted a daughter. When we married, she told me she might not be able to have children, but if she could, she hoped for a daughter, like the one she had in her dreams. Of course, we both wanted, needed a son. For her, it was a requirement of her father’s, for me, I needed a son to fulfill my pact with Tendo-kun,” he sighed. “But Nodoka still only wished for a daughter. If you were that daughter, she would accept you with no strings attached. But that is only possible if you are not Ranma, do you understand?”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Cologne looked on, almost unable to contain herself.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Ranma Nibunnoichi - Reflections</w:t>
      </w:r>
    </w:p>
    <w:p w:rsidR="0031037A" w:rsidRPr="0001001F" w:rsidRDefault="0031037A">
      <w:pPr>
        <w:spacing w:line="360" w:lineRule="auto"/>
        <w:rPr>
          <w:rFonts w:ascii="Montserrat" w:hAnsi="Montserrat" w:cs="Arial"/>
          <w:sz w:val="24"/>
        </w:rPr>
      </w:pPr>
      <w:r w:rsidRPr="0001001F">
        <w:rPr>
          <w:rFonts w:ascii="Montserrat" w:hAnsi="Montserrat" w:cs="Arial"/>
          <w:sz w:val="24"/>
        </w:rPr>
        <w:t>A. V. Morgan</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Part Thirteen: Cutting to the Chase</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Everyone assembled at the Tendo Dojo looked up in alarm as Ranma-chan lurched to her feet and stalked out the open shoji into the yard. She stopped at the edge of the koi pond and gradually looked down into the still waters to study her reflection. For a long time there was no other movement. Rather than continue the strange conversation while she was brooding, the others turned to their meal and ate in silence. Kasumi, looking positively torn for the young martial artist, leaned over to Akane and whispered a suggestion. Akane, looking positively thunderstruck, calmed and nodded before slipping out of the room to use the phone. The copies had been studying Genma sternly between troubled glances at Ranma-chan. Finally they stood and cautiously approached the original. Ranma tensed as they flanked her on either side, but when they said nothing, she returned to wrestling with her tumultuous thoughts. Too much had happened in such a short period of time. Life had rubbed her nose in a number of impossible things, and no matter how earth shattering they had been, Ranma had taken them in stride. This latest blow, however, was simply beyond belief.</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Ranma’s mother wanted a daughter. Had wished “Ranko” was her daughter. Taking an unsteady breath, she tried to deal with what was happening inside her. Ranma could not bear to deny anything to Nodoka. For months now, that had been something of a lifeline, since what Nodoka had apparently wanted more than anything, was to see her son again. To see that he was a true man-among-men. Ranma’s determination to ensure that, to make Nodoka proud of her son, had been a touchstone for dealing with the curse, particularly when dealing with her mother as “Ranko”.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Ranma-chan lifted her hands and studied them. Her hands. Every day she reminded herself that all of the girl stuff had been imposed on her by outside forces. She had not asked for it, she tried her best not to be seduced by it into asking questions or experimenting with things that, as a boy, she would never be able to reconcile. Shaking her head, she sighed. It was sort of funny. Genma had forced her to ask herself if she would sacrifice everything and become a girl to make Nodoka happy. It had seemed instantly absurd to try and base who and what she was on what someone else wanted her to be. Of course, that’s what Ranma had been doing all her… his… life. It seemed painfully clear that, if turning into a girl made her an unsuitable son, turning into a boy would make her an equally imperfect daughter. Which was why Genma’s revelation really disturbed her.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There was a better way to give her mother everything she wanted. The perfect son, the desired daughter, were standing on either side of her. It was a much simpler, more practical solution, than trying to warp her brain around the ridiculous notion of becoming a girl. Or, more honestly, trying to give up being a boy. About the only way she could palette giving up being a boy to be a girl, was if she went off and became an amazon. At least there a girl was considered a first class citizen. “Feh! Like that’s any better,” she muttered. Hanging her head she finally admitted that her desire for a cure had long since ceased to be an effort to never be a girl again. Honestly, if she found a cure it would be like chopping off limbs to take it, but the temptation… the desire to be “normal” was so strong. With the curse, she was just a freak and she hated that.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“Do you know,” she began speaking quietly to the copies, “when Herb locked my curse, and I didn’t know if it could be unlocked, I wondered if maybe I could be adopted by my mom as Ranko. I mean, I could never have told her I was Ranma if I was stuck as a girl. I could just let it slip that my parents were gone and that’s why Ranko was always visiting the Tendos…” She trailed off. “It was just for a moment. I was feeling kinda sorry for myself. The thought of lying to my mom for the rest of my life made me feel so much worse, I swore I’d find a cure. I don’t wanna be her daughter if that means I can’t tell her I’m her son. If I can’t say who I really am, I just can’t do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slipped an arm around and hugged 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“But, you can,” Ranma-chan added, including both of them.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“What’re you talkin’ about!?”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“Maybe I should treat this as a cure,” Ranma-chan clarified.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mean, just die!?”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dunno. Maybe. Or maybe…” Ranma-chan shrugged.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“Maybe if Mom has the son she needs, and the daughter she wants, maybe she won’t hate havin’ a freak like me.” They gave her a startled look. She straightened and asserted, “I ain’t sayin’ I wanna die. Just that its worth the risk if it means I can finally tell her the truth. If she sees you and decides you’re man enough, you and Pops won’t havta commit seppuku, so I doubt she’d make me do it either.” A determined look settled on her face.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“What exactly are you thinking of doing, Ranma?” Akane asked from just behind them. None of them had noticed her approach.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guess I am gonna go with Cologne and see if she can help me figure out how to stop bleeding ki, and help them remember bein’ 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see,” Akane sighed and hung her head. She found herself wondering if it would be the same—if Copy-kun remembered being Ranma—continuing the engagement with him. Would she ever see him as the real Ranma? Did it even matter? “So, that means I am engaged to him then?”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Ranma-chan whipped around and stared at Akane. The question had stabbed her in the heart, and for a moment, she panted to keep her breath. She was not sure, but it sounded like Akane was disappointed. Ranma-chan remembered when Akane had gotten mad and transferred the engagement to Nabiki a few months ago. It had not been a pleasant experience for any of them. She looked at Copy-kun hard for a moment. “I don’t think my old man can just change it to him like that. As long as I honored the engagement, it was my choice who it was with. If Copy-kun remembered bein’ me, we’d have to figure out who was gonna be responsible for it. Since he doesn’t, then I guess it stays with me for now.”</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“Okay,” Akane nodded once, faintly blushing.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Shampoo and Mousse, sitting quietly to either side of Cologne, studied the group by the pond with narrow eyes. Neither of them were entirely sure how to deal with Ranma as a multiple choice question. Shampoo was wondering if the laws of her people should be interpreted such that she was effectively married to all three. In her mind, only the original mattered, especially when the copies had no memory of being Ranma. She knew some of the elders would have insisted that the kiss if marriage applied only to the male half. They would have also insisted that this situation obligated her to fulfill the kiss of death given to the female half. Great-grandmother had assured them that the three were all the same person. Since killing one could slay all three, Shampoo felt confident no one would criticize her for not fulfilling the kiss of death. Catching a glimpse of Mousse out the corner of her eye, she changed that to “almost no one”. The master of hidden weapons considered everything Ranma-shaped to be an obstacle to his desires, and he was an amazon. He was not above killing to remove a threat to his plans, nor using the law to turn another into his weapon.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Fortunately, neither of them were likely to defeat one Ranma, let alone three. Their weakness was a good excuse for her not to try. Their common identity was enough for her to extend her protection to all of them if Mousse dared to use lethal force to challenge the unconsummated union.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Shampoo suddenly sat straight. If the kiss of death did apply to the girl Ranma, so would the consequences if she managed to survive the one year ordeal. In about two months, the girl would be fully initiated into the tribe, protected by the laws of her people from the likes of Mousse. “Great-grandmother, Shampoo wonder how long take Airen try to master stop bleeding spirit? Shampoo no hear of anyone try to do such thing,” she inquired.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“Do not worry, Shampoo,” Cologne patted her heir on the knee. “Son-in-law is full of surprises. As long as the three stick together and do nothing foolish, it would take months for the bleeding to kill them. We should probably consult that fine young doctor friend of Kasumi’s and see if he will join us in helping Ranma find a way to survive his ‘cure’.”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“Kasumi already thought of that,” Akane interjected, coming back in and catching the end of the elder’s remark. “I just got off the phone making an appointment for Ranma and the copies to see him this morning.”</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When Ranma and the copies rejoined the others at the table, there was a long discussion about how to proceed. Ranma stressed that she did not intend to die, but if the copies could manage to regain the memory of being Ranma she would consider allowing them to succeed her as Ranma and Ranko. Genma had been correct in assuming Ranma would be willing to die for a cure, and the prospect of reuniting Nodoka with her son and giving her a daughter was enough to justify the risk in Ranma’s mind. Not wanting to die, if there was any way to avoid it, she would do her best to work with the copies to find a way to stop the bleeding permanently if possible. The first order of business was to visit Dr. Tofu that morning, and then accompany Cologne to Mirror Mansion so she could confirm the identity of the mirror and figure out how the ghost had interfered with it, and with the copies it produced. Akane would go with them to the doctor’s office and deliver a note from Tofu to the school, excusing him from class. Because of Ranma, the school administration had been forced to accept the magic of the curse, and would have to accept the doctor’s assertion that a life threatening complication had emerged because of it.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Even after the long discussion, there was still plenty of time for Akane and Nabiki to make it to school. Nabiki went directly to school to deal with Kuno. It would take some effort to explain that the objects of his obsessions were in mortal danger and would not be present for the near future. Somehow, she would convince the Kuno siblings to back off until the three were less vulnerable. Shampoo and Mousse were sent away to deal with opening and running the Cat Café while Cologne was occupied for the day. As the matriarch led the way to Dr. Tofu’s, in a probing conversation with the copies, Akane followed with Ranma-kun a few paces behind.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still can’t believe it’s come to this,” she confessed after a few minutes.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dunno,” Ranma shrugged. “It’s sorta the story of my life. I should’ve expected somethin’ like this was gonna happen eventually.”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“Well,” Akane frowned, “strange things do happen a lot with you, but that’s not what meant. I can’t believe you would sacrifice yourself to save your copies. I can’t believe you would let anyone take your place.”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“Yeah. They’re not just anyone, though. If the mummy is right… ite!” Ranma rubbed his head where Cologne’s staff had crowned him, “If she’s right, they’re both me. I’ve been hit on the head enough times to know what it’s like to have no memory of myself. Just ‘cuz I didn’t remember who I was didn’t mean I wasn’t me. I guess I’m lucky that hasn’t happened to me when I was a girl, or I might’ve been like Copy-chan. Man, that would be horrible!”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“Er,” Akane bit her lip, deciding it was best not to mention when Ranma </w:t>
      </w:r>
      <w:r w:rsidRPr="0001001F">
        <w:rPr>
          <w:rFonts w:ascii="Montserrat" w:hAnsi="Montserrat" w:cs="Arial"/>
          <w:i/>
          <w:iCs/>
          <w:sz w:val="24"/>
        </w:rPr>
        <w:t>had</w:t>
      </w:r>
      <w:r w:rsidRPr="0001001F">
        <w:rPr>
          <w:rFonts w:ascii="Montserrat" w:hAnsi="Montserrat" w:cs="Arial"/>
          <w:sz w:val="24"/>
        </w:rPr>
        <w:t xml:space="preserve"> thought he was a girl after bashing her head on the rock border of the pond. “Don’t take this the wrong way, but what’s so bad about being a girl, Ranma?”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almost replied without thinking. Snapping his mouth shut at the last second he remembered what Copy-kun had said the night before. “Nothin’ if you happen to be a girl. It’s not good if you’re a guy though. I mean, what would you call a guy who tries to dress or act like a girl or chase other guys?”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That was a no-brainer for Akane, “A pervert!”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“Yeah. Would you wanna be called a pervert by people ‘cuz you look like a girl, but they know you’re supposed to be a boy?”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Akane opened her mouth and stared at Ranma. She did not dare to answer. She was doing it to him all the time. After a moment, she tried another angle. “Well, if you had amnesia, and didn’t know you were ever a boy, why would it be horrible to be like Copy-chan?”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did not answer for a moment. He was staring at the mentioned girl, looking worried. Sighing, he explained, “Because one day I might remember, and everything I had done as a girl would be right there in my face. All the things I swore I would never do, and suddenly they would all have been done and I could never take them back. I don’t know if I could live with myself after somethin’ like that. I… I don’t know if I could be a guy after that. I wouldn’t know how to be me, I guess.”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Akane followed his gaze to Copy-chan. “Have you warned 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“Yeah. We were up all night talking about it. Before that, she was acting like you, wantin’ to know why I didn’t like being a girl. Then Cologne came and we found out she was not just a copy, that she might be able to remember bein’ me. She wanted to know how I’d react to being stuck permanently as a girl, so I told her about Herb and the Chisuiiton.”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“Maybe it would be better for her to just go back into the mirror then.”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“That’s what I told her. She said she’d rather be alive and hate it, than not even exist. She said that as long as she was alive she could find some way to start over, be happy,” Ranma shrugged and looked at his feet.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Akane stopped her fiancé as they reached the clinic. After the other three had entered, she asked, “What if you succeed. What if you find a way for all three of you to survive. Are you really going to let him take your place? And her? Where will that leave you?” She looked away and then down for a moment before meeting his eyes again, “Where will that leave us?”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 took a deep breath. “We’re always fighting because of this stupid engagement. We both hate it, ‘cuz we never had a choice. Whatever happens, it’s the same for you, you still have to marry Ranma. Still, if I am not Ranma anymore, maybe we can finally be friends like we were at the very beginning,” he sighed and looked away.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Akane was lost in a vortex of anger, grief and confusion. The answer evaded expressing any feeling beyond a desire for friendship. That was both touching and stabbed her through the heart. Was that all she was to him? A friend? And the engagement, that was just an unwanted burden? True, she felt that too, but… if he did not love her, why would the other one? Why, when more than ever she could not escape from him, did she feel like she was losing him? “Do you really want to be friends?” she asked in a small voice.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“I’d like to have the chance,” Ranma fidgeted. “It’s not like I have so many friends I don’t need another. I don’t even know what it’s like to have just a friend with no other complications.” There was no question that his thoughts had turned to Ukyo. He really hated Genma for taking the best thing from his childhood and turning it into something he just could not deal with.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Cologne came out from inside the clinic. “Dr. Tofu is ready to see you now, Son-in-law,” she announced, holding a note out to Akane. “Here is the note to excuse Ranma from his classes, Akane. You had better hurry if you plan on making it to school on time.” The girl took the piece of paper and looked down. She did not care for the dismissal, but at least the old woman was trying to be polite about sending her on her way and taking charge of Ranma.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 reached out and put a hand on her arm. She looked up at his face. “I’ll see you when you come home from school,” he promised with a little smile. She nodded and resumed walking towards Furinkan High.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Cologne sighed. It was these little moments of crisis that had made her job so difficult. Worse, this was not a good time to goad Shampoo into pressing her pursuit of the boy. He needed to trust them a great deal if he was going to benefit from their help. He was finally in a position where she could try and establish whether or not the boy was Fa Shen reborn. It would be a tragedy if the same crisis provoked the true establishment of a relationship that must not form, if indeed he was. She would have to see if there was any way to encourage Genma’s plan to shift the engagement to the male reflection without alienating the boy. She blinked. By the same logic, she might want to shift her focus to the female reflection. She seemed a more suitable vessel for awakening the lost amazon heroine. Turning her mind to this, she followed Ranma inside the clinic.</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As they passed through the waiting room, Cologne told Ranma that she had given Dr. Tofu a quick run down on the situation. Tofu had taken one look at the copies, standing side by side and noted aloud that however Ranma had split himself, the process left him bleeding vital energy. Cologne had directed his attention outside to see the original taking with Akane, and told him about the Mirror of Broken Souls. While Tofu ushered the pair into the examining room, Cologne had fetched Ranma. Once they had joined the rest in the examining room, and Ranma had joined his copies perched on the edge of an examination table, they filled the doctor in on all the details.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have to say, Ranma-kun, this is truly an extraordinary mess you’ve gotten yourself into. I am glad to hear that this occurred by accident and not through some heedless pursuit of a cure,” Tofu declared, once the story was complete. By this point the three were stripped down to their underwear, draped in thin cotton medical gowns, and congregating to hear the results of the complete physicals the doctor had required.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“To be honest, if someone had told me it could be used as a cure, I probably would have jumped at it,” Ranma confessed sheepishly.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“Then it is fortunate that I have not had a chance to tell you the results of my latest sabbatical,” Tofu laughed impishly. With the influx of cursed individuals to Nerima, he had been forced to do some extensive traveling to find doctors more experienced in treating cursed patients to expand his own skills. “If you were so hasty with a cure like water from the spring of drowned twins, you might have succeeded only in duplicating yourself with the curse intact!”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“Ah, so you succeeded in tracking down the treatment to use the Chaunshontsuniichaun to split a cursed individual into separate aspects?” Cologne asked with great interest. “Perhaps you know if the legends about that cure are true.”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you mean, will hot water restore the separated halves, thus undoing the cure?” Tofu laughed and rubbed the back of his head. “Well, there are special conditions, since the treatment is simply dissolving salt in the twins water, the two can only be merged in hot saltwater, or separated again by cold saltwater, while normal hot and cold water control the original curse while they are merged. Not really a true cure, but it does make the curse more manageable.” Tofu sighed and returned to contemplating the three Ranmas.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“Actually,” Cologne cleared her throat, “I was wondering about the mental aspect of the curse. When the twins were rejoined, the memories of their separate incarnations would pool together, according to legend.”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yes,” Tofu tapped his lips thoughtfully. “That would be correct.”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“Does any of this have anything to do with us?” Ranma asked.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believe that the general rules for the Chaunshontsuniichaun apply to victims of the Mirror of Broken Souls,” Cologne confided. “Should your copies be returned to the mirror, their memories ought to be absorbed by you. In theory, at least. By the same notion, your memories should pass on to them if you are slain by the division. I’m in no hurry to test these theories, however.”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three nodded in vigorous agreement. A moment later, Tofu sighed.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am sorry, Ranma. At this range I can not tell if you are actually arresting the bleeding or if it just stops at such close range,” the doctor leaned back. He had listened to Ranma’s plan to use the techniques he had developed to frustrate Miss Hinnako to stop the bleeding, and asked for a demonstration. “Why don’t the two of you,” he suggested, indicating the copies, “get dressed and take a walk around the block. A little distance might reveal the weakness a bit better.” They rushed to comply and soon sprinted out of the room.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“Relax, Son-in-law,” Cologne directed, “let it bleed so the doctor can find the threads between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 nodded and shook himself to loosen his concentration. He took the opportunity to get dressed while Dr. Tofu quickly found and began to track the link. As the twins were about halfway around the block, he asked Ranma to try stopping the bleeding again. Ranma quickly focused his mind, and willed his chi to anchor itself in him. When the twins returned to the examination room, the doctor looked faintly optimistic.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can see the energy responding to your effort to conserve your chi. It is not stopping the bleeding, but it is pulling the flow into orbit around the primary channels. With some discipline you might be able to weave a stronger link. The connection between you all tends to fray as you move apart and energy is sucked away from you to bridge the gap.” Tofu led them into his office where he began to pick esoteric medical texts off the shelves lining the room. “The three of you have a lot of reading and experimenting to do. You need to develop your sensitivity by an order of magnitude, and you need to learn some techniques to channel chi for healing to develop the correct discipline.”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They took the books with gratitude.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would recommend that the three of you spend a few hours a day with myself or Cologne working on this, and that you remain close together except to test your progress. If you are as quick to pick this up as you do martial techniques, by the end of the week you should all be able to move freely about Nerima without harm to each other,” Tofu diagnosed.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“Thanks, Tofu-sensei,” they all bowed.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“No thanks necessary,” Tofu smiled. “Just take care of yourselves.”</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A couple of hours later, Ranma, Cologne and both copies were emerging from the woods at the entrance to Mirror Mansion. It had been a bright, clear day, and the sun had tinged the emerald countryside in gold. The long walk from the station had been relaxing and invigorating. They were completely refreshed from the hour long train ride, and the grueling wait at the Nerima station, by the time they reached their destination. During the journey, Cologne had pressed Ranma for the exact details of both of his encounters with the mirror. With a bit of coaching, she got a very accurate picture of what had happened. In both cases, there had been others present who, though exposed to the mirror, were not duplicated. Neither Akane, Genma nor the man from the mansion itself had looked directly into or physically contacted the mirror. Ranma had done both at the same time in each case. With some basic precautions, she would be able to study the mirror without releasing a copy of herself.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One of those precautions now accompanied them at a distance. By sheer coincidence, they had encountered a Shinto shrine and Cologne had persuaded the resident priest to visit the mirror with them, to verify that it was possessed by the ghost. With a grin, he informed them that at least once a year a priest from his temple had been asked to perform this task. He considered it an honor to support this local tradition. He revealed that he was currently employed in the task of recreating the seal that protected innocents from the tragic mirror.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“Ah, it looks like Tengawa-san already has visitors,” the priest said, looking in through the open gates.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others turned and saw the stocky, balding man hunched over in conversation with another familiar figure holding a hand drawn map out for the older man to see. There was no mistaking the travel stained bandana, yellow tunic and black leggings, the massive backpack, the furled red, bamboo umbrella, or the utterly lost expression gracing his face.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“Ryouga!” the girl cried out, rushing forward to pounce on the lost boy.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“Oh great. This is just what we needed,” Ranma drawled.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“What’s going on, Son-in-law?”</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“I’m not entirely sure, but from the story I got out of her, Kuno doped her with some kind of love potion that knocked her out. When she woke up, Ryouga was kissing her—I just can’t believe that part—and the potion finally kicked in,” Ranma shook his head, his eyes on the girl now straddling Ryouga’s hips after knocking him to the ground. The force of her impact had sent the backpack and umbrella flying. Strangely, once she had him pinned, she proceeded to just talk to him, rather than go in for the kill.</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 doesn’t look like he’s trying that hard to get away,” Copy-kun grumbled, puffing up and stalking forward. Ranma reached out a hand to restrain his twin.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“Hey. Don’t. You’re provisionally engaged to Akane,” Ranma reminded him. “Since you can’t have any kind of relationship with her, you better let it go. Think of her as your sister and just be glad she has someone else to think about.”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“That sounds unusually mature coming from you, Son-in-law.”</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“Hey, I don’t like it, but Ryouga did get me with that koi rod. If he’s really attracted to me as a girl, well, better the girl who wants a guy than me. Besides, it might distract him from Akane and Akari.”</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thought Akari was Ryouga’s girlfriend?” the matriarch puzzled.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“Sort of. She threw herself at him ‘cuz he beat her pig. She really loves pigs, and once she discovered Ryouga’s curse she decided he’s the only man for her. Problem is, Ryouga hates his curse and doesn’t really want her. He just likes the attention, same as with Akane.”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can see how the relationship might be flawed then. Still, I can hardly believe you would let your girl half pursue him,” Cologne pressed.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don’t like it, but it’s better than her pining for him,” Ranma jerked a thumb at Copy-kun. “Especially if he ends up with Akane.”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“True, but if she gets her memory back, would she not react like you to a relationship with a man?”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“Um, unless she goes to Jusenkyo and jumps in the Nanniichaun, she’s stuck as a girl. But, if she is in love with Ryouga, it won’t really matter. It didn’t when I was in love with him,” he confessed quietly. The others, especially the priest, stared at him in shock.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“But if it’s because of the potion…”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checked some things,” Ranma interrupted. “Happosai has some books in his room, and one of them has a description of the Sake of Love. It’s not a coercive spell, like the koi rod. It’s somethin’ that removes inhibitions. Since she has very few inhibitions, it wouldn’t take much for her to fall in love.”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“But, how can she fall in love if she hasn’t made love with him yet?”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Everyone was now goggling at Copy-kun.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“That’s not a prerequisite, child,” Cologne drawled, rapping him on the skull with her staff. Her eyes returned to the redhead straddling the boy. From the way she was apparently wrapping the lost boy around her finger, Cologne observed that she would do quite well as an amazon. At the very least, Shampoo could benefit from learning how she was doing it. “Someone go pull those two off each other. We have business to conduct here.”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two boys wandered over to pry Copy-chan away from Ryouga.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 Ryouga,” Ranma greeted his friend-rival. “You’re right on time.”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 Oh, thank the kami!” Ryouga sighed as he verified the presence of the two boys dragging him to his feet. He glanced back at the girl and shuddered. She smiled at him, beaming pure, concentrated kawaii. The sweet nothings she had been whispering in greeting danced around in his head, and only the dread that it might be Ranma messing with him had kept him from being blown away by the whole experience. In retrospect, the things he would not care to repeat still echoed in his skull and, yes, a girl </w:t>
      </w:r>
      <w:r w:rsidRPr="0001001F">
        <w:rPr>
          <w:rFonts w:ascii="Montserrat" w:hAnsi="Montserrat" w:cs="Arial"/>
          <w:i/>
          <w:iCs/>
          <w:sz w:val="24"/>
        </w:rPr>
        <w:t>had</w:t>
      </w:r>
      <w:r w:rsidRPr="0001001F">
        <w:rPr>
          <w:rFonts w:ascii="Montserrat" w:hAnsi="Montserrat" w:cs="Arial"/>
          <w:sz w:val="24"/>
        </w:rPr>
        <w:t xml:space="preserve"> just said such wonderful, terrifying things to him… about… with… “Erk!”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trio just sighed, for rather different reasons, as Ryouga’s eyes rolled back in his head, while blood fountained from his nostrils, and he crashed back to the ground.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“Geez! What were you sayin’ to him?”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“I’m sure I don’t wanna know! Copy-kun, can you get his gear? We should probably keep ahold of him in case he wants help getting back to Nerima or something,” Ranma went over and flipped the lost boy onto his shoulder and turned to look for Cologne.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matriarch had gone over to introduce herself to the master of Mirror Mansion and explain the purpose of their visit. It took her a while to convince the old man that the prize of his collection of mirrors was a dangerous artifact, and correct his assumptions about how and why the mirror could do what it did. When she clarified her interest in determining how the ghost had managed to unlock the powers of the mirror, and seeing if it could be undone, the man finally allowed them to enter the building and examine the unsealed mirror. Because of the danger of confronting the mirror, Cologne and the priest entered alone. The three Ranmas set about waking Ryouga and filling him in on their situation. It was also fun to watch him reacting to the curious affection of Copy-chan. Seeing the pig-boy squirm went a long way toward lifting Ranma out of the cloud of gloom he had been sinking into.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Ranma Nibunnoichi - Reflections</w:t>
      </w:r>
    </w:p>
    <w:p w:rsidR="0031037A" w:rsidRPr="0001001F" w:rsidRDefault="0031037A">
      <w:pPr>
        <w:spacing w:line="360" w:lineRule="auto"/>
        <w:rPr>
          <w:rFonts w:ascii="Montserrat" w:hAnsi="Montserrat" w:cs="Arial"/>
          <w:sz w:val="24"/>
        </w:rPr>
      </w:pPr>
      <w:r w:rsidRPr="0001001F">
        <w:rPr>
          <w:rFonts w:ascii="Montserrat" w:hAnsi="Montserrat" w:cs="Arial"/>
          <w:sz w:val="24"/>
        </w:rPr>
        <w:t>A. V. Morgan</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Part Fourteen: Shattering Blows</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The world was a dark and lonely place. Ryouga Hibiki learned this tragic fact at a tender young age the first time he had gotten lost. The world was so big, and there were so damned many corners. No one seemed to realize just how easy it was to turn one of those corners and somehow end up miles from where he wanted to be. No, they just stared at him and laughed, like he was the butt of some great cosmic joke. It had been terrible when it was just little kids laughing, but the older he became, the more contempt he felt from those who learned of his first curse. Learning to fight had been his way of stopping the laughter, until one cocky kid had laughed at his fighting ability. For too long, laughter had been a promise of mockery. Because of it, he could not have recognized the playfulness of his nemesis. His friend. He never understood that it was respect for his abilities that had singled him out for the torment he faced in Junior High. Thus, Ryouga Hibiki never realized that he had found—oh blessed word!—the thing he longed for most in the boy he invested all his anger and frustration.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He did not even realize the boy, Ranma Saotome, had become his beacon. The one wandering destination he could always find if he put his mind to it. The first landmark in the crazed map that was his lonely world. For all his heart cried out for the elusive happiness he dreamed of in the arms of his beloved Akane and Akari, Ranma was his true passion. A maddening enigma now, to be sure, that taunted him and tormented him with two faces. One might wonder at the nature of the attraction, given the peculiar nature of his rival’s curse, but long before anything resembling sexual chemistry had entered the picture there had been a kind of magnetism. Anyone but the two in question might notice the similarities, wandering childhoods tainted by neglect and abuse. So, the attraction, then, might be seen in the nature of their personalities. One so naturally cheerful and confidant, the other so burdened with depression and frustration.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Jusenkyo had played a cruel trick on both of them, but its warped sense of humor introduced a different chemistry to the boy’s lives. Ranma, something of a prankster at heart, simply failed to grasp the impact of his female form and how it subtly changed their masculine rivalry. Ranma was the first “girl” Ryouga had seen or touched in the nude, when they confronted each other in the Tendo furo. Ranma was the first girl who played games with his heart, masquerading as everything from his sister to his fiancée. The same desperate loneliness that caused him to give his heart to Akane had been exploited by Ranma too many times to count. Karma had been balanced a bit when Ryouga hooked Ranma with the koi fishing rod, wrapping Ranma’s heart around Ryouga’s fingers, but the fallout from that incident had scarred them both.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Now, the final blows had come. Ranma, by extension through Copy-chan, had been the first girl to kiss the lost boy. Copy-chan, emerging from the shadow of Ranma at last, had become the first girl he had kissed. It did not matter that it was mouth-to-mouth resuscitation, it was the only time in his life he had ever initiated anything intimate—and saving someone’s life was indeed intimate. The immediate horror or realizing that the kiss, when it became a kiss, when he gave himself to it, had been witnessed by both Akane and Akari, had caused him to snap. Once he got over the panic, he was well and truly lost. His mind had rushed off in a million different directions, trying to think of a way to explain the situation to Akane and Akari, to keep them from hating him. But he kept being distracted by the image of her pulling back, eyes brilliant, face flushed, a small smile on her face. A look he had seen only in movies.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 look of love. For him.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And he had run away from her.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Ryouga had collected himself and set out, once more, to find the Tendo Dojo. This time, it was not Akane or Ranma he wanted to see. He actually dreaded the idea. No, it was the girl. The girl he had fallen in love with over and over again, and hated for not being real. A girl he had to find in less than a week, or she would disappear again forever. He had traveled through the night, a heavy dread filling his heart as he counted the times he had reached a destination in less than a week. Excluding the times he had found some assistance, the number could be tallied on one hand. Of course, asking directions did not count as assistance. Everyone he ever asked for directions sent him astray. Talking to the elderly gentleman he had confronted at the gates to an isolated mansion, he hoped that this time would be an exception. To his great surprise, the man had recognized the name of the Tendo Dojo at once, confiding that he had traveled there the week before on private business.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Ryouga tried to contain his desperate hope as the man studied his hand drawn map and muttered in confusion. The old man gamely asked him to explain the strange landmarks. Ryouga was describing how the strange, ferocious figures on the map represented the spot in the forest where he was always ambushed by headhunters, when he was startled by a familiar voice.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“Ryouga!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 Oof!” Ryouga had barely turned around when the petite, female form barreled into him. The impact knocked the backpack off his back, sent the umbrella spinning across the manicured yard, and carried him to the ground. Blinking his eyes, he tried to focus on the assailant straddling his hips. “YAAAA! Who!?” he gasped in shock, instantly filled with dread that Ranma had heard of the incident in the park and had come to exact some kind of revenge.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“It’s me, Ryouga-chan! Copy-chan!”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 could you, um, get offa me!?” he blushed as what she was sitting on suddenly began to notice her.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“Oh no. This time you’re the one who ain’t runnin’ away! Not after giving me a kiss like that!” she cooed.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“That wasn’t a kiss! That was CPR!” his eyes bulged in panic.</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“CPR?” she frowned, looking rather cute in her confusion.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were dead! I was just tryin’ to bring you back!”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brought me back from the dead!?” she blinked in surprise. Grinning she slipped her arms around his neck and pressed tight in a smothering hug, her girlish squeal emerging right next to his ear, “That’s so romantic!”</w:t>
      </w:r>
    </w:p>
    <w:p w:rsidR="0031037A" w:rsidRPr="0001001F" w:rsidRDefault="0031037A">
      <w:pPr>
        <w:spacing w:line="360" w:lineRule="auto"/>
        <w:rPr>
          <w:rFonts w:ascii="Montserrat" w:hAnsi="Montserrat" w:cs="Arial"/>
          <w:sz w:val="24"/>
        </w:rPr>
      </w:pPr>
      <w:r w:rsidRPr="0001001F">
        <w:rPr>
          <w:rFonts w:ascii="Montserrat" w:hAnsi="Montserrat" w:cs="Arial"/>
          <w:sz w:val="24"/>
        </w:rPr>
        <w:tab/>
        <w:t>“Erk!” he stiffened in shock as she cuddled up against him. His arms slid over her body, trying to find some way to peel them apart, “Wa.. wait a second. What’re you…?” The girl, interpreting his pawing for some form of encouragement, began to lick and nibble at his earlobe before closing her mouth on the sensitive skin of his neck. His arms and legs shot out, stiff and straight, as he wrenched his neck trying to evade the succulent kiss, “Yikes! Waaaah!”</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“You’re so shy! That’s so cute!” she piped, laughing. She pulled back to look into his eyes and noticed them rolling back into his head. The silly grin was cute, but the lack of attention was vexing. “Hey! Wake up!” she slapped him on the cheek a bit vigorously.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“Ohgod! You’re still here!” he moaned, as the ringing in his skull and the sharp tingling in his cheek roused him from his swoon. From the way he was sweating and staring around madly for some avenue of escape, the girl thought he was trying to escape from a room full of cats!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“Don’t be like that, Ryouga-chan!” her voice caught as she reared back, giving him some breathing room, but remaining firmly straddled over his hips. Her lip trembled as she sucked in a deep breath and a tear formed at the corner of her eye. In a voice gearing up to wail, she cried, “I’m startin’ to think you don’t like 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no!” Ryouga immediately began to wave his hands to forestall her. The look on her face was painfully familiar. Ranma had looked like that under the influence of the koi rod when Ryouga tried to dismiss his rival’s feelings. It was a look that promised much pain, heavily seasoned with contusions in a rich, red sauce. “Ah, hahahahaha! I like you fine, really!” he tried to assure her at once. “But,” he tried to think of some way to calm her down without encouraging her further. He immediately decided not to mention Akane or Akari. He remembered her reaction to his “straying” affections the morning before. Then inspiration struck, and he asked, looking as concerned as possible,” Aren’t you interested in that other copy?”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“Ah, well. About that,” she looked away, sighing. “I can’t do anything with him without hurting Ranma.”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“Huh?” he boggled, totally confused.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took a breath and quickly explained Cologne’s visit and what she had revealed to the trio. She was doodling on his chest with her index finder as she completed the abridged tale. “So, that’s why I can’t be with him. But you’re here! You’re cute and strong and you’re not as crazy as Kuno,” she beamed again. Leaning very close, her nose almost touching his, she smiled and purred, “Do you wanna make love with 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“Ma… ma… ma… ma…” Ryouga could not even get past the first syllable of the dreaded proposal. The gears in his head locked up as the blood in his system tried to decide which delicate organ to invade and overwhelm.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“It’s not that hard, really,” she assured him with a wide grin. “First we flirt, that’s this part here,” she explained, caressing his cheek. She pressed on enthusiastically, eager to share her itinerary with her new boyfriend, staring off at something only she could see in great anticipation. She began gesturing to enhance her words. “Then we start dating. That’s when we can start makin’ out, and from there it’s really easy to move on to heavy petting!” Ryouga stared up, dreading once more that this was really Ranma messing with his head. As anger began to boil up inside him, he managed to stave off the urge to pass out. Unfortunately, it was a meager defense against the things she was saying! “Once all of that turns into foreplay we can try sex!” She paused to close her eyes in bliss. In a more normal voice, she confided, “I’m really looking forward to that!” She looked down to see his, expected, excitement at her plans and frowned, eyes going half lidded. “Oh. Are you passing out again? Ew. You’re bleeding all over the place.” She reached out and pinched his nostrils to stop the flow of blood.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“Ite!” the sudden assault on his nose roused him once more.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 Ryouga,” a too familiar voice intruded. “You’re right on time.”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Oh, thank the kami!” Ryouga had whipped his head around to see his rival, shadowed by his duplicate. With a rattling sigh, he assured himself that it had not, after all, been one of his rival’s sick jokes. The very idea of a boy saying such things to him was mortifying. Turning a smile back on Copy-chan he relaxed. Confident in the confirmation that such startling words had come from a real girl, the sense of horror evaporated. That left him with the sudden realization that such startling words had come from a real girl. Finally, he received the full impact of what Copy-chan had been saying. In his own defense, he argued quite articulately, “Erk!” and then mercifully passed out.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“Geez! What were you sayin’ to him?”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“I’m sure I don’t wanna know! Copy-kun, can you get his gear? We should probably keep ahold of him in case he wants help getting back to Nerima or something.” Ranma went over and flipped the lost boy onto his shoulder and turned to look for Cologne.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matriarch had gone over to speak with the master of Mirror Mansion. The two talked for some time before the man finally agreed to let them into the building to examine the unsealed mirror. Cologne stopped Ranma as he moved to follow her in and softly deterred him. Because of the danger of confronting the mirror, Cologne and the priest entered alone. The three Ranmas set about waking Ryouga.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“Aren’t we goin’ in too?” Copy-chan asked, turning to Ranma.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“Nah, Cologne wants to make sure it’s safe first.”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“Don’t you two make a cute couple,” Copy-kun glared.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“Oh, don’t be jealous!” Copy-chan huffed.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“Couple!? Us!?” Ryouga interrupted, before Copy-chan could continue.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“Relax, Ryouga.” Ranma reached out and put a hand on his rival’s shoulder. With a knowing grin, he shook him a little, “We already know about you jumpin’ her in the park. Stop pretending to be so shy! Really, I didn’t know you had it in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“It’s not like that! She was dying!” the lost boy protested.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“He saved my life! It’s so romantic!” the girl clasped her hands together and beamed. She leaned her shoulder against Ryouga’s and stared up at him.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“Really? Gee, thanks, Ryouga! You saved us all, then!” Ranma offered a genuine, thankful smile as he clapped the boy on the shoulder.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“Huh?” Ryouga stared at him in confusion, and once more the group informed him of the fatal flaw of the Mirror of Broke Souls. This time, the information seemed to penetrate, as he gaped in disbelief, “You’re kidding? If one of you dies you all die?”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“Until we work out a way to fix the bleeding,” Ranma nodded.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“But you can help protect me until we do!” Copy-chan proposed.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“Uh. Sure. I guess,” Ryouga looked down at her, remembering the burst of fear when he thought she was dead. He rubbed the back of his head and tried to get the idea of defending her life to really sink in. That was a little hard with Copy-kun glaring daggers at him and growling under his breath.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“Cool it lover boy,” Ranma reached over and tugged on Copy-kun’s pig-tail. When the boy turned the glare on him, he leaned in close and reminded him that his other half was no longer his main concern. “Remember Akane? Hell, if you become me, you’ll have a handful of girls to deal with even if you don’t end up with Akane.”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Copy-kun gasped. Ranma quickly explained the fiancée situation to his double, elaborating a little on the cause of all of them. The boy’s expression became more and more outraged as Ranma detailed the many ways he had been sold off for food, fast cash or a quick bail out as the result of Genma’s greed. He was positively steaming at the conclusion, “I’m gonna kill that old man!”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Before anyone could tell him to get in line, they were interrupted.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“Son-in-law, it is safe for everyone to enter,” Cologne announced, hopping out through the front door. As they collected themselves and filed into the foyer, she tapped each one and issued specific warnings, starting with Ranma, “You will be safe. Ryouga, be sure not to look directly into the mirror or touch it. You two, I need to talk to alone.” Ranma and Ryouga continued inside while the twins paused to confront Cologne.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is it?” they asked.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“Without a seal on the mirror, you two should be able to pass in and out of the mirror at will. This should allow us to test some things,” she informed them. They nodded, in slight confusion, and entered. The matriarch followed. When Cologne had first gone in, she had confronted the mirror with a number of suspicions. She quickly shared these with the four teenagers. “It is safe to say that this is the Mirror of Broken Souls, and thus, you two are both Ranma,” she declared, pointing to the copies.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She went on to explain how, despite the fact that two copies of Ranma had been released under the influence of the ghost, she had concluded that the ghost herself must still be trapped in the mirror. However she might have interfered with the copies, there would be no need for a second to emerge if the ghost had truly possessed the first. From the story of how the woman had inexplicably sickened and died, she also concluded that she had managed to unlock the mirror’s power prior to her death. “She no doubt twinned herself and separated so that one could pursue her dream of finding a lover, while the other remained in her home to maintain appearances. I believe that the ghost will have to be exorcised as the first step in restoring the memory of Ranma to the twins.”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This statement explained the preparations the priest had been making when they entered. Cologne had already conferred with him and convinced the priest to attempt an exorcism. He was just completing a quick circuit of the entry hall, affixing warding seals to protect and consecrate the immediate area. Half expecting the old man to be another crackpot, like the ones he had dealt with in the past, Ranma commented on his professionalism as he came to rejoin them.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“Oh,” he laughed, “In my youth is was something of a Ghost Chaser. I discovered I could not really compete with some of the ladies in that profession and returned to the shrine when the master passed on.”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“Okay,” Ranma rubbed the back of his head. “So, now what?”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old man produced a number of artifacts and smiled. “Well, after discussing this with Elder Cologne, the two reflections need to enter the mirror.” Cologne had explained the boy’s curse, confirming for the priest the validity of the fabled Jusenkyo. “Once they are inside, I’ll light the tapers and begin the ritual to call the ghost from them and the mirror,” he explained, handing Ranma, Ryouga and Cologne tall, thick candles.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thought we established that the ghost wasn’t possessin’ them?”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“That is true, Son-in-law,” Cologne intercepted. “However, she has managed to use the mirror to extend her influence to them. Think of them as having been bespelled or entranced. I am concerned that they would remain under her spell if they were in the real world while she was brought forth and banished.”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Well, I guess we should take your advice,” he shrugged. Turing to his twins he studied them, “Are you two ready to go back in?”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They nodded and Ranma followed them over to the mirror. To their shock, none of them seemed to cast a reflection in the tall glass.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“This is kinda weird,” Copy-chan muttered, placing her hand on the glass. She frowned as she applied pressure, but the glass would not admit her. “That’s odd. It won’t let me in!”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do you mean?” Copy-kun, standing next to her, reached out and gaped as the glass resisted his own intrusion. “Hey, Cologne! I thought you said we’d be able to pass through this at will?” He was straining to push the glass with both hands, throwing the challenge over his shoulder, when Ranma reached out to touch the glass himself. With a startled cry, Copy-kun plunged through the mirror as if it was a pool of water.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“Apparently, the mirror’s powers have been limited. The original and the reflection have to be in contact with the mirror’s surface to bypass the original seal,” she observed thoughtfully. The boy on the other side of the glass picked himself up and now studied them all through the glass. It looked like he was saying something, but the glass muted it. In sudden shock, the matriarch realized that Ranma’s lips were moving in synch, muttering to himself in shock.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is that, Son-in-law?”</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was staring at his reflection in shock as the memories of the past two days as Copy-kun spilled through his mind. “I… I can remember it all now!” he stammered, in response to the question. “I can remember being me. I can remember not being able to remember… I can remember…” The boy stiffened in shock as the string of confrontations with himself reached the most intimate ordeals. He let out a howl of pain as his mind tried to deal with what he had done and the feelings experienced on both sides. The priest, looking on in alarm, reached into his robe and before anyone could stop him, splashed the boy with purified water.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“Demon! Begone!” the priest shouted, to activate the enchantment in the water. To his shock, the boy turned into a girl, causing Copy-chan, who was still leaning against the glass, to spill through the surface with a squawk of surprise. The others noticed that the boy’s reflection had simply vanished as the curse was activated. Ranma-chan spasmed, as her mind was assaulted with a third perspective, breaking contact with the mirror and falling to the ground slightly out of phase with her reflection.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 what just happened?” Ryouga asked in alarm.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“Oh dear,” the priest moaned. “I forgot about the curse.”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“What happened to Copy-kun?” Ryouga demanded, automatically rushing to Ranma-chan’s side and pulling her into his arms.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 looks like the mirror can only hold one reflection at a time,” Cologne concluded, grabbing the two teens and urging them to their feet. “Quickly, we need to perform the exorcism. That girl is trapped in the edge of the spirit world in a physical form. We have no time to waste!”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Copy-chan was pressed up against the glass, banging against it for release, as Ryouga dragged Ranma-chan to her feet. Copy-chan’s cries were coming from Ranma-chan’s lips, “Lemme out! Lemme out! There’s somethin’ in here! Yaaaaaaaaah!!!”</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“Hush, child!” Cologne reached out and tapped a spot above the Ranma-chan’s navel. A strange calm overtook the cursed martial artist and her reflection. “If you panic, you will only draw more attention to yourself.”</w:t>
      </w:r>
    </w:p>
    <w:p w:rsidR="0031037A" w:rsidRPr="0001001F" w:rsidRDefault="0031037A">
      <w:pPr>
        <w:spacing w:line="360" w:lineRule="auto"/>
        <w:rPr>
          <w:rFonts w:ascii="Montserrat" w:hAnsi="Montserrat" w:cs="Arial"/>
          <w:sz w:val="24"/>
        </w:rPr>
      </w:pPr>
      <w:r w:rsidRPr="0001001F">
        <w:rPr>
          <w:rFonts w:ascii="Montserrat" w:hAnsi="Montserrat" w:cs="Arial"/>
          <w:sz w:val="24"/>
        </w:rPr>
        <w:tab/>
        <w:t>“Elder, I am ready to begin,” the priest announced, after lighting the candles the four of them carried. He turned to Ranma, “Since you have a connection through the mirror, I will need to use you as a conduit to contact the spirit.” He gestured to the shadows and the old man came forward. “As the lady’s nephew, it would be best if you called out to her,” the priest directed the master of the mansion.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will do so,” the old man followed the priest’s gestures to come and stand facing both Ranma and the mirror. Clearing his throat, he roughly called out to his long departed aunt, as he had been instructed. “Mihoshi Tengawa, I entreat you, come forth and speak!”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For a while, nothing happened. The only sound was the low chanting of the priest. Just as Ranma was about to start complaining, a chill went through her and she sagged. For a moment, there was just dizziness, and then Ranma found herself looking out through the mirror at the four people ringing her body. A voice echoed all around her, and she could see her vacant body suddenly animated by an alien spirit. “Oh, Shiro! Is that really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strained, but the old man’s reply did not penetrate the glass. There was an instant of panic, as she feared the ghost might take over her body and leave her behind in the mirror! “Hey! That’s my body! You get out of there!”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“Dear, Shiro, I have missed you as well,” the voice continued, oblivious to her demands. “I was so very foolish. I should have known it was too good to be true.” Ranma calmed herself, distracted from the pooling of her reflections’ memories by the one sided conversation with the dead noble woman. Apparently, Cologne had guessed right, as the ghost told her story of having discovered a way to twin herself with the mirror, and the struggle she had faced when tempted to escape the prison of her formal life. By the time she had realized that the division was killing her, her other half was too weak to return to the mirror. Upon their death, they had been reunited in spirit within the mirror, and in their anger ignored the silent call of heaven. She had tried to use the mirror to cheat death, but her efforts had done nothing but warp the reflections of those who stumbled into the open trap she had left behind. “I am tired of it,” she finally admitted. “I have ruined many lives in my desperation to fulfill my own dream. I just did not know how to move 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There was a long pause as the priest came forward on the other side of the glass and spoke to her. At the end, the ghost said one word, “Yes.” Suddenly, Ranma found herself back in her own body in the small ritual circle.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“That was creepy! I was stuck in there!”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am sorry, young one, but it is over now. The spirit has gone,” the priest declared, putting a hand on her shoulder.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“You mean she didn’t fight you or anything?” Ranma-chan was shocked. From the looks on everyone’s faces, they were all surprised at how easily the ceremony succeeded. After generations of frustration, the ghost had proved eager to quit the mortal plane and seek fulfillment in the next life. “That’s a relief!” Ranma sighed, collecting herself and turning to head outside. She was surprised when Ryouga reached out and whipped her around. “Hey! What do you think you’re doin’?” Ranma-chan barked.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“Are you just going to leave her trapped in there?” the lost boy demanded, pointing to the image of Copy-chan slumped against the inside of the glass, staring out in shock and dejection.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Ranma-chan stared at her in surprise. “I don’t get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is that, Son-in-law?”</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“She’s inside of me now,” Ranma declared. “What is she still doing in there?” It was true, too. He could close his eyes and feel her, a part of himself walled away in a corner of his mind. If he concentrated hard enough, he could even sense the male half submerged even deeper. All of their memories were hers now, but somehow both of them still existed.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would think she can not get out unless you open the mirror for her again,” Cologne drawled with an amused snort.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“But, why wasn’t she absorbed along with all the memories?” Ranma-chan demanded, walking back up to the mirror. Copy-chan pulled herself together and rose to her feet, peering out hopefully.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“Until the mirror is properly sealed again, she remains a unique expression of you, Son-in-law. She has her own will, and in the spirit realm that is enough for her to endure on her own.” Either that, Cologne thought, or she has something to cling to in his psyche that makes her able to hold her own in his mind. Something the boy would not embrace. Cologne studied the girl in the mirror with growing hope. “It would be cruel to leave them in there for the time needed to repair the seal. It might be dangerous as well, since she is a physical manifestation in a spiritual realm.”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“Oh, right!” Ranma remembered Cologne mentioning that earlier. She reached out to her reflection, and pressed her palm against that of Copy-chan. The glass flowed out from between their hands, allowing Copy-chan to burst free of the mirror. She flopped to the ground, gasping in relief. Her mind had opened up to embrace Ranma’s life, and as she had feared, she was struggling now with the simple fact that she was permanently, perfectly, one hundred percent female. The eight or nine days she had spent entirely as a girl were not much to balance the overbearing masculinity pounded into her by her father. Even so, the permanent curse, the events that had undermined her manhood, the feelings she had for Ryouga—of all people—were not as bad as being trapped behind the glass. She reveled in her freedom for several breaths, until familiar hands moved to help her to her feet.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“Don’t touch me!” she turned her troubled eyes to meet Ryouga’s, silently pleading for space. “Please… just… give me some… time. I need to figure out who I am,” she looked down and away, to avoid the sight of Ryouga’s heart shattering.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 stared at her in shock and dread. Crouching down next to her, Ranma-chan put her arm over her shoulder and spoke in a soft voice. “I am sorry. I never considered what it would be like to remember this suddenly. I remember you too, now. Just remember, there’s still the nanniichaun, you don’t have to be like this forever if you don’t want to.”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She laughed, “Oh, it’s just a little worse. I’ve been through this before with the Musk. I’m just glad that didn’t happen at the same time as the koi rod.” She allowed her other self to help her to her feet. She didn’t have to say anything to know what was on Ranma’s mind. This had been shocking enough. What they had to do next would be even more painful. Turning to the master of the estate, they asked in unison, “Could we get some hot water?”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old man bowed and marched away to grant their request. He felt he owed a lot more to this cursed stranger who had finally brought his family’s tragedy to an end. He would be happy to do far more than produce a kettle of hot water!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“As soon as he gets back, I’ll let the other one out,” Ranma announced. “After that, we’re going home. We don’t really want to have to deal with anyone when he gets out,” she added, giving Cologne a meaningful look. Seeing Ryouga studying the mirror with a strange look, she added, “Don’t even think about it Ryouga. You’d be cured, but you would also spend the rest of your life cursed. Do you want to be a pig forever?”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lost boy turned to him and sighed, “There’s still the nanniichaun. The reverse of this curse would still be better.”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“Then get some nanniichaun water first. Don’t make a mistake with this thing!” Copy-chan grabbed him by the front of his shirt. She pulled him close, “Trust me, you won’t like the feeling of being permanently cursed.”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“Is that what… You’re really Ranma now, aren’t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am sorry Ryouga,” she looked down. “I meant everything at the time. I just don’t know if I can live with it now.”</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 probably would never have worked anyway,” Ryouga sighed, turning away to collect his things. “Besides, I still haven’t decided between Akane and Akari. You would have killed me over that in a week. Even without the memories, you are too much like him.”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While the lost boy wandered outside, the old man returned with a steaming kettle. The priest, at Cologne’s urging, went out to keep an eye on the lost boy, offering a sympathetic ear. That was enough to detain Ryouga as Ranma doused himself and returned to the mirror to confront his other reflection. Even before raising a hand to the glass, the other boy’s head was bowed in anguish. He knew, as he took Ranma’s hand and pushed through the surface, what his existence would do to his other selves. The long sought cure, finally realized for him, had a terrible price. All he wanted to do was laugh and celebrate, shout to the world that he was finally a man-among-men. Even in the strained silence, as he confronted the other two, the words could be heard. There was no reason not to say them.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“Well. I’m never gonna be a girl again.”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“Congratulations, Ranma,” the pair said to him.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Cologne gazed upon the three and wondered if the world could survive the three of them expressing their misery in a combined, perfect shishihokodan. At times like this, it was dreadful to know what Ranma was capable of.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Ranma Nibunnoichi - Reflections</w:t>
      </w:r>
    </w:p>
    <w:p w:rsidR="0031037A" w:rsidRPr="0001001F" w:rsidRDefault="0031037A">
      <w:pPr>
        <w:spacing w:line="360" w:lineRule="auto"/>
        <w:rPr>
          <w:rFonts w:ascii="Montserrat" w:hAnsi="Montserrat" w:cs="Arial"/>
          <w:sz w:val="24"/>
        </w:rPr>
      </w:pPr>
      <w:r w:rsidRPr="0001001F">
        <w:rPr>
          <w:rFonts w:ascii="Montserrat" w:hAnsi="Montserrat" w:cs="Arial"/>
          <w:sz w:val="24"/>
        </w:rPr>
        <w:t>A. V. Morgan</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Part Fifteen: I Am He as You Are Me or He Is She and We Are All Together</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The first indication the morose trio had of impending rain was the sudden burst of motion from Ryouga. Responding to the first acrid tang of moisture on the wind, Ryouga reached over his shoulder and pulled his umbrella free of the restraints binding it to the top of his backpack. The force of the draw, as he whipped it around in an arc with his left hand, snapped it open. Ranma, currently in triplicate, snapped into reflexive guard positions and scanned the forest bordering the road, instantly ready if Ryouga happened to be preparing for battle. The umbrella spun in the lost boy’s grip as he jerked it upright just in time to intercept the first fat drops aiming at his head. Cologne, who happened to have been riding atop the umbrella laden pack at the start of this maneuver, had been launched at a nearby tree, bounced from the trunk down to the path and back up onto the backpack just in time to perch in its shadow, safe from the deluge that followed. Instinctively, all three Ranmas hunched a bit and grabbed at their clothing, expecting their pants to begin sliding down after the transformation, though this reflex was only necessary for one of them.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boy who had just become a girl automatically gathered her pants and tightened her belt around her narrow waist. The girl who had not changed simply confirmed that her oversized outfit was properly secured. Both of them were glaring at the boy who paused in the midst of checking himself, and began chuckling at the unnecessary reflex. When he smiled and leaned back to welcome the rain on his face, the two girls swallowed a growl and suddenly bounded off down the road in great, land devouring leaps. Spurred on by identical stabs of pain, they were almost blind to each other, until each noticed who was pacing her so effortlessly.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Turning to each other with equal looks of shock, they dropped out of their frenetic pace and lurched to a walk about a quarter of a mile ahead of the others. For a moment, they found themselves unable to speak, for the simple reason that the moment had put them into synch. They both opened their mouths to speak at the same time, and hesitated, biting their lips to gesture for the other to speak. For a moment, they mirrored each other, studying each other’s face, reading their inner thoughts and feelings in the other’s expressions. At the same time, they looked the other in the eye and began chuckling.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“Okay,” they said together, “this is really weird!”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Sharing a look of surprise, they each took a step back and pointed, “Hey, how are you doin’ that?” They frowned at each other, then started laughing. Even their laughter, interspersed with gasps for air, seemed to synch up, causing them to laugh even harder, until they fell forward into each other and slumped to their knees feeling light headed.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When they regained their breath, they leaned back on their heels and studied each other again. “Do you… uh… are you thinkin’… you are!” they both gaped as their thoughts sped down the same track faster then they could even put them into words. “But, why?” they both demanded, challenging some unspoken statement. “Right, so… Damn, this is confusing,” they interrupted themselves. At the same time they impulsively reached out to touch each other’s faces. With a start, they realized the reflection was not mirror perfect, they each had their right hand cupped to the other’s left cheek. Their thumbs traced over a faint, hairline scar on the other’s cheek in thought.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“It’s not a mirror image. This would be on the other cheek if it was,” they both murmured. “I didn’t notice that before…” Their hands dropped to rest on top of their thighs. They looked at each other, letting their thoughts progress a bit further. “Okay, so… we are the same person. I guess it makes sense that we’d think and act the same,” they pointed out. “Why wasn’t it like this from the start? What brought this 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They looked inward trying to determine when the synchronicity had started. They remembered the moment when the copies minds had been joined to Ranma’s by the mirror. When the copies… no, the reflections, had come back out of the mirror, they had been the same person in three different situations. They had each taken a unique perspective on the situation because of how they were in relation to the curse. For all they might think and act the same, the different circumstances they were in required them to think on different angles. “Somehow, we jumped onto the same track,” they mused aloud. “When it started raining, when I watched him… Of course. How could I still be a girl and see that without getting upset?” they noted painfully, looking down.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“Okay, so, how do we stop it?” they asked a moment later. Once asked, it seemed obvious enough. The only thing that kept them from actually being the same person was being in different places. Or, more accurately, different states or situations. The most significant difference being that one of them was permanently a girl. Looking up, they both said, “Ranko…”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“…I have to start thinking of myself as Ranko.”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“…you have to start thinking of yourself as Ranko.”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Though they had spoken at the same time, the difference was instantly apparent. “Well, that seems to work,” they echoed. “Damn. That’s not enough.” They frowned at each other. Still, that was a good place to begin. Since Ranko was entirely a girl, they could use that to establish precedence for speaking. By Japanese tradition, usually the male took precedence.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“I’m only a part-time guy, so I guess it’s him, then me, then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“You’re only a part time guy, so I guess it’s him, then you, then 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They laughed together for a bit. Squeezing tears of mirth from their eyes, they muttered, “Oh, this is wild. Akane’d just freak out if she heard us!” More laughter ensued. “Okay, so it’s a little harder to do than to say,” they admitted together. Concentrating, one girl raised an eyebrow at the other, who nodded. Taking a deep breath, the girl with the active curse rose to her feet.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“Good, it works with actions,” she said.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other girl got to her feet, “I was just about to say that…”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know. I suppose it’s a good thing…” she cut herself off.</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was thinking that too. I’m not happy about being stuck as a girl, but…” she shrugged. “You’re right, if not for that we would have been stuck like that for a while.”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“Please, don’t say it,” Ranko interrupted. “I know it’s not as bad as before. I just… for me it isn’t a choice. I’m glad I don’t have that contract hanging over my head, but I still don’t feel like jumping into a dress and chasing Ryouga!”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“At least that never happened when I was in my right mind,” Ranma-chan sighed. Taking a deep breath and seeing the rest of their party closing on them, she focused on Ryouga. “I’m glad it didn’t go too far, either. I feel bad enough as it is.”</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Ranko nodded, her eyes focused on the lost boy as well. “I think I am going to miss Copy-chan. It was a lot simpler for her,” she sighed. Intellectually, she knew that she had been Copy-chan, but with all of Ranma’s memories, there was only enough of that innocent girl left to keep her from screaming against her fate.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“It’s also a lot more complicated because of 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didn’t think you’d admit that,” Ranko looked at her twin.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Ranma-chan’s eyes traveled over to the other boy. “Yeah, well, because of him, it’s even more complicated. Now that he remembers me…” she cut herself off and swallowed. “Now that he is Ranma, all I have is a curse, and a whole lot of uncomfortable questions to answer. I’m just glad he’s not Copy-kun.”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“Ah, yeah,” Ranko gulped, picking up on Ranma-chan’s train of thought. “That isn’t likely to happen again, but he’ll still have the same effect on you.” The approaching figures were staring back at them curiously, but before they came into ear shot, Ranko quickly added, “I know you had already decided we would take over as Ranma and Ranko. I know you feel like there isn’t much left for you, hell, I have no idea what we’ll even call you now…” She paused. Ranma’s memories had made two things very clear. On a physical level, the curse made it far easier for her twin to be female. Cold water was much more common, and it would be easier to make the curse permanent than to cure it. On a mental level, it was far easier for her twin, for any of them, to be male. Sighing, she completed her warning, “Don’t chose what is easiest. You have all the options, so think about what you want and fight for it, Ranma.”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other girl laughed somewhat eerily. “Even if it means fighting myself?” she asked pointedly. The others had finally caught up to them and looked between the girls curiously. The conclusion of their conversation was cryptic enough, but none of them wanted to probe. “It’s about time you slow pokes caught up.”</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“Ah, impetuous youth,” Cologne sighed.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As the twin girls fell into step with the others, they quickly described what had happened to them when they ran off. In the process of explaining their synchronization, they repeatedly fell into it, subjecting the others to the eerie stereo effect. They also explained their solution, distinguishing Ranma and Ranko and establishing their precedence in moments of confusion. Cologne noted that she had expected them to experience moments of synchronicity. She warned Ranma and Ranko that even with differing forms, they might experience it, so it was good they had come up with a system for all three to deal with it. The only problem, naturally, was what to call the original Ranma.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“Geez, it was bad enough I had to come up with Ranko,” the cursed girl sighed. “No offense,” she turned to the girl who now bore that name.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“None taken. I understand perfectly,” she assured, glaring at Ranma.</w:t>
      </w:r>
    </w:p>
    <w:p w:rsidR="0031037A" w:rsidRPr="0001001F" w:rsidRDefault="0031037A">
      <w:pPr>
        <w:spacing w:line="360" w:lineRule="auto"/>
        <w:rPr>
          <w:rFonts w:ascii="Montserrat" w:hAnsi="Montserrat" w:cs="Arial"/>
          <w:sz w:val="24"/>
        </w:rPr>
      </w:pPr>
      <w:r w:rsidRPr="0001001F">
        <w:rPr>
          <w:rFonts w:ascii="Montserrat" w:hAnsi="Montserrat" w:cs="Arial"/>
          <w:sz w:val="24"/>
        </w:rPr>
        <w:tab/>
        <w:t>“How about, ‘Saotome’?” Ranma asked Ranma-chan.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“Nah, I’d think someone was talking about Pop. Yeah,” she cut off the protest that she knew was coming, “I know it’s common to just go by a family name, but that won’t distinguish me from either of you.” She walked between her twins in thoughtful silence for a while. Because of her father, this was unavoidable. The best ‘son’ had to be Ranma, for too many reasons. She had assumed other names and guises, usually to mess with Ryouga. The name Ranko had been invented to cover for the slip she had made during her mother’s first visit, when she almost used her real name. For the same reason she could not be Ranma, she could not be Ranko. Not unless she intended to be a girl for the rest of her life. There was no point for her to fight for either identity.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Except that if she did not, she feared she would lose any sense of identity she had left. The very idea left her feeling uncentered, dissipated. She studied her feelings. She would have thought that not being Ranma would be the most shattering blow. It had certainly hurt to pose as Akane’s cousin. Ranko was pure fiction, yet now the identity seemed to hold as much substance as that of Ranma. Why was that? She stopped, scrunching her face to concentrate on the elusive impressions inside her. There was something, her instincts were whispering it tauntingly. She turned around and opened her eyes. She found herself facing Ranma. She looked up into his face, ignoring his startled and confused expression.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Ranko narrowed her eyes and walked up behind her. Feeling the girl closing, Ranma-chan turned and held out her arms. Her hand caught Ranko on the shoulder, while the other pressed against Ranma’s chest. In that position, the thread connecting them to each other was eclipsed by her body, which suddenly hummed like a power line. Cologne hopped down from Ryouga’s pack and perched on her staff in front of the cursed girl.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are you doing, Son-in… Ranma-chan?”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Ranma-chan looked at the Amazon, but she couldn’t speak. It was like her thoughts were being sucked off in different directions. Some seemed to speed down her left arm into Ranma, while others were channeled into Ranko. The questions that always lurked in the back of her mind spilled away until there were only one or two questions present in her mind. “Who is Ranko?” she asked under her breath, voicing the first question.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thought we had already established this,” Cologne chided, pointing to the girl on Ranma-chan’s right, off-handedly. She frowned as the girl-boy looked into her eyes and shook her head, dismissing her input. Cologne narrowed her eyes and studied the flow of chi in this strange circuit.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Ranma-chan was focusing on the thoughts trying to form in her mind. She felt strangely empty, yet focused. If her father had ever spared serious effort on meditation techniques, she would recognize the state she was in. She might even realize that it was a state her ancestors had identified and given a name. Shibumi. A quality of being without the angst of becoming. In that state, frustrated by the distraction of a question she should have known the answer to, she finally realized there had been an answer there, long before the question could be asked. Her head turned to stare in Ranko’s direction. Her mouth fell open, as she realized too late what she had done.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Everyone was looking at her with some concern now.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Ranma-chan’s hand recoiled from Ranko’s shoulder. As the contact broke, a tremendous force threw the girl away from her twin. While Ryouga rushed over to try and intercept the flying girl, Ranma-chan turned entirely to Ranma, pressing herself tight against him, her arms going around him as if he was the only thing that could keep her tied to the Earth. She deliberately tried to provoke the strange polarity he caused, and it confirmed her suspicion. In that moment, she allowed herself to be the girl she had become to protect the boy she had been. A girl who had grown in secret, in shame and in guilt through the little indulgences sponsored by her relationship with Nodoka. A girl she had denied. A girl she could never be.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With shaking limbs, she pried herself away from the trembling and blushing boy. For a moment, he had felt the ascent of a female persona in his cursed incarnation. He had also reflected on the awkward and dangerous intimacies of the previous day, and their painful consequences. Unable to understand what had overcome Ranma-chan, the only safe course seemed to be having no reaction at all. He just gaped as she staggered to the side of the road and collapsed into a heap, tears streaming out between tight eyelids. They were almost masked by the rain sheeting over her face. Cologne, after a glance at Ranma, standing stiff with shock and fear, hopped over to Ranma-chan and stood beside 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is it child? What have you seen that is so disturbing?”</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Ranma-chan tried to look at the amazon, but her eyes could not focus through the tears. Wiping the back of her hand across her lids, she sucked in a breath, “I’m such an idiot! I didn’t even see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“See what?”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 was too stinkin’ proud,” the girl sobbed on, unable to explain her revelation. She pulled her legs in—planting the soles of her feet—spread wide enough for her elbows to rest on her kneecaps, so she could bury her face in her forearms. “So stuck on all that man-among-men crap, I never saw it,” she muttered to herself cryptically.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Cologne carefully composed her face and took a deep breath. “Are you saying what I think you are saying?” she dared to ask.</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Ranma-chan looked up at her and blinked. “Yeah. Sure. Might as well let you rub it in, now that it’s too late,” she groused, looking away. Rubbing the beads of rain and tears from her face, she sighed and decided to spell it out. “I never wanted to be a girl. I figured, hell, I’m a guy, I can’t be a girl. Copy-kun was right though. When I was a girl, I refused to admit it. An’ I’m not talkin’ about the curse. A different body don’t make you a girl. Wearing dresses and eatin’ ice cream and getting kissed by a guy don’t make you a girl. It’s somethin’ inside, somethin’ that grows with experience, and before you know it, you are a girl cuz you </w:t>
      </w:r>
      <w:r w:rsidRPr="0001001F">
        <w:rPr>
          <w:rFonts w:ascii="Montserrat" w:hAnsi="Montserrat" w:cs="Arial"/>
          <w:i/>
          <w:iCs/>
          <w:sz w:val="24"/>
        </w:rPr>
        <w:t>understand,</w:t>
      </w:r>
      <w:r w:rsidRPr="0001001F">
        <w:rPr>
          <w:rFonts w:ascii="Montserrat" w:hAnsi="Montserrat" w:cs="Arial"/>
          <w:sz w:val="24"/>
        </w:rPr>
        <w:t xml:space="preserve">” she said softly.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Ranko, who had come running back with Ryouga, had caught most of this speech. She stared down at her twin and gasped, “What the hell are you sayin’!?” She reached down and pulled the other girl up to her feet and shook her, “You can’t tell me I’m a girl! I don’t understand anything! I don’t know the first thing about being a girl! You can’t go tellin’ me what I am!”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Ranma-chan managed to break the other girl’s grip and staggered back. “You’re too scared to see it. I didn’t even get it until I wondered why I…” she stopped and looked away.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“What!? Tell me!” the other girl raged.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“Why would it bother me to give up being Ranko? I mean, like it bothers me to give up being Ranma?” Ranma-chan demanded.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“It’s just a stupid name!? How the hell should I know!”</w:t>
      </w:r>
    </w:p>
    <w:p w:rsidR="0031037A" w:rsidRPr="0001001F" w:rsidRDefault="0031037A">
      <w:pPr>
        <w:spacing w:line="360" w:lineRule="auto"/>
        <w:rPr>
          <w:rFonts w:ascii="Montserrat" w:hAnsi="Montserrat" w:cs="Arial"/>
          <w:sz w:val="24"/>
        </w:rPr>
      </w:pPr>
      <w:r w:rsidRPr="0001001F">
        <w:rPr>
          <w:rFonts w:ascii="Montserrat" w:hAnsi="Montserrat" w:cs="Arial"/>
          <w:sz w:val="24"/>
        </w:rPr>
        <w:tab/>
        <w:t>“Because it’s not,” she retorted. “It’s an identity.”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Cologne quirked an eyebrow at this, while the others rubbed their heads in confusion or fumed in anger. “Perhaps you should explain that, child.”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Ranma-chan pointed at Ranma, “Ranma is not just a name! It’s my identity. It’s who I am as a man!” Her hand came around to point at Ranko. “Just like Ranko is who I am as a girl. Who I’d be as a woman. If I let go of both, I am neither!”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Ranko could not reply. She just gaped in astonishment.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“When did this happen?” Ranma asked, utterly perplexed.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Ranma-chan turned back on him and began shouting, “It happened when Akane asked if I wanted to be her friend! It happened when Mikado kissed me! It happened when I told Mom I was Akane’s cousin, and when Mom told me I’d make a good wife one day, and when we went shopping for bras! It happened when I was engaged to Picolet Chardin! It happened a little every day, no matter how hard I fought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“Are you saying you want to be a girl?” Ryouga asked in a small voice.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She turned on him and took a deep breath. “Oh yeah. It happened when I was in love with you! Do I want to be a girl? It didn’t even occur to me there was a choice until now! It’s not my choice now. It’s hers!” She turned to Ranko. With an effort she calmed herself and approached the other girl. “And, it is a choice. If you can let go of being Ranma, if you can figure out what it really means to be Ranko, you can be a girl.”</w:t>
      </w:r>
    </w:p>
    <w:p w:rsidR="0031037A" w:rsidRPr="0001001F" w:rsidRDefault="0031037A">
      <w:pPr>
        <w:spacing w:line="360" w:lineRule="auto"/>
        <w:rPr>
          <w:rFonts w:ascii="Montserrat" w:hAnsi="Montserrat" w:cs="Arial"/>
          <w:sz w:val="24"/>
        </w:rPr>
      </w:pPr>
      <w:r w:rsidRPr="0001001F">
        <w:rPr>
          <w:rFonts w:ascii="Montserrat" w:hAnsi="Montserrat" w:cs="Arial"/>
          <w:sz w:val="24"/>
        </w:rPr>
        <w:tab/>
        <w:t>“Why do you feel you do not have this choice?” Cologne asked gently.</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Ranma-chan turned to her and shrugged. “I’m not sure I can explain it. I mean, sure, I suppose I could be Ranko, because that’s just a way of being me. I’d remain centered and maybe I wouldn’t just evaporate into thin air.”</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“Is that what you are afraid of? Is that what brought on this whole scene?” the matriarch asked. There was something in her eyes that disturbed Ranma-chan. She could not imagine what was on the old woman’s mind, but there seemed no reason to deny it. She nodded. “Interesting. So, you feel that relinquishing your identity, as a man or as a woman, would leave you vulnerable to the mirror’s curse?”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“That’s about it. Don’t ask me to explain it, I just get this strong feeling that I’d fly apart if I tried to pretend to be someone else.”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Cologne narrowed her eyes shrewdly. “I see. Then perhaps it would be best to endure a little confusion about who is who, precisely. Unless you can think of some other aspect of your identity you might be able to cling to? Something unique to you?”</w:t>
      </w:r>
    </w:p>
    <w:p w:rsidR="0031037A" w:rsidRPr="0001001F" w:rsidRDefault="0031037A">
      <w:pPr>
        <w:spacing w:line="360" w:lineRule="auto"/>
        <w:rPr>
          <w:rFonts w:ascii="Montserrat" w:hAnsi="Montserrat" w:cs="Arial"/>
          <w:sz w:val="24"/>
        </w:rPr>
      </w:pPr>
      <w:r w:rsidRPr="0001001F">
        <w:rPr>
          <w:rFonts w:ascii="Montserrat" w:hAnsi="Montserrat" w:cs="Arial"/>
          <w:sz w:val="24"/>
        </w:rPr>
        <w:tab/>
        <w:t>Ranma-chan laughed harshly, “Well, not hard to see what’s unique! I’m half and half. Maybe you should call me Nibunnoichi!”</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“Perhaps if it becomes necessary,” the old woman grinned. “However, we’re not getting home any faster standing on the road and quibbling amongst ourselves. I for one would like to get out of this rain and into something warm and dry!” she announced, eyeing the perch she had abandoned on Ryouga’s shoulder. She could hardly return to it now without turning him into a pig. Ranma offered her a perch on his shoulder. Ryouga followed those two as Ranma set off once more for the train station. Ranko lingered behind, seeing her twin idling.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“Are you coming?” she asked.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“Yeah,” Ranma-chan sighed and looked at Ranko. There was still some irritation on her face. “You did tell me to fight,” Ranma-chan reminded her.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didn’t say, ‘Have a psychotic episode’!” she retorted. As the two of them began walking, trailing the others at a distance, Ranko spoke up again, “So. You gonna explain this girl-identity thing? I mean, what the hell brought that 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Ranma-chan shrugged. “I guess Copy-kun and Copy-chan were right. When I was caught between you two, it was sort of like I stepped outside of myself and finally saw what was always right there.” As they walked, she tried to explain what she had been thinking and feeling, when she paused to think of some name to go by. As she related the details, she remembered the other question that had surfaced in the strange calm. She had focused all her attention on “Who is Ranko?” and ignored the deeper question, “Who am I?” Frowning in thought, during a lull in the conversation, she pondered that one. For some reason, her mind flashed to a scene at once familiar and unfamiliar. A memory of herself at Jusenkyo, surrounded by strangers who bound her and threw her into one of the springs. The scene repeated a few times and then froze as her body hung in the air over the water’s surface, a man’s voice echoing in her ears. “Goodbye, Fa Shen.” Blinking, she focused on the horizon. That scene did not fit into her life. Perhaps it was a dream? She shrugged. The rain suddenly picked up again, and she shoved her thoughts aside to grumble about being wet and cold.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r w:rsidRPr="0001001F">
        <w:rPr>
          <w:rFonts w:ascii="Montserrat" w:hAnsi="Montserrat" w:cs="Arial"/>
          <w:sz w:val="24"/>
        </w:rPr>
        <w:t xml:space="preserve">The edge of the storm finally slid over Nerima, announcing its presence by tapping insanely against the windows of Furinkan High School. The sudden explosion of fluid chatter drowned out the teacher’s voice and drew the attention of Akane and Ukyo. They automatically looked at Ranma’s empty desk, and thus in each other’s direction. Meeting each other’s eyes, they nodded, sharing the same concern for one martial artist. It was strange in a way that rain was no longer part of the background of their lives. Thanks to Ranma, and other cursed individuals, the rain was just a mask for the strange, silent and capricious silhouette that moved randomly across the stage turning the lives of the “characters” on end. Who could witness an instant girl, or cat, or duck, or yeti-riding-bull-carrying-crane-and-eel appearing in their midst, and not wonder what it would do to their own lives to have everything familiar about themselves melt away in a handful of water.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Akane sighed and looked back at her work. She had talked to Ukyo between classes and at lunch, explaining what they had all learned from Cologne. The okonomiyaki chef had listened to the news that Genma had proposed exploiting the mirror’s curse to present Copy-kun as Ranma, both to Nodoka, as her son, and to Akane, as her fiancé. Ukyo was even more startled to hear about the strange endorsement Genma had made for Ranma to consider being a girl, the daughter Nodoka had always wanted. “But as Ranma pointed out, Copy-chan makes a better choice for that, for the same reason Copy-kun makes a better Ranma,” Akane had confided.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“Still, I can’t believe Ranma’s old man would even suggest that!”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Akane shrugged. “Genma is capable of suggesting anything, as long as the outcome is to his benefit. When Ranma took over the engagement to Picolet, to learn combat dining, the old fool was tempted to let Ranma marry the creep just so he could stuff his fat face with French cuisine for the rest of his life!” Akane was still a bit bitter about that. Ranma had come close to starving to death trying to master the Parlay du Foie Gras, and perhaps even closer to losing his mind under the added burden of Madame St. Paul’s Bridal Training. Ranma had swallowed every trace of masculine pride and choked down a lot more femininity than he had intended. “So, yeah, despite all that man-among-men crap he spouts all the time, Genma has no problems seeing his son as a daughter!” Akane concluded.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“Yeah, at least as long as it serves to keep his belly full, or to keep him from having to slice it open,” Ukyo had agreed. “It’s too bad he had to make Ran-chan sign that contract too.”</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“That stupid contract is the reason Ranma’s being robbed of his whole life!” Akane growled. Worse, she kept to herself, once the other boy was Ranma, the fathers would be rushing them to the altar as fast as possible to fulfill their pact. “If he can’t figure out a way to stop the bleeding, he’ll even die.”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“Is there some way to stop them?”</w:t>
      </w:r>
    </w:p>
    <w:p w:rsidR="0031037A" w:rsidRPr="0001001F" w:rsidRDefault="0031037A">
      <w:pPr>
        <w:spacing w:line="360" w:lineRule="auto"/>
        <w:rPr>
          <w:rFonts w:ascii="Montserrat" w:hAnsi="Montserrat" w:cs="Arial"/>
          <w:sz w:val="24"/>
        </w:rPr>
      </w:pPr>
      <w:r w:rsidRPr="0001001F">
        <w:rPr>
          <w:rFonts w:ascii="Montserrat" w:hAnsi="Montserrat" w:cs="Arial"/>
          <w:sz w:val="24"/>
        </w:rPr>
        <w:tab/>
        <w:t>“I don’t know. I mean, technically it is a cure,” Akane sighed.</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cure sounds worse than the curse.”</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They had gone on talking through lunch, and Akane had been dwelling off and on over the last thing Ukyo had said on the matter. “I can hardly imagine Ranma without the curse now. I mean, sure, he’d still have it if he survives too, and he or Copy-chan would be Ranko, but it would be strange to see Ranma get wet and not turn into a girl. I’ve gotten so used to it!”</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The truth was, so had Akane. A struggling weed of romance had been budding between her and Ranma the boy, but the branch of friendship between them seemed to thrive best between her and Ranma the girl. Sure, it was a confusing and infuriating friendship, and it did seem to get in the way of everything, but it made Ranma unique in her mind. She had no idea what it would take for Copy-kun to remember being Ranma, or how long. She was not sure how she would feel about an all male Ranma, especially if he was overshadowed by an all female, or the original cursed Ranma. Such thoughts often tormented her whenever Ranma stumbled onto something that might cure him. It was not that she wanted him to be a girl, or in anyway preferred him as a girl. At least that was what she desperately hoped. She frowned. Maybe she just believed, deep down, that as long as Ranma was cursed there was no way the two of them would get married. Maybe it was just safer that way.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The moment Copy-kun became Ranma, that cushion would just disappear. Perhaps that explained why she could not imagine her reaction to being engaged or married to him. Perhaps she was afraid that, without the excuse of the curse, she be forced to confront her feelings. Taking a deep breath, she closed her eyes. Her thoughts were already too personal and honest for her to deal with. She sighed and muttered under her breath, “It’s not like I have to know right now. Even when he’s totally normal, Ranma can hardly remember last week. What are the odds the other two will remember anything soon?”</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Thinking of the copies, and deciding she had wasted enough thought on the boy, she considered the girl. She certainly had one thing Ranma never had shown. She was quite happy with her femininity, and not afraid to show it. Of course, she showed it with the same arrogant ego-centricity Ranma invested in his manhood. It was kind of funny that Ranma had more poise as a woman than Copy-chan, but at least it was not just an act with the duplicate. If the girl could just get a clue, she might make a good friend, Akane thought. As she was, she was almost as lost as poor Ryouga. Akane chuckled under her breath. Maybe that was why Copy-chan kept running into Ranma’s rival.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Akane looked out the window, watching the water stream across the glass. The image of the two of them kissing in the park came back to her. Akane had retreated as quickly as she could, but she had not missed the fact that Ryouga had responded as passionately before she had interrupted. Akane had been discreet about the incident with the koi rod and Ranma, and she had tried her best not to hold it against him. The poor boy was so lost and lonely, and so incredibly shy, how could he be blamed for his unwanted attraction to Ranma’s girl half. After all, her fiancé had used it to mess with Ryouga too many times to count. It was kind of tragic that Copy-chan had appeared to confuse his relationship with Akari. At the same time, Ryouga seemed to have some reservations about the pig-loving girl. Akane had not been blind to Ryouga’s contempt for her pet P-chan. To her knowledge, Ryouga had always gone out of his way to avoid her pet pig, and absolutely hated it when Ranma teased him by calling him by her pet’s name. Akane had pointedly ignored Ranma constantly implying that Ryouga and P-chan were connected. Just because she knew about Jusenkyo curses did not mean she could be conned into thinking everyone she met turned into something else. She felt that the comments were just Ranma’s way of getting back at Ryouga for laughing at his curse. She had not realized how much Ryouga hated pigs until she saw his reaction to Akari’s love of pigs.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It had reminded Akane of her own feelings about boys. She had no idea what Ryouga’s problem with pigs was, but Ranma provoked his rival over it the same way he provoked her by always calling her a tom-boy. It seemed strange that Ranma had actually encouraged Ryouga’s relationship with Akari. At least until it became clear how much it irritated Ryouga. Now that she thought about it, it had to irk the lost boy to have a girl throw herself at him simply for defeating her sumo-pig. It reminded Akane of Shampoo and her kiss of marriage. She wondered why people came up with such stupid rules for forming relationships. Maybe, just maybe, it would be best to encourage two people who seemed to want to be together? Considering what Copy-chan faced to become Ranko, it would be best for her to have someone who appreciated her for the girl she was, and did not hold her male origins against her. Maybe, if she and Ryouga were truly in love, she would not be destroyed by Ranma’s memories. Akane could remember the depression that had threatened Ranma when his curse was locked. She also remembered how the curse had not mattered a bit when he was in love, under the influence of the koi rod. </w:t>
      </w:r>
    </w:p>
    <w:p w:rsidR="0031037A" w:rsidRPr="0001001F" w:rsidRDefault="0031037A">
      <w:pPr>
        <w:spacing w:line="360" w:lineRule="auto"/>
        <w:rPr>
          <w:rFonts w:ascii="Montserrat" w:hAnsi="Montserrat" w:cs="Arial"/>
          <w:sz w:val="24"/>
        </w:rPr>
      </w:pPr>
      <w:r w:rsidRPr="0001001F">
        <w:rPr>
          <w:rFonts w:ascii="Montserrat" w:hAnsi="Montserrat" w:cs="Arial"/>
          <w:sz w:val="24"/>
        </w:rPr>
        <w:tab/>
        <w:t xml:space="preserve">Akane contemplated this for a while, a plan beginning to form in her head. </w:t>
      </w:r>
    </w:p>
    <w:p w:rsidR="0031037A" w:rsidRPr="0001001F" w:rsidRDefault="0031037A">
      <w:pPr>
        <w:spacing w:line="360" w:lineRule="auto"/>
        <w:rPr>
          <w:rFonts w:ascii="Montserrat" w:hAnsi="Montserrat" w:cs="Arial"/>
          <w:sz w:val="24"/>
        </w:rPr>
      </w:pPr>
    </w:p>
    <w:p w:rsidR="0031037A" w:rsidRPr="0001001F" w:rsidRDefault="0031037A">
      <w:pPr>
        <w:spacing w:line="360" w:lineRule="auto"/>
        <w:rPr>
          <w:rFonts w:ascii="Montserrat" w:hAnsi="Montserrat" w:cs="Arial"/>
          <w:sz w:val="24"/>
        </w:rPr>
      </w:pPr>
    </w:p>
    <w:p w:rsidR="0031037A" w:rsidRPr="0001001F" w:rsidRDefault="0031037A">
      <w:pPr>
        <w:pStyle w:val="BodyText"/>
        <w:rPr>
          <w:rFonts w:ascii="Montserrat" w:hAnsi="Montserrat"/>
          <w:sz w:val="24"/>
        </w:rPr>
      </w:pPr>
      <w:r w:rsidRPr="0001001F">
        <w:rPr>
          <w:rFonts w:ascii="Montserrat" w:hAnsi="Montserrat"/>
          <w:sz w:val="24"/>
        </w:rPr>
        <w:t xml:space="preserve">AN: This chapter took a lot longer than intended. As stated in the beginning, this story establishes several things meant to be explored in a sequel to Ranma Nibunnoichi while remaining inside the scope of the original series. As tends to happen, the fleshed out form of a story can be incredibly different from the original outline. I’ve noted the suggestion to treat this as an AU, but since this is fanfic I don’t feel it is necessary to assert that. It’s a safe assumption that Rumiko Takahashi did not dream of this story! So, my objective is a little complicated by how the story in progress is interpreted by the reader. Has too much happened for Ranma to continue through the conclusion of the original series? If it can be said without offending Ms. Takahashi, I submit that many of the experiences Ranma has had, in canon, would beg the same question if the original work had been in a novel format. The series skimmed over the surface of a very deep topic, and it is that topic I meant to explore as I wrote. I read a little more into the events forming the foundation of this story, and I hope it is evident that the changes you witness here are rooted in the series. Under the unique circumstances of this story, Ranma confronts the consequences of things he can no longer ignore. It’s a learning process, and I make no guarantees that he will embrace any or all of it. So, if you are seriously wondering how things could possibly go back to “normal” after all of this, well… keep watching. I might just pull it off! </w:t>
      </w: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ab/>
        <w:t>So, here we are at chapter 15! It is two full days since the male copy emerged, and he has awakened as the new and improved, uncursed Ranma. This can’t possibly be a good thing! Worse, Akane is plotting something to encourage romance between Ryouga and Ranko. Dare we imagine? And what about Cologne’s secret plot? What will she do if she proves that Ranma was Fa Shen in a previous life? And another thing, are the new Ranma and Ranko afflicted with any residue of being Copy-kun and Copy-chan? Have we really seen the last of the amorous duo? What could possibly happen in the next five days? With this crowd? Are you kidding!? See you next time on, Ranma Nibunnoichi: Reflections!</w:t>
      </w:r>
    </w:p>
    <w:p w:rsidR="0031037A" w:rsidRPr="0001001F" w:rsidRDefault="0031037A">
      <w:pPr>
        <w:spacing w:line="360" w:lineRule="auto"/>
        <w:rPr>
          <w:rFonts w:ascii="Montserrat" w:hAnsi="Montserrat" w:cs="Arial"/>
          <w:i/>
          <w:iCs/>
          <w:sz w:val="24"/>
        </w:rPr>
      </w:pPr>
    </w:p>
    <w:p w:rsidR="0031037A" w:rsidRPr="0001001F" w:rsidRDefault="0031037A">
      <w:pPr>
        <w:spacing w:line="360" w:lineRule="auto"/>
        <w:rPr>
          <w:rFonts w:ascii="Montserrat" w:hAnsi="Montserrat" w:cs="Arial"/>
          <w:i/>
          <w:iCs/>
          <w:sz w:val="24"/>
        </w:rPr>
      </w:pPr>
      <w:r w:rsidRPr="0001001F">
        <w:rPr>
          <w:rFonts w:ascii="Montserrat" w:hAnsi="Montserrat" w:cs="Arial"/>
          <w:i/>
          <w:iCs/>
          <w:sz w:val="24"/>
        </w:rPr>
        <w:t>Ja ne!</w:t>
      </w:r>
    </w:p>
    <w:p w:rsidR="0031037A" w:rsidRPr="0001001F" w:rsidRDefault="0031037A">
      <w:pPr>
        <w:spacing w:line="360" w:lineRule="auto"/>
        <w:rPr>
          <w:rFonts w:ascii="Montserrat" w:hAnsi="Montserrat" w:cs="Arial"/>
          <w:sz w:val="24"/>
        </w:rPr>
      </w:pPr>
    </w:p>
    <w:sectPr w:rsidR="0031037A" w:rsidRPr="0001001F">
      <w:pgSz w:w="12240" w:h="15840"/>
      <w:pgMar w:top="1440" w:right="18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74178614">
    <w:abstractNumId w:val="0"/>
  </w:num>
  <w:num w:numId="2" w16cid:durableId="1826124953">
    <w:abstractNumId w:val="0"/>
  </w:num>
  <w:num w:numId="3" w16cid:durableId="1946886055">
    <w:abstractNumId w:val="0"/>
  </w:num>
  <w:num w:numId="4" w16cid:durableId="221908003">
    <w:abstractNumId w:val="0"/>
  </w:num>
  <w:num w:numId="5" w16cid:durableId="1369064987">
    <w:abstractNumId w:val="0"/>
  </w:num>
  <w:num w:numId="6" w16cid:durableId="1009987965">
    <w:abstractNumId w:val="0"/>
  </w:num>
  <w:num w:numId="7" w16cid:durableId="1179469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260D"/>
    <w:rsid w:val="0001001F"/>
    <w:rsid w:val="0031037A"/>
    <w:rsid w:val="00330574"/>
    <w:rsid w:val="00582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5:chartTrackingRefBased/>
  <w15:docId w15:val="{41DB2EAA-F4D1-47E7-8285-B86F9E41A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01F"/>
    <w:pPr>
      <w:spacing w:after="240" w:line="276" w:lineRule="auto"/>
    </w:pPr>
    <w:rPr>
      <w:rFonts w:cstheme="minorHAnsi"/>
      <w:sz w:val="28"/>
      <w:szCs w:val="28"/>
    </w:rPr>
  </w:style>
  <w:style w:type="paragraph" w:styleId="Heading1">
    <w:name w:val="heading 1"/>
    <w:basedOn w:val="NoSpacing"/>
    <w:next w:val="Normal"/>
    <w:link w:val="Heading1Char"/>
    <w:qFormat/>
    <w:rsid w:val="0001001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1001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1001F"/>
    <w:pPr>
      <w:outlineLvl w:val="2"/>
    </w:pPr>
    <w:rPr>
      <w:sz w:val="40"/>
    </w:rPr>
  </w:style>
  <w:style w:type="paragraph" w:styleId="Heading4">
    <w:name w:val="heading 4"/>
    <w:basedOn w:val="Heading3"/>
    <w:next w:val="Normal"/>
    <w:link w:val="Heading4Char"/>
    <w:qFormat/>
    <w:rsid w:val="0001001F"/>
    <w:pPr>
      <w:numPr>
        <w:ilvl w:val="3"/>
      </w:numPr>
      <w:outlineLvl w:val="3"/>
    </w:pPr>
    <w:rPr>
      <w:sz w:val="32"/>
    </w:rPr>
  </w:style>
  <w:style w:type="paragraph" w:styleId="Heading5">
    <w:name w:val="heading 5"/>
    <w:basedOn w:val="Heading4"/>
    <w:next w:val="Normal"/>
    <w:link w:val="Heading5Char"/>
    <w:qFormat/>
    <w:rsid w:val="0001001F"/>
    <w:pPr>
      <w:numPr>
        <w:ilvl w:val="4"/>
      </w:numPr>
      <w:outlineLvl w:val="4"/>
    </w:pPr>
    <w:rPr>
      <w:sz w:val="28"/>
    </w:rPr>
  </w:style>
  <w:style w:type="paragraph" w:styleId="Heading6">
    <w:name w:val="heading 6"/>
    <w:basedOn w:val="Heading5"/>
    <w:next w:val="Normal"/>
    <w:link w:val="Heading6Char"/>
    <w:qFormat/>
    <w:rsid w:val="0001001F"/>
    <w:pPr>
      <w:numPr>
        <w:ilvl w:val="5"/>
      </w:numPr>
      <w:outlineLvl w:val="5"/>
    </w:pPr>
    <w:rPr>
      <w:bCs/>
      <w:sz w:val="24"/>
      <w:szCs w:val="24"/>
      <w:u w:val="single"/>
    </w:rPr>
  </w:style>
  <w:style w:type="paragraph" w:styleId="Heading7">
    <w:name w:val="heading 7"/>
    <w:basedOn w:val="Heading6"/>
    <w:next w:val="Normal"/>
    <w:link w:val="Heading7Char"/>
    <w:qFormat/>
    <w:rsid w:val="0001001F"/>
    <w:pPr>
      <w:keepNext w:val="0"/>
      <w:numPr>
        <w:ilvl w:val="0"/>
        <w:numId w:val="0"/>
      </w:numPr>
      <w:outlineLvl w:val="6"/>
    </w:pPr>
    <w:rPr>
      <w:b w:val="0"/>
      <w:kern w:val="0"/>
    </w:rPr>
  </w:style>
  <w:style w:type="paragraph" w:styleId="Heading8">
    <w:name w:val="heading 8"/>
    <w:basedOn w:val="Heading6"/>
    <w:next w:val="Normal"/>
    <w:link w:val="Heading8Char"/>
    <w:qFormat/>
    <w:rsid w:val="0001001F"/>
    <w:pPr>
      <w:outlineLvl w:val="7"/>
    </w:pPr>
    <w:rPr>
      <w:i/>
      <w:iCs/>
      <w:u w:val="none"/>
    </w:rPr>
  </w:style>
  <w:style w:type="paragraph" w:styleId="Heading9">
    <w:name w:val="heading 9"/>
    <w:basedOn w:val="Heading8"/>
    <w:next w:val="Normal"/>
    <w:link w:val="Heading9Char"/>
    <w:qFormat/>
    <w:rsid w:val="0001001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pPr>
    <w:rPr>
      <w:rFonts w:ascii="Verdana" w:hAnsi="Verdana" w:cs="Arial"/>
      <w:i/>
      <w:iCs/>
    </w:rPr>
  </w:style>
  <w:style w:type="paragraph" w:customStyle="1" w:styleId="Subheading1">
    <w:name w:val="Subheading 1"/>
    <w:basedOn w:val="Heading1"/>
    <w:next w:val="Normal"/>
    <w:link w:val="Subheading1Char"/>
    <w:qFormat/>
    <w:rsid w:val="0001001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1001F"/>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01001F"/>
  </w:style>
  <w:style w:type="character" w:customStyle="1" w:styleId="Subheading2Char">
    <w:name w:val="Subheading 2 Char"/>
    <w:link w:val="Subheading2"/>
    <w:rsid w:val="0001001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1001F"/>
    <w:rPr>
      <w:sz w:val="40"/>
      <w:szCs w:val="40"/>
    </w:rPr>
  </w:style>
  <w:style w:type="character" w:customStyle="1" w:styleId="Subheading3Char">
    <w:name w:val="Subheading 3 Char"/>
    <w:link w:val="Subheading3"/>
    <w:rsid w:val="0001001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1001F"/>
    <w:pPr>
      <w:spacing w:before="240" w:line="240" w:lineRule="auto"/>
    </w:pPr>
    <w:rPr>
      <w:vertAlign w:val="subscript"/>
    </w:rPr>
  </w:style>
  <w:style w:type="character" w:customStyle="1" w:styleId="SuptitleChar">
    <w:name w:val="Suptitle Char"/>
    <w:link w:val="Suptitle"/>
    <w:rsid w:val="0001001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1001F"/>
    <w:rPr>
      <w:b w:val="0"/>
      <w:bCs w:val="0"/>
      <w:color w:val="7F7F7F"/>
      <w:vertAlign w:val="superscript"/>
    </w:rPr>
  </w:style>
  <w:style w:type="character" w:customStyle="1" w:styleId="SubtitleChar">
    <w:name w:val="Subtitle Char"/>
    <w:link w:val="Subtitle"/>
    <w:uiPriority w:val="11"/>
    <w:rsid w:val="0001001F"/>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01001F"/>
    <w:rPr>
      <w:rFonts w:eastAsia="Times New Roman" w:cstheme="minorHAnsi"/>
      <w:b/>
      <w:kern w:val="28"/>
      <w:sz w:val="56"/>
      <w:szCs w:val="28"/>
    </w:rPr>
  </w:style>
  <w:style w:type="paragraph" w:styleId="NoSpacing">
    <w:name w:val="No Spacing"/>
    <w:basedOn w:val="Normal"/>
    <w:uiPriority w:val="1"/>
    <w:qFormat/>
    <w:rsid w:val="0001001F"/>
    <w:pPr>
      <w:spacing w:after="0"/>
    </w:pPr>
  </w:style>
  <w:style w:type="character" w:customStyle="1" w:styleId="Heading2Char">
    <w:name w:val="Heading 2 Char"/>
    <w:link w:val="Heading2"/>
    <w:rsid w:val="0001001F"/>
    <w:rPr>
      <w:rFonts w:ascii="Montserrat" w:eastAsia="Times New Roman" w:hAnsi="Montserrat" w:cstheme="minorHAnsi"/>
      <w:b/>
      <w:kern w:val="28"/>
      <w:sz w:val="48"/>
      <w:szCs w:val="48"/>
    </w:rPr>
  </w:style>
  <w:style w:type="character" w:customStyle="1" w:styleId="Heading3Char">
    <w:name w:val="Heading 3 Char"/>
    <w:link w:val="Heading3"/>
    <w:rsid w:val="0001001F"/>
    <w:rPr>
      <w:rFonts w:ascii="Montserrat" w:eastAsia="Times New Roman" w:hAnsi="Montserrat" w:cstheme="minorHAnsi"/>
      <w:b/>
      <w:kern w:val="28"/>
      <w:sz w:val="40"/>
      <w:szCs w:val="48"/>
    </w:rPr>
  </w:style>
  <w:style w:type="character" w:customStyle="1" w:styleId="Heading4Char">
    <w:name w:val="Heading 4 Char"/>
    <w:link w:val="Heading4"/>
    <w:rsid w:val="0001001F"/>
    <w:rPr>
      <w:rFonts w:ascii="Montserrat" w:eastAsia="Times New Roman" w:hAnsi="Montserrat" w:cstheme="minorHAnsi"/>
      <w:b/>
      <w:kern w:val="28"/>
      <w:sz w:val="32"/>
      <w:szCs w:val="48"/>
    </w:rPr>
  </w:style>
  <w:style w:type="character" w:customStyle="1" w:styleId="Heading5Char">
    <w:name w:val="Heading 5 Char"/>
    <w:link w:val="Heading5"/>
    <w:rsid w:val="0001001F"/>
    <w:rPr>
      <w:rFonts w:ascii="Montserrat" w:eastAsia="Times New Roman" w:hAnsi="Montserrat" w:cstheme="minorHAnsi"/>
      <w:b/>
      <w:kern w:val="28"/>
      <w:sz w:val="28"/>
      <w:szCs w:val="48"/>
    </w:rPr>
  </w:style>
  <w:style w:type="character" w:customStyle="1" w:styleId="Heading6Char">
    <w:name w:val="Heading 6 Char"/>
    <w:link w:val="Heading6"/>
    <w:rsid w:val="0001001F"/>
    <w:rPr>
      <w:rFonts w:ascii="Montserrat" w:eastAsia="Times New Roman" w:hAnsi="Montserrat" w:cstheme="minorHAnsi"/>
      <w:b/>
      <w:bCs/>
      <w:kern w:val="28"/>
      <w:sz w:val="24"/>
      <w:szCs w:val="24"/>
      <w:u w:val="single"/>
    </w:rPr>
  </w:style>
  <w:style w:type="character" w:customStyle="1" w:styleId="Heading7Char">
    <w:name w:val="Heading 7 Char"/>
    <w:link w:val="Heading7"/>
    <w:rsid w:val="0001001F"/>
    <w:rPr>
      <w:rFonts w:ascii="Montserrat" w:eastAsia="Times New Roman" w:hAnsi="Montserrat" w:cstheme="minorHAnsi"/>
      <w:bCs/>
      <w:sz w:val="24"/>
      <w:szCs w:val="24"/>
      <w:u w:val="single"/>
    </w:rPr>
  </w:style>
  <w:style w:type="character" w:customStyle="1" w:styleId="Heading8Char">
    <w:name w:val="Heading 8 Char"/>
    <w:link w:val="Heading8"/>
    <w:rsid w:val="0001001F"/>
    <w:rPr>
      <w:rFonts w:ascii="Montserrat" w:eastAsia="Times New Roman" w:hAnsi="Montserrat" w:cstheme="minorHAnsi"/>
      <w:b/>
      <w:bCs/>
      <w:i/>
      <w:iCs/>
      <w:kern w:val="28"/>
      <w:sz w:val="24"/>
      <w:szCs w:val="24"/>
    </w:rPr>
  </w:style>
  <w:style w:type="character" w:customStyle="1" w:styleId="Heading9Char">
    <w:name w:val="Heading 9 Char"/>
    <w:link w:val="Heading9"/>
    <w:rsid w:val="0001001F"/>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1001F"/>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1001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1001F"/>
    <w:rPr>
      <w:rFonts w:ascii="Montserrat" w:eastAsia="Times New Roman" w:hAnsi="Montserrat" w:cs="Times New Roman"/>
      <w:b/>
      <w:bCs/>
      <w:spacing w:val="-10"/>
      <w:kern w:val="28"/>
      <w:sz w:val="72"/>
      <w:szCs w:val="72"/>
    </w:rPr>
  </w:style>
  <w:style w:type="character" w:styleId="Strong">
    <w:name w:val="Strong"/>
    <w:uiPriority w:val="22"/>
    <w:qFormat/>
    <w:rsid w:val="0001001F"/>
    <w:rPr>
      <w:b/>
      <w:bCs/>
    </w:rPr>
  </w:style>
  <w:style w:type="character" w:styleId="Emphasis">
    <w:name w:val="Emphasis"/>
    <w:uiPriority w:val="20"/>
    <w:qFormat/>
    <w:rsid w:val="0001001F"/>
    <w:rPr>
      <w:rFonts w:asciiTheme="minorHAnsi" w:hAnsiTheme="minorHAnsi" w:cstheme="minorHAnsi"/>
      <w:i/>
      <w:iCs/>
      <w:sz w:val="28"/>
      <w:szCs w:val="28"/>
    </w:rPr>
  </w:style>
  <w:style w:type="paragraph" w:styleId="ListParagraph">
    <w:name w:val="List Paragraph"/>
    <w:basedOn w:val="Normal"/>
    <w:uiPriority w:val="34"/>
    <w:qFormat/>
    <w:rsid w:val="0001001F"/>
    <w:pPr>
      <w:ind w:left="720"/>
      <w:contextualSpacing/>
    </w:pPr>
    <w:rPr>
      <w:rFonts w:eastAsia="Times New Roman"/>
    </w:rPr>
  </w:style>
  <w:style w:type="paragraph" w:styleId="Quote">
    <w:name w:val="Quote"/>
    <w:basedOn w:val="Normal"/>
    <w:next w:val="Normal"/>
    <w:link w:val="QuoteChar"/>
    <w:uiPriority w:val="29"/>
    <w:qFormat/>
    <w:rsid w:val="0001001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1001F"/>
    <w:rPr>
      <w:rFonts w:cstheme="minorHAnsi"/>
      <w:sz w:val="28"/>
      <w:szCs w:val="28"/>
    </w:rPr>
  </w:style>
  <w:style w:type="paragraph" w:styleId="IntenseQuote">
    <w:name w:val="Intense Quote"/>
    <w:basedOn w:val="Quote"/>
    <w:next w:val="Normal"/>
    <w:link w:val="IntenseQuoteChar"/>
    <w:uiPriority w:val="30"/>
    <w:qFormat/>
    <w:rsid w:val="0001001F"/>
    <w:pPr>
      <w:pBdr>
        <w:left w:val="single" w:sz="18" w:space="7" w:color="auto"/>
      </w:pBdr>
    </w:pPr>
    <w:rPr>
      <w:b/>
      <w:bCs/>
    </w:rPr>
  </w:style>
  <w:style w:type="character" w:customStyle="1" w:styleId="IntenseQuoteChar">
    <w:name w:val="Intense Quote Char"/>
    <w:link w:val="IntenseQuote"/>
    <w:uiPriority w:val="30"/>
    <w:rsid w:val="0001001F"/>
    <w:rPr>
      <w:rFonts w:cstheme="minorHAnsi"/>
      <w:b/>
      <w:bCs/>
      <w:sz w:val="28"/>
      <w:szCs w:val="28"/>
    </w:rPr>
  </w:style>
  <w:style w:type="character" w:styleId="SubtleEmphasis">
    <w:name w:val="Subtle Emphasis"/>
    <w:uiPriority w:val="19"/>
    <w:qFormat/>
    <w:rsid w:val="0001001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1001F"/>
    <w:rPr>
      <w:rFonts w:asciiTheme="minorHAnsi" w:hAnsiTheme="minorHAnsi" w:cstheme="minorHAnsi"/>
      <w:b/>
      <w:bCs/>
      <w:i/>
      <w:iCs/>
      <w:sz w:val="28"/>
      <w:szCs w:val="28"/>
    </w:rPr>
  </w:style>
  <w:style w:type="character" w:styleId="SubtleReference">
    <w:name w:val="Subtle Reference"/>
    <w:uiPriority w:val="31"/>
    <w:qFormat/>
    <w:rsid w:val="0001001F"/>
    <w:rPr>
      <w:caps/>
      <w:color w:val="7F7F7F" w:themeColor="text1" w:themeTint="80"/>
      <w:sz w:val="22"/>
      <w:szCs w:val="22"/>
    </w:rPr>
  </w:style>
  <w:style w:type="character" w:styleId="IntenseReference">
    <w:name w:val="Intense Reference"/>
    <w:uiPriority w:val="32"/>
    <w:qFormat/>
    <w:rsid w:val="0001001F"/>
    <w:rPr>
      <w:b/>
      <w:bCs/>
      <w:caps/>
      <w:color w:val="7F7F7F" w:themeColor="text1" w:themeTint="80"/>
      <w:sz w:val="22"/>
      <w:szCs w:val="22"/>
    </w:rPr>
  </w:style>
  <w:style w:type="character" w:styleId="BookTitle">
    <w:name w:val="Book Title"/>
    <w:uiPriority w:val="33"/>
    <w:qFormat/>
    <w:rsid w:val="0001001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Mai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Main.dot</Template>
  <TotalTime>0</TotalTime>
  <Pages>1</Pages>
  <Words>75573</Words>
  <Characters>352929</Characters>
  <Application>Microsoft Office Word</Application>
  <DocSecurity>0</DocSecurity>
  <Lines>8021</Lines>
  <Paragraphs>848</Paragraphs>
  <ScaleCrop>false</ScaleCrop>
  <HeadingPairs>
    <vt:vector size="2" baseType="variant">
      <vt:variant>
        <vt:lpstr>Title</vt:lpstr>
      </vt:variant>
      <vt:variant>
        <vt:i4>1</vt:i4>
      </vt:variant>
    </vt:vector>
  </HeadingPairs>
  <TitlesOfParts>
    <vt:vector size="1" baseType="lpstr">
      <vt:lpstr>Ranma Nibunnoichi - Reflections V1 : P01-15</vt:lpstr>
    </vt:vector>
  </TitlesOfParts>
  <Company>Mass Distraction</Company>
  <LinksUpToDate>false</LinksUpToDate>
  <CharactersWithSpaces>427654</CharactersWithSpaces>
  <SharedDoc>false</SharedDoc>
  <HLinks>
    <vt:vector size="6" baseType="variant">
      <vt:variant>
        <vt:i4>6094877</vt:i4>
      </vt:variant>
      <vt:variant>
        <vt:i4>1024</vt:i4>
      </vt:variant>
      <vt:variant>
        <vt:i4>1025</vt:i4>
      </vt:variant>
      <vt:variant>
        <vt:i4>1</vt:i4>
      </vt:variant>
      <vt:variant>
        <vt:lpwstr>Rm35-165.gif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Ranma Nibunnoichi - Reflections V1 : P01-15</dc:title>
  <dc:subject/>
  <dc:creator>Athena</dc:creator>
  <cp:keywords/>
  <dc:description/>
  <cp:lastModifiedBy>David Roberson</cp:lastModifiedBy>
  <cp:revision>3</cp:revision>
  <cp:lastPrinted>1900-01-01T08:00:00Z</cp:lastPrinted>
  <dcterms:created xsi:type="dcterms:W3CDTF">2025-11-12T04:54:00Z</dcterms:created>
  <dcterms:modified xsi:type="dcterms:W3CDTF">2025-11-12T07:11:00Z</dcterms:modified>
</cp:coreProperties>
</file>