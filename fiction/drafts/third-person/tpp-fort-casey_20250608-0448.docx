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396041" w:rsidRDefault="005F076C" w:rsidP="007B3F0C">
      <w:pPr>
        <w:pStyle w:val="BodyText"/>
        <w:spacing w:line="360" w:lineRule="auto"/>
        <w:rPr>
          <w:rFonts w:ascii="Montserrat" w:hAnsi="Montserrat"/>
          <w:sz w:val="24"/>
          <w:szCs w:val="24"/>
        </w:rPr>
      </w:pPr>
      <w:r w:rsidRPr="00396041">
        <w:rPr>
          <w:rFonts w:ascii="Montserrat" w:hAnsi="Montserrat"/>
          <w:sz w:val="24"/>
          <w:szCs w:val="24"/>
        </w:rPr>
        <w:t>She - Fort Casey</w:t>
      </w:r>
    </w:p>
    <w:p w:rsidR="007B3F0C" w:rsidRPr="00396041" w:rsidRDefault="005F076C" w:rsidP="007B3F0C">
      <w:pPr>
        <w:spacing w:after="0" w:line="360" w:lineRule="auto"/>
        <w:rPr>
          <w:rFonts w:ascii="Montserrat" w:hAnsi="Montserrat"/>
          <w:color w:val="808080"/>
          <w:sz w:val="24"/>
          <w:szCs w:val="24"/>
        </w:rPr>
      </w:pPr>
      <w:r w:rsidRPr="00396041">
        <w:rPr>
          <w:rFonts w:ascii="Montserrat" w:hAnsi="Montserrat"/>
          <w:color w:val="808080"/>
          <w:sz w:val="24"/>
          <w:szCs w:val="24"/>
        </w:rPr>
        <w:t xml:space="preserve">This is the second draft of the original short story adapted into “Fear of the Dark” in later roughs. </w:t>
      </w:r>
    </w:p>
    <w:p w:rsidR="007B3F0C" w:rsidRPr="00396041" w:rsidRDefault="005F076C" w:rsidP="007B3F0C">
      <w:pPr>
        <w:spacing w:after="0" w:line="360" w:lineRule="auto"/>
        <w:jc w:val="right"/>
        <w:rPr>
          <w:rFonts w:ascii="Montserrat" w:hAnsi="Montserrat"/>
          <w:color w:val="808080"/>
          <w:sz w:val="24"/>
          <w:szCs w:val="24"/>
        </w:rPr>
      </w:pPr>
      <w:r w:rsidRPr="00396041">
        <w:rPr>
          <w:rFonts w:ascii="Montserrat" w:hAnsi="Montserrat"/>
          <w:sz w:val="24"/>
        </w:rPr>
        <w:fldChar w:fldCharType="begin"/>
      </w:r>
      <w:r w:rsidRPr="00396041">
        <w:rPr>
          <w:rFonts w:ascii="Montserrat" w:hAnsi="Montserrat"/>
          <w:sz w:val="24"/>
        </w:rPr>
        <w:instrText xml:space="preserve"> NUMPAGES  \* MERGEFORMAT </w:instrText>
      </w:r>
      <w:r w:rsidRPr="00396041">
        <w:rPr>
          <w:rFonts w:ascii="Montserrat" w:hAnsi="Montserrat"/>
          <w:sz w:val="24"/>
        </w:rPr>
        <w:fldChar w:fldCharType="separate"/>
      </w:r>
      <w:r w:rsidRPr="00396041">
        <w:rPr>
          <w:rFonts w:ascii="Montserrat" w:hAnsi="Montserrat"/>
          <w:noProof/>
          <w:color w:val="808080"/>
          <w:sz w:val="24"/>
          <w:szCs w:val="24"/>
        </w:rPr>
        <w:t>17</w:t>
      </w:r>
      <w:r w:rsidRPr="00396041">
        <w:rPr>
          <w:rFonts w:ascii="Montserrat" w:hAnsi="Montserrat"/>
          <w:noProof/>
          <w:color w:val="808080"/>
          <w:sz w:val="24"/>
          <w:szCs w:val="24"/>
        </w:rPr>
        <w:fldChar w:fldCharType="end"/>
      </w:r>
      <w:r w:rsidR="007B3F0C" w:rsidRPr="00396041">
        <w:rPr>
          <w:rFonts w:ascii="Montserrat" w:hAnsi="Montserrat"/>
          <w:color w:val="808080"/>
          <w:sz w:val="24"/>
          <w:szCs w:val="24"/>
        </w:rPr>
        <w:t xml:space="preserve"> pages ∙ </w:t>
      </w:r>
      <w:r w:rsidRPr="00396041">
        <w:rPr>
          <w:rFonts w:ascii="Montserrat" w:hAnsi="Montserrat"/>
          <w:sz w:val="24"/>
        </w:rPr>
        <w:fldChar w:fldCharType="begin"/>
      </w:r>
      <w:r w:rsidRPr="00396041">
        <w:rPr>
          <w:rFonts w:ascii="Montserrat" w:hAnsi="Montserrat"/>
          <w:sz w:val="24"/>
        </w:rPr>
        <w:instrText xml:space="preserve"> NUMWORDS  \* MERGEFORMAT </w:instrText>
      </w:r>
      <w:r w:rsidRPr="00396041">
        <w:rPr>
          <w:rFonts w:ascii="Montserrat" w:hAnsi="Montserrat"/>
          <w:sz w:val="24"/>
        </w:rPr>
        <w:fldChar w:fldCharType="separate"/>
      </w:r>
      <w:r w:rsidRPr="00396041">
        <w:rPr>
          <w:rFonts w:ascii="Montserrat" w:hAnsi="Montserrat"/>
          <w:noProof/>
          <w:color w:val="808080"/>
          <w:sz w:val="24"/>
          <w:szCs w:val="24"/>
        </w:rPr>
        <w:t>7140</w:t>
      </w:r>
      <w:r w:rsidRPr="00396041">
        <w:rPr>
          <w:rFonts w:ascii="Montserrat" w:hAnsi="Montserrat"/>
          <w:noProof/>
          <w:color w:val="808080"/>
          <w:sz w:val="24"/>
          <w:szCs w:val="24"/>
        </w:rPr>
        <w:fldChar w:fldCharType="end"/>
      </w:r>
      <w:r w:rsidR="007B3F0C" w:rsidRPr="00396041">
        <w:rPr>
          <w:rFonts w:ascii="Montserrat" w:hAnsi="Montserrat"/>
          <w:color w:val="808080"/>
          <w:sz w:val="24"/>
          <w:szCs w:val="24"/>
        </w:rPr>
        <w:t xml:space="preserve"> words</w:t>
      </w:r>
    </w:p>
    <w:p w:rsidR="007B3F0C" w:rsidRPr="00396041" w:rsidRDefault="007B3F0C" w:rsidP="007B3F0C">
      <w:pPr>
        <w:spacing w:after="0" w:line="360" w:lineRule="auto"/>
        <w:rPr>
          <w:rFonts w:ascii="Montserrat" w:hAnsi="Montserrat"/>
          <w:sz w:val="24"/>
          <w:szCs w:val="24"/>
        </w:rPr>
      </w:pPr>
    </w:p>
    <w:p w:rsidR="007B3F0C" w:rsidRPr="00396041" w:rsidRDefault="007B3F0C" w:rsidP="007B3F0C">
      <w:pPr>
        <w:spacing w:after="0" w:line="360" w:lineRule="auto"/>
        <w:rPr>
          <w:rFonts w:ascii="Montserrat" w:hAnsi="Montserrat"/>
          <w:sz w:val="24"/>
          <w:szCs w:val="24"/>
        </w:rPr>
      </w:pP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In the mouth of the bunker, the restless pounding of the surf could be heard making its eternal assault on the beaches beneath Fort Casey. Something the northern most point of the W.W.II “Triangle of Death” had withstood for a long time. Even during the war, this retired line of defense was little more beset. Now only tourists patrolled its fortifications, abandoning them again in the waning hours of the day. Usually. Three adolescents, facing the end of their last summer and the beginning of their senior year, lingered to face the dying of the light. Over to the side of the cement labyrinth’s entrance, a concrete stairway led to the ramparts where once sat the great five and ten inch guns, now impersonated by replicas. Between stairs and reinforced steel doors, the trio shed their backpacks and split up. The two boys moved to inspect the dark tunnels while the girl, clearly avoiding the enclosed depths, mounted the steps. Out of the shelter of the bunker the stiffening breeze carried a tang of salt. Climbing the retaining wall she found a perch from which her eyes command a wide view out over Puget sound.</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had blotted out the sun. </w:t>
      </w:r>
      <w:r w:rsidRPr="00396041">
        <w:rPr>
          <w:rFonts w:ascii="Montserrat" w:hAnsi="Montserrat"/>
          <w:i/>
          <w:smallCaps w:val="0"/>
          <w:sz w:val="24"/>
          <w:szCs w:val="24"/>
        </w:rPr>
        <w:t>I wonder which falls first,</w:t>
      </w:r>
      <w:r w:rsidRPr="00396041">
        <w:rPr>
          <w:rFonts w:ascii="Montserrat" w:hAnsi="Montserrat"/>
          <w:smallCaps w:val="0"/>
          <w:sz w:val="24"/>
          <w:szCs w:val="24"/>
        </w:rPr>
        <w:t xml:space="preserve"> she tried to guess, </w:t>
      </w:r>
      <w:r w:rsidRPr="00396041">
        <w:rPr>
          <w:rFonts w:ascii="Montserrat" w:hAnsi="Montserrat"/>
          <w:i/>
          <w:smallCaps w:val="0"/>
          <w:sz w:val="24"/>
          <w:szCs w:val="24"/>
        </w:rPr>
        <w:t>the dark or the rain</w:t>
      </w:r>
      <w:r w:rsidRPr="00396041">
        <w:rPr>
          <w:rFonts w:ascii="Montserrat" w:hAnsi="Montserrat"/>
          <w:smallCaps w:val="0"/>
          <w:sz w:val="24"/>
          <w:szCs w:val="24"/>
        </w:rPr>
        <w:t xml:space="preserve">. A glance at her watch told her that they should have been picked up over an hour ago. The house they were staying at was on the far side of the island from the old base. There was little chance they could hike it back on their own before either night or the storm set in.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Behind her, her friend Christian appeared. She frowned at having missed any sign of his approach. As he slipped down beside her she looked at him. He was a slender youth, graced with an elegance of form many girls envied. His short hair was a chalk white blond, and his eyes were a complex hazel. At the moment were watching the storm clouds warily. She voiced her thoughts to him, “Any chance we’ll get home before it starts?”</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His face took on a measuring look as the clouds rolled menacingly closer. In spite of the hour the wind was warm and charged by the impending storm. He shrugged, as aware as she that their plans had gone amiss somewhere. “Even if our ride had showed on time I doubt we would have beaten the rain home. We expected to be getting home at dark. But that’s not what you’re really asking.” He shrugged. “I hate to say it Angelica, but I think we are going to have a long and unpleasant walk home,” he observed grimly.</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Angelica glared at him. “You know I don’t like my friends calling me that, Chris.”</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He frowned his eyebrows at her, “Yeah, I know, but your sister’s name shortens down to Angel too. What kind of parents give variations of the same name to their twins? I never heard of anything like it before I met Angela and you. Why confuse the issue further the way you do?” he asked critically.</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Angel sighed. “Think of it the other way, when you really don’t know which one of us you’re sitting next to, isn’t it nice not to have to try and guess and get it wrong? Besides, Angela is off in California getting ready for college so why not talk to me like a friend instead of a parent or teacher?” she countered calmly. “I mean really, you practically get hives if your friends call you ‘Christian’,” she jabbed with a sharp grin.</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He winced, and smiled at her. “I get the message, Angel,” he said ruefully. “Still, I guess ... it’s just that I really like the sound of ‘Angelica’ better. It’s got some quality, sort of majestic or elegant,” he trailed off when she turned to stare at him as though he’d suddenly started speaking Swahili. “At least it rolls of the tongue nice,” he teased in retort.</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“Oh,” she responded flatly. “Well, I guess I don’t mind you using it so much as some others,” she warmed.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He glanced up and smiled devilishly, “Maybe we should run,” he got out before the first wet drop slapped the concrete between them. The smell of rain had been seeping up on them and Angel suddenly realized how strong it had become. A second drop struck nearby as Chris continued, “Lets go find Jon, he knows his way around here a lot better than we do.”</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Angel considered the suggestion, as she looked up at the cumulostratus looming over them. “Why don’t you go ahead?” she prompted, casually gesturing to the real thunderhead, the cumulonimbus, “</w:t>
      </w:r>
      <w:r w:rsidRPr="00396041">
        <w:rPr>
          <w:rFonts w:ascii="Montserrat" w:hAnsi="Montserrat"/>
          <w:i/>
          <w:smallCaps w:val="0"/>
          <w:sz w:val="24"/>
          <w:szCs w:val="24"/>
        </w:rPr>
        <w:t>One</w:t>
      </w:r>
      <w:r w:rsidRPr="00396041">
        <w:rPr>
          <w:rFonts w:ascii="Montserrat" w:hAnsi="Montserrat"/>
          <w:smallCaps w:val="0"/>
          <w:sz w:val="24"/>
          <w:szCs w:val="24"/>
        </w:rPr>
        <w:t xml:space="preserve"> of us should start picking his brain for ideas—</w:t>
      </w:r>
      <w:r w:rsidRPr="00396041">
        <w:rPr>
          <w:rFonts w:ascii="Montserrat" w:hAnsi="Montserrat"/>
          <w:i/>
          <w:smallCaps w:val="0"/>
          <w:sz w:val="24"/>
          <w:szCs w:val="24"/>
        </w:rPr>
        <w:t>I</w:t>
      </w:r>
      <w:r w:rsidRPr="00396041">
        <w:rPr>
          <w:rFonts w:ascii="Montserrat" w:hAnsi="Montserrat"/>
          <w:smallCaps w:val="0"/>
          <w:sz w:val="24"/>
          <w:szCs w:val="24"/>
        </w:rPr>
        <w:t xml:space="preserve"> want to watch </w:t>
      </w:r>
      <w:r w:rsidRPr="00396041">
        <w:rPr>
          <w:rFonts w:ascii="Montserrat" w:hAnsi="Montserrat"/>
          <w:i/>
          <w:smallCaps w:val="0"/>
          <w:sz w:val="24"/>
          <w:szCs w:val="24"/>
        </w:rPr>
        <w:t>that</w:t>
      </w:r>
      <w:r w:rsidRPr="00396041">
        <w:rPr>
          <w:rFonts w:ascii="Montserrat" w:hAnsi="Montserrat"/>
          <w:smallCaps w:val="0"/>
          <w:sz w:val="24"/>
          <w:szCs w:val="24"/>
        </w:rPr>
        <w:t xml:space="preserve"> come in...” she trailed off into a sigh. She didn’t particularly relish getting drenched, but then again she was not in the least inclined to delve into dark tunnels in any hurry, either. “He’s still in the bunker, isn’t he?” she asked with a slight shudder, knowing full well the answer.</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Chris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Angel clasped her arms around herself to mask the sudden quaking in her hands. Eyeing the storm nervously, she asked, “Do we have a choice?”</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“Not really,” he shrugged, noticing the tension in her voice. A sharp chill thrilled its way through her, darting down her spine. She turned away from Chris to look inland at the hills and trees once intended to hide the installation from hostile forces at sea. Chris watched quietly while she carefully composed her face and reflected on some hidden thought. She ran her slender fingers through her wild hair, effectively concealing her profile from Chris’ view. Somehow, Chris sensed that she was through talking for a while. “I’m gonna go get Jon then. See if he has any ideas before we decide what we’ll do, okay?”</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She turned around and smiled uneasily. “Um, okay. I’ll ... ah, be right down in a few minutes,” she responded, then went back to her thoughts.</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 xml:space="preserve"> “I tell you, something’s bothering her, Jon. She’s ... I don’t know ... </w:t>
      </w:r>
      <w:r w:rsidRPr="00396041">
        <w:rPr>
          <w:rFonts w:ascii="Montserrat" w:hAnsi="Montserrat"/>
          <w:i/>
          <w:smallCaps w:val="0"/>
          <w:sz w:val="24"/>
          <w:szCs w:val="24"/>
        </w:rPr>
        <w:t>sulking</w:t>
      </w:r>
      <w:r w:rsidRPr="00396041">
        <w:rPr>
          <w:rFonts w:ascii="Montserrat" w:hAnsi="Montserrat"/>
          <w:smallCaps w:val="0"/>
          <w:sz w:val="24"/>
          <w:szCs w:val="24"/>
        </w:rPr>
        <w:t xml:space="preserve"> up there right now,” Chris reported to Jonathan as he helped him move their gear inside bunker. “She doesn’t like the idea of staying in this place for the night,” he deduced, accurately enough, though he had no idea why.</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“Come on, don’t worry about Angel. She’s a tough one. Maybe she’s just tired. Y’know?” replied Jon in his ‘practical’ voice. He shrugged, tossing one of their back packs across to Chris to join another inside at Chris’ foot. “Hell, maybe it’s just her time of month.”</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“God you’re crass. You know, if she heard that you might as well bend over now and kiss your sweet ass good-bye,” Chris scolded his friend.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Jon just glanced up the stairway and grinned. “No stress, she’s cool. She always says that to me when she’s in a mood.”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Chris shook his head. They were all close friends, and it was expected that occasionally they would rub each other the wrong way, but he suspected Jon could be a bit more insensitive than even friends would forgive. Angel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He looked up as Jon broke the silence, losing his train of thought.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”You know, she’d better move it quick, its really starting to piss out there,” Jon observed almost casually. Chris looked out through the entrance just as the shower became a punishing down pour. Native Washingtonians though they were, they stood in awe of the gale force rain for a full five minutes before a sodden Angel flew in out of the open.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Angel was splashing around shaking off.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“D’you want a pop?” Jon asked pulling out a can of Coke.</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“I’d prefer to dry off first,” she stalled him, with a gesture to set it out for her while peeling her plastered shirt away from her skin. Chris reached into his backpack and pulled out a towel. He tossed that to her and as she began to attack her hair with it she murmured, “Thanks.”</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“Jeez, Chris, you packed a towel?” Jon quipped, laughing.</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“Hey, we’re on an island. With all that water available, I knew </w:t>
      </w:r>
      <w:r w:rsidRPr="00396041">
        <w:rPr>
          <w:rFonts w:ascii="Montserrat" w:hAnsi="Montserrat"/>
          <w:i/>
          <w:smallCaps w:val="0"/>
          <w:sz w:val="24"/>
          <w:szCs w:val="24"/>
        </w:rPr>
        <w:t>someone</w:t>
      </w:r>
      <w:r w:rsidRPr="00396041">
        <w:rPr>
          <w:rFonts w:ascii="Montserrat" w:hAnsi="Montserrat"/>
          <w:smallCaps w:val="0"/>
          <w:sz w:val="24"/>
          <w:szCs w:val="24"/>
        </w:rPr>
        <w:t xml:space="preserve"> was going to end up wet,” Chris returned evenly with a grin. Then he caught Jon’s savoring gaze and followed it to Angel. Nothing they hadn’t seen before, but damn it had developed since... “You really ought to change out of those,” Chris commented as she tried to wring out a corner of her shirt.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She snapped a look at him. “In here?” she asked archly, “You’d just like that, wouldn’t you?” she challenged, half embarrassed by the fact that she was not wearing anything under her disturbingly white wet blouse and jeans.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“You don’t want to catch a cold,” Chris shrugged in self defense.</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“There are rooms in here you can change in, if it bothers you that much,” Jon suggested innocently. Angel looked past them into the abysmal darkness.</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“I don’t have much of a choice do I?” she observed with a shiver. Chris looked between her, Jon and the dark tunnel and then gestured at her pack. She nodded for him to dig out a change of clothes. “Turn around guys,” she ordered. Chris and Jon exchanged sighs and turned to face into the bunker. “If you two want to be able to walk in the morning you’d better behave,” she warned as Chris passed back what he found. As soon as she had her back turned, their eyes wandered back toward the light.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Angel kicked off her shoes, amazed to discover how sodden even her socks were from the relatively short exposure. She could not hike her jeans up enough to strip off her socks, so she straightened and began to work at the buttons of her fly. As Angel began to pull at the clinging material, she could almost feel the heat of their eyes on her. </w:t>
      </w:r>
      <w:r w:rsidRPr="00396041">
        <w:rPr>
          <w:rFonts w:ascii="Montserrat" w:hAnsi="Montserrat"/>
          <w:i/>
          <w:smallCaps w:val="0"/>
          <w:sz w:val="24"/>
          <w:szCs w:val="24"/>
        </w:rPr>
        <w:t>I wish we could go back too,</w:t>
      </w:r>
      <w:r w:rsidRPr="00396041">
        <w:rPr>
          <w:rFonts w:ascii="Montserrat" w:hAnsi="Montserrat"/>
          <w:smallCaps w:val="0"/>
          <w:sz w:val="24"/>
          <w:szCs w:val="24"/>
        </w:rPr>
        <w:t xml:space="preserve"> she thought at them,</w:t>
      </w:r>
      <w:r w:rsidRPr="00396041">
        <w:rPr>
          <w:rFonts w:ascii="Montserrat" w:hAnsi="Montserrat"/>
          <w:i/>
          <w:smallCaps w:val="0"/>
          <w:sz w:val="24"/>
          <w:szCs w:val="24"/>
        </w:rPr>
        <w:t xml:space="preserve"> I wish we were mature enough to have that and still be friends. </w:t>
      </w:r>
      <w:r w:rsidRPr="00396041">
        <w:rPr>
          <w:rFonts w:ascii="Montserrat" w:hAnsi="Montserrat"/>
          <w:smallCaps w:val="0"/>
          <w:sz w:val="24"/>
          <w:szCs w:val="24"/>
        </w:rPr>
        <w:t xml:space="preserve">She mentally shook her head, doing anything else would only make the situation worse, </w:t>
      </w:r>
      <w:r w:rsidRPr="00396041">
        <w:rPr>
          <w:rFonts w:ascii="Montserrat" w:hAnsi="Montserrat"/>
          <w:i/>
          <w:smallCaps w:val="0"/>
          <w:sz w:val="24"/>
          <w:szCs w:val="24"/>
        </w:rPr>
        <w:t>one of us has to be strong enough to say no.</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Drenched denim clung to her slender body making it a struggle to peel her jeans away from her hips and thighs. The muscles of her back and legs played under her skin as she kicked off her pants and stripped off the blouse. Chris and Jon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poet’s 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They were up instantly snatching their gear and retreating even further down the tunnel. “Okay, that’s enough of that,” Jon announced. “Come on guys, there are rooms further in where we won’t have to worry about water seeping in under us,” he explained. The last of the light faded out into the distance. Within the remaining darkness, no one could see the glaze of fear evolving in Angel’s eyes as the invisible walls closed in around them. She heard Jon head off, and right after him, Chris’ footsteps began to shuffle away. She clamped her free hand to Chris’ pack and gritted her teeth to follow.</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“Guys?” Angels voice broke the silence, “Stop for a minute, I have to find a flashlight. I need to be able to see where we’re going.” When she was ignored, she snapped, “Hey, come on,” tugging hard on Chris’ pack. It seemed to her that they had been walking for an eternity in the absolute dark.</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“I know where we’re going, Angel,” Jon replied confidently. “It’s not that far now, its not like there’s anything to run into except us. Besides, don’t you think we ought to save the batteries for an emergency,” he counseled reasonably.</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Chris, as he stopped just short of crashing into Jon.</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She heard Jon sigh and say, “Come on, Angel, don’t be a stain. There’s a room just up ahead where we can stay for the night in safety. No flashlight is going to hold out all night and if you turn on one now it’ll only be that much harder for your eyes to adapt.” That said, he turned and stalked ahead once more. Chris caught her arm in his hand and squeezed reassuringly, before starting after him. Covered by the dark, he shook his head. He had been watching Jon like a hawk since morning because for once in his life the practical joker had not caused a problem on their trip. </w:t>
      </w:r>
      <w:r w:rsidRPr="00396041">
        <w:rPr>
          <w:rFonts w:ascii="Montserrat" w:hAnsi="Montserrat"/>
          <w:i/>
          <w:smallCaps w:val="0"/>
          <w:sz w:val="24"/>
          <w:szCs w:val="24"/>
        </w:rPr>
        <w:t>Yet,</w:t>
      </w:r>
      <w:r w:rsidRPr="00396041">
        <w:rPr>
          <w:rFonts w:ascii="Montserrat" w:hAnsi="Montserrat"/>
          <w:smallCaps w:val="0"/>
          <w:sz w:val="24"/>
          <w:szCs w:val="24"/>
        </w:rPr>
        <w:t xml:space="preserve"> he thought. That had to mean something big was laying in wait. He felt Angel shudder under his light touch, as if she had caught that thought.</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 xml:space="preserve"> “I thought you said the room was right ahead, Jon,” Chris demanded softly, a short while later as he stopped to get his bearings. Angel sank to the floor as soon as she realized he had stopped. When nothing but silence replied, he knew at once what had happened. He immediately dropped his pack and, with care to make no revealing sound, started rummaging around in it for his flashlight. Uncannily Angel picked up on it at once.</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“What are you looking for, Chris?” she asked sharply, an unnatural panic edging her voice.</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“Flashlight,” he said simply, “I think Jon ditched us.”</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“What?!” Immediately, frantic pawing sounded behind him. He found his flashlight, but swore under his breath as he pulled it free of the backpack. It felt unnaturally light. Then a shrill, “God damn him!” escaped from Angel, “he took out the batteries!” Angel dashed her flashlight against the wall in a rare display of temper.</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In a quiet voice he confessed, “Mine too. Angel...” he tried to find her in the dark with his hand, “come on, calm down. It’s not that bad...”</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“I can’t breathe!” she interrupted in a full blown panic. Just as his fingers brushed her shoulder, she gave a startled shriek. “I’ve got to get out of here...” she breathed in a rattled voice immediately after the echoes faded. In a flash she was on her feet running blindly back down the passageway. Chris cursed and took off vainly after her. There was little he could do, he had too much of his sanity to be able to run through the darkness. Naturally, they forgot about their packs.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Jon he had been blind to them. Sure, she was a strong girl, he thought, but a phobia is a phobia. Whatever it was that set her off, the dark, the enclosure, whatever, neither he nor Jon had any right to have compelled her to confront it. It shamed him that Angel had not felt she could tell them, and worse, that as their friend she had not dared to openly avoid it.</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In a quiet voice, he asked, “Why didn’t you say something?”</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Angel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Chris,” he could feel her look up, “please, I need to get out of here.”</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Chris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He released Angel and moved ahead to get a closer look. He ran his hand over the face of the door, realizing that this was indeed where they had come in. Angel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“Damn it!” she exploded, giving a resounding kick, “They locked us in!” His hands missed her as she sank down to the floor in despair. Chris figured out her position as her head began to pound against the reinforced portal. Alarm flashed through him as he deduced the cause of the sound. Dropping in a crouch in front of her he gathered her head in his hands.</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“Angel,”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She jerked away, slamming her back against the door. “No, Chris, I can’t go back in there,” she pleaded.</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He squeezed her hands and argued, “Angel, we are already </w:t>
      </w:r>
      <w:r w:rsidRPr="00396041">
        <w:rPr>
          <w:rFonts w:ascii="Montserrat" w:hAnsi="Montserrat"/>
          <w:i/>
          <w:smallCaps w:val="0"/>
          <w:sz w:val="24"/>
          <w:szCs w:val="24"/>
        </w:rPr>
        <w:t>in</w:t>
      </w:r>
      <w:r w:rsidRPr="00396041">
        <w:rPr>
          <w:rFonts w:ascii="Montserrat" w:hAnsi="Montserrat"/>
          <w:smallCaps w:val="0"/>
          <w:sz w:val="24"/>
          <w:szCs w:val="24"/>
        </w:rPr>
        <w:t xml:space="preserve"> here, and it doesn’t make any difference where we </w:t>
      </w:r>
      <w:r w:rsidRPr="00396041">
        <w:rPr>
          <w:rFonts w:ascii="Montserrat" w:hAnsi="Montserrat"/>
          <w:i/>
          <w:smallCaps w:val="0"/>
          <w:sz w:val="24"/>
          <w:szCs w:val="24"/>
        </w:rPr>
        <w:t>are</w:t>
      </w:r>
      <w:r w:rsidRPr="00396041">
        <w:rPr>
          <w:rFonts w:ascii="Montserrat" w:hAnsi="Montserrat"/>
          <w:smallCaps w:val="0"/>
          <w:sz w:val="24"/>
          <w:szCs w:val="24"/>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When they finally reached their backpacks, they found Chris’ flashlight switched on and aimed at an open doorway a little further down the passage. Jonathan was standing in the doorway.</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“I forgot to tell you, they lock the place up at night,” he announced carelessly, the punch line of his little practical joke. Chris stepped up to the tall athlete and slugged him in the jaw. He didn’t even think about it. But as he watched his friend stagger back in shock, he was suddenly glad that Angel hadn’t beaten him to the punch. He half expected Jon to get up and kill him, but Jon was too astonished. Chris was not one who lost his temper or threw the first punch. Jon finished reeling back and flopped down on his rump still within the beam of light.</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Before either of them moved again, Angel spoke, “I forgot to tell </w:t>
      </w:r>
      <w:r w:rsidRPr="00396041">
        <w:rPr>
          <w:rFonts w:ascii="Montserrat" w:hAnsi="Montserrat"/>
          <w:i/>
          <w:smallCaps w:val="0"/>
          <w:sz w:val="24"/>
          <w:szCs w:val="24"/>
        </w:rPr>
        <w:t>you</w:t>
      </w:r>
      <w:r w:rsidRPr="00396041">
        <w:rPr>
          <w:rFonts w:ascii="Montserrat" w:hAnsi="Montserrat"/>
          <w:smallCaps w:val="0"/>
          <w:sz w:val="24"/>
          <w:szCs w:val="24"/>
        </w:rPr>
        <w:t xml:space="preserve"> that I’m severely claustrophobic.”</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Jon froze. He looked too shocked for words. He looked up at Angel who was wild eyed and damp with nervous sweat and tears of terror. She was shivering perceptibly and her lip was bleeding from being chewed upon.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“Oh Jesus, Angel,” Jon breathed, guilt beginning to follow the shock. “I didn’t know... I didn’t mean for you...” Chris interrupted him.</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“She just about killed herself trying to find a way to get out of here,” he said accusingly. “I hope you’re real proud of your self.”</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“Oh God! I had no idea,” he looked from her to Chris. Chris’ fear for Angel had turned to anger at </w:t>
      </w:r>
      <w:r w:rsidRPr="00396041">
        <w:rPr>
          <w:rFonts w:ascii="Montserrat" w:hAnsi="Montserrat"/>
          <w:i/>
          <w:smallCaps w:val="0"/>
          <w:sz w:val="24"/>
          <w:szCs w:val="24"/>
        </w:rPr>
        <w:t>him</w:t>
      </w:r>
      <w:r w:rsidRPr="00396041">
        <w:rPr>
          <w:rFonts w:ascii="Montserrat" w:hAnsi="Montserrat"/>
          <w:smallCaps w:val="0"/>
          <w:sz w:val="24"/>
          <w:szCs w:val="24"/>
        </w:rPr>
        <w:t>. He looked back at Angel, and murmured, “You were the one who always laughed off my pranks. I never expected this...” His face was a portrait of contrition as he begged, “Can you... ever forgive me?”</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“If I manage to survive this night, it might be possible,” she said in a low deadly tone. From the look on her face, it did not seem likely.</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“I thought it would be Chris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Angel stared at him like a pronouncement of doom. She said nothing for several minutes. With an act of will she stilled her trembling and slowly wiped the blood from her chin before speaking. Jon put his hands over his face for a moment then dragged them back over his head pulling his hair tight across his scalp.</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Jon. I thought ‘hey, its okay, Jon knows his way around here... he won’t let me get trapped in the dark, cold, damp.’ I trusted you,” she repeated, pausing to wipe a tear, ”and you tricked me!”</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He took it as far as he could bear it then he shouted back, “How the fuck was I supposed to know!?” His eyes gleamed in the direct light of the torch.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Angel’s control cracked and she screamed at the top of her lungs, “You knew my brother you fucker!!!” Chris staggered back as the concrete walls amplified her voice. Angel’s face crumpled in a sick knot of rage and grief. She snatched up her bag and the flashlight and stormed past both of them. She shoved past Jon and made her way to the center of the vast room he had hidden in. At the center she sat down and braced the flashlight so its light shone up to reflect throughout the room. She sat there and shivered by her self for several minutes before either of them moved.</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“What was she talking about?” Chris leaned close and asked in a whisper.</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Jon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Chris to keep his distance. When he had come up beside her he knelt down and gently brushed at the hair on her shoulder.</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She leaned away just enough to evade the contact and looked up at him with eyes of pain.</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“I never </w:t>
      </w:r>
      <w:r w:rsidRPr="00396041">
        <w:rPr>
          <w:rFonts w:ascii="Montserrat" w:hAnsi="Montserrat"/>
          <w:i/>
          <w:smallCaps w:val="0"/>
          <w:sz w:val="24"/>
          <w:szCs w:val="24"/>
        </w:rPr>
        <w:t>ever</w:t>
      </w:r>
      <w:r w:rsidRPr="00396041">
        <w:rPr>
          <w:rFonts w:ascii="Montserrat" w:hAnsi="Montserrat"/>
          <w:smallCaps w:val="0"/>
          <w:sz w:val="24"/>
          <w:szCs w:val="24"/>
        </w:rPr>
        <w:t xml:space="preserve"> meant to do anything like this to you. I’d </w:t>
      </w:r>
      <w:r w:rsidRPr="00396041">
        <w:rPr>
          <w:rFonts w:ascii="Montserrat" w:hAnsi="Montserrat"/>
          <w:i/>
          <w:smallCaps w:val="0"/>
          <w:sz w:val="24"/>
          <w:szCs w:val="24"/>
        </w:rPr>
        <w:t>never</w:t>
      </w:r>
      <w:r w:rsidRPr="00396041">
        <w:rPr>
          <w:rFonts w:ascii="Montserrat" w:hAnsi="Montserrat"/>
          <w:smallCaps w:val="0"/>
          <w:sz w:val="24"/>
          <w:szCs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Chris slipped up and nudged Jon. “Jon... about punching you. I was just so upset...” he began remorsefully. They were all in a bad situation and it could have been much worse if they had gotten carried away with violence. He shook his head and met his friend’s eye, explaining, “I’ve always felt this secret need to protect Angelica. Tonight I got to, and it scared the hell out of me to watch her come undone. But I had no business taking out my reaction on you.”</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Jon shrugged. “I deserved worse, buddy. I feel like I’ve just done the worst thing in my life,” he admitted. The three of them sat in silence for a few minutes, and Jonathan was greatly disturbed by what Angel had screamed at him. He finally couldn’t stand it and he spoke up. “When you said that... about knowing your brother, what were you talking about, Angel?” he asked cautiously.</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Alex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“When he finally did begin to catch up to me, I wanted to </w:t>
      </w:r>
      <w:r w:rsidRPr="00396041">
        <w:rPr>
          <w:rFonts w:ascii="Montserrat" w:hAnsi="Montserrat"/>
          <w:i/>
          <w:smallCaps w:val="0"/>
          <w:sz w:val="24"/>
          <w:szCs w:val="24"/>
        </w:rPr>
        <w:t>keep</w:t>
      </w:r>
      <w:r w:rsidRPr="00396041">
        <w:rPr>
          <w:rFonts w:ascii="Montserrat" w:hAnsi="Montserrat"/>
          <w:smallCaps w:val="0"/>
          <w:sz w:val="24"/>
          <w:szCs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Alex appeared above me and before I could warn him he vaulted over the log. He heard it too when he landed, followed by loud cracking as the ancient timbers gave way.</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Chris and Jon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396041">
        <w:rPr>
          <w:rFonts w:ascii="Montserrat" w:hAnsi="Montserrat"/>
          <w:i/>
          <w:smallCaps w:val="0"/>
          <w:sz w:val="24"/>
          <w:szCs w:val="24"/>
        </w:rPr>
        <w:t>die</w:t>
      </w:r>
      <w:r w:rsidRPr="00396041">
        <w:rPr>
          <w:rFonts w:ascii="Montserrat" w:hAnsi="Montserrat"/>
          <w:smallCaps w:val="0"/>
          <w:sz w:val="24"/>
          <w:szCs w:val="24"/>
        </w:rPr>
        <w:t xml:space="preserve"> in that dark hole,” she stopped, trying vainly to hold back her tears.</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Chris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Jon was struck, because now he did remember it. He had played with Alex ever since they were babies. One day he simply didn’t show up to play. He remembered that everyone had been very sad, but all they told him was that Alex had gone away. Eventually he had met Angelica and he forgot all about her older brother.</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“Oh my god,” he said feeling sick. What she said was true. She had been so much like Alex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“I wish I’d known,” said Chris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Because it was cold, they all scooted closer together, leaning on each other, and gradually began to talk about growing up together. Chris and Jon shared some of their own fears with Angel, mostly talking to keep her distracted. They kept it up for hours, since she didn’t seem able to relax enough to fall asleep. Eventually, Chris noticed that Angel wasn’t the only one shivering. Quickly he grabbed up the blankets and started to pull off his shirt.</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“What are you doing?” Jon asked.</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“Take your clothes off, both of you. We’re gonna get hypothermia in here. We need to gang up under the blankets and our clothes are only going to suck up body heat we should be sharing,” Chris explained as he slipped off his jeans. “Sorry Angelica, but this is serious.”</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She thought for a second, but she remembered her long stay in the hospital so she wasn’t about to argue. After she had shed her clothes and nestled between them under the blankets she laughed weakly, “God, just don’t tell Craig about this, he’ll kill us all.”</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They all laughed weakly. Jon grinned in the dim light. “Yeah, I’ll bet he’d wish he bothered to come with us if he knew...” he said running his hand over Angel’s thigh. Angel sighed. She didn’t mind the touch, because in spite of Jon’s horrible practical joke, she trusted him. Actually, of all the boys she had grown up with, he and Chris were the only ones she had trusted when it came to taking risks. She leaned her head on Chris’ shoulder and caressed Jon’s hand on her thigh. Like many things they had explored together, they had discovered their sexuality together.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Chris sighed. “Why are you seeing that jerk anyway?” he asked plaintively.</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She snorted, “You mean, why am I sleeping with that jerk,” she chuckled, knowing him better. Chris and Jon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396041">
        <w:rPr>
          <w:rFonts w:ascii="Montserrat" w:hAnsi="Montserrat"/>
          <w:i/>
          <w:smallCaps w:val="0"/>
          <w:sz w:val="24"/>
          <w:szCs w:val="24"/>
        </w:rPr>
        <w:t>would</w:t>
      </w:r>
      <w:r w:rsidRPr="00396041">
        <w:rPr>
          <w:rFonts w:ascii="Montserrat" w:hAnsi="Montserrat"/>
          <w:smallCaps w:val="0"/>
          <w:sz w:val="24"/>
          <w:szCs w:val="24"/>
        </w:rPr>
        <w:t xml:space="preserve"> fight over her; it only needed a perceived reason. They nodded their heads unhappily.</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It was hard to admit, because it was harder to submit to the consequence that they did not have the hope of her as long as they had respect for their friendship. They had not been able to accept it when she had drawn the line and ended it. </w:t>
      </w:r>
      <w:r w:rsidRPr="00396041">
        <w:rPr>
          <w:rFonts w:ascii="Montserrat" w:hAnsi="Montserrat"/>
          <w:i/>
          <w:smallCaps w:val="0"/>
          <w:sz w:val="24"/>
          <w:szCs w:val="24"/>
        </w:rPr>
        <w:t>I’m sorry guys, I didn’t mean to hurt you either,</w:t>
      </w:r>
      <w:r w:rsidRPr="00396041">
        <w:rPr>
          <w:rFonts w:ascii="Montserrat" w:hAnsi="Montserrat"/>
          <w:smallCaps w:val="0"/>
          <w:sz w:val="24"/>
          <w:szCs w:val="24"/>
        </w:rPr>
        <w:t xml:space="preserve"> she thought, realizing that she had. Angel slid a hand up each young man’s body and stopped gently to caress a face. </w:t>
      </w:r>
      <w:r w:rsidRPr="00396041">
        <w:rPr>
          <w:rFonts w:ascii="Montserrat" w:hAnsi="Montserrat"/>
          <w:i/>
          <w:smallCaps w:val="0"/>
          <w:sz w:val="24"/>
          <w:szCs w:val="24"/>
        </w:rPr>
        <w:t>If only you cared for each other as much as you care for me.</w:t>
      </w:r>
      <w:r w:rsidRPr="00396041">
        <w:rPr>
          <w:rFonts w:ascii="Montserrat" w:hAnsi="Montserrat"/>
          <w:smallCaps w:val="0"/>
          <w:sz w:val="24"/>
          <w:szCs w:val="24"/>
        </w:rPr>
        <w:t xml:space="preserve"> She spoke to both at once, “I can never be your girl, but I will always be your friend and that’s...” she paused. </w:t>
      </w:r>
      <w:r w:rsidRPr="00396041">
        <w:rPr>
          <w:rFonts w:ascii="Montserrat" w:hAnsi="Montserrat"/>
          <w:i/>
          <w:smallCaps w:val="0"/>
          <w:sz w:val="24"/>
          <w:szCs w:val="24"/>
        </w:rPr>
        <w:t>I hope we’ve grown enough to deal with this,</w:t>
      </w:r>
      <w:r w:rsidRPr="00396041">
        <w:rPr>
          <w:rFonts w:ascii="Montserrat" w:hAnsi="Montserrat"/>
          <w:smallCaps w:val="0"/>
          <w:sz w:val="24"/>
          <w:szCs w:val="24"/>
        </w:rPr>
        <w:t xml:space="preserve"> she reflected once, knowing where she was going, “...what makes lovers.” Her head ducked down, and with great difficulty, she spoke. ”I don’t want to use you, but I </w:t>
      </w:r>
      <w:r w:rsidRPr="00396041">
        <w:rPr>
          <w:rFonts w:ascii="Montserrat" w:hAnsi="Montserrat"/>
          <w:i/>
          <w:smallCaps w:val="0"/>
          <w:sz w:val="24"/>
          <w:szCs w:val="24"/>
        </w:rPr>
        <w:t>need</w:t>
      </w:r>
      <w:r w:rsidRPr="00396041">
        <w:rPr>
          <w:rFonts w:ascii="Montserrat" w:hAnsi="Montserrat"/>
          <w:smallCaps w:val="0"/>
          <w:sz w:val="24"/>
          <w:szCs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Maybe even humiliate them.</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Chris and Jon exchanged a look, searching each other for trust, because what she hadn’t said had still come through. She was not opening herself back up to them but asking them to open up to each other.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“This isn’t...” Jon began carefully.</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 xml:space="preserve">“...I know,” Chris responded, managing to keep eye contact. </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Jon sat still for a moment, then gave his hand to his old friend and grinned impishly, “Hey, I’ll still respect you in the morning.” They all laughed to ease the tension.</w:t>
      </w:r>
    </w:p>
    <w:p w:rsidR="005F076C" w:rsidRPr="00396041" w:rsidRDefault="005F076C" w:rsidP="005F076C">
      <w:pPr>
        <w:pStyle w:val="Aes"/>
        <w:spacing w:line="360" w:lineRule="auto"/>
        <w:ind w:left="0" w:firstLine="0"/>
        <w:rPr>
          <w:rFonts w:ascii="Montserrat" w:hAnsi="Montserrat"/>
          <w:smallCaps w:val="0"/>
          <w:sz w:val="24"/>
          <w:szCs w:val="24"/>
        </w:rPr>
      </w:pPr>
      <w:r w:rsidRPr="00396041">
        <w:rPr>
          <w:rFonts w:ascii="Montserrat" w:hAnsi="Montserrat"/>
          <w:smallCaps w:val="0"/>
          <w:sz w:val="24"/>
          <w:szCs w:val="24"/>
        </w:rPr>
        <w:tab/>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0C1DD8" w:rsidRPr="00396041" w:rsidRDefault="000C1DD8" w:rsidP="000C1DD8">
      <w:pPr>
        <w:spacing w:after="0" w:line="360" w:lineRule="auto"/>
        <w:jc w:val="both"/>
        <w:rPr>
          <w:rFonts w:ascii="Montserrat" w:hAnsi="Montserrat" w:cs="Times New Roman"/>
          <w:sz w:val="24"/>
          <w:szCs w:val="24"/>
        </w:rPr>
      </w:pPr>
    </w:p>
    <w:p w:rsidR="000C1DD8" w:rsidRPr="00396041" w:rsidRDefault="000C1DD8" w:rsidP="007B3F0C">
      <w:pPr>
        <w:spacing w:after="0" w:line="360" w:lineRule="auto"/>
        <w:jc w:val="both"/>
        <w:rPr>
          <w:rFonts w:ascii="Montserrat" w:hAnsi="Montserrat" w:cs="Times New Roman"/>
          <w:sz w:val="24"/>
          <w:szCs w:val="24"/>
        </w:rPr>
      </w:pPr>
    </w:p>
    <w:sectPr w:rsidR="000C1DD8" w:rsidRPr="00396041"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23080700">
    <w:abstractNumId w:val="0"/>
  </w:num>
  <w:num w:numId="2" w16cid:durableId="608397457">
    <w:abstractNumId w:val="0"/>
  </w:num>
  <w:num w:numId="3" w16cid:durableId="1120220789">
    <w:abstractNumId w:val="0"/>
  </w:num>
  <w:num w:numId="4" w16cid:durableId="1419476546">
    <w:abstractNumId w:val="0"/>
  </w:num>
  <w:num w:numId="5" w16cid:durableId="151919778">
    <w:abstractNumId w:val="0"/>
  </w:num>
  <w:num w:numId="6" w16cid:durableId="913861387">
    <w:abstractNumId w:val="0"/>
  </w:num>
  <w:num w:numId="7" w16cid:durableId="1232038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F076C"/>
    <w:rsid w:val="00073737"/>
    <w:rsid w:val="000C1DD8"/>
    <w:rsid w:val="001354FE"/>
    <w:rsid w:val="00241FD9"/>
    <w:rsid w:val="00330574"/>
    <w:rsid w:val="00396041"/>
    <w:rsid w:val="005F076C"/>
    <w:rsid w:val="0068473C"/>
    <w:rsid w:val="007B3F0C"/>
    <w:rsid w:val="007E283D"/>
    <w:rsid w:val="008229CD"/>
    <w:rsid w:val="008F7D39"/>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041"/>
    <w:pPr>
      <w:spacing w:after="240" w:line="276" w:lineRule="auto"/>
    </w:pPr>
    <w:rPr>
      <w:rFonts w:cstheme="minorHAnsi"/>
      <w:sz w:val="28"/>
      <w:szCs w:val="28"/>
    </w:rPr>
  </w:style>
  <w:style w:type="paragraph" w:styleId="Heading1">
    <w:name w:val="heading 1"/>
    <w:basedOn w:val="NoSpacing"/>
    <w:next w:val="Normal"/>
    <w:link w:val="Heading1Char"/>
    <w:qFormat/>
    <w:rsid w:val="00396041"/>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396041"/>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396041"/>
    <w:pPr>
      <w:outlineLvl w:val="2"/>
    </w:pPr>
    <w:rPr>
      <w:sz w:val="40"/>
    </w:rPr>
  </w:style>
  <w:style w:type="paragraph" w:styleId="Heading4">
    <w:name w:val="heading 4"/>
    <w:basedOn w:val="Heading3"/>
    <w:next w:val="Normal"/>
    <w:link w:val="Heading4Char"/>
    <w:qFormat/>
    <w:rsid w:val="00396041"/>
    <w:pPr>
      <w:numPr>
        <w:ilvl w:val="3"/>
      </w:numPr>
      <w:outlineLvl w:val="3"/>
    </w:pPr>
    <w:rPr>
      <w:sz w:val="32"/>
    </w:rPr>
  </w:style>
  <w:style w:type="paragraph" w:styleId="Heading5">
    <w:name w:val="heading 5"/>
    <w:basedOn w:val="Heading4"/>
    <w:next w:val="Normal"/>
    <w:link w:val="Heading5Char"/>
    <w:qFormat/>
    <w:rsid w:val="00396041"/>
    <w:pPr>
      <w:numPr>
        <w:ilvl w:val="4"/>
      </w:numPr>
      <w:outlineLvl w:val="4"/>
    </w:pPr>
    <w:rPr>
      <w:sz w:val="28"/>
    </w:rPr>
  </w:style>
  <w:style w:type="paragraph" w:styleId="Heading6">
    <w:name w:val="heading 6"/>
    <w:basedOn w:val="Heading5"/>
    <w:next w:val="Normal"/>
    <w:link w:val="Heading6Char"/>
    <w:qFormat/>
    <w:rsid w:val="00396041"/>
    <w:pPr>
      <w:numPr>
        <w:ilvl w:val="5"/>
      </w:numPr>
      <w:outlineLvl w:val="5"/>
    </w:pPr>
    <w:rPr>
      <w:bCs/>
      <w:sz w:val="24"/>
      <w:szCs w:val="24"/>
      <w:u w:val="single"/>
    </w:rPr>
  </w:style>
  <w:style w:type="paragraph" w:styleId="Heading7">
    <w:name w:val="heading 7"/>
    <w:basedOn w:val="Heading6"/>
    <w:next w:val="Normal"/>
    <w:link w:val="Heading7Char"/>
    <w:qFormat/>
    <w:rsid w:val="00396041"/>
    <w:pPr>
      <w:keepNext w:val="0"/>
      <w:numPr>
        <w:ilvl w:val="0"/>
        <w:numId w:val="0"/>
      </w:numPr>
      <w:outlineLvl w:val="6"/>
    </w:pPr>
    <w:rPr>
      <w:b w:val="0"/>
      <w:kern w:val="0"/>
    </w:rPr>
  </w:style>
  <w:style w:type="paragraph" w:styleId="Heading8">
    <w:name w:val="heading 8"/>
    <w:basedOn w:val="Heading6"/>
    <w:next w:val="Normal"/>
    <w:link w:val="Heading8Char"/>
    <w:qFormat/>
    <w:rsid w:val="00396041"/>
    <w:pPr>
      <w:outlineLvl w:val="7"/>
    </w:pPr>
    <w:rPr>
      <w:i/>
      <w:iCs/>
      <w:u w:val="none"/>
    </w:rPr>
  </w:style>
  <w:style w:type="paragraph" w:styleId="Heading9">
    <w:name w:val="heading 9"/>
    <w:basedOn w:val="Heading8"/>
    <w:next w:val="Normal"/>
    <w:link w:val="Heading9Char"/>
    <w:qFormat/>
    <w:rsid w:val="0039604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Aes">
    <w:name w:val="Aes"/>
    <w:basedOn w:val="Normal"/>
    <w:rsid w:val="005F076C"/>
    <w:pPr>
      <w:tabs>
        <w:tab w:val="left" w:pos="720"/>
      </w:tabs>
      <w:overflowPunct w:val="0"/>
      <w:autoSpaceDE w:val="0"/>
      <w:autoSpaceDN w:val="0"/>
      <w:adjustRightInd w:val="0"/>
      <w:spacing w:after="0" w:line="240" w:lineRule="auto"/>
      <w:ind w:left="1440" w:hanging="1440"/>
      <w:jc w:val="both"/>
      <w:textAlignment w:val="baseline"/>
    </w:pPr>
    <w:rPr>
      <w:rFonts w:ascii="AvantGarde Bk BT" w:eastAsia="Times New Roman" w:hAnsi="AvantGarde Bk BT" w:cs="Times New Roman"/>
      <w:smallCaps/>
      <w:sz w:val="16"/>
      <w:szCs w:val="20"/>
    </w:rPr>
  </w:style>
  <w:style w:type="paragraph" w:customStyle="1" w:styleId="Subheading1">
    <w:name w:val="Subheading 1"/>
    <w:basedOn w:val="Heading1"/>
    <w:next w:val="Normal"/>
    <w:link w:val="Subheading1Char"/>
    <w:qFormat/>
    <w:rsid w:val="00396041"/>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396041"/>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396041"/>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396041"/>
  </w:style>
  <w:style w:type="character" w:customStyle="1" w:styleId="Subheading2Char">
    <w:name w:val="Subheading 2 Char"/>
    <w:basedOn w:val="Subheading1Char"/>
    <w:link w:val="Subheading2"/>
    <w:rsid w:val="00396041"/>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396041"/>
    <w:rPr>
      <w:sz w:val="40"/>
      <w:szCs w:val="40"/>
    </w:rPr>
  </w:style>
  <w:style w:type="character" w:customStyle="1" w:styleId="Subheading3Char">
    <w:name w:val="Subheading 3 Char"/>
    <w:basedOn w:val="Subheading2Char"/>
    <w:link w:val="Subheading3"/>
    <w:rsid w:val="00396041"/>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396041"/>
    <w:pPr>
      <w:spacing w:before="240" w:line="240" w:lineRule="auto"/>
    </w:pPr>
    <w:rPr>
      <w:vertAlign w:val="subscript"/>
    </w:rPr>
  </w:style>
  <w:style w:type="character" w:customStyle="1" w:styleId="SuptitleChar">
    <w:name w:val="Suptitle Char"/>
    <w:basedOn w:val="SubtitleChar"/>
    <w:link w:val="Suptitle"/>
    <w:rsid w:val="00396041"/>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396041"/>
    <w:rPr>
      <w:b w:val="0"/>
      <w:bCs w:val="0"/>
      <w:color w:val="7F7F7F" w:themeColor="text1" w:themeTint="80"/>
      <w:vertAlign w:val="superscript"/>
    </w:rPr>
  </w:style>
  <w:style w:type="character" w:customStyle="1" w:styleId="SubtitleChar">
    <w:name w:val="Subtitle Char"/>
    <w:basedOn w:val="DefaultParagraphFont"/>
    <w:link w:val="Subtitle"/>
    <w:uiPriority w:val="11"/>
    <w:rsid w:val="00396041"/>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396041"/>
    <w:pPr>
      <w:spacing w:after="0"/>
    </w:pPr>
  </w:style>
  <w:style w:type="character" w:customStyle="1" w:styleId="Heading2Char">
    <w:name w:val="Heading 2 Char"/>
    <w:basedOn w:val="DefaultParagraphFont"/>
    <w:link w:val="Heading2"/>
    <w:rsid w:val="00396041"/>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396041"/>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396041"/>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396041"/>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396041"/>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396041"/>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396041"/>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396041"/>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396041"/>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396041"/>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396041"/>
    <w:rPr>
      <w:rFonts w:asciiTheme="majorHAnsi" w:eastAsiaTheme="majorEastAsia" w:hAnsiTheme="majorHAnsi" w:cstheme="majorBidi"/>
      <w:b/>
      <w:bCs/>
      <w:spacing w:val="-10"/>
      <w:kern w:val="28"/>
      <w:sz w:val="72"/>
      <w:szCs w:val="72"/>
    </w:rPr>
  </w:style>
  <w:style w:type="character" w:styleId="Strong">
    <w:name w:val="Strong"/>
    <w:uiPriority w:val="22"/>
    <w:qFormat/>
    <w:rsid w:val="00396041"/>
    <w:rPr>
      <w:b/>
      <w:bCs/>
    </w:rPr>
  </w:style>
  <w:style w:type="character" w:styleId="Emphasis">
    <w:name w:val="Emphasis"/>
    <w:uiPriority w:val="20"/>
    <w:qFormat/>
    <w:rsid w:val="00396041"/>
    <w:rPr>
      <w:rFonts w:asciiTheme="minorHAnsi" w:hAnsiTheme="minorHAnsi" w:cstheme="minorHAnsi"/>
      <w:i/>
      <w:iCs/>
      <w:sz w:val="28"/>
      <w:szCs w:val="28"/>
    </w:rPr>
  </w:style>
  <w:style w:type="paragraph" w:styleId="ListParagraph">
    <w:name w:val="List Paragraph"/>
    <w:basedOn w:val="Normal"/>
    <w:uiPriority w:val="34"/>
    <w:qFormat/>
    <w:rsid w:val="00396041"/>
    <w:pPr>
      <w:ind w:left="720"/>
      <w:contextualSpacing/>
    </w:pPr>
    <w:rPr>
      <w:rFonts w:eastAsia="Times New Roman"/>
    </w:rPr>
  </w:style>
  <w:style w:type="paragraph" w:styleId="Quote">
    <w:name w:val="Quote"/>
    <w:basedOn w:val="Normal"/>
    <w:next w:val="Normal"/>
    <w:link w:val="QuoteChar"/>
    <w:uiPriority w:val="29"/>
    <w:qFormat/>
    <w:rsid w:val="00396041"/>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396041"/>
    <w:rPr>
      <w:rFonts w:cstheme="minorHAnsi"/>
      <w:sz w:val="28"/>
      <w:szCs w:val="28"/>
    </w:rPr>
  </w:style>
  <w:style w:type="paragraph" w:styleId="IntenseQuote">
    <w:name w:val="Intense Quote"/>
    <w:basedOn w:val="Quote"/>
    <w:next w:val="Normal"/>
    <w:link w:val="IntenseQuoteChar"/>
    <w:uiPriority w:val="30"/>
    <w:qFormat/>
    <w:rsid w:val="00396041"/>
    <w:pPr>
      <w:pBdr>
        <w:left w:val="single" w:sz="18" w:space="7" w:color="auto"/>
      </w:pBdr>
    </w:pPr>
    <w:rPr>
      <w:b/>
      <w:bCs/>
    </w:rPr>
  </w:style>
  <w:style w:type="character" w:customStyle="1" w:styleId="IntenseQuoteChar">
    <w:name w:val="Intense Quote Char"/>
    <w:basedOn w:val="DefaultParagraphFont"/>
    <w:link w:val="IntenseQuote"/>
    <w:uiPriority w:val="30"/>
    <w:rsid w:val="00396041"/>
    <w:rPr>
      <w:rFonts w:cstheme="minorHAnsi"/>
      <w:b/>
      <w:bCs/>
      <w:sz w:val="28"/>
      <w:szCs w:val="28"/>
    </w:rPr>
  </w:style>
  <w:style w:type="character" w:styleId="SubtleEmphasis">
    <w:name w:val="Subtle Emphasis"/>
    <w:basedOn w:val="Emphasis"/>
    <w:uiPriority w:val="19"/>
    <w:qFormat/>
    <w:rsid w:val="00396041"/>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396041"/>
    <w:rPr>
      <w:rFonts w:asciiTheme="minorHAnsi" w:hAnsiTheme="minorHAnsi" w:cstheme="minorHAnsi"/>
      <w:b/>
      <w:bCs/>
      <w:i/>
      <w:iCs/>
      <w:sz w:val="28"/>
      <w:szCs w:val="28"/>
    </w:rPr>
  </w:style>
  <w:style w:type="character" w:styleId="SubtleReference">
    <w:name w:val="Subtle Reference"/>
    <w:uiPriority w:val="31"/>
    <w:qFormat/>
    <w:rsid w:val="00396041"/>
    <w:rPr>
      <w:caps/>
      <w:color w:val="7F7F7F" w:themeColor="text1" w:themeTint="80"/>
      <w:sz w:val="22"/>
      <w:szCs w:val="22"/>
    </w:rPr>
  </w:style>
  <w:style w:type="character" w:styleId="IntenseReference">
    <w:name w:val="Intense Reference"/>
    <w:basedOn w:val="SubtleReference"/>
    <w:uiPriority w:val="32"/>
    <w:qFormat/>
    <w:rsid w:val="00396041"/>
    <w:rPr>
      <w:b/>
      <w:bCs/>
      <w:caps/>
      <w:color w:val="7F7F7F" w:themeColor="text1" w:themeTint="80"/>
      <w:sz w:val="22"/>
      <w:szCs w:val="22"/>
    </w:rPr>
  </w:style>
  <w:style w:type="character" w:styleId="BookTitle">
    <w:name w:val="Book Title"/>
    <w:basedOn w:val="DefaultParagraphFont"/>
    <w:uiPriority w:val="33"/>
    <w:qFormat/>
    <w:rsid w:val="0039604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4</TotalTime>
  <Pages>1</Pages>
  <Words>6769</Words>
  <Characters>31613</Characters>
  <Application>Microsoft Office Word</Application>
  <DocSecurity>0</DocSecurity>
  <Lines>718</Lines>
  <Paragraphs>76</Paragraphs>
  <ScaleCrop>false</ScaleCrop>
  <Company/>
  <LinksUpToDate>false</LinksUpToDate>
  <CharactersWithSpaces>38306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2010-12-12T11:17:00Z</dcterms:created>
  <dcterms:modified xsi:type="dcterms:W3CDTF">2025-11-12T07:13:00Z</dcterms:modified>
</cp:coreProperties>
</file>