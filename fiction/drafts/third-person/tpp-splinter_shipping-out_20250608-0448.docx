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E6255B" w:rsidRDefault="001D5720" w:rsidP="007B3F0C">
      <w:pPr>
        <w:pStyle w:val="BodyText"/>
        <w:spacing w:line="360" w:lineRule="auto"/>
        <w:rPr>
          <w:rFonts w:ascii="Montserrat" w:hAnsi="Montserrat"/>
          <w:sz w:val="24"/>
          <w:szCs w:val="24"/>
        </w:rPr>
      </w:pPr>
      <w:r w:rsidRPr="00E6255B">
        <w:rPr>
          <w:rFonts w:ascii="Montserrat" w:hAnsi="Montserrat"/>
          <w:sz w:val="24"/>
          <w:szCs w:val="24"/>
        </w:rPr>
        <w:t>She - Shipping Out</w:t>
      </w:r>
    </w:p>
    <w:p w:rsidR="007B3F0C" w:rsidRPr="00E6255B" w:rsidRDefault="001D5720" w:rsidP="001D5720">
      <w:pPr>
        <w:spacing w:after="0" w:line="360" w:lineRule="auto"/>
        <w:jc w:val="both"/>
        <w:rPr>
          <w:rFonts w:ascii="Montserrat" w:hAnsi="Montserrat"/>
          <w:color w:val="808080"/>
          <w:sz w:val="24"/>
          <w:szCs w:val="24"/>
        </w:rPr>
      </w:pPr>
      <w:r w:rsidRPr="00E6255B">
        <w:rPr>
          <w:rFonts w:ascii="Montserrat" w:hAnsi="Montserrat"/>
          <w:color w:val="808080"/>
          <w:sz w:val="24"/>
          <w:szCs w:val="24"/>
        </w:rPr>
        <w:t xml:space="preserve">An alternate development, starting with an Earthborn protagonist in the expeditionary fleet that discovered Ajea who is the Terrestrial ancestor referred to in a later revision. </w:t>
      </w:r>
    </w:p>
    <w:p w:rsidR="007B3F0C" w:rsidRPr="00E6255B" w:rsidRDefault="001D5720" w:rsidP="007B3F0C">
      <w:pPr>
        <w:spacing w:after="0" w:line="360" w:lineRule="auto"/>
        <w:jc w:val="right"/>
        <w:rPr>
          <w:rFonts w:ascii="Montserrat" w:hAnsi="Montserrat"/>
          <w:color w:val="808080"/>
          <w:sz w:val="24"/>
          <w:szCs w:val="24"/>
        </w:rPr>
      </w:pPr>
      <w:r w:rsidRPr="00E6255B">
        <w:rPr>
          <w:rFonts w:ascii="Montserrat" w:hAnsi="Montserrat"/>
          <w:sz w:val="24"/>
        </w:rPr>
        <w:fldChar w:fldCharType="begin"/>
      </w:r>
      <w:r w:rsidRPr="00E6255B">
        <w:rPr>
          <w:rFonts w:ascii="Montserrat" w:hAnsi="Montserrat"/>
          <w:sz w:val="24"/>
        </w:rPr>
        <w:instrText xml:space="preserve"> NUMPAGES  \* MERGEFORMAT </w:instrText>
      </w:r>
      <w:r w:rsidRPr="00E6255B">
        <w:rPr>
          <w:rFonts w:ascii="Montserrat" w:hAnsi="Montserrat"/>
          <w:sz w:val="24"/>
        </w:rPr>
        <w:fldChar w:fldCharType="separate"/>
      </w:r>
      <w:r w:rsidRPr="00E6255B">
        <w:rPr>
          <w:rFonts w:ascii="Montserrat" w:hAnsi="Montserrat"/>
          <w:noProof/>
          <w:color w:val="808080"/>
          <w:sz w:val="24"/>
          <w:szCs w:val="24"/>
        </w:rPr>
        <w:t>23</w:t>
      </w:r>
      <w:r w:rsidRPr="00E6255B">
        <w:rPr>
          <w:rFonts w:ascii="Montserrat" w:hAnsi="Montserrat"/>
          <w:noProof/>
          <w:color w:val="808080"/>
          <w:sz w:val="24"/>
          <w:szCs w:val="24"/>
        </w:rPr>
        <w:fldChar w:fldCharType="end"/>
      </w:r>
      <w:r w:rsidR="007B3F0C" w:rsidRPr="00E6255B">
        <w:rPr>
          <w:rFonts w:ascii="Montserrat" w:hAnsi="Montserrat"/>
          <w:color w:val="808080"/>
          <w:sz w:val="24"/>
          <w:szCs w:val="24"/>
        </w:rPr>
        <w:t xml:space="preserve"> pages ∙ </w:t>
      </w:r>
      <w:r w:rsidRPr="00E6255B">
        <w:rPr>
          <w:rFonts w:ascii="Montserrat" w:hAnsi="Montserrat"/>
          <w:sz w:val="24"/>
        </w:rPr>
        <w:fldChar w:fldCharType="begin"/>
      </w:r>
      <w:r w:rsidRPr="00E6255B">
        <w:rPr>
          <w:rFonts w:ascii="Montserrat" w:hAnsi="Montserrat"/>
          <w:sz w:val="24"/>
        </w:rPr>
        <w:instrText xml:space="preserve"> NUMWORDS  \* MERGEFORMAT </w:instrText>
      </w:r>
      <w:r w:rsidRPr="00E6255B">
        <w:rPr>
          <w:rFonts w:ascii="Montserrat" w:hAnsi="Montserrat"/>
          <w:sz w:val="24"/>
        </w:rPr>
        <w:fldChar w:fldCharType="separate"/>
      </w:r>
      <w:r w:rsidRPr="00E6255B">
        <w:rPr>
          <w:rFonts w:ascii="Montserrat" w:hAnsi="Montserrat"/>
          <w:noProof/>
          <w:color w:val="808080"/>
          <w:sz w:val="24"/>
          <w:szCs w:val="24"/>
        </w:rPr>
        <w:t>9331</w:t>
      </w:r>
      <w:r w:rsidRPr="00E6255B">
        <w:rPr>
          <w:rFonts w:ascii="Montserrat" w:hAnsi="Montserrat"/>
          <w:noProof/>
          <w:color w:val="808080"/>
          <w:sz w:val="24"/>
          <w:szCs w:val="24"/>
        </w:rPr>
        <w:fldChar w:fldCharType="end"/>
      </w:r>
      <w:r w:rsidR="007B3F0C" w:rsidRPr="00E6255B">
        <w:rPr>
          <w:rFonts w:ascii="Montserrat" w:hAnsi="Montserrat"/>
          <w:color w:val="808080"/>
          <w:sz w:val="24"/>
          <w:szCs w:val="24"/>
        </w:rPr>
        <w:t xml:space="preserve"> words</w:t>
      </w:r>
    </w:p>
    <w:p w:rsidR="007B3F0C" w:rsidRPr="00E6255B" w:rsidRDefault="007B3F0C" w:rsidP="007B3F0C">
      <w:pPr>
        <w:spacing w:after="0" w:line="360" w:lineRule="auto"/>
        <w:rPr>
          <w:rFonts w:ascii="Montserrat" w:hAnsi="Montserrat"/>
          <w:sz w:val="24"/>
          <w:szCs w:val="24"/>
        </w:rPr>
      </w:pPr>
    </w:p>
    <w:p w:rsidR="007B3F0C" w:rsidRPr="00E6255B" w:rsidRDefault="007B3F0C" w:rsidP="007B3F0C">
      <w:pPr>
        <w:spacing w:after="0" w:line="360" w:lineRule="auto"/>
        <w:rPr>
          <w:rFonts w:ascii="Montserrat" w:hAnsi="Montserrat"/>
          <w:sz w:val="24"/>
          <w:szCs w:val="24"/>
        </w:rPr>
      </w:pP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 xml:space="preserve">Annaiv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comprehend.  For all her understanding of the underlying theories and physics, no one had ever revealed how humanity had acquired the means to shape and harness it in the first place.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It was closer to the void than most people ever wanted to get.  It wasn’t close enough for her, having lain awake possessed by a vision of infinite space since she was seven.  When space became a part of her reality.  </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She had been young, but sensitive to the shock and horror of her elders when the news had come.  </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Within days, similar records arrived at Earth from nine other ships.  Each told the Same tale.  Frantic efforts were made to recall the six ships still surviving.  Three of these attempts succeeded.  Millions had died.  People all over the world panicked.  Av,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Av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When the concept of infinity had not tormented her, it had inspired her.  She adapted over time to the abyss within her.  The horizons of Earth inevitably became too narrow for her.  So she turned to the sky above and began to dream.</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had dreamed of the deep for so long, it had become an ache of physical longing lodged in her bones.  It became a need, driving her from the safety of the Earth into the Academy.  It had sustained her through the pain of augmentations, and the disappointment of being kept too long in the Home Fleet.  It had given her patience to wait for the orders that never came.  The determination to push and keep pushing until the Fleet accepted her applications for transfer.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But it did nothing for the angst.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Kinky.  Maybe even weird,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sidRPr="00E6255B">
        <w:rPr>
          <w:rFonts w:ascii="Montserrat" w:hAnsi="Montserrat"/>
          <w:i/>
          <w:smallCaps w:val="0"/>
          <w:sz w:val="24"/>
          <w:szCs w:val="24"/>
        </w:rPr>
        <w:t>Alexander</w:t>
      </w:r>
      <w:r w:rsidRPr="00E6255B">
        <w:rPr>
          <w:rFonts w:ascii="Montserrat" w:hAnsi="Montserrat"/>
          <w:smallCaps w:val="0"/>
          <w:sz w:val="24"/>
          <w:szCs w:val="24"/>
        </w:rPr>
        <w:t xml:space="preserve">  prowled towards the station’s embrace.  Her eyes locked on the closing vessel, devouring the vast sweeping lines of a deep space carrier.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A small grin lit up her face. The only outward sign she allowed of her excitement.  The </w:t>
      </w:r>
      <w:r w:rsidRPr="00E6255B">
        <w:rPr>
          <w:rFonts w:ascii="Montserrat" w:hAnsi="Montserrat"/>
          <w:i/>
          <w:smallCaps w:val="0"/>
          <w:sz w:val="24"/>
          <w:szCs w:val="24"/>
        </w:rPr>
        <w:t>Alexander</w:t>
      </w:r>
      <w:r w:rsidRPr="00E6255B">
        <w:rPr>
          <w:rFonts w:ascii="Montserrat" w:hAnsi="Montserrat"/>
          <w:smallCaps w:val="0"/>
          <w:sz w:val="24"/>
          <w:szCs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Av, who would not be deterred from pursuing their dreams of space.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was, in all, a striking collection of exotic compromises.  She had to admit she had more than one strange inheritance from her Japanese-Irish mother and Scottish father.  Dominant and most shocking, was the distinctive blood red tint of her hair.  Celtic in coloring, temper and height, but Asian in bone structure, complexion and body tone.  Her face was an enigma to her, but her body was her pride.  Long of limb, firm of muscle.  She had her doubts whether the total effect was what she would call attractive, but she had to admit it was unique.  A high tech bodyglove covering her to the tips of her fingers and toes was molded to her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The </w:t>
      </w:r>
      <w:r w:rsidRPr="00E6255B">
        <w:rPr>
          <w:rFonts w:ascii="Montserrat" w:hAnsi="Montserrat"/>
          <w:i/>
          <w:smallCaps w:val="0"/>
          <w:sz w:val="24"/>
          <w:szCs w:val="24"/>
        </w:rPr>
        <w:t>Alexander,</w:t>
      </w:r>
      <w:r w:rsidRPr="00E6255B">
        <w:rPr>
          <w:rFonts w:ascii="Montserrat" w:hAnsi="Montserrat"/>
          <w:smallCaps w:val="0"/>
          <w:sz w:val="24"/>
          <w:szCs w:val="24"/>
        </w:rPr>
        <w:t xml:space="preserve">  having finally come to rest, utterly filled the huge observation window.  As much as she would have liked to have lingered and examined her hull in detail, she had idled here too long.  Av stepped over to retrieve her duffel, checked her inside pocket to be sure her orders were still there, and headed down to the announced boarding gate.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Ensign Parks just grinned and shook his head, “It was the only way Admiral Parks could think of to get rid of me,” he joked.  Av called to mind Michael’s uncle.  It wasn’t too hard to envision him saying that as he pulled strings to keep his nephew out of his hair.  Not that she believed for a minute that the Admiral actually had.  She already knew why both of them were getting this chance right now.</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gave up the scowl and asked, “So, how is the old dog, anyway?”</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“Chewing at the bit again,” he answered, “He’s worried.  He broke Vice Admiral too young and has grown old waiting to move up.  He turned down an Academy posting again this quarter holding out for one of the slots on the new Avatars they’re building.”</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Av grinned sympathetically.  There was a reason that Old Parks had stood on her side throughout her campaign to transfer out of Home Fleet. Her chance had come, it would be nice if it his did too.  “Hell,” she thought, voicing her conclusions aloud, “he’s not the only one throwing weight around to get those ships.  Look at </w:t>
      </w:r>
      <w:r w:rsidRPr="00E6255B">
        <w:rPr>
          <w:rFonts w:ascii="Montserrat" w:hAnsi="Montserrat"/>
          <w:i/>
          <w:smallCaps w:val="0"/>
          <w:sz w:val="24"/>
          <w:szCs w:val="24"/>
        </w:rPr>
        <w:t>Alexander</w:t>
      </w:r>
      <w:r w:rsidRPr="00E6255B">
        <w:rPr>
          <w:rFonts w:ascii="Montserrat" w:hAnsi="Montserrat"/>
          <w:smallCaps w:val="0"/>
          <w:sz w:val="24"/>
          <w:szCs w:val="24"/>
        </w:rPr>
        <w:t>.  You just know the only reason fleet command is giving you and me this ride is because her officers are calling in all their debts to get in those slots.  You bet your ass I’d be right beside them if I had any pull.”</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“Yeah,” he said, “but somehow I think you’re happy enough getting a tour on one of these old Conquerors.”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wrinkled her nose, “After this long, I was starting to think I’d be happy to be strapped into a probe and fired off blind.  At least I’d have the satisfaction of knowing  I was finally going where no one had ever gone before.”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Michael cocked his head to the side, “That has got to be a quote from somewhere. “</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Av turned and stared at him incredulously for a moment before shaking her head and walking away.</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“What?” he called after her.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She almost turned back to explain, when her stomach decided to remind her of its existence.  </w:t>
      </w:r>
      <w:r w:rsidRPr="00E6255B">
        <w:rPr>
          <w:rFonts w:ascii="Montserrat" w:hAnsi="Montserrat"/>
          <w:i/>
          <w:smallCaps w:val="0"/>
          <w:sz w:val="24"/>
          <w:szCs w:val="24"/>
        </w:rPr>
        <w:t>Should’ve taken care of that,</w:t>
      </w:r>
      <w:r w:rsidRPr="00E6255B">
        <w:rPr>
          <w:rFonts w:ascii="Montserrat" w:hAnsi="Montserrat"/>
          <w:smallCaps w:val="0"/>
          <w:sz w:val="24"/>
          <w:szCs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w:t>
      </w:r>
      <w:r w:rsidRPr="00E6255B">
        <w:rPr>
          <w:rFonts w:ascii="Montserrat" w:hAnsi="Montserrat"/>
          <w:i/>
          <w:smallCaps w:val="0"/>
          <w:sz w:val="24"/>
          <w:szCs w:val="24"/>
        </w:rPr>
        <w:t xml:space="preserve">Alexander’s  </w:t>
      </w:r>
      <w:r w:rsidRPr="00E6255B">
        <w:rPr>
          <w:rFonts w:ascii="Montserrat" w:hAnsi="Montserrat"/>
          <w:smallCaps w:val="0"/>
          <w:sz w:val="24"/>
          <w:szCs w:val="24"/>
        </w:rPr>
        <w:t>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The group off the </w:t>
      </w:r>
      <w:r w:rsidRPr="00E6255B">
        <w:rPr>
          <w:rFonts w:ascii="Montserrat" w:hAnsi="Montserrat"/>
          <w:i/>
          <w:smallCaps w:val="0"/>
          <w:sz w:val="24"/>
          <w:szCs w:val="24"/>
        </w:rPr>
        <w:t xml:space="preserve">Alexander  </w:t>
      </w:r>
      <w:r w:rsidRPr="00E6255B">
        <w:rPr>
          <w:rFonts w:ascii="Montserrat" w:hAnsi="Montserrat"/>
          <w:smallCaps w:val="0"/>
          <w:sz w:val="24"/>
          <w:szCs w:val="24"/>
        </w:rPr>
        <w:t xml:space="preserve">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Av.  Identifiable by her pride, a sheer length of raven black hair.  Officially, unusually long hair was not smiled on, but hers was so obedient that a simple clasp at the small of her back was all she needed to rule it. Angelica Lynn Thompson.  Once an Academy upperclassman who had befriended a zealous young cadet and taught her how to toe the line.  Now, the ship’s executive officer.   The one who had held a fixed stare on her since she had dashed pell mell across the dock.  </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Alt’s last act as a friend had been to inform her that she could expect no favors if she ever ended up under her command.  Av glanced directly into that glare for an instant in which it occurred to her that her heritage gave her the right to commit seppuku.  When Alt stepped up to her shoulder and spoke, it almost seemed like an attractive proposition.</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“Lieutenant Sinclair,” Alt snapped, while Av cringed inwardly.  “Nice of you to join us.” Between them, it was a slap.  But Alt didn’t add anything else.  She just turned and paced down the line behind the transfers.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“Goodmorning gentlemen, I am your new XO, Commander Angelica Lynn Thompson.  </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“Many of you are probably aware,” she continued after a pause, “that the Fleet is going through a period of reorganization.  As a result, </w:t>
      </w:r>
      <w:r w:rsidRPr="00E6255B">
        <w:rPr>
          <w:rFonts w:ascii="Montserrat" w:hAnsi="Montserrat"/>
          <w:i/>
          <w:smallCaps w:val="0"/>
          <w:sz w:val="24"/>
          <w:szCs w:val="24"/>
        </w:rPr>
        <w:t>Alexander</w:t>
      </w:r>
      <w:r w:rsidRPr="00E6255B">
        <w:rPr>
          <w:rFonts w:ascii="Montserrat" w:hAnsi="Montserrat"/>
          <w:smallCaps w:val="0"/>
          <w:sz w:val="24"/>
          <w:szCs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“Some of you,” and at this, she looked directly at Av, “have already picked up a lot of experience here at Sol.  I’m sorry to say you’ve still got a lot to learn in a short space of time.  </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“Advanced Reconnaissance is the most vital and dangerous part of our space effort.  We are not alone out there, and we know absolutely nothing about the competition—except,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“If, when we redeploy, we come across hostiles—and trust me, it likely enough to happen—you don’t want to have any questions what the right thing to do is.  If you got a question, don’t wait for me or your direct superiors to come around before asking.  The minute you got doubts, you grab the nearest scut or officer and get it of your chest.  Don’t be picky, the Fringe is no place to be shy or political.</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“Now,” she stopped in front of the line and paused for emphasis,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You get a situation started, you take it to medical and get it transferred into storage.  You will not like the alternative,” she reminded them soberingly.</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“Sinclair,” she added, holding out an arm to block her way, “you’re with me.”  Parks and a few others looked back at this and then discreetly followed the rest up the gangway.  Av raised an eyebrow when they were alone on the dock.  Alt smiled and pointed out, “You’ve got orders to report to the Captain.  Don’t want  you getting lost on the way.”</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“Thanks,” Av said wryly, following Alt up through the ship’s access.  At the top of the gangway, she turned to the Chief Petty Officer, “Lieutenant Sinclair reporting, permission to come aboard.”</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The CPO glanced at her, opening his mouth to respond, and froze.  He scanned down her body and then back to her face.  After a quick glance at Alt, he reclaimed his voice.  “Permission granted.”  His eyes snapped back to Alt, “This some kind of joke, XO?” </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“Mind your manners Mr. Grant,” Alt countered taking Av’s arm guiding her past.  Aside, she murmured, “Lieutenant, please disregard that remark.”  She pushed Av into the cross corridor ahead of her and turned a sharp eye on Grant.  Av stood there in confusion.  Grant was looking between the two women with much the Same expression.  Alt waved her on with, “Go on Lieutenant,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turned, completely off balance.  She looked after him, but he had vanished.  She shook her head, vaguely alarmed.  The man had hands that knew just where to go to disarm her, and she didn’t have a clue who he was.  She tried to shrug it off and continued on.  To add to her confusion, a man in a small group that passed brightened as he saw her.  “Good morning, Red,”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managed not to show her dismay.</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felt way out of her element, and she wasn’t about to take the matter up with a Lieutenant Commander.  She just turned about, breaking the contact and said, all professionalism, “No, Mr. Grant, I’m waiting here for the XO.”</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He didn’t react to the brush off.  “Alt is finished on the dock, then?” he asked, pressing the call button.  She nodded and turned her shoulder toward him and stared down the way Alt would have to come.  His car came, and he parted with, “Catch you later, Red.”</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Shortly, Alt came up and punched the call button.  Av waited until they were alone in the lift to inquire, “Discipline gets a little relaxed out in the Deep, does it?”  She didn’t know how else to air her thoughts.  She didn’t want to make the wrong call.  It seemed perfectly reasonable that a relatively small group of people confined together for long periods of time would be a little more casual with one another, if one thought about the right way.  After all, there had been nothing hostile in the attention she had gotten.</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Av nodded, and resolved not to make an issue out of her first experience of the crew.  There were probably respectable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looked slowly over the bridge, taking in the multitude of work stations and the quiet murmur of a busy third watch crew.  The helm section was opened up under the ministrations of ship’s technicians.  The com section was busy dealing with the station and Fleet transmissions.  Carlson was there, the officer of the watch.  Whatever had called him away from the bridge she couldn’t guess, but he had gotten here ahead of them.  She glanced over at tactical and was pleased to see another familiar face from her academy days.  A tall woman with short, dirty blond hair and a Lieutenant Commander's insignia.  She excused herself from Alt’s side with a small gesture and walked over to Daron Medea.  Daron looked up as she approached.  “Hey, Daron,” she smiled against the other’s expressionless greeting, “it’s me, Av.  Don’t tell me you’ve forgotten me.”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Daron’s face brightened, “Hey kid, been a long time.  Welcome aboard.”  They shook hands and embraced.  Alt had introduced them almost a decade ago, having talked Daron into tutoring Av in tactics.  A look passed between Daron and Alt, but Av could not read it.  Alt shook her head lightly and Daron shrugged, turning back to Av.  “Been letting your hair grow out, I see,” she grinned.</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Av returned a small smile.  “For a while I worried that it wouldn’t recover from the butchering it got in the Academy.  I don’t know how Alt ever escaped the knife,” she declared with a mock jealous glare.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The XO just smiled enigmatically, not offering to explain.  With a tap on Av’s flank, she reminded her of her business on the bridge and pointed her chin at the hatch leading to the Captain’s ready room.  “You two can catch up on old times later, Av has an appointment to keep.”</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Av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Lieutenant Sinclair for you.”</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Captain Richard Stewart glanced up at them from his desk as Av saluted and waved them in to a couple of awaiting chairs.  He was an average looking man with hard features and a sharp eye.  He had taken Av’s measure while she came in and sat down.  They exchanged formalities quickly as he fished a data jacket out of the rack on his desk and fed it into the reader.  While he scanned her file through the polarized surface of the desk top, he asked casually, “Thompson tells me you have been requesting AR posting since you came out of the Academy.  You must be very excited right now.”</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“Aye, Captain,” she responded, “This is the duty I signed up for, Sir.”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He nodded, still looking at the display which was opaque from her side of the desk.  “I’m sure many officers have told you that there is no significant difference between  recon and patrol operations.  There some specific reason why you’re so hot to be out on the Fringe, Lieutenant?”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“Sir,” she began, paused to think it through, “Begging your pardon, but patrol routes don’t actually go anywhere Sir.”  He looked up at her, then back to the report, not totally satisfied by her answer.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“You have an excellent record, Lieutenant.  I would expect an officer of your caliber to be more interested in moving up in the Home Fleet.  Working for her own command.”  Av didn’t comment in the pause he gave her.  He went on, “Everyone who serves on a Conqueror knows that they’re taking a big risk.  Not too many people look forward to getting posted out there.  So what makes you so different, Lieutenant?  Do you like taking risks?  Do you hope to see some action out in the Deep?  Maybe move up the ladder a little faster under fire?”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Av frowned, “No, Sir.  I’m no more anxious to see hostiles than Fleet Command.  I just believe that man has a right to be out there, and I want to be out there exercising that right.”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He rubbed a finger over his lower lip, and rested his chin on his braced fist.  She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He tried another angle, “According to your psyche evaluation, you’re something of a loner.  Keep to yourself a lot of the time, leave it to other people to draw you out before making friends.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Av shook her head and said bluntly, “I’m sorry, Sir, but I don’t buy that.  There’s a difference between minding my own business and being anti-social.  Besides, I’ve already met some of the crew on my way in here,” she recalled the feeling she had walking onto the bridge, “you have a, ah, real friendly crew.  I am confident enough that I’ll be able to fit in, Captain.”</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He smiled then and keyed off the display.  Av glanced down as he and the XO exchanged a look.  “Maybe so,” he allowed, “maybe so.”  She looked back at him as he commented, “I hear you’re a real good pilot, Lieutenant.  Made the top ten in performance ratings each time you’ve had the helm during engagements in fleet maneuvers.”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Av shrugged, “Flying’s in my blood, Sir.”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“So it would seem,” he replied.  “Do you mind if I ask, why did you go in for command training and not fighter training at the Academy?  I mean, I am aware that Fleet Command is leery about putting civs on the flight deck, but for someone with your aptitude, they would have made an exception.”</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“Well, part of it was Commander Thompson’s influence,” she explained.  “She believed that my spatial awareness would be an asset on the bridge.  She drafted me onto her command training team, at first to fly the simulator.” </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Alt interrupted,  “She was two years behind me at the Academy.  I picked her up out of fighter training.  I thought it would be a good idea to get a hot pilot on the team, and I paid the price.  In combat sims she tended to ignore my commands taking her own initiative to achieve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“Unaugmented and over a sensor web?” the Captain asked in disbelief.</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Alt nodded.  “I never got to see her fly after augmentation, though,” she said and turned to Av, “I told him about all of that years ago, but he didn’t believe me.  When he put in his request for a helm transfer, I picked your name off the list and told him to request you specifically.”</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Av turned to her and raised an eyebrow, “What ever happened to, ‘Don’t expect any favors’?”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banish an opponentís ship in a loop paradox.  That’s the reason why she’s held a helm position for so long.  But I have to tell you, that’s not all she’s good at.”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Stewart chucked at that.  “Sinclair, I’ve worked with a lot of alleged geniuses in my time.  Every damn one was a crack 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“You’re on my watch, Lieutenant, starting today,” he announced finally.  “I’m gonna have my eye on you every minute.  Before we break dock, were going to have you checked out and fully rated on every post on the bridge.  You are an officer, and you are going to be carrying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Lieutenant?”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“No sir!” she answered crisply, sitting straighter in her chair.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“Thank you sir.”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“Dismissed, Lieutenant.”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Av turned on her heel, stepped around the chair and marched to the hatch.  It opened to let her out, then closed behind her leaving the Captain and the XO alone.  Alt turned to the captain and asked while they both sat down again, “What was with the third degree, Rick?”</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He shrugged, “Somebody high up in Fleet Command has it in for that girl, Meggan.  Her jacket is crammed with more trumped up excuses and objections to front line service than I’ve ever seen in my life.  The first time I read it I expected to meet a bitter and defensive woman.  Or a dangerous and unstable one.  That’s not what I just saw, Meggan.”</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“So.  What’s your point?”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“I looked at her sealed records, while she was here.  Did you know why she was held back in her senior year at the Academy?”</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“The way I heard it, she had a severe reaction to the augmentation process.  It took her months to recover.  What does that have to do with this?”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“I don’t understand, if her aug went off why did they return her to duty?”</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highest end of the scale.  There remains, even in her case, a risk of Exposure Syndrome.”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Alt’s eyes went wide.  Exposure Syndrome was on the list of restricted subjects.  Top secret exclusive access.  The captain could not tell her anything more about what had him worried about her friend.  She thought for a moment, “You said, somebody in Fleet Command has it in for her, Rick.  Just what did you mean by that?”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He frowned, not sure if he wanted to answer that.  After a moment he said, “They never tell high risk graduates about the danger they may face.  they just jerk them around on a short leash until they can be safely retired or it becomes necessary for them to disappear.  They stalled her off for six years, Meggan, and now, just when things are getting touchy out there, somebody approved her request.  In a case like hers, that just isn’t supposed to happen.  So, all I can think is that somebody wants her tipped off the edge and it scares the hell out of me that they put her on my ship.”</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“Meggan,” he answered with a tired smile, “you’re a damn fine officer and a loyal friend, but in this case, you don’t know what the fuck you’re talking about.  But between you and me,” he added with a hard look, “I hope you’re right.”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2/2117.05.12.0907 TER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Aes, like the rest of the transfered officers and ratings,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con when he announced himself and the other high ranking officers casualties. That left her in charge of a bridge of technicians and ensigns.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found out only at the end of her watch yesterday that they had been running their exercises against an experienced crew off the secondary bridge.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but he had arranged to include the ship as the hunter hunted in an unscheduled fleet maneuver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immediate sim conditions posed an ambush by some of the Home Fleet ships that began without warning while they were in countdown for undock</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To make matters worse, while she was desperately maneuvering to clear station after their emergency undock, they were set on by the </w:t>
      </w:r>
      <w:r w:rsidRPr="00E6255B">
        <w:rPr>
          <w:rFonts w:ascii="Montserrat" w:hAnsi="Montserrat"/>
          <w:i/>
          <w:smallCaps w:val="0"/>
          <w:sz w:val="24"/>
          <w:szCs w:val="24"/>
        </w:rPr>
        <w:t>Avatar</w:t>
      </w:r>
      <w:r w:rsidRPr="00E6255B">
        <w:rPr>
          <w:rFonts w:ascii="Montserrat" w:hAnsi="Montserrat"/>
          <w:smallCaps w:val="0"/>
          <w:sz w:val="24"/>
          <w:szCs w:val="24"/>
        </w:rPr>
        <w:t xml:space="preserve"> which had arrived unannounced for her trials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Like most of the crew, Aes didn’t have a clue of her capabilities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Avatar descended on them like the angel of death, faster and more maneuverable than the </w:t>
      </w:r>
      <w:r w:rsidRPr="00E6255B">
        <w:rPr>
          <w:rFonts w:ascii="Montserrat" w:hAnsi="Montserrat"/>
          <w:i/>
          <w:smallCaps w:val="0"/>
          <w:sz w:val="24"/>
          <w:szCs w:val="24"/>
        </w:rPr>
        <w:t>Alexander</w:t>
      </w:r>
      <w:r w:rsidRPr="00E6255B">
        <w:rPr>
          <w:rFonts w:ascii="Montserrat" w:hAnsi="Montserrat"/>
          <w:smallCaps w:val="0"/>
          <w:sz w:val="24"/>
          <w:szCs w:val="24"/>
        </w:rPr>
        <w:t xml:space="preserve"> had been designed to be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It took everything she had and a few dangerous improvisations on top of that to establish that fact without doubt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And then the captain had ordered the crew to take her out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had turned around and stared at the captain for one long second, and he had stared implacibly back at her, offering no comment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turned back to her post and quietly hacked past the safety interlocks on the fold drive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There were few things as dangerous as diving in such close proximity to a mass point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punched in a seven degree dive angle and whipped along the curve of the planetary gravity well, like a pad of butter flicked into a hot griddle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At that speed, the heavy traffic patterns of near Earth space became a suicidal slalom course where moves were timed in nanoseconds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Realizing that she couldn’t pit </w:t>
      </w:r>
      <w:r w:rsidRPr="00E6255B">
        <w:rPr>
          <w:rFonts w:ascii="Montserrat" w:hAnsi="Montserrat"/>
          <w:i/>
          <w:smallCaps w:val="0"/>
          <w:sz w:val="24"/>
          <w:szCs w:val="24"/>
        </w:rPr>
        <w:t>Alexander</w:t>
      </w:r>
      <w:r w:rsidRPr="00E6255B">
        <w:rPr>
          <w:rFonts w:ascii="Montserrat" w:hAnsi="Montserrat"/>
          <w:smallCaps w:val="0"/>
          <w:sz w:val="24"/>
          <w:szCs w:val="24"/>
        </w:rPr>
        <w:t xml:space="preserve"> against </w:t>
      </w:r>
      <w:r w:rsidRPr="00E6255B">
        <w:rPr>
          <w:rFonts w:ascii="Montserrat" w:hAnsi="Montserrat"/>
          <w:i/>
          <w:smallCaps w:val="0"/>
          <w:sz w:val="24"/>
          <w:szCs w:val="24"/>
        </w:rPr>
        <w:t>Avatar</w:t>
      </w:r>
      <w:r w:rsidRPr="00E6255B">
        <w:rPr>
          <w:rFonts w:ascii="Montserrat" w:hAnsi="Montserrat"/>
          <w:smallCaps w:val="0"/>
          <w:sz w:val="24"/>
          <w:szCs w:val="24"/>
        </w:rPr>
        <w:t xml:space="preserve"> and hope to win, her only choice was to pit </w:t>
      </w:r>
      <w:r w:rsidRPr="00E6255B">
        <w:rPr>
          <w:rFonts w:ascii="Montserrat" w:hAnsi="Montserrat"/>
          <w:i/>
          <w:smallCaps w:val="0"/>
          <w:sz w:val="24"/>
          <w:szCs w:val="24"/>
        </w:rPr>
        <w:t>Avatar</w:t>
      </w:r>
      <w:r w:rsidRPr="00E6255B">
        <w:rPr>
          <w:rFonts w:ascii="Montserrat" w:hAnsi="Montserrat"/>
          <w:smallCaps w:val="0"/>
          <w:sz w:val="24"/>
          <w:szCs w:val="24"/>
        </w:rPr>
        <w:t xml:space="preserve"> against herself</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When the computer couldn’t keep up with the system plot, she started running the calculations by gut instinct and the raw data feed</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Their attacker tried valiently to keep on her, but inevitably fell out of position</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juggled the figures in her head until the right pattern started to form</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She wrenched a violent command through the fold drive and pulled a reversal that rolled them out of the interface back into real space aimed point-blank at the </w:t>
      </w:r>
      <w:r w:rsidRPr="00E6255B">
        <w:rPr>
          <w:rFonts w:ascii="Montserrat" w:hAnsi="Montserrat"/>
          <w:i/>
          <w:smallCaps w:val="0"/>
          <w:sz w:val="24"/>
          <w:szCs w:val="24"/>
        </w:rPr>
        <w:t>Avatar’s</w:t>
      </w:r>
      <w:r w:rsidRPr="00E6255B">
        <w:rPr>
          <w:rFonts w:ascii="Montserrat" w:hAnsi="Montserrat"/>
          <w:smallCaps w:val="0"/>
          <w:sz w:val="24"/>
          <w:szCs w:val="24"/>
        </w:rPr>
        <w:t xml:space="preserve"> spine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It wasn’t possible to get better position on a ship that much their superior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The rest was in the hands of the gunners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During the devestating exchange, she did her best to jilt incoming fire with erratic adjustments on their reletive position</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When the two ships limped apart, it was pure luck that </w:t>
      </w:r>
      <w:r w:rsidRPr="00E6255B">
        <w:rPr>
          <w:rFonts w:ascii="Montserrat" w:hAnsi="Montserrat"/>
          <w:i/>
          <w:smallCaps w:val="0"/>
          <w:sz w:val="24"/>
          <w:szCs w:val="24"/>
        </w:rPr>
        <w:t>Alexander</w:t>
      </w:r>
      <w:r w:rsidRPr="00E6255B">
        <w:rPr>
          <w:rFonts w:ascii="Montserrat" w:hAnsi="Montserrat"/>
          <w:smallCaps w:val="0"/>
          <w:sz w:val="24"/>
          <w:szCs w:val="24"/>
        </w:rPr>
        <w:t xml:space="preserve"> was under partial helm control and impulse power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It wasn’t enough to escape the wrath of their original attackers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Alexander had to fight her way out of the system, making repairs on the fly to crippled systems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Fourteen hours later at the system fringe, the overminds of the participating ships evaluated the exercise and restored controls locked out to simulate damages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Stewart blythely remarked as the results came in that that would show Fleet Command that a Conqueror was still a ship to reckon with</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Right after that he had called her into his ready room</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When he had finished chewing her head off for her recklessness, she had asked him calmly if she had made a mistake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He had stared at her for a full minute before admitting that in fact she hadn’t, technically speaking</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had, however, scared the hell out of everyone, himself included</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On the other hand, he confided, the exercise had been a satisfying test of the crew’s ability to deal with an unknown threat, however much his helmsman had upstaged the engagement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Aes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mulled these things over in her head as she wandered aimlessly. As busy as she had been since boarding, she really hadn’t had much time to deal with the other strange aspect of being broken in to the crew. She suddenly confronted that now.</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She slid her left hand over his where it rested over her heart, gripped it and turned about to face him. It was a simple thing to shift his hand into her right, lock his arm up in a painful bind and push him back, hard, into the wall. A quick look confirmed her first suspicion. It was him, the guy with the hands! Unfortunately, dressed down for off hours, his clothes gave no clue who he was. She had missed her first chance to pick his name up off his uniform when they had “met” earlier, she chided herself.</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He winced in pain at the bind she held on his arm. She let go and stepped back. On the verge of asking his name, something stopped her. He was good to look at, and she hastily revised her first inclination to brush him off. It wasn’t like she expected to get any sleep, and reckless at is was, the thought occurred to her that there were better alternatives to haunting the halls. Some queer feeling told her that if she asked his name he would back off and she would lose this opportunity to drownd out the emptiness in her mind. He massaged his wrist as she measured him thoughtfully. Before he could speak, she smiled. “I didn’t think so, but you’ve changed my mind,” she answered, finally. “Lead on.”</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maddness in her. The same instinct which had warned her not to ask assured her that </w:t>
      </w:r>
      <w:r w:rsidRPr="00E6255B">
        <w:rPr>
          <w:rFonts w:ascii="Montserrat" w:hAnsi="Montserrat"/>
          <w:i/>
          <w:smallCaps w:val="0"/>
          <w:sz w:val="24"/>
          <w:szCs w:val="24"/>
        </w:rPr>
        <w:t>knowing</w:t>
      </w:r>
      <w:r w:rsidRPr="00E6255B">
        <w:rPr>
          <w:rFonts w:ascii="Montserrat" w:hAnsi="Montserrat"/>
          <w:smallCaps w:val="0"/>
          <w:sz w:val="24"/>
          <w:szCs w:val="24"/>
        </w:rPr>
        <w:t xml:space="preserve"> his name would be important in the moments ahead.</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It went against her </w:t>
      </w:r>
      <w:r w:rsidRPr="00E6255B">
        <w:rPr>
          <w:rFonts w:ascii="Montserrat" w:hAnsi="Montserrat"/>
          <w:i/>
          <w:smallCaps w:val="0"/>
          <w:sz w:val="24"/>
          <w:szCs w:val="24"/>
        </w:rPr>
        <w:t>mna</w:t>
      </w:r>
      <w:r w:rsidRPr="00E6255B">
        <w:rPr>
          <w:rFonts w:ascii="Montserrat" w:hAnsi="Montserrat"/>
          <w:smallCaps w:val="0"/>
          <w:sz w:val="24"/>
          <w:szCs w:val="24"/>
        </w:rPr>
        <w:t xml:space="preserve"> training. Almost. He had finally had to beg her off and drive her out, she had been so lit up. She didn’t think they had shared ten words between them that were coherent, and it hadn’t even phased her.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 As an exotic she had always inspired curiosity, and even veiled interest, but this went beyond her experiences with other crews. Especially since her professional training picked up the stigma attached to prostitution among individuals of terran extraction.</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The mystery of it still plagued her though this last encounter had disarmed part of her suspicions. Whatever the attraction was, she was becoming positive it would continue to ellude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Her eyes had to be lying to her.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Aes swallowed, unable to gather words. For a moment, she could not get her mind to comprehend who and what confronted her. A young woman, about five nine, with grey eyes and hair the color of blood. Altogether, she was quite familiar with the discription, but the fact that she wasn’t looking in a mirror threw her completely off. She was a perfect twin, right down to the scowl of irritation and the silver bar of her rank and grade.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“You’ve got a lot of nerve, slip, playing on my name,” the stranger declared without preamble, “It doesn’t come with the genes, sis! Sure as hell don’t give you the right to home in on my turf!” </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Aes stared at this aghast as the pieces tried to fall together. The other woman paused, reading the confusion on Aes’s face and some of the fire and brimstone went out of her. She looked at her carefully, “Didn’t know you were on the transfer. I guess it’s fair not to assume you knew I was here. Damn. No doubt what they called you where you came from, she added reaching out to touch Aes’s braid. “Well, obvious as it is, I already earned it here. Hard luck way to lose your name. Sorry for that. Still, I can’t believe you didn’t figure it out yourself. Whatever. I’m getting it straight now, on this ship </w:t>
      </w:r>
      <w:r w:rsidRPr="00E6255B">
        <w:rPr>
          <w:rFonts w:ascii="Montserrat" w:hAnsi="Montserrat"/>
          <w:i/>
          <w:smallCaps w:val="0"/>
          <w:sz w:val="24"/>
          <w:szCs w:val="24"/>
        </w:rPr>
        <w:t xml:space="preserve">I </w:t>
      </w:r>
      <w:r w:rsidRPr="00E6255B">
        <w:rPr>
          <w:rFonts w:ascii="Montserrat" w:hAnsi="Montserrat"/>
          <w:smallCaps w:val="0"/>
          <w:sz w:val="24"/>
          <w:szCs w:val="24"/>
        </w:rPr>
        <w:t xml:space="preserve"> am...”</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“Red,” Aes interrupted, having finally figured it all out. “I... got that now. Sorry.” The answer was so obvious she hadn’t even thought of it. How long had it been, anyway? She had been a child when she had gone in for the draft. That was the price for freedom and rights in the Aegis. In exchange for a genetic sample, a person got citizenship. The sample went to the military labs. She held out her hand, in fascination, “Nice to meet you.”</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Red, looked at her hand. At her. Then she clasped it and shook, forgiving Aes that far. “A pleasure.” Red folded her hands and took a deep breath to calm herself down. “So, uh,” she glanced back up, “which of us are you? I’m twenty-one.”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Aes reeled. Twenty-one! </w:t>
      </w:r>
      <w:r w:rsidRPr="00E6255B">
        <w:rPr>
          <w:rFonts w:ascii="Montserrat" w:hAnsi="Montserrat"/>
          <w:i/>
          <w:smallCaps w:val="0"/>
          <w:sz w:val="24"/>
          <w:szCs w:val="24"/>
        </w:rPr>
        <w:t>How many copies do they make of us!?</w:t>
      </w:r>
      <w:r w:rsidRPr="00E6255B">
        <w:rPr>
          <w:rFonts w:ascii="Montserrat" w:hAnsi="Montserrat"/>
          <w:smallCaps w:val="0"/>
          <w:sz w:val="24"/>
          <w:szCs w:val="24"/>
        </w:rPr>
        <w:t xml:space="preserve"> she wondered. Aes leaned back against the wall and managed to croak, “Congratulations, Red, you just met the original.”</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Red’s eyes went wide. “You can’t be serious,” she gasped. “Turn around,” she ordered. Aes knew what she was after, and turned to face the wall as Red pulled back her collar and flipped her braid over her shoulder. A coded number on the back of her neck gave Red her answer.</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Red let go of her collar and was staring at her incredulously as she turned to face her again. “It’s true,” she breathed. Aes nodded slightly. Her duplicate stared at her a moment, then her eyes narrowed. “You’re a template... that makes you a full civ,” she pointed out. Aes nodded again. Red shook her head in thought, “you can vote, you’re free to move about and live anywhere in the Aegis, invest in or own a business...” Aes nodded to each of these allegations. “If you want you can own land. You might even be able to inherit land and property from your... that’s right, you had parents. You had a childhood. You’re allowed to have kids of your own. </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“Are you insane?” Red turned on her at last, “To give that all up to risk dying out here!?” Aes’s mouth opened at this attack. Quickly, she bit her tongue as she suddenly saw things from her government sponsered sibling’s perspective. Two different worlds, civs and slips. She got born the hard way and suffered the slings and arrows of growing up, while Red had been born from an accellerated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To a slip, the trappings of normal life was a great and rare reward for those who excelled best. To be recognized as a real person. To have a place on some colony, or even Earth. Like all rewards, it was an illusion. Except for one thing. Depth of experience. The one thing that justified civs like her entering the Academy. A lifetime of rich human experience made them better raw material for positions of rank. </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“I’m not the only one taking that risk,” Aes said with a shrug.</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“But why?” Red asked.</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Aes waved it off. “I can’t explain it. I didn’t have a choice, really. Space got into my head a long time ago. I spent my life trying to catch a ride far enough to get it back out there, where it belongs.”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Aes looked up and met a gaze full of pained empathy. Without a word, Red wrapped her up in a hard embrace. A moment of wordless understanding passed between them and a thread of fear wove its way into Aes’s soul. When Aes started shaking Red whispered, “I’m sorry, I’m so sorry. you would have found out eventually, but I wish it hadn’t been because of me.”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After a few moments, Aes wrapped her arms around her double. “How long?” she asked simply.</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“Thirteen years in the deep, and I still can’t sleep,” the other answered. “That’s why...” she struggled with it. “That’s why I don’t sleep alone,” she finally allowed. “Not if I can help it.” The rest of the picture filled itself in, and sovled the mystery of the almost endless advances that quickened at the sight of her face. She flashed suddenly on Lieutennant O’Hallan tangled in her embrace, making love to another woman in his mind and not even realizing it.</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“Does he know?” she asked guiltily, not sure who it would wound most. Red shook her head but said nothing. “We have to tell him,” she said after a moment. A wordless nod this time.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While they stood there leaning in each other’s arms, a pair of footsteps intruded. They disengaged slowly and looked up when they noticed the person had pulled up short beside them. “Hii Rick,” Red said shamelessly. “Captain,” from Aes.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“Family reunion, ladies?” he asked dryly. Red wrinkled her nose at him in response. He grinned and leaned against the bulkhead. “I’m sorry, things were so busy I neglected to introduce the two of you,” he apologised with a devilish smile.</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 xml:space="preserve"> “Alt put you up to it, didn’t she?” Aes crossed her arms and challenged. He merely chuckled under her glare. “I thought so. Mind if I ask what you’re doing wandering out at this hour?” she asked, suddenly aware how late it was.</w:t>
      </w:r>
    </w:p>
    <w:p w:rsidR="001D5720" w:rsidRPr="00E6255B" w:rsidRDefault="001D5720" w:rsidP="001D5720">
      <w:pPr>
        <w:pStyle w:val="Aes"/>
        <w:spacing w:line="360" w:lineRule="auto"/>
        <w:ind w:left="0" w:firstLine="0"/>
        <w:rPr>
          <w:rFonts w:ascii="Montserrat" w:hAnsi="Montserrat"/>
          <w:smallCaps w:val="0"/>
          <w:sz w:val="24"/>
          <w:szCs w:val="24"/>
        </w:rPr>
      </w:pPr>
      <w:r w:rsidRPr="00E6255B">
        <w:rPr>
          <w:rFonts w:ascii="Montserrat" w:hAnsi="Montserrat"/>
          <w:smallCaps w:val="0"/>
          <w:sz w:val="24"/>
          <w:szCs w:val="24"/>
        </w:rPr>
        <w:tab/>
        <w:t>“Couldn’t sleep,” he admitted. “I thought I’d go down to the gym and use the pool. At this hour it ought to be empty.” Aes and Red exchanged a glance, and premptorily invited themselves along.</w:t>
      </w:r>
    </w:p>
    <w:p w:rsidR="000C1DD8" w:rsidRPr="00E6255B" w:rsidRDefault="000C1DD8" w:rsidP="000C1DD8">
      <w:pPr>
        <w:spacing w:after="0" w:line="360" w:lineRule="auto"/>
        <w:jc w:val="both"/>
        <w:rPr>
          <w:rFonts w:ascii="Montserrat" w:hAnsi="Montserrat" w:cs="Times New Roman"/>
          <w:sz w:val="24"/>
          <w:szCs w:val="24"/>
        </w:rPr>
      </w:pPr>
    </w:p>
    <w:p w:rsidR="000C1DD8" w:rsidRPr="00E6255B" w:rsidRDefault="000C1DD8" w:rsidP="007B3F0C">
      <w:pPr>
        <w:spacing w:after="0" w:line="360" w:lineRule="auto"/>
        <w:jc w:val="both"/>
        <w:rPr>
          <w:rFonts w:ascii="Montserrat" w:hAnsi="Montserrat" w:cs="Times New Roman"/>
          <w:sz w:val="24"/>
          <w:szCs w:val="24"/>
        </w:rPr>
      </w:pPr>
    </w:p>
    <w:sectPr w:rsidR="000C1DD8" w:rsidRPr="00E6255B"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92516993">
    <w:abstractNumId w:val="0"/>
  </w:num>
  <w:num w:numId="2" w16cid:durableId="64379218">
    <w:abstractNumId w:val="0"/>
  </w:num>
  <w:num w:numId="3" w16cid:durableId="1906253328">
    <w:abstractNumId w:val="0"/>
  </w:num>
  <w:num w:numId="4" w16cid:durableId="372268036">
    <w:abstractNumId w:val="0"/>
  </w:num>
  <w:num w:numId="5" w16cid:durableId="1440448342">
    <w:abstractNumId w:val="0"/>
  </w:num>
  <w:num w:numId="6" w16cid:durableId="1511917031">
    <w:abstractNumId w:val="0"/>
  </w:num>
  <w:num w:numId="7" w16cid:durableId="458037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1D5720"/>
    <w:rsid w:val="000C1DD8"/>
    <w:rsid w:val="001354FE"/>
    <w:rsid w:val="001D5720"/>
    <w:rsid w:val="00241FD9"/>
    <w:rsid w:val="00330574"/>
    <w:rsid w:val="0058608D"/>
    <w:rsid w:val="0068473C"/>
    <w:rsid w:val="007B3F0C"/>
    <w:rsid w:val="007E283D"/>
    <w:rsid w:val="008229CD"/>
    <w:rsid w:val="008F7D39"/>
    <w:rsid w:val="00C20FD8"/>
    <w:rsid w:val="00DF669A"/>
    <w:rsid w:val="00E62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55B"/>
    <w:pPr>
      <w:spacing w:after="240" w:line="276" w:lineRule="auto"/>
    </w:pPr>
    <w:rPr>
      <w:rFonts w:cstheme="minorHAnsi"/>
      <w:sz w:val="28"/>
      <w:szCs w:val="28"/>
    </w:rPr>
  </w:style>
  <w:style w:type="paragraph" w:styleId="Heading1">
    <w:name w:val="heading 1"/>
    <w:basedOn w:val="NoSpacing"/>
    <w:next w:val="Normal"/>
    <w:link w:val="Heading1Char"/>
    <w:qFormat/>
    <w:rsid w:val="00E6255B"/>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6255B"/>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E6255B"/>
    <w:pPr>
      <w:outlineLvl w:val="2"/>
    </w:pPr>
    <w:rPr>
      <w:sz w:val="40"/>
    </w:rPr>
  </w:style>
  <w:style w:type="paragraph" w:styleId="Heading4">
    <w:name w:val="heading 4"/>
    <w:basedOn w:val="Heading3"/>
    <w:next w:val="Normal"/>
    <w:link w:val="Heading4Char"/>
    <w:qFormat/>
    <w:rsid w:val="00E6255B"/>
    <w:pPr>
      <w:numPr>
        <w:ilvl w:val="3"/>
      </w:numPr>
      <w:outlineLvl w:val="3"/>
    </w:pPr>
    <w:rPr>
      <w:sz w:val="32"/>
    </w:rPr>
  </w:style>
  <w:style w:type="paragraph" w:styleId="Heading5">
    <w:name w:val="heading 5"/>
    <w:basedOn w:val="Heading4"/>
    <w:next w:val="Normal"/>
    <w:link w:val="Heading5Char"/>
    <w:qFormat/>
    <w:rsid w:val="00E6255B"/>
    <w:pPr>
      <w:numPr>
        <w:ilvl w:val="4"/>
      </w:numPr>
      <w:outlineLvl w:val="4"/>
    </w:pPr>
    <w:rPr>
      <w:sz w:val="28"/>
    </w:rPr>
  </w:style>
  <w:style w:type="paragraph" w:styleId="Heading6">
    <w:name w:val="heading 6"/>
    <w:basedOn w:val="Heading5"/>
    <w:next w:val="Normal"/>
    <w:link w:val="Heading6Char"/>
    <w:qFormat/>
    <w:rsid w:val="00E6255B"/>
    <w:pPr>
      <w:numPr>
        <w:ilvl w:val="5"/>
      </w:numPr>
      <w:outlineLvl w:val="5"/>
    </w:pPr>
    <w:rPr>
      <w:bCs/>
      <w:sz w:val="24"/>
      <w:szCs w:val="24"/>
      <w:u w:val="single"/>
    </w:rPr>
  </w:style>
  <w:style w:type="paragraph" w:styleId="Heading7">
    <w:name w:val="heading 7"/>
    <w:basedOn w:val="Heading6"/>
    <w:next w:val="Normal"/>
    <w:link w:val="Heading7Char"/>
    <w:qFormat/>
    <w:rsid w:val="00E6255B"/>
    <w:pPr>
      <w:keepNext w:val="0"/>
      <w:numPr>
        <w:ilvl w:val="0"/>
        <w:numId w:val="0"/>
      </w:numPr>
      <w:outlineLvl w:val="6"/>
    </w:pPr>
    <w:rPr>
      <w:b w:val="0"/>
      <w:kern w:val="0"/>
    </w:rPr>
  </w:style>
  <w:style w:type="paragraph" w:styleId="Heading8">
    <w:name w:val="heading 8"/>
    <w:basedOn w:val="Heading6"/>
    <w:next w:val="Normal"/>
    <w:link w:val="Heading8Char"/>
    <w:qFormat/>
    <w:rsid w:val="00E6255B"/>
    <w:pPr>
      <w:outlineLvl w:val="7"/>
    </w:pPr>
    <w:rPr>
      <w:i/>
      <w:iCs/>
      <w:u w:val="none"/>
    </w:rPr>
  </w:style>
  <w:style w:type="paragraph" w:styleId="Heading9">
    <w:name w:val="heading 9"/>
    <w:basedOn w:val="Heading8"/>
    <w:next w:val="Normal"/>
    <w:link w:val="Heading9Char"/>
    <w:qFormat/>
    <w:rsid w:val="00E6255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Aes">
    <w:name w:val="Aes"/>
    <w:basedOn w:val="Normal"/>
    <w:rsid w:val="001D5720"/>
    <w:pPr>
      <w:tabs>
        <w:tab w:val="left" w:pos="720"/>
      </w:tabs>
      <w:overflowPunct w:val="0"/>
      <w:autoSpaceDE w:val="0"/>
      <w:autoSpaceDN w:val="0"/>
      <w:adjustRightInd w:val="0"/>
      <w:spacing w:after="0" w:line="240" w:lineRule="auto"/>
      <w:ind w:left="1440" w:hanging="1440"/>
      <w:jc w:val="both"/>
      <w:textAlignment w:val="baseline"/>
    </w:pPr>
    <w:rPr>
      <w:rFonts w:ascii="AvantGarde Bk BT" w:eastAsia="Times New Roman" w:hAnsi="AvantGarde Bk BT" w:cs="Times New Roman"/>
      <w:smallCaps/>
      <w:sz w:val="16"/>
      <w:szCs w:val="20"/>
    </w:rPr>
  </w:style>
  <w:style w:type="paragraph" w:customStyle="1" w:styleId="Subheading1">
    <w:name w:val="Subheading 1"/>
    <w:basedOn w:val="Heading1"/>
    <w:next w:val="Normal"/>
    <w:link w:val="Subheading1Char"/>
    <w:qFormat/>
    <w:rsid w:val="00E6255B"/>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6255B"/>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E6255B"/>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E6255B"/>
  </w:style>
  <w:style w:type="character" w:customStyle="1" w:styleId="Subheading2Char">
    <w:name w:val="Subheading 2 Char"/>
    <w:basedOn w:val="Subheading1Char"/>
    <w:link w:val="Subheading2"/>
    <w:rsid w:val="00E6255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6255B"/>
    <w:rPr>
      <w:sz w:val="40"/>
      <w:szCs w:val="40"/>
    </w:rPr>
  </w:style>
  <w:style w:type="character" w:customStyle="1" w:styleId="Subheading3Char">
    <w:name w:val="Subheading 3 Char"/>
    <w:basedOn w:val="Subheading2Char"/>
    <w:link w:val="Subheading3"/>
    <w:rsid w:val="00E6255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6255B"/>
    <w:pPr>
      <w:spacing w:before="240" w:line="240" w:lineRule="auto"/>
    </w:pPr>
    <w:rPr>
      <w:vertAlign w:val="subscript"/>
    </w:rPr>
  </w:style>
  <w:style w:type="character" w:customStyle="1" w:styleId="SuptitleChar">
    <w:name w:val="Suptitle Char"/>
    <w:basedOn w:val="SubtitleChar"/>
    <w:link w:val="Suptitle"/>
    <w:rsid w:val="00E6255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E6255B"/>
    <w:rPr>
      <w:b w:val="0"/>
      <w:bCs w:val="0"/>
      <w:color w:val="7F7F7F" w:themeColor="text1" w:themeTint="80"/>
      <w:vertAlign w:val="superscript"/>
    </w:rPr>
  </w:style>
  <w:style w:type="character" w:customStyle="1" w:styleId="SubtitleChar">
    <w:name w:val="Subtitle Char"/>
    <w:basedOn w:val="DefaultParagraphFont"/>
    <w:link w:val="Subtitle"/>
    <w:uiPriority w:val="11"/>
    <w:rsid w:val="00E6255B"/>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E6255B"/>
    <w:pPr>
      <w:spacing w:after="0"/>
    </w:pPr>
  </w:style>
  <w:style w:type="character" w:customStyle="1" w:styleId="Heading2Char">
    <w:name w:val="Heading 2 Char"/>
    <w:basedOn w:val="DefaultParagraphFont"/>
    <w:link w:val="Heading2"/>
    <w:rsid w:val="00E6255B"/>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6255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6255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6255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6255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6255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6255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6255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E6255B"/>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E6255B"/>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6255B"/>
    <w:rPr>
      <w:rFonts w:asciiTheme="majorHAnsi" w:eastAsiaTheme="majorEastAsia" w:hAnsiTheme="majorHAnsi" w:cstheme="majorBidi"/>
      <w:b/>
      <w:bCs/>
      <w:spacing w:val="-10"/>
      <w:kern w:val="28"/>
      <w:sz w:val="72"/>
      <w:szCs w:val="72"/>
    </w:rPr>
  </w:style>
  <w:style w:type="character" w:styleId="Strong">
    <w:name w:val="Strong"/>
    <w:uiPriority w:val="22"/>
    <w:qFormat/>
    <w:rsid w:val="00E6255B"/>
    <w:rPr>
      <w:b/>
      <w:bCs/>
    </w:rPr>
  </w:style>
  <w:style w:type="character" w:styleId="Emphasis">
    <w:name w:val="Emphasis"/>
    <w:uiPriority w:val="20"/>
    <w:qFormat/>
    <w:rsid w:val="00E6255B"/>
    <w:rPr>
      <w:rFonts w:asciiTheme="minorHAnsi" w:hAnsiTheme="minorHAnsi" w:cstheme="minorHAnsi"/>
      <w:i/>
      <w:iCs/>
      <w:sz w:val="28"/>
      <w:szCs w:val="28"/>
    </w:rPr>
  </w:style>
  <w:style w:type="paragraph" w:styleId="ListParagraph">
    <w:name w:val="List Paragraph"/>
    <w:basedOn w:val="Normal"/>
    <w:uiPriority w:val="34"/>
    <w:qFormat/>
    <w:rsid w:val="00E6255B"/>
    <w:pPr>
      <w:ind w:left="720"/>
      <w:contextualSpacing/>
    </w:pPr>
    <w:rPr>
      <w:rFonts w:eastAsia="Times New Roman"/>
    </w:rPr>
  </w:style>
  <w:style w:type="paragraph" w:styleId="Quote">
    <w:name w:val="Quote"/>
    <w:basedOn w:val="Normal"/>
    <w:next w:val="Normal"/>
    <w:link w:val="QuoteChar"/>
    <w:uiPriority w:val="29"/>
    <w:qFormat/>
    <w:rsid w:val="00E6255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E6255B"/>
    <w:rPr>
      <w:rFonts w:cstheme="minorHAnsi"/>
      <w:sz w:val="28"/>
      <w:szCs w:val="28"/>
    </w:rPr>
  </w:style>
  <w:style w:type="paragraph" w:styleId="IntenseQuote">
    <w:name w:val="Intense Quote"/>
    <w:basedOn w:val="Quote"/>
    <w:next w:val="Normal"/>
    <w:link w:val="IntenseQuoteChar"/>
    <w:uiPriority w:val="30"/>
    <w:qFormat/>
    <w:rsid w:val="00E6255B"/>
    <w:pPr>
      <w:pBdr>
        <w:left w:val="single" w:sz="18" w:space="7" w:color="auto"/>
      </w:pBdr>
    </w:pPr>
    <w:rPr>
      <w:b/>
      <w:bCs/>
    </w:rPr>
  </w:style>
  <w:style w:type="character" w:customStyle="1" w:styleId="IntenseQuoteChar">
    <w:name w:val="Intense Quote Char"/>
    <w:basedOn w:val="DefaultParagraphFont"/>
    <w:link w:val="IntenseQuote"/>
    <w:uiPriority w:val="30"/>
    <w:rsid w:val="00E6255B"/>
    <w:rPr>
      <w:rFonts w:cstheme="minorHAnsi"/>
      <w:b/>
      <w:bCs/>
      <w:sz w:val="28"/>
      <w:szCs w:val="28"/>
    </w:rPr>
  </w:style>
  <w:style w:type="character" w:styleId="SubtleEmphasis">
    <w:name w:val="Subtle Emphasis"/>
    <w:basedOn w:val="Emphasis"/>
    <w:uiPriority w:val="19"/>
    <w:qFormat/>
    <w:rsid w:val="00E6255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E6255B"/>
    <w:rPr>
      <w:rFonts w:asciiTheme="minorHAnsi" w:hAnsiTheme="minorHAnsi" w:cstheme="minorHAnsi"/>
      <w:b/>
      <w:bCs/>
      <w:i/>
      <w:iCs/>
      <w:sz w:val="28"/>
      <w:szCs w:val="28"/>
    </w:rPr>
  </w:style>
  <w:style w:type="character" w:styleId="SubtleReference">
    <w:name w:val="Subtle Reference"/>
    <w:uiPriority w:val="31"/>
    <w:qFormat/>
    <w:rsid w:val="00E6255B"/>
    <w:rPr>
      <w:caps/>
      <w:color w:val="7F7F7F" w:themeColor="text1" w:themeTint="80"/>
      <w:sz w:val="22"/>
      <w:szCs w:val="22"/>
    </w:rPr>
  </w:style>
  <w:style w:type="character" w:styleId="IntenseReference">
    <w:name w:val="Intense Reference"/>
    <w:basedOn w:val="SubtleReference"/>
    <w:uiPriority w:val="32"/>
    <w:qFormat/>
    <w:rsid w:val="00E6255B"/>
    <w:rPr>
      <w:b/>
      <w:bCs/>
      <w:caps/>
      <w:color w:val="7F7F7F" w:themeColor="text1" w:themeTint="80"/>
      <w:sz w:val="22"/>
      <w:szCs w:val="22"/>
    </w:rPr>
  </w:style>
  <w:style w:type="character" w:styleId="BookTitle">
    <w:name w:val="Book Title"/>
    <w:basedOn w:val="DefaultParagraphFont"/>
    <w:uiPriority w:val="33"/>
    <w:qFormat/>
    <w:rsid w:val="00E6255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4</TotalTime>
  <Pages>1</Pages>
  <Words>9138</Words>
  <Characters>42678</Characters>
  <Application>Microsoft Office Word</Application>
  <DocSecurity>0</DocSecurity>
  <Lines>969</Lines>
  <Paragraphs>102</Paragraphs>
  <ScaleCrop>false</ScaleCrop>
  <Company/>
  <LinksUpToDate>false</LinksUpToDate>
  <CharactersWithSpaces>51714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2010-12-12T11:44:00Z</dcterms:created>
  <dcterms:modified xsi:type="dcterms:W3CDTF">2025-11-12T07:13:00Z</dcterms:modified>
</cp:coreProperties>
</file>