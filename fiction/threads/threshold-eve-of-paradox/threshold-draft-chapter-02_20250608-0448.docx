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D5372F">
        <w:rPr>
          <w:rFonts w:ascii="Montserrat" w:hAnsi="Montserrat"/>
          <w:sz w:val="24"/>
        </w:rPr>
        <w:t>Chapter Two</w:t>
      </w:r>
    </w:p>
    <w:p w:rsidR="00F83EAD" w:rsidRPr="00D5372F" w:rsidRDefault="00F83EAD">
      <w:pPr>
        <w:tabs>
          <w:tab w:val="right" w:pos="8640"/>
        </w:tabs>
        <w:rPr>
          <w:rFonts w:ascii="Montserrat" w:hAnsi="Montserrat"/>
          <w:sz w:val="24"/>
        </w:rPr>
      </w:pPr>
      <w:r w:rsidRPr="00D5372F">
        <w:rPr>
          <w:rFonts w:ascii="Montserrat" w:hAnsi="Montserrat"/>
          <w:sz w:val="24"/>
        </w:rPr>
        <w:t>Book One · The Eve of Paradox</w:t>
      </w:r>
      <w:r w:rsidRPr="00D5372F">
        <w:rPr>
          <w:rFonts w:ascii="Montserrat" w:hAnsi="Montserrat"/>
          <w:sz w:val="24"/>
        </w:rPr>
        <w:tab/>
        <w:t>Rough Draft</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Dusk stared at Dawn for a moment, confused. His face went blank, as he searched through his memory to find an explanation for her sudden fury. This was far from the first time he had tripped on a detail he should have known. The product of living life too fast, he warned himself. Dawn remained on her feet fuming. As he reacquainted himself with precisely who she was, and what sort of history they had, he felt an urge to bang his head on the table. Finally he shook himself out of his daze. “I am sorry, Dawn. I didn’t mean… I just… It slipped my mind. I was addressing the whole group. I wasn’t thinking about what I was saying,” he apologized, his face wrenched between shock, horror, embarrassment and pity. “Or, what you had said. You asked a legitimate question. My fault for treating it as skepticism.”</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Dawn looked down for a moment. She took a deep breath and returned to her seat, studying Dusk. He still had not answered her first question, but she could guess what it was not. His strange obsession no longer struck her as a touch romantic, inspired by his compassion for her trauma. “So, what you mean is, this whole crusade isn’t for me?”</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Dusk considered the question and sighed. “Honestly, no.”</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Dawn suppressed a sigh and looked away.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One of his companions leaned over and whispered. “Way to go. Idiot.”</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Dusk pushed him away and studied Dawn silently while the conversation moved on to new topics. It occurred to him, now that he had reviewed his history, that he would need her. He reached out and touched her hand. She turned to look at him, anger still seething behind her eyes. “Look. I am sorry,” he said, pausing as eyes turned to them. “Maybe we should step outside. I need to explain myself, and this bunch of jokers will probably mess it up. Please?”</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She looked ready to say no, or at least kick him in the shin.</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“Again,” she interrupted.</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“Again. I imagine this will be a hell of a beating.” He shrugged. “I know it’s been a couple of months, and I know things got a little… odd… between us. But I didn’t forget you. I just got absorbed in something else.”</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“Dusk.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“Dawn,”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There is no way you could know.”</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“If I can’t possibly know this, how is that you can?”</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It was a good point. Technically she had the same training he had. Arguably, he couldn’t know as much as she did. Of the three initiates in the past five hundred years, including himself, who received instruction directly under the Magus, she had been the other two. Better not to think about that. “I don’t know if I can explain it. All I can say is I was in a unique position to learn it and there is no question in my mind that everything I know about it is true. The point is, I got so absorbed in it that it overwhelmed everything else.”</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Dawn considered that for a moment in silence. “Maybe you should tell me something about what you learned then, if it’s that important.”</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“It is. There are some things I can’t explain, because they would not make any sense to you, but what I can say is, if the demon threat is not eliminated, this entire world could cease to exist.”</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“How can that be possible?”</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“That’s the part I would have a hard time explaining.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“What are you talking about? The old gods?”</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“Dawn, the old gods were toddlers compared to the powers I am talking about. The only reason this world still exists is because it is beneath their notice.” Dusk could not help glancing around to make sure no one was in ear shot. “I can not convince anyone of this, and I won’t try. What I can do is point out the obvious threat, and encourage people to deal with it.”</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“No kidding. I am not sure I believe it, but, setting that aside, how? How are we supposed to eliminate the threat of demons. They’ve been loosed on this world over thousands of years, ever since the Cataclysm. I doubt anyone even knows how many have been unleashed.”</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“That’s what I need to make people start thinking about. The question is, will you be one of them?”</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“I will need to think about it. I am still wondering what will happen the next time I confront one.”</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Dusk sensed that there was more of a confession in that than she had been comfortable making. She looked uneasy and pale. “Fine. You think about it. I won’t mention it again until you have an answer.” He reached out and offered his hand. “In the mean time, let’s sit down, chat with our peers, and bolster our courage for the trials ahead.” Dawn took his hand and let him lead her back to the inn. As they approached the entrance, some of the initiates were coming out. Most of them were from the group he had recruited, but one was a stranger. His friends were giving the stranger directions, when they looked up and spotted Dusk and Dawn.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They pointed at Dusk and approached as a group.</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Dusk stopped, Dawn at his side, as the man stepped forward to present a letter. “What’s this?” he asked, holding out his hand and studying the stranger.</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“Message for The Dragon. These boys say that is you.”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Dusk examined the seal and said, without looking away, “Dawn, go on in. I’ll join you as soon as I take care of this. If I can.” Dawn opened her mouth to question, and he added. “If you want time to make up your mind, you had best not get involved in this. I am sorry.” Dawn studied the messenger, and the rest of Dusk’s companions before nodding and excusing herself. Dusk waited until she was out of earshot then broke the seal and read the message. After he had memorized the contents he tossed the parchment aside. As it burst into flames and settled to the ground in ashes, he looked at the messenger and asked, “You’re supposed to lead me to this informant?”</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“That is correct.”</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“Did he say why we need to meet on the Threshold?”</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“I believe he said it was a security precaution.”</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This reply disturbed Dusk. A few of his friends turned to each other, muttering in disbelief. “Quiet. All of you.” They stared at him, but fell silent. “Martin. You and Quail go to the hostel and find my mentor. Tell him I was called away on house business. Cougar, go inside and give Dawn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“As you wish.” The man bowed and gestured, “Shall we go?”</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“Follow me,” Dusk took the lead, flanked by his remaining companions and trailed by the messenger. They proceeded in this fashion through the city, following the winding road as it scaled the terraced valley. Cougar caught up to them as they were entering the Sanctuary. Dusk waved him over and bent close to ask, “How did she take it?” If at all possible he wanted to avoid offending his best asset twice in one morning.</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“She rolled her eyes and muttered, but that was all.”</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Dusk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which disguised their haste. Dusk,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Dusk checked the room and headed to a curtained alcove. He walked into the curtain and vanished.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The others followed suit.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 xml:space="preserve">Dawn leaned against the wall, her mind open to pick up the presence of other minds. Following Cougar had been simplicity itself. Once again, while hardly proud to admit it, her unofficial apprenticeship in cat burglary had paid off. Of course few second story men had the advantage of senses trained as hers were. Combined, they had allowed her to pursue Dusk closely and remain undetected. Unfortunately, he had some tricks up his sleeve too. One by one, the minds she was tracking had blinked out of existence. She did not believe they had all just jumped off the face of creation, and it was equally unlikely they just dropped dead without a peep of distress.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Or laugh.</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She stood back, allowing the curtain to fall and her mind relax. She had not been joking when she said Dusk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 fall.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“What the rotting wreck!?” she pulled her hand back.</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Dawn stared at the curtain and realized that it was in fact a camouflaged portal. In theory, none had survived the Cataclysm, and most had been disrupted before that, during the war against the gods.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Suddenly, she was completely convinced about Dusk’s claims. His unerring and cautious route directly to this portal advertised how familiar he was with it, and lent substance to his claim of having learned things pertaining to the affairs of gods, and even creation itself. She was torn between revealing this discovery to the Magus and finding out precisely what Dusk knew about the greater threat to reality. Ultimately, her curiosity forced her to grit her teeth and step into the portal.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For a moment, her vision danced and her flesh itched from the passage, then she recovered her senses and looked around. She found herself in a strange, tall chamber similar to the gallery she had just left. The walls and floor appeared to be made out of glass filled with churning clouds. The vaulted ceiling was obscured by a haze of light.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“Language module confirmed,” announced a booming voice.</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Dawn whipped around and stared. “Who is that?”</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“Help mode activated.”</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“Greetings, and welcome to the Annex.” Dawn twisted back, homing in on the second voice, and jumped at the sight of a man who had not been there an instant before. “How can I be of assistance, Dawn?”</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“Who are you? Where did you come from?” she babbled, taking a few steps back. “How do you know my name?”</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“I am the Annex Guide. This is where I reside. Ergo, I came from nowhere because I am always here.” The strange man smiled and continued, “Your profile is registered in the Avatar Codex: Phoenix Dawn, Initiate of the Tenth Rank, Heir to the Phoenix House and Legacy, and Chosen of the Goddess.”</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Dawn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Dusk’s trail. Studying the guide she ventured to ask, “You’re here to answer questions?”</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“That is correct. What do you wish to know?”</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“I am looking for someone. His name is Dusk. Dragon House. Can you tell me where he went?”</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“Dusk has transferred from the Annex to the Threshold.”</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“How do I follow him?”</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“Threshold access is at the far end of the Annex.”</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“Thank you,” Dawn bowed and ran to the end of the chamber. The chamber opened onto a balcony that seemed to hang out into an abyss. She swallowed and looked around. The only thing on the balcony besides herself was a large device unlike any coat of arms she had ever seen. On a hunch, she concluded that it was some kind of artifact, like the portal. Frowning, she looked back at the guide. “How does this thing work?”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“With your interface online, use your sprite to access the node. Select ‘Exit’ from the menu and confirm execution.”</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“Enter face on line? Sprite?” she repeated, puzzled by the unusual terms.</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“Interface online. Sprite activated,” the thunderous voice announced.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“Goddess,” Dawn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“You have selected me with your sprite,” the guide responded laconically. He seemed impervious to the flames. Dawn considered this and then shifted her attention to one of the portraits. Dutifully, the phoenix darted over and perched on the top of the frame, setting it alight.”</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“Strength,” the booming voice announced. “This attribute determines the physical power you possess.”</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“It’s true. The gods are crazy,” Dawn shook her head and forced herself to focus on the task at hand. This place, whatever it was, operated by strange rules. If she stood around gaping every time she tripped over one, she would never find Dusk.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“Confirmed,” the voice boomed. Numbers started flashing in the corner of her vision, counting down from ten. She was about to ask what that meant when the count reached zero and the world turned inside out.</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an irregular sphere with land and oceans conforming to the few maps she had seen depicting the whole of Aeirn, wreathed in a tattered cloak of clouds.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Spotting a group of individuals loitering at the intersection, she steeled her nerve and asked if they had seen Dusk,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Dusk. It was not hard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to fornicate.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was a thousand variations of raw, unadulterated carnage and death.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She was relieved that the object of her search forced her to tune out the importunances of both. She continued on, clambering up and down any obstacle which offered a place to perch and scan the top of the crowd.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Dusk and his friends were nowhere in sight. She found herself in a huge plaza where people milled about in groups preoccupied with their own business. When she approached one group to ask if anyone had seen Dusk pass by, most of them just shrugged.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“You’re wasting you time describing this guy,” a stranger said from beside her. “Appearances mean nothing here. You should know that. You’re the Phoenix. What’s with the noob attitude?”</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“Noob attitude?” Dawn bit her lip. A voice in her head cut in. </w:t>
      </w:r>
      <w:r w:rsidRPr="00D5372F">
        <w:rPr>
          <w:rFonts w:ascii="Montserrat" w:hAnsi="Montserrat"/>
          <w:i/>
          <w:iCs/>
          <w:sz w:val="24"/>
        </w:rPr>
        <w:t xml:space="preserve">Noob. Abbreviated slang: Noobie, newbie. New person, novice.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Dawn waited for the voice in her head to explain the terms, and then thought hard. The messenger had asked for… “The Dragon.”</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“Whatever. Can you help me?”</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“I’ll see what I can do. The Dragon covers his tracks real well. In the mean time, go over there and do something to help yourself. Go to Information, Tutorial, and try to catch up on things. Your head’s way messed up.” He directed her to kiosk where ghostly voices and text emerged in response to inquiries. Like the guide, they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When it was over, she suddenly understood exactly what Dusk had meant when he called demons harmless in their natural place, and how he had had information he could not explain about the powers outside of their world.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 xml:space="preserve">Once they cleared the Annex, Dusk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Dawn,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The Threshold had evolved as the master construct incorporating all these exposed systems. Basically, the network became </w:t>
      </w:r>
      <w:r w:rsidRPr="00D5372F">
        <w:rPr>
          <w:rFonts w:ascii="Montserrat" w:hAnsi="Montserrat"/>
          <w:i/>
          <w:iCs/>
          <w:sz w:val="24"/>
        </w:rPr>
        <w:t>the</w:t>
      </w:r>
      <w:r w:rsidRPr="00D5372F">
        <w:rPr>
          <w:rFonts w:ascii="Montserrat" w:hAnsi="Montserrat"/>
          <w:sz w:val="24"/>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Dawn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“Asp. You bastard. What’s with all the cloak and dagger?”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“Dragon. So, this is the character you’re playing now? Kind of young.”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“You’re one to talk. Your message said this was urgent, so if you don’t mind, we can trade insults later.”</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 xml:space="preserve">“No problem.” Asp dismissed the messenger with a glance, and led the way through a door. Dusk told his escort to wait and followed. As the door closed behind Dusk, Asp gestured for him to take a seat. “Here’s the skinny. </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“As you know, I am a member of the Assassins Guild.” Dusk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“Shit. How do you know this?”</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“Guess which group took the job?”</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“The Assassins?”</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“What is it?”</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“That’s the larval form of the worm they released in the game.”</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“I agree, that is not good for the game, but it is not beyond the capabilities of an AI. All they need is access to information and resources and they can do some really impressive stuff. The game itself is more the creation of my AI than me.” Dusk shook his head. “So, I assume the capsule for the actual worm was delivered, and probably destroyed in the process of being incorporated in a demon.”</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Dusk stood up to shake the boy’s hand, “What do I  owe you?”</w:t>
      </w:r>
    </w:p>
    <w:p w:rsidR="00F83EAD" w:rsidRPr="00D5372F" w:rsidRDefault="00F83EAD">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5372F">
        <w:rPr>
          <w:rFonts w:ascii="Montserrat" w:hAnsi="Montserrat"/>
          <w:sz w:val="24"/>
        </w:rPr>
        <w:tab/>
        <w:t>“Keep the game running and you won’t owe me anything.”</w:t>
      </w:r>
    </w:p>
    <w:p w:rsidR="00F83EAD" w:rsidRPr="00D5372F" w:rsidRDefault="00F83EAD">
      <w:pPr>
        <w:spacing w:line="360" w:lineRule="auto"/>
        <w:rPr>
          <w:rFonts w:ascii="Montserrat" w:hAnsi="Montserrat"/>
          <w:sz w:val="24"/>
        </w:rPr>
      </w:pPr>
      <w:r w:rsidRPr="00D5372F">
        <w:rPr>
          <w:rFonts w:ascii="Montserrat" w:hAnsi="Montserrat"/>
          <w:sz w:val="24"/>
        </w:rPr>
        <w:tab/>
        <w:t>“You’re an evil, scheming bastard, Asp,” Dusk grinned. “But a very good man. I’ll do my best.”</w:t>
      </w:r>
    </w:p>
    <w:p w:rsidR="00F83EAD" w:rsidRPr="00D5372F" w:rsidRDefault="00F83EAD">
      <w:pPr>
        <w:rPr>
          <w:rFonts w:ascii="Montserrat" w:hAnsi="Montserrat"/>
          <w:sz w:val="24"/>
        </w:rPr>
      </w:pPr>
    </w:p>
    <w:sectPr w:rsidR="00F83EAD" w:rsidRPr="00D5372F">
      <w:footerReference w:type="default" r:id="rId7"/>
      <w:pgSz w:w="12240" w:h="15840"/>
      <w:pgMar w:top="1440" w:right="1800" w:bottom="1440" w:left="1800" w:header="720" w:footer="720" w:gutter="0"/>
      <w:pgNumType w:start="19"/>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EAD" w:rsidRDefault="00F83EAD">
      <w:r>
        <w:separator/>
      </w:r>
    </w:p>
  </w:endnote>
  <w:endnote w:type="continuationSeparator" w:id="0">
    <w:p w:rsidR="00F83EAD" w:rsidRDefault="00F83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3EAD" w:rsidRDefault="00F83EAD">
    <w:pPr>
      <w:pStyle w:val="Foote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21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EAD" w:rsidRDefault="00F83EAD">
      <w:r>
        <w:separator/>
      </w:r>
    </w:p>
  </w:footnote>
  <w:footnote w:type="continuationSeparator" w:id="0">
    <w:p w:rsidR="00F83EAD" w:rsidRDefault="00F83E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10769990">
    <w:abstractNumId w:val="0"/>
  </w:num>
  <w:num w:numId="2" w16cid:durableId="1435704602">
    <w:abstractNumId w:val="0"/>
  </w:num>
  <w:num w:numId="3" w16cid:durableId="534537026">
    <w:abstractNumId w:val="0"/>
  </w:num>
  <w:num w:numId="4" w16cid:durableId="760636986">
    <w:abstractNumId w:val="0"/>
  </w:num>
  <w:num w:numId="5" w16cid:durableId="55203965">
    <w:abstractNumId w:val="0"/>
  </w:num>
  <w:num w:numId="6" w16cid:durableId="1894459829">
    <w:abstractNumId w:val="0"/>
  </w:num>
  <w:num w:numId="7" w16cid:durableId="1132404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0D28"/>
    <w:rsid w:val="00330574"/>
    <w:rsid w:val="006B0D28"/>
    <w:rsid w:val="00D5372F"/>
    <w:rsid w:val="00F83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0356C83-A750-49FD-8C43-A8EDBC353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72F"/>
    <w:pPr>
      <w:spacing w:after="240" w:line="276" w:lineRule="auto"/>
    </w:pPr>
    <w:rPr>
      <w:rFonts w:cstheme="minorHAnsi"/>
      <w:sz w:val="28"/>
      <w:szCs w:val="28"/>
    </w:rPr>
  </w:style>
  <w:style w:type="paragraph" w:styleId="Heading1">
    <w:name w:val="heading 1"/>
    <w:basedOn w:val="NoSpacing"/>
    <w:next w:val="Normal"/>
    <w:link w:val="Heading1Char"/>
    <w:qFormat/>
    <w:rsid w:val="00D5372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5372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5372F"/>
    <w:pPr>
      <w:outlineLvl w:val="2"/>
    </w:pPr>
    <w:rPr>
      <w:sz w:val="40"/>
    </w:rPr>
  </w:style>
  <w:style w:type="paragraph" w:styleId="Heading4">
    <w:name w:val="heading 4"/>
    <w:basedOn w:val="Heading3"/>
    <w:next w:val="Normal"/>
    <w:link w:val="Heading4Char"/>
    <w:qFormat/>
    <w:rsid w:val="00D5372F"/>
    <w:pPr>
      <w:numPr>
        <w:ilvl w:val="3"/>
      </w:numPr>
      <w:outlineLvl w:val="3"/>
    </w:pPr>
    <w:rPr>
      <w:sz w:val="32"/>
    </w:rPr>
  </w:style>
  <w:style w:type="paragraph" w:styleId="Heading5">
    <w:name w:val="heading 5"/>
    <w:basedOn w:val="Heading4"/>
    <w:next w:val="Normal"/>
    <w:link w:val="Heading5Char"/>
    <w:qFormat/>
    <w:rsid w:val="00D5372F"/>
    <w:pPr>
      <w:numPr>
        <w:ilvl w:val="4"/>
      </w:numPr>
      <w:outlineLvl w:val="4"/>
    </w:pPr>
    <w:rPr>
      <w:sz w:val="28"/>
    </w:rPr>
  </w:style>
  <w:style w:type="paragraph" w:styleId="Heading6">
    <w:name w:val="heading 6"/>
    <w:basedOn w:val="Heading5"/>
    <w:next w:val="Normal"/>
    <w:link w:val="Heading6Char"/>
    <w:qFormat/>
    <w:rsid w:val="00D5372F"/>
    <w:pPr>
      <w:numPr>
        <w:ilvl w:val="5"/>
      </w:numPr>
      <w:outlineLvl w:val="5"/>
    </w:pPr>
    <w:rPr>
      <w:bCs/>
      <w:sz w:val="24"/>
      <w:szCs w:val="24"/>
      <w:u w:val="single"/>
    </w:rPr>
  </w:style>
  <w:style w:type="paragraph" w:styleId="Heading7">
    <w:name w:val="heading 7"/>
    <w:basedOn w:val="Heading6"/>
    <w:next w:val="Normal"/>
    <w:link w:val="Heading7Char"/>
    <w:qFormat/>
    <w:rsid w:val="00D5372F"/>
    <w:pPr>
      <w:keepNext w:val="0"/>
      <w:numPr>
        <w:ilvl w:val="0"/>
        <w:numId w:val="0"/>
      </w:numPr>
      <w:outlineLvl w:val="6"/>
    </w:pPr>
    <w:rPr>
      <w:b w:val="0"/>
      <w:kern w:val="0"/>
    </w:rPr>
  </w:style>
  <w:style w:type="paragraph" w:styleId="Heading8">
    <w:name w:val="heading 8"/>
    <w:basedOn w:val="Heading6"/>
    <w:next w:val="Normal"/>
    <w:link w:val="Heading8Char"/>
    <w:qFormat/>
    <w:rsid w:val="00D5372F"/>
    <w:pPr>
      <w:outlineLvl w:val="7"/>
    </w:pPr>
    <w:rPr>
      <w:i/>
      <w:iCs/>
      <w:u w:val="none"/>
    </w:rPr>
  </w:style>
  <w:style w:type="paragraph" w:styleId="Heading9">
    <w:name w:val="heading 9"/>
    <w:basedOn w:val="Heading8"/>
    <w:next w:val="Normal"/>
    <w:link w:val="Heading9Char"/>
    <w:qFormat/>
    <w:rsid w:val="00D5372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autoSpaceDN w:val="0"/>
      <w:adjustRightInd w:val="0"/>
      <w:ind w:left="720" w:hanging="720"/>
      <w:textAlignment w:val="baseline"/>
    </w:pPr>
    <w:rPr>
      <w:sz w:val="14"/>
    </w:r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customStyle="1" w:styleId="0DraftNormal6">
    <w:name w:val="0 Draft Normal 6"/>
    <w:basedOn w:val="Normal"/>
    <w:pPr>
      <w:tabs>
        <w:tab w:val="left" w:pos="360"/>
        <w:tab w:val="left" w:pos="720"/>
        <w:tab w:val="left" w:pos="1440"/>
        <w:tab w:val="left" w:pos="2160"/>
        <w:tab w:val="left" w:pos="2880"/>
        <w:tab w:val="left" w:pos="3600"/>
        <w:tab w:val="left" w:pos="4320"/>
        <w:tab w:val="left" w:pos="5040"/>
        <w:tab w:val="right" w:pos="6480"/>
        <w:tab w:val="right" w:pos="6840"/>
      </w:tabs>
    </w:pPr>
    <w:rPr>
      <w:sz w:val="12"/>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Subheading1">
    <w:name w:val="Subheading 1"/>
    <w:basedOn w:val="Heading1"/>
    <w:next w:val="Normal"/>
    <w:link w:val="Subheading1Char"/>
    <w:qFormat/>
    <w:rsid w:val="00D5372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5372F"/>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D5372F"/>
  </w:style>
  <w:style w:type="character" w:customStyle="1" w:styleId="Subheading2Char">
    <w:name w:val="Subheading 2 Char"/>
    <w:link w:val="Subheading2"/>
    <w:rsid w:val="00D5372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5372F"/>
    <w:rPr>
      <w:sz w:val="40"/>
      <w:szCs w:val="40"/>
    </w:rPr>
  </w:style>
  <w:style w:type="character" w:customStyle="1" w:styleId="Subheading3Char">
    <w:name w:val="Subheading 3 Char"/>
    <w:link w:val="Subheading3"/>
    <w:rsid w:val="00D5372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5372F"/>
    <w:pPr>
      <w:spacing w:before="240" w:line="240" w:lineRule="auto"/>
    </w:pPr>
    <w:rPr>
      <w:vertAlign w:val="subscript"/>
    </w:rPr>
  </w:style>
  <w:style w:type="character" w:customStyle="1" w:styleId="SuptitleChar">
    <w:name w:val="Suptitle Char"/>
    <w:link w:val="Suptitle"/>
    <w:rsid w:val="00D5372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5372F"/>
    <w:rPr>
      <w:b w:val="0"/>
      <w:bCs w:val="0"/>
      <w:color w:val="7F7F7F"/>
      <w:vertAlign w:val="superscript"/>
    </w:rPr>
  </w:style>
  <w:style w:type="character" w:customStyle="1" w:styleId="SubtitleChar">
    <w:name w:val="Subtitle Char"/>
    <w:link w:val="Subtitle"/>
    <w:uiPriority w:val="11"/>
    <w:rsid w:val="00D5372F"/>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D5372F"/>
    <w:rPr>
      <w:rFonts w:eastAsia="Times New Roman" w:cstheme="minorHAnsi"/>
      <w:b/>
      <w:kern w:val="28"/>
      <w:sz w:val="56"/>
      <w:szCs w:val="28"/>
    </w:rPr>
  </w:style>
  <w:style w:type="paragraph" w:styleId="NoSpacing">
    <w:name w:val="No Spacing"/>
    <w:basedOn w:val="Normal"/>
    <w:uiPriority w:val="1"/>
    <w:qFormat/>
    <w:rsid w:val="00D5372F"/>
    <w:pPr>
      <w:spacing w:after="0"/>
    </w:pPr>
  </w:style>
  <w:style w:type="character" w:customStyle="1" w:styleId="Heading2Char">
    <w:name w:val="Heading 2 Char"/>
    <w:link w:val="Heading2"/>
    <w:rsid w:val="00D5372F"/>
    <w:rPr>
      <w:rFonts w:ascii="Montserrat" w:eastAsia="Times New Roman" w:hAnsi="Montserrat" w:cstheme="minorHAnsi"/>
      <w:b/>
      <w:kern w:val="28"/>
      <w:sz w:val="48"/>
      <w:szCs w:val="48"/>
    </w:rPr>
  </w:style>
  <w:style w:type="character" w:customStyle="1" w:styleId="Heading3Char">
    <w:name w:val="Heading 3 Char"/>
    <w:link w:val="Heading3"/>
    <w:rsid w:val="00D5372F"/>
    <w:rPr>
      <w:rFonts w:ascii="Montserrat" w:eastAsia="Times New Roman" w:hAnsi="Montserrat" w:cstheme="minorHAnsi"/>
      <w:b/>
      <w:kern w:val="28"/>
      <w:sz w:val="40"/>
      <w:szCs w:val="48"/>
    </w:rPr>
  </w:style>
  <w:style w:type="character" w:customStyle="1" w:styleId="Heading4Char">
    <w:name w:val="Heading 4 Char"/>
    <w:link w:val="Heading4"/>
    <w:rsid w:val="00D5372F"/>
    <w:rPr>
      <w:rFonts w:ascii="Montserrat" w:eastAsia="Times New Roman" w:hAnsi="Montserrat" w:cstheme="minorHAnsi"/>
      <w:b/>
      <w:kern w:val="28"/>
      <w:sz w:val="32"/>
      <w:szCs w:val="48"/>
    </w:rPr>
  </w:style>
  <w:style w:type="character" w:customStyle="1" w:styleId="Heading5Char">
    <w:name w:val="Heading 5 Char"/>
    <w:link w:val="Heading5"/>
    <w:rsid w:val="00D5372F"/>
    <w:rPr>
      <w:rFonts w:ascii="Montserrat" w:eastAsia="Times New Roman" w:hAnsi="Montserrat" w:cstheme="minorHAnsi"/>
      <w:b/>
      <w:kern w:val="28"/>
      <w:sz w:val="28"/>
      <w:szCs w:val="48"/>
    </w:rPr>
  </w:style>
  <w:style w:type="character" w:customStyle="1" w:styleId="Heading6Char">
    <w:name w:val="Heading 6 Char"/>
    <w:link w:val="Heading6"/>
    <w:rsid w:val="00D5372F"/>
    <w:rPr>
      <w:rFonts w:ascii="Montserrat" w:eastAsia="Times New Roman" w:hAnsi="Montserrat" w:cstheme="minorHAnsi"/>
      <w:b/>
      <w:bCs/>
      <w:kern w:val="28"/>
      <w:sz w:val="24"/>
      <w:szCs w:val="24"/>
      <w:u w:val="single"/>
    </w:rPr>
  </w:style>
  <w:style w:type="character" w:customStyle="1" w:styleId="Heading7Char">
    <w:name w:val="Heading 7 Char"/>
    <w:link w:val="Heading7"/>
    <w:rsid w:val="00D5372F"/>
    <w:rPr>
      <w:rFonts w:ascii="Montserrat" w:eastAsia="Times New Roman" w:hAnsi="Montserrat" w:cstheme="minorHAnsi"/>
      <w:bCs/>
      <w:sz w:val="24"/>
      <w:szCs w:val="24"/>
      <w:u w:val="single"/>
    </w:rPr>
  </w:style>
  <w:style w:type="character" w:customStyle="1" w:styleId="Heading8Char">
    <w:name w:val="Heading 8 Char"/>
    <w:link w:val="Heading8"/>
    <w:rsid w:val="00D5372F"/>
    <w:rPr>
      <w:rFonts w:ascii="Montserrat" w:eastAsia="Times New Roman" w:hAnsi="Montserrat" w:cstheme="minorHAnsi"/>
      <w:b/>
      <w:bCs/>
      <w:i/>
      <w:iCs/>
      <w:kern w:val="28"/>
      <w:sz w:val="24"/>
      <w:szCs w:val="24"/>
    </w:rPr>
  </w:style>
  <w:style w:type="character" w:customStyle="1" w:styleId="Heading9Char">
    <w:name w:val="Heading 9 Char"/>
    <w:link w:val="Heading9"/>
    <w:rsid w:val="00D5372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5372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5372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5372F"/>
    <w:rPr>
      <w:rFonts w:ascii="Montserrat" w:eastAsia="Times New Roman" w:hAnsi="Montserrat" w:cs="Times New Roman"/>
      <w:b/>
      <w:bCs/>
      <w:spacing w:val="-10"/>
      <w:kern w:val="28"/>
      <w:sz w:val="72"/>
      <w:szCs w:val="72"/>
    </w:rPr>
  </w:style>
  <w:style w:type="character" w:styleId="Strong">
    <w:name w:val="Strong"/>
    <w:uiPriority w:val="22"/>
    <w:qFormat/>
    <w:rsid w:val="00D5372F"/>
    <w:rPr>
      <w:b/>
      <w:bCs/>
    </w:rPr>
  </w:style>
  <w:style w:type="character" w:styleId="Emphasis">
    <w:name w:val="Emphasis"/>
    <w:uiPriority w:val="20"/>
    <w:qFormat/>
    <w:rsid w:val="00D5372F"/>
    <w:rPr>
      <w:rFonts w:asciiTheme="minorHAnsi" w:hAnsiTheme="minorHAnsi" w:cstheme="minorHAnsi"/>
      <w:i/>
      <w:iCs/>
      <w:sz w:val="28"/>
      <w:szCs w:val="28"/>
    </w:rPr>
  </w:style>
  <w:style w:type="paragraph" w:styleId="ListParagraph">
    <w:name w:val="List Paragraph"/>
    <w:basedOn w:val="Normal"/>
    <w:uiPriority w:val="34"/>
    <w:qFormat/>
    <w:rsid w:val="00D5372F"/>
    <w:pPr>
      <w:ind w:left="720"/>
      <w:contextualSpacing/>
    </w:pPr>
    <w:rPr>
      <w:rFonts w:eastAsia="Times New Roman"/>
    </w:rPr>
  </w:style>
  <w:style w:type="paragraph" w:styleId="Quote">
    <w:name w:val="Quote"/>
    <w:basedOn w:val="Normal"/>
    <w:next w:val="Normal"/>
    <w:link w:val="QuoteChar"/>
    <w:uiPriority w:val="29"/>
    <w:qFormat/>
    <w:rsid w:val="00D5372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5372F"/>
    <w:rPr>
      <w:rFonts w:cstheme="minorHAnsi"/>
      <w:sz w:val="28"/>
      <w:szCs w:val="28"/>
    </w:rPr>
  </w:style>
  <w:style w:type="paragraph" w:styleId="IntenseQuote">
    <w:name w:val="Intense Quote"/>
    <w:basedOn w:val="Quote"/>
    <w:next w:val="Normal"/>
    <w:link w:val="IntenseQuoteChar"/>
    <w:uiPriority w:val="30"/>
    <w:qFormat/>
    <w:rsid w:val="00D5372F"/>
    <w:pPr>
      <w:pBdr>
        <w:left w:val="single" w:sz="18" w:space="7" w:color="auto"/>
      </w:pBdr>
    </w:pPr>
    <w:rPr>
      <w:b/>
      <w:bCs/>
    </w:rPr>
  </w:style>
  <w:style w:type="character" w:customStyle="1" w:styleId="IntenseQuoteChar">
    <w:name w:val="Intense Quote Char"/>
    <w:link w:val="IntenseQuote"/>
    <w:uiPriority w:val="30"/>
    <w:rsid w:val="00D5372F"/>
    <w:rPr>
      <w:rFonts w:cstheme="minorHAnsi"/>
      <w:b/>
      <w:bCs/>
      <w:sz w:val="28"/>
      <w:szCs w:val="28"/>
    </w:rPr>
  </w:style>
  <w:style w:type="character" w:styleId="SubtleEmphasis">
    <w:name w:val="Subtle Emphasis"/>
    <w:uiPriority w:val="19"/>
    <w:qFormat/>
    <w:rsid w:val="00D5372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5372F"/>
    <w:rPr>
      <w:rFonts w:asciiTheme="minorHAnsi" w:hAnsiTheme="minorHAnsi" w:cstheme="minorHAnsi"/>
      <w:b/>
      <w:bCs/>
      <w:i/>
      <w:iCs/>
      <w:sz w:val="28"/>
      <w:szCs w:val="28"/>
    </w:rPr>
  </w:style>
  <w:style w:type="character" w:styleId="SubtleReference">
    <w:name w:val="Subtle Reference"/>
    <w:uiPriority w:val="31"/>
    <w:qFormat/>
    <w:rsid w:val="00D5372F"/>
    <w:rPr>
      <w:caps/>
      <w:color w:val="7F7F7F" w:themeColor="text1" w:themeTint="80"/>
      <w:sz w:val="22"/>
      <w:szCs w:val="22"/>
    </w:rPr>
  </w:style>
  <w:style w:type="character" w:styleId="IntenseReference">
    <w:name w:val="Intense Reference"/>
    <w:uiPriority w:val="32"/>
    <w:qFormat/>
    <w:rsid w:val="00D5372F"/>
    <w:rPr>
      <w:b/>
      <w:bCs/>
      <w:caps/>
      <w:color w:val="7F7F7F" w:themeColor="text1" w:themeTint="80"/>
      <w:sz w:val="22"/>
      <w:szCs w:val="22"/>
    </w:rPr>
  </w:style>
  <w:style w:type="character" w:styleId="BookTitle">
    <w:name w:val="Book Title"/>
    <w:uiPriority w:val="33"/>
    <w:qFormat/>
    <w:rsid w:val="00D5372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Mai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Main.dot</Template>
  <TotalTime>0</TotalTime>
  <Pages>1</Pages>
  <Words>6171</Words>
  <Characters>28819</Characters>
  <Application>Microsoft Office Word</Application>
  <DocSecurity>0</DocSecurity>
  <Lines>654</Lines>
  <Paragraphs>69</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34921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2025-11-12T05:01:00Z</dcterms:created>
  <dcterms:modified xsi:type="dcterms:W3CDTF">2025-11-12T07:20:00Z</dcterms:modified>
</cp:coreProperties>
</file>