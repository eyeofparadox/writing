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Current Project Development </w:t>
      </w: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Root</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Dragon : Phoenix</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Points Covered</w:t>
      </w: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w:t>
      </w:r>
      <w:r w:rsidRPr="008E4A35">
        <w:rPr>
          <w:rFonts w:ascii="Montserrat" w:hAnsi="Montserrat"/>
          <w:sz w:val="24"/>
        </w:rPr>
        <w:tab/>
        <w:t>A Dragon Phoenix</w:t>
      </w: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w:t>
      </w:r>
      <w:r w:rsidRPr="008E4A35">
        <w:rPr>
          <w:rFonts w:ascii="Montserrat" w:hAnsi="Montserrat"/>
          <w:sz w:val="24"/>
        </w:rPr>
        <w:tab/>
        <w:t>The Conception of Dusk and Dawn</w:t>
      </w: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w:t>
      </w:r>
      <w:r w:rsidRPr="008E4A35">
        <w:rPr>
          <w:rFonts w:ascii="Montserrat" w:hAnsi="Montserrat"/>
          <w:sz w:val="24"/>
        </w:rPr>
        <w:tab/>
        <w:t>The Dragon and Phoenix Legacies and Houses</w:t>
      </w: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w:t>
      </w:r>
      <w:r w:rsidRPr="008E4A35">
        <w:rPr>
          <w:rFonts w:ascii="Montserrat" w:hAnsi="Montserrat"/>
          <w:sz w:val="24"/>
        </w:rPr>
        <w:tab/>
        <w:t>The Third Age of Magic, The Age of Empires, The Scourge, The Purge</w:t>
      </w: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w:t>
      </w:r>
      <w:r w:rsidRPr="008E4A35">
        <w:rPr>
          <w:rFonts w:ascii="Montserrat" w:hAnsi="Montserrat"/>
          <w:sz w:val="24"/>
        </w:rPr>
        <w:tab/>
        <w:t>The Creation and Evolution of Reality—Gods, Demons, Angels and Men</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Part One :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color w:val="333333"/>
          <w:sz w:val="24"/>
        </w:rPr>
      </w:pPr>
      <w:r w:rsidRPr="008E4A35">
        <w:rPr>
          <w:rFonts w:ascii="Montserrat" w:hAnsi="Montserrat"/>
          <w:color w:val="333333"/>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5870DF" w:rsidRPr="008E4A35" w:rsidRDefault="005870DF">
      <w:pPr>
        <w:rPr>
          <w:rFonts w:ascii="Montserrat" w:hAnsi="Montserrat"/>
          <w:color w:val="333333"/>
          <w:sz w:val="24"/>
        </w:rPr>
      </w:pPr>
    </w:p>
    <w:p w:rsidR="005870DF" w:rsidRPr="008E4A35" w:rsidRDefault="005870DF">
      <w:pPr>
        <w:tabs>
          <w:tab w:val="left" w:pos="180"/>
          <w:tab w:val="left" w:pos="360"/>
          <w:tab w:val="left" w:pos="540"/>
        </w:tabs>
        <w:rPr>
          <w:rFonts w:ascii="Montserrat" w:hAnsi="Montserrat"/>
          <w:color w:val="333333"/>
          <w:sz w:val="24"/>
        </w:rPr>
      </w:pPr>
      <w:r w:rsidRPr="008E4A35">
        <w:rPr>
          <w:rFonts w:ascii="Montserrat" w:hAnsi="Montserrat"/>
          <w:color w:val="333333"/>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5870DF" w:rsidRPr="008E4A35" w:rsidRDefault="005870DF">
      <w:pPr>
        <w:tabs>
          <w:tab w:val="left" w:pos="180"/>
          <w:tab w:val="left" w:pos="360"/>
          <w:tab w:val="left" w:pos="540"/>
        </w:tabs>
        <w:rPr>
          <w:rFonts w:ascii="Montserrat" w:hAnsi="Montserrat"/>
          <w:color w:val="333333"/>
          <w:sz w:val="24"/>
        </w:rPr>
      </w:pPr>
    </w:p>
    <w:p w:rsidR="005870DF" w:rsidRPr="008E4A35" w:rsidRDefault="005870DF">
      <w:pPr>
        <w:tabs>
          <w:tab w:val="left" w:pos="180"/>
          <w:tab w:val="left" w:pos="360"/>
          <w:tab w:val="left" w:pos="540"/>
        </w:tabs>
        <w:rPr>
          <w:rFonts w:ascii="Montserrat" w:hAnsi="Montserrat"/>
          <w:color w:val="333333"/>
          <w:sz w:val="24"/>
        </w:rPr>
      </w:pPr>
      <w:r w:rsidRPr="008E4A35">
        <w:rPr>
          <w:rFonts w:ascii="Montserrat" w:hAnsi="Montserrat"/>
          <w:color w:val="333333"/>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5870DF" w:rsidRPr="008E4A35" w:rsidRDefault="005870DF">
      <w:pPr>
        <w:tabs>
          <w:tab w:val="left" w:pos="180"/>
          <w:tab w:val="left" w:pos="360"/>
          <w:tab w:val="left" w:pos="540"/>
        </w:tabs>
        <w:rPr>
          <w:rFonts w:ascii="Montserrat" w:hAnsi="Montserrat"/>
          <w:color w:val="333333"/>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color w:val="333333"/>
          <w:sz w:val="24"/>
        </w:rPr>
      </w:pPr>
      <w:r w:rsidRPr="008E4A35">
        <w:rPr>
          <w:rFonts w:ascii="Montserrat" w:hAnsi="Montserrat"/>
          <w:color w:val="333333"/>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5870DF" w:rsidRPr="008E4A35" w:rsidRDefault="005870DF">
      <w:pPr>
        <w:tabs>
          <w:tab w:val="left" w:pos="180"/>
          <w:tab w:val="left" w:pos="360"/>
          <w:tab w:val="left" w:pos="540"/>
        </w:tabs>
        <w:rPr>
          <w:rFonts w:ascii="Montserrat" w:hAnsi="Montserrat"/>
          <w:color w:val="333333"/>
          <w:sz w:val="24"/>
        </w:rPr>
      </w:pPr>
    </w:p>
    <w:p w:rsidR="005870DF" w:rsidRPr="008E4A35" w:rsidRDefault="005870DF">
      <w:pPr>
        <w:tabs>
          <w:tab w:val="left" w:pos="180"/>
          <w:tab w:val="left" w:pos="360"/>
          <w:tab w:val="left" w:pos="540"/>
        </w:tabs>
        <w:rPr>
          <w:rFonts w:ascii="Montserrat" w:hAnsi="Montserrat"/>
          <w:color w:val="333333"/>
          <w:sz w:val="24"/>
        </w:rPr>
      </w:pPr>
      <w:r w:rsidRPr="008E4A35">
        <w:rPr>
          <w:rFonts w:ascii="Montserrat" w:hAnsi="Montserrat"/>
          <w:color w:val="333333"/>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5870DF" w:rsidRPr="008E4A35" w:rsidRDefault="005870DF">
      <w:pPr>
        <w:tabs>
          <w:tab w:val="left" w:pos="180"/>
          <w:tab w:val="left" w:pos="360"/>
          <w:tab w:val="left" w:pos="540"/>
        </w:tabs>
        <w:rPr>
          <w:rFonts w:ascii="Montserrat" w:hAnsi="Montserrat"/>
          <w:color w:val="333333"/>
          <w:sz w:val="24"/>
        </w:rPr>
      </w:pPr>
    </w:p>
    <w:p w:rsidR="005870DF" w:rsidRPr="008E4A35" w:rsidRDefault="005870DF">
      <w:pPr>
        <w:rPr>
          <w:rFonts w:ascii="Montserrat" w:hAnsi="Montserrat"/>
          <w:color w:val="333333"/>
          <w:sz w:val="24"/>
        </w:rPr>
      </w:pPr>
      <w:r w:rsidRPr="008E4A35">
        <w:rPr>
          <w:rFonts w:ascii="Montserrat" w:hAnsi="Montserrat"/>
          <w:color w:val="333333"/>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5870DF" w:rsidRPr="008E4A35" w:rsidRDefault="005870DF">
      <w:pPr>
        <w:tabs>
          <w:tab w:val="left" w:pos="180"/>
          <w:tab w:val="left" w:pos="360"/>
          <w:tab w:val="left" w:pos="540"/>
        </w:tabs>
        <w:rPr>
          <w:rFonts w:ascii="Montserrat" w:hAnsi="Montserrat"/>
          <w:color w:val="333333"/>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Part Two :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Cinder and Raven set out overland from the port to reach the Imperial Seat. </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color w:val="333333"/>
          <w:sz w:val="24"/>
        </w:rPr>
      </w:pPr>
      <w:r w:rsidRPr="008E4A35">
        <w:rPr>
          <w:rFonts w:ascii="Montserrat" w:hAnsi="Montserrat"/>
          <w:color w:val="333333"/>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5870DF" w:rsidRPr="008E4A35" w:rsidRDefault="005870DF">
      <w:pPr>
        <w:tabs>
          <w:tab w:val="left" w:pos="180"/>
          <w:tab w:val="left" w:pos="360"/>
          <w:tab w:val="left" w:pos="540"/>
        </w:tabs>
        <w:rPr>
          <w:rFonts w:ascii="Montserrat" w:hAnsi="Montserrat"/>
          <w:color w:val="333333"/>
          <w:sz w:val="24"/>
        </w:rPr>
      </w:pPr>
    </w:p>
    <w:p w:rsidR="005870DF" w:rsidRPr="008E4A35" w:rsidRDefault="005870DF">
      <w:pPr>
        <w:tabs>
          <w:tab w:val="left" w:pos="180"/>
          <w:tab w:val="left" w:pos="360"/>
          <w:tab w:val="left" w:pos="540"/>
        </w:tabs>
        <w:rPr>
          <w:rFonts w:ascii="Montserrat" w:hAnsi="Montserrat"/>
          <w:color w:val="333333"/>
          <w:sz w:val="24"/>
        </w:rPr>
      </w:pPr>
      <w:r w:rsidRPr="008E4A35">
        <w:rPr>
          <w:rFonts w:ascii="Montserrat" w:hAnsi="Montserrat"/>
          <w:color w:val="333333"/>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5870DF" w:rsidRPr="008E4A35" w:rsidRDefault="005870DF">
      <w:pPr>
        <w:tabs>
          <w:tab w:val="left" w:pos="180"/>
          <w:tab w:val="left" w:pos="360"/>
          <w:tab w:val="left" w:pos="540"/>
        </w:tabs>
        <w:rPr>
          <w:rFonts w:ascii="Montserrat" w:hAnsi="Montserrat"/>
          <w:color w:val="333333"/>
          <w:sz w:val="24"/>
        </w:rPr>
      </w:pPr>
    </w:p>
    <w:p w:rsidR="005870DF" w:rsidRPr="008E4A35" w:rsidRDefault="005870DF">
      <w:pPr>
        <w:tabs>
          <w:tab w:val="left" w:pos="180"/>
          <w:tab w:val="left" w:pos="360"/>
          <w:tab w:val="left" w:pos="540"/>
        </w:tabs>
        <w:rPr>
          <w:rFonts w:ascii="Montserrat" w:hAnsi="Montserrat"/>
          <w:color w:val="333333"/>
          <w:sz w:val="24"/>
        </w:rPr>
      </w:pPr>
      <w:r w:rsidRPr="008E4A35">
        <w:rPr>
          <w:rFonts w:ascii="Montserrat" w:hAnsi="Montserrat"/>
          <w:color w:val="333333"/>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5870DF" w:rsidRPr="008E4A35" w:rsidRDefault="005870DF">
      <w:pPr>
        <w:tabs>
          <w:tab w:val="left" w:pos="180"/>
          <w:tab w:val="left" w:pos="360"/>
          <w:tab w:val="left" w:pos="540"/>
        </w:tabs>
        <w:rPr>
          <w:rFonts w:ascii="Montserrat" w:hAnsi="Montserrat"/>
          <w:color w:val="333333"/>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pStyle w:val="BodyText3"/>
        <w:tabs>
          <w:tab w:val="left" w:pos="180"/>
          <w:tab w:val="left" w:pos="360"/>
          <w:tab w:val="left" w:pos="540"/>
        </w:tabs>
        <w:rPr>
          <w:rFonts w:ascii="Montserrat" w:hAnsi="Montserrat"/>
          <w:sz w:val="24"/>
        </w:rPr>
      </w:pPr>
      <w:r w:rsidRPr="008E4A35">
        <w:rPr>
          <w:rFonts w:ascii="Montserrat" w:hAnsi="Montserrat"/>
          <w:sz w:val="24"/>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5870DF" w:rsidRPr="008E4A35" w:rsidRDefault="005870DF">
      <w:pPr>
        <w:pStyle w:val="BodyText3"/>
        <w:rPr>
          <w:rFonts w:ascii="Montserrat" w:hAnsi="Montserrat"/>
          <w:sz w:val="24"/>
        </w:rPr>
      </w:pP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8E4A35">
        <w:rPr>
          <w:rFonts w:ascii="Montserrat" w:hAnsi="Montserrat"/>
          <w:sz w:val="24"/>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Part Three :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8E4A35">
        <w:rPr>
          <w:rFonts w:ascii="Montserrat" w:hAnsi="Montserrat"/>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8E4A35">
        <w:rPr>
          <w:rFonts w:ascii="Montserrat" w:hAnsi="Montserrat"/>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8E4A35">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5870DF" w:rsidRPr="008E4A35" w:rsidRDefault="005870DF">
      <w:pPr>
        <w:pStyle w:val="BodyText3"/>
        <w:rPr>
          <w:rFonts w:ascii="Montserrat" w:hAnsi="Montserrat"/>
          <w:color w:val="333333"/>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8E4A35">
        <w:rPr>
          <w:rFonts w:ascii="Montserrat" w:hAnsi="Montserrat"/>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br w:type="page"/>
      </w: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Concept</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In light of resolving the premise of the series in development, the origin story stands out as the most appropriate pilot. From the beginning, the Dragon and the Phoenix have stood out as flip sides of the same coin. While there was a strong impulse to consider them soul mates, by nature and design one was a primal embodiment of the mind while the other was a primal embodiment of the soul. The objective and subjective aspects of an absolute. In simple terms, the Phoenix was the Dreamer while the Dragon was the Dream. The evolution of creation was the evolution of a psyche torn by the fundamental duality of the cusp. “In the awareness of nothing, awareness was everything. In the awareness of everything, awareness was nothing.” The Dreamer was inescapably caught up in the Dream, the native soul of creation. A naked soul, however, was perfectly isolated. It was the mind that possesses the capacity to bridge souls, to conceive of “other” but an indiscriminate mind instantly grasps “all” at once. Ironically, the mind possesses a blind spot. In confronting “everything” it had no effective way to confront itself. Having conceived of everything, it could not conceive of itself. Confronted with infinite souls, it aches to discover its own soul, not realizing that by encompassing them, it had exposed its own soul to everyone. It draws the minds of those souls to the light of its own soul, luring them into Dreaming in the Dream. The mind, while encompassing the Dream, remains focused at the thrust of the initial quest, the selfless embodiment of a question divided from its own answer by an evolving tapestry of statements, conceptions of the soul sympathetically striving to present the answer the mind demands. Others could not help but recognize this selfless embodiment of purpose.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Thus, the mind gains a damning identity formed in direct contrast to its true self, becoming the Naked God, representing the primal zero, in opposition to the Naked Goddess, representing the primal one. Creation evolves, and gives birth to Reality. In Reality, a soul and mind could be joined together, the psyche made whole. As this possibility became revealed in the third age of magic, the solution to the eternal quest finally came to the Dragon. To end his search for his own soul, the dragon needed to risk a new beginning.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Ash </w:t>
      </w:r>
    </w:p>
    <w:p w:rsidR="005870DF" w:rsidRPr="008E4A35" w:rsidRDefault="005870DF">
      <w:pPr>
        <w:rPr>
          <w:rFonts w:ascii="Montserrat" w:hAnsi="Montserrat"/>
          <w:sz w:val="24"/>
        </w:rPr>
      </w:pPr>
    </w:p>
    <w:p w:rsidR="005870DF" w:rsidRPr="008E4A35" w:rsidRDefault="005870DF">
      <w:pPr>
        <w:pStyle w:val="BodyText3"/>
        <w:rPr>
          <w:rFonts w:ascii="Montserrat" w:hAnsi="Montserrat"/>
          <w:sz w:val="24"/>
        </w:rPr>
      </w:pPr>
      <w:r w:rsidRPr="008E4A35">
        <w:rPr>
          <w:rFonts w:ascii="Montserrat" w:hAnsi="Montserrat"/>
          <w:sz w:val="24"/>
        </w:rPr>
        <w:t xml:space="preserve">He was born into the dragon house, a cousin to the imperial heir. Being a noble of royal blood, it was only expected that he become a cavalier initiate, since the dragon house had been at the forefront of the wars to unite the north and eradicate the dark arts and slavery. Even before he reached the age of initiation, he was singled out to become a champion of the new order. Unlike his cousins, who would be encumbered by the titles they stood to inherit, he would be free to carry on the warrior tradition that had led to the birth of an empire. Magus, drawn by the boy’s birth out of a retirement so long many had suspected he was dead, had sensed great potential waiting to be unlocked within him. Magus was even tempted to take the boy under his wing personally, but resisted out of respect for the traditions of scholarship he himself had instituted. Instead, he made himself available as an additional resource for when the boy’s master needed to refer him to a higher authority. It also seemed a wise idea to offer the boy an influence different from that of his mentor. The man given responsibility for the boy’s protection and guidance was himself an exceptional initiate, if not an exceptional human being. Ash’s mentor had come from an impoverished branch of his mother’s family, and had quickly fallen upon the arts of seizing and dissembling over the acquisition of whatever resources he desired. In spite of being a con artist and swindler, he was a careful man, never proven to be the thief and liar he was. He could talk his way out of an execution, he had so much charisma, but Magus bet on the boy learning more of honor and integrity because of this imperfect example. </w:t>
      </w:r>
    </w:p>
    <w:p w:rsidR="005870DF" w:rsidRPr="008E4A35" w:rsidRDefault="005870DF">
      <w:pPr>
        <w:rPr>
          <w:rFonts w:ascii="Montserrat" w:hAnsi="Montserrat"/>
          <w:sz w:val="24"/>
        </w:rPr>
      </w:pPr>
    </w:p>
    <w:p w:rsidR="005870DF" w:rsidRPr="008E4A35" w:rsidRDefault="005870DF">
      <w:pPr>
        <w:pStyle w:val="BodyText3"/>
        <w:rPr>
          <w:rFonts w:ascii="Montserrat" w:hAnsi="Montserrat"/>
          <w:sz w:val="24"/>
        </w:rPr>
      </w:pPr>
      <w:r w:rsidRPr="008E4A35">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original dragon had been a being of pure thought, who passed on his psychic gifts through predatory initiation. In time, the dragon had become identified with an animal recognized throughout the world as the perfect predator. The dragon legacy passed on to most species through their natural predators, rather than the exclusive predator they adopted as a distinct species. Thus, in many cultures the dragon legacy was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so the phoenix had evolved the mechanism of rebirth to meet that need. Dragons had devised a way to imitate it. </w:t>
      </w:r>
    </w:p>
    <w:p w:rsidR="005870DF" w:rsidRPr="008E4A35" w:rsidRDefault="005870DF">
      <w:pPr>
        <w:pStyle w:val="BodyText3"/>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Ash was born to both legacies, neither a dragon or a phoenix, but potentially either or both. This unusual potential was what made him the most talented prodigy ever seen by Magus. Out of deep admiration of the boy’s potential, Magus even paired him with his daughter (a reincarnation of his… her original self). Ash was the only individual Raven had met who had the potential to surpass her. He was able to grasp the most shocking implications of Raven’s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Magus attempted to fetch him, and make him aware of Raven’s intentions, but Ash quickly discerned and adopted the guise of Dusk. He spent much of the summer establishing his alter ego, in search of a potential mother for the child he wished to conceive.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Raven</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Raven took after her mother, whom she did not even remember. Starting a few months before Raven’s birth, her mother had been distracted and restless, speaking of business that demanded her attention elsewhere. This had greatly disturbed her father, who loved her mother more than life itself. In spite of his pleas for her to stay, she did leave a month after Raven, her third daughter, was born. Her only explanation was that it was in her family’s best interest not to know where she was going or why, and that she might not be able to return. Now, hardly a week passed when her father did not comment on how Raven was becoming more and more like her mother. The irony was, very little was known about her mother. Like her father, she had been descended from both the Dragon and the Phoenix Houses through the branches that had been excluded from the nobility and founded the merchant classes. She had claimed to have been born on one of their family’s trade ships and stranded on an island during her childhood. By the time she returned, her family had been scattered among foreign ports, the business ruined by tides and weather. She had been starting over when she met Raven’s father. His family had been allied with the Phoenix House, and he had been granted the honor of initiation to help reinforce those allies during the trials which were swiftly diminishing the Phoenix House. Having witnessed the destruction of the Phoenix Army, he had also sought new beginnings by becoming a teacher. It was difficult to gain recognition because of his class, but he persevered. Falling in love and starting a family sustained his enthusiasm, until his reputation was established through the training of his youngest daughter. </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Among the merchant class, access to the arts were generally limited to Academics, so it was unusual to see students of Athletics and Aesthetics of much stature. Usually, only those families rich enough to purchase patents of nobility in the lower ranks could arrange for the initiation of their offspring. Raven stood out among her peers, and caught the interest of their elite. She was not a true initiate, and because her strengths and weaknesses were almost the opposite of her father’s, she was far from the caliber of initiates claimed by Magus. Her talent for Academics surpassed that of even the most gifted initiates, but she was weak in Athletics where her father had been a genius, and an unrecognized prodigy in Aesthetics where her father was almost entirely useless. Once she discovered that her teachers at the Academy were indifferent to her abilities, since she was just a girl, she redirected her attention to educating herself. No effort was required to remain an above average student, but intense discipline and training were needed to overcome her deficits in Athletics. Having almost no exposure to Aesthetics, she had no idea she might have a talent for it. Then, out of nowhere, Magus had paired her with Ash, and awoke her true talent. Her strong mind and determination made it hard for her to accept the submissive role expected of women. She felt herself capable of anything a boy could do, with the exception of that for which it was literally necessary to be a boy. She was not a tom boy, despite what people said or thought. She did not envy boys in the least, and despised those who took girls for granted. She felt men should have enough respect for women to see them as people and encourage them to achieve their full potential. </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Conception</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Ash took it upon himself to see if he could conceive of the soul of creation. Only on a very deep level was this still a search to find his true self, to escape from what others might conceive him to be and conceive of himself. He was inspired by the teachings of Magus, what was implicit in the model of reality upon which the workings of modern magic was based. He was as much a prodigy as Magus himself—drawing the founder of modern magic out of retirement—and considered the true heir of the Art, the most likely to take magic to the next level. Combining his dragon abilities and his exceptional training, he endeavored to embody the soul of creation, unaware that the same goal had been undertaken by the servants of the goddess—as the secret objective of the Phoenix House. The first stage of his plan succeeded when he abstracted and then assumed a form corresponding with the self-image of the soul of creation. Having acted on the assumption that he was trying to sire a god, imposing his own masculine self image, he assumed the masculine form of the Ideal. In his ignorance, he was unaware of the reason he was petitioned by one of his peers, a young lady of the Phoenix House, 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causing the goddess to awaken within him. Her presence triggered the transformation and her instinctive response to his conception of her as a boy was to conceive of herself as a girl, before she was consumed by the singular duality of this awakening and self-conception.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The passing of the goddess was caused by the trauma of being split by conception, and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Pregnancy</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The sudden silence of the goddess was not noticed for what it was, evidence of her passing, but 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Dusk, was regarded by his mother and his mother’s husband as a normal, first generation phoenix. Ash had never shown possession of the phoenix legacy until the night of conception and Cinder lost her access to the dragon legacy during the switch. As a result, Dawn, the assumed daughter of Ash and Cinder, was considered a rare, first generation dragon-phoenix. As a result, neither were immediate targets of the Purge. Technically, they already shared the condition the Purge was intended to reduce every member of the Phoenix House to—being young, raw and inexperienced.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Magus : Raven</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Magus had responded to Cinder’s situation by making an extraordinary confidence, revealing a side of history never officially disclosed. 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The school was the immortals’ only constant, and deliberately minimal, presence on Aeirn. It had been maintained on the island since the great cataclysm. The ancient home of the gods was the repository of knowledge the immortals had deemed too dangerous to take with them, but which certain individuals were required to know.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Raven had been forced to name herself, or endure the painfully obvious and unimaginative “Girl” by which she was always addressed. 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Raven had never imagined her academic adventures would climax in battle with her patrons. 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The point of Magus’s confidence was to point out that Cinder was not alone in having been forced by circumstances to cross the divide of sex. To her dismay, Raven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Coal</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Ash’s father, Coal, was the youngest son of the Athelon Emperor. Prior to meeting Ash’s mother, his life had been dominated by a family obligation. The Dragon made a pact with Coal’s father, Forge, to be born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and conceive of him in human form. Ironically, the Phoenix too had reached the same conclusion, though her solution was a long and painstaking one. In exchange for another legacy, she asked her people to breed a human form that was true to her self image. It was the nature of the two legacies that made the individuals who inherited them irresistible to each other, and this attraction that turned potential enemies into lovers. Coal had taken a break from his obligation to participate in the hunt for fugitives of his father’s scourge. He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In her new life as a dragon, Amber was able to join her will to the task that had fallen upon Coal, to conceive the Dragon sexually, allowing Coal to accomplish what his father could not.</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Amber</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Ash’s mother, Amber, was originally a phoenix. In fact, she was a princess of the royal line. At the time, she was as removed from the throne of Arden as Coal was from the imperial throne of Athelon. Unfortunately, the Purge had begun in Arden, and Ember, as she was known then, was a prime target in spite of being initiated as a priestess. The young prince had been on a mission abroad, tracking down renegades of his father’s scourge, and learned of the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 In theory, as long as her offspring lived, Ember would reincarnate in her original house, but being a dragon meant it would be very difficult for her to die. The change was significant enough that the princess was forced to pass on her mantle to her daughter and become Amber. No longer eligible to be a priestess of the goddess or a princess of the Phoenix House, Amber had no reason not to marry the prince, or bear his child.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Ember</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Ember was the parthenogenic daughter of her namesake, conceived before the threat of the Purge was recognized. As a result of her mother’s initiation by Coal, she survived as the phoenix incarnation of Amber. Ash and Ember grew up as brother and sister, separated by about two years. Her mother’s place in the succession was shifted away from Ember after the conversion, to one of her mother’s younger siblings, because he was an offshoot of the King.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Ember was the first person, after Magus, that Ash confided in when he became Cinder, needing his sister’s help to adjust to being a phoenix and a mother. Ember was key in establishing Cinder’s identity, taking advantage of the Purge to “relate” her to one of the slain lines of nobility.</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Politics</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Betrothal</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Since Ash was in an assumed guise when Dusk was conceived, not even Feather suspects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Over the following years,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Intrigue</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 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Adventure</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Cinder had time to adjust to her new life and become involved once more in the lives of those around her. Her daughter helps her make her peace with being a woman and a mother, and her devotion to truly mastering her new body earns her a reputation as the best unarmed fighter of her generation. At the same time, Cinder was driven to discover the true cause of her transformation. On confronting her family with her change, Cinder learned of the pact her father’s family had with the dragon, beginning with how her parents fulfilled it. In the following years, she works her way back, confronting the emperor, when Dawn was old enough for Cinder to travel to Athelon, and finally the dragon himself, when Dawn was old enough to be fostered, freeing Cinder for a more difficult and time consuming journey. The dragon was able to convince Cinder that he was once a part of her, even assuming the form of Ash. When she conceived of herself, however, the dragon’s nature changed. In his own understanding he was anyone but her, while at the same time her creation, the personification of her power. The mystery of what happened to the dragon when Ash became Cinder, and more recently when the dragon became Ash, were set aside as Cinder raced to protect her daughter. In her quest, she learned about the unification and scourge of Athen and Aspen, and how the birth of the Athelon Empire sparked the Purge. This understanding crystallizes when she was targeted for assassination—on her return home with “Ash”—to determine if Dawn was a reincarnation of Cinder. Her new training under the dragon, to compensate for the loss of her immortality by making herself virtually impossible to kill, was the only thing that saves her. Her assailants taunted her with their allies’ intentions toward Dawn.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Ash proved himself the most useful ally imaginable in the race to save Dawn. He flies Cinder to Dream Gate, a journey of many months over land and sea in but a night, and tracks Dawn’s abductors to their lair in the ruins. They arrive in time to interrupt the ritual of sacrifice, but the sight of the dragon tearing through everything to get to her sends Dawn running in terror. Unaware that the rampage was part of her rescue, Dawn threads her tiny body through the cracks of the buried metropolis to make her own escape. </w:t>
      </w:r>
    </w:p>
    <w:p w:rsidR="005870DF" w:rsidRPr="008E4A35" w:rsidRDefault="005870DF">
      <w:pPr>
        <w:rPr>
          <w:rFonts w:ascii="Montserrat" w:hAnsi="Montserrat"/>
          <w:sz w:val="24"/>
        </w:rPr>
      </w:pPr>
    </w:p>
    <w:p w:rsidR="005870DF" w:rsidRPr="008E4A35" w:rsidRDefault="005870DF">
      <w:pPr>
        <w:pStyle w:val="BodyText3"/>
        <w:rPr>
          <w:rFonts w:ascii="Montserrat" w:hAnsi="Montserrat"/>
          <w:sz w:val="24"/>
        </w:rPr>
      </w:pPr>
      <w:r w:rsidRPr="008E4A35">
        <w:rPr>
          <w:rFonts w:ascii="Montserrat" w:hAnsi="Montserrat"/>
          <w:sz w:val="24"/>
        </w:rPr>
        <w:t>Forge : The Pact</w:t>
      </w:r>
    </w:p>
    <w:p w:rsidR="005870DF" w:rsidRPr="008E4A35" w:rsidRDefault="005870DF">
      <w:pPr>
        <w:pStyle w:val="BodyText3"/>
        <w:rPr>
          <w:rFonts w:ascii="Montserrat" w:hAnsi="Montserrat"/>
          <w:sz w:val="24"/>
        </w:rPr>
      </w:pPr>
    </w:p>
    <w:p w:rsidR="005870DF" w:rsidRPr="008E4A35" w:rsidRDefault="005870DF">
      <w:pPr>
        <w:pStyle w:val="BodyText3"/>
        <w:rPr>
          <w:rFonts w:ascii="Montserrat" w:hAnsi="Montserrat"/>
          <w:sz w:val="24"/>
        </w:rPr>
      </w:pPr>
      <w:r w:rsidRPr="008E4A35">
        <w:rPr>
          <w:rFonts w:ascii="Montserrat" w:hAnsi="Montserrat"/>
          <w:sz w:val="24"/>
        </w:rPr>
        <w:t xml:space="preserve">As a youth, Forge, had escaped from slavery and set out to avenge his family. Returning to his homeland, he had found the corruption too deep for simple vengeance. Desperate for the power to cleanse his homeland, he was blooded a dragon to attain immortality, to become a dragon himself and begin his conquest of the north. No attempt to bring law and order to the north could have succeeded without the possession of such power. Throughout history, slavers had raided the ports of the Athen domains, stealing women and children to sell in the slave markets of the eastern empire, but the raids had been increasing over the past few years. It had been discovered that the slavers were using agents within the northern domains. While the traditional enemies of the Athen domains, the Arden and Aspen domains, were not directly responsible, many of the individuals who were responsible were intimately associated with them. In the course of Forge’s previous conquests, powerful demonologists and necromancers had banded together to raise the legions of slaughtered warriors as an army of their own. </w:t>
      </w:r>
      <w:r w:rsidRPr="008E4A35">
        <w:rPr>
          <w:rFonts w:ascii="Montserrat" w:hAnsi="Montserrat"/>
          <w:sz w:val="24"/>
          <w:szCs w:val="18"/>
        </w:rPr>
        <w:t xml:space="preserve">Forge, having unified the Athen domains, had officially declared his intentions to conquer the Arden and Aspen domains. </w:t>
      </w:r>
      <w:r w:rsidRPr="008E4A35">
        <w:rPr>
          <w:rFonts w:ascii="Montserrat" w:hAnsi="Montserrat"/>
          <w:sz w:val="24"/>
        </w:rPr>
        <w:t xml:space="preserve">The Arden and Aspen domains formed the largest percentage of the north’s population, and were roughly equal in size to each other, in essence the two major powers of the north prior to the unification of the Athen domains. Combined with Athen, they would make an empire the world would take note of. </w:t>
      </w:r>
      <w:r w:rsidRPr="008E4A35">
        <w:rPr>
          <w:rFonts w:ascii="Montserrat" w:hAnsi="Montserrat"/>
          <w:sz w:val="24"/>
          <w:szCs w:val="18"/>
        </w:rPr>
        <w:t xml:space="preserve">In truth, his real intentions were to draw out the dangerous enemies within the Athen domains, slavers and masters of rogue arts. </w:t>
      </w:r>
      <w:r w:rsidRPr="008E4A35">
        <w:rPr>
          <w:rFonts w:ascii="Montserrat" w:hAnsi="Montserrat"/>
          <w:sz w:val="24"/>
        </w:rPr>
        <w:t xml:space="preserve">The ongoing campaign against slavery and forbidden arts provoked an armed uprising. </w:t>
      </w:r>
      <w:r w:rsidRPr="008E4A35">
        <w:rPr>
          <w:rFonts w:ascii="Montserrat" w:hAnsi="Montserrat"/>
          <w:sz w:val="24"/>
          <w:szCs w:val="18"/>
        </w:rPr>
        <w:t xml:space="preserve">The </w:t>
      </w:r>
      <w:r w:rsidRPr="008E4A35">
        <w:rPr>
          <w:rFonts w:ascii="Montserrat" w:hAnsi="Montserrat"/>
          <w:sz w:val="24"/>
        </w:rPr>
        <w:t xml:space="preserve">rebellious forces in the north, aroused and led by masters of the ancient arts, were rumored to be moving on Avon, the seat of the Arden domains. </w:t>
      </w:r>
    </w:p>
    <w:p w:rsidR="005870DF" w:rsidRPr="008E4A35" w:rsidRDefault="005870DF">
      <w:pPr>
        <w:pStyle w:val="BodyText3"/>
        <w:rPr>
          <w:rFonts w:ascii="Montserrat" w:hAnsi="Montserrat"/>
          <w:sz w:val="24"/>
        </w:rPr>
      </w:pPr>
    </w:p>
    <w:p w:rsidR="005870DF" w:rsidRPr="008E4A35" w:rsidRDefault="005870DF">
      <w:pPr>
        <w:pStyle w:val="BodyText3"/>
        <w:rPr>
          <w:rFonts w:ascii="Montserrat" w:hAnsi="Montserrat"/>
          <w:sz w:val="24"/>
        </w:rPr>
      </w:pPr>
      <w:r w:rsidRPr="008E4A35">
        <w:rPr>
          <w:rFonts w:ascii="Montserrat" w:hAnsi="Montserrat"/>
          <w:sz w:val="24"/>
        </w:rPr>
        <w:t xml:space="preserve">Ash’s father, Coal, was the youngest son of the Athelon Emperor. At the time of the invasion and occupation of Arden, Coal had only recently come of age, eager to prove himself in the hunt for fugitives of his father’s scourge. They were skilled conjurors and they had successfully resurrected the arts of demonology and necromancy which had become proscribed by modern artists. A war of disastrous proportions was shaping up, and each day the news got worse. As a persecuted faction in the Athen domains, they now sought to conquer the Arden domains and destroy the empire, after crippling the armies of the Arden and Athen domains. In Arden, the systematic destruction of the Phoenix House had begun, opening the door to annexation. Dragon lords of the Athelon Empire were assuming power as regents of fallen phoenix households, taking residence in lands they had won back from the scourge their emperor drove into the Arden Domains. Where they could not simply seize power, they courted it, focusing on the young phoenixes thrust unprepared into positions of power. It was the nature of the legacies dragons and phoenixes possessed that made the individuals who inherited them irresistible to each other, and this attraction that turned potential enemies into lovers. Coal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w:t>
      </w:r>
    </w:p>
    <w:p w:rsidR="005870DF" w:rsidRPr="008E4A35" w:rsidRDefault="005870DF">
      <w:pPr>
        <w:rPr>
          <w:rFonts w:ascii="Montserrat" w:hAnsi="Montserrat"/>
          <w:sz w:val="24"/>
        </w:rPr>
      </w:pPr>
    </w:p>
    <w:p w:rsidR="005870DF" w:rsidRPr="008E4A35" w:rsidRDefault="005870DF">
      <w:pPr>
        <w:pStyle w:val="BodyText3"/>
        <w:rPr>
          <w:rFonts w:ascii="Montserrat" w:hAnsi="Montserrat"/>
          <w:sz w:val="24"/>
        </w:rPr>
      </w:pPr>
      <w:r w:rsidRPr="008E4A35">
        <w:rPr>
          <w:rFonts w:ascii="Montserrat" w:hAnsi="Montserrat"/>
          <w:sz w:val="24"/>
        </w:rPr>
        <w:t>In her new life as a dragon, Amber was able to join her will to the task that had fallen upon Coal, to conceive the Dragon sexually, allowing them to accomplish what Coal’s father could not. The Dragon made a pact with Forge, to be born in human form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Coal encountered the same problem Forge had, discovering that the dragon’s mind was too powerful for Coal’s mind to wrest the soul from. Amber, with the insight of a phoenix, had considered the problem and proposed a solution. Ironically, the basic premise was similar to what Magus proposed to explain Cinder’s mishap. By definition, a dragon’s potential only allowed a dragon to conceive of others, but Amber pointed out that there were two ways to interpret that. Traditionally, a dragon grasped another soul and incarnated it parthenogenically. But, if dragon potential was used another way, to isolate a couple engaged in intercourse, that dragon became the only being the couple could conceive sexually. Three dragons, working together, could accomplish what one phoenix could accomplish alone. By involving the dragon, and using sex instead of magic, there would be no battle of wills with the dragon. He would be caught up in the conception naturally. Of course it was all theoretical. The fact that Ash was conceived this way was taken as an indication of success, but unless the souls of Cinder and the dragon were compared, there was no way to be certain. The plan had been to test them when Ash came of age, but it had been abandoned in light of Ash’s reported death.</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Dragon : The Realm</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Creation was initially a solitary dream within a soul on the cusp of the absolute. The first step in the evolution of reality was when that dream was entered by another.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As she was explored, and stimulated to explore herself, the possibilities within her became more and more apparent.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The closest thing to subjective involvement gods, demons and angels knew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the potential of themselves, and some were more cautious. Others rejected the notion out of hand, intent on controlling this new aspect of the dream like any other, or expunging it. That hostility came as a result of the stabilizing effect mortals had on creation.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Apart from the naked goddess, the gods, demons and angels of creation had one thing in common: They were spiritual entities, able to manifest themselves in the very fabric of creation, but present only in mind. From a human perspective, they would be said to have no souls. Technically they were not present. They were artists working with a medium, or technicians interacting with a mechanism. As souls, they stood apart from creation, shaping and influencing it but not contributing their own essence. However serious their interest in creation, they were not subject to it and could be influenced only vicariously. In fact, particularly in the case of demons, they were in a unique position to take advantage of the souls of mortals by tapping into the flow of essence into creation and following it in to its source, a mortal’s soul, and manipulating it in any number of ways cultivated through manipulation of the soul of creation. This remote manipulation of souls being the most dangerous, and potentially useful, aspect of divinity. They were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was founded and reinforced on participation, and mortal souls, by contributing their own “power” were collectively more powerful than divinities. Essentially, life was the result of souls resonating together, and reality constructed by souls attuning themselves to creation and creation responding to feedback from living souls. The solitary dream became virtually universal, and the dreamer, the naked goddess, merely a focus, a lynch pin for a construct that had far surpassed her dominion.</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As the bridge of souls was forged by minds, the universal “power” was psychic energy, which radiates from living souls in a constant stream of “impulses” and which could be combined with the subtle techniques divinities used to influence the soul of creation, manifesting as magic. By harnessing the psychic energy of mortals, divinities obtained power manifesting as miracles. The most difficult, but ultimately most effective power was psionics, trained psychic ability, because it was pure and more efficient. Obviously, the distinction of god, demon or angel was one of state. Anyone could be a god, demon, angel or mortal, and there were souls who had been all four, in succession or in rare cases some combination all at once. The key being the mind of an individual, how it was applied and what it was capable of. In the wake of human existence, the distinction of god had evolved to identify a soul who hosts the minds of other souls, following in the pattern of the naked goddess. The distinction of demon had evolved to identify a mind that harvests the souls of other minds. The distinction of angel evolved to identify a mind that nurtures the souls of other minds. Such entities had long since transferred their interest from the soul of creation. What they had learned with her they could apply to any soul. Thanks to morals, creation had been eclipsed by consensual reality. As a result, creation became a universal property each living soul contributed to, building on the foundation established in reality. Only because magic and divinity had become a part of reality were these elements retained once the soul of creation ceased to be the foundation of reality. Of course, by custom, that soul had a natural authority recognized by habit, and now served as a base of reference.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Over countless generations of life, through the rise and fall of innumerable species, the naked goddess had long since conceived the desire to personify herself. After so long, being explored in such intimate depth by others, she ached to explore herself.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The sudden silence of the goddess was not noticed for what it was, evidence of her passing. It was caused by the trauma of being split by conception, and it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Consort</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When the dragon assumed the role of Ash, Dawn gained a father. Cinder, gaining a husband, found both him and the arrangement rather strange. Through Ash, Cinder had access to a god’s account of creation and the nature of reality. Even with the nature of gods, demons, angels and mortals spelled out for her, she had a difficult time with the idea that she was once a god, and anyone she met might also have some divine incarnation. She had particular difficulty being married to a man who, by his own assertion, was her own creation. A legacy of the power she had traded, or rather, which the dragon had traded, to become mortal. By any account, Ash was a god still, and he could not be separated from her because Cinder was his soul. His response to both Cinder, Dawn and Dusk had established they were all incarnations of the same soul, though he only revealed this to Cinder. He was different from Cinder and Dawn in not being an actual incarnation. He was a manifestation of skill, knowledge, wisdom and experience, an embodiment of her mind, an intelligence her mortal mind could not encompass. He was, quite simply, her art, the part of her that did the work in magic. As far as Ash was concerned, the pact with the emperor was a success. He had found his soul, and it did not seem to matter to him that it was embodied by Cinder and Dawn or that he stood outside of it. He adapted entirely to the role of husband and father, to Cinder’s discomfort and Dawn’s delight. For the benefit of Amber and Ember, Ash compared his relationship with Cinder to their relationship. He did his best to keep a low profile, even though there were those (most notably all the members of the imperial family) who knew he was the patron god of the Dragon House.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What blooms in adolescence took root in childhood. Ash’s nature and relationship with Dawn conspire to create a unique and intimate father-daughter relationship. Dawn, in her ignorance, fell in love with Ash—passionately, as there was a strange sexual chemistry between them. This sort of attraction was not uncommon with reincarnates, as Dawn was suspected of being—but only her fusion with Dusk and the death of Cinder, revealing she was not literally her father’s daughter, prompted her to pursue him when she was posing as Phoenix.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br w:type="page"/>
      </w:r>
    </w:p>
    <w:p w:rsidR="005870DF" w:rsidRPr="008E4A35" w:rsidRDefault="005870DF">
      <w:pPr>
        <w:rPr>
          <w:rFonts w:ascii="Montserrat" w:hAnsi="Montserrat"/>
          <w:sz w:val="24"/>
        </w:rPr>
      </w:pPr>
      <w:r w:rsidRPr="008E4A35">
        <w:rPr>
          <w:rFonts w:ascii="Montserrat" w:hAnsi="Montserrat"/>
          <w:sz w:val="24"/>
        </w:rPr>
        <w:t>Magus</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Aeovn. The school was the immortals’ only constant, and deliberately minimal, presence on Aeirn. It had been maintained on the island since the great cataclysm. The ancient home of the gods was the repository of knowledge the immortals had deemed to dangerous to take with them, but which certain individuals were required to know.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attempted to subdue men, they inevitably meddled with nature and evolution itself.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To her dismay, she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Current Events</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Religion, politics, wealth, fame, passion, all begin to stand out to give definition to the means, motives and opportunities that combine to create a social drama. Aeirn was in an age of empires. Smaller kingdoms and republics face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had forced the wielders of such power to band together and fight back. Driven from their old haunts, they strive to seize power in other lands, crippling them in the process and inviting their foes to annex those lands, continuing their scourge.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Thus: In Arden, the systematic destruction of the Phoenix House had opened the door to annexation. Dragon lords of the Athelon Empire were assuming power as regents of fallen phoenix households, taking residence in lands they have won back from the scourge their emperor drove into the Arden Domains. Where they could not simply seize power, they courted it, focusing on the young phoenixes thrust unprepared into positions of power. Among these, children like Dusk and Dawn, in whom the hopes of their House was desperately invested.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Legacies</w:t>
      </w:r>
    </w:p>
    <w:p w:rsidR="005870DF" w:rsidRPr="008E4A35" w:rsidRDefault="005870DF">
      <w:pPr>
        <w:rPr>
          <w:rFonts w:ascii="Montserrat" w:hAnsi="Montserrat"/>
          <w:sz w:val="24"/>
        </w:rPr>
      </w:pPr>
    </w:p>
    <w:p w:rsidR="005870DF" w:rsidRPr="008E4A35" w:rsidRDefault="005870DF">
      <w:pPr>
        <w:pStyle w:val="BodyText3"/>
        <w:rPr>
          <w:rFonts w:ascii="Montserrat" w:hAnsi="Montserrat"/>
          <w:sz w:val="24"/>
        </w:rPr>
      </w:pPr>
      <w:r w:rsidRPr="008E4A35">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original dragon had been a being of pure thought, who passed on his psychic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was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were both subject to the same limits of the Passing, which cause the offshoots development to become arrested in adolescence around the age of seventeen enduring the pseudo fertile state of heat. </w:t>
      </w:r>
    </w:p>
    <w:p w:rsidR="005870DF" w:rsidRPr="008E4A35" w:rsidRDefault="005870DF">
      <w:pPr>
        <w:rPr>
          <w:rFonts w:ascii="Montserrat" w:hAnsi="Montserrat"/>
          <w:sz w:val="24"/>
        </w:rPr>
      </w:pPr>
    </w:p>
    <w:p w:rsidR="005870DF" w:rsidRPr="008E4A35" w:rsidRDefault="005870DF">
      <w:pPr>
        <w:rPr>
          <w:rFonts w:ascii="Montserrat" w:hAnsi="Montserrat"/>
          <w:color w:val="333399"/>
          <w:sz w:val="24"/>
        </w:rPr>
      </w:pPr>
      <w:r w:rsidRPr="008E4A35">
        <w:rPr>
          <w:rFonts w:ascii="Montserrat" w:hAnsi="Montserrat"/>
          <w:color w:val="333399"/>
          <w:sz w:val="24"/>
        </w:rPr>
        <w:t>The Dragon House</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rPr>
        <w:t xml:space="preserve">One of the two oldest and most prominent houses in the northern domains, the Dragon House was founded by the followers of the Dragon, one of the old gods who championed the mortal cause alongside of the immortals. There were few outside of the scholars of the Dragon House who still recalled his proper name, but his fame as the Dragon was worldwide, found in both history and myth. He had been a dragon born among humans in human form, living among them until reaching adulthood. After exploring his dragon heritage, he joined the gods until their excesses drove him away. Initially, he used his power to protect humans from the whims of the gods and was known for asserting that neither he, nor those hailed as gods, were true gods. Ultimately he fought against them, and the human champions and warriors who rallied to him would become the founding members of the Dragon House. The price of defeating the gods was a great cataclysm, but before departing the world the dragon had passed on a legacy to the Dragon House. Certain potentials unique to dragons were given to, and passed down through, the Dragon House. This potential, when developed, made it possible for them to survive through the hard times that followed. In time, the same gifts helped the Dragon House rise above all others to rule the domains of the north, even though the house was divided among the clans and courts of those domains. The least of the Dragon House were high nobility, and the elite were royalty, charged with the defense of the domains against outside threat, and the resolution of internal conflicts. They were, predominantly, warriors and most of them served in the armies maintained by the Dragon House. </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rPr>
        <w:t>As a youth, Forge, had blooded a dragon to attain immortality, to become a dragon himself and begin his conquest of the north. No attempt to bring law and order to the north could have succeeded without the possession of such power.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rPr>
        <w:t xml:space="preserve">Throughout history, slavers had raided the ports of the Athen domains, stealing women and children to sell in the slave markets of the eastern empire, but the raids had been increasing over the past few years. It had been discovered that the slavers were using agents within the northern domains. While the traditional enemies of the Athen domains, the Arden domains, were not directly responsible, many of the individuals who were responsible were intimately associated with them. </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szCs w:val="18"/>
        </w:rPr>
        <w:t xml:space="preserve">Forge, having unified the Athen domains, had officially declared his intentions to conquer the Arden and Aspen domains. </w:t>
      </w:r>
      <w:r w:rsidRPr="008E4A35">
        <w:rPr>
          <w:rFonts w:ascii="Montserrat" w:hAnsi="Montserrat"/>
          <w:color w:val="333399"/>
          <w:sz w:val="24"/>
        </w:rPr>
        <w:t xml:space="preserve">The Arden and Aspen domains formed the largest percentage of the north’s population, and were roughly equal in size to each other, in essence the two major powers of the north prior to the unification of the Athen domains. Combined with Athen, they would make an empire the world would take note of. </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szCs w:val="18"/>
        </w:rPr>
        <w:t xml:space="preserve">In truth, his real intentions were to draw out the dangerous enemies within the Athen domains, slavers and masters of rogue arts. The </w:t>
      </w:r>
      <w:r w:rsidRPr="008E4A35">
        <w:rPr>
          <w:rFonts w:ascii="Montserrat" w:hAnsi="Montserrat"/>
          <w:color w:val="333399"/>
          <w:sz w:val="24"/>
        </w:rPr>
        <w:t xml:space="preserve">rebellious forces in the north, aroused and led by masters of the ancient arts, were rumored to be moving on Avon, the seat of the Arden domains. They were skilled conjurors and they had successfully resurrected the arts of demonology and necromancy which had become proscribed by modern artists. A war of disastrous proportions was shaping up, and each day the news got worse. </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rPr>
        <w:t xml:space="preserve">In the course of Forge’s previous conquests, powerful demonologists and necromancers had banded together to raise the legions of slaughtered warriors as an army of their own. The ongoing campaign against slavery and forbidden arts provoked an armed uprising. As a persecuted faction in the Athen domains, they now sought to conquer the Arden domains and destroy the empire, after crippling the armies of the Arden and Athen domains. </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rPr>
        <w:t>The Phoenix House</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rPr>
        <w:t xml:space="preserve">The second oldest house in the northern domains, the Phoenix House was founded by the followers of the Phoenix, also known as the Goddess. She alone of the old gods was still revered as a god by the northerners after the Purge. She alone of the old gods remained in the world during the Cataclysm. She had been an inspiration even to the old gods, though her influence was not enough to discourage their excesses. Before the purge she had drawn a strong human following, and she had picked champions from among them to aid humanity in its troubles. She was known to be amused and perhaps dismayed by her worshippers, and the religion that evolved from her suggestions to them. Those suggestions, to preserve the wealth of nature and human experience and to pass on the wonder of both through teaching led to the creation of the sanctuaries and its priestesses. She condoned the elevation of champions in her name, but forbid the priestess from controlling armies. Because of this, a house was formed by the champions that was dedicated to protecting the servants and adherents of the faith. The Phoenix House preserved the gifts of the goddess, the Phoenix Legacy, through the Cataclysm and well into the Age of Empires. Though smaller and more strained by the division of the northern domains into clans and courts, the Phoenix House rivaled the Dragon House for power and prestige. It had members in both low and high nobility, and among royalty. Its army stood ready to stand with or against the dragon armies, as necessary, providing a balance to dragon power. In spite of their willingness to assemble for war, they were predominantly artists and scholars pursuing mastery of the Phoenix Legacy. </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rPr>
        <w:t xml:space="preserve">At the height of the Age of Empires, Ember was the heir of the phoenix legacy, a direct descendant of the founder of the phoenix house. As the heir of the legacy, her line did not retain prominent authority within the phoenix house or significantly influence its rule over the Arden domains, as titles of authority traditionally passed through the eldest descendants of a generation. The phoenix legacy, including certain lands and titles, remained associated with the reincarnations of the founders in each generation, including the responsibility for promoting and initiating phoenix potential in the phoenix house. Not surprisingly, once the Arden domains and their ruling bloodlines had been established, the expansion of the phoenix legacy was forced into near stasis. With mastery of the phoenix legacy’s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Arden domains from the ravages visited upon them from the neighboring Athen and Aspen domains. Because of the phoenix nature of the rulers of the Arden domains,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szCs w:val="14"/>
        </w:rPr>
      </w:pPr>
      <w:r w:rsidRPr="008E4A35">
        <w:rPr>
          <w:rFonts w:ascii="Montserrat" w:hAnsi="Montserrat"/>
          <w:color w:val="333399"/>
          <w:sz w:val="24"/>
        </w:rPr>
        <w:t xml:space="preserve">Life under the rule of phoenix royalty was notably different from that of dragon kingdoms to the east. The legacy of rebirth was limited by default to two living generations, as the offshoot of a phoenix could not fully mature while her predecessor still lived. When the mantle of a phoenix passed to an heir, as much as a generation could pass before a new heir was conceived.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Arden domains could exploit. The wisdom and experience of a root phoenix did not emerge if the offshoot was under seven years of age at the time of passing. This was the final constraint on those who realized the phoenix potential. </w:t>
      </w:r>
      <w:r w:rsidRPr="008E4A35">
        <w:rPr>
          <w:rFonts w:ascii="Montserrat" w:hAnsi="Montserrat"/>
          <w:color w:val="333399"/>
          <w:sz w:val="24"/>
          <w:szCs w:val="14"/>
        </w:rPr>
        <w:t xml:space="preserve">The mysteries of the phoenix house and the phoenix legacy were never written down. Written records were unnecessary when heirs became enlightened during the passing of one generation to the next. </w:t>
      </w:r>
      <w:r w:rsidRPr="008E4A35">
        <w:rPr>
          <w:rFonts w:ascii="Montserrat" w:hAnsi="Montserrat"/>
          <w:color w:val="333399"/>
          <w:sz w:val="24"/>
        </w:rPr>
        <w:t xml:space="preserve">In spite of the mystery and secrecy surrounding the legacy, enemies of the phoenix house had penetrated the mysteries of the legacy and discovered its purpose and the possibility it presented. </w:t>
      </w:r>
      <w:r w:rsidRPr="008E4A35">
        <w:rPr>
          <w:rFonts w:ascii="Montserrat" w:hAnsi="Montserrat"/>
          <w:color w:val="333399"/>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w:t>
      </w:r>
    </w:p>
    <w:p w:rsidR="005870DF" w:rsidRPr="008E4A35" w:rsidRDefault="005870DF">
      <w:pPr>
        <w:rPr>
          <w:rFonts w:ascii="Montserrat" w:hAnsi="Montserrat"/>
          <w:color w:val="333399"/>
          <w:sz w:val="24"/>
          <w:szCs w:val="14"/>
        </w:rPr>
      </w:pPr>
    </w:p>
    <w:p w:rsidR="005870DF" w:rsidRPr="008E4A35" w:rsidRDefault="005870DF">
      <w:pPr>
        <w:rPr>
          <w:rFonts w:ascii="Montserrat" w:hAnsi="Montserrat"/>
          <w:color w:val="333399"/>
          <w:sz w:val="24"/>
        </w:rPr>
      </w:pPr>
      <w:r w:rsidRPr="008E4A35">
        <w:rPr>
          <w:rFonts w:ascii="Montserrat" w:hAnsi="Montserrat"/>
          <w:color w:val="333399"/>
          <w:sz w:val="24"/>
          <w:szCs w:val="14"/>
        </w:rPr>
        <w:t xml:space="preserve">This priceless information fell into the hands of a dangerous cabal of </w:t>
      </w:r>
      <w:r w:rsidRPr="008E4A35">
        <w:rPr>
          <w:rFonts w:ascii="Montserrat" w:hAnsi="Montserrat"/>
          <w:color w:val="333399"/>
          <w:sz w:val="24"/>
        </w:rPr>
        <w:t xml:space="preserve">demonologists and necromancers </w:t>
      </w:r>
      <w:r w:rsidRPr="008E4A35">
        <w:rPr>
          <w:rFonts w:ascii="Montserrat" w:hAnsi="Montserrat"/>
          <w:color w:val="333399"/>
          <w:sz w:val="24"/>
          <w:szCs w:val="14"/>
        </w:rPr>
        <w:t xml:space="preserve">in the Athen domains who happened to be masters of the forbidden arcane arts. Under constant assault by the armies of the dragon avatar, Forge, they had been desperate. The secrets of the phoenix legacy had offered them a way to fight back, starting with the weakening of the Arden domains. </w:t>
      </w:r>
      <w:r w:rsidRPr="008E4A35">
        <w:rPr>
          <w:rFonts w:ascii="Montserrat" w:hAnsi="Montserrat"/>
          <w:color w:val="333399"/>
          <w:sz w:val="24"/>
        </w:rPr>
        <w:t>The people of the Arden domains were distracted from the conquest of the Athen domains by the systematic assassination of the royal and noble heirs of the phoenix house. In some cases it had been easier or more prudent to remove the elder of a static pair. In the space of a few years, virtually every branch of royal or noble lineage was pruned, forcing the passage of many great elders and the widespread birth of new offshoots during a period of uncertainty when the leadership of the Arden domains felt vulnerable. Ember was among those who lost parents, and possessed no offshoots. The survivors of the purge were warned by Ember not to beget new offshoots, with the threat of conquest by the Athen domains still looming, but because she was a mere child as yet, her warnings were not heeded, save by her closest friends and acquaintances. The conquest of the Athen domains was complete by the time the last offshoot was born, and rumors were flying suggesting that the dragon prince might attack the Arden domains next, seeking out the allies of his enemies at home. In spite of their vulnerability, the leaders of the Arden domains began to mass their armies at the borders of the Athen domains. Parents arranged for the best protection they could for their offspring, before assembling in a summit to prepare the defense of the domains.</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rPr>
        <w:t>Most of the phoenix house was massacred while mustering armies at the borders of the Athen kingdom, and the mantle of crown princess fell upon the slender shoulders of Ember. Coal moved in the midst of the chaos, while the armies of the Arden domains were in disarray. Ember initially fled with her supporters, but they could not escape the occupied domains. They were identified as nobility, and found themselves under house arrest. In spite of a bold initiative, Coal did not follow up the initial invasion with new offenses. He secured the occupied domains and policed them fiercely for two years. Ember and her supporters found themselves frequent, and unwilling, hosts to Coal who probed incessantly into the mysteries of the Phoenix House. Ember almost managed to escape, aided by priestesses of the goddess who refused to allow a scion of the phoenix legacy to remain in enemy hands, but ended up arriving at the sanctuary immediately before Coal on one of his unannounced visits. In spite of efforts to keep the two from encountering each other, Ember and Coal stumbled across each other and all hell broke loose. Ember, a phoenix, was tripped into a dragon initiation, reflexively initiating Coal into the Phoenix House. As the heir to the legacy, she was forced to help Coal through the ordeal of unification, and was taken into his confidence. Ember and Coal, Forge, fell in love and married. An heir was born later that year, despite Ember's youth. His son became the heir to the unified Athelon Empire, named for the island capital. As dragon-phoenix hybrids, Ember and Forge relinquished their House titles and claims.</w:t>
      </w:r>
    </w:p>
    <w:p w:rsidR="005870DF" w:rsidRPr="008E4A35" w:rsidRDefault="005870DF">
      <w:pPr>
        <w:rPr>
          <w:rFonts w:ascii="Montserrat" w:hAnsi="Montserrat"/>
          <w:color w:val="333399"/>
          <w:sz w:val="24"/>
        </w:rPr>
      </w:pPr>
    </w:p>
    <w:p w:rsidR="005870DF" w:rsidRPr="008E4A35" w:rsidRDefault="005870DF">
      <w:pPr>
        <w:rPr>
          <w:rFonts w:ascii="Montserrat" w:hAnsi="Montserrat"/>
          <w:color w:val="333399"/>
          <w:sz w:val="24"/>
        </w:rPr>
      </w:pPr>
      <w:r w:rsidRPr="008E4A35">
        <w:rPr>
          <w:rFonts w:ascii="Montserrat" w:hAnsi="Montserrat"/>
          <w:color w:val="333399"/>
          <w:sz w:val="24"/>
        </w:rPr>
        <w:t xml:space="preserve">At the birth of the Athelon Empire, the phoenix house had been reduced to shambles. The majority had been reduced to childhood or infancy, losing even their mastery of the phoenix legacy. A score of mature adults had survived the border massacre, but far more that they had truly died. Ember’s dragon initiation had even cost the house the heir and defender of the phoenix legacy. The legacy could only be entrusted to a phoenix who mastered it, as the score of survivors had. The goddess picked two potential successors, twin cousins of Ardyn,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Arden domains during the chaos, until one domain alone remained under phoenix rule. </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Exchange</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One of the conveniences of separating the origin and paradox loops was that it opens the door to alternate scenarios for the eve of paradox. The eve of paradox alternates with the phoenix massacre as the temporal focus of the rift, but in general, the eve of paradox was supposed to occur when the protagonists were seventeen and the phoenix massacre was supposed to occur when they were seven. With a viable origin arc, the second incarnation of the goddess could arrive at the age of seven, while the first incarnations were caught up in the phoenix massacre. She could be identified as an orphan of the purge and chosen, for her unique ambisexuality, to become the phoenix paladin. By the time of the purge, it was not unusual for children of the phoenix house to possess uncanny similarities in appearance, after hundreds of generations of careful breeding to embody the Ideal.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Thus: Phoenix could have a history with Dusk and Dawn, the two “normal” children of her generation with whom she could easily trade places to escape the strict confines of the sanctuary. It also makes her the obvious person for Dusk and Dawn to approach when they merge. As Phoenix had progressed in her training to the point where she could split herself into male and female aspects, trading places to conceal the event, while searching for a way to separate Dusk and Dawn, came about more naturally.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Goddess Engendered</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 following note, concerning the appearance of Phoenix from out of nowhere. As a child, Phoenix appeared to be female, but closer examination revealed she was like the goddess. From the moment she passed, her body had endured at the sanctuary. Her flesh had always been a sacrament of her religion, her body a creation that constantly renewed itself and a representation of the Ideal. In all the human features, it had been possible to breed true, but the unique sex had eluded conception. Until Phoenix appeared. From what they knew of that sex, it was conceivable that Phoenix was a child of the goddess, sired in her image. Given her age and the abandonment of the goddess, it was even conceivable that she was the goddess herself. The only rationale the priestesses could come up with for such a thing was that the goddess intended to combat the Purge personally, and took mortal form.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Thus: Phoenix was trained as a paladin, a holy champion and avatar of the goddess. Her ability to adopt human genders was seen as an asset to her mission, allowing her to blend in. The only problem was, Phoenix did not believe she was the goddess, and refused to be considered more than a possible child. She wanted to be human, and she went to great lengths to explore her humanity, finding a boy and girl she could trade places with to sample normal life. A permanent trade strikes her as an ideal escape from her unwanted divinity.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Demon Within</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After providing a sound basis for the eve of paradox, the splitting of the first incarnations, and the overlapping childhoods of the first and second incarnations, the remaining arc to integrate was the demon within. While the linear origin exempts Dusk and Dawn as targets of the purge, Dawn’s dragon-phoenix heritage could isolate her as an exceptional sacrifice to raise a demon. It accounts for her abduction during the phoenix massacre, and the ritual itself was sabotaged by the fact that not only was she not a dragon-phoenix, but her soul was shared with Dusk. When the demon tries to seize it, it was torn between the psyches of Dusk and Dawn. The demon could not function until Dusk and Dawn merge together allowing the demon to become whole again and attempt to seize control of them. This coincides with attacks on the phoenix paladin by the demonic agents of the purge.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Note: In the brief struggle with Eve, the demon recognized who and what she was, the goddess incarnate, and that it could yet cross the threshold through her. It begins its second campaign by trying to enter Eve from the threshold. In this, ages of manipulating the naked goddess serve the purpose perfectly. Once inside her, the demon’s efforts to conquer Eve from within produce a psychic backlash that was reflected in the world. Thus, the demon discovered how to create and exploit cracks in reality.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Could Have Been</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When the dragon assumed the role of Ash, Dawn gained a father. Cinder, gaining a husband, found both him and the arrangement rather strange. Through Ash, Cinder had access to a god’s account of creation and the nature of reality. Even with the nature of gods, demons, angels and mortals spelled out for her, she had a difficult time with the idea that she was once a god, and anyone she met might also have some divine incarnation. She had particular difficulty being married to a man who, by his own assertion, was her own creation. A legacy of the power she had traded, or rather, which the dragon had traded, to become mortal. By any account, Ash was a god still, and he could not be separated from her because Cinder was his soul. His response to both Cinder, Dawn and Dusk had established they were all incarnations of the same soul, though he only revealed this to Cinder. He was different from Cinder and Dawn in not being an actual incarnation. He was a manifestation of skill, knowledge, wisdom and experience, an embodiment of her mind, an intelligence her mortal mind could not encompass. He was, quite simply, her art, the part of her that did the work in magic. As far as Ash was concerned, the pact with the emperor was a success. He had found his soul, and it did not seem to matter to him that it was embodied by Cinder and Dawn or that he stood outside of it. He adapted entirely to the role of husband and father, to Cinder’s discomfort and Dawn’s delight. For the benefit of Amber and Ember, Ash compared his relationship with Cinder to their relationship. He did his best to keep a low profile, even though there were those (most notably all the members of the imperial family) who knew he was the patron god of the Dragon House. </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Ash provided the answers to the questions that had plagued Cinder since the night of Dawn’s conception. He confirmed that Dusk was akin to Dawn, a separate incarnation of Cinder. The only thing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Similarities</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could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Engagement</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5870DF" w:rsidRPr="008E4A35" w:rsidRDefault="005870DF">
      <w:pPr>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Creation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Creation was initially a solitary dream within a soul on the cusp of the absolute. The first step in the evolution of reality was when that dream was entered by another.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As she was explored, and stimulated to explore herself, the possibilities within her became more and more apparent.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The closest thing to subjective involvement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the potential of themselves, and some were more cautious. Others rejected the notion out of hand, intent on controlling this new aspect of the dream like any other, or expunging it.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The solitary dream became virtually universal, and the dreamer, the naked goddess, merely a focus, a lynch pin for a construct that had far surpassed her dominion. Over countless generations of life, through the rise and fall of innumerable species, the naked goddess had long since conceived the desire to personify herself. After so long, being explored in such intimate depth by others, she ached to explore herself.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Gods, Demons, Angels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tabs>
          <w:tab w:val="left" w:pos="180"/>
          <w:tab w:val="left" w:pos="360"/>
          <w:tab w:val="left" w:pos="540"/>
        </w:tabs>
        <w:rPr>
          <w:rFonts w:ascii="Montserrat" w:hAnsi="Montserrat"/>
          <w:sz w:val="24"/>
        </w:rPr>
      </w:pPr>
      <w:r w:rsidRPr="008E4A35">
        <w:rPr>
          <w:rFonts w:ascii="Montserrat" w:hAnsi="Montserrat"/>
          <w:sz w:val="24"/>
        </w:rPr>
        <w:t xml:space="preserve">Apart from the naked goddess, the gods, demons and angels of creation had one thing in common: They were spiritual entities, able to manifest themselves in the very fabric of creation, but present only in mind. From a human perspective, they would be said to have no souls. This was because they technically were not present. It would be just as accurate to refer to them as artists working with a medium, or technicians interacting with a mechanism. As souls, they stand apart from creation, shaping and influencing it but not contributing their own essence. However serious their interest in creation, they were not subject to it and could be influenced only vicariously. In fact, particularly in the case of demons, they were in a unique position to take advantage of the souls of mortals by tapping into the flow of essence into creation and following it in to its source, a mortal’s soul, and manipulating it in any number of ways cultivated through manipulation of the soul of creation. This remote manipulation of souls being the most dangerous, and potentially useful, aspect of divinity. They were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was founded and reinforced on participation, and mortal souls, by contributing their own “power” were collectively more powerful than divinities. Essentially, life was the result of souls resonating together, and reality constructed by souls attuning themselves to creation and creation responding to feedback from living souls. As the bridge of souls was forged by minds, the universal “power” was psychic energy, which radiates from living souls in a constant stream of “impulses” and which could be combined with the subtle techniques divinities used to influence the soul of creation, manifesting as magic. By harnessing the psychic energy of mortals, divinities obtain power manifesting as miracles. The most difficult, but ultimately most effective power was psionics, trained psychic ability, because it was pure and more efficient. Obviously, the distinction of god, demon or angel was one of state. Anyone could be a god, demon, angel or mortal, and there were souls who have been all four, in succession or in rare cases some combination all at once. The key being the mind of an individual, how it was applied and what it was capable of. In the wake of human existence, the distinction of god had evolved to identify a soul who hosts the minds of other souls, following in the pattern of the naked goddess. The distinction of demon had evolved to identify a mind that harvests the souls of other minds. The distinction of angel evolved to identify a mind that nurtures the souls of other minds. This was extremely simplified, and notable variations and contributing factors apply. The final note, with the passing of the naked goddess into mortal incarnation, creation became fully consensual. As a consensual reality, creation became a universal property each living soul contributed to, building on the foundation established in reality. Only because magic and divinity had become a part of reality were these elements retained once the soul of creation ceased to be the “tuning fork” of reality. Of course, by custom, that soul had a natural authority referenced by habit until the Eve of Paradox. </w:t>
      </w:r>
    </w:p>
    <w:p w:rsidR="005870DF" w:rsidRPr="008E4A35" w:rsidRDefault="005870DF">
      <w:pPr>
        <w:tabs>
          <w:tab w:val="left" w:pos="180"/>
          <w:tab w:val="left" w:pos="360"/>
          <w:tab w:val="left" w:pos="540"/>
        </w:tabs>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br w:type="page"/>
      </w:r>
    </w:p>
    <w:p w:rsidR="005870DF" w:rsidRPr="008E4A35" w:rsidRDefault="005870DF">
      <w:pPr>
        <w:rPr>
          <w:rFonts w:ascii="Montserrat" w:hAnsi="Montserrat"/>
          <w:sz w:val="24"/>
        </w:rPr>
      </w:pPr>
      <w:r w:rsidRPr="008E4A35">
        <w:rPr>
          <w:rFonts w:ascii="Montserrat" w:hAnsi="Montserrat"/>
          <w:sz w:val="24"/>
        </w:rPr>
        <w:t>Loose Ends</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At the time of this note, the working premise for handling the story is to present the story of Ash’s transformation into Cinder nested in the story of Cinder’s quest. Cinder’s search for answers brings everything initiated one fateful night to a head, forcing her to confront an emperor, a dragon, assassination and a threat to her daughter’s existence. This gives the story a quick pace of events up front and a slower pace of events in reflection. There is, however, an uncertainty factor surrounding the treatment and handling of the dragon assuming the identity of Ash. Cinder is no longer treated as a surrogate mother, but a first incarnation, which would make Dusk and Dawn her seconds. This would mean that Dusk and Dawn would not inherited the full phoenix potential from Cinder until she died… or became initiated by a dragon. This fits in perfectly with one of the oldest inspirations for the story Cinder has assumed, the blooding of a dragon. In considering this, and how it would remove Ash from the picture, attention shifted to Thorn. Thorn was a reincarnation of one of the original champions of the Phoenix House, Talon. Talon was presumed slain in the occupation before Thorn was born. However, Talon did not become a scion of the Phoenix House by being careless. Having been one of the first humans initiated by the phoenix, he understood that such gifts could be acquired, and took advantage of the presence of dragon lords to be initiated as a dragon, preserving the wisdom and experience he held in the face of a threat to those very assets. Thus, the old inspirations for Kzeisza and Kevin transfer to Talon and Thorn and remove the pressure to reassert Ash. In simple terms, Talon/Thorn assume the “soul mate” thread. Certainly, he fits the inspiration of Allen, and has already played a significant part with Cinder and Dusk. So, returning to the scope of this story, Cinder confronts the dragon only to discover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&gt;</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Resolved</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In the development of the project concept, the dragon was treated as a soul mate. He was projected to resume his incarnation as Ash and ultimately marry Dawn. In light of seeing the dragon as the embodiment of the primal mind and Ash as Cinder, the first incarnation of the phoenix, something entirely different unfolds. By conceiving Ash, Amber and Coal had actually stripped the soul from the dragon, making it an empty vessel containing all other souls. The dragon essentially became a gestalt of the Infinite and a proper manifestation of the “selfless” universal god. In truth, Ash returns on the Eve of Paradox as the god aspect of the goddess of sex, the part of her that was the unity of all. Cinder was actually slain on the Eve of Paradox. The Rift was actually struck at the time of Dusk and Dawn’s conception, so the Eve of Paradox was when the Rift was forced open by the demon of death. It was this which causes Cinder’s death. Ash was actually a construct, a manifestation of the All in One, a personification of everyone as a consort and compliment of Phoenix. It completes the evolution of her understanding, encompassing individuality, unity and diversity. When Phoenix returns to being Dawn, Ash became Dusk. Her marriage to him was actually a marriage to all. Thus, the phoenix embodies the one while the dragon embodies the all in one.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The climax and resolution of the pilot need to be devised. On the chance that the pacing of the story could encompass eight years, the mounting toll of the Purge pushes the crisis toward the Dream Gate Massacre, where the abduction of Dawn took place. The climax would be Cinder’s struggle to survive and rescue Dawn. What happens to Dawn remains a mystery to be explored in her first book, so the details of the ordeal need to be visited from Cinder’s perspective. By taking the first seven years of Dawn’s live into the scope of this story, Cinder had time to adjust to her new life and become involved in the events leading to that disaster. At the same time, Cinder was driven to discover the true cause of her transformation. Cinder learns of the pact her father’s family had with the dragon, beginning with how her parents fulfilled it, she works her way back, confronting the emperor and finally the dragon himself. The dragon was able to convince Cinder that he was once a part of her, even assuming the form of Ash. When she conceived of herself, however, the dragon’s nature changed. In his own understanding he was anyone but her, while at the same time her creation, the personification of her power. The mystery of what happened to the dragon when Ash became Cinder, and more recently when the dragon became Ash, were set aside as Cinder raced to protect her daughter. In her quest, she learned about the unification and scourge of Athen and Aspen, and how the birth of the Athelon Empire sparked the Purge. This understanding crystallizes when she was targeted for assassination, to determine if Dawn was a reincarnation of Cinder. Her new training under the dragon, to compensate for the loss of her immortality by making herself virtually impossible to kill, was the only thing that saves her. </w:t>
      </w:r>
    </w:p>
    <w:p w:rsidR="005870DF" w:rsidRPr="008E4A35" w:rsidRDefault="005870DF">
      <w:pPr>
        <w:rPr>
          <w:rFonts w:ascii="Montserrat" w:hAnsi="Montserrat"/>
          <w:sz w:val="24"/>
        </w:rPr>
      </w:pP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8E4A35">
        <w:rPr>
          <w:rFonts w:ascii="Montserrat" w:hAnsi="Montserrat"/>
          <w:sz w:val="24"/>
        </w:rPr>
        <w:t xml:space="preserve">An obvious, if totally overlooked, plot thread involves the relationship between Ash and Raven.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present Cinder with a mind-blowing proposition. If she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is forced to consider the proposal. Of course the experiment draws official attention, when the return of Cinder’s husband—the emperor’s grandson—creates a commotion. Even though the truth is confided to the emperor, he chooses to endorse the deception, dismissing Raven from the post she had just assumed. In exchange for giving Cinder to Raven, she would be in his employ as a covert agent in Arden. To silence Cinder’s protests, he reminds her of her origins, asserting that what he requires of Ash/Raven is what he would require of a son or grandson, the difference being that this son also happened to be a woman of the merchant class with extraordinary talents. That settled, Raven departs with Cinder on the final leg of her quest. (In source notes, the fact of Raven’s Seduction and Conquest is phrased in a sinister tone, but there is nothing malicious in the role Raven plays.) </w:t>
      </w: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p>
    <w:p w:rsidR="005870DF" w:rsidRPr="008E4A35" w:rsidRDefault="005870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8E4A35">
        <w:rPr>
          <w:rFonts w:ascii="Montserrat" w:hAnsi="Montserrat"/>
          <w:sz w:val="24"/>
        </w:rPr>
        <w:t xml:space="preserve">The principle complication the couple face on their way to Dragon’s Bath is demonstrations of lingering, ancient prejudices between the people of Athen and Arden, and the way it is exploited by their closing adversaries to harass Cinder. Cinder can hardly assert her familial affiliations without making things worse, but that allows Raven to infiltrate the Atheyn mercenaries that are set upon Cinder. The scheme comes to Raven when Cinder is captured trying to escape from the dragon, missing their rendezvous. Raven spies on the group and then races ahead to take the place of the agent they were to meet. Playing the worst sort of villain, Raven ruthlessly asserts his authority and ownership over Cinder. Cinder, finally catching on, happily trades some of the roughest sex play with Raven for protection from the certainty of rape and mutilation at the hands of the mercenaries. Of course, the dragon expected a response from Cinder, and not getting it, sets out after her. If she had been willing, she would have come to him. If she was unwilling, she would run, and that just made things more interesting. It was not as if the dragon would have taken no for an answer. The initial assault spurred the entire group to detour to the ruins of an ancient fortress. Focused on Cinder, the dragon has no interest in why these other men are protecting her. As their prisoner, however, she is worth more alive so protect her the do. For a while. The dragon’s fixation on Cinder made it possible for the mercenaries to send for reinforcement and inform their employer of the complication. It is only when the reinforcements arrive with the true representatives of the cabal that Cinder realizes that she is faced with two rather unpleasant deaths, and Raven cannot save her from either one. </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In the notes for the pilot and the rest of the series work on the assumption that Amber was kept ignorant of Cinder’s true identity, and do not mention the involvement of Ash’s father, Coal. Amber and Coal have emerged as the legitimate parents of Ash/Cinder, and the original parents of Dawn, Dusk and Phoenix. In most cases where future scenarios seem to depend on strained relations between Cinder and Amber, some were based on the public view of their relationship and thus part of the deception the family was maintaining, while some were familial differences. The original inspiration for handling Cinder and Amber’s relationship treats it as strict, loving and conspiratorial, suggesting that Amber came to terms with her son becoming her daughter, but had somewhat different expectations. This runs into later developments, where Amber assumed the role of regent and the plot threads to sabotage the girl’s initiation, which could only work in a hostile relationship between Amber and Cinder. Since this complication was important later on, it was simplest to acknowledge that it was out of character for Amber, but within the scope of another’s ambition. Feather’s mother was in a position to interfere in Dusk and Dawn’s affairs, with a simple motive of ensuring that Dusk assumed the responsibility and authority Dawn was heir to. She also had an accomplice in Thorn. His selfish indulgence and her ambition make them uneasy coconspirators, and there was bitter disappointment on both sides stemming from failed expectations of Thorn and Feather’s marriage. While Feather was from a wealthy and noble family, her mother hoarded her power. Feather’s dowry was a pittance quickly exhausted by Thorn’s excesses. Because of the Purge, Thorn was not the man, the pillar of society, he had been in previous incarnations.</w:t>
      </w:r>
    </w:p>
    <w:p w:rsidR="005870DF" w:rsidRPr="008E4A35" w:rsidRDefault="005870DF">
      <w:pPr>
        <w:rPr>
          <w:rFonts w:ascii="Montserrat" w:hAnsi="Montserrat"/>
          <w:sz w:val="24"/>
        </w:rPr>
      </w:pPr>
    </w:p>
    <w:p w:rsidR="005870DF" w:rsidRPr="008E4A35" w:rsidRDefault="005870DF">
      <w:pPr>
        <w:rPr>
          <w:rFonts w:ascii="Montserrat" w:hAnsi="Montserrat"/>
          <w:sz w:val="24"/>
        </w:rPr>
      </w:pPr>
      <w:r w:rsidRPr="008E4A35">
        <w:rPr>
          <w:rFonts w:ascii="Montserrat" w:hAnsi="Montserrat"/>
          <w:sz w:val="24"/>
        </w:rPr>
        <w:t xml:space="preserve">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 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w:t>
      </w:r>
    </w:p>
    <w:p w:rsidR="005870DF" w:rsidRPr="008E4A35" w:rsidRDefault="005870DF">
      <w:pPr>
        <w:rPr>
          <w:rFonts w:ascii="Montserrat" w:hAnsi="Montserrat"/>
          <w:sz w:val="24"/>
        </w:rPr>
      </w:pPr>
    </w:p>
    <w:p w:rsidR="005870DF" w:rsidRPr="008E4A35" w:rsidRDefault="005870DF">
      <w:pPr>
        <w:rPr>
          <w:rFonts w:ascii="Montserrat" w:hAnsi="Montserrat"/>
          <w:sz w:val="24"/>
        </w:rPr>
      </w:pPr>
    </w:p>
    <w:sectPr w:rsidR="005870DF" w:rsidRPr="008E4A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75039513">
    <w:abstractNumId w:val="0"/>
  </w:num>
  <w:num w:numId="2" w16cid:durableId="416751307">
    <w:abstractNumId w:val="0"/>
  </w:num>
  <w:num w:numId="3" w16cid:durableId="1994141091">
    <w:abstractNumId w:val="0"/>
  </w:num>
  <w:num w:numId="4" w16cid:durableId="349643782">
    <w:abstractNumId w:val="0"/>
  </w:num>
  <w:num w:numId="5" w16cid:durableId="978925740">
    <w:abstractNumId w:val="0"/>
  </w:num>
  <w:num w:numId="6" w16cid:durableId="1485119656">
    <w:abstractNumId w:val="0"/>
  </w:num>
  <w:num w:numId="7" w16cid:durableId="197802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784B"/>
    <w:rsid w:val="00330574"/>
    <w:rsid w:val="005870DF"/>
    <w:rsid w:val="008C784B"/>
    <w:rsid w:val="008E4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2E941FB-272C-4C36-9628-1665656A6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A35"/>
    <w:pPr>
      <w:spacing w:after="240" w:line="276" w:lineRule="auto"/>
    </w:pPr>
    <w:rPr>
      <w:rFonts w:cstheme="minorHAnsi"/>
      <w:sz w:val="28"/>
      <w:szCs w:val="28"/>
    </w:rPr>
  </w:style>
  <w:style w:type="paragraph" w:styleId="Heading1">
    <w:name w:val="heading 1"/>
    <w:basedOn w:val="NoSpacing"/>
    <w:next w:val="Normal"/>
    <w:link w:val="Heading1Char"/>
    <w:qFormat/>
    <w:rsid w:val="008E4A3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E4A3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E4A35"/>
    <w:pPr>
      <w:outlineLvl w:val="2"/>
    </w:pPr>
    <w:rPr>
      <w:sz w:val="40"/>
    </w:rPr>
  </w:style>
  <w:style w:type="paragraph" w:styleId="Heading4">
    <w:name w:val="heading 4"/>
    <w:basedOn w:val="Heading3"/>
    <w:next w:val="Normal"/>
    <w:link w:val="Heading4Char"/>
    <w:qFormat/>
    <w:rsid w:val="008E4A35"/>
    <w:pPr>
      <w:numPr>
        <w:ilvl w:val="3"/>
      </w:numPr>
      <w:outlineLvl w:val="3"/>
    </w:pPr>
    <w:rPr>
      <w:sz w:val="32"/>
    </w:rPr>
  </w:style>
  <w:style w:type="paragraph" w:styleId="Heading5">
    <w:name w:val="heading 5"/>
    <w:basedOn w:val="Heading4"/>
    <w:next w:val="Normal"/>
    <w:link w:val="Heading5Char"/>
    <w:qFormat/>
    <w:rsid w:val="008E4A35"/>
    <w:pPr>
      <w:numPr>
        <w:ilvl w:val="4"/>
      </w:numPr>
      <w:outlineLvl w:val="4"/>
    </w:pPr>
    <w:rPr>
      <w:sz w:val="28"/>
    </w:rPr>
  </w:style>
  <w:style w:type="paragraph" w:styleId="Heading6">
    <w:name w:val="heading 6"/>
    <w:basedOn w:val="Heading5"/>
    <w:next w:val="Normal"/>
    <w:link w:val="Heading6Char"/>
    <w:qFormat/>
    <w:rsid w:val="008E4A35"/>
    <w:pPr>
      <w:numPr>
        <w:ilvl w:val="5"/>
      </w:numPr>
      <w:outlineLvl w:val="5"/>
    </w:pPr>
    <w:rPr>
      <w:bCs/>
      <w:sz w:val="24"/>
      <w:szCs w:val="24"/>
      <w:u w:val="single"/>
    </w:rPr>
  </w:style>
  <w:style w:type="paragraph" w:styleId="Heading7">
    <w:name w:val="heading 7"/>
    <w:basedOn w:val="Heading6"/>
    <w:next w:val="Normal"/>
    <w:link w:val="Heading7Char"/>
    <w:qFormat/>
    <w:rsid w:val="008E4A35"/>
    <w:pPr>
      <w:keepNext w:val="0"/>
      <w:numPr>
        <w:ilvl w:val="0"/>
        <w:numId w:val="0"/>
      </w:numPr>
      <w:outlineLvl w:val="6"/>
    </w:pPr>
    <w:rPr>
      <w:b w:val="0"/>
      <w:kern w:val="0"/>
    </w:rPr>
  </w:style>
  <w:style w:type="paragraph" w:styleId="Heading8">
    <w:name w:val="heading 8"/>
    <w:basedOn w:val="Heading6"/>
    <w:next w:val="Normal"/>
    <w:link w:val="Heading8Char"/>
    <w:qFormat/>
    <w:rsid w:val="008E4A35"/>
    <w:pPr>
      <w:outlineLvl w:val="7"/>
    </w:pPr>
    <w:rPr>
      <w:i/>
      <w:iCs/>
      <w:u w:val="none"/>
    </w:rPr>
  </w:style>
  <w:style w:type="paragraph" w:styleId="Heading9">
    <w:name w:val="heading 9"/>
    <w:basedOn w:val="Heading8"/>
    <w:next w:val="Normal"/>
    <w:link w:val="Heading9Char"/>
    <w:qFormat/>
    <w:rsid w:val="008E4A3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styleId="BodyText2">
    <w:name w:val="Body Text 2"/>
    <w:basedOn w:val="Normal"/>
    <w:semiHidden/>
    <w:pPr>
      <w:tabs>
        <w:tab w:val="left" w:pos="360"/>
        <w:tab w:val="left" w:pos="720"/>
        <w:tab w:val="left" w:pos="1080"/>
        <w:tab w:val="left" w:pos="1440"/>
      </w:tabs>
    </w:pPr>
  </w:style>
  <w:style w:type="paragraph" w:styleId="BodyText3">
    <w:name w:val="Body Text 3"/>
    <w:basedOn w:val="Normal"/>
    <w:semiHidden/>
    <w:rPr>
      <w:sz w:val="16"/>
    </w:rPr>
  </w:style>
  <w:style w:type="paragraph" w:customStyle="1" w:styleId="Subheading1">
    <w:name w:val="Subheading 1"/>
    <w:basedOn w:val="Heading1"/>
    <w:next w:val="Normal"/>
    <w:link w:val="Subheading1Char"/>
    <w:qFormat/>
    <w:rsid w:val="008E4A3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E4A3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E4A35"/>
    <w:rPr>
      <w:rFonts w:eastAsia="Times New Roman" w:cstheme="minorHAnsi"/>
      <w:b/>
      <w:kern w:val="28"/>
      <w:sz w:val="56"/>
      <w:szCs w:val="28"/>
    </w:rPr>
  </w:style>
  <w:style w:type="paragraph" w:customStyle="1" w:styleId="Subheading2">
    <w:name w:val="Subheading 2"/>
    <w:basedOn w:val="Subheading1"/>
    <w:next w:val="Normal"/>
    <w:link w:val="Subheading2Char"/>
    <w:qFormat/>
    <w:rsid w:val="008E4A35"/>
  </w:style>
  <w:style w:type="character" w:customStyle="1" w:styleId="Subheading2Char">
    <w:name w:val="Subheading 2 Char"/>
    <w:link w:val="Subheading2"/>
    <w:rsid w:val="008E4A3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E4A35"/>
    <w:rPr>
      <w:sz w:val="40"/>
      <w:szCs w:val="40"/>
    </w:rPr>
  </w:style>
  <w:style w:type="character" w:customStyle="1" w:styleId="Subheading3Char">
    <w:name w:val="Subheading 3 Char"/>
    <w:link w:val="Subheading3"/>
    <w:rsid w:val="008E4A3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E4A35"/>
    <w:pPr>
      <w:spacing w:before="240" w:line="240" w:lineRule="auto"/>
    </w:pPr>
    <w:rPr>
      <w:vertAlign w:val="subscript"/>
    </w:rPr>
  </w:style>
  <w:style w:type="character" w:customStyle="1" w:styleId="SuptitleChar">
    <w:name w:val="Suptitle Char"/>
    <w:link w:val="Suptitle"/>
    <w:rsid w:val="008E4A3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E4A35"/>
    <w:rPr>
      <w:b w:val="0"/>
      <w:bCs w:val="0"/>
      <w:color w:val="7F7F7F"/>
      <w:vertAlign w:val="superscript"/>
    </w:rPr>
  </w:style>
  <w:style w:type="character" w:customStyle="1" w:styleId="SubtitleChar">
    <w:name w:val="Subtitle Char"/>
    <w:link w:val="Subtitle"/>
    <w:uiPriority w:val="11"/>
    <w:rsid w:val="008E4A3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E4A35"/>
    <w:pPr>
      <w:spacing w:after="0"/>
    </w:pPr>
  </w:style>
  <w:style w:type="character" w:customStyle="1" w:styleId="Heading2Char">
    <w:name w:val="Heading 2 Char"/>
    <w:link w:val="Heading2"/>
    <w:rsid w:val="008E4A35"/>
    <w:rPr>
      <w:rFonts w:ascii="Montserrat" w:eastAsia="Times New Roman" w:hAnsi="Montserrat" w:cstheme="minorHAnsi"/>
      <w:b/>
      <w:kern w:val="28"/>
      <w:sz w:val="48"/>
      <w:szCs w:val="48"/>
    </w:rPr>
  </w:style>
  <w:style w:type="character" w:customStyle="1" w:styleId="Heading3Char">
    <w:name w:val="Heading 3 Char"/>
    <w:link w:val="Heading3"/>
    <w:rsid w:val="008E4A35"/>
    <w:rPr>
      <w:rFonts w:ascii="Montserrat" w:eastAsia="Times New Roman" w:hAnsi="Montserrat" w:cstheme="minorHAnsi"/>
      <w:b/>
      <w:kern w:val="28"/>
      <w:sz w:val="40"/>
      <w:szCs w:val="48"/>
    </w:rPr>
  </w:style>
  <w:style w:type="character" w:customStyle="1" w:styleId="Heading4Char">
    <w:name w:val="Heading 4 Char"/>
    <w:link w:val="Heading4"/>
    <w:rsid w:val="008E4A35"/>
    <w:rPr>
      <w:rFonts w:ascii="Montserrat" w:eastAsia="Times New Roman" w:hAnsi="Montserrat" w:cstheme="minorHAnsi"/>
      <w:b/>
      <w:kern w:val="28"/>
      <w:sz w:val="32"/>
      <w:szCs w:val="48"/>
    </w:rPr>
  </w:style>
  <w:style w:type="character" w:customStyle="1" w:styleId="Heading5Char">
    <w:name w:val="Heading 5 Char"/>
    <w:link w:val="Heading5"/>
    <w:rsid w:val="008E4A35"/>
    <w:rPr>
      <w:rFonts w:ascii="Montserrat" w:eastAsia="Times New Roman" w:hAnsi="Montserrat" w:cstheme="minorHAnsi"/>
      <w:b/>
      <w:kern w:val="28"/>
      <w:sz w:val="28"/>
      <w:szCs w:val="48"/>
    </w:rPr>
  </w:style>
  <w:style w:type="character" w:customStyle="1" w:styleId="Heading6Char">
    <w:name w:val="Heading 6 Char"/>
    <w:link w:val="Heading6"/>
    <w:rsid w:val="008E4A35"/>
    <w:rPr>
      <w:rFonts w:ascii="Montserrat" w:eastAsia="Times New Roman" w:hAnsi="Montserrat" w:cstheme="minorHAnsi"/>
      <w:b/>
      <w:bCs/>
      <w:kern w:val="28"/>
      <w:sz w:val="24"/>
      <w:szCs w:val="24"/>
      <w:u w:val="single"/>
    </w:rPr>
  </w:style>
  <w:style w:type="character" w:customStyle="1" w:styleId="Heading7Char">
    <w:name w:val="Heading 7 Char"/>
    <w:link w:val="Heading7"/>
    <w:rsid w:val="008E4A35"/>
    <w:rPr>
      <w:rFonts w:ascii="Montserrat" w:eastAsia="Times New Roman" w:hAnsi="Montserrat" w:cstheme="minorHAnsi"/>
      <w:bCs/>
      <w:sz w:val="24"/>
      <w:szCs w:val="24"/>
      <w:u w:val="single"/>
    </w:rPr>
  </w:style>
  <w:style w:type="character" w:customStyle="1" w:styleId="Heading8Char">
    <w:name w:val="Heading 8 Char"/>
    <w:link w:val="Heading8"/>
    <w:rsid w:val="008E4A35"/>
    <w:rPr>
      <w:rFonts w:ascii="Montserrat" w:eastAsia="Times New Roman" w:hAnsi="Montserrat" w:cstheme="minorHAnsi"/>
      <w:b/>
      <w:bCs/>
      <w:i/>
      <w:iCs/>
      <w:kern w:val="28"/>
      <w:sz w:val="24"/>
      <w:szCs w:val="24"/>
    </w:rPr>
  </w:style>
  <w:style w:type="character" w:customStyle="1" w:styleId="Heading9Char">
    <w:name w:val="Heading 9 Char"/>
    <w:link w:val="Heading9"/>
    <w:rsid w:val="008E4A3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E4A3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E4A3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E4A35"/>
    <w:rPr>
      <w:rFonts w:ascii="Montserrat" w:eastAsia="Times New Roman" w:hAnsi="Montserrat" w:cs="Times New Roman"/>
      <w:b/>
      <w:bCs/>
      <w:spacing w:val="-10"/>
      <w:kern w:val="28"/>
      <w:sz w:val="72"/>
      <w:szCs w:val="72"/>
    </w:rPr>
  </w:style>
  <w:style w:type="character" w:styleId="Strong">
    <w:name w:val="Strong"/>
    <w:uiPriority w:val="22"/>
    <w:qFormat/>
    <w:rsid w:val="008E4A35"/>
    <w:rPr>
      <w:b/>
      <w:bCs/>
    </w:rPr>
  </w:style>
  <w:style w:type="character" w:styleId="Emphasis">
    <w:name w:val="Emphasis"/>
    <w:uiPriority w:val="20"/>
    <w:qFormat/>
    <w:rsid w:val="008E4A35"/>
    <w:rPr>
      <w:rFonts w:asciiTheme="minorHAnsi" w:hAnsiTheme="minorHAnsi" w:cstheme="minorHAnsi"/>
      <w:i/>
      <w:iCs/>
      <w:sz w:val="28"/>
      <w:szCs w:val="28"/>
    </w:rPr>
  </w:style>
  <w:style w:type="paragraph" w:styleId="ListParagraph">
    <w:name w:val="List Paragraph"/>
    <w:basedOn w:val="Normal"/>
    <w:uiPriority w:val="34"/>
    <w:qFormat/>
    <w:rsid w:val="008E4A35"/>
    <w:pPr>
      <w:ind w:left="720"/>
      <w:contextualSpacing/>
    </w:pPr>
    <w:rPr>
      <w:rFonts w:eastAsia="Times New Roman"/>
    </w:rPr>
  </w:style>
  <w:style w:type="paragraph" w:styleId="Quote">
    <w:name w:val="Quote"/>
    <w:basedOn w:val="Normal"/>
    <w:next w:val="Normal"/>
    <w:link w:val="QuoteChar"/>
    <w:uiPriority w:val="29"/>
    <w:qFormat/>
    <w:rsid w:val="008E4A3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E4A35"/>
    <w:rPr>
      <w:rFonts w:cstheme="minorHAnsi"/>
      <w:sz w:val="28"/>
      <w:szCs w:val="28"/>
    </w:rPr>
  </w:style>
  <w:style w:type="paragraph" w:styleId="IntenseQuote">
    <w:name w:val="Intense Quote"/>
    <w:basedOn w:val="Quote"/>
    <w:next w:val="Normal"/>
    <w:link w:val="IntenseQuoteChar"/>
    <w:uiPriority w:val="30"/>
    <w:qFormat/>
    <w:rsid w:val="008E4A35"/>
    <w:pPr>
      <w:pBdr>
        <w:left w:val="single" w:sz="18" w:space="7" w:color="auto"/>
      </w:pBdr>
    </w:pPr>
    <w:rPr>
      <w:b/>
      <w:bCs/>
    </w:rPr>
  </w:style>
  <w:style w:type="character" w:customStyle="1" w:styleId="IntenseQuoteChar">
    <w:name w:val="Intense Quote Char"/>
    <w:link w:val="IntenseQuote"/>
    <w:uiPriority w:val="30"/>
    <w:rsid w:val="008E4A35"/>
    <w:rPr>
      <w:rFonts w:cstheme="minorHAnsi"/>
      <w:b/>
      <w:bCs/>
      <w:sz w:val="28"/>
      <w:szCs w:val="28"/>
    </w:rPr>
  </w:style>
  <w:style w:type="character" w:styleId="SubtleEmphasis">
    <w:name w:val="Subtle Emphasis"/>
    <w:uiPriority w:val="19"/>
    <w:qFormat/>
    <w:rsid w:val="008E4A3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E4A35"/>
    <w:rPr>
      <w:rFonts w:asciiTheme="minorHAnsi" w:hAnsiTheme="minorHAnsi" w:cstheme="minorHAnsi"/>
      <w:b/>
      <w:bCs/>
      <w:i/>
      <w:iCs/>
      <w:sz w:val="28"/>
      <w:szCs w:val="28"/>
    </w:rPr>
  </w:style>
  <w:style w:type="character" w:styleId="SubtleReference">
    <w:name w:val="Subtle Reference"/>
    <w:uiPriority w:val="31"/>
    <w:qFormat/>
    <w:rsid w:val="008E4A35"/>
    <w:rPr>
      <w:caps/>
      <w:color w:val="7F7F7F" w:themeColor="text1" w:themeTint="80"/>
      <w:sz w:val="22"/>
      <w:szCs w:val="22"/>
    </w:rPr>
  </w:style>
  <w:style w:type="character" w:styleId="IntenseReference">
    <w:name w:val="Intense Reference"/>
    <w:uiPriority w:val="32"/>
    <w:qFormat/>
    <w:rsid w:val="008E4A35"/>
    <w:rPr>
      <w:b/>
      <w:bCs/>
      <w:caps/>
      <w:color w:val="7F7F7F" w:themeColor="text1" w:themeTint="80"/>
      <w:sz w:val="22"/>
      <w:szCs w:val="22"/>
    </w:rPr>
  </w:style>
  <w:style w:type="character" w:styleId="BookTitle">
    <w:name w:val="Book Title"/>
    <w:uiPriority w:val="33"/>
    <w:qFormat/>
    <w:rsid w:val="008E4A3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Normal.dot</Template>
  <TotalTime>0</TotalTime>
  <Pages>1</Pages>
  <Words>26514</Words>
  <Characters>123821</Characters>
  <Application>Microsoft Office Word</Application>
  <DocSecurity>0</DocSecurity>
  <Lines>2814</Lines>
  <Paragraphs>297</Paragraphs>
  <ScaleCrop>false</ScaleCrop>
  <HeadingPairs>
    <vt:vector size="2" baseType="variant">
      <vt:variant>
        <vt:lpstr>Title</vt:lpstr>
      </vt:variant>
      <vt:variant>
        <vt:i4>1</vt:i4>
      </vt:variant>
    </vt:vector>
  </HeadingPairs>
  <TitlesOfParts>
    <vt:vector size="1" baseType="lpstr">
      <vt:lpstr>It seems appropriate to pause and consider what best resolves the impulse behind the story</vt:lpstr>
    </vt:vector>
  </TitlesOfParts>
  <Company>Mass Distraction</Company>
  <LinksUpToDate>false</LinksUpToDate>
  <CharactersWithSpaces>150038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seems appropriate to pause and consider what best resolves the impulse behind the story</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