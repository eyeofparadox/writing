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32DB" w:rsidRPr="0090541C" w:rsidRDefault="00AD32DB">
      <w:pPr>
        <w:rPr>
          <w:rFonts w:ascii="Montserrat" w:hAnsi="Montserrat"/>
          <w:sz w:val="24"/>
        </w:rPr>
      </w:pPr>
    </w:p>
    <w:p w:rsidR="00AD32DB" w:rsidRPr="0090541C" w:rsidRDefault="00AD32DB">
      <w:pPr>
        <w:pBdr>
          <w:bottom w:val="single" w:sz="6" w:space="1" w:color="auto"/>
        </w:pBd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90541C">
        <w:rPr>
          <w:rFonts w:ascii="Montserrat" w:hAnsi="Montserrat"/>
          <w:sz w:val="24"/>
        </w:rPr>
        <w:t xml:space="preserve">She felt the restraint collar melt into sudden slag as her panic triggered a last, desperate surge of power. She had a split instant to focus her mind as teeth slashed through her body. She woke in a synaptic explosion, her mind weaving her violently into the body she had dreamed up with her last thought.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90541C">
        <w:rPr>
          <w:rFonts w:ascii="Montserrat" w:hAnsi="Montserrat"/>
          <w:sz w:val="24"/>
        </w:rPr>
        <w:t xml:space="preserve">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Cinder explained her days of absence by claiming to have been attacked by a shark, and accidentally stranded in a secluded cove, half out of her head, while struggling to knit herself back together. It was an easy lie, the truth still escaped comprehension. </w:t>
      </w:r>
    </w:p>
    <w:p w:rsidR="00AD32DB" w:rsidRPr="0090541C" w:rsidRDefault="00AD32DB">
      <w:pPr>
        <w:pBdr>
          <w:bottom w:val="single" w:sz="6" w:space="1" w:color="auto"/>
        </w:pBd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House Mating</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Conflicted Loyalties, A Step Back…</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Ardeyn delegation wondering what she was doing on the human side of the room. Even the emperor herself was troubled by it, going so far as to call her aside as the meeting broke up. Forge lightly questioned her alignment, and Cinder pointed out that she stood aligned with her sworn duties and commitments, and further stated that if there was any substance to the negotiations she had witnessed that day, then she stood precisely where the emperor’s negotiations were headed—an Ardeyn existing within the Aegis, not apart from it.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Room Mating</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two of them expressed their thanks and then retired to Raven’s suite of apartments, where Raven did not spare her the formalities of room mating.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She was surprised to realize that his insistence on the forms had been to ensure that she had the chance to impose limits on their intimacy.</w:t>
      </w:r>
    </w:p>
    <w:p w:rsidR="00AD32DB" w:rsidRPr="0090541C" w:rsidRDefault="00AD32DB">
      <w:pPr>
        <w:rPr>
          <w:rFonts w:ascii="Montserrat" w:hAnsi="Montserrat"/>
          <w:sz w:val="24"/>
        </w:rPr>
      </w:pPr>
    </w:p>
    <w:p w:rsidR="00AD32DB" w:rsidRPr="0090541C" w:rsidRDefault="00AD32DB">
      <w:pPr>
        <w:rPr>
          <w:rFonts w:ascii="Montserrat" w:hAnsi="Montserrat"/>
          <w:vanish/>
          <w:sz w:val="24"/>
        </w:rPr>
      </w:pPr>
      <w:r w:rsidRPr="0090541C">
        <w:rPr>
          <w:rFonts w:ascii="Montserrat" w:hAnsi="Montserrat"/>
          <w:vanish/>
          <w:sz w:val="24"/>
        </w:rPr>
        <w:br w:type="page"/>
      </w:r>
    </w:p>
    <w:p w:rsidR="00AD32DB" w:rsidRPr="0090541C" w:rsidRDefault="00AD32DB">
      <w:pPr>
        <w:rPr>
          <w:rFonts w:ascii="Montserrat" w:hAnsi="Montserrat"/>
          <w:vanish/>
          <w:sz w:val="24"/>
        </w:rPr>
      </w:pPr>
      <w:r w:rsidRPr="0090541C">
        <w:rPr>
          <w:rFonts w:ascii="Montserrat" w:hAnsi="Montserrat"/>
          <w:vanish/>
          <w:sz w:val="24"/>
        </w:rPr>
        <w:t xml:space="preserve">The Open Mind, Av’s Paradox II - Mnao </w:t>
      </w:r>
    </w:p>
    <w:p w:rsidR="00AD32DB" w:rsidRPr="0090541C" w:rsidRDefault="00AD32DB">
      <w:pPr>
        <w:rPr>
          <w:rFonts w:ascii="Montserrat" w:hAnsi="Montserrat"/>
          <w:vanish/>
          <w:sz w:val="24"/>
        </w:rPr>
      </w:pPr>
      <w:r w:rsidRPr="0090541C">
        <w:rPr>
          <w:rFonts w:ascii="Montserrat" w:hAnsi="Montserrat"/>
          <w:strike/>
          <w:vanish/>
          <w:sz w:val="24"/>
        </w:rPr>
        <w:tab/>
      </w:r>
      <w:r w:rsidRPr="0090541C">
        <w:rPr>
          <w:rFonts w:ascii="Montserrat" w:hAnsi="Montserrat"/>
          <w:vanish/>
          <w:sz w:val="24"/>
        </w:rPr>
        <w:t>Dragon’s Gate, 9·997, Ju Kaiyo - Dao’Ava</w:t>
      </w:r>
    </w:p>
    <w:p w:rsidR="00AD32DB" w:rsidRPr="0090541C" w:rsidRDefault="00AD32DB">
      <w:pPr>
        <w:rPr>
          <w:rFonts w:ascii="Montserrat" w:hAnsi="Montserrat"/>
          <w:vanish/>
          <w:sz w:val="24"/>
        </w:rPr>
      </w:pPr>
    </w:p>
    <w:p w:rsidR="00AD32DB" w:rsidRPr="0090541C" w:rsidRDefault="00AD32DB">
      <w:pPr>
        <w:rPr>
          <w:rFonts w:ascii="Montserrat" w:hAnsi="Montserrat"/>
          <w:sz w:val="24"/>
        </w:rPr>
      </w:pPr>
      <w:r w:rsidRPr="0090541C">
        <w:rPr>
          <w:rFonts w:ascii="Montserrat" w:hAnsi="Montserrat"/>
          <w:sz w:val="24"/>
        </w:rPr>
        <w:t>Exploring And Rediscovering Herself</w:t>
      </w:r>
    </w:p>
    <w:p w:rsidR="00AD32DB" w:rsidRPr="0090541C" w:rsidRDefault="00AD32DB">
      <w:pPr>
        <w:rPr>
          <w:rFonts w:ascii="Montserrat" w:hAnsi="Montserrat"/>
          <w:sz w:val="24"/>
        </w:rPr>
      </w:pPr>
    </w:p>
    <w:p w:rsidR="00AD32DB" w:rsidRPr="0090541C" w:rsidRDefault="00AD32DB">
      <w:pPr>
        <w:pStyle w:val="BodyText"/>
        <w:rPr>
          <w:rFonts w:ascii="Montserrat" w:hAnsi="Montserrat"/>
          <w:sz w:val="24"/>
        </w:rPr>
      </w:pPr>
      <w:r w:rsidRPr="0090541C">
        <w:rPr>
          <w:rFonts w:ascii="Montserrat" w:hAnsi="Montserrat"/>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Cinder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AD32DB" w:rsidRPr="0090541C" w:rsidRDefault="00AD32DB">
      <w:pPr>
        <w:rPr>
          <w:rFonts w:ascii="Montserrat" w:hAnsi="Montserrat"/>
          <w:sz w:val="24"/>
        </w:rPr>
      </w:pPr>
    </w:p>
    <w:p w:rsidR="00AD32DB" w:rsidRPr="0090541C" w:rsidRDefault="00AD32DB">
      <w:pPr>
        <w:rPr>
          <w:rFonts w:ascii="Montserrat" w:hAnsi="Montserrat"/>
          <w:vanish/>
          <w:sz w:val="24"/>
        </w:rPr>
      </w:pPr>
      <w:r w:rsidRPr="0090541C">
        <w:rPr>
          <w:rFonts w:ascii="Montserrat" w:hAnsi="Montserrat"/>
          <w:vanish/>
          <w:sz w:val="24"/>
        </w:rPr>
        <w:br w:type="page"/>
        <w:t>The Key To The Threshold, Tegal Yn Caoi - A Legend</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The Bunker, Ides Of Tegal Ni Hayr</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Cinder’s past rose up to confront her, and awaken old demons.</w:t>
      </w:r>
    </w:p>
    <w:p w:rsidR="00AD32DB" w:rsidRPr="0090541C" w:rsidRDefault="00AD32DB">
      <w:pPr>
        <w:rPr>
          <w:rFonts w:ascii="Montserrat" w:hAnsi="Montserrat"/>
          <w:caps/>
          <w:sz w:val="24"/>
        </w:rPr>
      </w:pPr>
    </w:p>
    <w:p w:rsidR="00AD32DB" w:rsidRPr="0090541C" w:rsidRDefault="00AD32DB">
      <w:pPr>
        <w:rPr>
          <w:rFonts w:ascii="Montserrat" w:hAnsi="Montserrat"/>
          <w:caps/>
          <w:sz w:val="24"/>
        </w:rPr>
      </w:pPr>
    </w:p>
    <w:p w:rsidR="00AD32DB" w:rsidRPr="0090541C" w:rsidRDefault="00AD32DB">
      <w:pPr>
        <w:rPr>
          <w:rFonts w:ascii="Montserrat" w:hAnsi="Montserrat"/>
          <w:sz w:val="24"/>
        </w:rPr>
      </w:pPr>
      <w:r w:rsidRPr="0090541C">
        <w:rPr>
          <w:rFonts w:ascii="Montserrat" w:hAnsi="Montserrat"/>
          <w:sz w:val="24"/>
        </w:rPr>
        <w:t xml:space="preserve">One evening, on a day her fits nearly drowned her in the baths, she was taken aside by an agent of her grandmother’s house, the mysterious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Forced to work together to stay alive, Raven and Cinder started really talking to each other. Cinder was still struggling with the same questions, and eventually they pieced together the events of that first night. What happened that night had been evolved from things that had occurred over the years preceding …. If their assumptions were true, then they had ... Raven considered the idea in shock. Cinder sensed that they had missed something, but she could not pin it down, and eventually went to sleep.</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Days into the rainforest, Cinder began to relax and started hitting her stride. It was very hard to keep from using her powers, despite the danger. Still, it seemed that they had lost her pursuers. Raven was still doing the hunting for both of them, so Cinder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Raven.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Them. Having driven their prey into the wild, they were rushing ahead to rendezvous with their leaders. They were startled by the appearance of Raven. She reprimanded them for being late and called out their reinforcements. A lot of food grew wild on the road sides, and foraging from that reliable source had made the pair’s progress predictable. The pursuit Cinder thought lost had merely jumped ahead to wait for her.</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cinder returned to the scene of the crime. She wished she had pain or coal there with her so bad she could taste it.</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Approaching Tegal</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Confronting Shadows, Raven and Raven…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was worried. Raven had never been gone so long. She stumbled into their trap unexpectedly, and struggled desperately to escape. Then she saw that they had Raven.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Raven’s side. Her fear turned to terror when she suddenly lost control of her power and thus discovered that Raven was one of them. With her psi effectively leashed, and her body quickly and ruthlessly restrained, her bloodlust could not be satisfied. With their attention focused on her, Cinder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Cinder, short an arm, was the luckiest of the victims, having cut her losses to run.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knew that she would recover from the damage she had suffered. Her severed arm was already regenerating. Left on its own, her body would recover in a few years, but Raven knew that she could restore herself even quicker if freed from her psionic restraint. That knowledge would work to their advantage in trying to break her. That was the understanding between them as Raven took her aside, ordering the rest of the group to set up a psi damping perimeter around the ruin. Raven released her mind from its bonds and ordered her to repair herself. She explained the situation to her, openly confirming her suspicions. She patiently witnessed her recovery, holding out the temptation to escape. Cinder tried several times, and Raven stopped her, forcing her to need even more time to fulfill her command. The two, locked in together in isolation, got to know each other very well. Raven was still a part of Passion—and thus Cinder—as strongly connected as if she were in love with her, but her duty remained paramount, and she was not coy about it.</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 Dark Agenda</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Raven.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Cinder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As the second night approached, her greatest concern was with Raven. Whatever they were trying to do to her, it had already affected Raven, and there was no way she could be impersonal with her. While struggling with newly deepened bloodlust, it occurred to Cinder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Cinder had been tapping into Raven’s memory—by extension, Raven’s memory. Like the memories, the nightmares, too, originated in her. Raven was Raven, she realized. They were the same soul, and if it had not been for what had happened the night ava was devastated, they would have long since become the same mind. Whatever had possessed her, had prevented it—prevented her (and Raven)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Examining the idea that somehow Raven and Raven had been split manifests even more closely, it became apparent to Cinder that something more significant had been hidden by the slaughter at ava. The twins could not have been normal twins, nor could they have been paladin twins. The crucial piece of evidence was that Raven had tested as aelyn. That was the fact that had been bothering her when it occurred to them that Raven carried a forced reincarnation of Raven. If it  were true, then all of the assumptions about Raven and Raven had to be revised. What had happened could only be explained if Raven was a true Cinder, and a child of av’aelyn and av’aeslyn embodiment. She could have been a perfect paladin avatar, but her exact parentage was never known, and the cause of her split manifestation an enigma left unexplained. As a Cinder, Raven could have been born split manifest, but based on the memories Cinder was uncovering, another explanation was possible. In the purge of her house, Raven’s mind was raped by an o’jin—in the following moments, a dark reflection of herself manifested to avenge the horrors Raven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Cinder.</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trike/>
          <w:sz w:val="24"/>
        </w:rPr>
      </w:pPr>
      <w:r w:rsidRPr="0090541C">
        <w:rPr>
          <w:rFonts w:ascii="Montserrat" w:hAnsi="Montserrat"/>
          <w:sz w:val="24"/>
        </w:rPr>
        <w:t xml:space="preserve">Ironically, it was Raven who was the most persistent, the most determined to cause her mind’s destruction. She worked her over until there was no energy left in her to rage, and the brutality of rape bled into the embrace of lust, almost love-making, as her body betrayed her with its own needs. Raven even shared her amusement with her, as she recognized the perversion of past intimacy between Raven, Raven and Cinder.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At the end of the week, Cinder learned the reason behind their long delay within the ruin of the temple. Preventing her from using her power forced Raven to use her own. Since they were both nailed, it was suicide for the group to attempt to travel with either of them under such circumstances. However, there were other ways to deprive a psi of her ability. Confronted with the prospect of having her mind stripped of all defenses, Cinder went wild. After much too long, Raven and a thoroughly subdued Cinder emerged from the ruin, and their march was resumed.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Cinder trudged along lost in thought. She did not seem to have any weapons left. Her training, as Cinder Raven, had dealt with the possibility that she might be deprived of her powers, but Raven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Raven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Raven pointed out that the collar named her as the property of the individual she was being delivered to, so as long as she wore it her chances of successfully escaping were virtually nil.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Cinder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Raven had seen it happening, and she could not see any way to prevent it. They had a mission to accomplish and she had found a way to become immune to their methods. She continued to try, but until they reached their destination, as Cinder had guessed, their methods were limited by their need to travel swiftly. Still, there were some attacks she could make against her will.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Cinder suspected that she knew where they were taking her. If things had been different, their destination would have been her own home. The lands she would have inherited through the title she shared with Raven.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Cinder and Raven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Cinder thought about tegal yn caoi. If she were Raven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Cinder finally got the nerve to ask, if she could not be broken, were they going to kill her? She was told that if she could not be made one of them, then she could have no place among them. They would never trust her, and they could not allow her to claim that which was sacred to them. Cinder tried to convince them that she had never had any desire to claim the cursed estate. She would never have even approached it if they were not forcing her to. Nothing she or Raven could say could shake her conviction that none of their aims would result in anything less than her death.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Cinder.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 xml:space="preserve">With their arrival only days away, Cinder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Raven’s patience with her insufferable defiance was worn out. Everything they had done had been geared toward triggering her conversion. Confronted with her impregnable will that objective had proven unattainable. Raven had been forced to stop trying before she could use her growing appeal to sow dissent among her men. Raven had contemplated the alternative for several nights, giving in to the temptation to simply talk to her, and perhaps heal the breach between them. Which was why Raven decided to shake her self-possession and ride her until they reached their destination. Once delivered, more effective means of attacking her integrity could be employed. </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At the point that Raven determined to possess her, Cinder was struck with an idea. Raven had withdrawn into an embryo when Cinder possessed her. At the time, Cinder had tried to release Raven, only to find that she was tied into an embryo herself. She had feared that withdrawing might kill the body, since she had no idea where Raven’s mind had gone, but the real fear had been that if she withdrew as intended, she would be killing herself, the embryonic self she had conceived in Raven. She had never considered shifting herself into that mote of flesh. If she did, what was to stop Raven from reclaiming her own body?</w:t>
      </w:r>
    </w:p>
    <w:p w:rsidR="00AD32DB" w:rsidRPr="0090541C" w:rsidRDefault="00AD32DB">
      <w:pPr>
        <w:rPr>
          <w:rFonts w:ascii="Montserrat" w:hAnsi="Montserrat"/>
          <w:sz w:val="24"/>
        </w:rPr>
      </w:pPr>
      <w:r w:rsidRPr="0090541C">
        <w:rPr>
          <w:rFonts w:ascii="Montserrat" w:hAnsi="Montserrat"/>
          <w:sz w:val="24"/>
        </w:rPr>
        <w:tab/>
      </w:r>
    </w:p>
    <w:p w:rsidR="00AD32DB" w:rsidRPr="0090541C" w:rsidRDefault="00AD32DB">
      <w:pPr>
        <w:rPr>
          <w:rFonts w:ascii="Montserrat" w:hAnsi="Montserrat"/>
          <w:sz w:val="24"/>
        </w:rPr>
      </w:pPr>
      <w:r w:rsidRPr="0090541C">
        <w:rPr>
          <w:rFonts w:ascii="Montserrat" w:hAnsi="Montserrat"/>
          <w:sz w:val="24"/>
        </w:rPr>
        <w:t>Out of Exile, Past and Future Converge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found herself trapped within the prison of a chaotic mind. Her instinct was to fight and escape. It was a shock to discover that the prison was her own mind—shared with Ash-Raven—and that the trap was her own thoughts tangled in Ash-Raven’s. Ash’s attempt to possess Cinder went awry as Cinder withdrew into her embryo. Raven finally resurfaced and a hidden aspect of Ash and Raven’s unique nature revealed itself. Raven awoke to the thrust of her other-self’s mind. Too disoriented from her long displacement she was defenseless, her mind open wide to embrace Ash’s. In an embrace as intimate as possession, it was impossible for Raven not to recognize herself in Ash and vice versa. The consequence of that act stunned them all, and seemingly fulfilled the designs against them. With a terrible wrench, the two became one, and Ash’s body disintegrated—killing the fetus within her. The mind of Cinder rose up within Ash-Raven, in mortal fear of Raven miscarrying. Cinder found herself leading the group that had subdued and abused her. She found herself driven by imperatives that had driven Ash. It was strange to know that she had lost, and yet still existed within Raven’s body and Raven’s mind. She felt the wonder at what she had become, and did not know if that was her thoughts as Ash-Raven or if that was her thoughts as Cinder. If not for the dragon, which had dogged them all in its determination to devour her as Cinder-Raven,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Cinder. Convinced that there was no demon to drive out of her mind, she was at least able to wrest back control over Raven’s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Cinder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stood on a balcony, staring out at the dragon that still waited for the chance to devour her. The dragon, having feasted, having twice tasted Cinder, and knowing that meat still hid within the estate, would not leave. Cinder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Cinder, ready for this, turned and fled back into the trap, disabling her shadow. The dragon accepted her gift, conveniently giving her time to build up a good lead.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br w:type="page"/>
      </w:r>
    </w:p>
    <w:p w:rsidR="00AD32DB" w:rsidRPr="0090541C" w:rsidRDefault="00AD32DB">
      <w:pPr>
        <w:rPr>
          <w:rFonts w:ascii="Montserrat" w:hAnsi="Montserrat"/>
          <w:sz w:val="24"/>
        </w:rPr>
      </w:pPr>
      <w:r w:rsidRPr="0090541C">
        <w:rPr>
          <w:rFonts w:ascii="Montserrat" w:hAnsi="Montserrat"/>
          <w:sz w:val="24"/>
        </w:rPr>
        <w:t>Threads - Trace and Tempo</w:t>
      </w:r>
    </w:p>
    <w:p w:rsidR="00AD32DB" w:rsidRPr="0090541C" w:rsidRDefault="00AD32DB">
      <w:pPr>
        <w:rPr>
          <w:rFonts w:ascii="Montserrat" w:hAnsi="Montserrat"/>
          <w:sz w:val="24"/>
        </w:rPr>
      </w:pP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90541C">
        <w:rPr>
          <w:rFonts w:ascii="Montserrat" w:hAnsi="Montserrat"/>
          <w:sz w:val="24"/>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Cinder and her friends arrived and delighted in stretching their minds and exploring the island.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r w:rsidRPr="0090541C">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800000"/>
          <w:sz w:val="24"/>
        </w:rPr>
      </w:pPr>
      <w:r w:rsidRPr="0090541C">
        <w:rPr>
          <w:rFonts w:ascii="Montserrat" w:hAnsi="Montserrat"/>
          <w:color w:val="800000"/>
          <w:sz w:val="24"/>
        </w:rPr>
        <w:tab/>
        <w:t xml:space="preserve">One evening, the following week, Cinder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800000"/>
          <w:sz w:val="24"/>
        </w:rPr>
      </w:pPr>
      <w:r w:rsidRPr="0090541C">
        <w:rPr>
          <w:rFonts w:ascii="Montserrat" w:hAnsi="Montserrat"/>
          <w:color w:val="800000"/>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800000"/>
          <w:sz w:val="24"/>
        </w:rPr>
      </w:pPr>
      <w:r w:rsidRPr="0090541C">
        <w:rPr>
          <w:rFonts w:ascii="Montserrat" w:hAnsi="Montserrat"/>
          <w:color w:val="800000"/>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Cinder was helpless as her captors were slain, and the dragon turned its attention to her.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800000"/>
          <w:sz w:val="24"/>
        </w:rPr>
      </w:pPr>
      <w:r w:rsidRPr="0090541C">
        <w:rPr>
          <w:rFonts w:ascii="Montserrat" w:hAnsi="Montserrat"/>
          <w:color w:val="800000"/>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800000"/>
          <w:sz w:val="24"/>
        </w:rPr>
      </w:pPr>
      <w:r w:rsidRPr="0090541C">
        <w:rPr>
          <w:rFonts w:ascii="Montserrat" w:hAnsi="Montserrat"/>
          <w:color w:val="800000"/>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Cinder explained her days of absence by claiming to have been attacked by a shark, and accidentally stranded in a secluded cove, half out of her head, while struggling to knit herself back together. It was an easy lie, the truth still escaped comprehension. </w:t>
      </w:r>
    </w:p>
    <w:p w:rsidR="00AD32DB" w:rsidRPr="0090541C" w:rsidRDefault="00AD32DB">
      <w:pPr>
        <w:tabs>
          <w:tab w:val="left" w:pos="360"/>
          <w:tab w:val="left" w:pos="720"/>
          <w:tab w:val="left" w:pos="1440"/>
          <w:tab w:val="left" w:pos="2160"/>
          <w:tab w:val="left" w:pos="2880"/>
          <w:tab w:val="left" w:pos="3600"/>
          <w:tab w:val="left" w:pos="4320"/>
          <w:tab w:val="right" w:pos="6480"/>
          <w:tab w:val="right" w:pos="6840"/>
        </w:tabs>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Overview, Daughter Selves</w:t>
      </w:r>
    </w:p>
    <w:p w:rsidR="00AD32DB" w:rsidRPr="0090541C" w:rsidRDefault="00AD32DB">
      <w:pPr>
        <w:rPr>
          <w:rFonts w:ascii="Montserrat" w:hAnsi="Montserrat"/>
          <w:sz w:val="24"/>
        </w:rPr>
      </w:pPr>
      <w:r w:rsidRPr="0090541C">
        <w:rPr>
          <w:rFonts w:ascii="Montserrat" w:hAnsi="Montserrat"/>
          <w:sz w:val="24"/>
        </w:rPr>
        <w:t xml:space="preserve">The onset of heat forced Cinder to confront her alien origins and heritage. Cinder returned to the world of her birth, a world where her childhood had been savagely ripped apart and which she had silently vowed never to revisit. Her own biology betrayed her, forcing her to face her fears. The time had come for her to discover her sexual identity, and shed the androgyny with which she had grown up so uncomfortably among humans. Cinder and Raven were thrust on each other as roommates, each confronted by the prospect that they could only find relief from heat in their father’s—or each other’s—embrace, for the male expression of their potential had died in the massacre. Cinder braced herself to go through with the Ardeyn rite of passage, unaware that unlocking her sexuality would also release the seeds of her own destruction. A legacy of the madness that had shattered her mind as a child. As she adjusted to strange new mental and physical realities, she also discovered that she was the principal heir to a noble title and an abandoned estate. As fast as she was adapting, she was in over her head in her native culture and it led her into a bloody confrontation.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Overview, A Daughter’s Ruin</w:t>
      </w:r>
    </w:p>
    <w:p w:rsidR="00AD32DB" w:rsidRPr="0090541C" w:rsidRDefault="00AD32DB">
      <w:pPr>
        <w:rPr>
          <w:rFonts w:ascii="Montserrat" w:hAnsi="Montserrat"/>
          <w:sz w:val="24"/>
        </w:rPr>
      </w:pPr>
      <w:r w:rsidRPr="0090541C">
        <w:rPr>
          <w:rFonts w:ascii="Montserrat" w:hAnsi="Montserrat"/>
          <w:sz w:val="24"/>
        </w:rPr>
        <w:t xml:space="preserve">Convicted and stripped, she was paroled to complete her mnao. To protect her, her household relocated to the estate of her regent, where she applied for patronage, and entered a school to pursue mnao. Their proximity to her long forgotten home awakened sleeping demons, and she eventually felt compelled to go back to the place where she had been the only witness to the death of scores of family members, friends and acquaintances. 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Cinder discovered her true nature in the jaws of death.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Overview, A Daughter’s Rise</w:t>
      </w:r>
    </w:p>
    <w:p w:rsidR="00AD32DB" w:rsidRPr="0090541C" w:rsidRDefault="00AD32DB">
      <w:pPr>
        <w:rPr>
          <w:rFonts w:ascii="Montserrat" w:hAnsi="Montserrat"/>
          <w:vanish/>
          <w:sz w:val="24"/>
        </w:rPr>
      </w:pPr>
      <w:r w:rsidRPr="0090541C">
        <w:rPr>
          <w:rFonts w:ascii="Montserrat" w:hAnsi="Montserrat"/>
          <w:vanish/>
          <w:sz w:val="24"/>
        </w:rPr>
        <w:t xml:space="preserve">Amber found herself caught between two worlds. As a young noble, she was played for a pawn in the intrigues of court. At the time she had been awarded title to the domain of ava, av’i’caoi mo tegal ni’hayr, Amber did not realize that she would be burdened with its administration. Even as she found herself getting caught up in the demands of the legacy she had stumbled into, she began to rebel. Quietly fighting to assert control over her self and her destiny, events began to pull her into the embrace of an ancient pattern. When the time came for her to enter the academy, Amber was forced to split her attention in order to meet the obligations of her status as an exotic noble. Her culture, fighting against the influences of an interstellar nation, was being corrupted. People like her were being shackeld to poverty for the sake of defending tradition and maintaining exotic institutions. </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Ashember, in the mindset of Ember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 [option, dragon consort, diverging]—The memory of “some terrible and painful experience” drove her to flee the ruins where she had taken her prey. Her stolen memories promised sanctuary and her haste ensured that she arrived at Dragon’s Bath before Ash and the Amber. Keen instincts compelled her to arrive in the guise of a younger Ash, and to establish a cover for the “development of sexual polymorphism” in preparation for her return to civilization. Amber would see through her, and would be at once a friend and nemesis. Ashe submitted to her judgement finally, to restore her voice and her name. In conclusion, Ashe was restored to the path that the discovery of her heritage interrupted.</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 [option, dragon consort, confronted]—Returning to Dragon’s Bath more than a month later, Ash and Amber were shocked to discover that her “twin” had returned and faced absolution a few weeks earlier. Amber was more shocked, confronting the truth of her new reflection with out any warning. Even after her “twin” described the events (as she remembered them) Amber remained suspicious. Circumstances forced them to be house mates, school mates, room mates, bed mates and naiomane. The chasm between them made intimacy awkward, and rivalry almost inevitable. What she had once looked forward to she now almost dreaded—manao.</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Her exile became a rite of passage, an ordeal from which she emerged touched by divinity and possessed of a new legacy. She crossed over to Aeirn where she encountered Ash. Through Ash, she met his friend (Voice and his compliment Vision) They fell in love at first sight, but Ember was frightened by the intensity of their passion and fled back to Ajea, with Ash in tow. The key elements were the opening of the gate, establishing a link between aegis and ao’dai galaxies, introducing the eye of paradox and the touch of the divine. </w:t>
      </w:r>
    </w:p>
    <w:p w:rsidR="00AD32DB" w:rsidRPr="0090541C" w:rsidRDefault="00AD32DB">
      <w:pPr>
        <w:rPr>
          <w:rFonts w:ascii="Montserrat" w:hAnsi="Montserrat"/>
          <w:vanish/>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Blocking Rough</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01</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The mote in the Eye of Paradox was displaced to this period in the life of the goddess. Cinder had become an identity shared by Alexander and Alexandrea. Even though Alexandrea was freed from conflict with her nemesis, she had been scarred. Those scars would make her into her own nemesis. Cinder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Cinder.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02</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03</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Cinder,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04</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Immediately prior to their vacation, Chris made her debut as a girl, forcing the disclosure of Cinder’s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Cinder’s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05</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Cinder’s nemesis, however, had changed that. The mind which had been Cinder’s original nemesis had been obsessed with becoming Cinder, and had gone well past the point where he would destroy her to take her place. When Cinder created her own nemesis, that motivation had been incorporated into her. Patterned on Cinder, her new nemesis had a female identity which saw the division into male and female as an unconscious attempt by Cinder to confound her by transforming her desire to be her into a masculine desire to possess her as a mate. This twisted form of reasoning took the form of a sickening realization that Cinder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Cinder which Alex-she clipped the name to give her a separate sphere of identity within Cinder-represented.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06</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Cinder’s birthday. They invited their friends to come along.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07</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 had lain awake nights trying to figure out how to kill Alexandrea. She was Cinder.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08</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09</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Cinder and her friends arrived at the island itself via chartered sea plane. They were all surprised to find that the island was dominated by a form of architecture which Cinder had dreamed up as a child and later applied to the construction of her private retreat. Their father did not explain the coincidence, and it was accepted as part of the gift. The little slice of paradise was uninhabited. They brought their own staff and retainers with them from Cinder’s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10</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11</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The large estate where they nominally were staying was designated as The Sanctuary. For Cinder it was just like being home. Her friends enjoyed exploring it as much as the wilderness. They gathered to talk shop, make out, share meals, and socialize when they were not off on their own exploring or playing.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12</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13</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14</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15</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16</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17</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18</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19</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20</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21</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22</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23</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24</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25</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26</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Chapter 27</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Cinder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&gt;&gt;&gt;</w:t>
      </w:r>
      <w:r w:rsidRPr="0090541C">
        <w:rPr>
          <w:rFonts w:ascii="Montserrat" w:hAnsi="Montserrat"/>
          <w:sz w:val="24"/>
        </w:rPr>
        <w:tab/>
        <w:t>Unrevised &amp; Contributing Notes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 AVATAR PROJECT \CINDER \SEX &amp; DEATH</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Book I</w:t>
      </w:r>
      <w:r w:rsidRPr="0090541C">
        <w:rPr>
          <w:rFonts w:ascii="Montserrat" w:hAnsi="Montserrat"/>
          <w:sz w:val="24"/>
        </w:rPr>
        <w:tab/>
        <w:t>Predator &amp; Prey</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During a short vacation, immediately prior to entering the Academy, Cinder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Predator &amp; Prey sets up the following book, Damned &amp; Divine. Cinder returns to the island during her convalescence from being augmented and joins herself under the wing of Kzeisza’s mentorship. Kzeisza confronts her with the story of Av, the Goddess, who he claims created Cinder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ab/>
        <w:t>I</w:t>
      </w:r>
      <w:r w:rsidRPr="0090541C">
        <w:rPr>
          <w:rFonts w:ascii="Montserrat" w:hAnsi="Montserrat"/>
          <w:sz w:val="24"/>
        </w:rPr>
        <w:t xml:space="preserve">mminent divinity: the theme explored throughout the works associated with Cinder have to do with discovering and exploring the divine nature of being. I have taken inspiration from many sources and genres. The whole resolved from these pieces is reinvention, by necessity. Cinder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Cinder’s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Cinder in her ultimate revelation. Before every crucial step, she is given the opportunity to embrace the comforts of either ignorance or oblivion, but her will to know the truth, to understand the meaning drives her on.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vanish/>
          <w:sz w:val="24"/>
        </w:rPr>
      </w:pPr>
      <w:r w:rsidRPr="0090541C">
        <w:rPr>
          <w:rFonts w:ascii="Montserrat" w:hAnsi="Montserrat"/>
          <w:vanish/>
          <w:sz w:val="24"/>
        </w:rPr>
        <w:t xml:space="preserve">Second Graduation. </w:t>
      </w:r>
    </w:p>
    <w:p w:rsidR="00AD32DB" w:rsidRPr="0090541C" w:rsidRDefault="00AD32DB">
      <w:pPr>
        <w:rPr>
          <w:rFonts w:ascii="Montserrat" w:hAnsi="Montserrat"/>
          <w:vanish/>
          <w:sz w:val="24"/>
        </w:rPr>
      </w:pPr>
      <w:r w:rsidRPr="0090541C">
        <w:rPr>
          <w:rFonts w:ascii="Montserrat" w:hAnsi="Montserrat"/>
          <w:vanish/>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AD32DB" w:rsidRPr="0090541C" w:rsidRDefault="00AD32DB">
      <w:pPr>
        <w:rPr>
          <w:rFonts w:ascii="Montserrat" w:hAnsi="Montserrat"/>
          <w:vanish/>
          <w:sz w:val="24"/>
        </w:rPr>
      </w:pPr>
      <w:r w:rsidRPr="0090541C">
        <w:rPr>
          <w:rFonts w:ascii="Montserrat" w:hAnsi="Montserrat"/>
          <w:vanish/>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D32DB" w:rsidRPr="0090541C" w:rsidRDefault="00AD32DB">
      <w:pPr>
        <w:rPr>
          <w:rFonts w:ascii="Montserrat" w:hAnsi="Montserrat"/>
          <w:vanish/>
          <w:sz w:val="24"/>
        </w:rPr>
      </w:pPr>
      <w:r w:rsidRPr="0090541C">
        <w:rPr>
          <w:rFonts w:ascii="Montserrat" w:hAnsi="Montserrat"/>
          <w:vanish/>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AD32DB" w:rsidRPr="0090541C" w:rsidRDefault="00AD32DB">
      <w:pPr>
        <w:rPr>
          <w:rFonts w:ascii="Montserrat" w:hAnsi="Montserrat"/>
          <w:vanish/>
          <w:sz w:val="24"/>
        </w:rPr>
      </w:pPr>
      <w:r w:rsidRPr="0090541C">
        <w:rPr>
          <w:rFonts w:ascii="Montserrat" w:hAnsi="Montserrat"/>
          <w:vanish/>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D32DB" w:rsidRPr="0090541C" w:rsidRDefault="00AD32DB">
      <w:pPr>
        <w:rPr>
          <w:rFonts w:ascii="Montserrat" w:hAnsi="Montserrat"/>
          <w:vanish/>
          <w:sz w:val="24"/>
        </w:rPr>
      </w:pPr>
      <w:r w:rsidRPr="0090541C">
        <w:rPr>
          <w:rFonts w:ascii="Montserrat" w:hAnsi="Montserrat"/>
          <w:vanish/>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AD32DB" w:rsidRPr="0090541C" w:rsidRDefault="00AD32DB">
      <w:pPr>
        <w:rPr>
          <w:rFonts w:ascii="Montserrat" w:hAnsi="Montserrat"/>
          <w:vanish/>
          <w:sz w:val="24"/>
        </w:rPr>
      </w:pPr>
      <w:r w:rsidRPr="0090541C">
        <w:rPr>
          <w:rFonts w:ascii="Montserrat" w:hAnsi="Montserrat"/>
          <w:vanish/>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D32DB" w:rsidRPr="0090541C" w:rsidRDefault="00AD32DB">
      <w:pPr>
        <w:rPr>
          <w:rFonts w:ascii="Montserrat" w:hAnsi="Montserrat"/>
          <w:vanish/>
          <w:sz w:val="24"/>
        </w:rPr>
      </w:pPr>
      <w:r w:rsidRPr="0090541C">
        <w:rPr>
          <w:rFonts w:ascii="Montserrat" w:hAnsi="Montserrat"/>
          <w:vanish/>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AD32DB" w:rsidRPr="0090541C" w:rsidRDefault="00AD32DB">
      <w:pPr>
        <w:rPr>
          <w:rFonts w:ascii="Montserrat" w:hAnsi="Montserrat"/>
          <w:vanish/>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Book II</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Graduation. At the end of her second graduation ceremony in two years, Cinder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Cinder,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rsidR="00AD32DB" w:rsidRPr="0090541C" w:rsidRDefault="00AD32DB">
      <w:pPr>
        <w:rPr>
          <w:rFonts w:ascii="Montserrat" w:hAnsi="Montserrat"/>
          <w:sz w:val="24"/>
        </w:rPr>
      </w:pPr>
      <w:r w:rsidRPr="0090541C">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Cinder was only nine years old, a string of bizarre encounters in the deep caused a panic on Earth. A number of long range reconnaissance missions were lost in a series of blind encounters with what experts very reservedly identified as alien-potentially intelligent and hostile-entities. Cinder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AD32DB" w:rsidRPr="0090541C" w:rsidRDefault="00AD32DB">
      <w:pPr>
        <w:rPr>
          <w:rFonts w:ascii="Montserrat" w:hAnsi="Montserrat"/>
          <w:sz w:val="24"/>
        </w:rPr>
      </w:pPr>
      <w:r w:rsidRPr="0090541C">
        <w:rPr>
          <w:rFonts w:ascii="Montserrat" w:hAnsi="Montserrat"/>
          <w:sz w:val="24"/>
        </w:rPr>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90541C">
        <w:rPr>
          <w:rFonts w:ascii="Montserrat" w:hAnsi="Montserrat"/>
          <w:sz w:val="24"/>
        </w:rPr>
        <w:tab/>
        <w:t xml:space="preserv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Cinder’s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AD32DB" w:rsidRPr="0090541C" w:rsidRDefault="00AD32DB">
      <w:pPr>
        <w:rPr>
          <w:rFonts w:ascii="Montserrat" w:hAnsi="Montserrat"/>
          <w:sz w:val="24"/>
        </w:rPr>
      </w:pPr>
      <w:r w:rsidRPr="0090541C">
        <w:rPr>
          <w:rFonts w:ascii="Montserrat" w:hAnsi="Montserrat"/>
          <w:sz w:val="24"/>
        </w:rPr>
        <w:tab/>
        <w:t xml:space="preserve">Cinder together with her vacant and violated body, presented the psi cops and the doctors at the secure facility they were delivered to a difficult and disturbing problem. For some reason, Cinder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AD32DB" w:rsidRPr="0090541C" w:rsidRDefault="00AD32DB">
      <w:pPr>
        <w:rPr>
          <w:rFonts w:ascii="Montserrat" w:hAnsi="Montserrat"/>
          <w:sz w:val="24"/>
        </w:rPr>
      </w:pPr>
      <w:r w:rsidRPr="0090541C">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Cinder, remained to assist and supervise. Cinder was able to conduct the examination without using tools or physically touching the body. After demonstrating why she felt it necessary, the doctor honored her request that the body not be touched. Before she was finished, she had confessed to a kind of trauma. Cinder had been a virgin. Technically, she still was. Her first experience with sex, however, she had been a corpse, and the doctor understood that Cinder had both the right and misfortune to be able to use the word “experience” in its fullest sense. When she destroyed the body, she confided that the sensation was more akin to being washed-scoured-clean than to being cremated. </w:t>
      </w:r>
    </w:p>
    <w:p w:rsidR="00AD32DB" w:rsidRPr="0090541C" w:rsidRDefault="00AD32DB">
      <w:pPr>
        <w:rPr>
          <w:rFonts w:ascii="Montserrat" w:hAnsi="Montserrat"/>
          <w:sz w:val="24"/>
        </w:rPr>
      </w:pPr>
      <w:r w:rsidRPr="0090541C">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3</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Fully expecting to be punished further, Cinder was surprised when she was released and her father presented her with a present she could not possible refuse. The Avatar Project owned a number of islands in the South Pacific, one of which was a private resort for the Directors. The fact that Cinder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AD32DB" w:rsidRPr="0090541C" w:rsidRDefault="00AD32DB">
      <w:pPr>
        <w:rPr>
          <w:rFonts w:ascii="Montserrat" w:hAnsi="Montserrat"/>
          <w:sz w:val="24"/>
        </w:rPr>
      </w:pPr>
      <w:r w:rsidRPr="0090541C">
        <w:rPr>
          <w:rFonts w:ascii="Montserrat" w:hAnsi="Montserrat"/>
          <w:sz w:val="24"/>
        </w:rPr>
        <w:tab/>
        <w:t xml:space="preserve">Cinder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Dragon, David Damon Drake, had appointed himself as Cinder’s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Cinder had moved from a couple of years before. Unknown to Cinder, Chris and Jon were also enrolled for that first summer session, and enjoyed the same status with Dragon. Chris and Jon were her oldest friends in the group, but the day Dragon’s study group met for the first time that semester might as well have been the first time Cinder, Chris and Jon had met. </w:t>
      </w:r>
    </w:p>
    <w:p w:rsidR="00AD32DB" w:rsidRPr="0090541C" w:rsidRDefault="00AD32DB">
      <w:pPr>
        <w:rPr>
          <w:rFonts w:ascii="Montserrat" w:hAnsi="Montserrat"/>
          <w:sz w:val="24"/>
        </w:rPr>
      </w:pPr>
      <w:r w:rsidRPr="0090541C">
        <w:rPr>
          <w:rFonts w:ascii="Montserrat" w:hAnsi="Montserrat"/>
          <w:sz w:val="24"/>
        </w:rPr>
        <w:tab/>
        <w:t xml:space="preserve">As a child, Cinder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Cinder and appealed to her for help. </w:t>
      </w:r>
    </w:p>
    <w:p w:rsidR="00AD32DB" w:rsidRPr="0090541C" w:rsidRDefault="00AD32DB">
      <w:pPr>
        <w:rPr>
          <w:rFonts w:ascii="Montserrat" w:hAnsi="Montserrat"/>
          <w:sz w:val="24"/>
        </w:rPr>
      </w:pPr>
      <w:r w:rsidRPr="0090541C">
        <w:rPr>
          <w:rFonts w:ascii="Montserrat" w:hAnsi="Montserrat"/>
          <w:sz w:val="24"/>
        </w:rPr>
        <w:tab/>
        <w:t>Chris, Christine Allanah Temple, had been born a boy, Christian Allan Temple, and learned how to be a girl courtesy of Cinder. Her struggle with transsexualism ultimately helped Cinder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Cinder over to his devious little pranks. It made them closer, and gave her the insight into his character she needed to understand his feelings for Chris. In turn, she helped him express those feelings to her other childhood friend.</w:t>
      </w:r>
    </w:p>
    <w:p w:rsidR="00AD32DB" w:rsidRPr="0090541C" w:rsidRDefault="00AD32DB">
      <w:pPr>
        <w:rPr>
          <w:rFonts w:ascii="Montserrat" w:hAnsi="Montserrat"/>
          <w:sz w:val="24"/>
        </w:rPr>
      </w:pPr>
      <w:r w:rsidRPr="0090541C">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Cinder to learn how to do unto others as she could instinctively do unto herself. Which made it easier to teach the trick to others than it had been to teach Chris and Jon. </w:t>
      </w:r>
    </w:p>
    <w:p w:rsidR="00AD32DB" w:rsidRPr="0090541C" w:rsidRDefault="00AD32DB">
      <w:pPr>
        <w:rPr>
          <w:rFonts w:ascii="Montserrat" w:hAnsi="Montserrat"/>
          <w:sz w:val="24"/>
        </w:rPr>
      </w:pPr>
      <w:r w:rsidRPr="0090541C">
        <w:rPr>
          <w:rFonts w:ascii="Montserrat" w:hAnsi="Montserrat"/>
          <w:sz w:val="24"/>
        </w:rPr>
        <w:tab/>
        <w:t>Sphinx, Dani or Daniel\Danielle Kinkade, as Dragon’s unwitting lab rat, had been forced to figure it out in a hurry, or miss an important test, and was now as comfortable as Cinder in either form. Daniel was an intuitive soul who understood how things worked and knew how to have fun.</w:t>
      </w:r>
    </w:p>
    <w:p w:rsidR="00AD32DB" w:rsidRPr="0090541C" w:rsidRDefault="00AD32DB">
      <w:pPr>
        <w:rPr>
          <w:rFonts w:ascii="Montserrat" w:hAnsi="Montserrat"/>
          <w:sz w:val="24"/>
        </w:rPr>
      </w:pPr>
      <w:r w:rsidRPr="0090541C">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D32DB" w:rsidRPr="0090541C" w:rsidRDefault="00AD32DB">
      <w:pPr>
        <w:rPr>
          <w:rFonts w:ascii="Montserrat" w:hAnsi="Montserrat"/>
          <w:sz w:val="24"/>
        </w:rPr>
      </w:pPr>
      <w:r w:rsidRPr="0090541C">
        <w:rPr>
          <w:rFonts w:ascii="Montserrat" w:hAnsi="Montserrat"/>
          <w:sz w:val="24"/>
        </w:rPr>
        <w:t xml:space="preserve"> </w:t>
      </w:r>
      <w:r w:rsidRPr="0090541C">
        <w:rPr>
          <w:rFonts w:ascii="Montserrat" w:hAnsi="Montserrat"/>
          <w:sz w:val="24"/>
        </w:rPr>
        <w:tab/>
        <w:t>Cinder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AD32DB" w:rsidRPr="0090541C" w:rsidRDefault="00AD32DB">
      <w:pPr>
        <w:rPr>
          <w:rFonts w:ascii="Montserrat" w:hAnsi="Montserrat"/>
          <w:sz w:val="24"/>
        </w:rPr>
      </w:pPr>
      <w:r w:rsidRPr="0090541C">
        <w:rPr>
          <w:rFonts w:ascii="Montserrat" w:hAnsi="Montserrat"/>
          <w:sz w:val="24"/>
        </w:rPr>
        <w:t>Because of Cinder, all of the people in this group had at least experimented with sexual polymorphism, trying to learn the trick that had come so naturally to her. Jon was the one to blame for that-him and his sense of humor-and Cinder had taken the rap.</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4</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AD32DB" w:rsidRPr="0090541C" w:rsidRDefault="00AD32DB">
      <w:pPr>
        <w:rPr>
          <w:rFonts w:ascii="Montserrat" w:hAnsi="Montserrat"/>
          <w:sz w:val="24"/>
        </w:rPr>
      </w:pPr>
      <w:r w:rsidRPr="0090541C">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5</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6</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One evening, the following week, Cinder was attacked while swimming in the ocean. At first, she assumed it was a shark, and struggled against shock and blood loss to reach the nearest shore-that of one of the restricted islands.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7</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8</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9</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10</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11</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12</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Cinder was secured and put to bed under guard while the team leader made his report to their base on one of the other islands.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Cinder was helpless as her captors were slain, and the dragon turned its attention to her. She ran.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13</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14</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15</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16</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Cinder as Cinder was, confessed her own experience of awakening and fleeing the island. She had arrived the night before and had not yet seen her-their friends.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17</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Cinder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18</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19</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20</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21</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22</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AD32DB" w:rsidRPr="0090541C" w:rsidRDefault="00AD32DB">
      <w:pPr>
        <w:rPr>
          <w:rFonts w:ascii="Montserrat" w:hAnsi="Montserrat"/>
          <w:sz w:val="24"/>
        </w:rPr>
      </w:pPr>
      <w:r w:rsidRPr="0090541C">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AD32DB" w:rsidRPr="0090541C" w:rsidRDefault="00AD32DB">
      <w:pPr>
        <w:rPr>
          <w:rFonts w:ascii="Montserrat" w:hAnsi="Montserrat"/>
          <w:sz w:val="24"/>
        </w:rPr>
      </w:pPr>
      <w:r w:rsidRPr="0090541C">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AD32DB" w:rsidRPr="0090541C" w:rsidRDefault="00AD32DB">
      <w:pPr>
        <w:rPr>
          <w:rFonts w:ascii="Montserrat" w:hAnsi="Montserrat"/>
          <w:sz w:val="24"/>
        </w:rPr>
      </w:pPr>
      <w:r w:rsidRPr="0090541C">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Cinder described turned out to be something other than herself, then and only then would they be unleashed to provide support.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23</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Cinder. When they finally did come across the bodies, some of those looks turned murderous, even after the medic announced that there was no doubt the men had been mauled to death by a very large and toothsome predator. The captain had Cinder’s friends unleashed, but still did not trust Cinder enough to turn her loose. Her advice, to retreat to the ruins, was heeded quickly enough. Particularly when a dragon did finally oblige them with an appearance. It rose up right among them as they were crossing a river, and confronted Cinder nose to nose before the other psionics could drive it away. The encounter was more than proof enough of the uselessness of the weapons the soldiers carried. At the end of the terrified flight for the ruins, Cinder managed to gasp out her report. That was not the same dragon she had encountered before. Taking a wild guess, she assumed it must have been the mate of the one she had seen, and in her mind there was little doubt that this bigger, fiercer looking one was male. </w:t>
      </w:r>
    </w:p>
    <w:p w:rsidR="00AD32DB" w:rsidRPr="0090541C" w:rsidRDefault="00AD32DB">
      <w:pPr>
        <w:rPr>
          <w:rFonts w:ascii="Montserrat" w:hAnsi="Montserrat"/>
          <w:sz w:val="24"/>
        </w:rPr>
      </w:pPr>
      <w:r w:rsidRPr="0090541C">
        <w:rPr>
          <w:rFonts w:ascii="Montserrat" w:hAnsi="Montserrat"/>
          <w:sz w:val="24"/>
        </w:rPr>
        <w:tab/>
        <w:t xml:space="preserve">The medic confirmed Cinder’s guess after treating some of the wounds the big dragon had administered. The bites and claw marks were consistent with what he had observed on the other corpses, but on a larger scale. When the captain asked Cinder why none of the men had been eaten, Cinder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24</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Cut off from their transport, and effectively unarmed and defenseless in the face of this threat, the group sat down to work out a means of escape. As the sole survivor-if one could really say that-of the first scenario, Cinder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rsidR="00AD32DB" w:rsidRPr="0090541C" w:rsidRDefault="00AD32DB">
      <w:pPr>
        <w:rPr>
          <w:rFonts w:ascii="Montserrat" w:hAnsi="Montserrat"/>
          <w:sz w:val="24"/>
        </w:rPr>
      </w:pPr>
      <w:r w:rsidRPr="0090541C">
        <w:rPr>
          <w:rFonts w:ascii="Montserrat" w:hAnsi="Montserrat"/>
          <w:sz w:val="24"/>
        </w:rPr>
        <w:tab/>
        <w:t xml:space="preserve">Cinder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AD32DB" w:rsidRPr="0090541C" w:rsidRDefault="00AD32DB">
      <w:pPr>
        <w:rPr>
          <w:rFonts w:ascii="Montserrat" w:hAnsi="Montserrat"/>
          <w:sz w:val="24"/>
        </w:rPr>
      </w:pPr>
      <w:r w:rsidRPr="0090541C">
        <w:rPr>
          <w:rFonts w:ascii="Montserrat" w:hAnsi="Montserrat"/>
          <w:sz w:val="24"/>
        </w:rPr>
        <w:tab/>
        <w:t xml:space="preserve">Cinder warned her friend that the dragon had her in his sights. That troubled her, but not as much as the very fact of the dragon’s existence. She was a bit more widely educated than Cinder,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Cinder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AD32DB" w:rsidRPr="0090541C" w:rsidRDefault="00AD32DB">
      <w:pPr>
        <w:rPr>
          <w:rFonts w:ascii="Montserrat" w:hAnsi="Montserrat"/>
          <w:sz w:val="24"/>
        </w:rPr>
      </w:pPr>
      <w:r w:rsidRPr="0090541C">
        <w:rPr>
          <w:rFonts w:ascii="Montserrat" w:hAnsi="Montserrat"/>
          <w:sz w:val="24"/>
        </w:rPr>
        <w:tab/>
        <w:t xml:space="preserve">The level of intelligence suggested by that fact disturbed everyone. Cinder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rsidR="00AD32DB" w:rsidRPr="0090541C" w:rsidRDefault="00AD32DB">
      <w:pPr>
        <w:rPr>
          <w:rFonts w:ascii="Montserrat" w:hAnsi="Montserrat"/>
          <w:sz w:val="24"/>
        </w:rPr>
      </w:pPr>
      <w:r w:rsidRPr="0090541C">
        <w:rPr>
          <w:rFonts w:ascii="Montserrat" w:hAnsi="Montserrat"/>
          <w:sz w:val="24"/>
        </w:rPr>
        <w:tab/>
        <w:t xml:space="preserve">Cinder slipped away from the group, and made her way to the far side of the ruins, where the frozen woman still hovered. Her twin was waiting for her.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25</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listened to her twin, and allowed herself to be convinced to go with her. Her twin had been met by that big dragon upon returning to the island, and instead of chasing her, he had spoken to her. Cinder could not believe it. Her twin led her into the forest and introduced Cinder to the dragon, and while no words were spoken, he certainly could communicate. To begin with, he thanked her for setting his mate free-which Cinder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AD32DB" w:rsidRPr="0090541C" w:rsidRDefault="00AD32DB">
      <w:pPr>
        <w:rPr>
          <w:rFonts w:ascii="Montserrat" w:hAnsi="Montserrat"/>
          <w:sz w:val="24"/>
        </w:rPr>
      </w:pPr>
      <w:r w:rsidRPr="0090541C">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AD32DB" w:rsidRPr="0090541C" w:rsidRDefault="00AD32DB">
      <w:pPr>
        <w:rPr>
          <w:rFonts w:ascii="Montserrat" w:hAnsi="Montserrat"/>
          <w:sz w:val="24"/>
        </w:rPr>
      </w:pPr>
      <w:r w:rsidRPr="0090541C">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Cinder to parlay. Back in the ruin, they embraced and said goodbye.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26</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AD32DB" w:rsidRPr="0090541C" w:rsidRDefault="00AD32DB">
      <w:pPr>
        <w:rPr>
          <w:rFonts w:ascii="Montserrat" w:hAnsi="Montserrat"/>
          <w:sz w:val="24"/>
        </w:rPr>
      </w:pPr>
      <w:r w:rsidRPr="0090541C">
        <w:rPr>
          <w:rFonts w:ascii="Montserrat" w:hAnsi="Montserrat"/>
          <w:sz w:val="24"/>
        </w:rPr>
        <w:tab/>
        <w:t>Following Cinder’s advice, they called off the reinforcements in favor of a munitions drop. Cinder,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AD32DB" w:rsidRPr="0090541C" w:rsidRDefault="00AD32DB">
      <w:pPr>
        <w:rPr>
          <w:rFonts w:ascii="Montserrat" w:hAnsi="Montserrat"/>
          <w:sz w:val="24"/>
        </w:rPr>
      </w:pPr>
      <w:r w:rsidRPr="0090541C">
        <w:rPr>
          <w:rFonts w:ascii="Montserrat" w:hAnsi="Montserrat"/>
          <w:sz w:val="24"/>
        </w:rPr>
        <w:tab/>
        <w:t>Cinder and the others donned the explosive vests, rigged for dead-man switches. The soldiers distributed the heavy weapons, loaded with armor piercing explosive heads, amongst themselves. Cinder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Chapter 27</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Cinder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Cinder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AD32DB" w:rsidRPr="0090541C" w:rsidRDefault="00AD32DB">
      <w:pPr>
        <w:rPr>
          <w:rFonts w:ascii="Montserrat" w:hAnsi="Montserrat"/>
          <w:sz w:val="24"/>
        </w:rPr>
      </w:pPr>
      <w:r w:rsidRPr="0090541C">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Cinder’s account of how she had ended up on the island in the first place-a flier appeared and settled on the beach. To Cinder’s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Cinder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Cinder remained where she was, confronting her father and his pet dragon. </w:t>
      </w:r>
    </w:p>
    <w:p w:rsidR="00AD32DB" w:rsidRPr="0090541C" w:rsidRDefault="00AD32DB">
      <w:pPr>
        <w:rPr>
          <w:rFonts w:ascii="Montserrat" w:hAnsi="Montserrat"/>
          <w:sz w:val="24"/>
        </w:rPr>
      </w:pPr>
      <w:r w:rsidRPr="0090541C">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AD32DB" w:rsidRPr="0090541C" w:rsidRDefault="00AD32DB">
      <w:pPr>
        <w:rPr>
          <w:rFonts w:ascii="Montserrat" w:hAnsi="Montserrat"/>
          <w:sz w:val="24"/>
        </w:rPr>
      </w:pPr>
      <w:r w:rsidRPr="0090541C">
        <w:rPr>
          <w:rFonts w:ascii="Montserrat" w:hAnsi="Montserrat"/>
          <w:sz w:val="24"/>
        </w:rPr>
        <w:br w:type="page"/>
        <w:t>Rough Breakdown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Establishment…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onset of heat forced Cinder to confront her alien origins and heritage. - Cinder was brought to Ao’Ajeo to relate her memories of her mother’s death to the first assembly of human and Ardeyn representatives in two hundred years. On her way to meet with her step-father, responding to a cryptic message that summoned her to Ao’Ajea, the combined strain of fighting off the onset of heat for a year and reopening old wounds with her presentation finally overwhelmed her. She collapsed in the middle of the street in the heart of Dragon’s Gate. She returned to her senses to confront: Her alien nature, her father, Raven (her other self), heat and the demands it would make of them.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Introductions…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and Raven were thrust on each other as roommates, each confronted by the prospect that they could only find relief from heat in each other’s embrace—for the male expression of their potential had died in the massacre. - Dealing with finding her mother alive was difficult enough. Dealing with Raven was earth shattering. Raven was </w:t>
      </w:r>
      <w:r w:rsidRPr="0090541C">
        <w:rPr>
          <w:rFonts w:ascii="Montserrat" w:hAnsi="Montserrat"/>
          <w:sz w:val="24"/>
          <w:u w:val="single"/>
        </w:rPr>
        <w:t>her</w:t>
      </w:r>
      <w:r w:rsidRPr="0090541C">
        <w:rPr>
          <w:rFonts w:ascii="Montserrat" w:hAnsi="Montserrat"/>
          <w:sz w:val="24"/>
        </w:rPr>
        <w:t xml:space="preserve">. A twin so perfect that she was not a twin at all, but a second self. In learning about the process and function of heat, she had been exposed to the concept of a split twin, a dual manifestation of being expressing the male and female aspects of a soul, but in her case, the male half of her had been lost and somehow a second female half had appeared in his place.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Roommating…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Raven tried to explain her existence at that point. Her memories of early childhood were identical to Cinders, but something had happened at some point and the two had diverged. Raven had awakened one night in the vast athenaeum of Dream Gate, as if from a nightmare. She hung around until she was noticed and taken in by the muses. She had manifested her psi, and was raised there until she was found by her father. At some point she had learned that she was a split manifest and that her other self was being raised by her mother in the Aegis. Only, she had assumed that her other self was a boy. Confronting Cinder had been a terrible shock.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Housemating…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Every day was a lesson in being Ardeyn. Her human trained social reflexes got her into some interesting and embarrassing situations. Her awkwardness was shared by her father, Zhan, who joined her in her mother’s house—apparently nonplussed to find her married to an exotic, and an exotic herself.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Encounters and confrontations…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Formal introductions, school and court…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As she adjusted to strange new mental and physical realities, she also discovered that she was the principal heir to a noble title and an abandoned estate.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Conflict and repercussions…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As fast as she was adapting, she was in over her head in her native culture and it led her into a bloody confrontation.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Convicted and stripped, she was paroled to complete her mnao.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Relocation…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To protect her, her household relocated to the estate of her regent, where she applied for patronage, and entered a school to pursue mnao.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Confronting the past…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Confronting death…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discovered her true nature in the jaws of death.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Crossing over… </w:t>
      </w: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br w:type="page"/>
        <w:t>A Daughter’s Ruin</w:t>
      </w:r>
    </w:p>
    <w:p w:rsidR="00AD32DB" w:rsidRPr="0090541C" w:rsidRDefault="00AD32DB">
      <w:pPr>
        <w:rPr>
          <w:rFonts w:ascii="Montserrat" w:hAnsi="Montserrat"/>
          <w:sz w:val="24"/>
        </w:rPr>
      </w:pPr>
      <w:r w:rsidRPr="0090541C">
        <w:rPr>
          <w:rFonts w:ascii="Montserrat" w:hAnsi="Montserrat"/>
          <w:sz w:val="24"/>
        </w:rPr>
        <w:t xml:space="preserve"> </w:t>
      </w:r>
    </w:p>
    <w:p w:rsidR="00AD32DB" w:rsidRPr="0090541C" w:rsidRDefault="00AD32DB">
      <w:pPr>
        <w:rPr>
          <w:rFonts w:ascii="Montserrat" w:hAnsi="Montserrat"/>
          <w:sz w:val="24"/>
        </w:rPr>
      </w:pPr>
      <w:r w:rsidRPr="0090541C">
        <w:rPr>
          <w:rFonts w:ascii="Montserrat" w:hAnsi="Montserrat"/>
          <w:sz w:val="24"/>
        </w:rPr>
        <w:t>A Possession; A Slave To Necessity</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Her choice was made for her when the survivors of the gang that had trapped her before began stalking her.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He made a point of reminding her that if the families of her victims chose to hunt her down, there were loopholes which would give them a legal right to do so. Cinder had not considered that when she had made the choice that made her a defenseless target to any who wished to do her harm. If she did not find a patron soon, she would have to flee. Only, where was she supposed to go?.</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In the face of all of this, there was literally nothing their friends, family and allies could do for them. Not that no one tried to help them. </w:t>
      </w:r>
      <w:r w:rsidRPr="0090541C">
        <w:rPr>
          <w:rFonts w:ascii="Montserrat" w:hAnsi="Montserrat"/>
          <w:caps/>
          <w:sz w:val="24"/>
        </w:rPr>
        <w:t xml:space="preserve">Raven … Her brother, her childhood champion ... Parental advice ... </w:t>
      </w:r>
      <w:r w:rsidRPr="0090541C">
        <w:rPr>
          <w:rFonts w:ascii="Montserrat" w:hAnsi="Montserrat"/>
          <w:sz w:val="24"/>
        </w:rPr>
        <w:t>They were told to flee to sanctuary, there was a house that honored their mother’s name, and would willingly take them in. It would make them slaves, but they would be alive. In the world she had lost Cinder could not expect to have been anything more. So she took flight with her other-self.</w:t>
      </w:r>
    </w:p>
    <w:p w:rsidR="00AD32DB" w:rsidRPr="0090541C" w:rsidRDefault="00AD32DB">
      <w:pPr>
        <w:rPr>
          <w:rFonts w:ascii="Montserrat" w:hAnsi="Montserrat"/>
          <w:sz w:val="24"/>
        </w:rPr>
      </w:pPr>
    </w:p>
    <w:p w:rsidR="00AD32DB" w:rsidRPr="0090541C" w:rsidRDefault="00AD32DB">
      <w:pPr>
        <w:rPr>
          <w:rFonts w:ascii="Montserrat" w:hAnsi="Montserrat"/>
          <w:caps/>
          <w:sz w:val="24"/>
        </w:rPr>
      </w:pPr>
      <w:r w:rsidRPr="0090541C">
        <w:rPr>
          <w:rFonts w:ascii="Montserrat" w:hAnsi="Montserrat"/>
          <w:caps/>
          <w:sz w:val="24"/>
        </w:rPr>
        <w:t>Parole Offered, A visit to Ara</w:t>
      </w:r>
    </w:p>
    <w:p w:rsidR="00AD32DB" w:rsidRPr="0090541C" w:rsidRDefault="00AD32DB">
      <w:pPr>
        <w:rPr>
          <w:rFonts w:ascii="Montserrat" w:hAnsi="Montserrat"/>
          <w:caps/>
          <w:sz w:val="24"/>
        </w:rPr>
      </w:pPr>
    </w:p>
    <w:p w:rsidR="00AD32DB" w:rsidRPr="0090541C" w:rsidRDefault="00AD32DB">
      <w:pPr>
        <w:rPr>
          <w:rFonts w:ascii="Montserrat" w:hAnsi="Montserrat"/>
          <w:sz w:val="24"/>
        </w:rPr>
      </w:pPr>
      <w:r w:rsidRPr="0090541C">
        <w:rPr>
          <w:rFonts w:ascii="Montserrat" w:hAnsi="Montserrat"/>
          <w:caps/>
          <w:sz w:val="24"/>
        </w:rPr>
        <w:t>In spite of her exile status, she draws much interest from a wide range of benevolent and violent individuals and elite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liable to be dead before she can relate any of the things she was learning to the official world ... And she is interested only in preserving that illusion. And then ... Shades of mnai ...</w:t>
      </w:r>
    </w:p>
    <w:p w:rsidR="00AD32DB" w:rsidRPr="0090541C" w:rsidRDefault="00AD32DB">
      <w:pPr>
        <w:rPr>
          <w:rFonts w:ascii="Montserrat" w:hAnsi="Montserrat"/>
          <w:sz w:val="24"/>
        </w:rPr>
      </w:pPr>
    </w:p>
    <w:p w:rsidR="00AD32DB" w:rsidRPr="0090541C" w:rsidRDefault="00AD32DB">
      <w:pPr>
        <w:rPr>
          <w:rFonts w:ascii="Montserrat" w:hAnsi="Montserrat"/>
          <w:caps/>
          <w:sz w:val="24"/>
        </w:rPr>
      </w:pPr>
      <w:r w:rsidRPr="0090541C">
        <w:rPr>
          <w:rFonts w:ascii="Montserrat" w:hAnsi="Montserrat"/>
          <w:caps/>
          <w:sz w:val="24"/>
        </w:rPr>
        <w:t xml:space="preserve">A place like any other ... The shock of life on the road ... Alone for the first time ... The breadth of the Cinder Isles ... </w:t>
      </w:r>
      <w:r w:rsidRPr="0090541C">
        <w:rPr>
          <w:rFonts w:ascii="Montserrat" w:hAnsi="Montserrat"/>
          <w:sz w:val="24"/>
        </w:rPr>
        <w:t xml:space="preserve">She worked her way back to her mother’s adopted home. </w:t>
      </w:r>
      <w:r w:rsidRPr="0090541C">
        <w:rPr>
          <w:rFonts w:ascii="Montserrat" w:hAnsi="Montserrat"/>
          <w:caps/>
          <w:sz w:val="24"/>
        </w:rPr>
        <w:t xml:space="preserve">Money by chance ... A hand of cards ... The heritage of D’Ava ... Rumors abundant ... Enigma was known for appearing out of nowhere, finding her way across the threshold from the wilds. When her affinity for a gate, in the the danh of D’Ava, was discovered, it was assumed that she had passed from that gate to the one at Dragon’s Gate. It was also assumed that she descendended from the Avara line that once held that domain. One of the last heirs to D’Ava was known to have gone wild. She was proclaimed a true descendant of ava’je’ara’vai kume. As the only child of the mysterious Ardeyn who had won title to the domain of Ava, D’Ava ni’hayr, Cinder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sacrifice at best, but it was further complicated by the truth of her heritage.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br w:type="page"/>
        <w:t>Arriving In Dragon’s Bath. Introductions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trike/>
          <w:sz w:val="24"/>
        </w:rPr>
        <w:tab/>
      </w:r>
      <w:r w:rsidRPr="0090541C">
        <w:rPr>
          <w:rFonts w:ascii="Montserrat" w:hAnsi="Montserrat"/>
          <w:sz w:val="24"/>
        </w:rPr>
        <w:t>Dragon’s Bath, 9·997, The Ju Taiko - Mi - Seventeenth Year</w:t>
      </w:r>
    </w:p>
    <w:p w:rsidR="00AD32DB" w:rsidRPr="0090541C" w:rsidRDefault="00AD32DB">
      <w:pPr>
        <w:rPr>
          <w:rFonts w:ascii="Montserrat" w:hAnsi="Montserrat"/>
          <w:sz w:val="24"/>
        </w:rPr>
      </w:pPr>
    </w:p>
    <w:p w:rsidR="00AD32DB" w:rsidRPr="0090541C" w:rsidRDefault="00AD32DB">
      <w:pPr>
        <w:rPr>
          <w:rFonts w:ascii="Montserrat" w:hAnsi="Montserrat"/>
          <w:vanish/>
          <w:sz w:val="24"/>
        </w:rPr>
      </w:pPr>
      <w:r w:rsidRPr="0090541C">
        <w:rPr>
          <w:rFonts w:ascii="Montserrat" w:hAnsi="Montserrat"/>
          <w:vanish/>
          <w:sz w:val="24"/>
        </w:rPr>
        <w:t xml:space="preserve">The Body Of Thought, Naomi </w:t>
      </w:r>
    </w:p>
    <w:p w:rsidR="00AD32DB" w:rsidRPr="0090541C" w:rsidRDefault="00AD32DB">
      <w:pPr>
        <w:rPr>
          <w:rFonts w:ascii="Montserrat" w:hAnsi="Montserrat"/>
          <w:vanish/>
          <w:sz w:val="24"/>
        </w:rPr>
      </w:pPr>
      <w:r w:rsidRPr="0090541C">
        <w:rPr>
          <w:rFonts w:ascii="Montserrat" w:hAnsi="Montserrat"/>
          <w:caps/>
          <w:sz w:val="24"/>
        </w:rPr>
        <w:t>Sights of Teal, a mother and daughter—and at the same time twins ... Ageless Enigma and young Cinder, were virtually identical in appearance ... A mildly heated discussion of the arrangements Enigma had made for her daughter ... Cinder was perplexed to have realized that her seventeenth year was becoming the longest year of their life. After working out the conversion for her local age, she was distressed to find she was losing a year ... A child again ... Cinder was supposed to turn eighteen (terran standard) in a few days, and all of a sudden, she arrived on Ao’Ajea to learn that she was a few days away from turning seventeen (ao’ajean) again.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Relocation…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To protect her, her houshold relocated to the estate of her regent, where she applied for patronage, and entered a school to pursue mnao. -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Niar.</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Raven and Cinder had arrived with a few days lead on Enigma and Passion, who had departed for Ao’Ajea in the wake of the dissolution of their school, the jentempas. Enigma and Dancer, had proceeded to teal explicitly so that Dancer could oversee Cinder’s imminent metamorphosis. A significant factor in the life of Cinder—ironically unknown to her—she was the rarest of sexes, the aeo. A fact which, if properly explored, could cause her destruction simply in its revelation.</w:t>
      </w:r>
    </w:p>
    <w:p w:rsidR="00AD32DB" w:rsidRPr="0090541C" w:rsidRDefault="00AD32DB">
      <w:pPr>
        <w:rPr>
          <w:rFonts w:ascii="Montserrat" w:hAnsi="Montserrat"/>
          <w:caps/>
          <w:sz w:val="24"/>
        </w:rPr>
      </w:pPr>
    </w:p>
    <w:p w:rsidR="00AD32DB" w:rsidRPr="0090541C" w:rsidRDefault="00AD32DB">
      <w:pPr>
        <w:rPr>
          <w:rFonts w:ascii="Montserrat" w:hAnsi="Montserrat"/>
          <w:sz w:val="24"/>
        </w:rPr>
      </w:pPr>
      <w:r w:rsidRPr="0090541C">
        <w:rPr>
          <w:rFonts w:ascii="Montserrat" w:hAnsi="Montserrat"/>
          <w:sz w:val="24"/>
        </w:rPr>
        <w:t>Raven and Cinder—arla liymb was only a month long, over as suddenly as it had seemed to begin. Together, they all returned to Teal Dsai. Sometime after her return, she would notice that the fits had started again. They had not hit her since her emergence.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 xml:space="preserve">In Ardeyn mnao ··· Cinder confronted an alien within her, penetrating her so intimately that it shared her very identity. So desperate was her fight to preserve her sanity, she could not even begin to examine the cause of this terrifying aberration. Desperate to possess all that Cinder was, her nemesis drove Cinder into fits and killing rages. In answer to the claim that Cinder, in her female persona of Raven, was severed from herself by madness, Cinder was forced to admit—during her trial—that a barrier existed between herself and—what was ostensibly also—her self. Condemned and stripped of name, Cinder was paroled for the completion of her mnao. Excised from her identity, she was no one. Everything she had been now belonged solely to her nemesis. The only thing it did not possess was her. To av’s horror, there was an easy way for it to have that too, and when it happened, Cinder found that there was nothing she could do protect herself. Ironically, it was the one chance she had needed to discover the truth of her insanity.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Raven and Cinder—they arrived to learn that the emperor had been assassinated. Even as they watched, the dance of succession began to unfold. Passion’s mother, her aunt, whom she had never even met, and her sisters were gathering to see who would be awarded the mantle of …. Of them all, her mother was most qualified, despite her estrangement. To their surprise, it was Cinder who was named ... Her exile status, being conditional, protected her as much as it prevented her from donning the mantle. Instead, her mother was forced to stand as regent until such time as Cinder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 Death of the Emperor</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 Shift in Power</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 death of the emperor hit everyone hard. She had almost made it through the winter. Arla liymb was only a month away. Cinder, still in the north with her brother and her friend, finally met her twin after eleven years of seperation.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Intrigue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was still prompt and precise in her reports to her superiors. Her insight was proving invaluable to the delegation. She was required to describe and explain her actions in detail, which made it more difficult than simply spying on the Emperor and his household.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 time she spent becoming Ardeyn, they spent pretending to become Ardeyn. None were pleased to learn that they had to complete the same rites of adulthood, and qualify for a rank of nai or better to be able to leave their adopted home and travel into wild or hostile territory—as human space and the Aegis were considered to be by Ajeans.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 Promise-Bond, Shonomane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Children Of Forge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Raven, Approached By Demons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Raven, Questioning Her Sanity</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Betraying Herself</w:t>
      </w:r>
    </w:p>
    <w:p w:rsidR="00AD32DB" w:rsidRPr="0090541C" w:rsidRDefault="00AD32DB">
      <w:pPr>
        <w:rPr>
          <w:rFonts w:ascii="Montserrat" w:hAnsi="Montserrat"/>
          <w:sz w:val="24"/>
        </w:rPr>
      </w:pPr>
    </w:p>
    <w:p w:rsidR="00AD32DB" w:rsidRPr="0090541C" w:rsidRDefault="00AD32DB">
      <w:pPr>
        <w:rPr>
          <w:rFonts w:ascii="Montserrat" w:hAnsi="Montserrat"/>
          <w:caps/>
          <w:sz w:val="24"/>
        </w:rPr>
      </w:pPr>
      <w:r w:rsidRPr="0090541C">
        <w:rPr>
          <w:rFonts w:ascii="Montserrat" w:hAnsi="Montserrat"/>
          <w:caps/>
          <w:sz w:val="24"/>
        </w:rPr>
        <w:t>Introduction to the Regent of D’Ava, Ara</w:t>
      </w:r>
    </w:p>
    <w:p w:rsidR="00AD32DB" w:rsidRPr="0090541C" w:rsidRDefault="00AD32DB">
      <w:pPr>
        <w:rPr>
          <w:rFonts w:ascii="Montserrat" w:hAnsi="Montserrat"/>
          <w:caps/>
          <w:sz w:val="24"/>
        </w:rPr>
      </w:pPr>
    </w:p>
    <w:p w:rsidR="00AD32DB" w:rsidRPr="0090541C" w:rsidRDefault="00AD32DB">
      <w:pPr>
        <w:rPr>
          <w:rFonts w:ascii="Montserrat" w:hAnsi="Montserrat"/>
          <w:sz w:val="24"/>
        </w:rPr>
      </w:pPr>
      <w:r w:rsidRPr="0090541C">
        <w:rPr>
          <w:rFonts w:ascii="Montserrat" w:hAnsi="Montserrat"/>
          <w:caps/>
          <w:sz w:val="24"/>
        </w:rPr>
        <w:t xml:space="preserve">Arriving ... </w:t>
      </w:r>
      <w:r w:rsidRPr="0090541C">
        <w:rPr>
          <w:rFonts w:ascii="Montserrat" w:hAnsi="Montserrat"/>
          <w:sz w:val="24"/>
        </w:rPr>
        <w:t>A few months had passed since Ara dispatched a letter to her recalcitrant adopted daughter. Unknown to her, however, certain events had unfolded forcing Enigma to send her daughter days before she even received the message. Cinder,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An unusual pair, young girls who each made a convincing boy, arrived at taelnihayr, and if certain mixed messages were to be believed, possessed the answer to Ara's present predicament. Raven and Cinder unwittingly brought everything necessary for re-establishing theirselves in society. But first the question of what to do with this strange pair of girls had to be considered.</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 xml:space="preserve">Ardeyn among Ardeyn ... The place each in her own heart had vowed to herself never to visit again ... The basis of her objection being her inheritance ... The nightmares started at the first mention of returning for the time of choosing and her rites of mnai ... Was the only place where she would ever be normal ... Cinder, like so many others, had come to Teal to be opened. To awaken her creative spirit, and learn to understand it’s physical expression. The devotions of mnai would guide her through the mysteries of intimate intercourse.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An unusual welcome ... Cinder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Cinder did not even cause a stir when she was introduced at tael ... Cinder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 Upon announcing themselves, Enigma and Cinder had immediately been taken in hand by servants and bathed. Curious about her, Passion probed Cinder on the details of her past while assisting in bathing her. Cinder was surprised when Passion commented on her obvious discomfort. Like herself, Passion was andgyn. Outside of herself and her mother, she had never bared all before another member of her own sex. Passion did not accept the answer at face value, sensing there was a more substantial reason behind her edginess, but Passion found the area too sensitive to pry into. Passion's probing caused a sudden flashback for Cinder ... Warm and wet splash on her face ... There was blood on the walls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House Introductions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Settling in at Tear Niar</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awakened by a terrifying nightmare—and the accompanying and unnoticed fit—slipped out into the night. Prowling about, she happened to overhear a private interview between the ara’dai and a man named Talon. Finding that they were discussing her mother, she could not pry herself away. What she heard disturbed her and cast a shadow on her coming mnao.</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 voice of /Cinder court/, Talon, laid out the law to ara’dai janathne, head of house ara. The time was near at hand for her to step down—which brought up the question of finding an heir. The eldest son was dying of cancer which had just cost him his manhood, and his sister had been in exile from her house for almost twenty years. The only other surviving daughter was married into another house in a position that excluded her from consideration. Ara was compelled to dispatch a letter to her estranged daughter reclaiming her from her exile.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What she heard gave her other things to think about in the days following. Thinking provoked questions about what she had been willing to take for granted. </w:t>
      </w:r>
    </w:p>
    <w:p w:rsidR="00AD32DB" w:rsidRPr="0090541C" w:rsidRDefault="00AD32DB">
      <w:pPr>
        <w:rPr>
          <w:rFonts w:ascii="Montserrat" w:hAnsi="Montserrat"/>
          <w:sz w:val="24"/>
        </w:rPr>
      </w:pPr>
    </w:p>
    <w:p w:rsidR="00AD32DB" w:rsidRPr="0090541C" w:rsidRDefault="00AD32DB">
      <w:pPr>
        <w:rPr>
          <w:rFonts w:ascii="Montserrat" w:hAnsi="Montserrat"/>
          <w:caps/>
          <w:sz w:val="24"/>
        </w:rPr>
      </w:pPr>
      <w:r w:rsidRPr="0090541C">
        <w:rPr>
          <w:rFonts w:ascii="Montserrat" w:hAnsi="Montserrat"/>
          <w:caps/>
          <w:sz w:val="24"/>
        </w:rPr>
        <w:t xml:space="preserve">Enigma could not have “known” her name until Cinder was promised, so Enigma has remained unpromised, hence the adherence of “Ardeyn”, to her own, and Cinder’s names. Though she thought of it as he mother’s name, Cinder was used to being called Ardeyn as well. As a child, she thought it was a family nickname, a dimunization of her name. Avonvea could be reduced to Ardeyn instead of Raven. It was possible. However, it was not true. All that time, when they had been calling her Ardeyn,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Ardeyn a following, promoting her for the mantle of emperor. Enigma’s claim to D’Ava was never confirmed, except in trust to her descendants. Her position allowed her to assume regency, and reside at D’Ava niar. But she proceeded with caution. The last avara descendant to attempt to claim D’Ava before Enigma, Passion’s grandmother, was assassinated before Enigma’s was recognized as a potential heir. In spite of her wariness, when Enigma tried to take up residence there five years after Cinder’s birth, they were ambushed. It was a massacre, which in one night almost wiped out the newly formed household. A witness and almost the only survivor, Cinder was rescued from a catacomb airshaft, days after the slaughter. And of the children present only Cinder survived. She suffered devastating multiple-traumas—witnessing the massacre, her mind was into full rapport with her friends’ during their deaths. Her best friend was hacked to pieces before her eyes, and her friend’s brother was paralyzed protecting Cinder from a fall down a catacomb airshaft as they fled the slaughter. They were trapped for days, and he died in her arms. </w:t>
      </w:r>
    </w:p>
    <w:p w:rsidR="00AD32DB" w:rsidRPr="0090541C" w:rsidRDefault="00AD32DB">
      <w:pPr>
        <w:rPr>
          <w:rFonts w:ascii="Montserrat" w:hAnsi="Montserrat"/>
          <w:caps/>
          <w:sz w:val="24"/>
        </w:rPr>
      </w:pPr>
    </w:p>
    <w:p w:rsidR="00AD32DB" w:rsidRPr="0090541C" w:rsidRDefault="00AD32DB">
      <w:pPr>
        <w:rPr>
          <w:rFonts w:ascii="Montserrat" w:hAnsi="Montserrat"/>
          <w:sz w:val="24"/>
        </w:rPr>
      </w:pPr>
      <w:r w:rsidRPr="0090541C">
        <w:rPr>
          <w:rFonts w:ascii="Montserrat" w:hAnsi="Montserrat"/>
          <w:sz w:val="24"/>
        </w:rPr>
        <w:t>Informal Reception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was received into the household and honored with the traditional feast. Before the meal, the issue of what to do with Cinder was raised. Ara had something in mind but said nothing on these thoughts, instead referring to the request made by Enigma for hospitality for her daughter in exchange for her obedience. Cinder was required to take up duties in the house and enroll in school. Not an anim, as she had always been, but to begin in first, anin, and as soon as possible, anii. Cinder's reception was private, among the household only; introducing many of them to each other.</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Ara, Cinder was a quietly considered for a more useful purpose, given her presence in her mother's place. These considerations mold the direction Ara takes with the conversation.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was surprised to learn that she is to be introduced into a local school. Cinder had never thought she would be introduced into her mother’s house. Since, as a courtesan, mother had no legal rights to her children, she assumed she had no claim on her mother’s house. When she pressed for a reason, she learned that, with the health of the emperor failing rapidly, her father and her uncle had to dissolve their schools and dismiss their students—even their own children—to go to their father’s side. Since mother had no house to take the children of her mates into during this time of passing, they were to be housed with their maternal grandmother.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Cinder's entry into the school community … the first wave started by her appearance on the scene. During the period when Ara considered naming the girl her heir, Cinder was already being pressed to acquire the qualifications to bear a house title. Her status as an artist of the anim required only one discipline to complete for ideal. That, and a name in the schools of anin and anii were all that stood in her way.</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The latter third of Cinder's siblings await Cinder at taelnihyar, sent by Enigma from the dissolved jentempas. Cinder greets Pain and Coal, is reunited with Raven, and other siblings. Ara, Cinder, her siblings and their cousins all sit down to a second reception feast. The gathering turns into something of a house meeting, where they were all brought up to date on the situation facing Ara and thus the house. For many of these youngsters, it was the first time they had had to deal with the full weight of the masquerade of their species. Some rules were established to ease the integration of the four children of Enigma with the complications of society.</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On the Prowl, Another Midnight Meeting</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does not know how to sleep in the comfort of her house. The nightmares, the prowling, her disturbed and agitated thoughts and emotions had driven her out of the warmth of her bed often in the past. Never more so than what she was experiencing of late. She was not sure about the wisdom of going night stalking according to her habit. Her roaming brought her under the eaves of another private conversation, this time between ara’dai and her mother, who had come in the cover of darkness. This time she could not bear to hear what was spoken, but could not flee without giving herself away.</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She reflects on part of the conspiracy she was born into. Cinder was a witness as Enigma steals in during the night to appeal to her mother for a favor in spite of having forsaken her house name. In the hope that her legitimate children would fulfill the bloodline's legacy, Enigma had committed herself to the most dangerous path. Ara agrees to make a place in her home for three of her daughter's illegitimate children in the hope that she would be able to regain a place in her daughter's heart.</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Enigma's visit significantly changes Ara's plans for answering Talon's challenge. The purpose of requiring Cinder to study in the schools of anin and anii now must involve preparations necessary for her to bear the mantle of house head. What was at first a notion had been strengthened by Enigma's rejection of her right to title. Sensing that there was no time to waste...</w:t>
      </w:r>
    </w:p>
    <w:p w:rsidR="00AD32DB" w:rsidRPr="0090541C" w:rsidRDefault="00AD32DB">
      <w:pPr>
        <w:rPr>
          <w:rFonts w:ascii="Montserrat" w:hAnsi="Montserrat"/>
          <w:sz w:val="24"/>
        </w:rPr>
      </w:pPr>
      <w:r w:rsidRPr="0090541C">
        <w:rPr>
          <w:rFonts w:ascii="Montserrat" w:hAnsi="Montserrat"/>
          <w:sz w:val="24"/>
        </w:rPr>
        <w:br w:type="page"/>
        <w:t xml:space="preserve">Open Eyes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In the morning, Cinder was counseled by Enigma on the requirements she would have to meet in her education. Due to some important family business, she must begin at Ju Taiko without escort and introduction from her cousins, for whom she was to carry a message excusing them from their classes.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Cinder's age find it natural to assume her a boy with delicate features rather than a tom boy, as she had intended.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When she first lays eyes on Cinder, Ocean falls for her. To a dragon, the light of a Cinder was like a candle to a moth. To Ocean—a dragonchild—Cinder's light was totally irresistible. Naturally, Cinder remains almost blind to this deep affection.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Cinder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AD32DB" w:rsidRPr="0090541C" w:rsidRDefault="00AD32DB">
      <w:pPr>
        <w:rPr>
          <w:rFonts w:ascii="Montserrat" w:hAnsi="Montserrat"/>
          <w:sz w:val="24"/>
        </w:rPr>
      </w:pPr>
    </w:p>
    <w:p w:rsidR="00AD32DB" w:rsidRPr="0090541C" w:rsidRDefault="00AD32DB">
      <w:pPr>
        <w:rPr>
          <w:rFonts w:ascii="Montserrat" w:hAnsi="Montserrat"/>
          <w:caps/>
          <w:sz w:val="24"/>
        </w:rPr>
      </w:pPr>
      <w:r w:rsidRPr="0090541C">
        <w:rPr>
          <w:rFonts w:ascii="Montserrat" w:hAnsi="Montserrat"/>
          <w:caps/>
          <w:sz w:val="24"/>
        </w:rPr>
        <w:br w:type="page"/>
        <w:t>Her exile status, being conditional, protected her as much as it prevented her from donning the mantle. Instead, her mother was forced to stand as regent until such time as Cinder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Confronting the past…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Confronting death…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Cinder discovered her true nature in the jaws of death. -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t xml:space="preserve">Crossing over…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sz w:val="24"/>
        </w:rPr>
        <w:br w:type="page"/>
      </w:r>
    </w:p>
    <w:p w:rsidR="00AD32DB" w:rsidRPr="0090541C" w:rsidRDefault="00AD32DB">
      <w:pPr>
        <w:rPr>
          <w:rFonts w:ascii="Montserrat" w:hAnsi="Montserrat"/>
          <w:sz w:val="24"/>
        </w:rPr>
      </w:pPr>
      <w:r w:rsidRPr="0090541C">
        <w:rPr>
          <w:rFonts w:ascii="Montserrat" w:hAnsi="Montserrat"/>
          <w:sz w:val="24"/>
        </w:rPr>
        <w:br w:type="page"/>
      </w:r>
    </w:p>
    <w:p w:rsidR="00AD32DB" w:rsidRPr="0090541C" w:rsidRDefault="00AD32DB">
      <w:pPr>
        <w:rPr>
          <w:rFonts w:ascii="Montserrat" w:hAnsi="Montserrat"/>
          <w:color w:val="800000"/>
          <w:sz w:val="24"/>
        </w:rPr>
      </w:pPr>
      <w:r w:rsidRPr="0090541C">
        <w:rPr>
          <w:rFonts w:ascii="Montserrat" w:hAnsi="Montserrat"/>
          <w:color w:val="800000"/>
          <w:sz w:val="24"/>
        </w:rPr>
        <w:t>House Mating</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Raven followed the forms for bringing his mate into his house, guiding her through the exchange.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Cinder was surprised as she was introduced into the personal residence of the Emperor.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House Avon was the mother house of the Ardeyn race.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House mating was a ritual that evolved over time.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The first step was simply approval of the head of the house, which in this case meant the approval of the emperor.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Forge kept the matter informal—given the circumstances—allowing them a grace period to reacquaint themselves before subjecting them to the formalities of a full house reception.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Room Mating</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The two of them expressed their thanks and then retired to Raven’s suite of apartments, where Raven did not spare her the formalities of room mating.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She was surprised to realize that his insistence on the forms had been to ensure that she had the chance to impose limits on their intimacy.</w:t>
      </w:r>
    </w:p>
    <w:p w:rsidR="00AD32DB" w:rsidRPr="0090541C" w:rsidRDefault="00AD32DB">
      <w:pPr>
        <w:rPr>
          <w:rFonts w:ascii="Montserrat" w:hAnsi="Montserrat"/>
          <w:color w:val="800000"/>
          <w:sz w:val="24"/>
        </w:rPr>
      </w:pPr>
    </w:p>
    <w:p w:rsidR="00AD32DB" w:rsidRPr="0090541C" w:rsidRDefault="00AD32DB">
      <w:pPr>
        <w:rPr>
          <w:rFonts w:ascii="Montserrat" w:hAnsi="Montserrat"/>
          <w:vanish/>
          <w:color w:val="800000"/>
          <w:sz w:val="24"/>
        </w:rPr>
      </w:pPr>
      <w:r w:rsidRPr="0090541C">
        <w:rPr>
          <w:rFonts w:ascii="Montserrat" w:hAnsi="Montserrat"/>
          <w:vanish/>
          <w:color w:val="800000"/>
          <w:sz w:val="24"/>
        </w:rPr>
        <w:br w:type="page"/>
      </w:r>
    </w:p>
    <w:p w:rsidR="00AD32DB" w:rsidRPr="0090541C" w:rsidRDefault="00AD32DB">
      <w:pPr>
        <w:rPr>
          <w:rFonts w:ascii="Montserrat" w:hAnsi="Montserrat"/>
          <w:vanish/>
          <w:color w:val="800000"/>
          <w:sz w:val="24"/>
        </w:rPr>
      </w:pPr>
      <w:r w:rsidRPr="0090541C">
        <w:rPr>
          <w:rFonts w:ascii="Montserrat" w:hAnsi="Montserrat"/>
          <w:vanish/>
          <w:color w:val="800000"/>
          <w:sz w:val="24"/>
        </w:rPr>
        <w:t xml:space="preserve">The Open Mind, Av’s Paradox II - Mnao </w:t>
      </w:r>
    </w:p>
    <w:p w:rsidR="00AD32DB" w:rsidRPr="0090541C" w:rsidRDefault="00AD32DB">
      <w:pPr>
        <w:rPr>
          <w:rFonts w:ascii="Montserrat" w:hAnsi="Montserrat"/>
          <w:vanish/>
          <w:color w:val="800000"/>
          <w:sz w:val="24"/>
        </w:rPr>
      </w:pPr>
      <w:r w:rsidRPr="0090541C">
        <w:rPr>
          <w:rFonts w:ascii="Montserrat" w:hAnsi="Montserrat"/>
          <w:strike/>
          <w:vanish/>
          <w:color w:val="800000"/>
          <w:sz w:val="24"/>
        </w:rPr>
        <w:tab/>
      </w:r>
      <w:r w:rsidRPr="0090541C">
        <w:rPr>
          <w:rFonts w:ascii="Montserrat" w:hAnsi="Montserrat"/>
          <w:vanish/>
          <w:color w:val="800000"/>
          <w:sz w:val="24"/>
        </w:rPr>
        <w:t>Dragon’s Gate, 9·997, Ju Kaiyo - Dao’Ava</w:t>
      </w:r>
    </w:p>
    <w:p w:rsidR="00AD32DB" w:rsidRPr="0090541C" w:rsidRDefault="00AD32DB">
      <w:pPr>
        <w:rPr>
          <w:rFonts w:ascii="Montserrat" w:hAnsi="Montserrat"/>
          <w:vanish/>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Exploring And Rediscovering Herself</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Conflicted Loyalties, A Step Back…</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Ardeyn delegation wondering what she was doing on the human side of the room. Even the emperor herself was troubled by it, going so far as to call her aside as the meeting broke up. Forge lightly questioned her alignment, and Cinder pointed out that she stood aligned with her sworn duties and commitments, and further stated that if there was any substance to the negotiations she had witnessed that day, then she stood precisely where the emperor’s negotiations were headed—an Ardeyn existing within the Aegis, not apart from it.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Cinder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aps/>
          <w:color w:val="800000"/>
          <w:sz w:val="24"/>
        </w:rPr>
        <w:t>Enigma perhaps believed that her secret was safe. Unfortunately there were records the technicians had not known about. Records that verified the origin and transfer of Cinder’s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Cinder was a registered citizen of the AEA before Change even applied to the branch academies. In the application process, Change was drafted, and a conflicting draft record triggered a high level security flag. The anomaly came to the attention of a naval intelligence agency. Naval intelligence assigned long term assets to resolve the apparent paradox of the case.</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aps/>
          <w:color w:val="800000"/>
          <w:sz w:val="24"/>
        </w:rPr>
        <w:t xml:space="preserve">Cinder never suspected a thing, but the demon within her knew the identity of her true parents. A secret about her which would be revealed to her in tegal. He acquired the information by shadowing Cinder and other paths, using them as cover to hack into everything, for no other reason than that was the only outlet the demon had from within Cinder’s unconscious.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Cinder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vanish/>
          <w:color w:val="800000"/>
          <w:sz w:val="24"/>
        </w:rPr>
        <w:br w:type="page"/>
      </w:r>
      <w:r w:rsidRPr="0090541C">
        <w:rPr>
          <w:rFonts w:ascii="Montserrat" w:hAnsi="Montserrat"/>
          <w:color w:val="800000"/>
          <w:sz w:val="24"/>
        </w:rPr>
        <w:t>The Lord Of The Court</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An Unexpected Gesture</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Obligation Asserted</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vanish/>
          <w:color w:val="800000"/>
          <w:sz w:val="24"/>
        </w:rPr>
        <w:br w:type="page"/>
      </w:r>
    </w:p>
    <w:p w:rsidR="00AD32DB" w:rsidRPr="0090541C" w:rsidRDefault="00AD32DB">
      <w:pPr>
        <w:rPr>
          <w:rFonts w:ascii="Montserrat" w:hAnsi="Montserrat"/>
          <w:color w:val="800000"/>
          <w:sz w:val="24"/>
        </w:rPr>
      </w:pPr>
    </w:p>
    <w:p w:rsidR="00AD32DB" w:rsidRPr="0090541C" w:rsidRDefault="00AD32DB">
      <w:pPr>
        <w:rPr>
          <w:rFonts w:ascii="Montserrat" w:hAnsi="Montserrat"/>
          <w:vanish/>
          <w:color w:val="800000"/>
          <w:sz w:val="24"/>
        </w:rPr>
      </w:pPr>
      <w:r w:rsidRPr="0090541C">
        <w:rPr>
          <w:rFonts w:ascii="Montserrat" w:hAnsi="Montserrat"/>
          <w:vanish/>
          <w:color w:val="800000"/>
          <w:sz w:val="24"/>
        </w:rPr>
        <w:br w:type="page"/>
        <w:t>The Key To The Threshold, Tegal Yn Caoi - A Legend</w:t>
      </w:r>
    </w:p>
    <w:p w:rsidR="00AD32DB" w:rsidRPr="0090541C" w:rsidRDefault="00AD32DB">
      <w:pPr>
        <w:rPr>
          <w:rFonts w:ascii="Montserrat" w:hAnsi="Montserrat"/>
          <w:vanish/>
          <w:color w:val="800000"/>
          <w:sz w:val="24"/>
        </w:rPr>
      </w:pPr>
    </w:p>
    <w:p w:rsidR="00AD32DB" w:rsidRPr="0090541C" w:rsidRDefault="00AD32DB">
      <w:pPr>
        <w:rPr>
          <w:rFonts w:ascii="Montserrat" w:hAnsi="Montserrat"/>
          <w:vanish/>
          <w:color w:val="800000"/>
          <w:sz w:val="24"/>
        </w:rPr>
      </w:pPr>
      <w:r w:rsidRPr="0090541C">
        <w:rPr>
          <w:rFonts w:ascii="Montserrat" w:hAnsi="Montserrat"/>
          <w:caps/>
          <w:color w:val="800000"/>
          <w:sz w:val="24"/>
        </w:rPr>
        <w:t>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vulnerability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Cinder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90541C">
        <w:rPr>
          <w:rFonts w:ascii="Montserrat" w:hAnsi="Montserrat"/>
          <w:caps/>
          <w:color w:val="800000"/>
          <w:sz w:val="24"/>
        </w:rPr>
        <w:noBreakHyphen/>
        <w:t>mute ... Fool ... Blade ... The assassin ... Death ... Akashi ... The warrioress ... War  ... Vaugh ‘lon’ ... The mage ... Justice ... Enigma ... Herself ... Enigma ... Arriving on nexus</w:t>
      </w:r>
      <w:r w:rsidRPr="0090541C">
        <w:rPr>
          <w:rFonts w:ascii="Montserrat" w:hAnsi="Montserrat"/>
          <w:vanish/>
          <w:color w:val="800000"/>
          <w:sz w:val="24"/>
        </w:rPr>
        <w:t xml:space="preserve"> </w:t>
      </w:r>
    </w:p>
    <w:p w:rsidR="00AD32DB" w:rsidRPr="0090541C" w:rsidRDefault="00AD32DB">
      <w:pPr>
        <w:rPr>
          <w:rFonts w:ascii="Montserrat" w:hAnsi="Montserrat"/>
          <w:vanish/>
          <w:color w:val="800000"/>
          <w:sz w:val="24"/>
        </w:rPr>
      </w:pPr>
    </w:p>
    <w:p w:rsidR="00AD32DB" w:rsidRPr="0090541C" w:rsidRDefault="00AD32DB">
      <w:pPr>
        <w:rPr>
          <w:rFonts w:ascii="Montserrat" w:hAnsi="Montserrat"/>
          <w:vanish/>
          <w:color w:val="800000"/>
          <w:sz w:val="24"/>
        </w:rPr>
      </w:pPr>
      <w:r w:rsidRPr="0090541C">
        <w:rPr>
          <w:rFonts w:ascii="Montserrat" w:hAnsi="Montserrat"/>
          <w:vanish/>
          <w:color w:val="800000"/>
          <w:sz w:val="24"/>
        </w:rPr>
        <w:t>The Bunker, Ides Of Tegal Ni Hayr</w:t>
      </w:r>
    </w:p>
    <w:p w:rsidR="00AD32DB" w:rsidRPr="0090541C" w:rsidRDefault="00AD32DB">
      <w:pPr>
        <w:rPr>
          <w:rFonts w:ascii="Montserrat" w:hAnsi="Montserrat"/>
          <w:vanish/>
          <w:color w:val="800000"/>
          <w:sz w:val="24"/>
        </w:rPr>
      </w:pPr>
    </w:p>
    <w:p w:rsidR="00AD32DB" w:rsidRPr="0090541C" w:rsidRDefault="00AD32DB">
      <w:pPr>
        <w:rPr>
          <w:rFonts w:ascii="Montserrat" w:hAnsi="Montserrat"/>
          <w:vanish/>
          <w:color w:val="800000"/>
          <w:sz w:val="24"/>
        </w:rPr>
      </w:pPr>
      <w:r w:rsidRPr="0090541C">
        <w:rPr>
          <w:rFonts w:ascii="Montserrat" w:hAnsi="Montserrat"/>
          <w:color w:val="800000"/>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Cinder’s past rose up to confront her, and awaken old demons.</w:t>
      </w:r>
    </w:p>
    <w:p w:rsidR="00AD32DB" w:rsidRPr="0090541C" w:rsidRDefault="00AD32DB">
      <w:pPr>
        <w:rPr>
          <w:rFonts w:ascii="Montserrat" w:hAnsi="Montserrat"/>
          <w:caps/>
          <w:color w:val="800000"/>
          <w:sz w:val="24"/>
        </w:rPr>
      </w:pPr>
    </w:p>
    <w:p w:rsidR="00AD32DB" w:rsidRPr="0090541C" w:rsidRDefault="00AD32DB">
      <w:pPr>
        <w:rPr>
          <w:rFonts w:ascii="Montserrat" w:hAnsi="Montserrat"/>
          <w:caps/>
          <w:color w:val="800000"/>
          <w:sz w:val="24"/>
        </w:rPr>
      </w:pPr>
      <w:r w:rsidRPr="0090541C">
        <w:rPr>
          <w:rFonts w:ascii="Montserrat" w:hAnsi="Montserrat"/>
          <w:caps/>
          <w:color w:val="800000"/>
          <w:sz w:val="24"/>
        </w:rPr>
        <w:t>The Scene of the Crime</w:t>
      </w:r>
    </w:p>
    <w:p w:rsidR="00AD32DB" w:rsidRPr="0090541C" w:rsidRDefault="00AD32DB">
      <w:pPr>
        <w:rPr>
          <w:rFonts w:ascii="Montserrat" w:hAnsi="Montserrat"/>
          <w:caps/>
          <w:color w:val="800000"/>
          <w:sz w:val="24"/>
        </w:rPr>
      </w:pPr>
    </w:p>
    <w:p w:rsidR="00AD32DB" w:rsidRPr="0090541C" w:rsidRDefault="00AD32DB">
      <w:pPr>
        <w:rPr>
          <w:rFonts w:ascii="Montserrat" w:hAnsi="Montserrat"/>
          <w:color w:val="800000"/>
          <w:sz w:val="24"/>
        </w:rPr>
      </w:pPr>
      <w:r w:rsidRPr="0090541C">
        <w:rPr>
          <w:rFonts w:ascii="Montserrat" w:hAnsi="Montserrat"/>
          <w:caps/>
          <w:color w:val="800000"/>
          <w:sz w:val="24"/>
        </w:rPr>
        <w:t xml:space="preserve">One evening, on a day her fits nearly drowned her in the baths, she was taken aside by an agent of her grandmother’s house, the mysterous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aps/>
          <w:color w:val="80000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AD32DB" w:rsidRPr="0090541C" w:rsidRDefault="00AD32DB">
      <w:pPr>
        <w:rPr>
          <w:rFonts w:ascii="Montserrat" w:hAnsi="Montserrat"/>
          <w:color w:val="800000"/>
          <w:sz w:val="24"/>
        </w:rPr>
      </w:pPr>
    </w:p>
    <w:p w:rsidR="00AD32DB" w:rsidRPr="0090541C" w:rsidRDefault="00AD32DB">
      <w:pPr>
        <w:rPr>
          <w:rFonts w:ascii="Montserrat" w:hAnsi="Montserrat"/>
          <w:vanish/>
          <w:color w:val="800000"/>
          <w:sz w:val="24"/>
        </w:rPr>
      </w:pPr>
      <w:r w:rsidRPr="0090541C">
        <w:rPr>
          <w:rFonts w:ascii="Montserrat" w:hAnsi="Montserrat"/>
          <w:color w:val="800000"/>
          <w:sz w:val="24"/>
        </w:rPr>
        <w:br w:type="page"/>
      </w:r>
      <w:r w:rsidRPr="0090541C">
        <w:rPr>
          <w:rFonts w:ascii="Montserrat" w:hAnsi="Montserrat"/>
          <w:vanish/>
          <w:color w:val="800000"/>
          <w:sz w:val="24"/>
        </w:rPr>
        <w:t>The Exploration Of Tegal Ni Hayr - A Trap</w:t>
      </w:r>
    </w:p>
    <w:p w:rsidR="00AD32DB" w:rsidRPr="0090541C" w:rsidRDefault="00AD32DB">
      <w:pPr>
        <w:rPr>
          <w:rFonts w:ascii="Montserrat" w:hAnsi="Montserrat"/>
          <w:vanish/>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Nailed, Driven Into the Wild…</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Forced to work together to stay alive, Raven and Cinder started really talking to each other. Cinder was still struggling with the same questions, and eventually they pieced together the events of that first night. What happened that night had been evolved from things that had occurred over the years preceding …. If their assumptions were true, then they had ... Raven considered the idea in shock. Cinder sensed that they had missed something, but she could not pin it down, and eventually went to sleep.</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Days into the rainforest, Cinder began to relax and started hitting her stride. It was very hard to keep from using her powers, despite the danger. Still, it seemed that they had lost her pursuers. Raven was still doing the hunting for both of them, so Cinder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Raven.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Them. Having driven their prey into the wild, they were rushing ahead to rendezvous with their leaders. They were startled by the appearance of Raven. She reprimanded them for being late and called out their reinforcements. A lot of food grew wild on the road sides, and foraging from that reliable source had made the pair’s progress predictable. The pursuit Cinder thought lost had merely jumped ahead to wait for her.</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aps/>
          <w:color w:val="80000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Cinder returned to the scene of the crime. She wished she had Pain or Coal there with her so bad she could taste it.</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Approaching Tegal</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aps/>
          <w:color w:val="800000"/>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Confronting Shadows, Raven and Raven…</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was worried. Raven had never been gone so long. She stumbled into their trap unexpectedly, and struggled desperately to escape. Then she saw that they had Raven.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Raven’s side. Her fear turned to terror when she suddenly lost control of her power and thus discovered that Raven was one of them. With her psi effectively leashed, and her body quickly and ruthlessly restrained, her bloodlust could not be satisfied. With their attention focused on her, Cinder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Cinder, short an arm, was the luckiest of the victims, having cut her losses to run.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Cinder knew that she would recover from the damage she had suffered. Her severed arm was already regenerating. Left on its own, her body would recover in a few years, but Raven knew that she could restore herself even quicker if freed from her psionic restraint. That knowledge would work to their advantage in trying to break her. That was the understanding between them as Raven took her aside, ordering the rest of the group to set up a psi damping perimeter around the ruin. Raven released her mind from its bonds and ordered her to repair herself. She explained the situation to her, openly confirming her suspicions. She patiently witnessed her recovery, holding out the temptation to escape. Cinder tried several times, and Raven stopped her, forcing her to need even more time to fulfill her command. The two, locked in together in isolation, got to know each other very well. Raven was still a part of Passion—and thus Cinder—as strongly connected as if she were in love with her, but her duty remained paramount, and she was not coy about it.</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A Dark Agenda</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Raven.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As the second night approached, her greatest concern was with Raven. Whatever they were trying to do to her, it had already affected Raven, and there was no way she could be impersonal with her. While struggling with newly deepened bloodlust, it occurred to Cinder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Cinder had been tapping into Raven’s memory—by extension, Raven’s memory. Like the memories, the nightmares, too, originated in her. Raven was Raven, she realized. They were the same soul, and if it had not been for what had happened the night ava was devastated, they would have long since become the same mind. Whatever had possessed her, had prevented it—prevented her (and Raven)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Examining the idea that somehow Raven and Raven had been split manifests even more closely, it became apparent to Cinder that something more significant had been hidden by the slaughter at ava. The twins could not have been normal twins, nor could they have been paladin twins. The crucial piece of evidence was that Raven had tested as aelyn. That was the fact that had been bothering her when it occurred to them that Raven carried a forced reincarnation of Raven. If it  were true, then all of the assumptions about Raven and Raven had to be revised. What had happened could only be explained if Raven was a true Cinder, and a child of av’aelyn and av’aeslyn embodiment. She could have been a perfect paladin avatar, but her exact parentage was never known, and the cause of her split manifestation an enigma left unexplained. As a Cinder, Raven could have been born split manifest, but based on the memories Cinder was uncovering, another explanation was possible. In the purge of her house, Raven’s mind was raped by an o’jin—in the following moments, a dark reflection of herself manifested to avenge the horrors Raven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Cinder.</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strike/>
          <w:color w:val="800000"/>
          <w:sz w:val="24"/>
        </w:rPr>
      </w:pPr>
      <w:r w:rsidRPr="0090541C">
        <w:rPr>
          <w:rFonts w:ascii="Montserrat" w:hAnsi="Montserrat"/>
          <w:color w:val="800000"/>
          <w:sz w:val="24"/>
        </w:rPr>
        <w:t xml:space="preserve">Ironically, it was Raven who was the most persistent, the most determined to cause her mind’s destruction. She worked her over until there was no energy left in her to rage, and the brutality of rape bled into the embrace of lust, almost love-making, as her body betrayed her with its own needs. Raven even shared her amusement with her, as she recognized the perversion of past intimacy between Raven, Raven and Cinder.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At the end of the week, Cinder learned the reason behind their long delay within the ruin of the temple. Preventing her from using her power forced Raven to use her own. Since they were both nailed, it was suicide for the group to attempt to travel with either of them under such circumstances. However, there were other ways to deprive a psi of her ability. Confronted with the prospect of having her mind stripped of all defenses, Cinder went wild. After much too long, Raven and a thoroughly subdued Cinder emerged from the ruin, and their march was resumed.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trudged along lost in thought. She did not seem to have any weapons left. Her training, as Cinder Raven, had dealt with the possibility that she might be deprived of her powers, but Raven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Raven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Raven pointed out that the collar named her as the property of the individual she was being delivered to, so as long as she wore it her chances of successfully escaping were virtually nil.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Raven had seen it happening, and she could not see any way to prevent it. They had a mission to accomplish and she had found a way to become immune to their methods. She continued to try, but until they reached their destination, as Cinder had guessed, their methods were limited by their need to travel swiftly. Still, there were some attacks she could make against her will.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Cinder suspected that she knew where they were taking her. If things had been different, their destination would have been her own home. The lands she would have inherited through the title she shared with Raven.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Cinder and Raven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Cinder thought about tegal yn caoi. If she were Raven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finally got the nerve to ask, if she could not be broken, were they going to kill her? She was told that if she could not be made one of them, then she could have no place among them. They would never trust her, and they could not allow her to claim that which was sacred to them. Cinder tried to convince them that she had never had any desire to claim the cursed estate. She would never have even approached it if they were not forcing her to. Nothing she or Raven could say could shake her conviction that none of their aims would result in anything less than her death.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 xml:space="preserve">With their arrival only days away, Cinder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Raven’s patience with her insufferable defiance was worn out. Everything they had done had been geared toward triggering her conversion. Confronted with her impregnable will that objective had proven unattainable. Raven had been forced to stop trying before she could use her growing appeal to sow dissent among her men. Raven had contemplated the alternative for several nights, giving in to the temptation to simply talk to her, and perhaps heal the breach between them. Which was why Raven decided to shake her self-possession and ride her until they reached their destination. Once delivered, more effective means of attacking her integrity could be employed. </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At the point that Raven determined to possess her, Cinder was struck with an idea. Raven had withdrawn into an embryo when Cinder possessed her. At the time, Cinder had tried to release Raven, only to find that she was tied into an embryo herself. She had feared that withdrawing might kill the body, since she had no idea where Raven’s mind had gone, but the real fear had been that if she withdrew as intended, she would be killing herself, the embryonic self she had conceived in Raven. She had never considered shifting herself into that mote of flesh. If she did, what was to stop Raven from reclaiming her own body?</w:t>
      </w:r>
    </w:p>
    <w:p w:rsidR="00AD32DB" w:rsidRPr="0090541C" w:rsidRDefault="00AD32DB">
      <w:pPr>
        <w:rPr>
          <w:rFonts w:ascii="Montserrat" w:hAnsi="Montserrat"/>
          <w:color w:val="800000"/>
          <w:sz w:val="24"/>
        </w:rPr>
      </w:pPr>
      <w:r w:rsidRPr="0090541C">
        <w:rPr>
          <w:rFonts w:ascii="Montserrat" w:hAnsi="Montserrat"/>
          <w:color w:val="800000"/>
          <w:sz w:val="24"/>
        </w:rPr>
        <w:tab/>
      </w:r>
    </w:p>
    <w:p w:rsidR="00AD32DB" w:rsidRPr="0090541C" w:rsidRDefault="00AD32DB">
      <w:pPr>
        <w:rPr>
          <w:rFonts w:ascii="Montserrat" w:hAnsi="Montserrat"/>
          <w:color w:val="800000"/>
          <w:sz w:val="24"/>
        </w:rPr>
      </w:pPr>
      <w:r w:rsidRPr="0090541C">
        <w:rPr>
          <w:rFonts w:ascii="Montserrat" w:hAnsi="Montserrat"/>
          <w:color w:val="800000"/>
          <w:sz w:val="24"/>
        </w:rPr>
        <w:t>Out of Exile, Past and Future Converge</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found herself trapped within the prison of a chaotic mind. Her instinct was to fight and escape. It was a shock to discover that the prison was her own mind—shared with Ash-Raven—and that the trap was her own thoughts tangled in Ash-Raven’s. Ash’s attempt to possess Cinder went awry as Cinder withdrew into her embryo. Raven finally resurfaced and a hidden aspect of Ash and Raven’s unique nature revealed itself. Raven awoke to the thrust of her other-self’s mind. Too disoriented from her long displacement she was defenseless, her mind open wide to embrace Ash’s. In an embrace as intimate as possession, it was impossible for Raven not to recognize herself in Ash and vice versa. The consequence of that act stunned them all, and seemingly fulfilled the designs against them. With a terrible wrench, the two became one, and Ash’s body disintegrated—killing the fetus within her. The mind of Cinder rose up within Ash-Raven, in mortal fear of Raven miscarrying. Cinder found herself leading the group that had subdued and abused her. She found herself driven by imperatives that had driven Ash. It was strange to know that she had lost, and yet still existed within Raven’s body and Raven’s mind. She felt the wonder at what she had become, and did not know if that was her thoughts as Ash-Raven or if that was her thoughts as Cinder. If not for the dragon, which had dogged them all in its determination to devour her as Cinder-Raven,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Cinder. Convinced that there was no demon to drive out of her mind, she was at least able to wrest back control over Raven’s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Cinder.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Cinder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stood on a balcony, staring out at the dragon that still waited for the chance to devour her. The dragon, having feasted, having twice tasted Cinder, and knowing that meat still hid within the estate, would not leave. Cinder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br w:type="page"/>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Cinder, ready for this, turned and fled back into the trap, disabling her shadow. The dragon accepted her gift, conveniently giving her time to build up a good lead.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br w:type="page"/>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AD32DB" w:rsidRPr="0090541C" w:rsidRDefault="00AD32DB">
      <w:pPr>
        <w:rPr>
          <w:rFonts w:ascii="Montserrat" w:hAnsi="Montserrat"/>
          <w:color w:val="800000"/>
          <w:sz w:val="24"/>
        </w:rPr>
      </w:pPr>
    </w:p>
    <w:p w:rsidR="00AD32DB" w:rsidRPr="0090541C" w:rsidRDefault="00AD32DB">
      <w:pPr>
        <w:rPr>
          <w:rFonts w:ascii="Montserrat" w:hAnsi="Montserrat"/>
          <w:color w:val="800000"/>
          <w:sz w:val="24"/>
        </w:rPr>
      </w:pPr>
      <w:r w:rsidRPr="0090541C">
        <w:rPr>
          <w:rFonts w:ascii="Montserrat" w:hAnsi="Montserrat"/>
          <w:color w:val="800000"/>
          <w:sz w:val="24"/>
        </w:rPr>
        <w:t xml:space="preserve">Cinder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AD32DB" w:rsidRPr="0090541C" w:rsidRDefault="00AD32DB">
      <w:pPr>
        <w:rPr>
          <w:rFonts w:ascii="Montserrat" w:hAnsi="Montserrat"/>
          <w:color w:val="800000"/>
          <w:sz w:val="24"/>
        </w:rPr>
      </w:pPr>
    </w:p>
    <w:p w:rsidR="00AD32DB" w:rsidRPr="0090541C" w:rsidRDefault="00AD32DB">
      <w:pPr>
        <w:rPr>
          <w:rFonts w:ascii="Montserrat" w:hAnsi="Montserrat"/>
          <w:caps/>
          <w:sz w:val="24"/>
        </w:rPr>
      </w:pPr>
    </w:p>
    <w:p w:rsidR="00AD32DB" w:rsidRPr="0090541C" w:rsidRDefault="00AD32DB">
      <w:pPr>
        <w:rPr>
          <w:rFonts w:ascii="Montserrat" w:hAnsi="Montserrat"/>
          <w:sz w:val="24"/>
        </w:rPr>
      </w:pPr>
      <w:r w:rsidRPr="0090541C">
        <w:rPr>
          <w:rFonts w:ascii="Montserrat" w:hAnsi="Montserrat"/>
          <w:caps/>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Beauty. A picture in the manor of a woman who has torn herself apart rather vividly. The sensitive beholds this and faces a puzzle in themselves, externalized. The picture is a mirror of the soul and spirit. Cinder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That is how the paintings work. They draw parts of you out. When she touches her divinity the lesson she learned here is amplified and her appearance become more than attractive; it becomes divine.</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AD32DB" w:rsidRPr="0090541C" w:rsidRDefault="00AD32DB">
      <w:pPr>
        <w:rPr>
          <w:rFonts w:ascii="Montserrat" w:hAnsi="Montserrat"/>
          <w:sz w:val="24"/>
        </w:rPr>
      </w:pPr>
    </w:p>
    <w:p w:rsidR="00AD32DB" w:rsidRPr="0090541C" w:rsidRDefault="00AD32DB">
      <w:pPr>
        <w:rPr>
          <w:rFonts w:ascii="Montserrat" w:hAnsi="Montserrat"/>
          <w:sz w:val="24"/>
        </w:rPr>
      </w:pPr>
      <w:r w:rsidRPr="0090541C">
        <w:rPr>
          <w:rFonts w:ascii="Montserrat" w:hAnsi="Montserrat"/>
          <w:caps/>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rsidR="00AD32DB" w:rsidRPr="0090541C" w:rsidRDefault="00AD32DB">
      <w:pPr>
        <w:rPr>
          <w:rFonts w:ascii="Montserrat" w:hAnsi="Montserrat"/>
          <w:sz w:val="24"/>
        </w:rPr>
      </w:pPr>
    </w:p>
    <w:p w:rsidR="00AD32DB" w:rsidRPr="0090541C" w:rsidRDefault="00AD32DB">
      <w:pPr>
        <w:rPr>
          <w:rFonts w:ascii="Montserrat" w:hAnsi="Montserrat"/>
          <w:vanish/>
          <w:sz w:val="24"/>
        </w:rPr>
      </w:pPr>
      <w:r w:rsidRPr="0090541C">
        <w:rPr>
          <w:rFonts w:ascii="Montserrat" w:hAnsi="Montserrat"/>
          <w:vanish/>
          <w:sz w:val="24"/>
        </w:rPr>
        <w:t>the moment of truth—layer one—dancing in the shadow (dreams and nightmares)</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Amber—a running start—in one moment perfect ecstasy became the the purest agony. in her final bid for freedom, ember was caught and to all appearances devoured alive by the dragon. ash-amber watched as—her heart, her soul, her other self—was torn from her mind’s embrace, snapped up in flashing jaws that arched back as if in orgasm. ember’s last thought put amber in motion as the shock of her death shattered her mind. </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Amber—that final command kept her fleeing for her life, while the dragon savored its kill. 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ember to assume her place, as soon it digested her face, form and memories, it would. amber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weeks, waiting for her attempts to forage for food to pounce on her. </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Ember—it astonished her to wake up on the sandy beach of an underground lake. appearantly it had astonished the dragon as well.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so much so, that on the other side of the gate, she was still fleeing for her life, barely aware of her strange new environment, until she was caught by a pair of men...</w:t>
      </w:r>
    </w:p>
    <w:p w:rsidR="00AD32DB" w:rsidRPr="0090541C" w:rsidRDefault="00AD32DB">
      <w:pPr>
        <w:rPr>
          <w:rFonts w:ascii="Montserrat" w:hAnsi="Montserrat"/>
          <w:vanish/>
          <w:sz w:val="24"/>
        </w:rPr>
      </w:pPr>
    </w:p>
    <w:p w:rsidR="00AD32DB" w:rsidRPr="0090541C" w:rsidRDefault="00AD32DB">
      <w:pPr>
        <w:rPr>
          <w:rFonts w:ascii="Montserrat" w:hAnsi="Montserrat"/>
          <w:vanish/>
          <w:sz w:val="24"/>
        </w:rPr>
      </w:pPr>
      <w:r w:rsidRPr="0090541C">
        <w:rPr>
          <w:rFonts w:ascii="Montserrat" w:hAnsi="Montserrat"/>
          <w:vanish/>
          <w:sz w:val="24"/>
        </w:rPr>
        <w:t xml:space="preserve">Amber—the confrontation that followed was unbearable surreal, as the dragon took on the perfect semblance of her beloved other-self. the realization that she was confronting an outside embodiment of other self—that in every way but one she was confronting ember—was almost more than she could take. it was even more frightening to realize that if she had not known that this was what had killed ember, she would not have been able to say it was not her. in fact, this terrible transformation made the one thing that had been impossible possible. with this ember it was possible to conceive a new life. this ember could be a consort—a husband. </w:t>
      </w:r>
    </w:p>
    <w:p w:rsidR="00AD32DB" w:rsidRPr="0090541C" w:rsidRDefault="00AD32DB">
      <w:pPr>
        <w:rPr>
          <w:rFonts w:ascii="Montserrat" w:hAnsi="Montserrat"/>
          <w:sz w:val="24"/>
        </w:rPr>
      </w:pPr>
    </w:p>
    <w:sectPr w:rsidR="00AD32DB" w:rsidRPr="0090541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1001560">
    <w:abstractNumId w:val="0"/>
  </w:num>
  <w:num w:numId="2" w16cid:durableId="1942030942">
    <w:abstractNumId w:val="0"/>
  </w:num>
  <w:num w:numId="3" w16cid:durableId="1537818206">
    <w:abstractNumId w:val="0"/>
  </w:num>
  <w:num w:numId="4" w16cid:durableId="1689330028">
    <w:abstractNumId w:val="0"/>
  </w:num>
  <w:num w:numId="5" w16cid:durableId="1478187618">
    <w:abstractNumId w:val="0"/>
  </w:num>
  <w:num w:numId="6" w16cid:durableId="779761478">
    <w:abstractNumId w:val="0"/>
  </w:num>
  <w:num w:numId="7" w16cid:durableId="61460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035C"/>
    <w:rsid w:val="00330574"/>
    <w:rsid w:val="0090541C"/>
    <w:rsid w:val="00AD32DB"/>
    <w:rsid w:val="00D90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B7F8F9-DC4B-4DEB-B553-1186045B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41C"/>
    <w:pPr>
      <w:spacing w:after="240" w:line="276" w:lineRule="auto"/>
    </w:pPr>
    <w:rPr>
      <w:rFonts w:cstheme="minorHAnsi"/>
      <w:sz w:val="28"/>
      <w:szCs w:val="28"/>
    </w:rPr>
  </w:style>
  <w:style w:type="paragraph" w:styleId="Heading1">
    <w:name w:val="heading 1"/>
    <w:basedOn w:val="NoSpacing"/>
    <w:next w:val="Normal"/>
    <w:link w:val="Heading1Char"/>
    <w:qFormat/>
    <w:rsid w:val="0090541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0541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0541C"/>
    <w:pPr>
      <w:outlineLvl w:val="2"/>
    </w:pPr>
    <w:rPr>
      <w:sz w:val="40"/>
    </w:rPr>
  </w:style>
  <w:style w:type="paragraph" w:styleId="Heading4">
    <w:name w:val="heading 4"/>
    <w:basedOn w:val="Heading3"/>
    <w:next w:val="Normal"/>
    <w:link w:val="Heading4Char"/>
    <w:qFormat/>
    <w:rsid w:val="0090541C"/>
    <w:pPr>
      <w:numPr>
        <w:ilvl w:val="3"/>
      </w:numPr>
      <w:outlineLvl w:val="3"/>
    </w:pPr>
    <w:rPr>
      <w:sz w:val="32"/>
    </w:rPr>
  </w:style>
  <w:style w:type="paragraph" w:styleId="Heading5">
    <w:name w:val="heading 5"/>
    <w:basedOn w:val="Heading4"/>
    <w:next w:val="Normal"/>
    <w:link w:val="Heading5Char"/>
    <w:qFormat/>
    <w:rsid w:val="0090541C"/>
    <w:pPr>
      <w:numPr>
        <w:ilvl w:val="4"/>
      </w:numPr>
      <w:outlineLvl w:val="4"/>
    </w:pPr>
    <w:rPr>
      <w:sz w:val="28"/>
    </w:rPr>
  </w:style>
  <w:style w:type="paragraph" w:styleId="Heading6">
    <w:name w:val="heading 6"/>
    <w:basedOn w:val="Heading5"/>
    <w:next w:val="Normal"/>
    <w:link w:val="Heading6Char"/>
    <w:qFormat/>
    <w:rsid w:val="0090541C"/>
    <w:pPr>
      <w:numPr>
        <w:ilvl w:val="5"/>
      </w:numPr>
      <w:outlineLvl w:val="5"/>
    </w:pPr>
    <w:rPr>
      <w:bCs/>
      <w:sz w:val="24"/>
      <w:szCs w:val="24"/>
      <w:u w:val="single"/>
    </w:rPr>
  </w:style>
  <w:style w:type="paragraph" w:styleId="Heading7">
    <w:name w:val="heading 7"/>
    <w:basedOn w:val="Heading6"/>
    <w:next w:val="Normal"/>
    <w:link w:val="Heading7Char"/>
    <w:qFormat/>
    <w:rsid w:val="0090541C"/>
    <w:pPr>
      <w:keepNext w:val="0"/>
      <w:numPr>
        <w:ilvl w:val="0"/>
        <w:numId w:val="0"/>
      </w:numPr>
      <w:outlineLvl w:val="6"/>
    </w:pPr>
    <w:rPr>
      <w:b w:val="0"/>
      <w:kern w:val="0"/>
    </w:rPr>
  </w:style>
  <w:style w:type="paragraph" w:styleId="Heading8">
    <w:name w:val="heading 8"/>
    <w:basedOn w:val="Heading6"/>
    <w:next w:val="Normal"/>
    <w:link w:val="Heading8Char"/>
    <w:qFormat/>
    <w:rsid w:val="0090541C"/>
    <w:pPr>
      <w:outlineLvl w:val="7"/>
    </w:pPr>
    <w:rPr>
      <w:i/>
      <w:iCs/>
      <w:u w:val="none"/>
    </w:rPr>
  </w:style>
  <w:style w:type="paragraph" w:styleId="Heading9">
    <w:name w:val="heading 9"/>
    <w:basedOn w:val="Heading8"/>
    <w:next w:val="Normal"/>
    <w:link w:val="Heading9Char"/>
    <w:qFormat/>
    <w:rsid w:val="0090541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16"/>
    </w:rPr>
  </w:style>
  <w:style w:type="paragraph" w:customStyle="1" w:styleId="Subheading1">
    <w:name w:val="Subheading 1"/>
    <w:basedOn w:val="Heading1"/>
    <w:next w:val="Normal"/>
    <w:link w:val="Subheading1Char"/>
    <w:qFormat/>
    <w:rsid w:val="0090541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0541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0541C"/>
    <w:rPr>
      <w:rFonts w:eastAsia="Times New Roman" w:cstheme="minorHAnsi"/>
      <w:b/>
      <w:kern w:val="28"/>
      <w:sz w:val="56"/>
      <w:szCs w:val="28"/>
    </w:rPr>
  </w:style>
  <w:style w:type="paragraph" w:customStyle="1" w:styleId="Subheading2">
    <w:name w:val="Subheading 2"/>
    <w:basedOn w:val="Subheading1"/>
    <w:next w:val="Normal"/>
    <w:link w:val="Subheading2Char"/>
    <w:qFormat/>
    <w:rsid w:val="0090541C"/>
  </w:style>
  <w:style w:type="character" w:customStyle="1" w:styleId="Subheading2Char">
    <w:name w:val="Subheading 2 Char"/>
    <w:link w:val="Subheading2"/>
    <w:rsid w:val="0090541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0541C"/>
    <w:rPr>
      <w:sz w:val="40"/>
      <w:szCs w:val="40"/>
    </w:rPr>
  </w:style>
  <w:style w:type="character" w:customStyle="1" w:styleId="Subheading3Char">
    <w:name w:val="Subheading 3 Char"/>
    <w:link w:val="Subheading3"/>
    <w:rsid w:val="0090541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0541C"/>
    <w:pPr>
      <w:spacing w:before="240" w:line="240" w:lineRule="auto"/>
    </w:pPr>
    <w:rPr>
      <w:vertAlign w:val="subscript"/>
    </w:rPr>
  </w:style>
  <w:style w:type="character" w:customStyle="1" w:styleId="SuptitleChar">
    <w:name w:val="Suptitle Char"/>
    <w:link w:val="Suptitle"/>
    <w:rsid w:val="0090541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0541C"/>
    <w:rPr>
      <w:b w:val="0"/>
      <w:bCs w:val="0"/>
      <w:color w:val="7F7F7F"/>
      <w:vertAlign w:val="superscript"/>
    </w:rPr>
  </w:style>
  <w:style w:type="character" w:customStyle="1" w:styleId="SubtitleChar">
    <w:name w:val="Subtitle Char"/>
    <w:link w:val="Subtitle"/>
    <w:uiPriority w:val="11"/>
    <w:rsid w:val="0090541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0541C"/>
    <w:pPr>
      <w:spacing w:after="0"/>
    </w:pPr>
  </w:style>
  <w:style w:type="character" w:customStyle="1" w:styleId="Heading2Char">
    <w:name w:val="Heading 2 Char"/>
    <w:link w:val="Heading2"/>
    <w:rsid w:val="0090541C"/>
    <w:rPr>
      <w:rFonts w:ascii="Montserrat" w:eastAsia="Times New Roman" w:hAnsi="Montserrat" w:cstheme="minorHAnsi"/>
      <w:b/>
      <w:kern w:val="28"/>
      <w:sz w:val="48"/>
      <w:szCs w:val="48"/>
    </w:rPr>
  </w:style>
  <w:style w:type="character" w:customStyle="1" w:styleId="Heading3Char">
    <w:name w:val="Heading 3 Char"/>
    <w:link w:val="Heading3"/>
    <w:rsid w:val="0090541C"/>
    <w:rPr>
      <w:rFonts w:ascii="Montserrat" w:eastAsia="Times New Roman" w:hAnsi="Montserrat" w:cstheme="minorHAnsi"/>
      <w:b/>
      <w:kern w:val="28"/>
      <w:sz w:val="40"/>
      <w:szCs w:val="48"/>
    </w:rPr>
  </w:style>
  <w:style w:type="character" w:customStyle="1" w:styleId="Heading4Char">
    <w:name w:val="Heading 4 Char"/>
    <w:link w:val="Heading4"/>
    <w:rsid w:val="0090541C"/>
    <w:rPr>
      <w:rFonts w:ascii="Montserrat" w:eastAsia="Times New Roman" w:hAnsi="Montserrat" w:cstheme="minorHAnsi"/>
      <w:b/>
      <w:kern w:val="28"/>
      <w:sz w:val="32"/>
      <w:szCs w:val="48"/>
    </w:rPr>
  </w:style>
  <w:style w:type="character" w:customStyle="1" w:styleId="Heading5Char">
    <w:name w:val="Heading 5 Char"/>
    <w:link w:val="Heading5"/>
    <w:rsid w:val="0090541C"/>
    <w:rPr>
      <w:rFonts w:ascii="Montserrat" w:eastAsia="Times New Roman" w:hAnsi="Montserrat" w:cstheme="minorHAnsi"/>
      <w:b/>
      <w:kern w:val="28"/>
      <w:sz w:val="28"/>
      <w:szCs w:val="48"/>
    </w:rPr>
  </w:style>
  <w:style w:type="character" w:customStyle="1" w:styleId="Heading6Char">
    <w:name w:val="Heading 6 Char"/>
    <w:link w:val="Heading6"/>
    <w:rsid w:val="0090541C"/>
    <w:rPr>
      <w:rFonts w:ascii="Montserrat" w:eastAsia="Times New Roman" w:hAnsi="Montserrat" w:cstheme="minorHAnsi"/>
      <w:b/>
      <w:bCs/>
      <w:kern w:val="28"/>
      <w:sz w:val="24"/>
      <w:szCs w:val="24"/>
      <w:u w:val="single"/>
    </w:rPr>
  </w:style>
  <w:style w:type="character" w:customStyle="1" w:styleId="Heading7Char">
    <w:name w:val="Heading 7 Char"/>
    <w:link w:val="Heading7"/>
    <w:rsid w:val="0090541C"/>
    <w:rPr>
      <w:rFonts w:ascii="Montserrat" w:eastAsia="Times New Roman" w:hAnsi="Montserrat" w:cstheme="minorHAnsi"/>
      <w:bCs/>
      <w:sz w:val="24"/>
      <w:szCs w:val="24"/>
      <w:u w:val="single"/>
    </w:rPr>
  </w:style>
  <w:style w:type="character" w:customStyle="1" w:styleId="Heading8Char">
    <w:name w:val="Heading 8 Char"/>
    <w:link w:val="Heading8"/>
    <w:rsid w:val="0090541C"/>
    <w:rPr>
      <w:rFonts w:ascii="Montserrat" w:eastAsia="Times New Roman" w:hAnsi="Montserrat" w:cstheme="minorHAnsi"/>
      <w:b/>
      <w:bCs/>
      <w:i/>
      <w:iCs/>
      <w:kern w:val="28"/>
      <w:sz w:val="24"/>
      <w:szCs w:val="24"/>
    </w:rPr>
  </w:style>
  <w:style w:type="character" w:customStyle="1" w:styleId="Heading9Char">
    <w:name w:val="Heading 9 Char"/>
    <w:link w:val="Heading9"/>
    <w:rsid w:val="0090541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0541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0541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0541C"/>
    <w:rPr>
      <w:rFonts w:ascii="Montserrat" w:eastAsia="Times New Roman" w:hAnsi="Montserrat" w:cs="Times New Roman"/>
      <w:b/>
      <w:bCs/>
      <w:spacing w:val="-10"/>
      <w:kern w:val="28"/>
      <w:sz w:val="72"/>
      <w:szCs w:val="72"/>
    </w:rPr>
  </w:style>
  <w:style w:type="character" w:styleId="Strong">
    <w:name w:val="Strong"/>
    <w:uiPriority w:val="22"/>
    <w:qFormat/>
    <w:rsid w:val="0090541C"/>
    <w:rPr>
      <w:b/>
      <w:bCs/>
    </w:rPr>
  </w:style>
  <w:style w:type="character" w:styleId="Emphasis">
    <w:name w:val="Emphasis"/>
    <w:uiPriority w:val="20"/>
    <w:qFormat/>
    <w:rsid w:val="0090541C"/>
    <w:rPr>
      <w:rFonts w:asciiTheme="minorHAnsi" w:hAnsiTheme="minorHAnsi" w:cstheme="minorHAnsi"/>
      <w:i/>
      <w:iCs/>
      <w:sz w:val="28"/>
      <w:szCs w:val="28"/>
    </w:rPr>
  </w:style>
  <w:style w:type="paragraph" w:styleId="ListParagraph">
    <w:name w:val="List Paragraph"/>
    <w:basedOn w:val="Normal"/>
    <w:uiPriority w:val="34"/>
    <w:qFormat/>
    <w:rsid w:val="0090541C"/>
    <w:pPr>
      <w:ind w:left="720"/>
      <w:contextualSpacing/>
    </w:pPr>
    <w:rPr>
      <w:rFonts w:eastAsia="Times New Roman"/>
    </w:rPr>
  </w:style>
  <w:style w:type="paragraph" w:styleId="Quote">
    <w:name w:val="Quote"/>
    <w:basedOn w:val="Normal"/>
    <w:next w:val="Normal"/>
    <w:link w:val="QuoteChar"/>
    <w:uiPriority w:val="29"/>
    <w:qFormat/>
    <w:rsid w:val="0090541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0541C"/>
    <w:rPr>
      <w:rFonts w:cstheme="minorHAnsi"/>
      <w:sz w:val="28"/>
      <w:szCs w:val="28"/>
    </w:rPr>
  </w:style>
  <w:style w:type="paragraph" w:styleId="IntenseQuote">
    <w:name w:val="Intense Quote"/>
    <w:basedOn w:val="Quote"/>
    <w:next w:val="Normal"/>
    <w:link w:val="IntenseQuoteChar"/>
    <w:uiPriority w:val="30"/>
    <w:qFormat/>
    <w:rsid w:val="0090541C"/>
    <w:pPr>
      <w:pBdr>
        <w:left w:val="single" w:sz="18" w:space="7" w:color="auto"/>
      </w:pBdr>
    </w:pPr>
    <w:rPr>
      <w:b/>
      <w:bCs/>
    </w:rPr>
  </w:style>
  <w:style w:type="character" w:customStyle="1" w:styleId="IntenseQuoteChar">
    <w:name w:val="Intense Quote Char"/>
    <w:link w:val="IntenseQuote"/>
    <w:uiPriority w:val="30"/>
    <w:rsid w:val="0090541C"/>
    <w:rPr>
      <w:rFonts w:cstheme="minorHAnsi"/>
      <w:b/>
      <w:bCs/>
      <w:sz w:val="28"/>
      <w:szCs w:val="28"/>
    </w:rPr>
  </w:style>
  <w:style w:type="character" w:styleId="SubtleEmphasis">
    <w:name w:val="Subtle Emphasis"/>
    <w:uiPriority w:val="19"/>
    <w:qFormat/>
    <w:rsid w:val="0090541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0541C"/>
    <w:rPr>
      <w:rFonts w:asciiTheme="minorHAnsi" w:hAnsiTheme="minorHAnsi" w:cstheme="minorHAnsi"/>
      <w:b/>
      <w:bCs/>
      <w:i/>
      <w:iCs/>
      <w:sz w:val="28"/>
      <w:szCs w:val="28"/>
    </w:rPr>
  </w:style>
  <w:style w:type="character" w:styleId="SubtleReference">
    <w:name w:val="Subtle Reference"/>
    <w:uiPriority w:val="31"/>
    <w:qFormat/>
    <w:rsid w:val="0090541C"/>
    <w:rPr>
      <w:caps/>
      <w:color w:val="7F7F7F" w:themeColor="text1" w:themeTint="80"/>
      <w:sz w:val="22"/>
      <w:szCs w:val="22"/>
    </w:rPr>
  </w:style>
  <w:style w:type="character" w:styleId="IntenseReference">
    <w:name w:val="Intense Reference"/>
    <w:uiPriority w:val="32"/>
    <w:qFormat/>
    <w:rsid w:val="0090541C"/>
    <w:rPr>
      <w:b/>
      <w:bCs/>
      <w:caps/>
      <w:color w:val="7F7F7F" w:themeColor="text1" w:themeTint="80"/>
      <w:sz w:val="22"/>
      <w:szCs w:val="22"/>
    </w:rPr>
  </w:style>
  <w:style w:type="character" w:styleId="BookTitle">
    <w:name w:val="Book Title"/>
    <w:uiPriority w:val="33"/>
    <w:qFormat/>
    <w:rsid w:val="0090541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Normal.dot</Template>
  <TotalTime>0</TotalTime>
  <Pages>1</Pages>
  <Words>37434</Words>
  <Characters>174820</Characters>
  <Application>Microsoft Office Word</Application>
  <DocSecurity>0</DocSecurity>
  <Lines>3973</Lines>
  <Paragraphs>420</Paragraphs>
  <ScaleCrop>false</ScaleCrop>
  <HeadingPairs>
    <vt:vector size="2" baseType="variant">
      <vt:variant>
        <vt:lpstr>Title</vt:lpstr>
      </vt:variant>
      <vt:variant>
        <vt:i4>1</vt:i4>
      </vt:variant>
    </vt:vector>
  </HeadingPairs>
  <TitlesOfParts>
    <vt:vector size="1" baseType="lpstr">
      <vt:lpstr>It seems appropriate to pause and consider what best resolves the impulse behind the story</vt:lpstr>
    </vt:vector>
  </TitlesOfParts>
  <Company>Mass Distraction</Company>
  <LinksUpToDate>false</LinksUpToDate>
  <CharactersWithSpaces>211834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seems appropriate to pause and consider what best resolves the impulse behind the story</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