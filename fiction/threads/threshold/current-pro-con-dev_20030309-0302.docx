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Concept Development 03-03</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Re: Current Project Blocking and Development Notes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Individually, each faces challenges and uncertainty about their union, while together they confront them and try to resolve them. At the same time, the imminence of marriage increases the pressure for other agencies to divide and conquer them as a means to attaining power. 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Hunted down by their own childhood friends, two different people in their minds, a childhood mystery is revisited. When they discover the boy and girl they once traded places with are the same person, and “her” natural form resembles theirs, all three understand that the legacy of the Phoenix House sought to breed something that was not entirely human. Phoenix takes them into her confidence, revealing the solution she came up with to her own problem, while teaching them how to hide theirs. Salvation comes through accepting a new life together, giving up their old lives in the process. The only question was, would they be victims of Phoenix’s assumed fate, or would they find a way to separate themselves and begin a new life together in the manner they had intended?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As important as the personal evolution of the child of paradox is, the drama of life unfolds on a bigger stage. The protagonist is only ever part of a larger cast, a mere participant in the play. The play in progress is a crucial chapter in history, a violent act in the history of the Purge. In it, Dawn is chosen as a pawn to be used in a coup. The architects of the Purge have been waiting to seize power in Arden, the previous campaign of strategic assassinations weakened the establishment and positioned a child to become queen. By corrupting Dawn, the intended mentor of the princess, they could warp the child to serve their purposes. Unfortunately, the seeds planted in Dawn did not mature as expected and the cabal’s agents were not able to completely activate the demon within her. It’s delayed manifestation proved flawed, and her corruption became public knowledge. Losing the advantage of outside influence over the princess, the cabal was forced to introduce an inside influence, repeating the ordeal Dawn was subjected to. To abduct the child, a direct attack was launched on the royal family, a slaughter that guaranteed the princess would become queen.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Homecoming</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Nightmares</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Formalities</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Courtship</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Rivalries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In past experiments at forming a mental gestalt, Dusk and Dawn had named their joined mind Eve.</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Trials</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Friendship</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Attacks</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Companionship</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Horrors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Union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Completion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Marriage</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Examination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Execution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Flight</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Escape</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Desperation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Confrontation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Explanation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Legacy</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Implications</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Impersonation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Restoration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Fraternization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Pursuit</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Called</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Flashbacks</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Purpose</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Determination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Sacrifice</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Unleashed</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Attrition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Resurrection</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w:t>
      </w:r>
      <w:r w:rsidRPr="00D7269E">
        <w:rPr>
          <w:rFonts w:ascii="Montserrat" w:hAnsi="Montserrat"/>
          <w:sz w:val="24"/>
        </w:rPr>
        <w:tab/>
        <w:t>Rebirth</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br w:type="page"/>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Key Points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In other source material, variations on the “eve of paradox” loop have been explored to isolate a viable plot thread. In this section, an attempt to cultivate a viable linear thread is explored.</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Order of Incarnation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One of the principle reasons for the main character looping upon herself is to provide a mechanism for her unusual conception and birth. While one aspect involves past and future incarnations being born and raised in the same present, and another aspect involves the first incarnation(s) being split into male and female while the second incarnation is able to shift between sexes, this concept introduces discouraging problems for the plot. As the most significant points of this unique childhood fall before and after the primary scope of the story, at least where the action is joined, the entire arc looses much of it’s impact. Thus, it is worthwhile to see if the essential aspects of the concept can be realized following a more conventional origination arc. In addition, if a viable origin is conceivable, the paradox concept can be revisited in a second incarnation arc.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Thus: At the time that Dusk and Dawn merge, they encounter Phoenix, who has arrived in the past and can split into male and female aspects to assume Dusk and Dawn’s identities. Thus, Phoenix is able to witness the Eve of Paradox first hand, bind the rift, and ten years later witness the disappearance of her younger self following the death of Dusk/Dawn. In general, this concept is easy to integrate into a viable first generation arc, keeping the entire sequence within the scope of action envisioned for the series.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Exchange</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One of the conveniences of separating the origin and paradox loops is that it opens the door to alternate scenarios for the eve of paradox. The eve of paradox alternates with the phoenix massacre as the temporal focus of the rift, but in general, the eve of paradox is supposed to occur when the protagonists are seventeen and the phoenix massacre is supposed to occur when they are seven. With a viable origin arc, the second incarnation of the goddess can arrive at the age of seven, while the first incarnations are caught up in the phoenix massacre. She can be identified as an orphan of the purge and chosen, for her unique ambisexuality, to become the phoenix paladin. By the time of the purge, it is not unusual for children of the phoenix house to possess uncanny similarities in appearance, after hundreds of generations of careful breeding to embody the Ideal.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Thus: Phoenix can have a history with Dusk and Dawn, the two “normal” children of her generation with whom she could easily trade places to escape the strict confines of the sanctuary. It also makes her the obvious person for Dusk and Dawn to approach when they merge. As Phoenix had progressed in her training to the point where she could split herself into male and female aspects, trading places to conceal the event, while searching for a way to separate Dusk and Dawn, comes about more naturally.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Goddess Engendered</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A following note, concerning the appearance of Phoenix from out of nowhere. As a child, Phoenix appeared to be female, but closer examination revealed she was like the goddess. From the moment she passed, her body had endured at the sanctuary. Her flesh had always been a sacrament of her religion, her body a creation that constantly renewed itself and a representation of the Ideal. In all the human features, it had been possible to breed true, but the unique sex had eluded conception. Until Phoenix appeared. From what they knew of that sex, it was conceivable that Phoenix was a child of the goddess, sired in her image. Given her age and the abandonment of the goddess, it was even conceivable that she was the goddess herself. The only rationale the priestesses could come up with for such a thing was that the goddess intended to combat the Purge personally, and took mortal form.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Thus: Phoenix was trained as a paladin, a holy champion and avatar of the goddess. Her ability to adopt human genders was seen as an asset to her mission, allowing her to blend in. The only problem was, Phoenix did not believe she was the goddess, and refused to be considered more than a possible child. She wanted to be human, and she went to great lengths to explore her humanity, finding a boy and girl she could trade places with to sample normal life. A permanent trade strikes her as an ideal escape from her unwanted divinity.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Demon Within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After providing a sound basis for the eve of paradox, the splitting of the first incarnations, and the overlapping childhoods of the first and second incarnations, the remaining arc to integrate is the demon within. While the linear origin exempts Dusk and Dawn as targets of the purge, Dawn’s dragon-phoenix heritage can isolate her as an exceptional sacrifice to raise a demon. It accounts for her abduction during the phoenix massacre, and the ritual itself is sabotaged by the fact that not only is she not a dragon-phoenix, but her soul is shared with Dusk. When the demon tries to seize it, it is torn between the psyches of Dusk and Dawn. The demon cannot function until Dusk and Dawn merge together allowing the demon to become whole again and attempt to seize control of them. This coincides with attacks on the phoenix paladin by the demonic agents of the purge.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Note: In the brief struggle with Eve, the demon recognized who and what she was, the goddess incarnate, and that it could yet cross the threshold through her. It begins its second campaign by trying to enter Eve from the threshold. In this, ages of manipulating the naked goddess serve the purpose perfectly. Once inside her, the demon’s efforts to conquer Eve from within produce a psychic backlash that is reflected in the world. Thus, the demon discovers how to create and exploit cracks in reality.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Demon Ascending</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Acting in haste, the demon lost it’s foothold in reality trying to wrest a body from Eve (the gestalt of Dusk and Dawn). It was not a complete waste, since the demon was able to recognize her soul and conceive of a more direct course of action. In the ascension of reality, the soul of creation had become the threshold of the abyss, an echo of the creation demons, gods and angels once ruled. From the threshold, the demon was able to organize a plot, sending a proposal for seizing unimaginable power by way of a demonic servant. The demon concentrated on breaking Eve from within. Keeping the critical information to itself, it charged its human allies with harnessing and enslaving Eve’s soul. With Eve posing as Phoenix, the answer seems so obvious the demon’s “masters” blind themselves to her true significance, and fail to grasp the danger of their mission.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In their understanding, her soul is the price demanded by the demon for its services, but in actuality, the demon plans to force an opening into reality through her. Betraying her to its masters, the architects of the purge, dramatically alters the scope of their ambitions, but their efforts to bind her to their cause misfires and creates a dark, undead version of her while allowing her to escape. It also causes the cataclysmic eve of paradox, when the psychic backlash opens a rift in reality.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Complement</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only problem created by the dictates of a linear origin arc is the effect removing the dragon from an intended role. Originally, he was envisioned as the soul mate of the goddess and the one who opened her to the threshold. His role in the conception of Dusk and Dawn is perfect, down to being stuck in the role of Dawn’s mother. However, he is also supposed to appear as the man who complements Dusk/Dawn when they assume the role of Phoenix. Notably, as Phoenix, the first time she encounters him he is in his original dragon incarnation. The birth of his human incarnation was the price of initiating the imperial dragon line, a duty carried out by the youngest son of the emperor. At the time of Dusk and Dawn’s conception, the dragon was cut off from his human incarnation when she was cut off from her dragon heritage, unwittingly initiated as a phoenix.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Thus: The dragon has been awake for seventeen years by the eve of paradox, unable to determine who his human incarnation has become. In that time, she was never able to conceive of herself and remained mortally vulnerable as a result of her pregnancy. On the eve of paradox, however, she proves to be one of those attuned to paradox that is literally torn out of the fabric of reality. The shock triggers a reversion to her original form, a nineteen year old male, reasserting his connection to the dragon.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Revised Compliment</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In the development of the project concept, the dragon is treated as a soul mate. He is projected to resume his incarnation as Ash and ultimately marry Dawn. In light of seeing the dragon as the embodiment of the primal mind and Ash as Cinder, the first incarnation of the phoenix, something entirely different unfolds. By conceiving Ash, Amber and Coal had actually stripped the soul from the dragon, making it an empty vessel containing all other souls. The dragon essentially became a gestalt of the Infinite and a proper manifestation of the “selfless” universal god. In truth, Ash returns on the Eve of Paradox as the god aspect of the goddess of sex, the part of her that is the unity of all. Cinder is actually slain on the Eve of Paradox. The Rift is actually struck at the time of Dusk and Dawn’s conception, so the Eve of Paradox is when the Rift is forced open by the demon of death, killing Cinder.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Ash is actually a construct, a manifestation of the All in One, a personification of everyone as a consort and compliment of Phoenix. It completes the evolution of her understanding, encompassing individuality, unity and diversity. When Phoenix returns to being Dawn, Ash becomes Dusk. Her marriage to him is actually a marriage to all. Thus, the phoenix embodies the one while the dragon embodies the all in one. Of course, they do not confront this until they each confide their belief that they are, or were, Ash. </w:t>
      </w:r>
    </w:p>
    <w:p w:rsidR="006E7E3E" w:rsidRPr="00D7269E" w:rsidRDefault="006E7E3E">
      <w:pPr>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Current Events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Religion, politics, wealth, fame, passion, all begin to stand out to give definition to the means, motives and opportunities that combine to create a social drama. Aeirn is in an age of empires. Smaller kingdoms and republics face conquest and annexation now that there are no remaining frontiers left to colonize. Around the world, conjurers, disciples of the second age of magic, be they witches, warlocks, demonologists or necromancers, are being surpassed by the advance of swords and sorcerers. Power gained through the abuse of blood, bodies and souls has been condemned, but this has forced the wielders of such power to band together and fight back. Driven from their old haunts, they strive to seize power in other lands, crippling them in the process and inviting their foes to annex those lands, continuing their scourge.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Thus: In Arden, the systematic destruction of the Phoenix House has opened the door to annexation. Dragon lords of the Athelon Empire are assuming power as regents of fallen phoenix households, taking residence in lands they have won back from the scourge their emperor drove into the Autumn Kingdoms. Where they cannot simply seize power, they court it, focusing on the young phoenixes thrust unprepared into positions of power. Among these, children like Dusk and Dawn, in whom the hopes of their House is desperately invested.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Conception</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first challenge to resolve in a linear origin is the conception of the male and female incarnations of the phoenix. The working premise for this is a young dragon’s attempt to conceive of the soul of creation. He is inspired by the teachings of the Magus, what is implicit in the model of reality upon which the workings of modern magic is based. He is as much a prodigy as the Magus himself—drawing the founder of modern magic out of retirement—and considered the true heir of the Art, the most likely to take magic to the next level. Combining his dragon abilities and his exceptional training, he endeavors to embody the soul of creation, unaware that the same goal had been undertaken by the servants of the goddess—as the secret objective of the Phoenix House. The first stage of his plan succeeds when he abstracts and then assumes a form corresponding with the self-image of the soul of creation. Having acted on the assumption that he was trying to sire a god, imposing his own masculine self image, he assumes the masculine form of the Ideal. In his ignorance, he is unaware of the reason he is petitioned by one of his peers, a young lady of the Phoenix House, to sire a child for her. He takes advantage of her offer to complete his task, and conceive a human incarnation of the soul of creation, thereby proving the existence of a “true” god. To his shock and horror, the conception of the boy triggers a black out, during which he becomes female and is impregnated. In the moment of conception, the goddess was captured and took possession of the dragon’s body. Her presence triggers the transformation and her instinctive response to his conception of her as a boy is to conceive of herself as a girl, before she is consumed by the initiation of her mortal incarnations.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passing of the goddess was caused by the trauma of being split by conception, and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Birth</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It takes a while for the sudden silence of the goddess to be noticed for what it is, evidence of her passing, but the dragon discovers almost instantly that she cannot abort the pregnancy or alter the form imposed on her by the goddess. She concludes that she had been in error to assume that the soul of creation was masculine, and her effort to conceive a boy forced her to be corrected. Her transformation is accepted as a magical mishap, and the truth of the experiment revealed only to the Magus to protect the child that resulted from it. The Magus considers the options, and, taking advantage of the Purge to explain her origins, creates a new identity for the dragon as the widowed bride of the dragon. On the basis of appearance, she is introduced to her family as a lost member of the Phoenix House, and the alleged dragon-phoenix union served as reasonable justification for the amount of power the daughter would most likely possess. The dragon has some difficulties, despite the fact that her mother was a phoenix before she was turned into a dragon by his father, being accepted as an unsolicited daughter-in-law. Especially since “his” death was explained in a fashion that easily made it “her” fault in her mother’s eyes. It did not help that “she” was not very lady like, and was virtually ignorant of her phoenix heritage. Over the following years, as her mother pressured her to make up for these lacks, the dragon learned about the phoenix legacy, starting with the reasons for Dawn’s betrothal to Dusk. It is not difficult for her to deduce that she preempted the legacy and embodied the goddess directly. The idea of marrying the goddess incarnate to a boy the dragon considered her son, and by that assumption a true dragon-phoenix, was somewhat satisfying.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Since the dragon was in an assumed guise when Dusk was conceived, not even his mother suspects that Dusk and Dawn are in any way related. The boy, Dusk, was regarded by his mother and his mother’s husband as a normal, first generation phoenix. The girl, Dawn, was considered a rare, first generation dragon-phoenix. As a result, neither are immediate targets of the Purge. Technically, they already share the condition the Purge was intended to reduce every member of the Phoenix House to—being young, raw and inexperienced.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Family</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The dragon’s mother, Amber, was originally a phoenix. In fact, she was a princess of the royal line. At the time, she was as removed from the throne of Arden as dragon’s father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Ash and Ember grew up as brother and sister, separated by about two years. Ember was the only person, apart from the Magus, that Ash confided in when he became Cinder, needing his sisters help to adjust to being a phoenix and a mother. Ember married and had children, in spite of the danger, thus giving Dawn an aunt, uncle and cousins. By attrition, Ember eventually became the Queen of Arden, bearing an offshoot in secret to secure her reign.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Ember was key in establishing Cinder’s identity, taking advantage of the Purge to “relate” her to one of the slain lines of nobility. Her offshoot, her second born, followed the offshoot of Ember’s husband, who had foolishly gambled on intercepting the royal succession. Arden, as she was named, was ten years younger than Dawn, and her favorite cousin. Dawn had intended to be the girl’s mentor when she was initiated. Arden was even given a role in Dawn’s wedding. Naturally, Dawn would do anything to protect the girl.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Similarities</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Engagement</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Ability</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Initiation</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6E7E3E" w:rsidRPr="00D7269E" w:rsidRDefault="006E7E3E">
      <w:pPr>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6E7E3E" w:rsidRPr="00D7269E" w:rsidRDefault="006E7E3E">
      <w:pPr>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As they became acquainted, they discovered they were more than a good match, they seemed to be two versions of the same person, or two halves.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br w:type="page"/>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Dawn’s title: Avon Lea Anna</w:t>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Cinder’s title: Avon Lea</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br w:type="page"/>
      </w: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There are other significant points to address.</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u w:val="single"/>
        </w:rPr>
        <w:t>Creation</w:t>
      </w:r>
      <w:r w:rsidRPr="00D7269E">
        <w:rPr>
          <w:rFonts w:ascii="Montserrat" w:hAnsi="Montserrat"/>
          <w:sz w:val="24"/>
        </w:rPr>
        <w:t xml:space="preserve"> : 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The closest thing to subjective involvement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The solitary dream became virtually universal, and the dreamer, the naked goddess, merely a focus, a lynch pin for a construct that had far surpassed her dominion. Over countless generations of life, through the rise and fall of innumerable species, the naked goddess had long since conceived the desire to personify herself. After so long, being explored in such intimate depth by others, she ached to explore herself.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u w:val="single"/>
        </w:rPr>
        <w:t>Gods, Demons, Angels</w:t>
      </w:r>
      <w:r w:rsidRPr="00D7269E">
        <w:rPr>
          <w:rFonts w:ascii="Montserrat" w:hAnsi="Montserrat"/>
          <w:sz w:val="24"/>
        </w:rPr>
        <w:t xml:space="preserve"> : Apart from the naked goddess, the gods, demons and angels of creation had one thing in common: they are spiritual entities, able to manifest themselves in the very fabric of creation, but present only in mind. From a human perspective, they would be said to have no souls. This is because they technically are not present. It would be just as accurate to refer to them as artists working with a medium, or technicians interacting with a mechanism. As souls, they stand apart from creation, shaping and influencing it but not contributing their own essence. However serious their interest in creation, they are not subject to it and can be influenced only vicariously. In fact, particularly in the case of demons, they are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are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is founded and reinforced on participation, and mortal souls, by contributing their own “power” are collectively more powerful than divinities. Essentially, life is the result of souls resonating together, and reality constructed by souls attuning themselves to creation and creation responding to feedback from living souls. As the bridge of souls is forged by minds, the universal “power” is psychic energy, which radiates from living souls in a constant stream of “impulses” and which can be combined with the subtle techniques divinities used to influence the soul of creation, manifesting as magic. By harnessing the psychic energy of mortals, divinities obtain power manifesting as miracles. The most difficult, but ultimately most effective power is psionics, trained psychic ability, because it is pure and more efficient. Obviously, the distinction of god, demon or angel is one of state. Anyone can be a god, demon, angel or mortal, and there are souls who have been all four, in succession or in rare cases some combination all at once. The key being the mind of an individual, how it is applied and what it is capable of. In the wake of human existence, the distinction of god has evolved to identify a soul who hosts the minds of other souls, following in the pattern of the naked goddess. The distinction of demon has evolved to identify a mind that harvests the souls of other minds. The distinction of angel evolved to identify a mind that nurtures the souls of other minds. This is extremely simplified, and notable variations and contributing factors apply. The final note, with the passing of the naked goddess into mortal incarnation, creation became fully consensual. As a consensual reality, creation became a universal property each living soul contributed to, building on the foundation established in reality. Only because magic and divinity had become a part of reality were these elements retained once the soul of creation ceased to be the “tuning fork” of reality. Of course, by custom, that soul had a natural authority referenced by habit until the Eve of Paradox.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u w:val="single"/>
        </w:rPr>
        <w:t>The Rift</w:t>
      </w:r>
      <w:r w:rsidRPr="00D7269E">
        <w:rPr>
          <w:rFonts w:ascii="Montserrat" w:hAnsi="Montserrat"/>
          <w:sz w:val="24"/>
        </w:rPr>
        <w:t xml:space="preserve"> : A manifestation of raw paradox, the rift is basically a rupture in the fabric of time and space. On a conceptual level, reality shattered and the rift is the splintered network of faults filled and driven by the tides of unreality. On the rift, consensual reality breaks down and individual reality takes precedence. When the rift was bound, enough damage was done to the fabric of reality that shards of the unreal were patched into the fabric. Driven by the tides of paradox, these patches shifted in and out of phase with reality, randomly connecting remote locations on Aeirn. Anyone could pass through these naturally occurring portals when they were stable, but they were extremely dangerous when they were unstable. They could settle on an area and phase it completely out of reality, thrusting inhabitants into a surreal landscape on the shore of dreams. It was an easy way for demons, angels or gods to cross over into reality, bypassing the constraints imposed by ancient magic and modern collusion. The nature of the rift would inspire new forms of magic to manipulate both time and space by presenting access to phenomena confirming certain theories about the media of space, time, mind and the dimensional architectures of each. Among the first to recognize the potential benefits and dangers of the rift were Phoenix and Ash. Ash possessed a sympathy for paradox that enabled him to bind the rift, and recognize the first prodigy of paradox. The same new perception that allowed him to identify the natural ability of Dusk and Dawn also allowed him to recognize that they were the same person. Even though Ash did not know about Phoenix trading her identity to assume the roles of Dusk and Dawn, he draws the correct conclusion about the truth of his “children’s” conception. The basis of their natural ability to master paradox stemmed from the long evolution of the naked goddess, existing on the threshold of paradox through the inception of creation and the birth of reality. That ability enabled Phoenix to travel instinctively through time and introduce herself into her own past without creating a paradox, and contain the paradox unleashed by the cabal. Dusk and Dawn are recruited by Ash to continue the work of binding the rift while he focused on studying it. The three identified individuals with sympathy, often rescuing them from within the rift or staunching the ruptures they inadvertently caused, and turned them over to the Magus for training. Phoenix, independently, was occupied with repelling demons and fighting those who sought to exploit the rift, while alerting others to the danger of the rift. It took her almost two years to return from the other side of the world, where she had emerged on the eve of paradox, because of the struggles she faced along the way. In the southern hemisphere the cataclysm had encouraged the development of technology to survive, and the second and third ages of magic had prompted that technology to be refined to the cutting edge. It also provoked a science to demystify magic, psionics. A natural psychic who never had much success with magic, Phoenix grasped psionics almost instantly. It became the key to unlocking the potential of magic and miracles within her.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u w:val="single"/>
        </w:rPr>
        <w:t>The Goddess of Sex</w:t>
      </w:r>
      <w:r w:rsidRPr="00D7269E">
        <w:rPr>
          <w:rFonts w:ascii="Montserrat" w:hAnsi="Montserrat"/>
          <w:sz w:val="24"/>
        </w:rPr>
        <w:t xml:space="preserve"> : Phoenix (formerly Dusk and Dawn) is dubbed the goddess of sex by the opposition, in reference to both her past as the goddess of birth and rebirth, the naked goddess, and because of the duality of her present incarnation. By this title, she became known by gods, demons and angels as the first goddess incarnate. Rumors of her existence swiftly passed through the ranks of the divine, but it took much longer for any of them to track her down in person. By that time, she was already discovering her potential, possessing no clue that she was anything more than a stand-in for the legitimate paladin of the goddess of birth and rebirth. In fact, she had only recently abandoned her limited role as a scout for the Aegis for the patronage of a dragon in her quest to organize a world-wide response to the threat of the rift. Her shock at being informed by a god that her goddess was dead, and surprise at being asked to align herself with another deity or renounce her calling cause her to take a calculated risk. Rather than forsake her goddess, she decides to reincarnate her, despite the fact that it would strip her of her immortality. It occurs to her that the death of her goddess and the eve of paradox are connected, so she decides the risk is worth it, since the birth of the goddess might heal the rift. She never doubts she is capable, having been raised to believe she is as much a dragon as a phoenix. It never occurs to her that she is in fact reincarnating herself, and the gods trying to con her into submitting to their influence would never have imagined it. In the months while this deceptive courtship was taking place, Phoenix had finally come into contact with Ash and the assassin sought by Eve. Ash had been drawn to the area by rumors of organization to combat the threats of the rift, striking up an acquaintance with an old friend. Ash had trained under a grandmaster with the assassin, and become friends with his fellow countryman. Phoenix had become acquainted with the assassin when he usurped a contract to kill her. He was quite surprised when, instead of dying, she tracked him down and tried to enlist his support. He introduced her to Ash, and one thing led to another. The man’s love for a daughter quickly transferred to a woman who “could not be” his daughter, and she found herself insanely attracted to him. When she learned that he could assume either of her forms he became the perfect ally in concealing the birth of her daughter. All she had to do was contact the real Phoenix and ask to reclaim her identity as Dawn, lending Dusk’s identity to Ash. Since “Dusk” and “Dawn” were being harassed to produce an heir, now that the Purge had been disrupted, the real Phoenix was eager to accommodate Dawn. Especially since the conception of the goddess would legitimize her continued claim to the title of her paladin. With the help of the organization her stand-in was assembling, the work she had been doing as Dusk and Dawn would be easy to continue. Ash almost screwed the whole deal up by revealing his amusement at posing as his son, but ultimately kept his secrets because Phoenix and Dawn were keeping theirs. As far as he knows, “Phoenix’s” whole purpose was to protect “their” child.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u w:val="single"/>
        </w:rPr>
        <w:t>The God of Death</w:t>
      </w:r>
      <w:r w:rsidRPr="00D7269E">
        <w:rPr>
          <w:rFonts w:ascii="Montserrat" w:hAnsi="Montserrat"/>
          <w:sz w:val="24"/>
        </w:rPr>
        <w:t xml:space="preserve"> : Inspired by Phoenix, perceived to be the first goddess incarnate, the demon trapped within her enters the world through the rift and sets out to find it’s incarnate soul. As the demon was a demon of death, its ambition is to become the god of death. To achieve this, it needs to find a mortal incarnation of itself and its compliment, an angel of death and merge the three into one. Ironically, the eve of paradox was caused by the creation of an angel of death, Eve. In the simplest terms, Eve was a ghost of Phoenix. Only the fact that Phoenix had possessed the spirits of both Dusk and Dawn, who had become reflections of each other as a result of merging, made it possible for the ritual to capture a spirit from the death of Phoenix. When Phoenix resurrected, it was not possible to raise her as an undead. The death and destruction she was supposed to embody were a natural part of rebirth, which prevented the captured spirit from being demonic. Of Dusk and Dawn, the highest probability is that Eve is the spirit of Dusk, both because he would have asserted himself to protect Dawn and because her identity was more centered as a result of being self-conceived as opposed to being conceived by another. Because of what she had become, Eve was the antithesis of Phoenix. If she attempted to merge with her other self, they would both be slain. Only through reincarnation could they become one again, and only Phoenix could cause that to happen. Eve initially resisted the demon’s seduction, efforts to enlist her aid, but unable to separate herself from the enemy camp she eventually confronted him and heard him out. If he could locate and merge with his human incarnation, he would be free of their masters control. Joined with his own soul, he would be akin to Phoenix, a god incarnate, but required a catalyst only Eve could provide. There was a chance that Eve would be annihilated by the ascension or simply alienated from her own soul if she did, but either way a bond would be forged between the new god of death and the goddess of sex. Through her sacrifice, Eve could gain Phoenix a powerful ally. For that reason alone, Eve assumed the task of finding the mortal soul of the demon of death. Ironically, the man the demon sought happened to be a professional assassin, and the bastard son of an imperial noble. Disturbingly, Phoenix had reached him first. As a member of her organization, any move against him would draw Eve into conflict with her former self. That would hardly matter to the demon, so she had to delay his enlightenment. In order to gain intelligence, she sent a wraith to join the organization and spy on Phoenix, hoping to identify a time and place where she could intercept the assassin and introduce him to the demon. From what she learned, the prospect of removing the demon from the enemy camp and becoming a powerful ally to Phoenix would tempt him. Ironically, she would first be confronted by the real Phoenix. Eve quickly realizes who she is, and having no options at the time, explains her own situation. This prompts Phoenix to introduce her to Dawn, revealing that Eve is really Dusk.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u w:val="single"/>
        </w:rPr>
        <w:t>The God of Paradox</w:t>
      </w:r>
      <w:r w:rsidRPr="00D7269E">
        <w:rPr>
          <w:rFonts w:ascii="Montserrat" w:hAnsi="Montserrat"/>
          <w:sz w:val="24"/>
        </w:rPr>
        <w:t xml:space="preserve"> :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br w:type="page"/>
      </w:r>
    </w:p>
    <w:p w:rsidR="006E7E3E" w:rsidRPr="00D7269E" w:rsidRDefault="006E7E3E">
      <w:pPr>
        <w:rPr>
          <w:rFonts w:ascii="Montserrat" w:hAnsi="Montserrat"/>
          <w:sz w:val="24"/>
        </w:rPr>
      </w:pPr>
      <w:r w:rsidRPr="00D7269E">
        <w:rPr>
          <w:rFonts w:ascii="Montserrat" w:hAnsi="Montserrat"/>
          <w:sz w:val="24"/>
        </w:rPr>
        <w:t xml:space="preserve">Dawn </w:t>
      </w:r>
    </w:p>
    <w:p w:rsidR="006E7E3E" w:rsidRPr="00D7269E" w:rsidRDefault="006E7E3E">
      <w:pPr>
        <w:rPr>
          <w:rFonts w:ascii="Montserrat" w:hAnsi="Montserrat"/>
          <w:sz w:val="24"/>
        </w:rPr>
      </w:pPr>
    </w:p>
    <w:p w:rsidR="006E7E3E" w:rsidRPr="00D7269E" w:rsidRDefault="006E7E3E">
      <w:pPr>
        <w:pStyle w:val="BodyText"/>
        <w:rPr>
          <w:rFonts w:ascii="Montserrat" w:hAnsi="Montserrat"/>
          <w:sz w:val="24"/>
        </w:rPr>
      </w:pPr>
      <w:r w:rsidRPr="00D7269E">
        <w:rPr>
          <w:rFonts w:ascii="Montserrat" w:hAnsi="Montserrat"/>
          <w:sz w:val="24"/>
        </w:rPr>
        <w:t xml:space="preserve">She was an only child, the sole known survivor of a massacre that decimated a significant part of the Phoenix House when she was only seven. Her abduction was blamed on her unique heritage, since her father was Ash of the Dragon House, and his father was the youngest son of the Athelon Emperor. Through her mother, she was heir to the estates and titles of a devastated branch of the Phoenix House, over which her grandmother had been appointed regent. Her training, by its nature, introduced her into the company of those destined to enter the most elite branch of knighthood, the cavalier initiates. Though taken in hand by a master of exceptional ability, Dawn found most of her training under her own mother, his greatest female disciple. Though second to none in the mastery of the three spheres, Cinder had not been a recognized protégé of the Magus. In point of fact, Cinder had become swallowed by her dubious fame as a gymnast—a derogatory term for her specialty, the Naked Dance. Hence Dawn appeared to be the protégé of a nameless dancer while her classmates were revered in their association with more respected mentors. Thus, her grandmother, acting as regent, commanded her to obscure the very fact of her initiation as much as possible when at home. As a result, it was assumed by most that she had abandoned her initiation and endeavored to disguise this fact by retreating into anonymous fosterage or private tutelage at her regent’s private estates. In truth, part of this deception was cover arranged for Phoenix, who borrowed Dawn’s identity in her absence. Dawn did not share the spite and resentment of her regent for her mother and mentor. In fact, she was grateful to have her own mother guide and protect her. Cinder could easily have abandoned Dawn to her initiation and assumed the mantle of Aeryn. The fact that she did not drove her mother-in-law over the edge.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As regent, her grandmother argued constantly with the representatives of the Phoenix House about permitting Dawn’s mother to be her mentor. Cinder’s obscure past and her involvement in the death of Amber’s son, after a secret wedding, disturbed Dawn’s grandmother. She insisted that Dawn was in the hands of a criminal element, and exhausted her resources trying to intervene in the girl’s initiation. Neither the girl’s master, nor her patrons, agreed with the regent’s assessment of Cinder. Frustrated, Amber concentrated then on schemes to ensure that Cinder’s branch of the Phoenix House was protected from the rule of corrupted heirs. Ironically, though by no fault of her mother, Dawn was indeed inducted into the arts of the underworld. It happened through her association with the troop to which her mother belonged, and with whom her mother often left her for the period of her own training with their master. Dawn was drawn in by her honor, which her companions used to taunt her into adventures that honor ought to have condemned, excepting her lack of experience and maturity. It should be said that for her that these adventures were initiated as dares testing her abilities, which her pride could not allow her to differ. If later she would be ashamed to learn the true nature of her adventures, she would not in the least regret what they taught her in approaching the world and problems from unorthodox angles. This would help her when she finally confronted the fruits of her Amber’s schemes against her. The regent intended to protect the Aeryn by transferring Dawn’s inheritance, through arranged marriage, to her husband. There was no question of finding a suitable mate, given the prestige of her house and title. It was only necessary for the marriage to occur before she reached majority, thus aborting her initiation and the rights it would grant her.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Dusk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He was an only child, an unknown survivor of the terrible massacre Dawn witnessed first hand. The demon she had been offered to as a sacrifice had been torn in half and trapped within both of them. He was officially the son of Feather and Thorn, but he was named after his mysterious father, Dusk.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Only the prospect of retiring early and being supported by his son was sufficient to compel him to take the boy’s training in hand. Only the fact that Dusk’s talent greatly exceeded Thorn’s made it possible for him to excel under his father’s unorthodox mentorship. A competent master was assigned to oversee to the boy’s training, but his father took personal responsibility for his development. That he did so in the same self-serving manner he arranged the boy’s engagement to Dawn, was only to be expected.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took it very seriously and her observations prompted Thorn to become fixated on it. Only at the formal meeting to seal the agreement did Cinder realize her friend might have conned her into engaging her daughter to her son. Unfortunately, her mother-in-law had her own agenda and pushed the engagement forward.</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By the time Dusk began his training, Thorn had been recognized as the black sheep of his family. On the whole, the rest of Dusk’s family contained their dislike of Thorn’s flawed character, and showed tolerance for his methods. At least the man who had kept Thorn in line for his own initiation would be Dusk’s master. In difference to his former mentor’s methods, Thorn saw to Dusk’s training, not through normal initiation, but by right of challenge, traveling from school to school to accumulate an uncommon mastery of the art of dancing. Ironically, though for entirely different reasons than Dawn, the unorthodox training Dusk endured also exposed him to the arts and techniques of burglary and theft. Dusk and his father spent a great deal of time on the road, and Dusk often found himself the unwitting accomplice to his father’s daring schemes to procure traveling money or room and board. He was taught to see the world as a constant source of potential threat, where even the most unlikely of people would seek to capture or kill him for no reason he could comprehend. It amazed him that the demands of his training could be used by his father to excuse the most dastardly deeds. His father was so smooth he could sit down at a table, eating the food and indulging in the shelter of those he had bankrupt a year before without his hosts even realizing they had received no recompense for his “instructional” scams. At the same time, he could not help but see the man had a good heart and an extraordinary sense of humor. He might, in his heart, never trust the man, but he did respect and come to love him. His stories of their exploits amused his master and the Magus, when his training brought him under their wing, and no doubt encouraged them to make reparations to those genuinely hurt by his father’s greed and opportunism. </w:t>
      </w:r>
    </w:p>
    <w:p w:rsidR="006E7E3E" w:rsidRPr="00D7269E" w:rsidRDefault="006E7E3E">
      <w:pPr>
        <w:rPr>
          <w:rFonts w:ascii="Montserrat" w:hAnsi="Montserrat"/>
          <w:sz w:val="24"/>
        </w:rPr>
      </w:pPr>
      <w:r w:rsidRPr="00D7269E">
        <w:rPr>
          <w:rFonts w:ascii="Montserrat" w:hAnsi="Montserrat"/>
          <w:sz w:val="24"/>
        </w:rPr>
        <w:t xml:space="preserve"> </w:t>
      </w:r>
    </w:p>
    <w:p w:rsidR="006E7E3E" w:rsidRPr="00D7269E" w:rsidRDefault="006E7E3E">
      <w:pPr>
        <w:rPr>
          <w:rFonts w:ascii="Montserrat" w:hAnsi="Montserrat"/>
          <w:sz w:val="24"/>
        </w:rPr>
      </w:pPr>
      <w:r w:rsidRPr="00D7269E">
        <w:rPr>
          <w:rFonts w:ascii="Montserrat" w:hAnsi="Montserrat"/>
          <w:sz w:val="24"/>
        </w:rPr>
        <w:t>Phoenix</w:t>
      </w:r>
    </w:p>
    <w:p w:rsidR="006E7E3E" w:rsidRPr="00D7269E" w:rsidRDefault="006E7E3E">
      <w:pPr>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She was an orphan, appearing out of nowhere at the sanctuary at the time of the Phoenix Massacre. The details of her birth and childhood were lost with her presumed family. By her own account, she witnessed her mother’s death immediately prior to vanishing from her home to appear at the sanctuary. She was taken in by the servants of the goddess, who claimed the girl as her future paladin, and dispatched her for training. It became quickly apparent that Phoenix was not a normal girl when her guardians discovered her ability to turn into a boy. A detailed examination proved she was capable of being male or female, but her actual sex conformed to the Ideal. Based on her age, and the mysterious circumstances of her conception, suspicions ranged between identifying her as a child of the goddess or an actual incarnation of the goddess herself. To protect her, the servants of the goddess exploited the resemblance of her male and female forms to borrow the identities of Dusk an Dawn to provide a cover for Phoenix’s training. In general, the responsible adults of Dusk and Dawn’s families knew about the arrangement and participated in the deception, while Dusk and Dawn were kept ignorant. Ironically, and for various reasons, Thorn and Cinder were also ignorant of the arrangement, though on occasion their suspicions were roused. They did not discover the truth until after Dusk and Dawn encountered their doubles and exploited the opportunity to experience the quality of life Phoenix enjoyed through fosterage to various elite families, while Phoenix experienced the freedom of Dusk and Dawn’s unconventional lives. But, unlike foster families, Cinder and Thorn knew their children too well to be completely fooled, and in their own ways caused Phoenix to expose him or herself.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br w:type="page"/>
      </w:r>
    </w:p>
    <w:p w:rsidR="006E7E3E" w:rsidRPr="00D7269E" w:rsidRDefault="006E7E3E">
      <w:pPr>
        <w:rPr>
          <w:rFonts w:ascii="Montserrat" w:hAnsi="Montserrat"/>
          <w:sz w:val="24"/>
        </w:rPr>
      </w:pPr>
      <w:r w:rsidRPr="00D7269E">
        <w:rPr>
          <w:rFonts w:ascii="Montserrat" w:hAnsi="Montserrat"/>
          <w:sz w:val="24"/>
        </w:rPr>
        <w:t xml:space="preserve">Ash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He was born into the dragon house, a cousin to the dragon prince and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The Magus, drawn by the boy’s birth out of a retirement so long many had suspected he was dead, had sensed great potential waiting to be unlocked within him. The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the boy’s protection and guidance was himself an exceptional initiate, if not an exceptional human being. Ash’s mentor had come from an impoverished branch of his mother’s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the Magus bet on the boy learning more of honor and integrity because of this imperfect example. </w:t>
      </w:r>
    </w:p>
    <w:p w:rsidR="006E7E3E" w:rsidRPr="00D7269E" w:rsidRDefault="006E7E3E">
      <w:pPr>
        <w:rPr>
          <w:rFonts w:ascii="Montserrat" w:hAnsi="Montserrat"/>
          <w:sz w:val="24"/>
        </w:rPr>
      </w:pPr>
    </w:p>
    <w:p w:rsidR="006E7E3E" w:rsidRPr="00D7269E" w:rsidRDefault="006E7E3E">
      <w:pPr>
        <w:tabs>
          <w:tab w:val="left" w:pos="180"/>
          <w:tab w:val="left" w:pos="360"/>
          <w:tab w:val="left" w:pos="540"/>
        </w:tabs>
        <w:rPr>
          <w:rFonts w:ascii="Montserrat" w:hAnsi="Montserrat"/>
          <w:sz w:val="24"/>
        </w:rPr>
      </w:pPr>
      <w:r w:rsidRPr="00D7269E">
        <w:rPr>
          <w:rFonts w:ascii="Montserrat" w:hAnsi="Montserrat"/>
          <w:sz w:val="24"/>
        </w:rPr>
        <w:t xml:space="preserve">Ash’s mother, Amber, was originally a phoenix. In fact, she was a princess of the royal line. At the time, she was as removed from the throne of Arden as dragon’s father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Ash and Ember grew up as brother and sister, separated by about two years. Ember was the only person, apart from the Magus, that Ash confided in when he became Cinder, needing his sisters help to adjust to being a phoenix and a mother. Ember was key in establishing Cinder’s identity, taking advantage of the Purge to “relate” her to one of the slain lines of nobility. </w:t>
      </w:r>
    </w:p>
    <w:p w:rsidR="006E7E3E" w:rsidRPr="00D7269E" w:rsidRDefault="006E7E3E">
      <w:pPr>
        <w:tabs>
          <w:tab w:val="left" w:pos="180"/>
          <w:tab w:val="left" w:pos="360"/>
          <w:tab w:val="left" w:pos="540"/>
        </w:tabs>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Raven</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She took after her mother, whom she did not even remember. Starting a few months before Raven’s birth, her mother had been distracted and restless, speaking of business that demanded her attention elsewhere. This had greatly disturbed her father, who loved her mother more than life itself. In spite of his pleas for her to stay, she did leave a month after her third daughter was born. Her only explanation was that it was in her family’s best interest not to know where she was going or why, and that she might not be able to return. Now, hardly a week passed when her father did not comment on how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which were swiftly diminishing the Phoenix House. Having witnessed the destruction of the Phoenix Army, he had also sought new beginnings by becoming a teacher. It was difficult to gain recognition because of his class, but her persevered. Falling in love and starting a family sustained his enthusiasm, until his reputation was established through the training of his youngest daughter, Raven.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Among the merchant class, access to the arts were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the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br w:type="page"/>
      </w:r>
    </w:p>
    <w:p w:rsidR="006E7E3E" w:rsidRPr="00D7269E" w:rsidRDefault="006E7E3E">
      <w:pPr>
        <w:rPr>
          <w:rFonts w:ascii="Montserrat" w:hAnsi="Montserrat"/>
          <w:sz w:val="24"/>
        </w:rPr>
      </w:pPr>
      <w:r w:rsidRPr="00D7269E">
        <w:rPr>
          <w:rFonts w:ascii="Montserrat" w:hAnsi="Montserrat"/>
          <w:sz w:val="24"/>
        </w:rPr>
        <w:t>Raw Elements</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r w:rsidRPr="00D7269E">
        <w:rPr>
          <w:rFonts w:ascii="Montserrat" w:hAnsi="Montserrat"/>
          <w:strike/>
          <w:sz w:val="24"/>
        </w:rPr>
        <w:tab/>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The Demon</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virus which had been unleashed in the game by natives of the Dragon’s world, designed to teach them how to overcome the security measures the Dragon had been employed to replicate for government and military institutions, had already evolved into a demon, adapting to the manifest aspect of the game’s security system. By virtue of what it had been before the virus warped it, the demon sensed the true nature of the girl the instant it laid eyes on her. The demon was drawn to her by virtue of a unique anomaly in her existence. Her presence in the world was similar to that of the players in certain mechanics, but unlike them the girl seemed to reside entirely within the game. The demon was not prepared for her connection to Dusk. The people who had delivered the boy to Ash, could not have known that by doing so they made it possible for the demon to find them and do his master’s bidding. The massacre that followed helped obscure the origins of both children and their association with each other. The demon’s initial attempts to probe Dawn and understand the anomaly identified that, through Dawn, it might gain access to the secure mechanisms of the game. In terror and desperation, however, Dawn succeeded in destroying the vessel through which the demon tormented her. In its attempt to possess the girl, and avoid being destroyed by her, it passed through her into the boy, allowing the demon to escape. The demon became rooted in that vessel and, finding itself returned to its human allies, was forced to remain there once the boy proved too valuable to destroy.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boy, ironically named Dusk, would become a powerful weapon for the cabal against the forces of the young empire. The demon was aware that Dawn had been taken under the wing of individuals whom it—or more accurately now, he—dared not move against. The demon, forced to bide his time, took advantage of the connection that remained between the boy and girl to assault her mind. This was the cause of her nightmares and traumatic flashbacks, but did not get the demon what he wanted. Once the vessel he occupied had matured, it could serve as the means for attempting once more, when she was vulnerable, to attack her more directly. Until then, he also enjoyed the protection of initiation and applied himself to mastering the arts and disciplines which would qualify him to challenge Dawn’s claim to the phoenix house. By design, the other Dusk was also initiated, training under a different mentor but the same instructors, teachers and master as Dawn. As peers, the two were common acquaintances, and in due time intimate friends. The closest association the demon had to her was through his master, who had been an apprentice to the Magus along side of her master. The two schools, while not openly antagonistic, were well known for their rivalry which meant he would likely meet her only in contests. It was not impossible to befriend her, but the opportunity did not come up. Instead, he came up against the other Dusk and they quickly settled into a heated rivalry. Rather than acknowledge that they shared a name, they referred to each other by their houses, as the Phoenix and the Dragon. That was not the only “human” complication the demon faced, however.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Though driven by an internal imperative, the demon was still subject to his master’s commands. Within the limits of fulfilling his master’s designs, he was allowed to pursue his interest in the girl. As far as his master knew, the girl was important to the demon’s purposes outside of this sphere of reality, and thus of no interest to him. It was enough, for him, to hope that the demon destroyed her in its pursuit before she became a threat to his own plans. On the chance that he did not kill her, it was possible within his designs to diminish the threat she represented while achieving one of his goals. He had taken pains to establish his demonic servant as a legitimate challenger to the phoenix house. He, like her, was a survivor of the massacre. Because of his gender, he would be far more acceptable to the nobility. Even so, he required support the master could not give, which had been procured through an arranged marriage to a branch of the hawk house known for its alliances with the phoenix house. The demon was required to consummate this union, challenge Dawn’s claim and seize the phoenix house, and remain in position there as both spy and hidden assassin. The war would come soon enough, and with this asset would be over quickly enough, after which the demon would be freed to fulfill its purpose. The demon coped with the situation as it always had, allowing the psyche of the vessel it inhabited deal with the day to day demands of their shared existence. This need, along with the demon’s need to avoid detection, was all that kept it from expelling the boy’s psyche once it failed to provide it with the key it sought. So it remained hidden, even from the boy it possessed, like a fleeting thought in his head.</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The only part of the scheme the boy knew, was that he was a member of the Phoenix House. It had been arranged for Dusk to be discovered first through rumors, and later in the course of his initiation. His father accomplished this in taking him around to any master or student of note, to challenge and conquer the arts of countless schools. As intended, this stirred up the nobles and prompted various plots. Dusk and Dawn, because of their youth and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The only alliance never proposed, and in fact greatly discouraged, was a union between them. Ironically, the failure of such an alliance to be proposed owed almost entirely to the fact that the children’s masters were known rivals. In spite of the constant competition between their pupils, neither child confronted the other for nine years. Thus, the great deal they had in common was never called to attention. Thus, it came as something of a shock to all when they finally met face to face.</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The Magus</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Amber/Ember</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She had been chosen in her previous life to be the surrogate mother of the daughter borne by the goddess. Having been, in her second incarnation, the first champion of the phoenix and the founder of the Phoenix House and Legacy, she was resurrected in her image. In one of her past incarnations, she had been the mother of Arden, who became the heir to the legacy when she was assassinated. That death had cost her all memory of her past lives and caused Ember to become a priestess and devote her life to mastering the phoenix legacy once more. Her determination paid off, and she mastered her phoenix potential in a few decades, bearing Amber, her current incarnation, in secret because of the purge of the Phoenix House. Amber was in her third year of initiation when the Phoenix assumed Ember’s identity, and the daughter she bore became recognized as Ember’s official offshoot despite the secrecy of her birth. Ember had posed as a courtesan, Cinder, for the duration, a twin offshoot of Ember lost during the Purge. The man she had been intimately involved with had responded to Ember’s pregnancy by courting Cinder, succeeding only because she ached to be with him. She did not resent the fact that he was, in his mind, cheating on her, but his reaction to the birth of the Phoenix’s daughter led to a serious break up. He had hoped for the birth of a son, and rejected mother and daughter in his disappointment. When the child was almost seven, her unique sex was discovered and rumors flew that the goddess had a daughter in secrecy. Fortunately, the person who discovered her only discovered what she was, and not who. The goddess called upon the immortals for help in hiding the child from those who would seek her out.</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gods had informed them that even among their androgynous children, the child would be easy to identify. They suggested, a way to effectively hide her exactly where she was. The goddess was troubled by the idea of splitting the child into male and female incarnations, but allowed it to protect her offspring. The girl remained with her surrogate mother, while the boy was delivered to her former lover. The man was informed that he was his son by way of the courtesan he had seduced and abandoned years earlier. A few weeks later, however, the Phoenix Massacre brought an end to her Ember’s life. It was easy to use the event to cover up the disappearance of the courtesan along with the priestess, who had been named the heir to the legacy. Amber had been stunned by the revelation of her  previous life, and terrified that Dawn had died in the tragedy. Amber was on the verge of completing her initiation, and her flight to the scene of the tragedy, to rescue the child from the midst of that horror, served as her final test. She was the only witness to the destruction unleashed by the child, lashing out at the demon as it tried to kill her. Fortunately, this was seen as the legacy of the first paladin, rather than an incarnation of the goddess. The trauma, combined with the fact that she was barely seven years old, served to explain why she did not remember her former life. Because she was the sole legitimate heir to the legacy, as well as the house, she could not be raised again as a priestess initiate. The child was placed in Amber’s care to become the next paladin. Amber did not mind losing her identity in the process, although it was inconvenient that her obscure origins caused her to be shut out of the Phoenix House.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br w:type="page"/>
      </w:r>
    </w:p>
    <w:p w:rsidR="006E7E3E" w:rsidRPr="00D7269E" w:rsidRDefault="006E7E3E">
      <w:pPr>
        <w:rPr>
          <w:rFonts w:ascii="Montserrat" w:hAnsi="Montserrat"/>
          <w:sz w:val="24"/>
        </w:rPr>
      </w:pPr>
      <w:r w:rsidRPr="00D7269E">
        <w:rPr>
          <w:rFonts w:ascii="Montserrat" w:hAnsi="Montserrat"/>
          <w:sz w:val="24"/>
        </w:rPr>
        <w:t>The Dragon House</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One of the two oldest and most prominent houses in the northern domains, the Dragon House was founded by the followers of the Dragon, one of the old gods who championed the mortal cause alongside of the immortals. There are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would become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6E7E3E" w:rsidRPr="00D7269E" w:rsidRDefault="006E7E3E">
      <w:pPr>
        <w:rPr>
          <w:rFonts w:ascii="Montserrat" w:hAnsi="Montserrat"/>
          <w:sz w:val="24"/>
        </w:rPr>
      </w:pPr>
    </w:p>
    <w:p w:rsidR="006E7E3E" w:rsidRPr="00D7269E" w:rsidRDefault="006E7E3E">
      <w:pPr>
        <w:rPr>
          <w:rFonts w:ascii="Montserrat" w:hAnsi="Montserrat"/>
          <w:color w:val="333399"/>
          <w:sz w:val="24"/>
        </w:rPr>
      </w:pPr>
      <w:r w:rsidRPr="00D7269E">
        <w:rPr>
          <w:rFonts w:ascii="Montserrat" w:hAnsi="Montserrat"/>
          <w:color w:val="333399"/>
          <w:sz w:val="24"/>
        </w:rPr>
        <w:t>In Development</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rPr>
        <w:t>As a youth, the dragon king, Forge,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which predated the age of empires.</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szCs w:val="18"/>
        </w:rPr>
        <w:t xml:space="preserve">The dragon king, Forge, having unified the winter domains, had officially declared his intentions to conquer the autumn domains. </w:t>
      </w:r>
      <w:r w:rsidRPr="00D7269E">
        <w:rPr>
          <w:rFonts w:ascii="Montserrat" w:hAnsi="Montserrat"/>
          <w:color w:val="333399"/>
          <w:sz w:val="24"/>
        </w:rPr>
        <w:t xml:space="preserve">The winter and autumn domains formed the largest percentage of the north’s population, and were roughly equal in size to each other, in essence the two major powers of the north. Combined, they would make an empire the world would take note of. </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szCs w:val="18"/>
        </w:rPr>
        <w:t xml:space="preserve">In truth, his real intentions were to draw out the dangerous enemies within the winter domains, slavers and masters of rogue arts. The </w:t>
      </w:r>
      <w:r w:rsidRPr="00D7269E">
        <w:rPr>
          <w:rFonts w:ascii="Montserrat" w:hAnsi="Montserrat"/>
          <w:color w:val="333399"/>
          <w:sz w:val="24"/>
        </w:rPr>
        <w:t xml:space="preserve">rebellious forces in the north, aroused and led by masters of the ancient arts, were rumored to be moving on Ardyn, the seat of the autumn domains. They were skilled conjurors and they had successfully resurrected the arts of demonology and necromancy which had become proscribed by modern artists. A war of disastrous proportions was shaping up, and each day the news got worse. </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rPr>
        <w:t xml:space="preserve">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destroy the dragon king, after crippling the armies of the autumn and winter kingdom. </w:t>
      </w:r>
    </w:p>
    <w:p w:rsidR="006E7E3E" w:rsidRPr="00D7269E" w:rsidRDefault="006E7E3E">
      <w:pPr>
        <w:rPr>
          <w:rFonts w:ascii="Montserrat" w:hAnsi="Montserrat"/>
          <w:color w:val="333399"/>
          <w:sz w:val="24"/>
        </w:rPr>
      </w:pPr>
    </w:p>
    <w:p w:rsidR="006E7E3E" w:rsidRPr="00D7269E" w:rsidRDefault="006E7E3E">
      <w:pPr>
        <w:rPr>
          <w:rFonts w:ascii="Montserrat" w:hAnsi="Montserrat"/>
          <w:sz w:val="24"/>
        </w:rPr>
      </w:pPr>
      <w:r w:rsidRPr="00D7269E">
        <w:rPr>
          <w:rFonts w:ascii="Montserrat" w:hAnsi="Montserrat"/>
          <w:sz w:val="24"/>
        </w:rPr>
        <w:t>The Phoenix House</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The second oldest house in the northern domains, the Phoenix House was founded by the followers of the Phoenix, also known as the Goddess. She alone of the old gods was still revered as a god by the northerners after the Purge. She alone of the old gods remained in the world during the Cataclysm. She had been an inspiration even to the old gods, though her influence was not enough to discourage their excesses. Before the purge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 from controlling armies. Because of this, a house was formed by the champions that was dedicated to protecting the servants and adherents of the faith. The Phoenix House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6E7E3E" w:rsidRPr="00D7269E" w:rsidRDefault="006E7E3E">
      <w:pPr>
        <w:rPr>
          <w:rFonts w:ascii="Montserrat" w:hAnsi="Montserrat"/>
          <w:sz w:val="24"/>
        </w:rPr>
      </w:pPr>
    </w:p>
    <w:p w:rsidR="006E7E3E" w:rsidRPr="00D7269E" w:rsidRDefault="006E7E3E">
      <w:pPr>
        <w:rPr>
          <w:rFonts w:ascii="Montserrat" w:hAnsi="Montserrat"/>
          <w:sz w:val="24"/>
          <w:szCs w:val="14"/>
        </w:rPr>
      </w:pPr>
      <w:r w:rsidRPr="00D7269E">
        <w:rPr>
          <w:rFonts w:ascii="Montserrat" w:hAnsi="Montserrat"/>
          <w:sz w:val="24"/>
        </w:rPr>
        <w:t xml:space="preserve">Life under the rule of phoenix royalty was notably different from that of dragon kingdoms to the east. The legacy of rebirth was limited by default to two living generations, as the offshoot of a phoenix could not fully mature while her predecessor still lived. When the mantle of a phoenix passed to an heir, as much as a generation could pass before a new heir was conceived.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domains could exploit. The wisdom and experience of a root phoenix did not emerge if the offshoot was under seven years of age at the time of passing. This was the final constraint on those who realized the phoenix potential. </w:t>
      </w:r>
      <w:r w:rsidRPr="00D7269E">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D7269E">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D7269E">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w:t>
      </w:r>
    </w:p>
    <w:p w:rsidR="006E7E3E" w:rsidRPr="00D7269E" w:rsidRDefault="006E7E3E">
      <w:pPr>
        <w:rPr>
          <w:rFonts w:ascii="Montserrat" w:hAnsi="Montserrat"/>
          <w:sz w:val="24"/>
          <w:szCs w:val="14"/>
        </w:rPr>
      </w:pPr>
    </w:p>
    <w:p w:rsidR="006E7E3E" w:rsidRPr="00D7269E" w:rsidRDefault="006E7E3E">
      <w:pPr>
        <w:rPr>
          <w:rFonts w:ascii="Montserrat" w:hAnsi="Montserrat"/>
          <w:sz w:val="24"/>
        </w:rPr>
      </w:pPr>
      <w:r w:rsidRPr="00D7269E">
        <w:rPr>
          <w:rFonts w:ascii="Montserrat" w:hAnsi="Montserrat"/>
          <w:sz w:val="24"/>
          <w:szCs w:val="14"/>
        </w:rPr>
        <w:t xml:space="preserve">This priceless information fell into the hands of a dangerous cabal of </w:t>
      </w:r>
      <w:r w:rsidRPr="00D7269E">
        <w:rPr>
          <w:rFonts w:ascii="Montserrat" w:hAnsi="Montserrat"/>
          <w:sz w:val="24"/>
        </w:rPr>
        <w:t xml:space="preserve">demonologists and necromancers </w:t>
      </w:r>
      <w:r w:rsidRPr="00D7269E">
        <w:rPr>
          <w:rFonts w:ascii="Montserrat" w:hAnsi="Montserrat"/>
          <w:sz w:val="24"/>
          <w:szCs w:val="14"/>
        </w:rPr>
        <w:t xml:space="preserve">in the winter domains who happened to be masters of the forbidden arcane arts. Under constant assault by the armies of the dragon king, Forge, they had been desperate. The secrets of the phoenix legacy had offered them a way to fight back, starting with the weakening of the autumn domains. </w:t>
      </w:r>
      <w:r w:rsidRPr="00D7269E">
        <w:rPr>
          <w:rFonts w:ascii="Montserrat" w:hAnsi="Montserrat"/>
          <w:sz w:val="24"/>
        </w:rPr>
        <w:t>The people of the autumn domains were distracted from the conquest of the winter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autumn domains felt vulnerable. Arden was among those who lost parents, and possessed no offshoots. The survivors of the purge were warned by Arden not to beget new offshoots, with the threat of conquest by the winter domains still looming, but because she was a mere child as yet, her warnings were not heeded, save by her closest friends and acquaintances. The conquest of the winter domains was complete by the time the last offshoot was born, and rumors were flying suggesting that the dragon prince might attack the autumn domains next, seeking out the allies of his enemies at home. In spite of their vulnerability, the leaders of the autumn domains began to mass their armies at the borders of the winter domains. Parents arranged for the best protection they could for their offspring, before assembling in a summit to prepare the defense of the domains.</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Most of the phoenix house was massacred while mustering armies at the borders of the winter kingdom, and the mantle of high queen fell upon the slender shoulders of Arden. The dragon king moved in the midst of the chaos, while the armies of the autumn domains were in disarray. Arden initially fled with her supporters, but they could not escape the occupied domains. They were identified as nobility, and found themselves under house arrest. In spite of a bold initiative, the dragon king did not follow up the initial invasion with new offenses. He secured the occupied domains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named for the island capital. As dragon-phoenix hybrids, Arden and Forge relinquished their House titles and claims.</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At the birth of the Arden Empire, the phoenix house had been reduced to shambles. The majority had been reduced to childhood or infancy, losing even their mastery of the phoenix legacy. A score of mature adults had survived the border massacre, but far more that they had truly died. Arden’s dragon initiation had even cost the house the heir and defender of the phoenix legacy. The legacy could only be entrusted to a phoenix who mastered it, as the score of survivors had. The goddess picked two potential successors, twin cousins of Ardyn,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autumn domains during the chaos, until one domain alone remained under phoenix rule. </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Legacies</w:t>
      </w:r>
    </w:p>
    <w:p w:rsidR="006E7E3E" w:rsidRPr="00D7269E" w:rsidRDefault="006E7E3E">
      <w:pPr>
        <w:rPr>
          <w:rFonts w:ascii="Montserrat" w:hAnsi="Montserrat"/>
          <w:sz w:val="24"/>
        </w:rPr>
      </w:pPr>
    </w:p>
    <w:p w:rsidR="006E7E3E" w:rsidRPr="00D7269E" w:rsidRDefault="006E7E3E">
      <w:pPr>
        <w:rPr>
          <w:rFonts w:ascii="Montserrat" w:hAnsi="Montserrat"/>
          <w:sz w:val="24"/>
        </w:rPr>
      </w:pPr>
      <w:r w:rsidRPr="00D7269E">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6E7E3E" w:rsidRPr="00D7269E" w:rsidRDefault="006E7E3E">
      <w:pPr>
        <w:rPr>
          <w:rFonts w:ascii="Montserrat" w:hAnsi="Montserrat"/>
          <w:sz w:val="24"/>
        </w:rPr>
      </w:pPr>
    </w:p>
    <w:p w:rsidR="006E7E3E" w:rsidRPr="00D7269E" w:rsidRDefault="006E7E3E">
      <w:pPr>
        <w:rPr>
          <w:rFonts w:ascii="Montserrat" w:hAnsi="Montserrat"/>
          <w:color w:val="333399"/>
          <w:sz w:val="24"/>
        </w:rPr>
      </w:pPr>
      <w:r w:rsidRPr="00D7269E">
        <w:rPr>
          <w:rFonts w:ascii="Montserrat" w:hAnsi="Montserrat"/>
          <w:color w:val="333399"/>
          <w:sz w:val="24"/>
        </w:rPr>
        <w:t>In Development</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szCs w:val="14"/>
        </w:rPr>
        <w:t xml:space="preserve">Dragon initiation. They adapted that part of themselves to pass on their psionic potential to other sentient beings. This potential resonated magnetically with the potential of a phoenix, however, and contact triggered the blooding instinct when a dragon was caught off guard. </w:t>
      </w:r>
      <w:r w:rsidRPr="00D7269E">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rPr>
        <w:t xml:space="preserve">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6E7E3E" w:rsidRPr="00D7269E" w:rsidRDefault="006E7E3E">
      <w:pPr>
        <w:rPr>
          <w:rFonts w:ascii="Montserrat" w:hAnsi="Montserrat"/>
          <w:color w:val="333399"/>
          <w:sz w:val="24"/>
        </w:rPr>
      </w:pPr>
    </w:p>
    <w:p w:rsidR="006E7E3E" w:rsidRPr="00D7269E" w:rsidRDefault="006E7E3E">
      <w:pPr>
        <w:rPr>
          <w:rFonts w:ascii="Montserrat" w:hAnsi="Montserrat"/>
          <w:sz w:val="24"/>
        </w:rPr>
      </w:pPr>
      <w:r w:rsidRPr="00D7269E">
        <w:rPr>
          <w:rFonts w:ascii="Montserrat" w:hAnsi="Montserrat"/>
          <w:sz w:val="24"/>
        </w:rPr>
        <w:t>Dragons</w:t>
      </w:r>
    </w:p>
    <w:p w:rsidR="006E7E3E" w:rsidRPr="00D7269E" w:rsidRDefault="006E7E3E">
      <w:pPr>
        <w:rPr>
          <w:rFonts w:ascii="Montserrat" w:hAnsi="Montserrat"/>
          <w:sz w:val="24"/>
        </w:rPr>
      </w:pPr>
    </w:p>
    <w:p w:rsidR="006E7E3E" w:rsidRPr="00D7269E" w:rsidRDefault="006E7E3E">
      <w:pPr>
        <w:rPr>
          <w:rFonts w:ascii="Montserrat" w:hAnsi="Montserrat"/>
          <w:sz w:val="24"/>
          <w:szCs w:val="14"/>
        </w:rPr>
      </w:pPr>
      <w:r w:rsidRPr="00D7269E">
        <w:rPr>
          <w:rFonts w:ascii="Montserrat" w:hAnsi="Montserrat"/>
          <w:sz w:val="24"/>
        </w:rPr>
        <w:t xml:space="preserve">According to legends, a breeding population of humans had been appropriated from their native home by the dragon empire. Out among the stars, they were cultivated as a servitor race, like many of the established races had been before them. The descendants of this group had proven far too adaptable and independent for the comfort of the established races. Worse, they encouraged or inspired similar traits in the populations of other servitor races. Rather than permit an uprising, the empire had gathered the upstarts of the affected races together and banished them. Due to the degree of evolution and advancement they achieved in the empire, the upstarts could not be returned to their native homes, nor exiled in close proximity to any of the established spheres, thus their new home was in a remote galaxy on the fringes of the intergalactic frontier. To tend to them, the dragons initiated from within the group, and those who had proven sympathetic to their demands for independence, had been exiled with them. The dragon exiles had negotiated for the relocation of their constituents to a system with two habitable worlds in mutual orbit. Thus, Aeirn was populated by many, diverse intelligent races. Powerful groups had emerged among the humans, the immortals and the eternals, whom the latent segment of the population revered as gods. These gods had represented the greatest threat to the dragons responsible for the exiles. The dragons, they insisted, represented a threat to the other races. </w:t>
      </w:r>
      <w:r w:rsidRPr="00D7269E">
        <w:rPr>
          <w:rFonts w:ascii="Montserrat" w:hAnsi="Montserrat"/>
          <w:sz w:val="24"/>
          <w:szCs w:val="14"/>
        </w:rPr>
        <w:t xml:space="preserve">In the empire, dragons had evolved past the point where they needed or desired to reproduce, which was wise given the bloody path their kind must follow to achieve sentience. In exile, this attitude might easily change and imperil the other races. </w:t>
      </w:r>
    </w:p>
    <w:p w:rsidR="006E7E3E" w:rsidRPr="00D7269E" w:rsidRDefault="006E7E3E">
      <w:pPr>
        <w:rPr>
          <w:rFonts w:ascii="Montserrat" w:hAnsi="Montserrat"/>
          <w:sz w:val="24"/>
          <w:szCs w:val="14"/>
        </w:rPr>
      </w:pPr>
    </w:p>
    <w:p w:rsidR="006E7E3E" w:rsidRPr="00D7269E" w:rsidRDefault="006E7E3E">
      <w:pPr>
        <w:rPr>
          <w:rFonts w:ascii="Montserrat" w:hAnsi="Montserrat"/>
          <w:color w:val="333399"/>
          <w:sz w:val="24"/>
        </w:rPr>
      </w:pPr>
      <w:r w:rsidRPr="00D7269E">
        <w:rPr>
          <w:rFonts w:ascii="Montserrat" w:hAnsi="Montserrat"/>
          <w:color w:val="333399"/>
          <w:sz w:val="24"/>
        </w:rPr>
        <w:t>In Development</w:t>
      </w:r>
    </w:p>
    <w:p w:rsidR="006E7E3E" w:rsidRPr="00D7269E" w:rsidRDefault="006E7E3E">
      <w:pPr>
        <w:rPr>
          <w:rFonts w:ascii="Montserrat" w:hAnsi="Montserrat"/>
          <w:color w:val="333399"/>
          <w:sz w:val="24"/>
        </w:rPr>
      </w:pPr>
    </w:p>
    <w:p w:rsidR="006E7E3E" w:rsidRPr="00D7269E" w:rsidRDefault="006E7E3E">
      <w:pPr>
        <w:rPr>
          <w:rFonts w:ascii="Montserrat" w:hAnsi="Montserrat"/>
          <w:color w:val="333399"/>
          <w:sz w:val="24"/>
        </w:rPr>
      </w:pPr>
      <w:r w:rsidRPr="00D7269E">
        <w:rPr>
          <w:rFonts w:ascii="Montserrat" w:hAnsi="Montserrat"/>
          <w:color w:val="333399"/>
          <w:sz w:val="24"/>
        </w:rPr>
        <w:t xml:space="preserve">A large enough population of dragons had been exiled to Aeirn by the dragon empire. The dragons conceded the point and established a pact with the gods, in which the gods would be responsible for the mortal population and the dragons would not interfere beyond the needs of their own nature. </w:t>
      </w:r>
    </w:p>
    <w:p w:rsidR="006E7E3E" w:rsidRPr="00D7269E" w:rsidRDefault="006E7E3E">
      <w:pPr>
        <w:rPr>
          <w:rFonts w:ascii="Montserrat" w:hAnsi="Montserrat"/>
          <w:color w:val="333399"/>
          <w:sz w:val="24"/>
          <w:szCs w:val="14"/>
        </w:rPr>
      </w:pPr>
    </w:p>
    <w:p w:rsidR="006E7E3E" w:rsidRPr="00D7269E" w:rsidRDefault="006E7E3E">
      <w:pPr>
        <w:tabs>
          <w:tab w:val="left" w:pos="180"/>
          <w:tab w:val="left" w:pos="360"/>
          <w:tab w:val="left" w:pos="540"/>
        </w:tabs>
        <w:rPr>
          <w:rFonts w:ascii="Montserrat" w:hAnsi="Montserrat"/>
          <w:sz w:val="24"/>
        </w:rPr>
      </w:pPr>
    </w:p>
    <w:sectPr w:rsidR="006E7E3E" w:rsidRPr="00D7269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65684924">
    <w:abstractNumId w:val="0"/>
  </w:num>
  <w:num w:numId="2" w16cid:durableId="1965038137">
    <w:abstractNumId w:val="0"/>
  </w:num>
  <w:num w:numId="3" w16cid:durableId="548104791">
    <w:abstractNumId w:val="0"/>
  </w:num>
  <w:num w:numId="4" w16cid:durableId="1411122954">
    <w:abstractNumId w:val="0"/>
  </w:num>
  <w:num w:numId="5" w16cid:durableId="960459667">
    <w:abstractNumId w:val="0"/>
  </w:num>
  <w:num w:numId="6" w16cid:durableId="458378604">
    <w:abstractNumId w:val="0"/>
  </w:num>
  <w:num w:numId="7" w16cid:durableId="171180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0685"/>
    <w:rsid w:val="000C0685"/>
    <w:rsid w:val="00330574"/>
    <w:rsid w:val="006E7E3E"/>
    <w:rsid w:val="00D72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33D5D4-04B8-47AD-B82B-3FAFB92E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69E"/>
    <w:pPr>
      <w:spacing w:after="240" w:line="276" w:lineRule="auto"/>
    </w:pPr>
    <w:rPr>
      <w:rFonts w:cstheme="minorHAnsi"/>
      <w:sz w:val="28"/>
      <w:szCs w:val="28"/>
    </w:rPr>
  </w:style>
  <w:style w:type="paragraph" w:styleId="Heading1">
    <w:name w:val="heading 1"/>
    <w:basedOn w:val="NoSpacing"/>
    <w:next w:val="Normal"/>
    <w:link w:val="Heading1Char"/>
    <w:qFormat/>
    <w:rsid w:val="00D7269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7269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7269E"/>
    <w:pPr>
      <w:outlineLvl w:val="2"/>
    </w:pPr>
    <w:rPr>
      <w:sz w:val="40"/>
    </w:rPr>
  </w:style>
  <w:style w:type="paragraph" w:styleId="Heading4">
    <w:name w:val="heading 4"/>
    <w:basedOn w:val="Heading3"/>
    <w:next w:val="Normal"/>
    <w:link w:val="Heading4Char"/>
    <w:qFormat/>
    <w:rsid w:val="00D7269E"/>
    <w:pPr>
      <w:numPr>
        <w:ilvl w:val="3"/>
      </w:numPr>
      <w:outlineLvl w:val="3"/>
    </w:pPr>
    <w:rPr>
      <w:sz w:val="32"/>
    </w:rPr>
  </w:style>
  <w:style w:type="paragraph" w:styleId="Heading5">
    <w:name w:val="heading 5"/>
    <w:basedOn w:val="Heading4"/>
    <w:next w:val="Normal"/>
    <w:link w:val="Heading5Char"/>
    <w:qFormat/>
    <w:rsid w:val="00D7269E"/>
    <w:pPr>
      <w:numPr>
        <w:ilvl w:val="4"/>
      </w:numPr>
      <w:outlineLvl w:val="4"/>
    </w:pPr>
    <w:rPr>
      <w:sz w:val="28"/>
    </w:rPr>
  </w:style>
  <w:style w:type="paragraph" w:styleId="Heading6">
    <w:name w:val="heading 6"/>
    <w:basedOn w:val="Heading5"/>
    <w:next w:val="Normal"/>
    <w:link w:val="Heading6Char"/>
    <w:qFormat/>
    <w:rsid w:val="00D7269E"/>
    <w:pPr>
      <w:numPr>
        <w:ilvl w:val="5"/>
      </w:numPr>
      <w:outlineLvl w:val="5"/>
    </w:pPr>
    <w:rPr>
      <w:bCs/>
      <w:sz w:val="24"/>
      <w:szCs w:val="24"/>
      <w:u w:val="single"/>
    </w:rPr>
  </w:style>
  <w:style w:type="paragraph" w:styleId="Heading7">
    <w:name w:val="heading 7"/>
    <w:basedOn w:val="Heading6"/>
    <w:next w:val="Normal"/>
    <w:link w:val="Heading7Char"/>
    <w:qFormat/>
    <w:rsid w:val="00D7269E"/>
    <w:pPr>
      <w:keepNext w:val="0"/>
      <w:numPr>
        <w:ilvl w:val="0"/>
        <w:numId w:val="0"/>
      </w:numPr>
      <w:outlineLvl w:val="6"/>
    </w:pPr>
    <w:rPr>
      <w:b w:val="0"/>
      <w:kern w:val="0"/>
    </w:rPr>
  </w:style>
  <w:style w:type="paragraph" w:styleId="Heading8">
    <w:name w:val="heading 8"/>
    <w:basedOn w:val="Heading6"/>
    <w:next w:val="Normal"/>
    <w:link w:val="Heading8Char"/>
    <w:qFormat/>
    <w:rsid w:val="00D7269E"/>
    <w:pPr>
      <w:outlineLvl w:val="7"/>
    </w:pPr>
    <w:rPr>
      <w:i/>
      <w:iCs/>
      <w:u w:val="none"/>
    </w:rPr>
  </w:style>
  <w:style w:type="paragraph" w:styleId="Heading9">
    <w:name w:val="heading 9"/>
    <w:basedOn w:val="Heading8"/>
    <w:next w:val="Normal"/>
    <w:link w:val="Heading9Char"/>
    <w:qFormat/>
    <w:rsid w:val="00D7269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16"/>
    </w:rPr>
  </w:style>
  <w:style w:type="paragraph" w:customStyle="1" w:styleId="Subheading1">
    <w:name w:val="Subheading 1"/>
    <w:basedOn w:val="Heading1"/>
    <w:next w:val="Normal"/>
    <w:link w:val="Subheading1Char"/>
    <w:qFormat/>
    <w:rsid w:val="00D7269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7269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7269E"/>
    <w:rPr>
      <w:rFonts w:eastAsia="Times New Roman" w:cstheme="minorHAnsi"/>
      <w:b/>
      <w:kern w:val="28"/>
      <w:sz w:val="56"/>
      <w:szCs w:val="28"/>
    </w:rPr>
  </w:style>
  <w:style w:type="paragraph" w:customStyle="1" w:styleId="Subheading2">
    <w:name w:val="Subheading 2"/>
    <w:basedOn w:val="Subheading1"/>
    <w:next w:val="Normal"/>
    <w:link w:val="Subheading2Char"/>
    <w:qFormat/>
    <w:rsid w:val="00D7269E"/>
  </w:style>
  <w:style w:type="character" w:customStyle="1" w:styleId="Subheading2Char">
    <w:name w:val="Subheading 2 Char"/>
    <w:link w:val="Subheading2"/>
    <w:rsid w:val="00D7269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7269E"/>
    <w:rPr>
      <w:sz w:val="40"/>
      <w:szCs w:val="40"/>
    </w:rPr>
  </w:style>
  <w:style w:type="character" w:customStyle="1" w:styleId="Subheading3Char">
    <w:name w:val="Subheading 3 Char"/>
    <w:link w:val="Subheading3"/>
    <w:rsid w:val="00D7269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7269E"/>
    <w:pPr>
      <w:spacing w:before="240" w:line="240" w:lineRule="auto"/>
    </w:pPr>
    <w:rPr>
      <w:vertAlign w:val="subscript"/>
    </w:rPr>
  </w:style>
  <w:style w:type="character" w:customStyle="1" w:styleId="SuptitleChar">
    <w:name w:val="Suptitle Char"/>
    <w:link w:val="Suptitle"/>
    <w:rsid w:val="00D7269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7269E"/>
    <w:rPr>
      <w:b w:val="0"/>
      <w:bCs w:val="0"/>
      <w:color w:val="7F7F7F"/>
      <w:vertAlign w:val="superscript"/>
    </w:rPr>
  </w:style>
  <w:style w:type="character" w:customStyle="1" w:styleId="SubtitleChar">
    <w:name w:val="Subtitle Char"/>
    <w:link w:val="Subtitle"/>
    <w:uiPriority w:val="11"/>
    <w:rsid w:val="00D7269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7269E"/>
    <w:pPr>
      <w:spacing w:after="0"/>
    </w:pPr>
  </w:style>
  <w:style w:type="character" w:customStyle="1" w:styleId="Heading2Char">
    <w:name w:val="Heading 2 Char"/>
    <w:link w:val="Heading2"/>
    <w:rsid w:val="00D7269E"/>
    <w:rPr>
      <w:rFonts w:ascii="Montserrat" w:eastAsia="Times New Roman" w:hAnsi="Montserrat" w:cstheme="minorHAnsi"/>
      <w:b/>
      <w:kern w:val="28"/>
      <w:sz w:val="48"/>
      <w:szCs w:val="48"/>
    </w:rPr>
  </w:style>
  <w:style w:type="character" w:customStyle="1" w:styleId="Heading3Char">
    <w:name w:val="Heading 3 Char"/>
    <w:link w:val="Heading3"/>
    <w:rsid w:val="00D7269E"/>
    <w:rPr>
      <w:rFonts w:ascii="Montserrat" w:eastAsia="Times New Roman" w:hAnsi="Montserrat" w:cstheme="minorHAnsi"/>
      <w:b/>
      <w:kern w:val="28"/>
      <w:sz w:val="40"/>
      <w:szCs w:val="48"/>
    </w:rPr>
  </w:style>
  <w:style w:type="character" w:customStyle="1" w:styleId="Heading4Char">
    <w:name w:val="Heading 4 Char"/>
    <w:link w:val="Heading4"/>
    <w:rsid w:val="00D7269E"/>
    <w:rPr>
      <w:rFonts w:ascii="Montserrat" w:eastAsia="Times New Roman" w:hAnsi="Montserrat" w:cstheme="minorHAnsi"/>
      <w:b/>
      <w:kern w:val="28"/>
      <w:sz w:val="32"/>
      <w:szCs w:val="48"/>
    </w:rPr>
  </w:style>
  <w:style w:type="character" w:customStyle="1" w:styleId="Heading5Char">
    <w:name w:val="Heading 5 Char"/>
    <w:link w:val="Heading5"/>
    <w:rsid w:val="00D7269E"/>
    <w:rPr>
      <w:rFonts w:ascii="Montserrat" w:eastAsia="Times New Roman" w:hAnsi="Montserrat" w:cstheme="minorHAnsi"/>
      <w:b/>
      <w:kern w:val="28"/>
      <w:sz w:val="28"/>
      <w:szCs w:val="48"/>
    </w:rPr>
  </w:style>
  <w:style w:type="character" w:customStyle="1" w:styleId="Heading6Char">
    <w:name w:val="Heading 6 Char"/>
    <w:link w:val="Heading6"/>
    <w:rsid w:val="00D7269E"/>
    <w:rPr>
      <w:rFonts w:ascii="Montserrat" w:eastAsia="Times New Roman" w:hAnsi="Montserrat" w:cstheme="minorHAnsi"/>
      <w:b/>
      <w:bCs/>
      <w:kern w:val="28"/>
      <w:sz w:val="24"/>
      <w:szCs w:val="24"/>
      <w:u w:val="single"/>
    </w:rPr>
  </w:style>
  <w:style w:type="character" w:customStyle="1" w:styleId="Heading7Char">
    <w:name w:val="Heading 7 Char"/>
    <w:link w:val="Heading7"/>
    <w:rsid w:val="00D7269E"/>
    <w:rPr>
      <w:rFonts w:ascii="Montserrat" w:eastAsia="Times New Roman" w:hAnsi="Montserrat" w:cstheme="minorHAnsi"/>
      <w:bCs/>
      <w:sz w:val="24"/>
      <w:szCs w:val="24"/>
      <w:u w:val="single"/>
    </w:rPr>
  </w:style>
  <w:style w:type="character" w:customStyle="1" w:styleId="Heading8Char">
    <w:name w:val="Heading 8 Char"/>
    <w:link w:val="Heading8"/>
    <w:rsid w:val="00D7269E"/>
    <w:rPr>
      <w:rFonts w:ascii="Montserrat" w:eastAsia="Times New Roman" w:hAnsi="Montserrat" w:cstheme="minorHAnsi"/>
      <w:b/>
      <w:bCs/>
      <w:i/>
      <w:iCs/>
      <w:kern w:val="28"/>
      <w:sz w:val="24"/>
      <w:szCs w:val="24"/>
    </w:rPr>
  </w:style>
  <w:style w:type="character" w:customStyle="1" w:styleId="Heading9Char">
    <w:name w:val="Heading 9 Char"/>
    <w:link w:val="Heading9"/>
    <w:rsid w:val="00D7269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7269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7269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7269E"/>
    <w:rPr>
      <w:rFonts w:ascii="Montserrat" w:eastAsia="Times New Roman" w:hAnsi="Montserrat" w:cs="Times New Roman"/>
      <w:b/>
      <w:bCs/>
      <w:spacing w:val="-10"/>
      <w:kern w:val="28"/>
      <w:sz w:val="72"/>
      <w:szCs w:val="72"/>
    </w:rPr>
  </w:style>
  <w:style w:type="character" w:styleId="Strong">
    <w:name w:val="Strong"/>
    <w:uiPriority w:val="22"/>
    <w:qFormat/>
    <w:rsid w:val="00D7269E"/>
    <w:rPr>
      <w:b/>
      <w:bCs/>
    </w:rPr>
  </w:style>
  <w:style w:type="character" w:styleId="Emphasis">
    <w:name w:val="Emphasis"/>
    <w:uiPriority w:val="20"/>
    <w:qFormat/>
    <w:rsid w:val="00D7269E"/>
    <w:rPr>
      <w:rFonts w:asciiTheme="minorHAnsi" w:hAnsiTheme="minorHAnsi" w:cstheme="minorHAnsi"/>
      <w:i/>
      <w:iCs/>
      <w:sz w:val="28"/>
      <w:szCs w:val="28"/>
    </w:rPr>
  </w:style>
  <w:style w:type="paragraph" w:styleId="ListParagraph">
    <w:name w:val="List Paragraph"/>
    <w:basedOn w:val="Normal"/>
    <w:uiPriority w:val="34"/>
    <w:qFormat/>
    <w:rsid w:val="00D7269E"/>
    <w:pPr>
      <w:ind w:left="720"/>
      <w:contextualSpacing/>
    </w:pPr>
    <w:rPr>
      <w:rFonts w:eastAsia="Times New Roman"/>
    </w:rPr>
  </w:style>
  <w:style w:type="paragraph" w:styleId="Quote">
    <w:name w:val="Quote"/>
    <w:basedOn w:val="Normal"/>
    <w:next w:val="Normal"/>
    <w:link w:val="QuoteChar"/>
    <w:uiPriority w:val="29"/>
    <w:qFormat/>
    <w:rsid w:val="00D7269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7269E"/>
    <w:rPr>
      <w:rFonts w:cstheme="minorHAnsi"/>
      <w:sz w:val="28"/>
      <w:szCs w:val="28"/>
    </w:rPr>
  </w:style>
  <w:style w:type="paragraph" w:styleId="IntenseQuote">
    <w:name w:val="Intense Quote"/>
    <w:basedOn w:val="Quote"/>
    <w:next w:val="Normal"/>
    <w:link w:val="IntenseQuoteChar"/>
    <w:uiPriority w:val="30"/>
    <w:qFormat/>
    <w:rsid w:val="00D7269E"/>
    <w:pPr>
      <w:pBdr>
        <w:left w:val="single" w:sz="18" w:space="7" w:color="auto"/>
      </w:pBdr>
    </w:pPr>
    <w:rPr>
      <w:b/>
      <w:bCs/>
    </w:rPr>
  </w:style>
  <w:style w:type="character" w:customStyle="1" w:styleId="IntenseQuoteChar">
    <w:name w:val="Intense Quote Char"/>
    <w:link w:val="IntenseQuote"/>
    <w:uiPriority w:val="30"/>
    <w:rsid w:val="00D7269E"/>
    <w:rPr>
      <w:rFonts w:cstheme="minorHAnsi"/>
      <w:b/>
      <w:bCs/>
      <w:sz w:val="28"/>
      <w:szCs w:val="28"/>
    </w:rPr>
  </w:style>
  <w:style w:type="character" w:styleId="SubtleEmphasis">
    <w:name w:val="Subtle Emphasis"/>
    <w:uiPriority w:val="19"/>
    <w:qFormat/>
    <w:rsid w:val="00D7269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7269E"/>
    <w:rPr>
      <w:rFonts w:asciiTheme="minorHAnsi" w:hAnsiTheme="minorHAnsi" w:cstheme="minorHAnsi"/>
      <w:b/>
      <w:bCs/>
      <w:i/>
      <w:iCs/>
      <w:sz w:val="28"/>
      <w:szCs w:val="28"/>
    </w:rPr>
  </w:style>
  <w:style w:type="character" w:styleId="SubtleReference">
    <w:name w:val="Subtle Reference"/>
    <w:uiPriority w:val="31"/>
    <w:qFormat/>
    <w:rsid w:val="00D7269E"/>
    <w:rPr>
      <w:caps/>
      <w:color w:val="7F7F7F" w:themeColor="text1" w:themeTint="80"/>
      <w:sz w:val="22"/>
      <w:szCs w:val="22"/>
    </w:rPr>
  </w:style>
  <w:style w:type="character" w:styleId="IntenseReference">
    <w:name w:val="Intense Reference"/>
    <w:uiPriority w:val="32"/>
    <w:qFormat/>
    <w:rsid w:val="00D7269E"/>
    <w:rPr>
      <w:b/>
      <w:bCs/>
      <w:caps/>
      <w:color w:val="7F7F7F" w:themeColor="text1" w:themeTint="80"/>
      <w:sz w:val="22"/>
      <w:szCs w:val="22"/>
    </w:rPr>
  </w:style>
  <w:style w:type="character" w:styleId="BookTitle">
    <w:name w:val="Book Title"/>
    <w:uiPriority w:val="33"/>
    <w:qFormat/>
    <w:rsid w:val="00D7269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Normal.dot</Template>
  <TotalTime>0</TotalTime>
  <Pages>1</Pages>
  <Words>22543</Words>
  <Characters>105280</Characters>
  <Application>Microsoft Office Word</Application>
  <DocSecurity>0</DocSecurity>
  <Lines>2392</Lines>
  <Paragraphs>253</Paragraphs>
  <ScaleCrop>false</ScaleCrop>
  <HeadingPairs>
    <vt:vector size="2" baseType="variant">
      <vt:variant>
        <vt:lpstr>Title</vt:lpstr>
      </vt:variant>
      <vt:variant>
        <vt:i4>1</vt:i4>
      </vt:variant>
    </vt:vector>
  </HeadingPairs>
  <TitlesOfParts>
    <vt:vector size="1" baseType="lpstr">
      <vt:lpstr>It seems appropriate to pause and consider what best resolves the impulse behind the story</vt:lpstr>
    </vt:vector>
  </TitlesOfParts>
  <Company>Mass Distraction</Company>
  <LinksUpToDate>false</LinksUpToDate>
  <CharactersWithSpaces>127570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seems appropriate to pause and consider what best resolves the impulse behind the story</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