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Cinder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In the first arc, Ash and Cinder face the end of their initiations and Trials at Dream Gate. The situation is complicated by plans for their marriage and an apparent assassination attempt, which cause the pair to reconcile a past misunderstanding. On their wedding night, after Cinder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In the second arc, Cinder arrives in Avon hoping to prevent the coup planned by allies of the Twilight Order. To her horror, the plot had unfolded while she was in transit, failing in it’s principle objective when an heir to the throne turned out to be a phoenix. At the new queen’s request, Cinder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Cinder created when she was lured into crime by Thorn. Discovering that the Twilight Order had an interest in capturing Cinder, she dangled herself as bait to lure them out.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In the third arc, Cinder and Ash are given a second chance to exploit the Twilight Order’s interest in capturing Cinder, following the betrayals that collapsed the previous trap. To their shock, they arrive in Aeryn to discover that Cinder’s other half had succeeded in establishing himself as Ash, placing himself close to the emperor. Not surprisingly, he turns out to be the agent Cinder is turned over to when the cabal takes the bait, but his scheme makes it obvious that he is deceiving his supposed masters. Absurdly, Dust, plotted to position Cinder to take out the Twilight Order, while he assumed her place to foil the cabal’s plot against the monarchs of Ashara. Unfortunately, the cabal had a back up plan that raised the stakes to world shattering levels, opening the eye of paradox. </w:t>
      </w:r>
    </w:p>
    <w:p w:rsidR="00D828DF" w:rsidRPr="00AA1C4A" w:rsidRDefault="00D828DF">
      <w:pPr>
        <w:rPr>
          <w:rFonts w:ascii="Montserrat" w:hAnsi="Montserrat"/>
          <w:sz w:val="24"/>
        </w:rPr>
      </w:pPr>
    </w:p>
    <w:p w:rsidR="00D828DF" w:rsidRPr="00AA1C4A" w:rsidRDefault="00D828DF">
      <w:pPr>
        <w:pStyle w:val="BodyText3"/>
        <w:rPr>
          <w:rFonts w:ascii="Montserrat" w:hAnsi="Montserrat"/>
          <w:sz w:val="24"/>
        </w:rPr>
      </w:pPr>
      <w:r w:rsidRPr="00AA1C4A">
        <w:rPr>
          <w:rFonts w:ascii="Montserrat" w:hAnsi="Montserrat"/>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w:t>
      </w:r>
    </w:p>
    <w:p w:rsidR="00D828DF" w:rsidRPr="00AA1C4A" w:rsidRDefault="00D828DF">
      <w:pPr>
        <w:rPr>
          <w:rFonts w:ascii="Montserrat" w:hAnsi="Montserrat"/>
          <w:color w:val="333399"/>
          <w:sz w:val="24"/>
        </w:rPr>
      </w:pPr>
    </w:p>
    <w:p w:rsidR="00D828DF" w:rsidRPr="00AA1C4A" w:rsidRDefault="00D828DF">
      <w:pPr>
        <w:rPr>
          <w:rFonts w:ascii="Montserrat" w:hAnsi="Montserrat"/>
          <w:sz w:val="24"/>
        </w:rPr>
      </w:pPr>
      <w:r w:rsidRPr="00AA1C4A">
        <w:rPr>
          <w:rFonts w:ascii="Montserrat" w:hAnsi="Montserrat"/>
          <w:sz w:val="24"/>
        </w:rPr>
        <w:t>One</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Cinder was born the heir apparent to the Avon Domain. Her mother had been a mysterious adventurer forced into marriage by the heir to one of the most powerful noble houses in Arden. Cinder knew almost nothing about her except that she died inexplicably in childbirth, bringing her only daughter into the world, and Cinder resembled her so perfectly that her father was tortured by the sight of her. Cinder had gained far more from her mother than just her looks, however. The powers she inherited would ultimately prove that she, like her mother before her, was the phoenix of legend. In the autumn of her seventh year, Cinder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Cinder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 rending agony in silence, after her assailants tried to use her screams to track her down. Silence allowed her to slip through the cracks of the Dream Gate Ruins and make her way back to her home.</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Cinder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Cinder were both latent shape shifters. Cinder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Cinder’s metamorphic abilities, which initially manifested as regeneration, had intrigued Raven.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Cinder had been able to adopt the form of anything that consumed a part of her living flesh. Ash had surpassed Cinder when he discovered he could also assume inanimate forms, whether dead or wholly inorganic, with a deliberate effort. By this point, Cinder could tolerate coming in second to Ash. The antagonism of their initial rivalry had mellowed as they became better acquainted. Friendship and competition redefined their rivalry, until they were in a class by themselves.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Since she had to feed her flesh or blood to something to gain it’s form, Cinder was more selective about exploring her metamorphic potential. She added the forms of a house cat, a falcon and a fox, but rather than expand her “profile” with a large array of forms, as Ash did, Cinder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This she used, in particular, to take advantage of advanced combat training that was available exclusively to boys. A strong believer in hidden assets, she kept the true extent of her shape changing ability a secret, adopting an alias as a boy. It did not take long for her to get caught, since her alias did not officially exist at the Academy. Cinder had to reveal her secret to keep from being thrown out as “him”.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Raven, the Magus, alongside Ash. Ash was the only initiate who trained with both Cinder and Coal. Ash often joked about Cinder and Coal being the same person, since they were never seen together. Of course it required focus to maintain her alternate forms, and a sudden shock or change of mood could cause her to revert to her normal form. </w:t>
      </w:r>
    </w:p>
    <w:p w:rsidR="00D828DF" w:rsidRPr="00AA1C4A" w:rsidRDefault="00D828DF">
      <w:pPr>
        <w:rPr>
          <w:rFonts w:ascii="Montserrat" w:hAnsi="Montserrat"/>
          <w:color w:val="333399"/>
          <w:sz w:val="24"/>
        </w:rPr>
      </w:pPr>
    </w:p>
    <w:p w:rsidR="00D828DF" w:rsidRPr="00AA1C4A" w:rsidRDefault="00D828DF">
      <w:pPr>
        <w:rPr>
          <w:rFonts w:ascii="Montserrat" w:hAnsi="Montserrat"/>
          <w:sz w:val="24"/>
        </w:rPr>
      </w:pPr>
      <w:r w:rsidRPr="00AA1C4A">
        <w:rPr>
          <w:rFonts w:ascii="Montserrat" w:hAnsi="Montserrat"/>
          <w:sz w:val="24"/>
        </w:rPr>
        <w:t xml:space="preserve">Ash and Cinder were the only suitable companions for each other when the time came for the initiates to couple. As Ash had been the child of a political marriage, his immediate family was in Arden, and saw the advantage of betrothing Ash and Cinder long before they ever met. In the nature of politics, some individuals worked as hard to prevent their union as others did to ensure it. Cinder accidentally exposed herself to some of Coal and Ash’s classmates during the summer recess prior to their final year of initiation when they were to master the intimate arts and disciplines.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The arrangement made by Cinder’s father was administered by the regent appointed to govern until Cinder was of age, and did so in a fashion intended to permanently wrest power away from Cinder. Even the regent’s plot to sabotage Dawn’s initiation through a premature marriage came down to a plot to diminish the power the couple might wield. So blind was the regent’s ambition, she even betrayed Cinder to the agents of the purge in an effort to keep the girl from completing her initiation. On the eve of trials, while Cinder was distracted by her regent’s attempt to abort her initiation with an early marriage, she was ambushed on the beach. What started as a gang rape turned out to be an attempt at demonic possession. In desperate fury, she slaughtered her assailants, coming to her senses too late to subdue and question them, to discover the plot they were part of. </w:t>
      </w:r>
    </w:p>
    <w:p w:rsidR="00D828DF" w:rsidRPr="00AA1C4A" w:rsidRDefault="00D828DF">
      <w:pPr>
        <w:rPr>
          <w:rFonts w:ascii="Montserrat" w:hAnsi="Montserrat"/>
          <w:sz w:val="24"/>
        </w:rPr>
      </w:pPr>
    </w:p>
    <w:p w:rsidR="00D828DF" w:rsidRPr="00AA1C4A" w:rsidRDefault="00D828DF">
      <w:pPr>
        <w:tabs>
          <w:tab w:val="left" w:pos="180"/>
          <w:tab w:val="left" w:pos="360"/>
          <w:tab w:val="left" w:pos="540"/>
        </w:tabs>
        <w:rPr>
          <w:rFonts w:ascii="Montserrat" w:hAnsi="Montserrat"/>
          <w:sz w:val="24"/>
        </w:rPr>
      </w:pPr>
      <w:r w:rsidRPr="00AA1C4A">
        <w:rPr>
          <w:rFonts w:ascii="Montserrat" w:hAnsi="Montserrat"/>
          <w:sz w:val="24"/>
        </w:rPr>
        <w:t xml:space="preserve">The attempted assassination, or abduction, only underscored the fact that Cinder, in particular, was a potential threat and asset to the architects of the Purge. During her recovery from the attack, Cinder reflected on what she knew about demons. They were not living organisms, but psychic disturbances, fragments of raw intellect that required a host in order to exist. In their natural state, they were originally tools created by the gods to perform specific tasks, and similar to angels. If given possession of a soul, they became independent of outside control, though they were usually governed by whatever contracts they made prior to being loosed. Thus, the demons she had slain had also been people, their souls corrupted by possession. She was not aware that something similar had happened to her. Cinder’s contact with the demons had aroused the demon sleeping within her. The demon she had been offered to had been shocked by her resurrection, when her soul virtually ripped itself out of his clutches. Pyre clung to her soul, becoming trapped in the depths of Cinder’s psyche. Pyre had evolved in the shadow of Cinder’s mind, sharing her thoughts, feelings and experiences over the past ten years. Cinder had been tormented by Pyre’s struggles to assert himself. It had taken Pyre a long time to gain enough leverage against Cinder to escape from the depths of her psyche. For a decade he had attacked her from within, trying to subvert her and take possession of her body, but managed only to torment her with nightmares and traumatic episodes. The demon was in the wrong position to dominate her, so he focused on finding a way to escape from her completely. It helped that the Trials forced her to confront the demons of her childhood, in a very literal sense. </w:t>
      </w:r>
    </w:p>
    <w:p w:rsidR="00D828DF" w:rsidRPr="00AA1C4A" w:rsidRDefault="00D828DF">
      <w:pPr>
        <w:tabs>
          <w:tab w:val="left" w:pos="180"/>
          <w:tab w:val="left" w:pos="360"/>
          <w:tab w:val="left" w:pos="540"/>
        </w:tabs>
        <w:rPr>
          <w:rFonts w:ascii="Montserrat" w:hAnsi="Montserrat"/>
          <w:sz w:val="24"/>
        </w:rPr>
      </w:pPr>
    </w:p>
    <w:p w:rsidR="00D828DF" w:rsidRPr="00AA1C4A" w:rsidRDefault="00D828DF">
      <w:pPr>
        <w:tabs>
          <w:tab w:val="left" w:pos="180"/>
          <w:tab w:val="left" w:pos="360"/>
          <w:tab w:val="left" w:pos="540"/>
        </w:tabs>
        <w:rPr>
          <w:rFonts w:ascii="Montserrat" w:hAnsi="Montserrat"/>
          <w:sz w:val="24"/>
        </w:rPr>
      </w:pPr>
      <w:r w:rsidRPr="00AA1C4A">
        <w:rPr>
          <w:rFonts w:ascii="Montserrat" w:hAnsi="Montserrat"/>
          <w:sz w:val="24"/>
        </w:rPr>
        <w:t xml:space="preserve">A confrontation between Ash and Cinder, on the eve of trials, cleared up the misunderstanding between them in time for them to team up against Cinder’s regent. Ash was able to get the marriage delayed to the end of trials, allowing Cinder to return to the scene of her childhood trauma and attempt to lay her nightmares to rest. Turning to each other, while pushing aside the marriage issue, Ash and Cinder went forth to complete Trials. Since the Age of Gods, the ruins of Dream Gate had been a nest of unholy haunts, a reliable proving ground for young heroes since the Cataclysm. The ruins proved a worthy challenge for the initiates, but where others felt they had probed the heart of darkness, Cinder perceived they had barely scratched the surface. While the surface layers of the ancient city showed little change in activity from generations past, a disturbing increase had swelled in the hidden depths. Ash and Cinder caught a hint of this during Trials. The mission seemed to have reached a successful completion when the deeper levels presented no significant challenges. Cinder was in agreement with the rest of their party, to make their way out of the depths and make sure they had not missed any monsters, but Ash picked up on what she did not say. He took her to scout a little deeper and Cinder was forced to confess her apprehension. The assumption was that the creatures had all ascended from the depths, but from her observation, a more significant number must have retreated deeper. She then informed him how deep the ruins got. It would take armies of seasoned warriors to truly clean out the ruins. Ash agreed that it would be suicidal for their party to venture any deeper, but confessed that it would be necessary to find out soon just how big the nest really was, and give people a proper warning.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The apprehension haunted them through graduation and the celebration of their seventeenth anniversaries. Based on the estimated volume of the depths, there was no reason for the monsters to dwell so close to the surface. Also, the ones they had encountered had been weak and scarred. Cinder asserted that the infestation must be worse than anyone imagined.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sz w:val="24"/>
        </w:rPr>
      </w:pPr>
      <w:r w:rsidRPr="00AA1C4A">
        <w:rPr>
          <w:rFonts w:ascii="Montserrat" w:hAnsi="Montserrat"/>
          <w:sz w:val="24"/>
        </w:rPr>
        <w:t xml:space="preserve">On their wedding night, the two put aside their concerns and indulged in the moment, dropping the last of their restraints. In light of their past intimacy, Ash and Cinder decided to consummate their marriage in total intercourse, a joining of mind, body and spirit. In attempting to touch each other soul to soul, Cinder gave the demon within her exactly what he was waiting for. Attempting to possess Ash, the demon lashed out from the depths of Cinder’s mind. Ash and Cinder responded to the attack as one mind, retreating from the ferocity of the assault in order to regroup and retaliate. Fighting on pure instinct, confused by the totality of the fusion and terrified by the inexplicable assault they realized too late that they had just surrendered Ash’s body to the demon. At the same instant, the demon realized that he had become independent without claiming Ash’s soul. Reacting instinctively, he struck out at Cinder, hoping to eliminate her claim to the soul that had possessed him by eliminating her. The blade he had prepared fell easily into his hands and in a burst of motion severed her head from her body. With inhuman calm, the demon carved off a piece of her flesh and consumed it before fleeing from the scene of the murder. For Cinder, death was like the shocked awakening from a nightmare, her mind instinctively lurching free of the horror. Consciousness returned like an orgasm, a symphony of sensual fire as her mind remembered and embraced her flesh. Her first thought was that she was struck by one of her flashbacks in the midst of making love. In the next moment Cinder fully awoke, literally beside herself but effectively alone in bed. The bed itself was a bloody mess and a servant intruded before Cinder could begin to collect herself. Then she felt as Ash waking up in her body.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sz w:val="24"/>
        </w:rPr>
      </w:pPr>
      <w:r w:rsidRPr="00AA1C4A">
        <w:rPr>
          <w:rFonts w:ascii="Montserrat" w:hAnsi="Montserrat"/>
          <w:sz w:val="24"/>
        </w:rPr>
        <w:t xml:space="preserve">Cinder was arrested and quarantined. That tragic night was followed by many long torturous days. Cinder was forced to endure an inquisition following her miraculous resurrection, straining to warn everyone that Ash was no longer himself. For fear that her story was a lie based on truth, and that Cinder was currently possessed by the demon she claimed to have been slain by, she was stripped, bound and all contact with others strictly supervised. The tragedy was reconstructed, and word went out that Ash might be possessed or replaced by a demon. Cinder, and Ash by association, were examined in excruciating detail. While her account of events was supported by the investigation, her personal examination left the inquisitors uneasy. There was no way to distinguish between the effects of ghostly and demonic possession. Even though Cinder herself was the victim of this horrible attack, the only way to be sure of her innocence was to purify her. The threat of purification loomed over Cinder’s head, should she be judged to be possessed herself. Cinder feared what purification would do to her and Ash. Cinder was granted a vigil, a final chance to commune with family and friends, on the off chance that she faced purification or extermination. For most, it was a chance to offer Cinder their love and support and say goodbye to Ash. It was simply too much to hope that a rite that would foil a demon’s hold would offer him any succor. In a moment of horror, Cinder was judged to be possessed, but after the uproar died down the determination was clarified—she was haunted by her husband’s ghost. This finding freed Cinder while making Ash’s death official. Cinder’s resurrection was ultimately attributed to divine intervention, bringing her to the attention of the goddess, who claimed Cinder as her champion.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The sudden shift in status, from damned to divine, disoriented and distracted Cinder. In a private audience with the goddess, Cinder learned about the Phoenix Legacy and the establishment of the Phoenix House. In the time of the Cataclysm, a phoenix took human form to act as the champion of the goddess and protector of her human followers. In the way of such things, the phoenix fell in love and married, passing on some of her gifts to each of her children. Unfortunately, because she could not bear to lose her mortal husband to old age and death, she revealed that she could transform a mortal into a phoenix. It was a simple ritual, an ordeal of death and resurrection, and once the secret was discovered, the people she had served turned against her and her husband, devouring them alive. Having suffered the like in ages past, she forgave the members of the Phoenix House, but her husband could not. He left Aeryn, and she eventually followed. In the following centuries, the Phoenix House eventually discovered the limits of their immortality. There was never any need to fear death, but they could be destroyed or seduced by the darker aspects of their own power, or stripped of their memory and humanity. Like the first phoenix, they passed the phoenix potential on to their offspring and then withdrew from society. In time, the phoenixes became the stuff of myths and legends again, like the dragons. From time to time, one of the more traditional families would recognize a phoenix walking among them and pursue him or her in the hopes of renewing the potential in their bloodlines. The goddess had suspected this had been the case for Cinder’s mother, but with Cinder’s resurrection, she could see that there was a little more to the story. Instead of being used by the Avon heir, Cinder’s mother had elected to begin a new life from scratch.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Two</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After her exoneration, Cinder was dispatched to conclude the affairs of her former life in preparation for the new role she had been given. Cinder returned to Ash’s home in Arden, arriving in Avon shortly before midsummer. Dressed in an initiate’s garb, the servants assumed she was a messenger from the Academy and dealt with her curtly. A bit off balance at her reception, she produced the message Ash provided to introduce her when Ember brushed off her effort to introduce herself. The message forced Ember to reassess her new daughter-in-law and inquire about her son. Cinder confided that Ash had not been seen since the night of their wedding and that she was not certain if he was alive or dead. Having no success finding him, and having no family or home to return to, she had obeyed his instructions to go to Ember. Aware of recent, dire events, Ember held little hope of her son being found. Ember informed the unexpected bride of the massacre that accompanied an attempted coup. From what was known, the faceless enemy bespelled or corrupted a frightening number of legitimate nobles, courtiers and retainers. There had been no clear sign of their contamination, but all had traveled in the previous season and most had some aberration in their normal schedules. The new regime was still struggling to identify everyone who died in the bloodbath. Ember confessed, with pity, that she expected her son to be dead. Cinder’s messages had killed her last hope. Mercifully, Ember absolved Cinder of blame, hinting that the only reason she was alive herself was that being placed under arrest had most likely protected her. Before dismissing her, Ember accepted her into her house and family and instructed the staff to provide Cinder an apartment and show her to the bath. </w:t>
      </w:r>
    </w:p>
    <w:p w:rsidR="00D828DF" w:rsidRPr="00AA1C4A" w:rsidRDefault="00D828DF">
      <w:pPr>
        <w:rPr>
          <w:rFonts w:ascii="Montserrat" w:hAnsi="Montserrat"/>
          <w:color w:val="333399"/>
          <w:sz w:val="24"/>
        </w:rPr>
      </w:pPr>
    </w:p>
    <w:p w:rsidR="00D828DF" w:rsidRPr="00AA1C4A" w:rsidRDefault="00D828DF">
      <w:pPr>
        <w:rPr>
          <w:rFonts w:ascii="Montserrat" w:hAnsi="Montserrat"/>
          <w:sz w:val="24"/>
        </w:rPr>
      </w:pPr>
      <w:r w:rsidRPr="00AA1C4A">
        <w:rPr>
          <w:rFonts w:ascii="Montserrat" w:hAnsi="Montserrat"/>
          <w:sz w:val="24"/>
        </w:rPr>
        <w:t xml:space="preserve">After the staff satisfied their curiosity about the new family member, Cinder reclined in the bath and shared her confusion with Ash. The recent, disastrously failed coup deeply troubled Ash, prompting him to begin a probe for answers and explanations. Ash had been the child of a marriage alliance between the Athelon Empire and the Kingdom of Arden. Rain, had led an occupying imperial force, tracking down renegades of his father’s scourge. His command operated from Dream Gate, which put the sanctuary of the goddess under his protection. That was when he met Ember. The girl had made a strong impression on him in their brief encounters, and he knew of her recent rebirth as well as the vulnerability of her and her heir. In spite of his protection, the servants of the Purge were relentless, targeting the young princess for assassination. Having fallen in love with Ember, and conceived a child with her, the imperial prince could not allow anything to happen to her. Ember had already divorced herself from the strongest gift of the phoenix legacy, thus eliminating the chance of a dual initiation, so he dared to convert Ember. In theory, as long as her heir lived, Ember would reincarnate in her original house. Being a dragon meant it would be very difficult for her to die, granting her the powers of a dragon while stripping her of her phoenix heritage. Her conversion by Rain had the combined effect of granting Ember a dragon’s immortality, while granting full access to the phoenix gifts to her daughter, ensuring her survival as well. Ember was forced to pass on her mantle to her daughter Amber. Her place in the succession was shifted away from Ember and Amber after the conversion. No longer eligible to be a priestess of the goddess or a princess of the Phoenix House, Ember had no reason not to marry the prince.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sz w:val="24"/>
        </w:rPr>
      </w:pPr>
      <w:r w:rsidRPr="00AA1C4A">
        <w:rPr>
          <w:rFonts w:ascii="Montserrat" w:hAnsi="Montserrat"/>
          <w:sz w:val="24"/>
        </w:rPr>
        <w:t xml:space="preserve">At the time of Cinder’s arrival, Ash’s cousin, Autumn, had the misfortune to be elevated to Queen. With the support of her cousin and aunt, she was confident of restoring order, but without warning, they were distracted by a personal crisis, the death of Ash. This terrible news arrived barely a week after the coup. Curious about Cinder, and desperate for allies, Ember confronted the girl. Autumn confided that she had never expected to inherit the throne because even with her aunt out of the line of succession, she had older aunts and uncles with descendants. She pointed out that Ember was once a princess of the royal phoenix line, as far removed from the throne of Arden as Ash was from the imperial throne of Athelon. It had still been enough to make her a prime target for assassination, in spite of being initiated as priestesses. Her claim to the throne was lost during the Occupation of Aeryn when she was stripped of her phoenix heritage. After her mother, Ember’s younger sister, Autumn had been seventeenth in line for the throne. But Autumn was a minority among phoenixes, an original incarnation and not a reincarnation. As a result of her first generation status, and her lack of an heir, she had the full protection of the phoenix legacy. Before she knew it Autumn was perched on the throne struggling to restore the government of Arden without the support of the Throne’s traditional allies. In spite of the fact that she had originally been excluded from the succession, Ember’s daughter had to be named Autumn’s heir, the crown princess. Apart from Autumn, Ember and Emberlass, the entire royal house was wiped out in the Avon Massacre. Whatever the objective of the coup, it had been very thorough at beheading the Court, leaving the reins of power in the hands of people who never even imagined they would hold them.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sz w:val="24"/>
        </w:rPr>
      </w:pPr>
      <w:r w:rsidRPr="00AA1C4A">
        <w:rPr>
          <w:rFonts w:ascii="Montserrat" w:hAnsi="Montserrat"/>
          <w:sz w:val="24"/>
        </w:rPr>
        <w:t xml:space="preserve">Autumn was key in establishing Cinder among the nobility. The young queen was scrabbling to identify and locate the offspring of slaughtered houses to shore up her position and secure the kingdom against further attacks. In addition to finding allies and hunting down traitors, the new queen had been desperate to find the heir to Avon, the domain in which the Arden Seat was located and in which the defense of the throne was entrusted. Because of her consecration as a paladin of the goddess, Cinder was stripped of wealth and the mundane authority and responsibility of her noble title—but not the title itself—in favor of that divine occupation. It allowed Autumn to recognize Cinder as her personal protector and champion. The title of Avon Lea would rest with Cinder, who would act as the Queen’s Protector, while Ember administered the Domain. Even with the loss of Cinder’s husband, her “marriage” to Ash entitled Ember to serve as the Avon Regent, guaranteeing Ember two invulnerable and dependable allies. Cinder was rather shocked to be thrust before the court to receive her mantle. Especially when ambitious lords decided to challenge her, knowing that her death would leave the coveted title up for grabs. Cinder had to win these challenged before her claim was secure enough for Ember to assume an official regency or stewardship. Fortunately, the challenge period was limited to one month, in which she could face only three duels a day, or one duel in a nine hour period. Securing herself in her new position was quite a challenge for Cinder, who managed to impress herself as much as anyone else with the skill and proficiency she displayed right from the beginning. She also found herself bemused by people’s reaction to a miracle that seemed rather unimpressive once she realized how she had dodged death.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Cinder’s resurrection proved that she too had the potential to cheat death, exploiting a strange combination of astral projection, teleportation and metamorphosis. The secret of Ash and Cinder’s abilities was that their minds had evolved to the point of becoming independent of their bodies for survival. This was the reason that Dust had been able to dislodge Ash and Cinder had been able to capture him. Cinder and Ash were actually bound together by psychic and spiritual polarity. When Ash became trapped in Cinder, he literally existed only in her mind. Much like Dust, when he was trapped in her, he could project an image of himself within her sphere of perceptions as an apparition only she could see or touch. By tapping into her psychic abilities, he could even affect things in her environment. It was more than enough for them to sustain their relationship. By the time she returned to Arden, Cinder had learned that she could relinquish control of her body to Ash, during which times she was the apparition haunting his sphere of perceptions. From that position, she could not help but recognize that the demon that had stolen Ash’s body had been in her, haunting her, even fetching the weapon that had killed her, while she was distracted by pleasure. Removed from her body, she also noticed that, while aware of its sensations she was not directly impacted by them, allowing her to focus on the spectral sensations of her apparition. It occurred to her that if she could sever her ties to her body, employing the mechanism of her previous resurrection, it would be possible to effectively resurrect Ash by giving him sole possession of the body she abandoned. The only problem was that she was somehow bound to him. Unable to sever her connection to him, she could not sever her connection to her body.</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Ash had little else to do but observe and analyze things, but the more he contemplated the situation in Arden, the more perturbed he became. On his forays into the underworld, in search of the conspirators behind the coup, Ash often dragged Cinder along, disguised as a boy, involving her in a disturbing investigation of the coup and the architecture of an ongoing purge as revealed in the alarming increase in assassinations and raids in the previous generations. Through various contacts, made using the alias Brand, he gained a clear picture of the purge and realized what was really going on. The emperor had made some very powerful enemies building his empire, and by driving them out or into hiding, he had forced them to work together, setting aside their own rivalries to focus on toppling the empire. To achieve this goal, they had been subverting the Kingdom of Arden, trying to usurp power and lead the nation in a retaliatory strike against the empire. Ash shadowed Cinder through the courts, probing for clues among the nobility. The only fortunate aspect of the coup tragedy was that whoever might have conspired to seize power had been betrayed by the method the coup had employed. Only a handful of the conspirators had escaped with their lives, and the new regime was ruthlessly weeding them out as they returned to exploit the situation. Ironically, the position Cinder was thrust into inspired many to try and conquer her outside the arena of battle. For every man prepared to duel with her there were three men trying to court her. The fact that she was rumored to be haunted by—and intimately involved with—her husband’s ghost, was no deterrent. Not even her masculine attitudes and habits, when they overcame the feminine façade imposed by her courtly training, could deter her suitors. </w:t>
      </w:r>
    </w:p>
    <w:p w:rsidR="00D828DF" w:rsidRPr="00AA1C4A" w:rsidRDefault="00D828DF">
      <w:pPr>
        <w:rPr>
          <w:rFonts w:ascii="Montserrat" w:hAnsi="Montserrat"/>
          <w:color w:val="333399"/>
          <w:sz w:val="24"/>
        </w:rPr>
      </w:pPr>
    </w:p>
    <w:p w:rsidR="00D828DF" w:rsidRPr="00AA1C4A" w:rsidRDefault="00D828DF">
      <w:pPr>
        <w:rPr>
          <w:rFonts w:ascii="Montserrat" w:hAnsi="Montserrat"/>
          <w:sz w:val="24"/>
        </w:rPr>
      </w:pPr>
      <w:r w:rsidRPr="00AA1C4A">
        <w:rPr>
          <w:rFonts w:ascii="Montserrat" w:hAnsi="Montserrat"/>
          <w:sz w:val="24"/>
        </w:rPr>
        <w:t>To her surprise, Cinder discovered that she was not the only phoenix reunited with the Phoenix House. Ironically, he was someone she had known from the Academy. He had been her betrothed’s chief ally in mischief and rival in romance, quick to try and pick up Cinder during her break up with Ash. What she did not recognize in him before, she sensed immediately when he confronted her at court. Thorn had set out to “console” the widow of his best friend. Cinder, at the time joined in a gestalt with Ash, had indulged her husband’s old friend for the sake of amusement. Thorn was welcomed into Ash’s home and family, but his relationship with Cinder caused friction. Thorn’s respectable lineage was offset, in Ember’s eyes, by the fact that Thorn had become the black sheep of the family. Because of the Purge, Thorn had been stripped of the wisdom and experience of several lifetimes that had tempered his selfish nature. He was talented and ambitious, but lazy and self absorbed, willing to go to great lengths to avoid responsibility. His house had compromised itself to ensure that Thorn could not inherit the title he championed in a former incarnation. With a little digging, Cinder was able to discover that Thorn was a reincarnation of the consort of the original phoenix. Digging a little deeper, she found disturbing evidence that she was a reincarnation of the original phoenix, illuminating what the goddess had been hinting at about her mother. In popular myths and legends, Cinder was able to find enough hints of the truth to grasp the implications of her present affair. It raised questions for both Cinder and Ash, even though the boy phoenix was no threat to their marriage. Thorn was tolerated as Cinder’s companion and, in time, could be recognized as her consort, but he lacked the station necessary to marry her.</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sz w:val="24"/>
        </w:rPr>
      </w:pPr>
      <w:r w:rsidRPr="00AA1C4A">
        <w:rPr>
          <w:rFonts w:ascii="Montserrat" w:hAnsi="Montserrat"/>
          <w:sz w:val="24"/>
        </w:rPr>
        <w:t xml:space="preserve">Thorn displayed an amused tolerance for and fascination with the “ghost” of Ash. Employing astral projection, Ash and Cinder could project themselves beyond the sphere of Cinder’s physical perceptions, exploring the world virtually at will with effortless motion through a psychic landscape. Observation of those they encountered on the astral plane, ghosts and other psychics, offered some insights into the nature of the psyche. The astral embodiments of the living and the dead were identical, with the exception that apparitions of the living were “warm” while apparitions of the dead were “cold” and the intensity of each—burning hot or searing cold—a reflection of the power they possessed. Demons and angels, on the other hand, had an electric feel, and could be distinguished from each other by absorption or emission of astral luminescence, where again the intensity of the effect signified their respective power. Thorn’s curiosity about the ghostly realm, and what Cinder was allegedly learning about it from Ash, evolved into suspicion. The honorable rogue pried until he became aware of Cinder’s forays into the underworld. Confronting her, Thorn drew out the specifics of Ash’s self-imposed mission and volunteered to assist. Ash demonstrated how he exploited Cinder’s capabilities to conduct his hunt for the conspirators behind the coup. Over time, Ash would learn to exploit Cinder’s telepathy in conjunction with her telekinesis to manifest himself to others as something more than a phantom. Until then, he simply borrowed her body when his mission required a physical presence. Simply adopting a male form was enough of a disguise to hide her involvement. Thorn confided using some of the same talents to pursue his own unconventional crusades.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Cinder, gathering information they could use to capture her. Realizing that if they did, Cinder would most likely come face to face with the architects of the purge, Ash had to bring her back into the loop. In spite of his talent for espionage, the only way for Ash to get close to the architects of the purge was to offer Cinder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Cinder’s itinerary, identifying when and where she might be found alone, isolated from crowds or the community, Ash knew he could lay his trap. His first attempt was foiled by a legitimate bit of intelligence he leaked, detailing Cinder’s intentions to return to Aeryn for the Autumn Summit in Dream Gate. She had to attend this meeting between the new queen and the emperor, as the Queen’s Protector. The cabal betrayed one of their number to Cinder, sending him on a mission he was doomed to fail.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Brand was asked to find out when and where Cinder would be exposed in Aeryn, or encourage her to expose herself. It was well reported that Cinder was a bit overwhelmed by the demands of her calling, so it was expected that she would seek out or welcome any respite that presented itself, and Aeryn offered many excellent, isolated distractions.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Three</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 xml:space="preserve">Ash concluded that the cabal’s interest in Cinder had changed, prompting the change in venue, but it did not change his plan. It seemed obvious what the cabal intended, if they could compromise Cinder. Soon enough, Cinder was on her way to the summit, reporting back to the goddess and being introduced to Rain’s family. The last person they expected to come face to face with, however, was Ash, or the being who assumed his identity. Dust had gone to the empire and convinced the imperial family that Cinder had been the one possessed. He claimed he had been forced to kill her, and fled out of grief and heartbreak, not learning of her miraculous resurrection until word caught up to him in Athelon. He even had the nerve to try convincing Cinder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Cinder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Cinder confided her concerns about “Ash” and received a strange response. In their first meeting, the goddess had confessed that she could do nothing about the “ghost” of Ash trapped within Cinder, since he was not dead, merely displaced. In this meeting, she explained that the imposter was Cinder’s husband’s only hope of regaining his own body. The key to that was confronting the emperor about the pact he made with the god, and understanding what he gained and the price he had paid for it. </w:t>
      </w:r>
    </w:p>
    <w:p w:rsidR="00D828DF" w:rsidRPr="00AA1C4A" w:rsidRDefault="00D828DF">
      <w:pPr>
        <w:rPr>
          <w:rFonts w:ascii="Montserrat" w:hAnsi="Montserrat"/>
          <w:sz w:val="24"/>
        </w:rPr>
      </w:pPr>
    </w:p>
    <w:p w:rsidR="00D828DF" w:rsidRPr="00AA1C4A" w:rsidRDefault="00D828DF">
      <w:pPr>
        <w:pStyle w:val="BodyText3"/>
        <w:tabs>
          <w:tab w:val="left" w:pos="180"/>
          <w:tab w:val="left" w:pos="360"/>
          <w:tab w:val="left" w:pos="540"/>
        </w:tabs>
        <w:rPr>
          <w:rFonts w:ascii="Montserrat" w:hAnsi="Montserrat"/>
          <w:color w:val="auto"/>
          <w:sz w:val="24"/>
        </w:rPr>
      </w:pPr>
      <w:r w:rsidRPr="00AA1C4A">
        <w:rPr>
          <w:rFonts w:ascii="Montserrat" w:hAnsi="Montserrat"/>
          <w:color w:val="auto"/>
          <w:sz w:val="24"/>
        </w:rPr>
        <w:t xml:space="preserve">Cinder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D828DF" w:rsidRPr="00AA1C4A" w:rsidRDefault="00D828DF">
      <w:pPr>
        <w:pStyle w:val="BodyText3"/>
        <w:rPr>
          <w:rFonts w:ascii="Montserrat" w:hAnsi="Montserrat"/>
          <w:sz w:val="24"/>
        </w:rPr>
      </w:pPr>
    </w:p>
    <w:p w:rsidR="00D828DF" w:rsidRPr="00AA1C4A" w:rsidRDefault="00D828DF">
      <w:pPr>
        <w:tabs>
          <w:tab w:val="left" w:pos="180"/>
          <w:tab w:val="left" w:pos="360"/>
          <w:tab w:val="left" w:pos="540"/>
        </w:tabs>
        <w:rPr>
          <w:rFonts w:ascii="Montserrat" w:hAnsi="Montserrat"/>
          <w:sz w:val="24"/>
        </w:rPr>
      </w:pPr>
      <w:r w:rsidRPr="00AA1C4A">
        <w:rPr>
          <w:rFonts w:ascii="Montserrat" w:hAnsi="Montserrat"/>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Cinder’s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Cinder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Cinder free to unwind. A place was chosen where Cinder could be “ambushed” while she was vulnerable. Armed with a perfect excuse for her withdrawal, Cinder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Cinder. It was almost too convenient how it forced them to split up and arrange to meet at their destination.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AA1C4A">
        <w:rPr>
          <w:rFonts w:ascii="Montserrat" w:hAnsi="Montserrat"/>
          <w:sz w:val="24"/>
        </w:rPr>
        <w:t xml:space="preserve">The evening she arrived at her destination, Cinder was attacked while swimming in one of the pools at Dragon’s Bath. The moment Cinder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AA1C4A">
        <w:rPr>
          <w:rFonts w:ascii="Montserrat" w:hAnsi="Montserrat"/>
          <w:sz w:val="24"/>
        </w:rPr>
        <w:t xml:space="preserve">Upon retreating to its very heart, she made a startling discovery. The dragon that had ambushed her was the dragon she was looking for. 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Cinder. As far as the dragon was concerned, that was simply a bonus. If Ash was the personification of his soul, he and the dragon would become one. It would separate Ash and Cinder as well, since she would most likely resurrect, removing herself from the equation. Of course, there was also the chance Cinder would become permanently fused to Ash in the process.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AA1C4A">
        <w:rPr>
          <w:rFonts w:ascii="Montserrat" w:hAnsi="Montserrat"/>
          <w:color w:val="333399"/>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D828DF" w:rsidRPr="00AA1C4A" w:rsidRDefault="00D828DF">
      <w:pPr>
        <w:rPr>
          <w:rFonts w:ascii="Montserrat" w:hAnsi="Montserrat"/>
          <w:sz w:val="24"/>
        </w:rPr>
      </w:pPr>
      <w:r w:rsidRPr="00AA1C4A">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focused all of her attention on spotting the dragon before it could pounce, discovering she had a real chance to flee from it. Cinder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Cinder. After a brutal display for the men, he took her into his confidence. He asserted that he was a spy for the emperor. Cinder played along with the rough and intimate deception. Cinder had no choice but to do as Dust demanded, using her captivity to help Ash gather intelligence on the cabal. Dust did not deny that he was not Ash, but he claimed that he had gained humanity the night he escaped from Cinder.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Cinder’s accusations that Ash had been replaced by a demon, he had gotten the emperor’s blessing to exploit them to infiltrate the cabal of conjurors. When he received orders from the cabal to assume Cinder’s place in order to assassinate the emperor and the queen, he had intended to enlist her aid, but arrangements for her capture had already been made.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z w:val="24"/>
        </w:rPr>
        <w:t>Cinder,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Cinder would have a chance to get closer to the cabal than Dust could. Cinder had an opportunity Dust might never be given, to strike at the leaders of the cabal directly. His conversion had been obvious to them, and while they employed him he had been handled through high level subordinates. It was a suicide mission, but Cinder seemed to have a talent for coming back from the dead. Trust him or no, she had to agree simply for the chance to escape and make sure he did not assassinate the emperor and the queen.</w:t>
      </w:r>
    </w:p>
    <w:p w:rsidR="00D828DF" w:rsidRPr="00AA1C4A" w:rsidRDefault="00D828DF">
      <w:pPr>
        <w:rPr>
          <w:rFonts w:ascii="Montserrat" w:hAnsi="Montserrat"/>
          <w:color w:val="333399"/>
          <w:sz w:val="24"/>
        </w:rPr>
      </w:pP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AA1C4A">
        <w:rPr>
          <w:rFonts w:ascii="Montserrat" w:hAnsi="Montserrat"/>
          <w:sz w:val="24"/>
        </w:rPr>
        <w:t xml:space="preserve">As they came within a day of Dream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Cinder down for real. Cinder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Cinder hot on their heels, hoping to stop the massacre planned for the summit. In the event the assassination attempt failed, the cabal had laid an excellent trap to strike against the assembled leaders of Ashara. From what Ash and Cinder could deduce, the cabal had compromised the personal guards or close companions of the queen, the emperor and many of the nobles. </w:t>
      </w: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AA1C4A">
        <w:rPr>
          <w:rFonts w:ascii="Montserrat" w:hAnsi="Montserrat"/>
          <w:sz w:val="24"/>
        </w:rPr>
        <w:t xml:space="preserve">In order to foil the attack, Ash had to pose as a Dust. It did not take long for Ash to identify the assassins, or for Cinder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Cinder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Cinder were both aware they had lost contact with each other, but assumed that the other was lost during the chaos of that night. Ash was confronted by Dusk and given a choice, to retain Cinder’s identity, or reclaim his own and allow Dust to assume Cinder’s place. Having proved “herself” while posing as Cinder, Ash elected to leave things as they were, trusting Dust to live up to Cinder’s responsibilities. </w:t>
      </w:r>
    </w:p>
    <w:p w:rsidR="00D828DF" w:rsidRPr="00AA1C4A" w:rsidRDefault="00D828DF">
      <w:pPr>
        <w:rPr>
          <w:rFonts w:ascii="Montserrat" w:hAnsi="Montserrat"/>
          <w:sz w:val="24"/>
        </w:rPr>
      </w:pPr>
    </w:p>
    <w:p w:rsidR="00D828DF" w:rsidRPr="00AA1C4A" w:rsidRDefault="00D828DF">
      <w:pPr>
        <w:rPr>
          <w:rFonts w:ascii="Montserrat" w:hAnsi="Montserrat"/>
          <w:sz w:val="24"/>
        </w:rPr>
      </w:pP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r w:rsidRPr="00AA1C4A">
        <w:rPr>
          <w:rFonts w:ascii="Montserrat" w:hAnsi="Montserrat"/>
          <w:strike/>
          <w:sz w:val="24"/>
        </w:rPr>
        <w:tab/>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Source Notes</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Union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Reaching the end of their initiations, Dusk and Dawn arrived in Dream Gate for Trials and their wedding.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The conflicts the pair face making it through trials include the demon’s efforts to subvert them and take possession of one long enough to slay the other.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Of course Dusk and Dawn make the necessary sacrifice to thwart the demon on their wedding night. It causes Dusk to take residence in Dawn’s body with her.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The tragic conclusion of their wedding night results in Dawn being detained in Aeryn, for the inquisition into Dusk’s death, while the rest of her family returns to Avon in Arden.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Thus crippled, she returns home to confront her in-laws with the bad news about their son.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Obligation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By the time Dawn is found untainted by demons, scarred by the process, the Avon Massacre has come and passed, allowing Dawn to arrive in Avon in the aftermath.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Ember had recently ascended to the throne in the wake of the Avon Massacre, an attempted coup.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In spite of her scar, and the unusual coexistence of husband and wife, Dawn is enlisted to reinforce the position of the young queen.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Sacrifice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Her summer is spent helping shore up the Queen’s position, but in the fall, she returns to Aeryn to confront the Emperor.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His revelation leads Dawn to Dragon’s Bath, and her flight from the dragon brings her to the ruins outside of Dream Gate.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In light of the joining of Dusk and Dawn, the blooding of Dawn is pressed so relentlessly by the dragon trying to reclaim his soul, Dusk, from Dawn.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Thus, Dawn is caught between the dragon, the damned and her human adversaries for her final struggle.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In past experiments at forming a mental gestalt, Dusk and Dawn had named their joined mind Eve.</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p>
    <w:p w:rsidR="00D828DF" w:rsidRPr="00AA1C4A" w:rsidRDefault="00D828DF">
      <w:pPr>
        <w:rPr>
          <w:rFonts w:ascii="Montserrat" w:hAnsi="Montserrat"/>
          <w:color w:val="333399"/>
          <w:sz w:val="24"/>
          <w:u w:val="single"/>
        </w:rPr>
      </w:pPr>
    </w:p>
    <w:p w:rsidR="00D828DF" w:rsidRPr="00AA1C4A" w:rsidRDefault="00D828DF">
      <w:pPr>
        <w:rPr>
          <w:rFonts w:ascii="Montserrat" w:hAnsi="Montserrat"/>
          <w:color w:val="333399"/>
          <w:sz w:val="24"/>
        </w:rPr>
      </w:pPr>
      <w:r w:rsidRPr="00AA1C4A">
        <w:rPr>
          <w:rFonts w:ascii="Montserrat" w:hAnsi="Montserrat"/>
          <w:color w:val="333399"/>
          <w:sz w:val="24"/>
        </w:rPr>
        <w:t>Source Notes</w:t>
      </w:r>
    </w:p>
    <w:p w:rsidR="00D828DF" w:rsidRPr="00AA1C4A" w:rsidRDefault="00D828DF">
      <w:pPr>
        <w:rPr>
          <w:rFonts w:ascii="Montserrat" w:hAnsi="Montserrat"/>
          <w:color w:val="333399"/>
          <w:sz w:val="24"/>
        </w:rPr>
      </w:pPr>
      <w:r w:rsidRPr="00AA1C4A">
        <w:rPr>
          <w:rFonts w:ascii="Montserrat" w:hAnsi="Montserrat"/>
          <w:color w:val="333399"/>
          <w:sz w:val="24"/>
        </w:rPr>
        <w:t>Pool</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Homecoming</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Nightmares</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Formalities</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Courtship</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Rivalries</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Trials</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Friendship</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Attacks</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Companionship</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Horrors</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Union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Completion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Marriage</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Examination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Execution</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Flight</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Escape</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Desperation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Confrontation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Explanation</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Legacy</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Implications</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Impersonation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Restoration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Fraternization</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Pursuit</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Called</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Flashbacks</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Purpose</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Determination</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Sacrifice</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Unleashed</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Attrition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Resurrection</w:t>
      </w: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w:t>
      </w:r>
      <w:r w:rsidRPr="00AA1C4A">
        <w:rPr>
          <w:rFonts w:ascii="Montserrat" w:hAnsi="Montserrat"/>
          <w:color w:val="333399"/>
          <w:sz w:val="24"/>
        </w:rPr>
        <w:tab/>
        <w:t>Rebirth</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Similarities</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Engagement</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Ability</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Initiation</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Cinder and Raven set out overland from the port to reach the Imperial Seat.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Raven received more respect because of her distinctive coloring. Any member of the merchant class could turn out to be a deadly spy or assassin, so her kind was always treated with respect.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AA1C4A">
        <w:rPr>
          <w:rFonts w:ascii="Montserrat" w:hAnsi="Montserrat"/>
          <w:color w:val="333399"/>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D828DF" w:rsidRPr="00AA1C4A" w:rsidRDefault="00D828DF">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The Dragon House and the Phoenix House had been founded on pacts made with Dusk and Dawn in the Age of Gods.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In Arden, the Dragon House was equal in size and power to the Phoenix House.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In Aspen and Athen, the Phoenix House was far smaller and centered entirely around service to the goddess.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Through breeding, the Dragon and Phoenix Houses of Arden were deeply intertwined, though each House emphasized the training of only the potential suited to their Legacies.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D828DF" w:rsidRPr="00AA1C4A" w:rsidRDefault="00D828DF">
      <w:pPr>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color w:val="333399"/>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D828DF" w:rsidRPr="00AA1C4A" w:rsidRDefault="00D828DF">
      <w:pPr>
        <w:rPr>
          <w:rFonts w:ascii="Montserrat" w:hAnsi="Montserrat"/>
          <w:color w:val="333399"/>
          <w:sz w:val="24"/>
        </w:rPr>
      </w:pPr>
    </w:p>
    <w:p w:rsidR="00D828DF" w:rsidRPr="00AA1C4A" w:rsidRDefault="00D828DF">
      <w:pPr>
        <w:tabs>
          <w:tab w:val="left" w:pos="180"/>
          <w:tab w:val="left" w:pos="360"/>
          <w:tab w:val="left" w:pos="540"/>
        </w:tabs>
        <w:rPr>
          <w:rFonts w:ascii="Montserrat" w:hAnsi="Montserrat"/>
          <w:color w:val="333399"/>
          <w:sz w:val="24"/>
        </w:rPr>
      </w:pPr>
      <w:r w:rsidRPr="00AA1C4A">
        <w:rPr>
          <w:rFonts w:ascii="Montserrat" w:hAnsi="Montserrat"/>
          <w:color w:val="333399"/>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D828DF" w:rsidRPr="00AA1C4A" w:rsidRDefault="00D828DF">
      <w:pPr>
        <w:tabs>
          <w:tab w:val="left" w:pos="180"/>
          <w:tab w:val="left" w:pos="360"/>
          <w:tab w:val="left" w:pos="540"/>
        </w:tabs>
        <w:rPr>
          <w:rFonts w:ascii="Montserrat" w:hAnsi="Montserrat"/>
          <w:color w:val="333399"/>
          <w:sz w:val="24"/>
        </w:rPr>
      </w:pPr>
    </w:p>
    <w:p w:rsidR="00D828DF" w:rsidRPr="00AA1C4A" w:rsidRDefault="00D828DF">
      <w:pPr>
        <w:rPr>
          <w:rFonts w:ascii="Montserrat" w:hAnsi="Montserrat"/>
          <w:color w:val="333399"/>
          <w:sz w:val="24"/>
        </w:rPr>
      </w:pP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r w:rsidRPr="00AA1C4A">
        <w:rPr>
          <w:rFonts w:ascii="Montserrat" w:hAnsi="Montserrat"/>
          <w:strike/>
          <w:color w:val="333399"/>
          <w:sz w:val="24"/>
        </w:rPr>
        <w:tab/>
      </w:r>
    </w:p>
    <w:p w:rsidR="00D828DF" w:rsidRPr="00AA1C4A" w:rsidRDefault="00D828DF">
      <w:pPr>
        <w:rPr>
          <w:rFonts w:ascii="Montserrat" w:hAnsi="Montserrat"/>
          <w:color w:val="333399"/>
          <w:sz w:val="24"/>
        </w:rPr>
      </w:pPr>
    </w:p>
    <w:p w:rsidR="00D828DF" w:rsidRPr="00AA1C4A" w:rsidRDefault="00D828DF">
      <w:pPr>
        <w:rPr>
          <w:rFonts w:ascii="Montserrat" w:hAnsi="Montserrat"/>
          <w:sz w:val="24"/>
        </w:rPr>
      </w:pPr>
    </w:p>
    <w:p w:rsidR="00D828DF" w:rsidRPr="00AA1C4A" w:rsidRDefault="00D828DF">
      <w:pPr>
        <w:rPr>
          <w:rFonts w:ascii="Montserrat" w:hAnsi="Montserrat"/>
          <w:sz w:val="24"/>
        </w:rPr>
      </w:pPr>
    </w:p>
    <w:p w:rsidR="00D828DF" w:rsidRPr="00AA1C4A" w:rsidRDefault="00D828DF">
      <w:pPr>
        <w:rPr>
          <w:rFonts w:ascii="Montserrat" w:hAnsi="Montserrat"/>
          <w:sz w:val="24"/>
        </w:rPr>
      </w:pPr>
    </w:p>
    <w:sectPr w:rsidR="00D828DF" w:rsidRPr="00AA1C4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428389">
    <w:abstractNumId w:val="0"/>
  </w:num>
  <w:num w:numId="2" w16cid:durableId="1550611436">
    <w:abstractNumId w:val="0"/>
  </w:num>
  <w:num w:numId="3" w16cid:durableId="1870676574">
    <w:abstractNumId w:val="0"/>
  </w:num>
  <w:num w:numId="4" w16cid:durableId="1692757147">
    <w:abstractNumId w:val="0"/>
  </w:num>
  <w:num w:numId="5" w16cid:durableId="1363362233">
    <w:abstractNumId w:val="0"/>
  </w:num>
  <w:num w:numId="6" w16cid:durableId="187840335">
    <w:abstractNumId w:val="0"/>
  </w:num>
  <w:num w:numId="7" w16cid:durableId="2133328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1C84"/>
    <w:rsid w:val="00330574"/>
    <w:rsid w:val="00351C84"/>
    <w:rsid w:val="00AA1C4A"/>
    <w:rsid w:val="00D82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6848CE0-B75B-4F94-9D20-2BFDD63D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C4A"/>
    <w:pPr>
      <w:spacing w:after="240" w:line="276" w:lineRule="auto"/>
    </w:pPr>
    <w:rPr>
      <w:rFonts w:cstheme="minorHAnsi"/>
      <w:sz w:val="28"/>
      <w:szCs w:val="28"/>
    </w:rPr>
  </w:style>
  <w:style w:type="paragraph" w:styleId="Heading1">
    <w:name w:val="heading 1"/>
    <w:basedOn w:val="NoSpacing"/>
    <w:next w:val="Normal"/>
    <w:link w:val="Heading1Char"/>
    <w:qFormat/>
    <w:rsid w:val="00AA1C4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A1C4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A1C4A"/>
    <w:pPr>
      <w:outlineLvl w:val="2"/>
    </w:pPr>
    <w:rPr>
      <w:sz w:val="40"/>
    </w:rPr>
  </w:style>
  <w:style w:type="paragraph" w:styleId="Heading4">
    <w:name w:val="heading 4"/>
    <w:basedOn w:val="Heading3"/>
    <w:next w:val="Normal"/>
    <w:link w:val="Heading4Char"/>
    <w:qFormat/>
    <w:rsid w:val="00AA1C4A"/>
    <w:pPr>
      <w:numPr>
        <w:ilvl w:val="3"/>
      </w:numPr>
      <w:outlineLvl w:val="3"/>
    </w:pPr>
    <w:rPr>
      <w:sz w:val="32"/>
    </w:rPr>
  </w:style>
  <w:style w:type="paragraph" w:styleId="Heading5">
    <w:name w:val="heading 5"/>
    <w:basedOn w:val="Heading4"/>
    <w:next w:val="Normal"/>
    <w:link w:val="Heading5Char"/>
    <w:qFormat/>
    <w:rsid w:val="00AA1C4A"/>
    <w:pPr>
      <w:numPr>
        <w:ilvl w:val="4"/>
      </w:numPr>
      <w:outlineLvl w:val="4"/>
    </w:pPr>
    <w:rPr>
      <w:sz w:val="28"/>
    </w:rPr>
  </w:style>
  <w:style w:type="paragraph" w:styleId="Heading6">
    <w:name w:val="heading 6"/>
    <w:basedOn w:val="Heading5"/>
    <w:next w:val="Normal"/>
    <w:link w:val="Heading6Char"/>
    <w:qFormat/>
    <w:rsid w:val="00AA1C4A"/>
    <w:pPr>
      <w:numPr>
        <w:ilvl w:val="5"/>
      </w:numPr>
      <w:outlineLvl w:val="5"/>
    </w:pPr>
    <w:rPr>
      <w:bCs/>
      <w:sz w:val="24"/>
      <w:szCs w:val="24"/>
      <w:u w:val="single"/>
    </w:rPr>
  </w:style>
  <w:style w:type="paragraph" w:styleId="Heading7">
    <w:name w:val="heading 7"/>
    <w:basedOn w:val="Heading6"/>
    <w:next w:val="Normal"/>
    <w:link w:val="Heading7Char"/>
    <w:qFormat/>
    <w:rsid w:val="00AA1C4A"/>
    <w:pPr>
      <w:keepNext w:val="0"/>
      <w:numPr>
        <w:ilvl w:val="0"/>
        <w:numId w:val="0"/>
      </w:numPr>
      <w:outlineLvl w:val="6"/>
    </w:pPr>
    <w:rPr>
      <w:b w:val="0"/>
      <w:kern w:val="0"/>
    </w:rPr>
  </w:style>
  <w:style w:type="paragraph" w:styleId="Heading8">
    <w:name w:val="heading 8"/>
    <w:basedOn w:val="Heading6"/>
    <w:next w:val="Normal"/>
    <w:link w:val="Heading8Char"/>
    <w:qFormat/>
    <w:rsid w:val="00AA1C4A"/>
    <w:pPr>
      <w:outlineLvl w:val="7"/>
    </w:pPr>
    <w:rPr>
      <w:i/>
      <w:iCs/>
      <w:u w:val="none"/>
    </w:rPr>
  </w:style>
  <w:style w:type="paragraph" w:styleId="Heading9">
    <w:name w:val="heading 9"/>
    <w:basedOn w:val="Heading8"/>
    <w:next w:val="Normal"/>
    <w:link w:val="Heading9Char"/>
    <w:qFormat/>
    <w:rsid w:val="00AA1C4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BodyText2">
    <w:name w:val="Body Text 2"/>
    <w:basedOn w:val="Normal"/>
    <w:semiHidden/>
    <w:pPr>
      <w:tabs>
        <w:tab w:val="left" w:pos="360"/>
        <w:tab w:val="left" w:pos="720"/>
        <w:tab w:val="left" w:pos="1080"/>
        <w:tab w:val="left" w:pos="1440"/>
      </w:tabs>
    </w:pPr>
  </w:style>
  <w:style w:type="paragraph" w:styleId="BodyText3">
    <w:name w:val="Body Text 3"/>
    <w:basedOn w:val="Normal"/>
    <w:semiHidden/>
    <w:rPr>
      <w:color w:val="333399"/>
      <w:sz w:val="16"/>
    </w:rPr>
  </w:style>
  <w:style w:type="paragraph" w:customStyle="1" w:styleId="Subheading1">
    <w:name w:val="Subheading 1"/>
    <w:basedOn w:val="Heading1"/>
    <w:next w:val="Normal"/>
    <w:link w:val="Subheading1Char"/>
    <w:qFormat/>
    <w:rsid w:val="00AA1C4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A1C4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A1C4A"/>
    <w:rPr>
      <w:rFonts w:eastAsia="Times New Roman" w:cstheme="minorHAnsi"/>
      <w:b/>
      <w:kern w:val="28"/>
      <w:sz w:val="56"/>
      <w:szCs w:val="28"/>
    </w:rPr>
  </w:style>
  <w:style w:type="paragraph" w:customStyle="1" w:styleId="Subheading2">
    <w:name w:val="Subheading 2"/>
    <w:basedOn w:val="Subheading1"/>
    <w:next w:val="Normal"/>
    <w:link w:val="Subheading2Char"/>
    <w:qFormat/>
    <w:rsid w:val="00AA1C4A"/>
  </w:style>
  <w:style w:type="character" w:customStyle="1" w:styleId="Subheading2Char">
    <w:name w:val="Subheading 2 Char"/>
    <w:link w:val="Subheading2"/>
    <w:rsid w:val="00AA1C4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A1C4A"/>
    <w:rPr>
      <w:sz w:val="40"/>
      <w:szCs w:val="40"/>
    </w:rPr>
  </w:style>
  <w:style w:type="character" w:customStyle="1" w:styleId="Subheading3Char">
    <w:name w:val="Subheading 3 Char"/>
    <w:link w:val="Subheading3"/>
    <w:rsid w:val="00AA1C4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A1C4A"/>
    <w:pPr>
      <w:spacing w:before="240" w:line="240" w:lineRule="auto"/>
    </w:pPr>
    <w:rPr>
      <w:vertAlign w:val="subscript"/>
    </w:rPr>
  </w:style>
  <w:style w:type="character" w:customStyle="1" w:styleId="SuptitleChar">
    <w:name w:val="Suptitle Char"/>
    <w:link w:val="Suptitle"/>
    <w:rsid w:val="00AA1C4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A1C4A"/>
    <w:rPr>
      <w:b w:val="0"/>
      <w:bCs w:val="0"/>
      <w:color w:val="7F7F7F"/>
      <w:vertAlign w:val="superscript"/>
    </w:rPr>
  </w:style>
  <w:style w:type="character" w:customStyle="1" w:styleId="SubtitleChar">
    <w:name w:val="Subtitle Char"/>
    <w:link w:val="Subtitle"/>
    <w:uiPriority w:val="11"/>
    <w:rsid w:val="00AA1C4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A1C4A"/>
    <w:pPr>
      <w:spacing w:after="0"/>
    </w:pPr>
  </w:style>
  <w:style w:type="character" w:customStyle="1" w:styleId="Heading2Char">
    <w:name w:val="Heading 2 Char"/>
    <w:link w:val="Heading2"/>
    <w:rsid w:val="00AA1C4A"/>
    <w:rPr>
      <w:rFonts w:ascii="Montserrat" w:eastAsia="Times New Roman" w:hAnsi="Montserrat" w:cstheme="minorHAnsi"/>
      <w:b/>
      <w:kern w:val="28"/>
      <w:sz w:val="48"/>
      <w:szCs w:val="48"/>
    </w:rPr>
  </w:style>
  <w:style w:type="character" w:customStyle="1" w:styleId="Heading3Char">
    <w:name w:val="Heading 3 Char"/>
    <w:link w:val="Heading3"/>
    <w:rsid w:val="00AA1C4A"/>
    <w:rPr>
      <w:rFonts w:ascii="Montserrat" w:eastAsia="Times New Roman" w:hAnsi="Montserrat" w:cstheme="minorHAnsi"/>
      <w:b/>
      <w:kern w:val="28"/>
      <w:sz w:val="40"/>
      <w:szCs w:val="48"/>
    </w:rPr>
  </w:style>
  <w:style w:type="character" w:customStyle="1" w:styleId="Heading4Char">
    <w:name w:val="Heading 4 Char"/>
    <w:link w:val="Heading4"/>
    <w:rsid w:val="00AA1C4A"/>
    <w:rPr>
      <w:rFonts w:ascii="Montserrat" w:eastAsia="Times New Roman" w:hAnsi="Montserrat" w:cstheme="minorHAnsi"/>
      <w:b/>
      <w:kern w:val="28"/>
      <w:sz w:val="32"/>
      <w:szCs w:val="48"/>
    </w:rPr>
  </w:style>
  <w:style w:type="character" w:customStyle="1" w:styleId="Heading5Char">
    <w:name w:val="Heading 5 Char"/>
    <w:link w:val="Heading5"/>
    <w:rsid w:val="00AA1C4A"/>
    <w:rPr>
      <w:rFonts w:ascii="Montserrat" w:eastAsia="Times New Roman" w:hAnsi="Montserrat" w:cstheme="minorHAnsi"/>
      <w:b/>
      <w:kern w:val="28"/>
      <w:sz w:val="28"/>
      <w:szCs w:val="48"/>
    </w:rPr>
  </w:style>
  <w:style w:type="character" w:customStyle="1" w:styleId="Heading6Char">
    <w:name w:val="Heading 6 Char"/>
    <w:link w:val="Heading6"/>
    <w:rsid w:val="00AA1C4A"/>
    <w:rPr>
      <w:rFonts w:ascii="Montserrat" w:eastAsia="Times New Roman" w:hAnsi="Montserrat" w:cstheme="minorHAnsi"/>
      <w:b/>
      <w:bCs/>
      <w:kern w:val="28"/>
      <w:sz w:val="24"/>
      <w:szCs w:val="24"/>
      <w:u w:val="single"/>
    </w:rPr>
  </w:style>
  <w:style w:type="character" w:customStyle="1" w:styleId="Heading7Char">
    <w:name w:val="Heading 7 Char"/>
    <w:link w:val="Heading7"/>
    <w:rsid w:val="00AA1C4A"/>
    <w:rPr>
      <w:rFonts w:ascii="Montserrat" w:eastAsia="Times New Roman" w:hAnsi="Montserrat" w:cstheme="minorHAnsi"/>
      <w:bCs/>
      <w:sz w:val="24"/>
      <w:szCs w:val="24"/>
      <w:u w:val="single"/>
    </w:rPr>
  </w:style>
  <w:style w:type="character" w:customStyle="1" w:styleId="Heading8Char">
    <w:name w:val="Heading 8 Char"/>
    <w:link w:val="Heading8"/>
    <w:rsid w:val="00AA1C4A"/>
    <w:rPr>
      <w:rFonts w:ascii="Montserrat" w:eastAsia="Times New Roman" w:hAnsi="Montserrat" w:cstheme="minorHAnsi"/>
      <w:b/>
      <w:bCs/>
      <w:i/>
      <w:iCs/>
      <w:kern w:val="28"/>
      <w:sz w:val="24"/>
      <w:szCs w:val="24"/>
    </w:rPr>
  </w:style>
  <w:style w:type="character" w:customStyle="1" w:styleId="Heading9Char">
    <w:name w:val="Heading 9 Char"/>
    <w:link w:val="Heading9"/>
    <w:rsid w:val="00AA1C4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A1C4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A1C4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A1C4A"/>
    <w:rPr>
      <w:rFonts w:ascii="Montserrat" w:eastAsia="Times New Roman" w:hAnsi="Montserrat" w:cs="Times New Roman"/>
      <w:b/>
      <w:bCs/>
      <w:spacing w:val="-10"/>
      <w:kern w:val="28"/>
      <w:sz w:val="72"/>
      <w:szCs w:val="72"/>
    </w:rPr>
  </w:style>
  <w:style w:type="character" w:styleId="Strong">
    <w:name w:val="Strong"/>
    <w:uiPriority w:val="22"/>
    <w:qFormat/>
    <w:rsid w:val="00AA1C4A"/>
    <w:rPr>
      <w:b/>
      <w:bCs/>
    </w:rPr>
  </w:style>
  <w:style w:type="character" w:styleId="Emphasis">
    <w:name w:val="Emphasis"/>
    <w:uiPriority w:val="20"/>
    <w:qFormat/>
    <w:rsid w:val="00AA1C4A"/>
    <w:rPr>
      <w:rFonts w:asciiTheme="minorHAnsi" w:hAnsiTheme="minorHAnsi" w:cstheme="minorHAnsi"/>
      <w:i/>
      <w:iCs/>
      <w:sz w:val="28"/>
      <w:szCs w:val="28"/>
    </w:rPr>
  </w:style>
  <w:style w:type="paragraph" w:styleId="ListParagraph">
    <w:name w:val="List Paragraph"/>
    <w:basedOn w:val="Normal"/>
    <w:uiPriority w:val="34"/>
    <w:qFormat/>
    <w:rsid w:val="00AA1C4A"/>
    <w:pPr>
      <w:ind w:left="720"/>
      <w:contextualSpacing/>
    </w:pPr>
    <w:rPr>
      <w:rFonts w:eastAsia="Times New Roman"/>
    </w:rPr>
  </w:style>
  <w:style w:type="paragraph" w:styleId="Quote">
    <w:name w:val="Quote"/>
    <w:basedOn w:val="Normal"/>
    <w:next w:val="Normal"/>
    <w:link w:val="QuoteChar"/>
    <w:uiPriority w:val="29"/>
    <w:qFormat/>
    <w:rsid w:val="00AA1C4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A1C4A"/>
    <w:rPr>
      <w:rFonts w:cstheme="minorHAnsi"/>
      <w:sz w:val="28"/>
      <w:szCs w:val="28"/>
    </w:rPr>
  </w:style>
  <w:style w:type="paragraph" w:styleId="IntenseQuote">
    <w:name w:val="Intense Quote"/>
    <w:basedOn w:val="Quote"/>
    <w:next w:val="Normal"/>
    <w:link w:val="IntenseQuoteChar"/>
    <w:uiPriority w:val="30"/>
    <w:qFormat/>
    <w:rsid w:val="00AA1C4A"/>
    <w:pPr>
      <w:pBdr>
        <w:left w:val="single" w:sz="18" w:space="7" w:color="auto"/>
      </w:pBdr>
    </w:pPr>
    <w:rPr>
      <w:b/>
      <w:bCs/>
    </w:rPr>
  </w:style>
  <w:style w:type="character" w:customStyle="1" w:styleId="IntenseQuoteChar">
    <w:name w:val="Intense Quote Char"/>
    <w:link w:val="IntenseQuote"/>
    <w:uiPriority w:val="30"/>
    <w:rsid w:val="00AA1C4A"/>
    <w:rPr>
      <w:rFonts w:cstheme="minorHAnsi"/>
      <w:b/>
      <w:bCs/>
      <w:sz w:val="28"/>
      <w:szCs w:val="28"/>
    </w:rPr>
  </w:style>
  <w:style w:type="character" w:styleId="SubtleEmphasis">
    <w:name w:val="Subtle Emphasis"/>
    <w:uiPriority w:val="19"/>
    <w:qFormat/>
    <w:rsid w:val="00AA1C4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A1C4A"/>
    <w:rPr>
      <w:rFonts w:asciiTheme="minorHAnsi" w:hAnsiTheme="minorHAnsi" w:cstheme="minorHAnsi"/>
      <w:b/>
      <w:bCs/>
      <w:i/>
      <w:iCs/>
      <w:sz w:val="28"/>
      <w:szCs w:val="28"/>
    </w:rPr>
  </w:style>
  <w:style w:type="character" w:styleId="SubtleReference">
    <w:name w:val="Subtle Reference"/>
    <w:uiPriority w:val="31"/>
    <w:qFormat/>
    <w:rsid w:val="00AA1C4A"/>
    <w:rPr>
      <w:caps/>
      <w:color w:val="7F7F7F" w:themeColor="text1" w:themeTint="80"/>
      <w:sz w:val="22"/>
      <w:szCs w:val="22"/>
    </w:rPr>
  </w:style>
  <w:style w:type="character" w:styleId="IntenseReference">
    <w:name w:val="Intense Reference"/>
    <w:uiPriority w:val="32"/>
    <w:qFormat/>
    <w:rsid w:val="00AA1C4A"/>
    <w:rPr>
      <w:b/>
      <w:bCs/>
      <w:caps/>
      <w:color w:val="7F7F7F" w:themeColor="text1" w:themeTint="80"/>
      <w:sz w:val="22"/>
      <w:szCs w:val="22"/>
    </w:rPr>
  </w:style>
  <w:style w:type="character" w:styleId="BookTitle">
    <w:name w:val="Book Title"/>
    <w:uiPriority w:val="33"/>
    <w:qFormat/>
    <w:rsid w:val="00AA1C4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Normal.dot</Template>
  <TotalTime>0</TotalTime>
  <Pages>1</Pages>
  <Words>20679</Words>
  <Characters>96572</Characters>
  <Application>Microsoft Office Word</Application>
  <DocSecurity>0</DocSecurity>
  <Lines>2194</Lines>
  <Paragraphs>232</Paragraphs>
  <ScaleCrop>false</ScaleCrop>
  <HeadingPairs>
    <vt:vector size="2" baseType="variant">
      <vt:variant>
        <vt:lpstr>Title</vt:lpstr>
      </vt:variant>
      <vt:variant>
        <vt:i4>1</vt:i4>
      </vt:variant>
    </vt:vector>
  </HeadingPairs>
  <TitlesOfParts>
    <vt:vector size="1" baseType="lpstr">
      <vt:lpstr>It seems appropriate to pause and consider what best resolves the impulse behind the story</vt:lpstr>
    </vt:vector>
  </TitlesOfParts>
  <Company>Mass Distraction</Company>
  <LinksUpToDate>false</LinksUpToDate>
  <CharactersWithSpaces>117019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seems appropriate to pause and consider what best resolves the impulse behind the story</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