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2C5A" w:rsidRPr="00D25E97" w:rsidRDefault="00B82C5A">
      <w:pPr>
        <w:rPr>
          <w:rFonts w:ascii="Montserrat" w:hAnsi="Montserrat"/>
          <w:sz w:val="24"/>
        </w:rPr>
      </w:pPr>
      <w:r w:rsidRPr="00D25E97">
        <w:rPr>
          <w:rFonts w:ascii="Montserrat" w:hAnsi="Montserrat"/>
          <w:sz w:val="24"/>
        </w:rPr>
        <w:t>Project Development · Pool</w:t>
      </w:r>
    </w:p>
    <w:p w:rsidR="00B82C5A" w:rsidRPr="00D25E97" w:rsidRDefault="00B82C5A">
      <w:pPr>
        <w:rPr>
          <w:rFonts w:ascii="Montserrat" w:hAnsi="Montserrat"/>
          <w:sz w:val="24"/>
        </w:rPr>
      </w:pPr>
      <w:r w:rsidRPr="00D25E97">
        <w:rPr>
          <w:rFonts w:ascii="Montserrat" w:hAnsi="Montserrat"/>
          <w:sz w:val="24"/>
        </w:rPr>
        <w:t>Secondary · The Threshold</w:t>
      </w:r>
    </w:p>
    <w:p w:rsidR="00B82C5A" w:rsidRPr="00D25E97" w:rsidRDefault="00B82C5A">
      <w:pPr>
        <w:rPr>
          <w:rFonts w:ascii="Montserrat" w:hAnsi="Montserrat"/>
          <w:sz w:val="24"/>
        </w:rPr>
      </w:pPr>
    </w:p>
    <w:p w:rsidR="00B82C5A" w:rsidRPr="00D25E97" w:rsidRDefault="00B82C5A">
      <w:pPr>
        <w:rPr>
          <w:rFonts w:ascii="Montserrat" w:hAnsi="Montserrat"/>
          <w:sz w:val="24"/>
        </w:rPr>
      </w:pPr>
    </w:p>
    <w:p w:rsidR="00B82C5A" w:rsidRPr="00D25E97" w:rsidRDefault="00B82C5A">
      <w:pPr>
        <w:rPr>
          <w:rFonts w:ascii="Montserrat" w:hAnsi="Montserrat"/>
          <w:sz w:val="24"/>
        </w:rPr>
      </w:pPr>
      <w:r w:rsidRPr="00D25E97">
        <w:rPr>
          <w:rFonts w:ascii="Montserrat" w:hAnsi="Montserrat"/>
          <w:sz w:val="24"/>
        </w:rPr>
        <w:t>Search Key</w:t>
      </w:r>
    </w:p>
    <w:p w:rsidR="00B82C5A" w:rsidRPr="00D25E97" w:rsidRDefault="00B82C5A">
      <w:pPr>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Time of Choosing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Fox-She wanted him. Her arousal was frightening. It was not even rational; a purely animal magnetism. Her body's response to just his look had been embarrassing, and the brushing contact had almost burst her heart.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it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Phoenix-What she heard gave her other things to think about in the days following. Thinking provoked questions about what she had been willing to take for granted.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Introduction to Tear Niar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Key to the Threshold, Dream Gate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Trial of Ember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three months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Sketches for Part II</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No matter how she argues, the resonance of truth in Dragon’s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Dawn faces a tough decision,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D25E97">
        <w:rPr>
          <w:rFonts w:ascii="Montserrat" w:hAnsi="Montserrat"/>
          <w:i/>
          <w:sz w:val="24"/>
        </w:rPr>
        <w:t>her</w:t>
      </w:r>
      <w:r w:rsidRPr="00D25E97">
        <w:rPr>
          <w:rFonts w:ascii="Montserrat" w:hAnsi="Montserrat"/>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Taking a page from her enemy’s book, Dawn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 challenge. Dawn declared herself the final battleground, and invited her nemesis in.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Rain, Lion, Dragon, Fox, Angel . Annex, morning. .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Fox, Angel. Annex Atrium, afternoon and evening..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Rain, Lion, Dragon, Dusk. Campus Dorms, afternoon and evening..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plan really had been to kill Dawn, if possible, leaving Dusk totally free and clear. As it happened, Dawn survived Dusk’s best attempt to kill her. Dawn’s resurrection had been factored into her plan. She ended up becoming a hostage to her other self until such time as the two of them could be safely reunited. For the duration, the two of them compared notes.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got the drop on Fox and possessed her. Through Fox, Dusk stepped into Dawn’s place, spending the rest of the night in </w:t>
      </w:r>
      <w:r w:rsidRPr="00D25E97">
        <w:rPr>
          <w:rFonts w:ascii="Montserrat" w:hAnsi="Montserrat"/>
          <w:i/>
          <w:sz w:val="24"/>
        </w:rPr>
        <w:t>her</w:t>
      </w:r>
      <w:r w:rsidRPr="00D25E97">
        <w:rPr>
          <w:rFonts w:ascii="Montserrat" w:hAnsi="Montserrat"/>
          <w:sz w:val="24"/>
        </w:rPr>
        <w:t xml:space="preserve"> room, intoxicated by the thought of going to </w:t>
      </w:r>
      <w:r w:rsidRPr="00D25E97">
        <w:rPr>
          <w:rFonts w:ascii="Montserrat" w:hAnsi="Montserrat"/>
          <w:i/>
          <w:sz w:val="24"/>
        </w:rPr>
        <w:t xml:space="preserve">her </w:t>
      </w:r>
      <w:r w:rsidRPr="00D25E97">
        <w:rPr>
          <w:rFonts w:ascii="Montserrat" w:hAnsi="Montserrat"/>
          <w:sz w:val="24"/>
        </w:rPr>
        <w:t xml:space="preserve">classes and hanging out with </w:t>
      </w:r>
      <w:r w:rsidRPr="00D25E97">
        <w:rPr>
          <w:rFonts w:ascii="Montserrat" w:hAnsi="Montserrat"/>
          <w:i/>
          <w:sz w:val="24"/>
        </w:rPr>
        <w:t xml:space="preserve">her </w:t>
      </w:r>
      <w:r w:rsidRPr="00D25E97">
        <w:rPr>
          <w:rFonts w:ascii="Montserrat" w:hAnsi="Montserrat"/>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intercede.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experiment at face value. The FBI sent a pair of agents to investigate once the abduction of the body was reported-and linked to several bizarre bits of evidence.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D25E97">
        <w:rPr>
          <w:rFonts w:ascii="Montserrat" w:hAnsi="Montserrat"/>
          <w:i/>
          <w:sz w:val="24"/>
        </w:rPr>
        <w:t>is</w:t>
      </w:r>
      <w:r w:rsidRPr="00D25E97">
        <w:rPr>
          <w:rFonts w:ascii="Montserrat" w:hAnsi="Montserrat"/>
          <w:sz w:val="24"/>
        </w:rPr>
        <w:t xml:space="preserve"> greener.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sensibilities. The target for their game fell for the prank and no real harm was done. Dragon would never have imagined he would fall in love with a man, but having long wished to fall in love, she quickly became reconciled to living out her life as a woman.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excruciation, and unwillingly submit to Thorn’s possession.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strange attraction. Dawn and Fox ended up confined together. The chemistry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Taking a page from her enemy’s book, Dawn had spent the torturous days of her imprisonment studying her own potential. When her nemesis had possessed others, she had cut them completely off. Her own revealing dreams had been evoked by natural resonance, while her other victims had known nothing of their possession except lost time. Dusk had not flinched from using people, but Dawn realized that she had not made the best possible use of them. She would not make that mistake.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premises.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particularly in light of Dawn’s assertion that her plan did not involve leaving inexplicable bodies littering the ground.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Conclusion. 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Resurrection of Crow, Establishing Sketches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color w:val="808080"/>
          <w:sz w:val="24"/>
        </w:rPr>
      </w:pPr>
      <w:r w:rsidRPr="00D25E97">
        <w:rPr>
          <w:rFonts w:ascii="Montserrat" w:hAnsi="Montserrat"/>
          <w:color w:val="808080"/>
          <w:sz w:val="2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 xml:space="preserve">Foundation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Parents: Ash, Forge and Arden: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Children: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and set out to see the world through human eyes. In a sense, she was seeking some sort of personal enlightenment, but in her heart, she was aching for her soul mate. While meditating upon the soul of creation and her lost love, she was startled to conceive of Phoenix. She returned home to her brother and his wife to bear her daughter, unable to explain who it was she had reincarnated, but she could not resist naming her daughter Phoenix.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u w:val="single"/>
        </w:rPr>
      </w:pPr>
      <w:r w:rsidRPr="00D25E97">
        <w:rPr>
          <w:rFonts w:ascii="Montserrat" w:hAnsi="Montserrat"/>
          <w:sz w:val="24"/>
        </w:rPr>
        <w:br w:type="page"/>
      </w:r>
      <w:r w:rsidRPr="00D25E97">
        <w:rPr>
          <w:rFonts w:ascii="Montserrat" w:hAnsi="Montserrat"/>
          <w:color w:val="808080"/>
          <w:sz w:val="24"/>
        </w:rPr>
        <w:t>Clips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were at war. Dragon stopped to listen, and Phoenix explained what had happened to Fox, and why, and that Fox was still alive and captive in the mind of her nemesis.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 xml:space="preserve">Erosion of Dawn’s Perspective-Confronting Cinder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the winter of her sixteenth year, Dawn accompanied her mother to the palace. A few months had passed since the Imperial Regent dispatched a letter to Eve. Unknown to her, however, certain events had unfolded in Dawn’s life spurring her to flight days before she even received the message. Dawn had departed for Phoenix Gate in the wake of exposing her secret to a couple of friends outside the closed community of Raven’s school. Eve had only just caught up to her when she heard the news, and having nowhere to put Dawn, was forced to bring her along to the palace. Dawn was given leave to explore while Eve conducted her business. An initiate living on the road for most of her life, she had been separated from the rest of her family for almost ten years. As she matured, her resemblance to her mother had become overwhelmingly obvious. Dawn could barely remember her father and did not know how to feel about his passing. Dawn was not even aware that she was the heir to his throne.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Her mother was an orphan found in the wilderness and raised at a sanctuary of the goddess as an avatar of the phoenix. Dawn, and her brother Dusk, had been born in Oasis, the capital of the Aegis. The twins had dual citizenship in the Aegis and the Arden Empire. Dawn had been educated according to the practices of both civilizations-with part of her education conducted in virtual classrooms on the net, while she also toured the world with her mentor mastering the potential of her body, mind and spirit.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Evolution of Point Paradox-Reunion of Cinder and Coal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Cinder’s first impulse on returning to Phoenix Gate was to seek out her dragon twin. Cinder, Mistress of Oasis and Dragon Princess, was finally home. Her childhood was almost over. Cinder was an individual strongly determined to be her own person. A difficult task since she had been the Mistress of Oasis since the age of seven. It was impossible to note that fact without remembering what had brought that about-the quirk of nature that made her both who and what she was. Cinder was also her father, Ash-and through him, his mother Ash, the Dragon-by way of inherited memory. Ash had resurrected within Cinder the night of the death, almost a week ago. Under normal circumstances, her own memories would have insulated her from her past incarnations, but fate played a nasty trick on her. She had almost died that same night, and became cut off from her own direct experiences. Her death and resurrection immediately after inheriting her father’s memory, coupled with the shock and horror of witnessing the slaughter of her entire household-the destruction of the entire world as she had known it-had driven Cinder temporarily insane. Cinder had fled into the wilderness as soon as she could react.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had arrived in Dream Gate, very much in shock, and was admitted to the sanctuary’s children’s ward and orphanage. She was immediately identified as Cinder, but with the death of the Emperor, she would have been placed there for security anyway, so there she remained until the previous night. She had spent most of the week numb and mute with shock, struggling to put the memories of an adult-and a dragon with thousands of years of experience-into a perspective her adolescent mind could grasp. Unfortunately, she had no hope of escaping the trauma of the bloodbath. Cinder could remember the slaughter as if she had caused many of those deaths herself. In her previous incarnation she had. It was the one event her death had not erased, and those memories had guarded the door to the past. Even her own. By struggling to restore her own memories, she had unlocked the doors to her previous two lives. At times it was as if Ash and the Dragon had never died, but had been transformed into a girl. As Cinder, she was a daughter. As Ash she was a bridge between the first seven years of Cinder’s life, and the last few decades of the Dragon’s. Cinder remembered all that Ash and the Dragon had experienced, so she no longer had to worry about having been harmed by the nine years she spent completely isolated from her culture and her people. By the third night, she was doing well enough to be joined by her dragon twin. A good thing, as it turned out. Coal was the one who truly helped Cinder come to terms with her father’s death, the shocking awakening to her past lives, and responsibilities that came with them. With Coal’s help, she had put the ghosts of her father and grandmother to rest within herself. Unfortunately, Coal had returned to Phoenix Gate before she could express the depth of her gratitude.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Erosion of Dawn’s Perspective-Confronting Cinder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To her surprise, she was ambushed by the household staff. Dawn was certain she had stumbled into some restricted part of the palace when the woman stormed up to her with so many agitated people drawn along in her wake. She had lost her grasp on the situation before she even had a chance to speak. From appearances, she had to assume it was her mother, in female form and formal dress, and the exchange that passed between them supported that assumption in a strangely warped way. The scolding and fussing bewildered her, but at least one part of her tirade roused her ire. As they stripped her out of her clothes, they fussed over the masculine articles wondering aloud what possessed the girl. Having been born a girl, they argued, the least she could do was dress and act like one. When she tried to protest, the woman in charge silenced her. Dawn stood mute and brooded over the strange criticism.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woman turned her over to her retainers, who dragged her away, ignoring all protest, to bathe and dress her for an appearance before the court. Stunned, and rather curious, she gave up resisting just to see where all this was leading. Once she had calmed down and reflected upon it, she was relieved the woman had cut her off before she retorted that she had also been born a boy, or that her curse could make dressing like a girl a fatal mistake. Confessing her secret to strangers was equally stupid.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Evolution of Point Paradox-Reunion of Cinder and Coal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Coal’s reaction-slamming the door in her face-was not what she had expected. Cinder’s arrival was unexpected to say the least. The second surprise of her day. His lover had taken great care to greet him with a romantic setting, now he had to chase her out of his bed to accommodate his dragon twin.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When the door opened a few minutes later, she decided to forgive her friend. Before vanishing, his servants had whipped up a setting any pair of young lovers would die to inhabit for that special first time. The instant she arrived, Cinder and Coal became entangled with one another, as a wave of heat driven passion possessed them. They savored their bliss, but thoughts of the future inevitably intruded. The troubles they would face began with Cinder’s homecoming, and would mount in tempo with the events surrounding the assumption of her father’s memory. Cinder and Coal had just returned to the capital after a years spent apart, painfully separated during the most intimate aspects of their training. At the age of eleven, Cinder and Coal were sent into fosterage in Oasis, where she concentrated on learning how to function as the patron of the Aegis. The dragon twins spent five years in close company, but Coal had conflicting responsibilities as the Heir of the Dragon House, and Ember had instructed him to join her in Dragon Gate. They were separated and initiated in their devotions by experts. They both understood that the separation was temporary and the training in physical, mental and spiritual arts was intended to ensure them superior stations in a happy and fulfilling life. It was intended to be only a short separation. On maturing and confronting their awakening sexuality, they were supposed to have returned to Phoenix Gate, where they would have been reunited to enjoy a year of grace before they reached the age of majority, but Cinder’s return had been delayed. A problem had come up for her as the Mistress of Oasis, which her mentors insisted she must resolve herself, to establish her worthiness. Most of their year of grace had expired while Cinder struggled to untangle the plots and conspiracies intended to shatter the Aegis. Inevitably, the situation reached the point where she had to call on her father and grandmother. while not surprising, it was extremely disheartening to find Crow at the heart of the plot. Cinder was surprised to have survived the massacre. As soon as she regained her equilibrium, she was released from Oasis. By the time the two were finally reunited, Cinder and Coal had become obsessed with seeing each other. The dragon twins were just about of age to consummate the passion that was an inescapable part of reincarnation.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Unfortunately, the problem with returning home to face their future was returning home to face the terrible memory of past and present tragedies. There was no way to avoid returning to Dream Gate. To distract themselves from thinking about it, Cinder and Coal focused on implications of their union. As they savored their reunion, they lost track of time, making Cinder unpresentably late for her presentation to the Imperial Court. With three solid hours of passion, their strong childhood friendship was transformed. It was safe to say they were absolutely in love with each other.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Erosion of Dawn’s Perspective-Confronting Cinder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After three hours of bathing, dressing, grooming, and general fussing, she had almost forgotten that this was all leading up to something ominous. It had to be ominous, because nothing as luxurious as all that could possible happen without exacting some stiff price. It was worse than she could possibly have imagined. Embarrassed and amused to be presented to the assembly of the court-and the Aegis Embassy-as the Dragon Princess Cinder, she silently begged her mother to come to her rescue. Fortunately, she did speak up, before the true dragon Princess strutted into the court.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Evolution of Point Paradox-Reunion of Cinder and Coal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Cinder rushed to the palace, arriving in time to witness her Dawn’s apology for not being Cinder. At first, no one even noticed her. Everyone seemed to be absorbed by some commotion at the front of the audience hall. She recognized the Phoenix Avatar from behind, and quickened her steps. Ash’s memories teased her mind, casting Eve in a new light. Few people who heard the tale of a phoenix who took human form connected it with Eve, and those who did, for the most part, regarded it as pure propaganda better suited to the age of gods. Ash had been convinced the rumor was true, which might explain why he had taken Eve as his consort even when she could not become his wife. It might even explain Eve’s pronounced interest in Cinder life. She had taken pains to visit Cinder regularly during her initiation in Oasis, and it sounded like she was making some sort of apology, so Cinder assumed she must be apologizing once more for Cinder’s truancy. Then again, the words coming out of her mouth suggested something else-why was she talking about family resemblances before the court. Her attention shifted to the girl standing before Eve, with her back to Cinder, and a strange feeling snarled down her spine. As Eve finished, declaring that the girl was not the Dragon Princess, she spoke up. As she spoke, the girl turned toward her and her mind quickly corrected its initial assumption. A young woman, who was quite different from the girl she barely remembered, stood tall and proud before the court, astonished by the assembly’s reaction to her mother’s announcement.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Erosion of Dawn’s Perspective-Confronting Cinder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stiffened at the sound of the Dragon Princess’s voice, her attention drawn to the commotion among the assembly. Dawn turned and found herself confronting her own image, a flood of recognition passed through her-different from the shockwave that passed through the crowd. Cinder confronted Dawn, wholly unprepared for the shock. Dawn and Cinder drew close. In Cinder’s mind, this had to be her twin sister, Scarlet, whom she had gotten into the habit of calling Red, which was, unfortunately a common nickname for Dawn among her schoolmates. Dawn obeyed the order to stay where she was while the princess addressed the court. Cinder recited the formal greeting with majestic reserve, bowed, caught Dawn’s elbow, then dragged her away from the stunned crowd. A small commotion ensued as Cinder left with Dawn in tow. The look the princess gave her was all the explanation Dawn needed.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Evolution of Point Paradox-Reunion of Cinder and Coal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Fascinated at the sight of her, Cinder had paid her respects crisply and dragged Dawn away to her suite without really thinking it through. Clearly this was not her, but no one else could have reached that conclusion from appearances alone. She had been through this kind of shock before, with a twin she had not seen in years. Foremost, she just wanted some privacy to examine this impossible resemblance, presuming upon a relationship already established. Questions, naturally, dominated the conversation for a while. The girl, perplexed with the familiarity of Cinder’s tone and manner, confessed to Cinder that, in spite of having spent her early childhood in the empire, she was virtually ignorant of imperial politics. Dawn did not know who Cinder was, despite having been stuck in her place for a terrifying couple of hours, and begged for an explanation of her confusing status. Cinder puzzled over her statements for a moment, and realized at last that Dawn did not know who she was. That meant she was not who Cinder had assumed, which left only one person she could be. Dawn was stunned to be told that she was the heir to the empire, the empress, in fact, due to Ash’s passing. Only now did her mind make the connection between the death of Ash, her father, and the death of Ash the emperor. Cinder was thrilled to have her “sister” Dawn back, and demanded to know what had happened to her over the past nine years. Thus began their friendship, and Dawn’s introduction to imperial politics.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Erosion of Dawn’s Perspective-Confronting Coal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Cinder and Dawn had not spent much time getting acquainted before Cinder was urged to bathe and dress. Cinder’s appearance in court had been mildly disgraceful, but the greeting ceremony had been mercifully brief. A traveler’s return was often the scene of informal appearance, but the formal reception would begin soon and protocol demanded full court dress. Dawn, having already benefited from Cinder’s retainers’ efforts, was invited to attend Cinder at the reception on the spot. Cinder told her it would be best to keep her identity to herself until she had a chance to discuss her discovery with her mother, suggesting she borrow her cousin’s identity for the evening. if she told people she was Scarlet, no one would give her a second thought. Dawn was given the run of Cinder’s private suite while she waited for Cinder. Coal had taken the time to leisurely prepare for the reception-having presented himself to the court the previous evening, he had not been expected until then. On a whim, he had decided to call on Cinder letting himself into her private chambers unannounced-always a dragon twin’s prerogative. Dawn, in full court dress-from Cinder’s own wardrobe, no less-was mistaken by Coal for Cinder. Coal quickened to Dawn’s presence, and approached her directly. Coal was as much a reflection of herself, in male form, as Cinder had been, and as much of a shock, so Dawn could not help but stare. Dawn was tempted by his seductive touch-of course he was practically molesting her, and Dawn had never experienced such intimate contact in her life-but having met her, Dawn could easily guess his intentions were meant for Cinder. Not sure what to say, embarrassed at the thought of having to apologize once again for not being Cinder, she spoke somewhat more boldly than she intended. Coal was stunned at Dawn’s reaction. Shocked at her sharp rejection of his advances, he stood in silence as she departed alone.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Cinder-The Reception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Cinder returned to her chambers to find them deserted, as Coal had trailed hesitantly in Dawn’s wake. As soon as Cinder arrived at the reception, she sought Dawn out and asked her why she had gone on ahead. Dawn described being molested by Coal, and Cinder had to tell her who Coal was, and-much as she had suspected-why he had behaved that way. Dawn was shocked to discover that Coal and Cinder were two sides of a symbiotic pact-dragon twins. Cinder reminded Dawn to identify herself as Scarlet if anyone inquired before circulating among the guests.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Ember-In the Wings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Ember was confused by the way Coal was acting. She found him brooding in the wings when she would have expected Coal to be closeted with Cinder somewhere, or circulating among the guests. Instead of worrying about it, she tried to cheer him up with an account of what had happened earlier in court. As Crimson and Scarlet had sent word that they could not arrive in time for the reception, Coal immediately realized who the girl he had molested must have been. Ember listened to Coal’s account of that encounter, which only solidified the notion that had formed at Dawn’s appearance in court. Ember considered it for a moment and then hunted the imperial regent down. Arden conceded to her request, and sent her to summon Eve to her private chambers. As she escorted Eve from the hall, she asked point blank if she had brought her daughter with her that evening. Eve confessed that she had brought her hoping to introduce her to Arden but the fiasco in the audience hall had disrupted her plans. Now she feared she would not able to get her daughter alone to warn her about her status before the evening ended. They simply had to trust Cinder’s native cunning and discretion.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Dawn-In the Wings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had noticed as Ember approached her mother, and escorted her from the reception. Curious, she excused herself from the great hall and followed. Whatever had come up, it took the two of them into private chambers. As she waited for her mother to emerge, she was confronted by Coal again. He made it clear that he had realized his earlier mistake, but if anything, he seemed to project an even greater interest in her. Striking up a conversation, Dawn explained her presence in the corridor, and learned that her mother was closeted with the imperial regent. He offered the use of his own chambers, if she did not wish to return to the reception. As the two of them squared off Cinder appeared. The three confronted each other. For a moment she thought they were bristling at her. Then something about the way Cinder had pulled her away from Coal and held onto her suddenly clicked. Cinder wanted her as much as Coal did. Somehow, the realization did not come as too much of a surprise to her. In spite of herself, Dawn had been strongly attracted to her, drawn by the resonance between them. She had already experienced her reaction to Coal’s touch, so there was no question of attraction there. Cinder broke the tension, simply resuming her conversation with Dawn where it had left off. Cinder would not let her stray from her side for the rest of the evening, and Coal seemed content to admire the two of them from a distance. Cinder even managed to keep her mother at a distance, so by the end of the evening Dawn was dying to know what the imperial regent had found too urgent to wait for the next day. When she finally did find out, at the end of the evening, she did not hear it from her mother. Cinder and Coal’s mother, Ember, approached Cinder and Dawn and announced that Dawn would be staying with them-or to be more precise, with Cinder. Thus, attention need not be drawn to her by posting guards over her room in the guest wing of the palace residence.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Cinder and Dawn-Roommating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From their initial meeting, things proceeded to become more complicated and intriguing by the moment. Thrust on each other as roommates, Cinder and Dawn both had to be talked into accepting the arrangements the Imperial Regent had so abruptly made. After an odd exchange between Cinder and Ember, and Dawn’s mother, Dawn found herself taken under Cinder’s wing and welcomed with house hospitality. Cinder ignored Dawn’s comments on her room, refusing to explain the masculine/feminine dichotomy Dawn observed. Dawn, curious why Cinder had seemed to object to sharing her room, inquired very politely. Cinder cryptically replied that sleeping with Scarlet, the first time they had met, had been difficult enough. Scarlet, she explained, had been so perfect in likeness-in body, if not in spirit and mind-neglecting to mention the lengths they had gone to to determine the fact. Dawn imagined she could understand, as dealing with Cinder was proving to be earth shattering. Cinder was more than merely a twin-there was a presence, a magnetic quality to her that Dawn could only just grasp. Dawn held a similar attraction for Cinder, made even more poignant given her androgynous, autonomous, and hauntingly vulnerable air. In her personal memory, Cinder had never seen anyone who looked as lonely as Dawn. Except maybe herself.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Dawn-Witnessing Cinder and Coal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was awakened by a terrifying nightmare-and the accompanying and unnoticed fit. Prowling about, she slipped through the sleeping mansion out into the night. After wandering around the vacant estate for a few hours, Dawn found herself outside Cinder’s bedchamber, and peered in through the window. To her surprise, Cinder was awake and had company. Dawn had been about to retreat, to leave Coal and Dawn in privacy, until she realized that they had been discussing matters that concerned her. They were speculating about her nature, as the daughter of a dragon and a phoenix. What she heard disturbed her and cast a shadow on her homecoming. A discussion on the expected evolution of her sexuality. Cinder reminded him that Dawn originally had a twin, Dusk, and speculated that they might have been compliments like Scarlet and Crimson. Dawn did not understand the implication, but Coal pointed out that the death of Dusk left her dangerously uncomplimented. If Dawn did not take a mate, to help her quench the symptoms, her body would consume itself with heat. Riveted by curiosity, she also witnessed Coal gradually seducing Cinder into bed. She could not pry herself away as the conversation shifted to a discussion of the requirements of becoming empress and their assessment of Dawn’s ability to deal with them.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Dawn-Counseled by Eve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was startled when Eve came upon her, hiding under the eaves of Cinder’s bedchamber. Eve and Dawn retreated to Eve’s room, where she attempted to answer Dawn’s questions. In response to her questions about why she had never been told about Ember and Cinder, or even Coal for that matter, Eve explained that her ignorance had been intended to protect her while growing up, and struggling to master her telepathic gift. Eve remained mute as her daughter observed that the family resemblances were extraordinary, simply nodding. Dawn obviously had more important things on her mind. Now that she had actually seen it, the thought of being born split into complimentary sexes, like Cinder and Coal had implied, was intriguing. Disconcerting. Hard to imagine, let alone believe. Dawn was somewhat ill at the news that, if their assumptions were correct, it would take the intimate embrace of sex, and in the absence of her twin, some unknown relative, to break the crushing grip of heat. Apparently, Eve had guessed how her daughter would react to the nature of her dragon-phoenix heritage. Eve explained the purpose of heat and the reason why it existed. It was part of the price of immortality. Cinder and Coal were bound to each other as dragon twins, and were the third generation of a pact of rebirth. To deal with the onset of heat, they were expected to turn to each other, protected from conception by heat and protected from fusion by sharing a dragon nature.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 Confronting Coal and Coal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continued to brood over what she had learned about Cinder and Coal after her mother excused herself to take care of some morning errand. She had grown up hearing about dragon twins until she was almost sick of it, but until she confronted Cinder and Coal together, she had never experienced the reality. There were similarities in the relationship the dragon twins had that reminded her of what she had as a child with her own twin, Dusk. but the idea of the same person divided between bodies of opposing sexes was too extraordinary for her to really imagine.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Encounters And Confrontations-Cinder, Coal and Dawn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morning came around, Dawn encountered Coal on his return to his own suite. It was a passing encounter in a corridor outside of Cinder’s private suite. She immediately realized that his eyes were caressing her body, coursing down her front as he approached, and up her back when she passed. She became intensely aware that Coal was a very handsome young man, and if he had not belonged to Cinder she would have pursued him simply to explore the fantasy of her dreams. Of course, the same would probably prove true if she had examined her feelings about Cinder.  Flustered, and uncomfortably aroused, she went back outside to work off the tension. Cinder found her a short while later in her private annex. Cinder watched her exercise, deducing that the girl was a competent dancer and proposed a practice bout. They engaged in a little friendly competition to get each other’s measure. Afterwards, proceeding to the baths.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Cinder and Dawn-Bathing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had come into the sophisticated heart of this civilization, where exquisite craft predominated over advanced technology. Household life was full of subtle amenities, such as bathing. If there had been any doubt that Dawn was as perfect a twin as Scarlet, it died as the two bared all. Dawn and Cinder had stripped down and entered the bath together only to find Coal climbing out of the water in front of them. The moment of naked confrontation was mutually embarrassing. Cinder was intrigued to note that Dawn betrayed no interest in Coal’s body, though his presence seemed to effect her quite obviously. Once Coal excused himself, Cinder focused once more on Dawn. Curious, Cinder probed Dawn's past while assisting in bathing her. Oddly, though Dawn had certain masculine traits, Cinder discovered that Dawn wasn't really much of a tom-boy. There was a reason behind the girl's peculiar androgyny, but Cinder found the area too sensitive to pry into. Dawn did not object, she simply had no answers to any of Cinder’s questions. The long pause, as she struggled to decide what she could safely say, was mistaken by Cinder for an uncomfortable silence. Reaching for something to keep the conversation flowing, Cinder delicately addressed Dawn’s condition. There were rites of passage she could turn to for relief, she pointed out. Dawn had no idea what she was talking about. Her life had been an endless chain of rites of passage. Perhaps Cinder was referring to something that  had been diverted by the death of Ash. Cinder offered to stand as her mentor, somehow managing to resist pressuring Dawn. Dawn resisted asking Cinder what she had really offered. She haltingly confessed her total ignorance. Deciding that courtship was a tricky subject to start with, Cinder started Dawn’s education by introducing her to the amenities. Washing was simply cleaning the body, bathing was relaxing and promoting healing and humor in the body. Cinder insisted on bathing Dawn, unaware that her subtle seduction caused a sudden flashback for Dawn. A warm and wet splash on her face and suddenly there was blood on the walls, a flashback to the Dream Gate Massacre.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Flashback-The Dream Gate Massacre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On the suspicion that the avatar of the phoenix was in fact the first mortal incarnations of the phoenix, Talon abducted Eve’s children and used them as a sacrifice to enslave the phoenix. At the same time, the cabal attempted to infiltrate the imperial summit in Dream Gate and slaughter the leadership of the empire and capture Eve. Dusk and Dawn were unwittingly delivered into the hands of the enemy by their own parents. The sanctuary where Eve and Ash secured their heirs had already been infiltrated and compromised by way of demonic possession. The ritual to enslave the demonic phoenix was as much a success as it was a failure. The ritual involved triggering a premature union of Dusk and Dawn, creating an ambisexual embodiment the phoenix could not resist. By forcing the premature union of Dusk and Dawn, and subjecting her to traumatic and demeaning tortures, a demon with the power and potential of the phoenix was supposed to have emerged from the shadow of the phoenix.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The failure of a demon to manifest as expected compelled the possessed to retreat in a fashion that would not betray their masters or their true objectives. The people of the autumn kingdoms assumed that the massacre had been an attempt at a coup, a new chapter in the purge of the Phoenix House. The fact that the offshoots of the traitors later identified among them had been slain as well was credited as an attempt to divert suspicion and gain the opportunity to strike.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Cinder and Dawn-Dawn’s Secret, Exposed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Her sudden absorption in the elusive memory distracted her from the transformation, but Cinder recoiled in shock as Dawn’s flesh shifted under her hands. It was a subtle transformation, her body retained its basic skeletal proportions as its feminine characteristics melted into something androgynous and vaguely feline. If she had not been naked, Cinder might not have notices as her breasts diminished to a boyish chest, and her muscles firmed and swelled with slender but obvious strength, stretching her skin taut. Dawn had obviously been an athletic girl before, but now she looked like a girl who had devoted so much energy to athletics she had remained virtually untouched by puberty. If not for her possession of Ash’s memories, she might not have understood the full extent of Dawn’s transformation and mistaken it for the manifestation of a demon’s true form. She was roused from Ash’s memory by the sight of Dawn slipping obliviously under water. Once she pulled Dawn back to the surface and roused her from her strange trance, she demanded an explanation.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Cinder and Dawn-Dawn’s Secret, Explained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was an exotic fusion of male and female, united and divided by a terrifying childhood trauma. To protect her from further attacks, Dawn was sent to her father’s mentor for initiation, accompanied by her mother. Dawn had spent the rest of her childhood isolated from other children her age, privately longing for companions she could relate to. Her initiation became more of a rehabilitation for a brother and sister fused into one being, as later examination revealed her transformation and possession of Dusk’s psyche. Her sex and appearance marked her as unique, possibly even a reincarnation of her mother. The truth was not disclosed, but over the course of her initiation her mentor and her mother encouraged her attempts to sustain the identities of Dusk and Dawn, while her mentor sought a way to split the boy and girl apart. 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Throughout her initiation, she was haunted by the memory of that childhood trauma and the nightmares it roused within her. 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shift unintentionally, but it took even greater effort to trigger it deliberately. If disturbed or distracted, she might not be able to do it at all. That had imposed a rather strange, and revealing ordeal on her throughout her final years of initiation. As disturbing as that was, she was also prey to fits that got worse each year until they began to cause blackouts.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Morning Audiences-Housemating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panicked as Cinder reminded her that they were due at an informal family reception. Her distress made it impossible to reassert her female form. Cinder urged her to relax, assuring her that her present form was close enough to pass all but the closest scrutiny, and traditional casual dress would disguise the loss of certain assets. A bathed body was wrapped in house robes-never did one put on previously worn clothes after bathing-which required ladies to don bindings. Dawn's androgyny lent to her the quality of a blank sheet. She took on the character of the accouterments she wore. On one hand this could be a rare elegance of form, on the other it could be the epitome of plainness. In house robes, she seemed the most formal of daughters. Dawn was received into the household and honored with the traditional feast. Dawn's reception was private, among the household only; introducing many of them to each other. Before the meal, the issue of what to do with Dawn was raised. As the daughter of Ash and Phoenix Eve, and the only recognized survivor of the Dream Gate Massacre, Phoenix Dawn was the heir to the imperial throne. The Regent had something on her mind but said nothing on these thoughts, instead referring to the post-humus request made by her father: Dawn was to remain in Ardyn and prepare herself to assume the full mantle of imperial rule as she waited to come of age. She would face a battery of examinations to assess her strengths and weaknesses and determine the course of study she must pursue to meet her responsibilities as empress. Dawn was told she would be required to take up duties in the house and allowed enroll in a local school if she wished to complete her formal initiation.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Cinder, Coal and Dawn-Schoolmating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was in for a rude awakening. With no hesitation, Dawn was to be thrust into the thick of the local school community. The girls were dismissed from breakfast to Cinder’s suite, to prepare themselves for admission to a prestigious school there in the capital. Dawn found her own clothes, and donned them with relief. In spite of Cinder's protests, Dawn defended her right to act and dress the way she felt was right for her. Cinder struggled impress her friend with the idea that Dawn’s preference in clothing would project a desire to be a boy to the entire student body. Dawn struggled just as much with the notion that the whole purpose of dress, according to local custom, was to communicate and define one’s assumed social role and responsibilities. Unfortunately, Cinder did not have time to fully enlighten her. Dawn was counseled by the Regent on the requirements she would have to meet to qualify for patronage, and thus, what disciplines she needed to apply for at school. Due to some important business, Dawn’s mother would not be free to accompany her daughter. Cinder, Coal and Dawn were given a letter of introduction and sent on their way.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From the moment of her arrival, every encounter had been a lesson in culture and manners. Having spent most of her life traveling, she had learned to adapt to new customs fairly quickly, but even she could not adapt quickly enough. Her unsophisticated social reflexes got her into some interesting and embarrassing situations right from the start. Entering a private school was a simple process, but entering a new, closed community of students was a bit more of a challenge. To get to the school itself, the three had to push through the mob of adolescents milling about the school grounds. A bit shy and oversensitive, she nearly got herself barred from the school before she could register. It was simply what Cinder had tried to warn her about. Culturally conditioned perceptions caused most of the students who encountered the newcomer, most of them around Dawn's age, to view her as a boy with delicate features. Not that her sex was totally ambiguous. A discerning man would have identified her as a girl upon a second glance. Between her dress and manner, though, she fit the cultural standard of a boy-one with the great misfortune to look so much like a girl.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boys assembled outside that morning taunted her in the manner of young boys everywhere, but Dawn, of course, thought the taunts an indication that they had seen through the clothes and acknowledged the obvious. While immune to the taunts, she stood up at once to the implied threats. Taking exception to her androgynous appearance, enigmatic character and foreign background, Dawn's new classmates began to push and provoke her. She did not even hesitate to trade licks with them. It was the surest way to earn their respect. In the process, she revealed her unusual prowess to more than a few witnesses. One of the school masters came out and broke up the fight. The school master came out to investigate the cause of the commotion. Dancer got the strong feeling he knew Dawn from somewhere. The school master saw more than anyone else, but only after revising his first impression. His first inclination, to dismiss the strange boy from the premises, was arrested when he recognized Dawn’s nature. This hesitation was enough for Dawn to present the letter of introduction for Cinder, Coal and herself.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They did not enter classes their first day due to placement and orientation procedures. The school master quickly assigned them to the classes the Regent had outlined, and examined Dawn to determine her to determine scholastic standings. He was impressed with her Athletic and Aesthetic performance, and somewhat confused by her Academic performance. To answer her most painful deficiency, he assigned Dawn an academic mentor to save her from the disgrace of her illiteracy.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Cinder-Proposition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her absence, Cinder and Coal observed some of their new acquaintances among the students engaging in a heated debate over Dawn’s debut. This friction promised to continue to build and hamper what might have been a smooth entry into her peers' social circles. Coal reminded Cinder that they had other things to attend to, and the couple returned to the palace to work off some tension. When Coal left, Cinder went looking for the Regent. Cinder met Arden on the way to her private chambers, returning from a meeting with Ember. Cinder’s interest in Dawn extended to meeting Dawn’s mentors and fellow initiates. Arden confessed that she had been thinking along the same lines, on Cinder’s behalf, and with the noted approval of the Imperial Regent, they had been invited to the palace. Raven would not be able to resist the chance to assess the condition of her favorite student after passing. On a related subject, Arden had been meaning to talk with Cinder. It was clear that Ember had some personal interest in the relationship between Dawn, Cinder and Coal, and Arden was curious if she had encouraged Cinder to pursue in intimate bond with Dawn. According to Cinder, Ember was busy arranging accommodations for the Dawn’s mentors and school mates to stay in residence in Phoenix Gate, and had not discussed Cinder’s interest in Dawn. Considering who and what she was, however, Cinder-and Coal, for that matter-needed no one’s encouragement to pursue Dawn. Although, Crimson and Scarlet would probably distract them from Dawn, being equally attractive and more familiar prospects.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Encounters and Confrontations-Scarlet and Cinder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Scarlet was coming out of the bath when Cinder finally encountered her. Scarlet had met Cinder during their eleventh summer and learned of the bizarre circumstances that had made them twins. In spite of the separation imposed on them by their natures, they had become, and remained, very close. The two shared their thoughts and impressions while Cinder bathed. Cinder asked Scarlet about her life and told her stories about her time in the Aegis. Scarlet had lived in Dream Gate with Crimson for much of the past year. Before the Dream Gate Massacre, arrangements had been made for Scarlet to live with her Aunt Eve, fortunately, she had been in transit during the attack and arrived after the bloodshed. In spite of the fact that Eve left with Dawn, Scarlet had remained at her residence in Dream Gate close to the sanctuary where her mother had taken devotions. Scarlet was recognized as a talented dancer. She became the child protégée of Dancer, a man who had come to embody dance as an art. Her astonishing psionic potential was developed as well. Scarlet was enrolled as a child in the school of dreaming founded by her uncle, Ash, which taught special techniques for manipulating and controlling the rift. Arm in arm, they went to find out what Scarlet’s mentor had really thought of Dawn. Cinder and Scarlet excused themselves from Autumn’s reception and learned that Crimson and Coal had headed off for the same purpose.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Encounters and Confrontations-Autumn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At the end of that awkward first day, Dawn had discovered that Cinder and Coal left hours earlier to attend to other business and returned home alone. Dawn arrived late and learned that she had been summoned to a private reception at dinner. She took a moment to compose herself and assume her female aspect. Dawn was pleased to see her mother waiting for her when she arrived in haste, and quickly caught up with the news. Her mother had gone out to meet the arrival of Arden’s daughter, Autumn, and her offshoots, Crimson and Scarlet. They were still occupied settling themselves in somewhere in the palace residence. Autumn circulated among the intimates of the household, eventually coming around to Eve and Dawn. Autumn, the current heir to the Phoenix House and the daughter-self of the Regent was virtually identical to Eve. They entertained Dawn with the story of how that had come to pass, relaying the most important in hushed voices. before moving on, Autumn apologized for the absence of her children. Crimson and Scarlet had left earlier to visit old acquaintances in Phoenix Gate, so they could not be introduced. The gathering turned into something of a house meeting, where intimates of the household, family, staff and intimate friends, were all brought up to date on the situation facing the Regent and thus the house. For many of the youngsters, it would be the first time they truly had to deal with the full weight of imperial protocol. Some rules needed to be established to ease the integration of the children into the complicated workings of palace life.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Encounters and Confrontations-Scarlet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young woman appeared at the end of the meal. As the adults excused the younger generation Dawn was handed off to Autumn’s daughter. As Arden and her mother had been friends, Scarlet openly hoped to continue that friendship into the next generation. Dawn and Scarlet were shown around the palace by Cinder and Scarlet talked about the time she had spent in Dawn’s mother’s domain, Dream Gate, and learned Cinder was sharing her room with Dawn.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Encounters and Confrontations-Crimson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morning came around, Dawn encountered Scarlet, in the person of Crimson, not realizing that she was confronting the male half. In fact, when she spotted him, she assumed he was Coal. In spite of the fact that Autumn had mentioned Crimson in association with her daughter Scarlet, no one had mentioned that he was Coal’s twin. Dawn approached the boy intending to make up for the awkward encounters they had from the moment they met. Realizing her mistake, Crimson decided to play along with her assumption for his own amusement. Relieved that the air of sexual tension that had existed between her and Coal seemed to have abated, she invited him to work out with her, as a way to establish a more comfortable friendship. In the back of her mind, she was trying to prepare herself for what would come next, reminding herself that it was normal in her native culture for people of different genders to bathe together. In truth, that did not bother her, but the unpredictable nature of her metamorphoses had made her very wary of exposing herself. In the absence of any tension or turmoil boosted her confidence, since she normally lost control of her form in moments of stress. Afterwards, proceeding to the baths, her composure would be tested as Dawn was confronted with the reality of one person embodied separately in two genders. Finding his compliment in the baths, Crimson took his joke too far, by announcing that he was dumping her for Dawn, and pulled her into a rather intimate embrace. In a flash of panic, Dawn went through a sudden transformation from female to male, and then back to her primary exotic state. Dawn could not help losing her temper. As the couple recoiled from her tantrum, Scarlet accused him of getting the both of them in trouble again, but easily admitted her own curiosity. Dawn calmed down, voicing her gratitude that at least Cinder, and Coal through Cinder, had already known her secret. Somewhat uneasily, the two informed her who they really were. After causing another scene, she was shocked to discover that Crimson and Scarlet were two sides of the same person, a split manifest. Crimson and Scarlet were dragon-phoenix twins, striving to attain the union Autumn-and Dawn, obviously-had.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and Eve-House Legacies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came out of the baths and joined Eve at breakfast. While they ate, she regarded her. Eve seemed to have a better understanding of how her daughter was reacting to what she was getting into, and welcomed her questions. The answers she received, were very instructional. She was particularly curious about Crimson and Scarlet, and why all the children of the imperial house were identical.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Through an odd series of events, the founding family of the Arden Empire all assumed the same face and form. The phoenix was believed to have designed it as a way to adopt human form. The god, Crow, had forced the phoenix to manifest herself in a neutered version of this form when he enslaved her during the purge. When the dragon managed to free her from his control, he was imprinted with this neutered form. The phoenix sacrificed that embodiment to annihilate Crow and did not resurrect it even though it had allowed her a taste of humanity. The dragon was able to abstract the male and female versions of her ideal, and pass them on through initiation to the Dragon King, Forge. The dragon assumed the female guise as Ash, once Forge assumed the male guise, having been physically and spiritually emasculated as a child by slavers. Eve had become the paladin, and later the avatar, of the phoenix primarily because of her appearance, the exotic version of this form so closely resembled the neutered form associated with the phoenix during the age of gods.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male and female versions of that form had passed on to Ash, reincarnated by Forge in male form, and Ember, who was Forge reincarnated female by Ash. The same was expected to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who might have been the phoenix’s inspiration, in creating her own form. Autumn had inherited the dragon potential awakened in Arden by Forge, which enabled her to adopt Eve’s exotic form when the two became friends during Autumn’s fosterage at the sanctuary of the goddess.. While Eve was split into male and female aspects, after uniting the angelic phoenix, Dawn, and the demonic phoenix, Dusk, Autumn joined Ash and Ember in a threesome, in the exotic form she had gained from Eve, and was surprised by the conception of Crimson and Scarlet. Ash and Ember had accidentally pulled her into the conception of Cinder and Coal.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Dawn's Entry Into the Scholastic Community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u w:val="single"/>
        </w:rPr>
        <w:t>Introduce Dawn’s Mentors: Raven, Thorn; School Mates</w:t>
      </w:r>
      <w:r w:rsidRPr="00D25E97">
        <w:rPr>
          <w:rFonts w:ascii="Montserrat" w:hAnsi="Montserrat"/>
          <w:sz w:val="24"/>
        </w:rPr>
        <w:t xml:space="preserv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Morning Audiences-Spheres of Authority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Imperial authority was divided into three spheres: Royalty, Nobility and Divinity. Imperial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Dawn's Entry Into the Phoenix House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Regent finally staged a full formal reception for her grand children at the end of Dawn’s first week. When Dawn was introduced to the Phoenix House at Phoenix Gate, her appearance caused a sensation. To the Regent’s dismay, Dawn turned up outfitted for her devotion, a dancer and knight initiate, which so strongly projected the illusion of masculinity, however boyish. Dawn was informed by the Regent to be on her best behavior just as the Regent’s peers and the members of her court were introduced to her and her siblings. Dawn, unnerved by the prospect of house formality could only fall back on the manners she knew from her initiation, and the practice of her disciplines-again not deliberately being misleading. She was shocked to overhear the discussion of her grandmother’s rapid decline of health. She had not noticed how much of Arden’s business was being conducted from the bed or the lounge in her private chambers, having only seen the Regent at meals and formal audiences where she betrayed no signs of weakness. She had seemed the picture of youth and vitality, and Dawn could not help surreptitiously studying Arden for clues to her condition. She was so distracted by the thoughts this spurred that she failed to notice the degree of interest and appraisal that was focused on her throughout the evening. The impressions on which she would soon be judged were formed this long evening among the official guests. Dawn seemed a perfect twin of Cinder, and if appearances were to be believed, was every bit as much of a tom-boy as the reincarnation of Ash. Dawn's introduction into the court-for recognition of her right to title-was certain to cause an uproar, expanding and provoking both interest and intrigue.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Morning Audiences-Arden’s Decline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Crimson and Scarlet stood to inherit the mind of their archetype, Arden, by way of Autumn, though they were more influenced by their new incarnation than their original one, growing up in fosterage rather than in close proximity the imperial court. Their conception had started the clock on Arden’s demise. Crimson and Scarlet were bound to each other as phoenix twins, and thus two expressions of the same person. Under normal circumstances, they would have turned to each other to deal with the onset of heat, but as third generation reincarnates, a union between them would trigger the passing of their grandmother, Arden. As the Regent, Arden was too important to the empire to risk submersion in Autumn, and Autumn had begged against being thrust into her mother’s role. Arden’s passing was already imminent as her health had begun to decline as Crimson and Scarlet entered puberty. Because heat protected them from conception, Autumn had retained professional courtesans to tend to Crimson and Scarlet’s needs, keeping them both under careful scrutiny in Dream Gate for the year past. While Scarlet, Cinder, Crimson and Coal had all possessed a heritage of dragon and phoenix potential, the circumstances of their conception and birth had caused their natures to become polarized. Until the four fully matured and embraced their full potential, they were a danger to each other under intimate circumstances, vulnerable to fusion. No attempt had been made to mate or marry the cross-twinned foursome.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Morning Audiences-Arden’s Request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Dawn’s habit of assuming male form and the alias of Dusk had been observed and reported to the Regent, who had spies keeping tabs on the heir Eve had never known about. Dawn discovered this when the Regent called her in to make a peculiar request of her. The only aspects of Dawn’s training as a dancer that had been neglected, those pertaining to intercourse as opposed to combat, could be obtained in a fashion that would serve her household as well. Crimson and Scarlet had obeyed the injunction against uniting, but each day the temptation to touch and hold one another became harder to resist. They needed surrogates, or a surrogate, to draw their attention away from each other. In the absence of Dusk, Dawn would need to find a surrogate herself, to cope with the onset of heat. Dusk and Dawn had been assumed to have been complementary twins, similar to Crimson and Scarlet. Their union as children could certainly have attested to it, if it had not been overlooked and later obscured. Arden assumed that she adopted her male perspective to compensate for the loss of her male half. Because of that, Dawn was not expected to remain in heat past the initial onset, but her nature and their heat would certainly protect them all from the most significant dangers. Rather than offer objections that might provoke inquiries into the true reasons behind her interest in posing as a boy, or even expose her exotic secret, Dawn bowed to the request. By imperial decree, she now had a boyfriend and a girlfriend, and somehow, she would get used to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u w:val="single"/>
        </w:rPr>
        <w:t>Dawn’s Public Exposure?</w:t>
      </w:r>
      <w:r w:rsidRPr="00D25E97">
        <w:rPr>
          <w:rFonts w:ascii="Montserrat" w:hAnsi="Montserrat"/>
          <w:sz w:val="24"/>
        </w:rPr>
        <w:t xml:space="preserv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Once again, Dawn’s androgyny drew comment.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day after her reception Dawn was taken by the ear and dressed for a court appearance with the Regent. She was dragged along in ignorance, at the considered design of her house head. Dawn watched the proceedings with rabid interest until suddenly the Regent stepped out to bid a suit. The Regent announced that due to the confirmation of her son’s passing she had sent for his heir. Dawn sat mute with shock as the Regent explained the measures taken to protect her after the Dream Gate massacre, and announced that she had been present at many functions over the past week. Arden asked the court for its ruling on her grandchild whom they were introduced to at the reception. The court confirmed her candidate and summoned Dawn to the floor. There had been no formal introductions at the reception, or any of the functions she had appeared at before, but there was no excusing a formal introduction here. In the absence of her brother, Dawn was the first choice for heir. Dawn had to be formally recognized by the royal and imperial courts to bear the rights to the title and inheritance of her house. The assembled courts' initial assumption on seeing her during the reception was the same as everyone else's; certainly a boy, by dress and manner. Dawn steeled her self to advance to the center of the hall and the assembly erupted into an uproar.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 don't know what you expected, I am just me, neh?"</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However, the truth came out rather embarrassingly which threw the hearing into confusion and resulted in a change of venue. It also caused a stir among Dawn's new friends.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revelation that the heir presented was not male, as the court presumed, nor female as the brief struggle had revealed, forced a recess to silence the commotion.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high court had no intention of allowing the empire to pass into the hands of an exotic, particularly not if she proved to be a reincarnation of her mother. What the state could-and ultimately chose to-do was force Dawn to submit her self for aesthetic examination, to determine her true sire.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a mere consort, Eve had no claims to the imperial throne.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What did count was that Eve fought valiantly in the war and was loved by Ash, becoming the consort of the first emperor of the north.</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memory of herself as a boy and a girl resided in the abyss, where the soul of the slain god had been exiled by the phoenix, grounded in the inspirations of the phoenix as male and female.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Only through an effort of will, could Dusk and Dawn assert themselves in the flesh. Any lapse and they automatically merged into one androgynous being who could only call herself Phoenix.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Dawn's uncle, Victor, appeared, contesting Dawn's claim to the title of house ara, promoting his twin daughters by the phoenix heir: Kim and Kevin. Because of the contract made between the houses of ara and avon, Kim and Kevin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Naturally the state opposed all three daughters in favor of the legal [by anii law], firstborn and male heir, kev. Ironically, kev's claim to his father's titles overrides any claims to his mother's. Because the marriage of the phoenix heir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the daughter of an avatar destined to be a paladin in her own right, however, Dawn was at least a noble.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Eve received noble patronage from the phoenix house, who recognized her as an embodiment of the phoenix legacy after hearing an exclusive account of her first appearance.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At first she did not know that she was being possessed by a darker shadow of herself, tainted by her childhood trauma.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Dawn’s mother, Eve, had inherited the House and Estate of Dream Gate when she was ennobled as the Paladin of the Phoenix. She had appointed a steward to attend to its administration when she decided to accompany her daughter through initiation, under Raven’s tutelage. Eve intended to name Dawn her heir at the assembly the first day of the week. The Regent was appraised of these shifts. Arden reluctantly nodded to her plans to name Dawn the new Paladin of the Phoenix before she was claimed by her passing.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During her final year of initiation, Phoenix was stripped of her imperial title, and displaced by the recognized reincarnation of the emperor.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Alexander created an upset in the circles of house and court as he formally recognized the legitimacy of his children. In essence, he tried to curtail further maneuvering around his son and daughter by granting full title to one of the imperial houses to kev, and apportioning part of his dominion to house ara’s domain.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suit and take bids for her marriage or defend her claim under the female inheritance laws from all comers through combat. In the face of the necessary compromise a daughter had to make to inherit, Dawn furiously rebelled. Standing in court, only just named heir to the house she rejected the issue of a suitor, forcing the Regent to take a risk on her ability to fight her own fights.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As a result, Dawn, as the chosen heir was at once the principal opponent and nuptial prize for any man who could win the title from 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Unless kev chose to enter the contest and take his own sister as a prize to get it, a union of ara and avon was forestalled.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To her surprise, however, she found herself courted, as her mother had been courted, by the heir and her dragon twin.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Dawn’s Courtship</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was somewhat disturbed by the thought of being forced to have sex to simply endure the crushing grip of heat. Apparently, Coal had guessed how her human shaped mind would react to the nature of this purely avon relationship. As Coal expected, Dawn was not excited by either option, so she revealed her secret, and explained that she could get her through mnao, and without any risk of “addiction” to a man. She missed the implication that both of them being female was optional. She was not able to respond to the offer. The more she overheard about heat, and the time of choosing, the more apprehensive she became about her sexual identity. She had always been something of a tomboy, by human standards, while she was growing up. Never-the-less, Dawn had spent her childhood believing she was human, and had developed a firm female identity.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was being courted by the house of the phoenix. In particular the heirs of the Imperial Regent. It was a strange courtship, for two of the heirs she confronted, Scarlet and Coal, each perfectly resembled ash. Even though her memories were gone, the trio struck chords within her. Even if she had memories, recognition might have escaped her. The last time she had seen Scarlet, he had been called ash Dawn and had a tendency to turn into a girl at any provocation. This more mature and controlled Scarlet would have deceived her. Coal simply filled the vacancy ash once filled in her heart and mind. He was irresistible. Dawn also confronted an unexpected twin in Cinder, which touched another absence from her forgotten life. Confronted with the unconscious fear that her own ash might be forever lost, she was tempted, and allowed herself to be courted.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had trouble with who they thought she was. She was believed to be their legendary ancestor. For more than ten thousand years, some claimed, she had been imprisoned naked before their eyes. A living statue worshipped by countless generations in her direct line of descent.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Imperial Regent offered her all the rights and titles of that ancient heritage and begged her to marry the phoenix heirs, and fill the obvious vacancy in their circle. At the time she thought it was crazy, but idea was compelling.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On her return to school following the four days of wend,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issue among the teen peer group became;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Syn began to take an interest in Dawn for the same reasons Ojen did, now that he realized she was a girl.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When Dawn's girlfriends encouraged her to turn out in style, many of Dawn's male friends twisted their necks out of whack. A couple of such nights out cast an allure over Dawn that prompted a number of challenges to her right to title-with their eyes on the prize, the way the contract was traditionally written.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One of the boys new to her acquaintance, Caval, had taken a marked interest in her and with tact and honesty began to win some of her trust. He approached as a friend.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Most of the boys she had gained respect from now only saw her as a girl to sue-Dawn could not comprehend this change in people she thought of as friends.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change in attitudes spread to the families of her friends and allies. Dawn carried on her face the legacy of the Ava bloodline. And she, poor girl, had no idea what could possibly interest them in her. She had no idea who was trying to help her, and no idea why so many seem against her. There was no guessing what rumors passed down in families that took part in the purge.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and her strange androgyny continued to provide a tumultuous focus for the local youth.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was becoming an unexpected protégé of the muses, Dancer and Dreamer. It was within their domain to fulfill her training in intimate sphere of dancing and dreaming. Unfortunately, it was a great disadvantage to be a champion of those whom custom regarded as inviolate. A virtual body double for the untouchable Cinder, Dawn might have very easily found herself being pressed into use as the surrogate of coupling with the Regent. Especially as a more sophisticated older crowd took note of Dawn's unique traits.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To her shock, the body evidence damns them in court. As the courts aligning themselves against her condemn her, they also come to fear her awesome voice and vision, which compels the courts to sentence her to death</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School Mating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point of no return. At the age of sixteen, Dawn entered the university full time. In the two years she attended summer, evening and weekend classes she had earned enough credit that it would be possible for her to graduate at the end of that year. A consequence of helping a friend two years earlier, was the disclosure of her ability to change sex at will. Others expressed an interest in developing this ability.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Remembered in the present tense. The summer session started a week after graduation. Since her birthday fell during that week, she left immediately. Her friends had a party planned and would cheerfully strangle her if she missed it. She was the first to arrive. The dorm house where she had stayed during previous summer sessions had been torn down that year. Her father had anticipated that she would need a permanent residence near the university, and used money she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father had advised her to insist that her friends pay rent, and use that money to keep the house running. Thanks to that suggestion, she was able to hire a staff and keep the kitchen stocked. The fact that her staff would almost certainly consist of control agents was unavoidable. At least this way she would get to know their faces. With her chaperones there to take care of the unpacking and such, Dawn was free to explore her new home. She was curious to see how faithfully it conformed to her designs.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unrecognized omen. Dawn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In the flush of heat. 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In the embrace of nightmares. Dawn gradually confronted a legacy of the madness that had shattered her mind as a child. An alien within her, penetrating her so intimately that it shared her very identity.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Av. Programmed to possess all that Av was, her nemesis drove Av into fits and killing rages.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First night. Dawn’s nightmares came to the fore when she moved into the house. Somehow, that house figured into her nightmares. She could not guess how, since her nightmares were rather exclusively about something horrible that had happened when she was a little girl, and which had left her orphaned. Even though she blocked out the horror, the nightmares had hinted enough over the years for her to guess some of what had happened. She never knew who had raped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her family and then go on. Her life returned to normal, barring a lingering sense of discontinuity brought on by the absence of familiar faces and landmarks. The routine of going to school, playing with friends, and striving to get involved in the Avatar Project helped her regain her equilibrium.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First day. A second fit had made her late to her appointments with the dean of her department, and the lawyer who she now knew held her power of attorney. Dawn was currently involved in two research projects.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The other project was even more exclusive. Dawn had been recruited, almost the moment she first set foot on campus, to help revise the unified field theory. That project had brought her together with a number of young geniuses-psionics, like herself-who became her closest friends and confidants.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Introductions. The rest of the group showed up the next day while she was settling in. Dragon had appointed himself as Dawn’s mentor and honorary big brother when she appeared on the university campus two years earlier. She had been barely fifteen years old, and quite wet behind the ears. Dragon was a genius who understood the true potential of the mind and the need for a practical science of psionics. He hailed from the same reservation as Rain and Lion, and which Dawn had moved from a couple of years before. Unknown to Dawn, Rain and Lion were also enrolled for that first summer session, and enjoyed the same status with Dragon. Dragon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Rain and Lion were her oldest friends in the group, but the day Dragon’s study group met for the first time that semester might as well have been the first time Dawn, Rain and Lion had met. As far as Lion was concerned, it still was.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 change of pace. Rain pulled her aside for a private conversation. Dawn had two major secrets, both associated with unusual aspects of her power. Rain knew about one, her absolute control over her physical form, and a tendency to switch at will-or under the slightest provocation-between the female and male sexes. As a child, Dawn had possessed less control over her ability to switch sexes. As a result, she had always appeared as a boy to her two best friends. She maintained that pose for them, even after she gained full control, but when Rain saw her in her natural form he recognized her. It was a turning point in the quiet but unhappy boy’s life. Rain confided a deep and terrible secret to Dawn and appealed to her for help.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There’s always a catalyst. Born a boy, Rain had spent the past two years learning how to be a girl, courtesy of special tutoring from Dawn. Rain had already made arrangements to attend classes as a girl, and wanted Dawn’s help explaining this to Dragon and Lion. The two girls went out and confronted the boys with the truth and its painful history.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 glimpse. While walking through the woods, Dawn was startled to recognize scenery from her nightmares. The next time she spoke to her father, she mentioned it.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herself and her childhood memories.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lies we tell ourselves. During the first stage of the conflict, Dusk sought to emerge through Dawn, forcing her psychic twin down in to the oubliette of their mind to escape her exile. They were interchangeable by design, expressions of the same truth, so trading places was never that difficult. The only hard part was causing Dawn to disengage, disrupting her attention and thereby causing her grip on reality to slip. A strange quirk of her sexuality created an exploitable weakness, but the nightmares which were Dusk’s memories proved a more potent weapon. With the nightmares, she robbed Dawn of her sexuality which Dusk had claimed for herself once she discovered that arousal opened the door between them wide enough for Dusk to emerge at will.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Pattern behavior.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Dawn when she was in her sexually active mode. Whenever someone did, Dawn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Even when working… Their study group was still confronted with a strange paradox, in which thought appeared to be the defining principle of existence. Something which had lain dormant within Dawn was roused by this controversy, a thought which had taken on a life of its own, and which stalked her from within. It was inevitable that Dawn would discover the truth, that her unconscious actions would have consequences and that those consequences would confront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Even a blind man could have seen that. Dawn enjoying being on her own for the summer, living in her own home, and attending summer classes. Still stung by her ex-boyfriend, she started going out dancing and to parties every night, and unknowingly engaged in a string of purely physical relationships which would haunt her in the coming year. She became intimately involved-without guessing </w:t>
      </w:r>
      <w:r w:rsidRPr="00D25E97">
        <w:rPr>
          <w:rFonts w:ascii="Montserrat" w:hAnsi="Montserrat"/>
          <w:i/>
          <w:color w:val="808080"/>
          <w:sz w:val="24"/>
        </w:rPr>
        <w:t>how</w:t>
      </w:r>
      <w:r w:rsidRPr="00D25E97">
        <w:rPr>
          <w:rFonts w:ascii="Montserrat" w:hAnsi="Montserrat"/>
          <w:color w:val="808080"/>
          <w:sz w:val="24"/>
        </w:rPr>
        <w:t xml:space="preserve"> intimately-with several people, mostly older male students she considered trustworthy friends. Dragon and Fox, her mentor and his closest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had no idea how her friends were dealing with her uncharacteristic behavior, but she envied the intimacy they enjoyed in their own relationships.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 case in point. Dawn spent part of her sixteenth birthday making plans for the end of summer. In spite of the pain of parting, and one heated argument, she and her boyfriend managed to have fun their last night together. Dragon had been awarded a scholarship to a university upstate, and was departing the next morning. When they had discussed the matter before graduation, they had assumed their separation would only be for one year. That would have been hard enough, since it was the first time their paths had diverged in three years. Dragon had assumed that they would be meeting up on the weekends, and been disappointed to learn that Dawn had been asked to compete in gymnastics one more year. She had agreed, even though it put a strain on her relationship with her boyfriend. Hence the argument. Unwilling to be put to sleep, she thoroughly rebuffed his advances. It was the first time she had to openly ban the subject of sex. For most of those present, it was the first time anyone had actually heard her talk about sex.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There’s a funny thing about safety nets…  Within a week Dragon had dumped her, leaving her at the mercy of her nemesis. The news made its circulation and came back to her in a shattering letter from her boyfriend. Unwilling to deal with the thought of a long-distance relationship and her seeming loss of interest in him, Dragon simply cut her off. Apparently, she was the last to learn of it, as her high school antagonist was there at hand hoping to catch her on the rebound whether she wanted it or not. After an abrupt fight, she set off upstate after Dragon. He had left town for the weekend.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Denial can lead to other problems. Dawn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Dawn to try the male role with her. Dawn beat a hasty retreat, stumbling over herself as she tried to assert that she had in no way meant to weasel her friend in the sack. She had been talking about relationships not about sex. Nevertheless, she did dream about it that night. As Rain had warned, Dawn could make a girl scream with delight but the experience was little more than exercise for Dawn. Just as she was admitting this to herself, Lion interrupted, drawn by Rain’s exquisite torment. Leaping to Rain’s defense, Dawn was forced to reveal her secret to keep Lion from smashing her face in. It was one of her dreams, so she was not surprised that the three of them went at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Crossing the line. Her dreams seemed to reflect reality. It became obvious that Lion and Rain had finally opened up to each other. Dawn liked Lion, Lion Patrick Cooper, or Lion, almost as much as she did Rain, but Rain and Lion had been in love without knowing it since they were boyhood friends. If she had doubted it before, she could not now. Dawn assumed that Rain had confided her secret to Lion, when he approached her a few days later. Lion confessed that he had not made the connection between Dawn and Dusk, even after seeing Rain as a girl. (Lion knew better than to refer to their night together with Rain) .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 was just dangling my feet in the water… Lion was inspired to new creative heights. Rain’s transformation had startled him, while fascinating him at the same time. Learning Dawn’s secret had only encouraged him. With his exquisite curiosity and pranksterish nature, he pursued the unusual art, eventually winning Dawn over to assisting in one of his devious little pranks. With Rain’s help, Dawn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Dawn to learn how to do unto others as she could instinctively do unto herself. Which made it easier to teach the trick to others than it had been to teach Rain and Lion.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own mind. Dawn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Psionics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Confronting the problem. 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Confronted by the problem. Dawn tended to think of herself as “Dawn”. The nickname had completely displaced her given name, and it was impossible not to identify with it more. She owed her existence to her ability to cheat death. Her nemesis, however, still identified with the name “Dusk”.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Dusk’s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 war was inevitable. 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You can’t fight yourself and win.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You have to think like your enemy. At the time that Dusk and Dawn’s struggle boiled over into the real world, her friends were in the middle of experimenting with the art of sexual polymorphism, and Dawn had been their principle instructor. Dawn had been working with Dragon, and as her self appointed mentor, she went to him with the story of her twinning. She had no idea that Dusk had beaten her to him, and that she was in fact speaking to her other self. Dusk was already scheming to eliminate her nemesis. To kill Dawn, she had to disable her twin’s survival reflex. She figured the best way to do that was to put Dawn into a totally unfamiliar situation, and strike before she could get her equilibrium. Considering that her own existence was at stake, she was willing to sacrifice one of her friends to accomplish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It’s not the same when you’re in it. Dusk guided Dragon’s polymorphic experiments, recognizing that he was closer to figuring out how to change another than he was to changing himself. Dusk did try to encourage him to pick a random target,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possessed Fox and waited for Dawn to pay Dragon her usual morning visit. She placed herself (in Fox’s body) in a dark closet nearby, and when Dawn and Dragon were face to face, she traded places with her twin and then jumped Dragon again. While Dawn was stuck in a closet, in Fox’s unfamiliar body, and with Fox screaming in confusion in her mind, Dragon-Dusk rushed to the closet, opened it and seized Fox-Dawn by the hair. In a heart beat, he whipped her around until she was sprawled on her back with her head pulled out over empty space. The sword had done its work before she even managed to protest.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Miracles are just happy accidents. Dawn awoke with the familiar trauma of rebirth, this time with a passenger. Fox was still in her mind. The two conferred, while Dawn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Before they could investigate, Dawn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Dawn told him point blank that she had gone insane, and there were now two of her, and they were at war. Dragon stopped to listen, and Dawn explained what had happened to Fox, and why, and that Fox was still alive and captive in the mind of her nemesis.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At least someone was thinking. Dragon reviewed the information he had, and devised a simple defense against possession-mirrored sunglasses-and placed Dawn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Dawn,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Other people have a way of teaching you more about yourself. Fox established quickly that some of Dawn’s abilities were innate to her design. Living now in a copy of her own brain, she discovered that it was ridiculously easy to become male. For reasons Dragon insisted on, Fox and Dawn were locked in together. With nothing better to do, Fox’s thoughts had turned to sexual diversion. Dawn had been a bit disturbed at being stroked and caressed by a copy of herself, even knowing that it was Fox in that body. Fox had joked that perhaps she would be more comfortable with a male version of herself, when the change occurred. That provided a bit of distraction as Dawn related how that reflex had troubled her as a child. Fox’s interest in her did not fade, and Dawn was sorely tempted by him. Just when she thought it would finally happen, she was ripped out of his arms and into her twin’s place. Dusk had bedded down with a stranger when she noticed what Dawn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Dawn and herself until their conflict was resolved. Neither of them wanted their friends to get hurt, but would not hesitate to use any means possible to ensure their own survival, including using them. She then switched places again, leaving Dawn to deal with the aftermath of that announcement.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Duel. Dawn agreed, for the most part, and removed herself from their company as soon as possible. 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D25E97">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D25E97">
        <w:rPr>
          <w:rFonts w:ascii="Montserrat" w:hAnsi="Montserrat"/>
          <w:sz w:val="24"/>
        </w:rPr>
        <w:t xml:space="preserve">Ash suddenly conceived of herself-the first of her kind to do so, since she never supplanted her host, and thus was not able to conceive and reincarnate Av. She adopted the name of Cinder.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After the dust settled, and Cinder had been taken aside by Kevin Zhan, Ember took a day to put her self back together. Halfway through cleaning up her room, she lay down for a break and fell asleep. In her dream she confronted herself-</w:t>
      </w:r>
      <w:r w:rsidRPr="00D25E97">
        <w:rPr>
          <w:rFonts w:ascii="Montserrat" w:hAnsi="Montserrat"/>
          <w:i/>
          <w:sz w:val="24"/>
        </w:rPr>
        <w:t>You can not escape what you are</w:t>
      </w:r>
      <w:r w:rsidRPr="00D25E97">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D25E97">
        <w:rPr>
          <w:rFonts w:ascii="Montserrat" w:hAnsi="Montserrat"/>
          <w:i/>
          <w:sz w:val="24"/>
        </w:rPr>
        <w:t xml:space="preserve">Don’t look at me. I got what I needed. This is all you. Figure it out for yourself. </w:t>
      </w:r>
      <w:r w:rsidRPr="00D25E97">
        <w:rPr>
          <w:rFonts w:ascii="Montserrat" w:hAnsi="Montserrat"/>
          <w:sz w:val="24"/>
        </w:rPr>
        <w:t xml:space="preserve">With that her nemesis left her alone with herself. </w:t>
      </w:r>
      <w:r w:rsidRPr="00D25E97">
        <w:rPr>
          <w:rFonts w:ascii="Montserrat" w:hAnsi="Montserrat"/>
          <w:i/>
          <w:sz w:val="24"/>
        </w:rPr>
        <w:t xml:space="preserve">It would be easy to doubt yourself, </w:t>
      </w:r>
      <w:r w:rsidRPr="00D25E97">
        <w:rPr>
          <w:rFonts w:ascii="Montserrat" w:hAnsi="Montserrat"/>
          <w:sz w:val="24"/>
        </w:rPr>
        <w:t xml:space="preserve">she admitted to her self, </w:t>
      </w:r>
      <w:r w:rsidRPr="00D25E97">
        <w:rPr>
          <w:rFonts w:ascii="Montserrat" w:hAnsi="Montserrat"/>
          <w:i/>
          <w:sz w:val="24"/>
        </w:rPr>
        <w:t xml:space="preserve">but you’d still have to live with yourself. I don’t know why this is happening to me. All I can do is hold myself together until I do.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u w:val="single"/>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u w:val="single"/>
        </w:rPr>
      </w:pPr>
      <w:r w:rsidRPr="00D25E97">
        <w:rPr>
          <w:rFonts w:ascii="Montserrat" w:hAnsi="Montserrat"/>
          <w:color w:val="808080"/>
          <w:sz w:val="24"/>
          <w:u w:val="single"/>
        </w:rPr>
        <w:tab/>
      </w:r>
      <w:r w:rsidRPr="00D25E97">
        <w:rPr>
          <w:rFonts w:ascii="Montserrat" w:hAnsi="Montserrat"/>
          <w:color w:val="808080"/>
          <w:sz w:val="24"/>
          <w:u w:val="single"/>
        </w:rPr>
        <w:tab/>
      </w:r>
      <w:r w:rsidRPr="00D25E97">
        <w:rPr>
          <w:rFonts w:ascii="Montserrat" w:hAnsi="Montserrat"/>
          <w:color w:val="808080"/>
          <w:sz w:val="24"/>
          <w:u w:val="single"/>
        </w:rPr>
        <w:tab/>
      </w:r>
      <w:r w:rsidRPr="00D25E97">
        <w:rPr>
          <w:rFonts w:ascii="Montserrat" w:hAnsi="Montserrat"/>
          <w:color w:val="808080"/>
          <w:sz w:val="24"/>
          <w:u w:val="single"/>
        </w:rPr>
        <w:tab/>
      </w:r>
      <w:r w:rsidRPr="00D25E97">
        <w:rPr>
          <w:rFonts w:ascii="Montserrat" w:hAnsi="Montserrat"/>
          <w:color w:val="808080"/>
          <w:sz w:val="24"/>
          <w:u w:val="single"/>
        </w:rPr>
        <w:tab/>
      </w:r>
      <w:r w:rsidRPr="00D25E97">
        <w:rPr>
          <w:rFonts w:ascii="Montserrat" w:hAnsi="Montserrat"/>
          <w:color w:val="808080"/>
          <w:sz w:val="24"/>
          <w:u w:val="single"/>
        </w:rPr>
        <w:tab/>
      </w:r>
      <w:r w:rsidRPr="00D25E97">
        <w:rPr>
          <w:rFonts w:ascii="Montserrat" w:hAnsi="Montserrat"/>
          <w:color w:val="808080"/>
          <w:sz w:val="24"/>
          <w:u w:val="single"/>
        </w:rPr>
        <w:tab/>
      </w:r>
      <w:r w:rsidRPr="00D25E97">
        <w:rPr>
          <w:rFonts w:ascii="Montserrat" w:hAnsi="Montserrat"/>
          <w:color w:val="808080"/>
          <w:sz w:val="24"/>
          <w:u w:val="single"/>
        </w:rPr>
        <w:tab/>
      </w:r>
      <w:r w:rsidRPr="00D25E97">
        <w:rPr>
          <w:rFonts w:ascii="Montserrat" w:hAnsi="Montserrat"/>
          <w:color w:val="808080"/>
          <w:sz w:val="24"/>
          <w:u w:val="single"/>
        </w:rPr>
        <w:tab/>
      </w:r>
      <w:r w:rsidRPr="00D25E97">
        <w:rPr>
          <w:rFonts w:ascii="Montserrat" w:hAnsi="Montserrat"/>
          <w:color w:val="808080"/>
          <w:sz w:val="24"/>
          <w:u w:val="single"/>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Clips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Dusk instinctively recognized the opportunity, and found herself in the awkward position of trying to repair the damage her previous campaign of terror inflicted, and employ the intimacy she had already cultivated using Dusk and Dawn's bodies to arouse their passion for each other, and encourage their union. Even this does not protect her from the one great danger of her struggle for dominance over the pair, the legacy of using Dusk and Dawn's alternate forms to act in the world. In past instances when she took control of only one of them, she became that other's twin, allowing Dusk or Dawn to be noted in two places at the same time. More than once, she came close enough to risk confronting Dusk or Dawn with an unexpected twin. A few times, she had deliberately confronted one of them with him or her self, in an attempt to drive them mad. However, partial control was never enough. Union gave Phoenix-Dusk a chance to gain independence. In the moment Dusk and Dawn merged, Phoenix-Dusk stepped in and peeled off a true twin of the united couple, trapping them in their merged state as she slipped free in a body of her own. Dusk and Dawn had merged successfully into Phoenix, but could not split and resume their normal lives. Phoenix was forced to disguise herself and pursue her nemesis, with growing suspicions of what had truly happened.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Dancer in the Dance</w:t>
      </w:r>
    </w:p>
    <w:p w:rsidR="00B82C5A" w:rsidRPr="00D25E97" w:rsidRDefault="00B82C5A">
      <w:pPr>
        <w:tabs>
          <w:tab w:val="left" w:pos="360"/>
          <w:tab w:val="left" w:pos="720"/>
          <w:tab w:val="left" w:pos="1080"/>
          <w:tab w:val="left" w:pos="1440"/>
          <w:tab w:val="left" w:pos="2160"/>
          <w:tab w:val="left" w:pos="2880"/>
          <w:tab w:val="left" w:pos="3600"/>
          <w:tab w:val="left" w:pos="4320"/>
          <w:tab w:val="left" w:pos="5040"/>
          <w:tab w:val="right" w:pos="6480"/>
          <w:tab w:val="right" w:pos="6840"/>
        </w:tabs>
        <w:ind w:left="360" w:hanging="360"/>
        <w:rPr>
          <w:rFonts w:ascii="Montserrat" w:hAnsi="Montserrat"/>
          <w:color w:val="808080"/>
          <w:sz w:val="24"/>
        </w:rPr>
      </w:pPr>
      <w:r w:rsidRPr="00D25E97">
        <w:rPr>
          <w:rFonts w:ascii="Montserrat" w:hAnsi="Montserrat"/>
          <w:color w:val="808080"/>
          <w:sz w:val="24"/>
        </w:rPr>
        <w:t>Outline Blocking</w:t>
      </w:r>
    </w:p>
    <w:p w:rsidR="00B82C5A" w:rsidRPr="00D25E97" w:rsidRDefault="00B82C5A">
      <w:pPr>
        <w:tabs>
          <w:tab w:val="left" w:pos="360"/>
          <w:tab w:val="left" w:pos="720"/>
          <w:tab w:val="left" w:pos="1080"/>
          <w:tab w:val="left" w:pos="1440"/>
          <w:tab w:val="left" w:pos="180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01</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As she matured, her resemblance to her mother became overwhelmingly obvious.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Her mother was an orphan found in the wilderness and raised at a sanctuary of the goddess as an avatar of the phoenix.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Few people who heard the tale of a phoenix who took human form connected it with her, and those who did, for the most part, regarded it as pure propaganda better suited to the age of gods.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She was an exotic fusion of male and female, united and divided by a terrifying childhood trauma.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Throughout her initiation, she was haunted by the memory of that childhood trauma and the nightmares it roused within her.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As disturbing as that was, she was also prey to fits that got worse each year until they began to cause blackouts.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02</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As the daughter of Phoenix Eve, and the only recognized survivor of the Arden Massacre, Phoenix Dawn was the heir to the imperial throne.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To protect her from further attacks, Dawn was sent to her father’s mentor for initiation, accompanied by her mother.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Her initiation became more of a rehabilitation for a brother and sister fused into one being, as later examination revealed her transformation and possession of Dusk’s psyche.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The truth was not disclosed, but over the course of her initiation her mentor and her mother encouraged her attempts to sustain the identities of Dusk and Dawn, while her mentor sought a way to split the boy and girl apart.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03</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As a mere consort, Eve had no claims to the imperial throne.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What did count was that Eve fought valiantly in the war and was loved by Ash, becoming the consort of the first emperor of the north.</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The memory of herself as a boy and a girl resided in the abyss, where the soul of the slain god had been exiled by the phoenix, grounded in the inspirations of the phoenix as male and female.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Only through an effort of will, could Dusk and Dawn assert themselves in the flesh. Any lapse and they automatically merged into one androgynous being who could only call herself Phoenix.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04</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As the daughter of an avatar destined to be a paladin in her own right, however, Dawn was at least a noble.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Eve received noble patronage from the phoenix house, who recognized her as an embodiment of the phoenix legacy after hearing an exclusive account of her first appearance.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At first she did not know that she was being possessed by a darker shadow of herself, tainted by her childhood trauma.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05</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During her final year of initiation, Phoenix was stripped of her imperial title, and displaced by the recognized reincarnation of the emperor.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06</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To her surprise, however, she found herself courted, as her mother had been courted, by the heir and his dragon twin.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07</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Even more surprising, she had something in common with the dragon twins.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In many ways, the dragon and phoenix legacies were similar, granting the members of the dragon and phoenix houses the gifts of regeneration and rejuvenation, and immortality through parthenogenic reincarnation.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08</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The pact of rebirth that bound them required them to embrace both sexes.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immitate it.</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09</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There was no reason to hide her secret from them.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10</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Unfortunately, they were intensely cursious about her median sex.</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11</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They pestered her endlessly to find out how she had become what she was.</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12</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Answering their questions forced her to confront her childhood trauma and the nightmares that haunted her.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13</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The legacy of that tragic night finally revealed itself.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14</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They informed her of what she became during her blackouts and hypothesized that some repressed part of her psyche was taking control of her, suggesting it would continue until she confronted her past and laid the demons of her childhood to rest.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15</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This led in turn to an investigation of the scene of her childhood ordeal in an effort to help her overcome the trauma and perhaps free the boy and girl within her.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16</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They stumbled into a trap, not so much for them, but for her mother, with her as the bait and the prize of the plot.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17</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Her mother came, despite the promise of death, and managed to free the dragon twins before she was captured.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18</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Mother and daughter were imprisoned together to await their fate, at which time the mother explained the purpose of the plot.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The origins of this plot could be traced back to the enslavement of the phoenix by a god of death and destruction fighting in the purge that ended the age of gods, whom she destroyed struggling to escape his control. Hundreds of generations later, the demon was called upon by the heirs of his legacy. The demon was called from the threshold of his death, a pinhole rift in space and time created by the utter annihilation of the god by the phoenix.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Eve’s appearance as a child, which coincided with the initial attempt to rouse the demon, accompanied by the rumors of her origin, marked her as the necessary sacrifice to summon the demon-god.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The cabal waited for her to reach maturity before seizing her and performing the ritual.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To their dismay, the demon-god proved immune to their control.</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One of their most talented members was commissioned to get close to her by becoming one of her mentors, providing the stimulus needed to provoke her fall.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The final chapter in the plot began when Dawn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19</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To her surprise, her mother asserted that their only chance of foiling the plot was by not resisting.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The only flaw in their scheme was their ignorance of the paradox by which Phoenix was eclipsed, and thus able to moderate the impact of this perversion.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If not for their possession of the dragon twins, they might well have assumed Phoenix could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20</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Despite her mother’s obvious uncertainty, Phoenix obeyed her instructions, allowing the demon within her to take possession of her body, thrusting her into the depths of her own mind.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21</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As had happened with increasing frequency over the last year, she found herself trapped in a dream world of shifting madness split into Dusk and Dawn.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22</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The couple had no way of knowing their mother’s fate, exiled alone together.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23</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After what seemed like eternity, the two resolved to take command of their body as they had in the past, by embracing each other.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24</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Upon awakening, Phoenix found herself in an impossible situation.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Unknown to her, she emerged twenty years earlier, flanked on one side by her demonic twin and on the other by her athenic twin, as the Phoenix of that era resurrected from the sacrifice to free the god of death and destruction from the abyss where the phoenix had banished his soul.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The three Phoenixes emerged in the wake of the great rift, separated from one another by the chaos of the eve of paradox.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25</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Unprepared for the chaos of battle and catastrophe that awaited her, she was captured and confronted by her lover, and the disturbing realization that things were not quite as they appeared.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Dawn was mistaken for Eve by the prince, and failed to realize it due to his resemblance to her betrothed and her long association with the name of Phoenix by which Eve was officially addressed as the paladin.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26</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The pieces fell together, as she struggled to orient herself, and she realized she had been displaced from her own time, or even worse, from her own reality.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Chapter</w:t>
      </w:r>
      <w:r w:rsidRPr="00D25E97">
        <w:rPr>
          <w:rFonts w:ascii="Montserrat" w:hAnsi="Montserrat"/>
          <w:color w:val="808080"/>
          <w:sz w:val="24"/>
        </w:rPr>
        <w:tab/>
        <w:t>27</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D25E97">
        <w:rPr>
          <w:rFonts w:ascii="Montserrat" w:hAnsi="Montserrat"/>
          <w:color w:val="808080"/>
          <w:sz w:val="24"/>
        </w:rPr>
        <w:t xml:space="preserve">For all she knew, she had become trapped in her mother’s memory. </w:t>
      </w:r>
    </w:p>
    <w:p w:rsidR="00B82C5A" w:rsidRPr="00D25E97" w:rsidRDefault="00B82C5A">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Culls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Alexander-Dawn‘s Father, An Awakened Perspective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w:t>
      </w:r>
      <w:r w:rsidRPr="00D25E97">
        <w:rPr>
          <w:rFonts w:ascii="Montserrat" w:hAnsi="Montserrat"/>
          <w:sz w:val="24"/>
        </w:rPr>
        <w:tab/>
        <w:t xml:space="preserve">Alexander was a member of the Aegis Embassy to the Oasis Empire, serving on rotation both in the Aegis proper on Majestic, and in residence in Oasis. Diplomatic relations between the Aegis and Oasis had started in the shadow of a war that had erupted in the Oasis System. A war that still simmered. The Regent had confronted her people with startling evidence of a silent invasion by a vast alien empire-even disclosing the true origin of the bi-sexual “humans” and the awakening of dragons-and the Aegis had responded by sending a formal embassy to Oasis seeking to establish relations between the “human empire” and the avon empire. 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the fighting had ended with her sudden death a few years later, but the intrigues still pumped through the blood of the people like adrenaline. Alexander had picked up the reins from his wife and kept the embassy alive during the Regency. Less than half a year was left to the Regency, and depending on what Empress Cinder did, once she was in power, would determine if the fighting would resume. If it did, it might be the first time in a million years that the Aegis would be forced to consider a military resolution to the annexation of a race.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Culls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 xml:space="preserve">Part I </w:t>
      </w:r>
      <w:r w:rsidRPr="00D25E97">
        <w:rPr>
          <w:rFonts w:ascii="Montserrat" w:hAnsi="Montserrat"/>
          <w:sz w:val="24"/>
        </w:rPr>
        <w:tab/>
        <w:t>Heritage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u w:val="single"/>
        </w:rPr>
        <w:t>Dusk?</w:t>
      </w:r>
      <w:r w:rsidRPr="00D25E97">
        <w:rPr>
          <w:rFonts w:ascii="Montserrat" w:hAnsi="Montserrat"/>
          <w:sz w:val="24"/>
        </w:rPr>
        <w:t xml:space="preserve"> Coal-A Dragon Perspective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w:t>
      </w:r>
      <w:r w:rsidRPr="00D25E97">
        <w:rPr>
          <w:rFonts w:ascii="Montserrat" w:hAnsi="Montserrat"/>
          <w:sz w:val="24"/>
        </w:rPr>
        <w:tab/>
        <w:t xml:space="preserve">Unknown to Cinder, the imperial regent had another daughter, Coal’s dragon twin. Dragon Coal had also been sent off into fosterage to await the day of Coal and Cinder’s majority. At the age of seven, Ember had separated Coal and her twin from each other to present Phoenix Coal to her betrothed. While the phoenix half joined Cinder, the dragon half was inducted into a house of assassins. Like all avon twins, Phoenix Coal and Dragon Coal had to be separated-for exactly the same reasons Scarlet and Dawn had been separated. Human or avon, psionic twins simply had to be kept isolated if they were to have any hope of developing independent minds. Like her twin, Dragon Coal had been hit hard by heat, and became entangled with several young couples in the assassins. The consequences of that would come out when Dragon Coal switched places with Phoenix Coal. The reverse was not true, however. Cinder and Coal both threatened to have early commencement, and mentors had been provided to prevent them from turning to others-or each other-for release from the symptoms, but only until their return to Oasis. When Cinder was delayed Phoenix Coal returned and met Dragon Coal for the first time in nine years. The six months they spent together were intense and intimate, with the couple striving for unity. By the time Cinder was free to come home, Dragon Coal had become accustomed to the male form. Unfortunately, Cinder did not know that Coal was an awakened avon, and on their mother’s orders, they were not to reveal that fact to her. Dragon Coal had been forced to let Phoenix Coal go once the young empress returned. As soon she had appeared, he had to retreat back to his apprenticeship in the assassins.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houses of D’Ava and D’Asha were closely related. Eve was the sole embodiment of the D’Anva line, the mother house of D’Ava. Scarlet and Crimson were true to the D’Asha line, they had entered Eve’s household for their fosterage. It was proper even to call them cousins, due to the manner in which a given phoenix bloodline could span millennia unchanged. Dancer was believed to be from the D’Ana line, so in a way he was like a father to Eve. Eve and Dancer adopted each other when she mysteriously appeared at the sanctuary of the goddess, and lived together in Dream Gate as father and daughter.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unwittingly possessed everything necessary for establishing herself in imperial society. But first the question of what to do with the strange girl had to be considered.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was shocked to find that Autumn, in a way, was another survivor of the massacre she had tried so hard to forget, but was never far from her nightmares. Autumn had been nine years old when the mind of her mother-and her mother’s other-self-descended on her in the wake of their deaths, she remained sane, and continued to reside in Dream Gate.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realized then the source of her gripping erotic fantasies. She had tuned in on them, and she did not really know how to react to that.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Encounters And Confrontations-Scarlet and Dawn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Scarlet had left earlier to visit Dancer, her mentor, so she could not be introduced until she appeared at the end of the meal, when Ember had arrived to speak to the twins. Scarlet-Scarlet, the current Queen of Athyn and daughter of the Imperial Regent, to be precise-greeted Dawn and her mother cordially, and studied Cinder’s veiled interest in Dawn. As the adults excused the younger generation Dawn was handed off to Scarlet. Dawn was shown around the palace and Scarlet talked about the time she had spent on Earth. Anna, Ember and the twins’ mother had been friends, and Scarlet openly hoped to extend that friendship into the present generation. At the end of the evening, Dawn learned that she was sleeping in Scarlet’s room, and Cinder was sharing her room with Scarlet.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Scarlet and Dawn-Proposal and Patronage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In a more formal interview with the imperial regent, in Aerahn at the heart of the imperial province, Scarlet and Dawn were a quietly appraised of their consideration for a vital role in the service of the empire. It was an obvious position, given their appearance. The young empress’s silent consideration favored the direction the regent took with the conversation. Before Cinder and Coal could even consider engaging the girls in their personal armed service, Dawn and her sister had to demonstrate or acquire the qualifications for the job. From reports, they were clearly formidable dancers. If each could earn a name in the arena, half of the qualifications would be met. The girls were an unexpected  treasure, a secret that had been kept for many years. Unknown to virtually all, they were also the living incarnations of two ancient, almost extinct avon bloodlines. The revelation of that fact could cause a great deal of trouble, so it was better that no one did know.</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Allahn, Winter, Seventeenth Year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Aerahn, Winter, Seventeenth Year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1</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2</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3</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was pronounced fit to return to Phoenix Gate and report to her mentors. As she rejoined them,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demon in their midst, and even her friends seemed uncomfortable with the facts that were presented. Dawn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Encounters and Confrontations-Coal</w:t>
      </w:r>
      <w:r w:rsidRPr="00D25E97">
        <w:rPr>
          <w:rFonts w:ascii="Montserrat" w:hAnsi="Montserrat"/>
          <w:sz w:val="24"/>
        </w:rPr>
        <w:tab/>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felt well enough to join Eve at an audience before the imperial regent. That evening, Dawn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Regent, entering with her entourage. Averting her eyes, she was shocked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had insulted her and phoenix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Regent herself could not overlook it, going so far as to call her aside as the people stared. Arden lightly questioned her alignment, and Dawn pointed out that she stood aligned with her sworn duties and commitments, and further stated that if there was any substance to the negotiations she had witnessed the day of her presentation, then she had stood precisely where the Regent’s negotiations were headed-a phoenix existing within the aegis, not apart from it. The empress addressed the human delegation, stating lightly that it would please her for them to honor custom and allow Dawn her rightful place. The admiral, and the senior delegate, responded to the invitation with unmistakable delight. The burden of conflicting loyalties fell heavily on her shoulders as she crossed the floor to shield the Regent’s muse.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Regent? As she stood alongside her people and tried to focus on the proceedings she could feel members of the phoenix delegation wondering what she had been doing on the human side of the room.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she arrived home, she was met by Dancer, who asked her how her visit to the court went.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Scarlet and Crimson went into heat together, and had devoted themselves to finding ways to suppress the symptoms of heat, without triggering the self conception needed to come out of heat, for an entire year. They could not turn to each other without the risk of killing Arden.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Encounters and Confrontations-Cinder</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was awakened by a terrifying nightmare-and the accompanying and unnoticed fit. Prowling about, she slipped through the sleeping house out into the night. After wandering around the vacant estate for a few hours, Dawn witnessed as Autumn stole in during the night to appeal to Eve for a favor. Events had unfolded, forcing the Regent to restore the house of d’ava. Until her mother’s reappearance, Autumn’s line had held the title in trust. However, her mother had never officially been recognized, so the burden presently rested on Autumn. Autumn had committed herself to the muse path, which forbade her to carry any titles, but she could not in conscience allow the title to fall to someone as dangerous as Cinder either. Autumn was enlisting Dancer’s assistance in quitting her claim to d’ava, and transferring it to Dawn. In spite of having forsaken her duty to her house, in the hope that Dawn would fulfill the requirements of an heir, Autumn would continue her training to represent phoenix in interests in the aegis. Dawn was about to retreat, to leave Autumn and Eve in privacy, when she realized that they had been discussing matters about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There were things she had to learn about her body, or rather the whole concept of “body”. Dawn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If Cinder’s other half was a girl, given their current relationship, he smiled at the thought of including this new twin.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Cinder was a step ahead of him, though, announcing that Dancer had already asked her to see Dawn through it-and now that Coal had made her jealous, she intended to honor that request.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On the other hand, if she engaged Coal for mnao, she would inevitably become dependant on him, for heat would never end. As Cinder expected, Dawn was not excited by either option, so she revealed her secret, and explained that she could get her through mnao, and without any risk of “addiction” to a man. Dawn was so stunned to see the reflection of herself become the reflection of Coal-an image of herself she knew but had never confronted before-she was not able to respond to the offer.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Encounters and Confrontations-Coal</w:t>
      </w:r>
      <w:r w:rsidRPr="00D25E97">
        <w:rPr>
          <w:rFonts w:ascii="Montserrat" w:hAnsi="Montserrat"/>
          <w:sz w:val="24"/>
        </w:rPr>
        <w:tab/>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Among the entourage that accompanied the Regent to the threat conference was the male version of the dragon twinned girl, Cinder. Coal quickened to Dawn’s presence, and quickly tracked her down. Asking for the girl who spoke at the conference, he was able to find Dawn without confusion. Dawn, however, took him to be Cinder and rejected his amorous advances. As the two of them squared off Cinder appeared. For the first time in their lives the three confronted each other at once. The three aspects of young Dawn had remained isolated from each other, on worlds vast distances apart, until Dawn’s terrible summons to the ao system. The embodiment of her destructive side, Cinder, confronted her even as she confronted the reality of her phoenix heritage as manifested by her male aspect, Coal. He was everything she had dreamed he would be. Coal was totally unprepared for the twins. Cinder insisted he explain a few more things before introducing the two of them. Phoenix Coal and phoenix Cinder had been born on ao’ajea to phoenix Cinder nin of house phoenix, wife of Coal drake phoenix. Both cinders had believed that phoenix Coal nin and phoenix Coal both died in a terrorist massacre targeting the powerful house phoenix on ao’ajea. Phoenix Cinder nin i had left ao’ajea with her traumatized daughter, joining her husband in the aegis. The male incarnation, which all concerned believed dead, was just as worthy of the name of phoenix. Coal rose from his own ashes, and confronted with a still open world gate, he stepped through to aeo’anth, the heart of the phoenix empire. Arriving in the imperial seat of house phoenix, he found himself inducted into the Regent’s immediate household.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avoided Cinder and Coal, trying to come to terms with the questions before her. However, neither of them wanted to be avoided. From the moment she had seen Coal, Dawn had started thinking about her situation. Cinder had Coal, and according to everyone around her, Dawn was expected to “dance” with Coal. Once she said it out loud, however, Cinder had nearly exploded. It had been inevitable from the first that the two of them would get into a fight. They were too much alike to be so different, equal and opposite. Fast friends, the twins were also natural rivals over identity-over Coal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Encounters and Confrontations-Dream</w:t>
      </w:r>
      <w:r w:rsidRPr="00D25E97">
        <w:rPr>
          <w:rFonts w:ascii="Montserrat" w:hAnsi="Montserrat"/>
          <w:sz w:val="24"/>
        </w:rPr>
        <w:tab/>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Coal took Dawn to see his mentor, Dancer’s female half, Dreamer, who listened to, and responded to Dawn’s apprehensions of heat and choosing. She talked to both of them about the natural order of events in a phoenix life, explaining how their nature required them to turn to each other to make it through each mating season. For a lyn phoenix, mating season was a time for choosing mates, a time for tasting compliments. Split-manifests, chiyn phoenix,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phoenix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Phoenix Coal followed the forms for bringing his mate into his house, guiding her through the exchange. Dawn was surprised as she was introduced into the personal residence of the Regent. House phoenix was the mother house of the phoenix race. House mating was a ritual that evolved over time. The first step was simply approval of the head of the house, which in this case meant the approval of the Regent. Arden kept the matter informal-given the circumstances-allowing them a grace period to reacquaint themselves before subjecting them to the formalities of a full house reception. The two of them expressed their thanks and then retired to Coal’s suite of apartments, where Coal did not spare her the formalities of room mating. She was surprised to realize that his insistence on the forms had been to ensure that she had the chance to impose limits on their intimacy.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Bedmating</w:t>
      </w:r>
      <w:r w:rsidRPr="00D25E97">
        <w:rPr>
          <w:rFonts w:ascii="Montserrat" w:hAnsi="Montserrat"/>
          <w:sz w:val="24"/>
        </w:rPr>
        <w:tab/>
      </w:r>
      <w:r w:rsidRPr="00D25E97">
        <w:rPr>
          <w:rFonts w:ascii="Montserrat" w:hAnsi="Montserrat"/>
          <w:sz w:val="24"/>
        </w:rPr>
        <w:tab/>
      </w:r>
      <w:r w:rsidRPr="00D25E97">
        <w:rPr>
          <w:rFonts w:ascii="Montserrat" w:hAnsi="Montserrat"/>
          <w:sz w:val="24"/>
        </w:rPr>
        <w:tab/>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Together Dawn and Coal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Coal pointed out that, for a phoenix, that was the way it was supposed to have been. It was abnormal for a split-manifest to exhibit such distinct identities. Coal talked her into going with him to consult some people about it, to ease both their concerns.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Encounters and Confrontations-Blade et al</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To her surprise, they did not go to see Coal’s mentor. Coal took them to see his class mates-members of the house guard. When she saw them, she understood why. The group of young men and women-hardly more than boys and girls-were all split-manifests. That brief encounter convinced Dawn that Coal was telling the truth when he said that they were abnormal for a split-manifest. That hardly mattered beside what their behavior and comments had revealed about their relationship. Few comments were directed at her, but she picked up enough to know that Coal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vai kume champion, and captain of the house guard in the circle. Coal dragged her away before she could get herself into any more trouble. Not having found an answer to their problem, they went looking for Dreamer.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Coal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Coal to help her understand what it meant to be phoenix. He started with the aspect of his culture that she seemed the most unsure of, phoenix sexuality. As native phoenix,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Encounters and Confrontations-Arden, the Regent</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That evening, Dawn appeared in court with Coal, who was standing to the Regent’s right as her sword. She stood to Arden’s left as her shield which made Dancer’s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empress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Arden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Phoenix Coal and Dawn had been promised, on their naming day, to the Regent’s split-manifest child and heir. Before they were excused, they were formally reintroduced to Crimson and Scarlet, their fiancées. They talked a bit about Coal and Dawn’s inheritance, lands and titles and such, but Dawn was too upset to take it all in.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soon as they were alone, she turned on him and demanded to know what other surprises were waiting for her. Coal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well-Coal and Dawn lost their ‘virginity’ to the expert ministrations of Dreamer, whereby they became adults and were granted sexual freedom.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reaction set in when the two of them were alone again. It was difficult for her to accept what had happened as a normal and natural occurrence. Intellectually, she understood that for a phoenix, it was. That did not change the fact that such a display went against her character and left her feeling lewd and shameless. Coal,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Coal, who could think of nothing to do but hold on to her and whisper reassurances. Ironically, her reaction only made her more committed to learning and perfecting her sexual techniques and the protocols of tasting, choosing and bed mating. Coal had not needed to tell her that the initiation had made them subject to open courting.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phoenix, they spent pretending to become phoenix. None were pleased to learn that they had to complete the same rites of adulthood, and qualify for a rank of nai or better to be able to leave their adopted home and travel into wild or hostile territory-as human space and the aegis were considered to be by ajeans.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direction things were headed prompted Dawn to seek out her twin. As she feared, Cinder was angry with her for “stealing” Coal, and actually cried as she related how painful it had been to watch them commence together. As she hoped, Cinder was equally alarmed at the arranged marriage to Crimson and Scarlet. Not that she objected to either fiancée, but she was concerned about how she fit into these plans. When they met with Coal, they shared their concerns. If one of them were cut out of their union it would harm them all. In a private audience with the Regent, when Coal took Dawn and Cinder to meet with the head of his household, they were all tested and confirmed to be a triune soul, and the legitimate heirs of phoenix d’ava and the province of Phoenix Gate. Faced with their obvious unity, the Regent questioned their assumed identities. Dawn had taken her identity for granted, but Coal and Cinder had not been blessed with such an opportunity. They had both resorted to genetic identification-but since they each went to different authorities, the answers they got were significantly different. Cinder had been identified as the genetic twin of phoenix Cinder nin, hence she took that name. Phoenix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Coal had been identified as the male aspect of the long lost heir of the ava branch of the imperial house of phoenix-a genetic duplicate of a person who had lived at least ten thousand years ago, and quite possibly of the first generation of the phoenix race. The same tests were certain to confirm the same for them all.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Arden’s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Coal’s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Autumn, and planned to correct that this time. Arden agreed to make a place in her home for the lord of ara, her children by storm, and her other children fostered by contract to the d’phoenix, in the hope that she would be regain a place in her sister’s heart. Ara’s interest in Dawn was obvious. Autumn’s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Autumn’s refusal. Her intention was to sue for betrothal. Arden made no comment to that, save to assure ara that preparations necessary for Dawn to bear the mantle of her house were already being undertaken.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D25E97">
        <w:rPr>
          <w:rFonts w:ascii="Montserrat" w:hAnsi="Montserrat"/>
          <w:sz w:val="24"/>
        </w:rPr>
        <w:t xml:space="preserve">She had almost adjusted to the news that Arden planned for her to assert a claim to d’ava and be married off. If Arden was serious about marrying Dawn and Coal to her own heirs, how could she negotiate a second engagement between Dawn and this other woman’s son? She had checked on the legalities, and based on what she had learned Dawn would not have thought she would be introduced into her claim. Among the things she had discovered was her mother’s official station when she died. Her mother’s claim, though never asserted, was valid. Dawn was not as sure about her own. As a courtesan, her mother had no legal rights to her children, so Dawn would have assumed she had no claim on her mother’s house. No one else seemed to have such doubts, though. Things seemed to be moving awfully fast. When she pressed Coal for a reason, she learned that Arden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Arden’s desire to sort everything out before she died.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and Coal were called in to see the Regent. The question of what to do with Dawn was quietly appraised while the Regent also gave some serious consideration to Scarlet, given her place as heir. These considerations molded the direction the Regent took with the conversation. In a more formal interview with the Regent, Dawn was counseled by Arden on the requirements she would have to meet in her education. Dawn was required to take up duties in the house and, along with Coal, enroll in school. Dawn was easily skilled enough to be vai,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she had warned, Arden went ahead with the proposed testing. Dawn, Coal and Cinder were summoned to the athenaeum genealogy labs. They were subjected to a wide battery of tests, physical and mental. The final conclusion was that the three were a genuine triune, perfectly balanced and interdependent parts of one soul.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From that revelation came a general announcement, and formal recognition, followed by a number of suits against their estate. 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Apparently, their mother had known of her rights and obligations and had been quietly administering to them since her appearance twenty years ago. She had resided at Dream Gate for some time and was recognized as a prominent member of house phoenix. The arena  putting it to the challenge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Because she was standing shield, Dawn was required to spend as much time practicing with the house guard as Coal. Dawn was in for a rude awakening. With no hesitation, Dawn was thrust into the company of her peers. Almost out of habit, she was determined to enter as an enigma. Autumn had told her how her androgynous manners led people astray. When they saw her going out the door, Autumn and Cinder stopped her to re-emphasize the warning. In spite of Autumn’s and Cinder’s protests, she defended her right to innocent misdirection; maintaining that it was not misdirection but part of her character-and what others interpreted was their business, not hers. But what she hinted disturbed Autumn even more. Dawn all but immediately sorted herself out in the local school community. Arden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Coal had slept with them all, or at least the female of each set. Part of her accepted his debt as hers, but it was too difficult to bring herself to assume that debt. Especially with the pressure that she felt under the surface when ever she was around them. Coal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Ember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When Dawn’s girlfriends encouraged her to turn out in style, many of Coal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time of choosing Dawn and the others soon found themselves in the midst of arla liymb. Like ot or not, it was the time of choosing for her mnao. On the islands of the phoenix coast, ember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Coal had absorbed the mind of his predecessor, phoenix Coal nin, at his death. His own death immediately after caused the two identities to merge in ways almost impossible to sort out. His power had revealed itself immediately after his resurrection. His confession compelled Dawn to confide her darkest secret. Dawn had salvaged her mother’s mind from the abyss of death. Dawn’s power fully manifested itself after this second tragedy, and forced the girl and Coal to relocate to a psionic reservation.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Coal’s urging, her twin had been learning the arts and mysteries that lay behind the use of that very power, mastering a deadly and efficient martial art well suited to her nature as an angel of destruction. The spiritual and magical qualities that phoenix sciences had for humans troubled her, especially with the ghost of her mother living in her mind. In a way she could remember writing all of those entries, and her instincts told her to avoid those memories and the terrible darkness they brought to her dreams.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Her nightmares and disturbing memories were of a future that was neigh upon her, and she stubbornly refused to face either.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living embodiments of those terrors were hardly swayed. As she fought against the paradox of her own understanding, dangerous beings were targeting her for a demonic plot. Efforts at investigation by the o’jin was inconclusive. Dawn was, and was not, o’jin. They could sense an overshadowing mind, but not the darkness they themselves had. They attached someone to her, a suitor in pursuit of her hand. While in the presence of Dawn, he found little encouragement, he was startled to find Cinder as natural a companion as other o’jin. It would take little effort to nudge Cinder into betraying Dawn as a whole to them. Somewhat confident that Cinder was a child of possession, they only needed to penetrate Dawn to test her. Once they understood the resistance of that aspect of her personality, they could perhaps trigger her conversion. Or possibly just kill her right there and resolve the problem that way.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Scarlet and Dawn‘s Mother · Scarlet’s Perspective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Scarlet inherited their mother’s memory, or rather coherent blocks covering the past two or three thousand years of her life. Scarlet had tried to save her mother, to hold her together while she was dying, and ended up in possession of Victoria’s memories going back to her emergence in Earth history. It was as if the ghost of her mother haunted Scarlet’s mind. In her mother’s memory, Victoria appeared out of nowhere during the dark ages of Europe on Earth, her mind as naked as her body. Her core memories and identity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Scarlet was able to confirm most of the details she could pin down. No one was sure when she was born or where. Not a lot of detail survived from her early exploits on Earth. Near the end of the twentieth century, she was identified clearly as a psionic. All the available records identified her contextually as human. Her trail originated on Earth and slipped out among the stars when she became involved in the aegis about twenty years ago.</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Their mother was once a member of the embassy, as the emissary of first contact. Of course that had not been her original claim to fame. Even in Oasis, the Awakened had heard of her exploits. It was sort of strange being the daughters of such a legendary figure-one of the first publicly recognized psionics on Earth and the focus for a strange religion that deified psionics. Her appointment to the embassy was the dragon’s response to Anna’s disclosure, both because they thought her resemblance to Cinder marked her as a recipient of Cinder Arden’s flesh-hence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4</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Scarlet-A Different Look at a Mother’s Love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Scarlet could remember how her mother and father met-and fell in love. Victoria had been snatched out of her home on a psionic reservation and dragged to Oasis. Victoria had been advised of her resemblance to the alien empress. What she had not been prepared for was encountering more than one reflection. Among the entourage that accompanied Empress Anna to the treaty negotiations was Eve. The silent confrontation between the two of them, before the astonished eyes of both assembled parties, could not have gone unnoticed. For different reasons, the duplicate girls’ reaction to one another disturbed the Regent and the admiral. In spite of instructions from their superiors to get along or avoid each other, they caused enough of a disturbance to be quartered with each other.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As roommates they could not sustain a constant battle, especially not with the both of them in heat and struggling to hide it. 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Regent and Alex and her brother-Anna’s personal champions-served on as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As ignorant as Victoria, Alexander and Eve had been of their avon heritage, once they discovered the reprieve they could give each other from their strange affliction, Alexander had fallen in love and Eve had finally accepted Victoria as more than a duty or rival.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Scarlet and Dawn · Reflections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Full spectrum psionics, Dawn and her sister-who lived predominantly with their aunt and uncle-were raised apart to protect them from the risk of psionic fusion. As children their minds had opened up and almost knitted into one, so a great deal of effort had gone into learning how to stay out of each others minds. The twins aunt shifted between both households whenever their father or his brother were away on the business of the embassy-a welcome surrogate mother.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At the age of eleven, some of the most promising youths in the Oasis System-human and avon-had been summoned to a special school on Majestic, the imperial throne world. Dancer and Dreamer sent their protégées to Majestic without ever realizing what they were about to set into motion. Scarlet and Dawn, as psionics born in the Oasis System, had dual citizenship in the Aegis and the Oasis Empire. They lived and studied with children from all over the Aegis, impressing all with their amazing potential. They were not the only humans living on the avon worlds of Aeryn and Athyn. The human population, though still growing steadily, was still in the minority. That had been something of a disappointment to them. To be so different, to be alien but not unique. They felt much more isolated and alone because of it. Scarlet and Dawn secretly envied the split nature of awakened avon. It was a feeling they shared even knowing nothing of each other.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Scarlet and Dawn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Cinder. They had both been thrilled and threatened to discover each other.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Until they met each other, each girl had believed herself the one and only Phoenix Dawn Morgan. Their psionic fusion during the massacre, coupled with having witnessed Cinder’s death, had given them a common memory and the belief that the twin each could remember had died before their eyes. Discovering otherwise, they confronted the threat of dispossession. Instant rivalry flared up between them and escalated for about a week. As each tried to out do the other, they quickly moved from competition to outright war. When the conflict between them splashed over onto innocent-and adult-victims, the fun came to an end.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As part of their punishment, they were isolated from the class in remote quarters. With no one but each other to talk to, they eventually called a truce. They had more than a face and identity in common. Dawn had grown up with Alexander Morgan as her father, and two older sisters. Scarlet had grown up alone with a woman she believed to be her mother, Andrea Morgan. As awakened humans, living among avon had a way of making each of them feel like half a person. Their avon friends called them half-souls, and that hurt. Until they had found each other, they had been alone in the universe. When they discovered each other, their isolation ended.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As human twins, they were not alone, and to avon-awakened or otherwise-they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Scarlet and Dawn were unique. A fast and intimate friendship was formed.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sister-Alexander and Eve Morgan. They implied that some sort of strange and tragic love affair had gone on between their mother and Eve’s husband. When neither of them responded to their suspicions, they decided that Alexander and Eve had vowed to keep the entire thing secret.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5</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Aerahn, Spring, Seventeenth Year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Grand Designs-Cinder, Coal, Ember Je Ala Dai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islands of Aldana and Ardana gave birth to the Nobel Houses of Aldyn and Ardyn which in turn evolved into the Royal Houses of Alden and Arden-and by direct translation Aldyn and Ardyn were the keys to the thrones of Athyn and Aeryn, the only habitable worlds in the Oasis System. The monarch of each world, by tradition a Queen, could be an ascending noble or a descendant from any one of the royal dynasties of the past. Anna and Ember had equal claim to the thrones of both worlds, but Ember’s mother had been Queen of Aeryn when she was assassinated, and Anna’s ascent to that throne forced young Ember to rise to power on Athyn-where she had more precedence-and abandon the mantle of her birth. On Athyn, the Winter Court held precedence in large part due to the distribution of land mass on that world, one massive continent straddling the northern pole, and another, the second largest, shielding the south. On Aeryn, the largest continents fell between the polar circles and the tropics, with wisps of land and scattered sprays of islands in the equatorial, arctic regions. Avon had originated on Aeryn and migrated to Athyn with the full evolution of psionic ability. Hence, Ember and Anna both had their roots on Aeryn, with birth mantles-natural hair coloring-marking the scions of the twin houses of Ardyn and Allyn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the Imperial Seat.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noble and divine stature. Which was what had drawn dragons to Anna, for she had been the daughter incarnation of an avon who had achieved that stature and then left it behind thousands of years ago.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Dragon Coal-The Palace at Spring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Dragon Coal’s arrival at the palace had been unannounced, so no one could have anticipated the confrontation between them. He was concerned about his debt to some of the students of the school of assassins who would be certain to approach her once they knew of his twin’s return.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Scarlet and Dawn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girls had been raised apart to protect them from the dangers of psionic resonance. Of course the story they were told was technically true, but phrased to support the whole truth. Their mother really had some sort of intimate relationship with Eve’s husband-for he was the male half of their mother. It would not do to point out that an awakened avon had emerged on Earth with a history that predated the annexation of humanity.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two had continued to live apart, believing in the story they had been told. The twins remained in contact however, getting together for special occasions and for family gatherings. Because they had ended up with versions of the same name, Scarlet and Dawn, they were given nicknames. The strange fact that one of them was right handed and the other was left handed inspired someone to give them the right and left hand names of touch: Pleasure and Pain.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those of awakened avon. The fear that had started their rivalry often reared up to haunt them. They shared a sense terror over the notion that their minds were somehow fusing together-that their separate identities would be lost. Their awakened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Scarlet and Dawn experienced.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Scarlet-Witnessing Coal and Coal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b/>
        <w:t xml:space="preserve">Scarlet was awakened by a terrifying nightmare-and the accompanying and unnoticed fit. Prowling about, she slipped through the sleeping house out into the night. After wandering around the vacant estate for a few hours, Scarlet witnessed as Dragon Coal gradually seduced Phoenix Coal into bed. In her mind, of course, what she was really seeing was Coal seducing her sister. Everyone knew that avon could assume any of the three sexes at will, and her sister had always been fascinated by that fact. Scarlet had been about to retreat, to leave Coal and Dawn in privacy, until she realized that they had been discussing matters that concerned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Encounters And Confrontations-Dragon Coal and Dawn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b/>
        <w:t xml:space="preserve">As morning came around, Dawn encountered Coal, in the person of Dragon Coal. It was a passing encounter in a hall within Coal’s private suite. She immediately realized that it was Coal as a young man, without realizing that she was confronting Coal’s other half. Phoenix Coal found her a few moments later in her private annex. Coal watched her exercise, deducing that the girl was a competent dancer and proposed a practice bout. They engaged in a little friendly competition to get each other’s measure. Afterwards, proceeding to the baths, Dawn was confronted with the reality of one person embodied separately in two genders. Dawn and Coal had stripped down and entered the bath together only to find Dragon Coal slipping into the water ahead of them. The moment of naked confrontation was mutually embarrassing. Dawn was shocked to discover that Dragon Coal and Phoenix Coal were two sides of the same person-a split manifest, which meant Coal was an awakened avon.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Dawn · Confronting Coal and Coal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b/>
        <w:t xml:space="preserve">Dawn had grown up hearing about avon twins until she was almost sick of it, but until she confronted Coal and Coal together, she had never experienced the reality. There were similarities in the relationship the avon twins had that reminded her of what she had with her own twin, but the sight of the same person as both sexes was extraordinary-especially considering the resemblance between Cinder, Scarlet, Dawn herself, and now Coal.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Encounters and Confrontations-Dawn, Coal and Coal, A Discussion on the Evolution of Avon Sexuality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Once they swore Dawn to secrecy, they explained Anna’s objection to blooding. Dragon Coal and Phoenix Coal were split twins, second generation awakened avon. They were naturally concerned over how Cinder would react to the fact that-second generation or not-they were products of the Blooding. Like all awakened avon of their age, they were striving to attain union. Dawn had heard about split twins. Now she had actually seen the naked truth. The avon ability to freely assume any sex at will had always intrigued her. The thought of being split into separate sexes like Dragon Coal and Phoenix Coal was more than merely intriguing. Disconcerting. Hard to imagine, let alone believe. There were things about avon-in that grey areas of native physiology and sociology-that Dawn found wholly alien. Studying sex-both in theory and in practice-in school was right at the top of the list. Phoenix Coal explained the purpose of sexual education and the reason why it existed. If Cinder did not pursue mnao, her body would consume itself with heat. The same was true for Coal, except that being awakened imposed an added difficulty. Coal, was divided between two bodies, which were both resonating to the same imperative. An avon like Cinder would be able to resolve heat internally through self conception, but an awakened avon like Coal needed to become unified to achieve self conception. Keeping their nature a secret from Cinder had complicated the matter immensely. For any avon, the symptoms of heat could become devastating over time, and could only be controlled through physical release. In a pinch, masturbation could relieve a little pressure, but for most avon, sex was far more effective. People mated during heat primarily to abate their heat. Because heat also made them sexually infertile, it was an ideal time for people to master the art of sex-an aspect of the disciplines of dance. As intimate partners, Cinder and Coal naturally turned to each other, but her nature forced Coal to also turn to her own compliment. If she engaged Cinder alone, she would inevitably become dependant on her, for heat would never end.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Scarlet and Dawn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She came out of the baths and joined Scarlet at breakfast. While they ate, Scarlet regarded her intently. Scarlet seemed to have a strange notion about how Dawn had spent her evening, and her questions, along with the looks she supplied, were very instructional. It did not take a genius to figure out what Scarlet thought she had seen, nor to figure out what she honestly had seen. Dawn thought furiously for a moment. She had promised to keep Coal’s secret, but she had already denied Scarlet’s allegations and Scarlet had sensed the truth in her voice. Scarlet was already shifting her attention to Cinder, still pursuing her own curiosity about sex, and the advantage of knowing someone was getting some. Dawn realized the damage Scarlet could do with a misplaced comment, and dragged her away to explain what had happened to Coal. Coal quickly understood what Dawn had deduced, and summoned her compliment. Together, Dragon and Phoenix Coal confided in Scarlet, admonishing her to keep their secret. Something about the sight of Dragon Coal made her agree unconditionally. Dawn studied the two of them until she realized what had silenced her sister. Dragon Coal looked like a younger version of their father. A fine reminder that Scarlet had a bit of an Electra Complex.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6</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Adrahn, Spring, Seventeenth Year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Cinder-Memories of Anna Je Ara Dai immediately prior to the Ardahn Massacre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Cinder and Coal, accompanied by their new entourage, returned to the scene of a childhood tragedy, which accounted for the death of Cinder’s mother, Anna, and Ember’s ascent to power. Cinder could not avoid dwelling on her mother’s memories from the days right before the massacre. It had been a difficult time. Anna had been forced to deal with pregnancy and motherhood while confronted with an ongoing war she, as her daughter, had unwittingly provoked by reclaiming her ancient rights and titles to Ardyn, and thus the Throne of Aeryn and the Seat of Oasis.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Cinder and Coal were to be married to heal the rift brought by Anna’s disclosure, which meant that Ember would have to recognize Cinder’s legitimate claim-as well as that of her daughter Coal-to the Oasis Kingdoms. Ember’s only fear was that by descending upon the knife, Coal would inherit the memories of her scheme to assassinate Anna, and manipulate her daughter. Other’s actions had preempted her own, but the girls lives had still followed the course she had plotted for them-including her plan for Cinder’s blooding.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For a very short period, Anna was the Regent of Oasis, and Ember was one of her consorts as Queen of Athyn. 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She had attempted to negotiate an end to the conflict, proposing a union between the Allannan heir to the disputed title and herself. Unfortunately, Ember had been, and still was, a supporter of the blooding. She would never agree to marry Cinder as long as she proscribed the blooding. She had been interested in bringing the slaughter to an end, however, and proposed a truce that was founded on the betrothal of their daughters. Both mothers had agreed to have their heirs raised together in fosterage. Because Cinder and Coal had been betrothed immediately before the massacre, Ember honored the arrangement, even as far as to send the girls into fosterage immediately after the incident.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For more than half of their lives, Ember had been the Imperial Regent, heading a triumvirate including their own regents. If it had not been for Coal’s present incarnation, she could have ascended to the Seat of Oasis in her own right, rather than as a regent. Instead, her life was forfeit as soon as Coal assumed the mantle of Queen of Athyn. Having conceived Coal to take her place, Coal could not refuse to make that challenge. Even if she did abandon her claim, her mother was not safe. Her safety as Imperial Regent depended on fulfilling Anna’s mandate. She was not the Regent, she was merely the executor of the last Empress’s will. Upon assuming the Seat, Anna had extended the offer of marriage to Ember-to be her equal and co-empress of Oasis, rather than one of her royal consorts. At the time it had been an obvious attempt to calm the uproar of her sudden and successful suit against the Emperor, and her shocking denouncement of the Dragon Dawn. Unable to reach a compromise with Anna over personal differences, she proposed the obvious extension of Anna’s idea.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Anna continued ruling as Queen of Aeryn and Empress of Oasis, in spite of repeated challenges to the Throne of Aeryn, so that her newly conceived daughter’s claim to it would remain uninterrupted. Anna and Ember both knew that their agreement would require that they step aside in favor of Cinder and Coal-a euphemism for their ritual deaths-and that their daughters would face challenges to their claims to both Seat and Thrones as soon as they came of age. That much was painfully apparent by the time they reached the age of betrothal. At the same time as the girls were promised to one another, Cinder was recognized as the Imperial Heir and Crown Princess of Aeryn. Coal was recognized as Crown Princess of Athyn, at the same time, and was equally secured in her claim. Ember was designated to serve as Imperial Regent-and one of Anna’s cousins was appointed as Crown Regent-in the event of Anna’s death. No one could have imagined that event would come so soon. Within days of issuing these commands, Anna died in a brutal massacre, defending those very children. Ember found herself straddling Seat and Throne, with only the last mandates of Empress Anna to secure her position. When she discovered that the fine print commanded her to resign her throne in favor of Coal, and even appointed a Crown Regent to administer to the responsibilities of Athyn’s Throne, she surrendered with relief. it left her with no options, but to fulfill her promise, and Anna’s wishes. It also made her position impregnable until the day Coal issued her suit.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and Fox-The Blooding Dream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As an awakened avon, the onset of heat could trigger the blooding dream. As soon as her father heard her daughter’s description of her dreams-about being some wild animal and hunting herself through the jungle-he called on her uncle. Alexander and Victor had anticipated this, and quickly arranged to join her in Ardahn so they could be ready when the time came. Victor was there to take the boy under his wing, while Alexander was there for Dawn, encouraging her to free her mind, as it were. Faced with the political demands of his position, Alexander had intended from the beginning for Dawn and Scarlet to be formally engaged, and married to their own compliments to disguise their true nature from his superiors.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Erosion of Scarlet’s Perspective-A Nightmare’s Perspective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Equinox. Scarlet had fought off the onset of heat without even realizing what she was fighting. As collapse became imminent, she became haunted by nightmares and her mother’s ghost. Returning to Ardahn had certainly not helped. Her irrational fear of the place they stood to inherit made her refuse to remain behind and accompany her siblings on a tour of the immense ruins of Ardahn. Some of her fear was shared by the others, for it was on that very site that their childhoods had been shattered, and they had all been scattered to the winds. Scarlet’s decision to remain in the newly build palace was understandable. Her free time was spent pursuing answers to the questions and confirmation of the remembered events that plagued her nights. All the pressures she endured became focused on a fault within her mind. Somewhere in the complex weave of Scarlet and Dawn’s minds was an alien-a being of embodied thought, a renegade of the Awakened Empire. A demon-or a naked dragon, as avon would call them-it had attempted to possess Victoria Morgan, became  trapped in the united mind of Scarlet and Dawn, and ended up torn in half as the children’s minds separated. As the potential of Crimson quickened to Scarlet’s heat, the demon sensed a possible opening and proceeded to stalk her from within. In spite of existing within the shadows of both girls’ minds, Dawn seemed immune to encountering him in her thoughts and dreams. In a way that made sense, for to her the nemesis was a female spirit. Dawn’s own reaction to heat actually suppressed the part of the demon within her. The male aspect, within Scarlet, was invigorated by the sexual awakening, seizing control of the heat dreams and weaving them into traumatic recreations of the Ardahn Massacre. Because of the nightmares, Scarlet fought the onset of heat until it was threatening to kill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Scarlet-The Onset of Heat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When Scarlet went to visit her mother’s old apartment in Ardahn, her symptoms finally overwhelmed her. After a bit she realized that she was not suffering from a normal fever. The raging arousal, the listlessness, the fever-she honestly felt that she would die if she did not get laid. In the twilight of fever dreams, Scarlet had become increasingly preoccupied with thoughts of sex and death. Now it had finally seized her in the waking world and she panicked. Scarlet managed to conduct herself properly through the formalities of the meeting. By the time the event was over she was dizzy with fever. She was forced to excuse herself when she could no longer contain her symptoms. On the short walk to the palace, she collapsed more than once under the strain of resisting the first full bloom of heat. She wondered if she would even make it to the palace, let alone her own rooms in Cinder’s suite. In fact she did not, but she managed to make it into the middle of the dahn before she blacked out from the of heat. When her defenses finally crumbled, she was stumbling down an anonymous street. It was the worst possible time to be so completely isolated.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Except, isolated did not necessarily mean alone. Scarlet was within reach of the only person who could help her truly overcome the first onset of heat-Crimson. Of course, she was hardly in a state of mind to appreciate that. As strange as it had been to confront an unexpected twin in Anna-and Coal-as frightening as it was to face returning to the site where her childhood had been scarred, as hard as it was to relive the devastating loss of her mother, much worse was about to occur without her even realizing it. Crimson, the male aspect of Scarlet, was prematurely drawn out by an instinct for self-preservation, in time to save their lives. The two of them embraced in heat, almost incapable of coherent thought. Scarlet and Crimson’s first embrace was their only moment together. The impact of her violent onset had made her virtually blind, as a hungry sense of touch devoured her attention. It was the opportunity the demon had waited for, hurtling out of the shadows of Scarlet’s mind to seize control of the male body. Scarlet recoiled in horror as she felt the newly awakened part of her mind suddenly cut off and retreated from the boy in fear and confusion.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As soon as she was found, help was summoned. At first, the witnesses thought she had been raped. As the natives attend to her, they realized exactly what the problem was. Her symptoms were instantly recognizable-if not explicable. No avon would allow herself to deteriorate to this condition. Fortunately, a stranger had obviously come to her rescue. He did what had to be done, and then-wisely, given the circumstances-disappeared. Whatever they thought, though, one look at her face warned them to keep their questions to themselves. Mistaken for Cinder, the people who found her delivered her to her queen’s apartments.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Encounters And Confrontations-Dancer and Scarlet-The Revelation of Heritage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Desperate action was taken by the aeomni master, Dancer, to save her life. Passion, Dancer’s current protégé, had come down out of her sanctum to find-Cinder, she had assumed-lying half naked in the street. Unlike Dancer, she could not detect the subtle differences between the young queen and her champion, and yet she did sense something odd about Scarlet as she and Dancer drew close, a small commotion ensued as the maestro took charge and left the foyer with Scarlet in her arms. Scarlet awakened in her own bed in Cinder’s suite. Whatever had happened, the fever had broken. When she began to come to her senses, she could not say if it had been a dream, an intimate vision conjured within her mind, or if it had been rape. Scarlet did not have a clear picture of her partner. All she could remember was the feel of his hands, his lips, the filling of a void and the power of his arms and legs as they tangled themselves in hers. Her mind was in such a state of chaos that she had not made a conscious choice to participate in that embrace. Nor had she been in a state to resist or refuse his touch. That need had broken a discipline that had kept her alive for the past two years. As she regained her senses, she could not help feeling shame and guilt. Without a doubt, she had been violated in a moment of helplessness, and she could not imagine that the attack had been a betrayal of her own body. Then she remembered the last words she heard. Someone had said she was in heat. That was absurd. Humans did not go into heat. It was hard, however, to argue with her symptoms. It was a shocking way to learn that she was not human, and that she had come home. The carefully constructed lies that had defined her life up to that point shattered in her face. As hard as she had resisted heat, she resisted the truth it forced her to confront. She could not possibly have been in heat. There had to be some other explanation for what she had been feeling. It had to have some external origin, her humanity demanded the comfort of such an explanation, because her upbringing did not condone or allow for such utter abandon. Her mentor disagreed. He listened to her raving rationalizations and informed her that what she was describing could have been nothing but heat. Victimizing herself could not change that fact, no matter how hard it was to accept. What Scarlet had perceived as a rape was nothing other than a life-saving act. That wordless consummation had relieved enough biological pressure for her to be taken safely home-or rather to the home of her patron, Cinder-where her condition could be treated. Between the obvious symptoms of heat, and her confession about being haunted by her mother, Dancer was able to assert that-human or avon background-she was avon and she needed to know her true heritage. Confronted with the facts of biology, and the long denied truth of her own memory, she had little choice but to accept that she was avon-not human as she had always assumed. It was a difficult thing to accept. She found herself way out of her depth among her own people, but learning who and what she was would become her only hope for survival. He had warned her she was not out of danger yet. More attacks would follow, and if she did not quench them at the outset, they would become just as life threatening. As her mentor, it was his responsibility to educate her, but once she mastered her sexuality, she would be free to choose her own quenching partner-or partners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Crimson · Opening Perspective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After the Ardahn Massacre, Scarlet and Dawn were taken home by Alexander. Like Cinder, Scarlet had inherited her mother’s memory, and possessed the essence of her training and experience. Unlike Cinder, Scarlet was also possessed by more than her mother’s memory. During the next four years, Eve was charged with helping Scarlet cope with the unawakened memories and potential she did not even know she now possessed while Alexander took Dawn away for almost a decade of relentless training. Scarlet was the first of the pair to manifest her dragon potential. Crimson, her male half, disappeared immediately after quenching Scarlet’s heat. His manifestation was in fact triggered by the reawakening of the demon her mother had trapped before her own death and which she subdued in descending upon Scarlet. The first quickening of heat, and the resurgence of memories of the massacre that greeted her visit to Ardahn created the opening the demon had been waiting for. The possession of had torn them apart before she had a chance to understand what had happened or consciously recognize her compliment. In spite of his desire for freedom, he was drawn back to the twins. There was something that needed to be done to make him truly free, and he had no idea what it was. Whatever it was drew him to Dawn. The morning after Crimson manifested under possession, he cornered Dawn in the baths posing as a member of the household. Crimson’s anonymity was preserved as Dawn-who rebuffed his attempt to seduce her-came to the mistaken conclusion that he was Coal, who tended to be a bit aggressive in male form.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Erosion of Dawn’s Perspective-Crimson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That morning, when Dawn and her friends arrived back at the palace after her two week visit to the ruins, she encountered Crimson. Unfortunately, when the two of them first confronted each other in the bathroom, Crimson had mistaken her for Scarlet and attempted to seduce her. It was easy enough to mistake Crimson for Coal. Especially when Crimson went along with her mistake. Crimson was afraid that Scarlet would realize he was possessed. He knew that they would be like complete strangers. They were complete strangers in one sense, but only from her side. Crimson had known her from the inside out, and in a sense had fallen in love with her. He had to risk discovery or stand aside and watch as she too became forced to find release in some stranger’s arms. he was still struggling with this when he encountered Dawn in the baths. He mistook her for Scarlet and made his move. Intriguing or not, she forced herself to resist the temptation Coal/Crimson presented. The moment Crimson and Dawn touched, his fears evaporated. To his senses, she was indeed a kindred spirit, in a twisted sort of way, overshadowing the compliment of his own mind, and she subconsciously knew him for what he was. It was that very sense of familiarity that caused her to reject Crimson’s advances, but which would inevitably drawn the two of them into bed together. She had felt the demon’s compliment reaching out to him as if it were her own impulse. With just a touch, she had unlocked the memories of his host-triggering a similar subconscious awakening from the subdued mind of the real Crimson. At the same time he realized that she was not Scarlet. Once he realized the truth, he apologized but the confrontation had fixed his interest on Dawn. Her denial only seemed to encourage Coal/Crimson, and it quickly became frustrating and annoying. The real Coal never understood the meaningful glares she met him with, and Crimson persisted in cornering her when no one else was watching. Crimson/Coal’s interest tainted her opinion of Fox the first time she was confronted by him-or rather the first time she confronted him as a male.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Fox-A Revised Perspective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history Fox was able to relate was a version of the history they had in common. Victor had been charged with modifying those memories. Victor roused memories of Alexander’s own childhood, altering them so that Fox remembered Victor devoting the past nine years to training him. Alexander and his father really had wandered the Aegis searching for masters of every discipline of the art of dance and the art of dreaming. Alexander’s father had wanted his son to learn from people who had truly devoted their lives to perfecting their art. As a boy, Alexander had excelled, taking intense delight in the development of his potential. Among the final ordeals of his training had been the blooding of a dragon in dragon’s bath and his engagement to Eve. The emphasis was shifted to Dawn-but this scheme had the consequence of giving a very masculine mind to a body that was female by default. Without really explaining, Victor had explained that it had been an unforeseen consequence of his blooding. Dawn and Fox were in reality only separated only long enough for Victor to shape the boy’s mind, which was accomplished on a long, arduous trek from Ardahn to Aerahn. On arriving in the capital, Victor introduced the boy in court where was drawn to Cinder by the echo of Dawn’s friendship with her. Cinder was informed that Fox was Dawn’s fiancé-a family arrangement-and that Dawn was not to know about it yet. It seemed everyone was trying to keep secrets from Dawn.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7</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Aerahn, Late Spring, Seventeenth Year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Cinder-Memories of Anna immediately prior to the Ardahn Massacre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Unknown to Ember, Cinder had already guessed what Ember had intended before the massacre. Her mother had given the matter significant thought before agreeing to the betrothal. Everything hinged on a difference of perspective. Cinder’s third perspective, through memory, gave her a keen insight into her mother.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sacrificing her own flesh, allowing a part, or even the whole of herself to be consumed. The opposite of what their new dragons did. They could become what ever they consumed, while avon could only become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what they were. She perceived the situation through her experiences with the countless victims of conversion within the empire. She failed to perceive the promise blooding held for avon. Then again, her instincts forbade her to even consider blooding herself, so she took that to mean a danger to her kind, rather than a specific danger to her. Unfortunately, her caution did not protect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If she were lucky, her beliefs would only get her killed. If not, she would learn the truth about blooding in her next life. Knowing Ember,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convert her. To understand what Ember had in mind, it had only been necessary to understand and appreciate the art and application of assassination in avon culture.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Cinder certainly did. 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Their gifts were not necessarily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could recover it, but always with a renewed perspective. It was a necessary survival trait, and one that could be exploited. Death remained a powerful force in the avon understanding of life. The end of life as they knew it was the descent into oblivion, the birth of amnesia.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Awareness of that fate kept avon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not necessarily the dominant characteristics of those who actually built up and defined civilization. It did not take much imagination to see that power, whatever form it took, tended to accrue in those who pursued it. Not all motivations for power were necessarily benign or benevolent. Cinder could not tell whether assassination started as a way to mitigate the danger of a truly pathological mind, or a tool employed by the utterly ruthless to remove obstacles to their ambitions. What could be said was that assassination and dueling had become the twin resources of law. That was why avon said that every law was written in blood. The proper use of those tools could prevent war, but the improper use could incite war better than anything else.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Scarlet-Initiation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She was utterly shameless. Her need to embrace her heritage caused a reawakening of her mind just as intense as the awakening of her body. Her curiosity about her own sexuality was intense and innocent and she knew, with that perfect intuition she possessed, that there were intimacies to explore she could hardly imagine.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Erosion of Dawn’s perspective-Fox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In the late spring of her sixteenth year, Dawn confronted Fox. Their first encounter, however, Fox was in his female incarnation, dressed in clothing borrowed from Cinder. Fox was easily mistaken for her friend from the imperial court. Fox, having been informed of the imminence of his engagement-and warned that Dawn bore a stunning resemblance to Cinder, whom he had just met-it was easy to assume from Dawn’s behavior that she was told about him, and about his unfortunate curse. Delighted that she did not seem offended by his female form, he decided not to even mention it. That assumption was shattered after they arrived at Dawn’s home.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Fox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Fox pulled himself together and joined his father in front of the family for their formal introduction to the family, and his engagement to Dawn. Dawn, not even warned, took one look at Fox in male form and mistook him for Coal-or rather Crimson, who she mistook for Coal. It came as a shock to her, for of course Coal was engaged to Cinder and everyone knew it. She objected furiously to the engagement and had to be taken aside by her father and convinced that Fox was not Coal, but a cousin-so to speak-and that her father’s honor and position were at stake. Dawn still chaffed at the idea of an marriage to a total stranger, but she returned and accepted. Fox simply did not know what to think. It was hard not to feel her indifference, and it was a numbing sensation after her initial warmth and acceptance. A great deal of effort was involved in overcoming the fear and uncertainty both parties felt after that cold engagement. Victor and Fox remained together with Dawn and her sisters in Alexander’s household. They went to school together and became friends, neither one suspecting the full bloom of heat still to come. It had been set up so that when the time came they would naturally turn to each other.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Summer, Seventeenth Year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Cinder, Coal, Scarlet, Dawn-Coming of Age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Among the things Scarlet and Dawn faced first, as avon, was the consequence of uncomplimented heat. When those who had lost-or never possessed-a complement reached heat, they had to turn to others to cope. Unfortunately, neither Scarlet nor Dawn could stand to go through with such an embrace. Scarlet did not know Crimson existed yet, and Dawn still considered herself to be human-no one had informed her otherwise-and refused to turn to Fox because she still resisted the idea of being forced to marry him. Nature did not care what they thought or knew, however. Their need drove them to Cinder and Coal and turned their friendship into something deeper.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Fox, patterned after Alexander and living in the palace, understood he had certain obligations to his new household. When Fox appeared in Cinder’s household, the imperial court soon took notice. Clearly, his engagement to Dawn was an important duty, but he was also partly responsible for contributing to the safety, security and integrity of the house. As a young man, he had to take his turn in the house guard, stand in court, if necessary defend the honor of Court, Clan, and House.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As a result of this obligation, Fox became an associate of the class of dancers currently serving guards’ apprenticeship. As a result of his curse, Fox tended toward androgynous dress and presentation. This caused him some problems within the fraternity of the guard-particularly since a tendency to turn into a girl had made him a bit sensitive, perhaps even afraid of being mistaken for a girl.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Encounters and Confrontations-Crimson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Dawn felt well enough to join Scarlet at an audience before the avon empress. That evening, Dawn appeared in court with the rest of her delegation. All eyes were drawn to the Regent, entering with her entourage. As she glanced over the people surrounding Cinder, she was shocked at the sudden sense of standing opposite her self. In dazed fascination, her eyes became riveted on Crimson. From his position, and what she knew about Coal, she was forced to see him as a distinct individual. She honestly thought she was seeing him for the first time. In spite of that, there was something about him, as if she already knew how his hands would feel on her. Crimson was standing to Cinder’s right as her sword.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Crimson had weeded his way into the house guard with the assistance of other compromised guards. The awakening of Dawn’s dragon potential, and the Blooding that re-imprinted her male aspect with a female body, led the twins to discover Crimson, who realized no one connected him with the scene in the baths and told a modified story of awakening, being disoriented by the physical change and enlisting in the house guard out of shock at the strange event. Crimson’s remoteness was easily explained by an aspecting reflex. A newly manifested aspect tended to wall itself off asserting its independent perspective, and usually as much as a year would go by before the two aspects could reunite. Scarlet, taxed to even imagine how she would react to being a boy, assumed the experience accounted for the discrepancies between her and Crimson’s personalities. Fox, manifested with a very masculine personality, added to that assumption by fighting so stubbornly to suppress female body and mindset he was founded on. Dawn, Fox and Scarlet joined Crimson in the house guard at Cinder and Coal’s urging, both to serve them as personal body guards, maintain their growing friendship, and enable the split twinned twins to come to grips with their true heritage. Fox tended to confide most closely in Crimson, and eventually fell prey to the demon’s machinations.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Perhaps as a result of her outside interest, he set his intentions for Scarlet aside. Dawn had proven to be a mystery even more compelling than his possessive love of Scarlet, which he pursued intently from that moment.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8</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Autumn, Seventeenth Year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His desire to be a man among men led to many fights, and one serious faux pas. Even though he had not recognized his complement for who she really was, he was an awakened avon-whether he believed it or not-and vulnerable to heat.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Debate, On Human Origins-Cinder, Coal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As Cinder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 so than wild avon.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0000"/>
          <w:sz w:val="24"/>
        </w:rPr>
      </w:pPr>
      <w:r w:rsidRPr="00D25E97">
        <w:rPr>
          <w:rFonts w:ascii="Montserrat" w:hAnsi="Montserrat"/>
          <w:color w:val="800000"/>
          <w:sz w:val="24"/>
        </w:rPr>
        <w:t xml:space="preserve">Eden, the Garden of Man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0000"/>
          <w:sz w:val="24"/>
        </w:rPr>
      </w:pPr>
      <w:r w:rsidRPr="00D25E97">
        <w:rPr>
          <w:rFonts w:ascii="Montserrat" w:hAnsi="Montserrat"/>
          <w:color w:val="800000"/>
          <w:sz w:val="24"/>
        </w:rPr>
        <w:tab/>
        <w:t>The dragon empire had assimilated humanity, and in fact retained its hold on the world of human origin, Eden-or as its unawakened inhabitants know it, Earth. One of the worlds in the dragon empire which Cinder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the 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000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9</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Winter, Eighteenth Year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Winter seventeen. Crimson, thinking about possessing Dawn, had studied the situation and used his relationship with Fox to plant the notions which drove Fox away from Dawn. His relationship with Dawn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deep down that turning to her for release somehow violated her integrity. He could not ask, because it felt like trying to use her. Unable to ask, he fought the onset until it forced him to turn to the complements of his friends in the class.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Scarlet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In her efforts to integrate her mother’s memories, she spent a good deal of time rooting through avon libraries and human databases. Not all the information she gathered could be found in books or on the net. Certain parties knew more about her mother than others, including the fact that she was clearly a phoenix-an awakened phoenix, some insisted. Her capacity for remembering herself through traumatic resurrection was far greater than it would be as a pure phoenix. A human phoenix was not unheard of; a phoenix could be reborn in the image of any species it had chosen to adopt. All speculation was held close to the chest. Enough could be established about Scarlet to understand why the Regent was motivated to claim her, with the name and status of Phoenix Scarlet, and court her, as an adherent to the phoenix house. She was taught about her nature, and reminded of the response humans had to her when they discovered it. As her curiosity about her past lured her towards the humans of the aegis, they had reminded her about the risks of revealing her true nature to humans.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10</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Spring, Eighteenth Year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Wedding-Cinder Je Ara Danaomi, Coal Je Ala Danaokume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In spite of her fears, Ember obeyed the tradition and submitted her body to the knife and the feast of passing. As she had expected, Coal was shocked by her mother’s memories, and quickly confided in her lover. Anna-or Cinder, in the person of her mother-had been targeted for assassination for the constructive purpose of “changing her mind”. Her opponents-and even many of her allies-perceived her position on dragons and blooding as dangerous, both counterproductive and inciting of conflict. Things were never that simple, of course.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 a life of its own. Even the resolution of the original dispute could not have stopped it. Ember, the Allannan heir had recognized this, and she could not have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Ember had been right, the true conservatives leading Anna’s people to battle would lose their support. Considering that for three thousand years she had been the champion of the Dragon Dawn, and more recently the one who had forced them to reveal the truth about themselves and their intergalactic civilization, Ember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Initially, her death did stop the fighting, but only just. Everything depended on what her “daughter” did-how she responded to her own death and what she did with the authority she inherited in her reincarnation. A complex situation, since many took the news of her reincarnation as the perfect opportunity to bend her mind to their own ends. As had been planned, overwhelmed with demands, she turned to the one person she was sure she could trust.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Impulse-Ember, Coal Je Ala Nikume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As Ember descended upon Coal, her dragon descended upon Coal’s. Coal’s dragon digested the plot to blood Cinder and proceeded to execute it. She had a number of arrangements to make if she was going to take her sister’s place and maneuver Cinder into a suitable hunting ground-for the hunt was an inextricable part of blooding.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Crimson had paved the way for Fox, enlisting his friends in his plan to sue for Dawn’s bed. In the eyes of both custom and law, a man’s wife or consort was his complement, and obligated in the same ways any compliment would be. Sexual favors included. Crimson encouraged Fox, helping him build his confidence and master the intimate dance, and then conned Fox into a liaison with Scarlet.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Crimson took care to set it up as a prank, assuring that it was how Scarlet would want it-that surprising her had been Crimson’s reason for waiting. Fox could have simply have gone to her himself, as a member of their set, but by going through Crimson it implied an agreement between men. Crimson earned the right to bed Dawn without asking her because  Crimson had given Fox permission to bed Scarlet without asking her. In the eyes of the law, he was Scarlet, so he didn’t have to. Because Fox and Dawn were engaged-which made them consorts. Fox was Dawn-in the eyes of the law-and able to make a legally binding contract for her. It was Fox’s responsibility to reconcile her to that obligation. There had been a simple reason for this elaborate scheme. Scarlet would hardly object to bedding Fox, but Crimson already knew Dawn would refuse to bed him. Now he didn’t have to ask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Crimson’s Suit-Dawn’s Obligation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Fox had never suspected foul play, and the confidence he had gained in himself had enabled him to bed Scarlet without raising the slightest suspicion. Crimson had coached him in deceiving her, as part of the prank. However intended, the deception worked. It worked better than Fox or Crimson might have imagined.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Dawn’s mentor encourage her to turn to Fox. She wanted to, but he had started avoiding her. She pursued him until she stumbled across Fox and Scarlet and concluded that the two of them were involved. Obviously they were happy with each other. Feeling excluded-silently rejected-she turned to Crimson.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and 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As a result of the strange sympathy between Crimson and Dawn, the two achieved a kind of union their first night of intimacy.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As a consequence of his division between Scarlet and Dawn, the demon had been forced to manifest its phoenix potential to survive. Thanks to his shocking union with Dawn, Crimson had managed to recover the compliment to his own nature. With that awakening had come the ability and desire to possess a host with two complimentary bodies. The female aspect of his mind gave him a strength and coherence to contemplate a full possession of an awakened avon. With such a long residence within Scarlet, it was a given that her body would be the one it desired most.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Scarlet and Dawn-A Ghost of Rivalry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Dawn confessed to her anonymous coupling when she returned to their suite. Dawn comforted her, confiding that she too had turned to a stranger for help. She tried to resist, but it was what avon had to do if they lost their other half. The event had forced Dawn to finally accept what she was, for it was the only thing that made her actions bearable. Their friendship and rivalry as sisters was tested when it became clear that both of them had turned instinctively to Crimson as the only succor from heat.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and 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Dawn and Fox struggled to deal with the revelation, for it defied their understanding of the relationship between them. Scarlet, less certain of her connection to Crimson, took this to mean she was free to explore her interest in Fox.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Controlling one aspect of Scarlet, and possessing potential which enabled him to contemplate a full possession, there was only one sure way to succeed. Given what she was, the best chance it had to fully possess her was to allow Scarlet to achieve union with Crimson. His experience with Dawn had shown him how to achieve that, and he could figure out how to get Scarlet confined to her own body, she would not be able to repeat her mother’s turn around.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scheme Crimson dreamed up to seize full possession of Scarlet and seize the Seat of Oasis depended on eliminating all of the other aspects associated with Scarlet which he did not control. Scarlet only had one free aspect-aside from herself-but as long as there were any other aspects of Scarlet on the loose, she could retreat from the threat of possession.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Dawn posed a slightly different threat. Experience had taught the demon that Dawn, and her aspects, were compatible enough with Scarlet and her aspects to pose the kind of threat he feared. As long as she was around, she could mount a direct assault on Scarlet’s possessed aspects.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Crimson schemed to eliminate Dawn, turning her over to his allies for possession or absolution. Crimson conspired with other possessed to possess, convert and ultimately dispossess Dawn, which resulted in the assault on the beach. Crimson left the execution of that plan to his compatriots and focused on eliminating the other aspects of the twins in preparation for a showdown with Scarlet. Crimson’s plans initially required Dawn and Fox to fall to a dual possession, they way most awakened avon did.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11</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Autumn, Seventeenth Year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Debate, On Dragon Origins-Cinder, Coal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Coal’s revelations encouraged Cinder to reexamine her own inherited memories. She started with a major point of difference between her mother's opinions about dragons and her own. Two generations of memories about dragons gave her an impressive amount of data to consider, starting with the truth about dragons. When her grandmother had first discovered them, they were not even dragons! It was important to remember that dragons were a race that had evolved into embodied thought. Avon only called them dragons because that was how they chose to present themselves-the vehicle of their infiltration. Dragons would have eventually found their way to Aeryn, but as luck would have it Cinder, Anna’s mother, found them first. As chance would have it, they had already found and adopted a race virtually identical to her own. The similarities between a human and an avon allowed her to slip unnoticed into the awesome intergalactic civilization, but in the dragon empire Cinder stood out in a way she never anticipated. As she explored that great society Cinder did not realize that she was being subtly probed and analyzed every moment. Once she was in the empire, Cinder opted to perfect her disguise. Cinder had adopted human and tiger form through assimilation-it’s ridiculously easy to share a piece of meat in any culture. Because she fed her morsel to an awakened human, she had simply given him every form she had ever assimilated, including the one she was born to. From her own flesh, Cinder gave them both the avon form and that of its natural predator to analyze. Already drawn to some indefinable quality in her, this riveted their attention to her. Cinder was as powerful a psionic as they had ever seen, but she had never encountered the subtle form of telepathy these beings possessed-the ability to silently probe the unconscious mind without triggering so much as a ripple in the conscious. Her instincts told her she her was dangerously exposed, but she never saw the threat. In fact, she her rather enjoyed that sense of danger and courted it. She provided the map to her own civilization wholly unwittingly. She unconsciously led them to her home world, to her daughter-her future self. While she went about her way, curious and unmolested, the beings avon would call dragons arrived on Aeryn.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Summer, Eighteenth Year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History, Dragon Dawn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Among their first civilized objectives, dragons started courting avon authority. From Cinder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 life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Cinder learned about the cost such conversion imposed. A race, whatever its origins, became remade in the image of its silent conquerors.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Scarlet, Dawn and Crimson-Confrontation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For the first time in their lives the three confronted each other at once. Crimson was shocked at the sight of both of them together, he understood at once how it had been so easy to mistake one for the other. In so many ways they were both the same person. His instincts toward both of them were the same. That was only his first impression. Once he was able to examine them together, there were differences. Dawn had come to see Crimson as a distinct individual, an ideal lover, and perfect potential mate. Due to the assumption that she was merely human, Scarlet had resisted the onset of heat until it had threatened to kill her. She still resisted. Crimson, separate from her now, but still effected by their shared biology, had not dared to resist. Isolated as he had become, he had been forced to turn to others to alleviate their symptoms. He suspected the same for Dawn. After all, she had eventually turned to him. As a consequence not turning to their proper compliments, they had all been prolonging heat indefinitely. The impact of that was forcing all of them to obey their heritage. Dawn had been the first, but by turning to Crimson, she had provoked a complete change in Scarlet. What she saw in him now was typically avon. The promise of independence and unity. It was difficult for them to stomach the humiliation of having no other half and being forced to turn to others for reprieve. In their own ways, Scarlet and Dawn struggled with the sense of debt they had incurred with their friends and mentors.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Scarlet, Dawn and Crimson-The Revelation of Heritage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Scarlet and Dawn took Crimson to a private audience with Cinder. As a result the three of them were quickly confronted by their mother’s legacy. Cinder had taken Scarlet and Dawn’s identities for granted once they had initially been established, and the appearance of Crimson had only been an oddity. Confronted now with Scarlet, Dawn and Crimson, questions had to be asked. They had to resort to genetic identification. The three were genetically identical to Cinder-and Coal. That discovery demanded some sort of explanation. Among avon a specific genetic pattern could endure for thousands of generations by way of direct descent. Cinder and Coal were descended from twins born to a very ancient house-according to histories that were more legend than fact. Among avon, natural twins were exceedingly rare. The only possible explanation of Scarlet and Dawn-now that it was clear that they were avon-was an ancient story that claimed that the twins had each given birth to twins as well. If that was in fact true, then Dawn, Scarlet and Crimson were incarnations of the long lost Ava and Ana branches of the imperial house of avon-branches that had died out at least ten thousand years ago. Interesting speculation, but it did not agree with the fact that Scarlet and Dawn were twins by birth. In spite of that, and other unanswered questions, exhaustive testing confirmed the three to be uniquely related in body, mind, spirit and soul. Cinder’s instinct about the girls had been correct. They had to be recognized for who they were.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Scarlet, Dawn, Crimson and Fox-The Disclosure of Heritage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From that revelation came a general announcement, and formal recognition, followed by a number of suits against their restored estates. Many of those suits were marriage proposals, and almost as many were challenges to duel. The three struggled to keep abreast of these suits, as they delved into the estate itself.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Scarlet-A Consequence of Reincarnation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As Scarlet integrated her mother’s memory, she became possessed by her mother’s love for her father. Confiding this to Crimson, she unwittingly provided him with the perfect opportunity to catch Alexander in a vulnerable moment and kill him. Crimson encouraged her to pursue an exploration of her former relationship with Alexander. Scarlet and Alexander did not need much encouragement to fall once more in love. It was a strange relationship, mixing the passion of lovers and mates with the affection of father and daughter.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 and Scarlet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Summer eighteen. After a while, Fox’s conscience compelled him to let Scarlet in on the joke by revealing himself to her-using the only trick that could totally convince her. Scarlet was actually impressed, relieved to learn that Fox had come to her-if he could not yet turn to Dawn, at least he had not obligated her by turning to someone else. They continued the relationship, Scarlet thinking to improve his chances with Dawn by giving him the skill to absolutely blow her mind when he was finally ready to bed her. Of course she wondered how he had gotten as good as it as he already was. Without really thinking, she asked him if he had taken advantage of his girl side to teach himself. It was the only question that could provoke him to reveal the truth. Scarlet was outraged. By asking other girls to bed him, he had given their brothers or mates the right to ask Dawn. Had he even thought about the consequences for her? To her horror, he replied that he had never asked a girl, he had always accepted offers through the guys in his class. Completely whipped by the dumb-stick, he had never realized that their offers had been their way of asking him for the right to bed Dawn. Having accepted, there was no way Dawn could back out of those obligations.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Crimson’s suit-Crisis, Blood on the Beach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Before Dawn could be warned, the boys of Fox’s class approached Dawn to collect Fox’s debt. Dawn had already suspected the truth about Fox and his classmates. She had tried to address it herself but never quite managed to work up the nerve. Now it had confronted her. She agreed to meet them and discuss arrangements for discharging her debt and then informed Fox. Fox, angry at himself for putting her in this position, points out that he could pay his own debt. Considering his natural form, there was no question about his physical capacity, but Dawn was concerned about the mental and emotional cost. They argued, but Fox would not relent. Scarlet had confronted him with opportunity he had to explore his full potential, how he threw it away without even considering it, and the truth had hurt. A similar conversation with Cinder, about her delight in exploring the full spectrum of sexuality, had humbled him. The fact was, exploring the sexuality of his natural body scared him, and that was the reason he was determined to do this.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12</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History, Dragon Dawn, Explored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Cinder Jeara’s absence Aeryn entered an age of peace between predator and prey. Eventually, her silent entourage felt they had learned all they needed from observing her-and that Cinder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Cinder would not have ascended. In the body of her daughter, in the mind of her future self, she her awoke to discover what the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Everything came apart in a moment. Fox was ambushed on the beach, and dragged into a cove. Fox could accept that he had a female body. He accepted the fact that because of it he could conceive and give birth to a child. He could even deal with the fact that his fear and blindness had brought this situation about. He even had the comfort of knowing that heat had made his body infertile. That was what made this time in an avon’s life perfect for studying the art of sex. What he-she had difficulty accepting was the fact that she was about to be raped. She was not afraid to fight, but the way they were acting was bad enough, she did not need to provoke them to do worse. When the rape of her body became the rape of her mind, however, she snapped.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When the conflict began, Dawn and Fox had been in rapport, and they had taken advantage of Fox’s open mind to stun her. The link was cut as Dawn recoiled in shock.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Witness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Him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warriors. Three of them gave a knowing nod in his direction as the bodies they treated died.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By the time her mind opened up again to the path, Fox had been arrested. Fox relayed brief impressions of the ambush and it’s conclusion. Fox warned her very explicitly that this had been intended as an attack on Dawn and warned her to do whatever necessary to prevent anyone from knowing where she was. She had no idea what they had intended, but her instincts told her it was far worse than rape or death, and that the perpetrators would go to any length to accomplish it. Before she could say more, Fox was collared, breaking the link.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Eve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Dawn was instantly alarmed. She pathed to her mother and crisply related the details of the incident, stressing Fox’s warning, and then broke contact. Eve immediately contacted Alexander, who dispatched his own security people to investigate the perpetrators. At the same time, he provided her with the location where Fox was being detained and who to contact for information. Already on her way, she beat him to the facility. When asked how she had learned of Dawn’s arrest, she revealed only that she had been in communication with her when the event unfolded. Eve contacted her Scarlet, alerting her to the danger her sister was in and directing her to be extremely cautious of the people around her. Dawn went directly to Cinder, explained the situation, and with her help effectively vanished.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Him and His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They regrouped as soon as they could and sought out the girl. Fox was in custody, being debriefed by the captain of the house guard. His subtle efforts to get custody of Fox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ordered, and had been present when the other witnesses arrived. Three of his comrades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a trap if the right opportunity presented itself. Fortuitously, he was the star witness.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13</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Switch-Dragon Coal, Phoenix Coal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When dragons moved to dominate the powers of avon authority, their first campaign had been against the assassins’ guilds. Just as native dragons had driven the evolution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much before they could recruit any support or mount any sort of investigation into-or organized response to-the invasion. When Anna surprised them all by springing a full revelation out of nowhere, the only thing she had not known about was their command of the assassins.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attack on Dawn went off unsuccessfully, and Fox seemed to be nowhere in sight.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Arraignment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Fox was publicly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Crimson assessed the situation and determined that Dawn and Fox had united-which would make Dawn’s possession a virtual impossibility. The circumstances did offer the prospect of a second chance-and a better chance at absolution. Crimson endorsed that plan, then concentrated on isolating each of the twins’ adult aspects, luring them into vulnerable situations and then killing them.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14</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History, Dragon Dawn, Exposed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avon culture.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Alexander was set up well in advance, thanks to Scarlet’s integration of her mother’s memory and their resultant exploration of a strangely redefined relationship. Deciding that what Fox could do with enough determination-and possessing the female potential his division had cultivated-he could do. He learned to manifest and maintain the female expression of his stolen body.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Eve made herself vulnerable by confiding in the twins, and their aspects. She was potentially the hardest of them all to kill, because she really knew what Crimson was. She knew about the sleepers, that is, but not that Crimson was one. Eve shared her suspicions about the boys who attacked Dawn with the three youths, and Crimson had naturally appealed to her to help him learn how to fight sleepers. As her apprentice, he was in a position to assess her defenses-and once again, Scarlet was her biggest weakness. To protect Scarlet-or Dawn-Eve would take far greater risks than otherwise against such dangerous foes.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Court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Things developed in the following days. The lords of the houses representing the families of the slain sons made the suit. The surviving sons were surrendered for inquisition and trial, under the assurance that Fox would be made to account for the untimely deaths. Fox and the boys who had attacked her were all in heat. They were all serving in the guard, but Fox was the most disciplined, the closest in ability to an ideal, making her more responsible for the outcome. A case was made that Fox could just as easily have crippled or incapacitated her assailants, and the question posed to the court was whether she had been justified to kill in her defense.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and 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Consulting through the path, Fox learned that Dawn’s Aegis citizenship offered no immunity or escape from the situation she was in. After a mild reprimand for some of the bad decisions that had contributed to this turn of events, Dawn gave advice and support to strengthen Fox’s morale. Whatever might happen, Dawn believed her justified in her actions, and agreed to stay in hiding until they knew more about the attackers intentions. Visitations by the Regent, her father, her guardians and her mentor were tense and bewildering. Cinder assured her of support, as did her family and teacher, but there were serious concerns by all about where this would end up going.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Him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He had signaled his men when he had been called on to identify them and their part in the event. As their sire, he had their full, silent cooperation going into trial. He stood before the court and testified on Fox’s behalf. He provided sufficient expert testimony to establish that their motives had been hostile. He also allowed himself to grudgingly admit that she had used unrestrained lethal force once she had taken an offensive stance.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15</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First Warning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Coal, now a prisoner in a house of assassins had spied the plot in her twin’s mind during their switch, and tried to send warning to Cinder. Her message was intercepted by one of the dragons who knew the secret about Cinder. That dragon called the others who knew the secret to a hasty meeting.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For the final time, Fox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at least one genuine attempt at murder. The capital charges against her, seven counts of murder, mutated into other charges. Before court and house, she was convicted of provoked manslaughter, a breach of discipline. Her sentence, prove her discipline, or be formally stripped and exiled.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Him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However she chose, there would be a second chance to resolve this mission. If she chose trial by combat, he would be ready, among the champions who would test her. That would be the least fortuitous choice, since his only option would be to kill her. But, he had judged her carefully.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dancers. Unfortunately, she didn’t trust herself not to go berserk and kill, even if she deliberately submitted. She did not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16</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Dragons’ Plot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first attempt to blood Cinder focused on Anna. Her death was the first clue any dragon had that she might be an angel of the dream. The Ardahn Massacre had been an attempt by Anna’s former dragon allies to force her back into collusion with them. It was essentially a repeat of the D’Ana Massacre which had removed Ember’s mother from power in the North. Ember had been a child when the dragons blooded her mother, and her existence provided a complication of normal blooding the dragons used to create an opening for Anna to assume the Northern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descend upon her when the archangel-the adult aspect-was blooded. The power of the phoenix aspect over the dragon caused the dragon aspect, originally manifest in the image of the adult, to adopt the characteristics of the child. What they had learned since about the price of angelic descent encouraged them to target Anna rather than Cinder, who could serve to indirectly blood Anna through angelic ascent-with the consequence of giving an individual who had chosen to oppose them the full potential of dragon and phoenix aspects. The assassination of Anna’s mother in their own empire had taught them that Anna would be very difficult to kill, but forced to defend her household and daughter, she was far more vulnerable. Unfortunately, they failed to blood her, when she turned the very mechanisms of blooding against them. 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will, they redoubled their assault until they finally killed her.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her daughter. By unanimous decision, they agreed to keep this discovery a secret.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Eve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It had taken too long to arrive after she heard the bad news, confirmed it through her Scarlet, and received permission to return to oasis minor. Her mind kept going over her daughter, Fox’s, fears about her heat and the necessary return to Ardahn for her rite of passage, and with guilt Dawn recalled her assurances that all would be well. Arriving to learn that she had gone into exile, Eve and Dawn despair. By accepting exile, Fox had placed herself out of Cinder’s power to protect her. An unnamed child was a ward of the Court, in theory a vassal of the Queen. Her claim and rights were proscribed.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Chorus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ruthless reprogramming of her mind made her unable to even speak to her family, friends and acquaintances. Those whom she could speak to, she found she could not speak to of her identity. Dawn was twice frustrated, since Fox’s condition made it impossible to pursue her mission objective of identifying Fox’s path contacts. Not only can Fox not speak to her mother, she cannot address or identify any individuals associated with her past. Because oasis minor was not a full member of the aegis, the situation was diplomatically sensitive. While Dawn was a citizen of the aegis, established precedent dictated that the aegis had to respect the covenant under which Fox had been convicted and exiled, the aegis could not exert pressure to remove the block that inhibited their investigation. Nor was extradition possible, even if charges could be brought against Fox to justify such an attempt.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The three survivors of Fox’s onslaught faced their sentencing and chose exile. With that bit of interference out of they way, they set out in search of their prey. They had a mission to complete.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17</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Sleeping Goddess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What happened when an angel of a domain was blooded varied. In the case of Cinder,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her. It explained her mother’s instinctive fear of blooding, for any angel would sense the threat of paradox latent within the blooding experience. What it did not tell the dragons was how close she had been-or her daughter now was-to the heart of the dream. Cinder’s division into adult and child incarnations at the time of the Ardahn Massacre meant either would have commanded only partial possession of her phoenix potential, and as it turned out Anna’s mind simply refused to abandon even that partial grip on it. It was also impossible to know if there were any other angels aside from Cinder Jeara. If Cinder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minimize all risks, however, was to kill her. As a phoenix, she would rise again, but the loss of her memory would minimize the chances of opening the eye of paradox as she was blooded.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Cinder was going to be a lot harder to kill than the average phoenix, however. Coal’s mother had known that would be the case so her final plan had been simply to wait until Cinder came of age to blood her. She had counted on Anna voluntarily falling under the knife, and becoming as vulnerable to Coal as Cinder after her descent. Ember was gone, but her thinking still had merit. It would be a simple matter for a dragon assassin to pose as Coal and close in for the kill. Since they already had Phoenix Coal in their control, they could choose the best assassin and give her the perfect disguise-in the area of shape shifting, it was the one advantage dragon potential had over phoenix potential.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Fox had not considered that when she had made the choice that made her a defenseless target to any who wished to do her harm. If she did not find a patron soon, she would have to flee. Only, where was she supposed to go?</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Scarlet and Eve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Word of Fox’s predicament reached Scarlet who told Cinder. Cinder sent her to Eve with a message, arranging for protection if her daughter could make it to Arlahn. Scarlet sought out Fox and advised her to flee to Cinder’s private retreat near Ardahn where she would be offered patronage and protection from the three exiles.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Days into 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Having driven their prey into the wild, they rushed to rendezvous with their leader. They were startled by the appearance of the dusk who had witnessed in the court against them. He reprimands them for being late and calls out their reinforcements.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18</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Second Warning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D25E97">
        <w:rPr>
          <w:rFonts w:ascii="Montserrat" w:hAnsi="Montserrat"/>
          <w:sz w:val="24"/>
        </w:rPr>
        <w:tab/>
        <w:t xml:space="preserve">Phoenix Coal did not waste any time warning her twin what was up once the dragons had taken their pound of flesh from her. The dragons could not have prevented her warning, but for what it was worth they had been silent about their intentions. Even if she happened to deduce their plans, the dragons had counted on Dragon Coal refusing to compromise her own objective to warn Cinder about their assassin. Cinder would certainly have forced out the truth before taking the threat seriously, and Coal would have virtually no chance of blooding her once she was on guard against her. In spite of their convictions, Dragon Coal did warn her, and Cinder decided to put herself out of reach of both threats.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Once Cinder was warned that Coal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in the future and some dragon did manage to blood her, the absolution of her memories would minimize the risk of opening the eye of paradox. That done, all they could do was hope their soldiers could prevent any dragon from reaching her before she could be safely captured, killed and imprisoned. Blooding would not necessarily have been a bad thing for her, but for all who dwelt within her domain the awakening of her dragon potential could be cataclysmic.</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time to act was determined by outside events.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When Cinder fled the palace, she installed Scarlet in her place, and sent her family off to Arlahn where they were supposed to be waiting for Dawn to arrive. Theoretically, Scarlet went with them, but in fact it was Cinder, who slipped into the wild as soon as possible. Crimson figured this out, and made his moves while she was too far away to possibly interfere. Unfortunately, the three adults had not realized Cinder, and not Scarlet, had accompanied them on their journey, so when each was attacked he or she saw Scarlet as the killer and not Crimson.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happened to her before had been impersonal. Her actions had made it personal, she guessed, by the way they treated her this time. Her fear turned to terror when she recognized in one of the new people the characteristics of the leader-the one she had killed first. As before, they attempted to penetrate her mind, she could not use her own abilities without leaving herself open to their attack. With her psi effectively leashed, and her body quickly and ruthlessly restrained, her bloodlust could not be satisfied.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Fox’s retreat from her body, and her defensive closing of her mind, closed her off from Dawn. As soon as she lost contact with Fox, Dawn risked contacting Fox again. Dawn was not able to identify Fox’s assailants, but there was little room for doubt. Unfortunately, Dawn could not offer a very precise description of where Fox was ambushed.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Him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 He was completely oblivious of the change that came over her. With the others, once fighting became impossible, she had simply withdrawn and let them do what they did without her participation. She saved her energy for the defense of her mind. With him it was different. In a very sick way, he really was making love to her. He was involving her, forcing her to respond on such a deep physical level that she could not help it. The orgasms he evoked were a thousand times more devastating than the kicks and blows. Her defenses crumbled and he seized control of her mind. Each time she managed to surface and throw him out, but only after he’d done to her mind what he took such great delight in doing to her body. Subject to such intense pain and pleasure, something within her had been purged-all of her imperfections devoured in an intense, purifying furnace. What remained of her was a flawless, molten alloy.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Crimson took Scarlet’s father in bed, when his guard was completely down.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Eve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Duty required that she report the contact and her suspicions to her superiors while she considered whether there was any action she could take to save Fox. The crew shared the frustration of their captain, knowing that her professionalism would not allow herself to use her command resources for such a personal end. At least not while she could think of no excuse that would cover her actions. The terrible certainty that her son/daughter was certainly being raped, and quite possibly murdered, did not make her burden easier to bear.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After he was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That was the final irony. In her absolute vulnerability, she had discovered the truth about power. All of her strength, all of her power, came from who she was and she did not have to give it to them. Nothing they could do could make her. They could take so much away from her, deprive her of so much, but once they had taken everything away she had nothing left but herself. They had unwittingly given her all the power. She just had to figure out how to use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Sex. It was the only weapon she could take back from them. The simple fact was, she was unique in their company. She was the only female. There was only so much pleasure they could take from her, and it was compared to the pleasure she knew how to give. She had been a man, she knew men from the inside out.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eager to bend, and quick to anticipate them. She had figured out their weakness with regard to her, and it forced them to deal with her as a hostile ally rather than a prisoner or a slave.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Him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trike/>
          <w:sz w:val="24"/>
        </w:rPr>
        <w:br w:type="page"/>
      </w:r>
      <w:r w:rsidRPr="00D25E97">
        <w:rPr>
          <w:rFonts w:ascii="Montserrat" w:hAnsi="Montserrat"/>
          <w:sz w:val="24"/>
        </w:rPr>
        <w:t>19</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Lethal Complications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Once Cinder took flight, Dragon Coal pursued with every intention of blooding her-after all she did not know about the threat of paradox. Dragon Coal was unperturbed by Cinder’s actions. She simply followed her quarry into the wild, and stumbled across the assault force that had been sent after her. Like Cinder, Coal was drawn to the fringes of their camp when she discovered they had captured Fox. Unlike Cinder, Coal was deceived by her impersonation of Cinder. She infiltrated their company, posing as one of their scouts, and discovered their intentions.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Amusingly, she was learning survival skills by observing her captors. They had long since left the road and were dragging her north up the coast. As they had, the first time they had trapped her, they kept her psionic gifts subdued. The psionic collar being the only thing they had given her to wear. As long as she wore it her chances of escaping were grim.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Him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attacking her integrity could be employed.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While struggling with newly deepened bloodlust, it occurred to Fox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20</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Fight or Flight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dragons’ soldiers knew Coal had her sights set on Cinder, but not that she had wormed her way into their company, so the soldiers unwittingly confided in Coal.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Him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He could tell within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After much too long, the leader and Fox emerged from the ruin, and their march was resumed. The restoration of their beloved prisoner restores the group’s morale as well. Several openly comment that it was a pity she was not already one of them.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Coal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She suspected she knew where they were taking their prisoner. If things had been different, their destination would have been her own home. The lands Cinder would have inherited through her title. Fox confronted the leader of her enemies as she too figured it out.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 and him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In privacy, in the embrace of respectful enmity, she asks what they are trying to make her become. She debated the possibility of a compromise or arrangement between them. She pursues the possibility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Coal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Ardahn was the last place she ever wanted to go. Her life had been traumatized by the slaughter of friends and family there. The fact that her mate was heir to the estate was the supreme irony of her life. The most terrible place in the universe to her was destined to be her home. She had seen the curse at work as a child, and she had determined to live her life as far from the place as she could manage. Only now, she was discovering that the curse might be something that could be fought.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She finally got the nerve to ask, if she could not be broken, were they going to kill her? She was told that if she could not be made one of them, then she can have no place among them. They would never trust her, and they could not allow her to claim what was sacred to them. Fox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She confided at last her conviction that whatever happened, she would not live to speak of it. She also confesses her curiosity why an estate that had been in her family for thousands of years was so sacred to them. The simple response stuns her. Ardahn was where their kind had originated. Everything they knew about themselves began here about a thousand years ago. With their arrival only days away, Fox is aware of her imminent death. When they had given up on breaking her mind, they had stopped raping her as well. Whatever they sought to do to her, she was truly immune. The fact that she was still alive only meant that they had something left to try.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Coal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Once she became aware of the difference in their objectives, Coal turned on the hunt party in dragon form. She was true to Coal in every personal regard, and the thought of Cinder’s death and capture alarmed her. It came as a shock to witness Cinder stealing into camp to aid in her own escape. For a moment she imagined that her twin had escaped and come to her mate’s rescue. Whatever the case, Coal followed their silent escape and waited for the chance to fulfill her objective. Unfortunately for Dawn, Coal was still convinced by her deception.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Crimson arranged for his allies to attack Scarlet-and posing as Scarlet for this trap, he would be able to strike when her defenses were overtaxed and presented to the wrong attackers.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Victor was the hardest to set up. He was a she as often as not, so he would not be easily fooled by a sex change. He was also one of the best dancer/dreamers of the present day. Victor would always have been a real fight, so Crimson had to arrange it so that Victor attacked him-or rather,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As Eve was stumbling under the weight of the sleepers attack, Crimson-posing as Scarlet-had urged her to call in reinforcements. Victor simply had to come. Once he appeared, Crimson shocked Eve and Victor by turning on Alex, and killing her right before Vic’s eyes. He, naturally, assumed the worst-that Scarlet had been possessed. That meant he would do everything he could to subdue her, and drag her away from the other sleepers so that she could be exorcised. In other words, he would give himself the handicap Crimson-especially as a girl-needed to defeat him.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21</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Minor Climax, On Death’s Blade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Cinder and Dawn, friends and lovers, fell into each other’s arms once they had put a safe distance between themselves and the soldiers. In one moment perfect ecstasy became the purest agony. In her moment of celebration, Dawn was caught and to all appearances devoured alive by the dragon. Cinder watched as her friend and lover was torn from her body and mind’s embrace, snapped up in flashing jaws that arched back as if in orgasm. Dawn’s last thought put Cinder in motion as the shock of her death shattered her mind. It only took a moment for the dragon to realize her mistake. Coal redoubled her efforts to stalk and blood Cinder, happily contributing to the mayhem Cinder’s efforts inflicted on her pursuers.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Dawn’s final command kept her fleeing for her life, while the dragon savored its kill. In nature, a dragon had been a ruthless eating machine, driven to grow as fast as possible lest it be eaten by its own siblings or the first adult dragon that it came upon. An awakened dragon possessed those same instincts, using them to drive the Blooding. Cinder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days, waiting for her attempts to forage for food to pounce on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Anger and grief eventually surrendered to the absurdity of the situation. Cinder, amused to discover that the dragon was utterly fixated on her, got to thinking. The dragon was only her most recent predator. Cinder started drawing out dragons, baiting them with her own flesh and spirit. Blooding was less of a threat than execution, and she knew that the soldiers’ orders made any dragon that came along her ally. Her favorite, and strongest-unrecognized-was Coal.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Even when they managed to capture and strip her, they found it impossible to kill her. Like Coal, she was only seventeen, but she had thousands upon thousands of years of skill and experience distilled from her previous lives, and among them all the arts of an avatar. To kill her, they had to completely break her and exhaust her. A difficult endeavor when every dragon in the wild was drawn to her siren call.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hunting party caught up to her almost nine days later. When they found their starving quarry within, they had no idea what sort of trap they had stumbled into.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For what the group of men had done to her, she wanted to kill them. For what the dragon had taken from her, she wanted to cripple and maim it. With a little thought, it would not be impossible to arrange. In a manner of speaking, the questions provided the answers. The dragon waited until there was only one escape before it attacked.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Crimson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His allies had reported that Dawn had been killed by a dragon, so Crimson was finally free to go after Scarlet. He saw no reason to doubt the dragon would strip the girl of all of her assets-including her memory-so it was safe to say that she was as absolved as an awakened avon was likely to get. The report he received also informed him to prepare to assume the Seat, as Cinder was being targeted for absolution and exile.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22</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Minor Climax, In Death’s Teeth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Cinder. As they reached the outskirts of the ruins, they were attacked by the dragon. When humans had seen them, there had been no other name to give them. The native name for them was simply death. It earned that name many times before the survivors reached safety. As they fled, it managed to cut down half of their remaining number before they reached the safety of the estate. If not for the assistance of the party that had come out to meet them from Ardahn, none of them would have made it. Cinder, short an arm, was the luckiest of the victims, having cut her losses to run. She would not have suffered a scratch if it had not been for the insane protective urge that had put her between the dragon and Blade. The remainder of the hunt party, short the pair who had gone back to report, dragged Cinder and Blade into shelter.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Cinder. As she lay bleeding, she begged them to remove her collar so that she could use her abilities. Knowing that she lost the arm trying vainly to fend off a lunge for him, Blade granted her wish. Concentrating, she forced her wound to close and begin healing. Taking the chance that they could not assess her true ability, she explained that it would take days for her to restore her arm, promising not to try to escape for at least that long. She made no promises beyond that though. She used her time to learn her way around the estate, remembering her childhood explorations, and the tragedy that brought them to an end. Her old fear of the place, and of her bloodlust had finally been dispelled, however, and the implications of her awakened power still stunned 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Cinder stood on a balcony, staring out at the dragon that still waited for the chance to devour her. The dragon, having feasted, having tasted Cinder and knowing that morsel still hid within the estate, would not leave. Cinder watched it from safety. There were about twelve more of the strangers there. These were not the ones who had raped her. So far they had done nothing more than hold her captive. If the others she had known were anything to go by, she was in mortal danger. Counting the nine lost out of the first group, there were seventeen of them left. Would she be justified in killing these men to survive? If not, could she incapacitate all of them badly enough to make good her escape? In spite of herself, she was feeling sympathy for their position. She still didn’t really know what they were, but they were something very different from what they appeared to be. The others she had known had considered her death necessary for their survival.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Cinder. Her enemies were not powerless. Those who had remained at the gate had greater psi ability than the scouts that had escorted her out, and they were prepared to fight the dragon. Of course, even natural dragons were frighteningly intelligent, and had powerful psi themselves. The hunt party came up empty on its forays, even losing two more members in the space of three days.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Cinder had not been left entirely on her own. If she wandered too long, a group of them would go after her and drag her back. Blade required her to dine with him each evening, probing her loyalties, keeping her up to date on the dragon hunt. Cinder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Scarlet desperately wanted her to commit herself to them, but did not believe she really could.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She had a chance to save herself, playing prey to lead the dragon into the trap. She would be a predator at the same time.</w:t>
      </w:r>
      <w:r w:rsidRPr="00D25E97">
        <w:rPr>
          <w:rFonts w:ascii="Montserrat" w:hAnsi="Montserrat"/>
          <w:sz w:val="24"/>
        </w:rPr>
        <w:tab/>
      </w:r>
      <w:r w:rsidRPr="00D25E97">
        <w:rPr>
          <w:rFonts w:ascii="Montserrat" w:hAnsi="Montserrat"/>
          <w:sz w:val="24"/>
        </w:rPr>
        <w:br w:type="page"/>
        <w:t>23</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Regrouping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They dragged her to a ruin, where they intended to ward off any dragon assault for as long as it took to break her. Only a handful of her original pursuers remained at that point, and only her favorite of the dragons seemed intent to brave their defenses to get to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24</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Final Conflict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Disrupted by the dragon’s efforts, the soldiers turned their attention to killing the dragon first. Cinder was the obvious bait, but the trap offered her a chance of escape if she could find a way to turn it against her captors.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Cinder planed her routes into and out of the trap. She was not pleased as blade collared her again. Scarlet assured her she would be safe enough if she stuck to the plan they had come up with. It was no less than she had expected. Also as expected, she had a shadow. She confronted her enemy as she prepared to bait the dragon. Scarlet admitted that her help would not change her fate, even if her plan proved successful. She nodded, declaring that she would rather take her chances with the dragon then. Taking flight into the open, Scarlet pursued. The dragon was quick to pounce, cutting off her false escape. Cinder, ready for this, turned and fled back into the trap, disabling her shadow. The dragon accepted her gift, conveniently giving her time to build up a good lead.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r w:rsidRPr="00D25E97">
        <w:rPr>
          <w:rFonts w:ascii="Montserrat" w:hAnsi="Montserrat"/>
          <w:sz w:val="24"/>
        </w:rPr>
        <w:tab/>
      </w:r>
      <w:r w:rsidRPr="00D25E97">
        <w:rPr>
          <w:rFonts w:ascii="Montserrat" w:hAnsi="Montserrat"/>
          <w:sz w:val="24"/>
        </w:rPr>
        <w:br w:type="page"/>
        <w:t>25</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End Game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Between her and Coal’s efforts, she managed to escape her captors only to land in the dragon’s jaws. By this point, she had been drawn into such close rapport with the deadly predator, that blooding was inevitable. Her mind, caught in the dragon’s perspective, awakened to that sleeping potential, and the impulse to devour that succulent morsel which seemed suddenly to consume her attention overcame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searching for an opening. Cinder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masters of the dance. They were even better trained than she. Though less creative and powerful, they had the advantage in a battle of attrition. Finding herself overwhelmed, she realized could only flee or be ruthlessly dismembered and finally decapitated. Cinder. She was saved by their last attempt to possess her.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Ardahn to loose it in the complex structure. It was a loosing prospect, the beast had pinned them down at the ruins for weeks, waiting for her attempts to forage for food to pounce on her. Slithering through secret spaces, she eluded them, forcing them to split up. Her luck finally ran out. In her haste to escape her pursuers,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convoluted depths of the dragons’ throat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 dragon had figured out what kind of game she was playing and outmaneuvered her. In plain view of her enemies, the dragon snatched her out of the air, and dragged her away. There was no time. As her feet descended into its silken throat, her mind suddenly focused. 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Cinder-it astonished her to wake up on the sandy beach of an underground lake. Apparently it had astonished the dragon as well. Once again she tried to flee, finding a deep crevice in which to retreat. Cinder was startled by the light of intelligence that shone in its eye as it regarded her. The awe and horror as its mind entered hers and bent her own psionic abilities to draw her out of her shelter and into its mouth was indescribable.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26</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Major Climax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 full blooded eclipse, opening the eye of paradox. Cinder is a sleeping goddess, the dreamer in the dream. Coal is awake, and by virtue of being a demon with the full possession of dragon and phoenix aspects is a god. In the instant she obeyed that dragon impulse, the dreamer in the dream awakened. The opening of the eye of paradox caught her and Coal-wrapped intimately together in the rapport of blooding-ripping through the dragon’s mind and tearing her phoenix incarnation from the very fabric of the dream at the same instant. Thus, the instant of Cinder’s blooding became the instant of Cinder and Coal’s full eclipse-and the conception of a child in the depths of paradox.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Cinder-the confrontation that followed was unbearably surreal, as the dragon took on the perfect semblance of her beloved other-self. So much so, that on the other side of the gate, she was still fleeing for her life, barely aware of her strange new environment, until she was caught by a pair of men... The realization that she was confronting an outside embodiment of other self-that in every way but one she was confronting Cinder-was almost more than she could take. It was even more frightening to realize that if she had not known that this was what had killed Cinder, she would not have been able to say it was not her. In fact, this terrible transformation made the one thing that had been impossible possible. With this Cinder it was possible to conceive a new life. This Cinder could be a consort-a husband.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27</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Resolution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In the dream, the dragons witnessed with horror as the eye of paradox opened. From the ruins the terrible rift spread, sinking its roots into the very core of Aeryn, and lifting its branches to the heavens. For seven terrifying days, the rift grew, giving birth to storms the likes of which had never been seen in that sphere of paradise. No one noticed when blood began pouring through the crack in reality caused by Phoenix Coal’s removal. The bath she had occupied filled with the blood of a dragon and a phoenix that had circulated in the surreal twists of paradox since Cinder’s death. No one noticed the coalescence of a body in that sanguine pool. A spark of consciousness fired within the new formed flesh, and with a gasp of shock, the daughter of the goddess lifted her head from the waters of her birth. Her first thoughts reached out through the dream and wrapped around the slowly spreading rift. Her absolute will froze the open eye of paradox and bound it in place. As she slipped back beneath the surface, her presence was finally discovered.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Scarlet and Dawn-Crimson’s Assault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Once Crimson had effectively confined Scarlet to her own body, he was ready for his final move. Crimson had already deduced that the best chance he had to fully possess Scarlet was to achieve the union their bodies hungered for. As their minds embraced in united flesh, he would be able to swallow her with his new female aspect. When he executed his plan, it started out perfect, but quickly a desperate struggle. Scarlet’s cry for help was expected. It’s being answered was not. Scarlet’s panic was felt by Dawn-who it turned out was not dead after all. Dawn appeared out of nowhere and the twins’ minds lashed out in a crushing defense. The report his allies had made had proven false. It had no idea how she had come to the rescue, but suddenly her mind was right there along side Scarlet’s and their combined fury was a perfect recreation of the moment the demon had first been trapped. The demon panicked, triggering the separation of their joined male aspects. The division weakened Scarlet and Dawn’s assault, but their compliments were both swallowed as the sleeper retreated. The demon’s duality, and the implicit duality of the Crimson/Fox fusion, were complimentary, and for a moment it thought it had achieved its objective. That faint reprieve allowed Crimson to realize he had seized his objective-not exactly as planned, but more than close enough. without hesitating, Crimson ripped the minds of Fox and the real Crimson out of their shared body and threw them back at Scarlet/Dawn-as sleepers.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girls’ minds were swallowed by the fury of Crimson and Fox. Crimson had been conscious of his possessor’s thoughts and deeds throughout his imprisonment. Fear and loathing combined with an unspeakable thirst for revenge. Fox, having tasted only a moment of possession, but in that moment discovering that it had been this demon who had engineered the attack on the beach and consigned him to that devastating ordeal, felt an equal need to strike back. Without hesitating the joined twins lashed out, slaying their own dispossessed body. Scarlet and Dawn surfaced and seized control of their body with the sickening realization that the demon’s action had somehow divorced them from their compliments-and their own minds had fused together.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Erosion of Dawn’s perspective-Scarlet and Dawn’s Union.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strangely united and divided girl faced the consequences of the murderous assault. The blood on her hands would become the perfect excuse for other enemies and political rivals of their house to shatter the re-emergence of the Ava and Ana lines-a threat to the imperial succession itself. Scarlet hardly cared about the danger facing their house, she was concerned only for the health and sanity of Dawn. From the moment the bloody confrontation ended, she had been aware of the chaos Crimson’s actions had caused her. Dawn had been almost unhinged by the inheritance of her mother’s memories.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Dawn’s attempt to go to Scarlet’s rescue almost went unrecognized. Attempting to teleport to Scarlet, Dawn somehow teleported into Scarlet. It forced them to confront a paradox of their nature which being avon did not explain. it placed all the answers they had begun to embrace in a very uncertain light. They had appeared to be normal human twins, however they had twice proved to be something no one had ever seen before. The twins premature union during the Ardahn Massacre demonstrated that the two had an inexplicably deep rapport. They fit together like a fully awakened avon, but independent of each other Dawn and Scarlet were awakened avon. Which meant a union between them ought to be impossible.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When the sleeper seized sole possession of Crimson/Fox, it seized all the potential of an awakened avon. Thus, the demon resurrected with its mind and memories intact. Scarlet/Dawn were so preoccupied with sorting their situation out they did not even notice as their enemy stirred. As the fused twins struggled to reintegrate the dispossessed minds of their compliments, Crimson seized the initiative. Assuming the place of Cinder, she summoned the house guard and had the unified girl arrested for making an assault on her person.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actually accused Scarlet and Dawn of being possessed-to which their joined minds gave a misleading testimony.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string of deaths which Crimson had perpetrated were reported soon after, and under examination and trial, the memories they had inherited convicted them outright.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Scarlet-in name the one under prosecution-had an alibi, but her loyalty to Cinder prevented her from using it. Besides, without Cinder to substantiate her claims, she would sound like she was just making it up. Crimson was cementing herself in her new role by making all the accusations and driving investigators to reconstruct a history of events all too close to the truth. The only ones who knew Crimson was lying were the ones who had driven Cinder into exile, and who had offered to endorse her coup. By exposing the sleepers to avon, Crimson was seriously compromising the agreements between them, but the truth about Cinder was an even greater secret. By persecuting Scarlet, Crimson was eliminating the only other pawn the dragons had left to oppose her with. Without her, they would have to come out into the open to depose Crimson. Unfortunately, there was one person unaccounted for. Phoenix Coal.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People, Places, Things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Anna </w:t>
      </w:r>
      <w:r w:rsidRPr="00D25E97">
        <w:rPr>
          <w:rFonts w:ascii="Montserrat" w:hAnsi="Montserrat"/>
          <w:sz w:val="24"/>
        </w:rPr>
        <w:tab/>
        <w:t>Je Ara</w:t>
      </w:r>
      <w:r w:rsidRPr="00D25E97">
        <w:rPr>
          <w:rFonts w:ascii="Montserrat" w:hAnsi="Montserrat"/>
          <w:sz w:val="24"/>
        </w:rPr>
        <w:tab/>
        <w:t>Dai</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Ember</w:t>
      </w:r>
      <w:r w:rsidRPr="00D25E97">
        <w:rPr>
          <w:rFonts w:ascii="Montserrat" w:hAnsi="Montserrat"/>
          <w:sz w:val="24"/>
        </w:rPr>
        <w:tab/>
        <w:t>Je Ala</w:t>
      </w:r>
      <w:r w:rsidRPr="00D25E97">
        <w:rPr>
          <w:rFonts w:ascii="Montserrat" w:hAnsi="Montserrat"/>
          <w:sz w:val="24"/>
        </w:rPr>
        <w:tab/>
        <w:t>Dai</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Alexander</w:t>
      </w:r>
      <w:r w:rsidRPr="00D25E97">
        <w:rPr>
          <w:rFonts w:ascii="Montserrat" w:hAnsi="Montserrat"/>
          <w:sz w:val="24"/>
        </w:rPr>
        <w:tab/>
        <w:t>Morgan</w:t>
      </w:r>
      <w:r w:rsidRPr="00D25E97">
        <w:rPr>
          <w:rFonts w:ascii="Montserrat" w:hAnsi="Montserrat"/>
          <w:sz w:val="24"/>
        </w:rPr>
        <w:tab/>
        <w:t>Aegis Ambassador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Victoria</w:t>
      </w:r>
      <w:r w:rsidRPr="00D25E97">
        <w:rPr>
          <w:rFonts w:ascii="Montserrat" w:hAnsi="Montserrat"/>
          <w:sz w:val="24"/>
        </w:rPr>
        <w:tab/>
        <w:t>Morgan</w:t>
      </w:r>
      <w:r w:rsidRPr="00D25E97">
        <w:rPr>
          <w:rFonts w:ascii="Montserrat" w:hAnsi="Montserrat"/>
          <w:sz w:val="24"/>
        </w:rPr>
        <w:tab/>
        <w:t>Former Aegis Ambassador, First Contact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Eve</w:t>
      </w:r>
      <w:r w:rsidRPr="00D25E97">
        <w:rPr>
          <w:rFonts w:ascii="Montserrat" w:hAnsi="Montserrat"/>
          <w:sz w:val="24"/>
        </w:rPr>
        <w:tab/>
      </w:r>
      <w:r w:rsidRPr="00D25E97">
        <w:rPr>
          <w:rFonts w:ascii="Montserrat" w:hAnsi="Montserrat"/>
          <w:sz w:val="24"/>
        </w:rPr>
        <w:tab/>
        <w:t>Captain, Aegis Navy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Victor</w:t>
      </w:r>
      <w:r w:rsidRPr="00D25E97">
        <w:rPr>
          <w:rFonts w:ascii="Montserrat" w:hAnsi="Montserrat"/>
          <w:sz w:val="24"/>
        </w:rPr>
        <w:tab/>
      </w:r>
      <w:r w:rsidRPr="00D25E97">
        <w:rPr>
          <w:rFonts w:ascii="Montserrat" w:hAnsi="Montserrat"/>
          <w:sz w:val="24"/>
        </w:rPr>
        <w:tab/>
        <w:t>ASI Agent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Cinder </w:t>
      </w:r>
      <w:r w:rsidRPr="00D25E97">
        <w:rPr>
          <w:rFonts w:ascii="Montserrat" w:hAnsi="Montserrat"/>
          <w:sz w:val="24"/>
        </w:rPr>
        <w:tab/>
        <w:t>Je Ara</w:t>
      </w:r>
      <w:r w:rsidRPr="00D25E97">
        <w:rPr>
          <w:rFonts w:ascii="Montserrat" w:hAnsi="Montserrat"/>
          <w:sz w:val="24"/>
        </w:rPr>
        <w:tab/>
        <w:t>Naomi</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Coal</w:t>
      </w:r>
      <w:r w:rsidRPr="00D25E97">
        <w:rPr>
          <w:rFonts w:ascii="Montserrat" w:hAnsi="Montserrat"/>
          <w:sz w:val="24"/>
        </w:rPr>
        <w:tab/>
        <w:t>Je Ala</w:t>
      </w:r>
      <w:r w:rsidRPr="00D25E97">
        <w:rPr>
          <w:rFonts w:ascii="Montserrat" w:hAnsi="Montserrat"/>
          <w:sz w:val="24"/>
        </w:rPr>
        <w:tab/>
        <w:t>Naokume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w:t>
      </w:r>
      <w:r w:rsidRPr="00D25E97">
        <w:rPr>
          <w:rFonts w:ascii="Montserrat" w:hAnsi="Montserrat"/>
          <w:sz w:val="24"/>
        </w:rPr>
        <w:tab/>
        <w:t>Morgan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Fox</w:t>
      </w:r>
      <w:r w:rsidRPr="00D25E97">
        <w:rPr>
          <w:rFonts w:ascii="Montserrat" w:hAnsi="Montserrat"/>
          <w:sz w:val="24"/>
        </w:rPr>
        <w:tab/>
        <w:t>Morgan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Scarlet</w:t>
      </w:r>
      <w:r w:rsidRPr="00D25E97">
        <w:rPr>
          <w:rFonts w:ascii="Montserrat" w:hAnsi="Montserrat"/>
          <w:sz w:val="24"/>
        </w:rPr>
        <w:tab/>
        <w:t>Morgan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Crimson</w:t>
      </w:r>
      <w:r w:rsidRPr="00D25E97">
        <w:rPr>
          <w:rFonts w:ascii="Montserrat" w:hAnsi="Montserrat"/>
          <w:sz w:val="24"/>
        </w:rPr>
        <w:tab/>
        <w:t>Morgan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Aeryn</w:t>
      </w:r>
      <w:r w:rsidRPr="00D25E97">
        <w:rPr>
          <w:rFonts w:ascii="Montserrat" w:hAnsi="Montserrat"/>
          <w:sz w:val="24"/>
        </w:rPr>
        <w:tab/>
        <w:t>Aeren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Aerahn</w:t>
      </w:r>
      <w:r w:rsidRPr="00D25E97">
        <w:rPr>
          <w:rFonts w:ascii="Montserrat" w:hAnsi="Montserrat"/>
          <w:sz w:val="24"/>
        </w:rPr>
        <w:tab/>
        <w:t>Aerannan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Athyn</w:t>
      </w:r>
      <w:r w:rsidRPr="00D25E97">
        <w:rPr>
          <w:rFonts w:ascii="Montserrat" w:hAnsi="Montserrat"/>
          <w:sz w:val="24"/>
        </w:rPr>
        <w:tab/>
        <w:t>Athen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Athahn</w:t>
      </w:r>
      <w:r w:rsidRPr="00D25E97">
        <w:rPr>
          <w:rFonts w:ascii="Montserrat" w:hAnsi="Montserrat"/>
          <w:sz w:val="24"/>
        </w:rPr>
        <w:tab/>
        <w:t>Athannan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Ardyn</w:t>
      </w:r>
      <w:r w:rsidRPr="00D25E97">
        <w:rPr>
          <w:rFonts w:ascii="Montserrat" w:hAnsi="Montserrat"/>
          <w:sz w:val="24"/>
        </w:rPr>
        <w:tab/>
        <w:t>Arden</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Ardahn</w:t>
      </w:r>
      <w:r w:rsidRPr="00D25E97">
        <w:rPr>
          <w:rFonts w:ascii="Montserrat" w:hAnsi="Montserrat"/>
          <w:sz w:val="24"/>
        </w:rPr>
        <w:tab/>
        <w:t>Ardannan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Arlahn</w:t>
      </w:r>
      <w:r w:rsidRPr="00D25E97">
        <w:rPr>
          <w:rFonts w:ascii="Montserrat" w:hAnsi="Montserrat"/>
          <w:sz w:val="24"/>
        </w:rPr>
        <w:tab/>
        <w:t>Arlannan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Aldyn</w:t>
      </w:r>
      <w:r w:rsidRPr="00D25E97">
        <w:rPr>
          <w:rFonts w:ascii="Montserrat" w:hAnsi="Montserrat"/>
          <w:sz w:val="24"/>
        </w:rPr>
        <w:tab/>
        <w:t>Alden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Aldahn </w:t>
      </w:r>
      <w:r w:rsidRPr="00D25E97">
        <w:rPr>
          <w:rFonts w:ascii="Montserrat" w:hAnsi="Montserrat"/>
          <w:sz w:val="24"/>
        </w:rPr>
        <w:tab/>
        <w:t>Aldannan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Allahn</w:t>
      </w:r>
      <w:r w:rsidRPr="00D25E97">
        <w:rPr>
          <w:rFonts w:ascii="Montserrat" w:hAnsi="Montserrat"/>
          <w:sz w:val="24"/>
        </w:rPr>
        <w:tab/>
        <w:t>Allannan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\ay\</w:t>
      </w:r>
      <w:r w:rsidRPr="00D25E97">
        <w:rPr>
          <w:rFonts w:ascii="Montserrat" w:hAnsi="Montserrat"/>
          <w:sz w:val="24"/>
        </w:rPr>
        <w:tab/>
        <w:t>a \ah\</w:t>
      </w:r>
      <w:r w:rsidRPr="00D25E97">
        <w:rPr>
          <w:rFonts w:ascii="Montserrat" w:hAnsi="Montserrat"/>
          <w:sz w:val="24"/>
        </w:rPr>
        <w:tab/>
        <w:t>e \eh\</w:t>
      </w:r>
      <w:r w:rsidRPr="00D25E97">
        <w:rPr>
          <w:rFonts w:ascii="Montserrat" w:hAnsi="Montserrat"/>
          <w:sz w:val="24"/>
        </w:rPr>
        <w:tab/>
        <w:t>i \ee\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o \ah\</w:t>
      </w:r>
      <w:r w:rsidRPr="00D25E97">
        <w:rPr>
          <w:rFonts w:ascii="Montserrat" w:hAnsi="Montserrat"/>
          <w:sz w:val="24"/>
        </w:rPr>
        <w:tab/>
        <w:t>o \oh\</w:t>
      </w:r>
      <w:r w:rsidRPr="00D25E97">
        <w:rPr>
          <w:rFonts w:ascii="Montserrat" w:hAnsi="Montserrat"/>
          <w:sz w:val="24"/>
        </w:rPr>
        <w:tab/>
        <w:t xml:space="preserve">u \oo\ </w:t>
      </w:r>
      <w:r w:rsidRPr="00D25E97">
        <w:rPr>
          <w:rFonts w:ascii="Montserrat" w:hAnsi="Montserrat"/>
          <w:sz w:val="24"/>
        </w:rPr>
        <w:tab/>
        <w:t>a \uh\</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AEA</w:t>
      </w:r>
      <w:r w:rsidRPr="00D25E97">
        <w:rPr>
          <w:rFonts w:ascii="Montserrat" w:hAnsi="Montserrat"/>
          <w:sz w:val="24"/>
        </w:rPr>
        <w:tab/>
        <w:t>The Awakened Empire’s Aegis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ASIA</w:t>
      </w:r>
      <w:r w:rsidRPr="00D25E97">
        <w:rPr>
          <w:rFonts w:ascii="Montserrat" w:hAnsi="Montserrat"/>
          <w:sz w:val="24"/>
        </w:rPr>
        <w:tab/>
        <w:t>Aegis Security and Intelligence Agency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Oasis · Phoenix House · Autumn Court, Blood Clan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Athenic mother · Morgan · Avon O En · the human with an avon soul, an embodiment of the goddess.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Moon · Phoenix House · Autumn Court, Blood Clan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Carnal mother · identified as Aspen Morgan, a human female, the younger twin, heir of the Regent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Morning Ash </w:t>
      </w:r>
      <w:r w:rsidRPr="00D25E97">
        <w:rPr>
          <w:rFonts w:ascii="Montserrat" w:hAnsi="Montserrat"/>
          <w:sz w:val="24"/>
        </w:rPr>
        <w:tab/>
        <w:t>Born at twilight, morning of the summer solstice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Morning Dawn </w:t>
      </w:r>
      <w:r w:rsidRPr="00D25E97">
        <w:rPr>
          <w:rFonts w:ascii="Montserrat" w:hAnsi="Montserrat"/>
          <w:sz w:val="24"/>
        </w:rPr>
        <w:tab/>
        <w:t>Born at sunrise, morning of the summer solstice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Phoenix Dawn</w:t>
      </w:r>
      <w:r w:rsidRPr="00D25E97">
        <w:rPr>
          <w:rFonts w:ascii="Montserrat" w:hAnsi="Montserrat"/>
          <w:sz w:val="24"/>
        </w:rPr>
        <w:tab/>
        <w:t xml:space="preserve">Born at noon, on the summer solstice, during a full solar eclipse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r>
      <w:r w:rsidRPr="00D25E97">
        <w:rPr>
          <w:rFonts w:ascii="Montserrat" w:hAnsi="Montserrat"/>
          <w:sz w:val="24"/>
        </w:rPr>
        <w:tab/>
        <w:t>northern hemisphere of Dawn, on the line of the northern tropic</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Ash Moon · Phoenix House · Autumn Court, Blood Clan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Carnal mother · identified as Arden Morgan, a human female, the older twin, heir of the Regent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Evening Dawn</w:t>
      </w:r>
      <w:r w:rsidRPr="00D25E97">
        <w:rPr>
          <w:rFonts w:ascii="Montserrat" w:hAnsi="Montserrat"/>
          <w:sz w:val="24"/>
        </w:rPr>
        <w:tab/>
        <w:t>Born at sunset, on the winter solstice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Evening Ash</w:t>
      </w:r>
      <w:r w:rsidRPr="00D25E97">
        <w:rPr>
          <w:rFonts w:ascii="Montserrat" w:hAnsi="Montserrat"/>
          <w:sz w:val="24"/>
        </w:rPr>
        <w:tab/>
        <w:t>Born at twilight, on the winter solstice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Phoenix Ash</w:t>
      </w:r>
      <w:r w:rsidRPr="00D25E97">
        <w:rPr>
          <w:rFonts w:ascii="Montserrat" w:hAnsi="Montserrat"/>
          <w:sz w:val="24"/>
        </w:rPr>
        <w:tab/>
        <w:t>Born at midnight, on the winter solstice, during a full lunar eclipse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r>
      <w:r w:rsidRPr="00D25E97">
        <w:rPr>
          <w:rFonts w:ascii="Montserrat" w:hAnsi="Montserrat"/>
          <w:sz w:val="24"/>
        </w:rPr>
        <w:tab/>
        <w:t>southern hemisphere of ash, on the line of the southern tropic</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Overview Notes-Pending Expansion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 xml:space="preserve">Victor. Victor had always been known as an asset of Victoria’s, an alias. After such a long absence from the Aegis, however, Victor was almost able to appear on Aeryn as a distinct individual. Victoria had been very young when she was sent to Oasis, young enough to arrive in the throes of heat. Victor manifested, and adopted an avon identity-he actually was recruited to serve as Empress Anna’s personal body guard. Victor and Victoria had caught Anna’s interest for reasons she shared only posthumously, but for those same reasons, she never disclosed Alex and Vic’s secrets to their superiors, or her own subordinates. Vic’s superiors were not concerned, being too excited about how close their operatives were to Anna, and the opportunities that provided them. Already suspicious of the truth about Vic, they counted on her greater exposure to the Aegis to command her loyalty, and through them fulfill their mission in Oasis without resorting to military means.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Victoria. Victoria was the product of a thousand generations of direct descent spent living on Earth. She initially arrived on Earth as a scout for the Awakened-accompanied as always by Eve.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Aegis-phenotypically speaking-until the Garden of Eden produced Man. Victoria fell in love with Earth and resigned-with some regrets, as Eve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Alexander. Alexander Morgan had taken Victoria’s place at Eve’s side after her retirement. At the time, it had convinced some of their superiors in the Aegis that Eve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which pursued the matter. In spite of the long history of Eve and Victoria within the Aegis, it was apparent to his superiors that the two had probably been the very first awakened avon-individuals blooded by long range scouts sent out millions of years ago. Which meant Cinder Arden had not been the first avon encountered by the Aegis. There had been at least one awakened avon living and working in the Aegis for about a million years.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Eve. Eve remained the ASIA’s premier operative, and with the high tension surrounding the succession in Oasis, she had been tapped as the embassy’s military liaison. Anna’s disclosure had brought the Seventh Fleet to Oasis, to picket the system and enforce the quarantine. They were also there to support any ground based actions that became necessary as the situation evolved. The Aegis was scared of Oasis-of the avon race, to be specific. The people of this world had realized a potential unique in the explored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 as powerful as avon. No force could prevent these beings from penetrating Oasis, but they could reduce the intensity and density of such an invasion. Eve was the one tasked to respond to such penetrations.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Cinder was noticed early in her residence by Dawn’s father, who took steps to prevent Cinder and Coal from encountering Scarlet and Dawn the year their paths overlapped.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Scarlet did not know how to sleep in the comfort of her house. She was not sure about the wisdom of going night stalking. The compulsion was so strong she imagined she must have developed a habit. As it was impossible to sleep without having nightmares, she indulged the urge. She reflected on her recent experiences as she slipped through the sleeping house. Passing under a window, she overheard the exchange between Dancer and the imperial regent.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Scarlet was a witness as Dancer stole in during the night to appeal to the imperial regent for a favor in spite of having forsaken her house name. In the hope that her legitimate children would fulfill the bloodline's legacy, the muse had committed herself to a path that forbade her to hold such titles. Now her children were threatening to quit their claims and follow in her path. In spite of her own abdication, she was gravely concerned about the resulting disposition of the titles she had held in trust. The imperial regent confided that she was already looking into alternate heirs to the two houses.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twins’ significantly changed the imperial regent’s plans for answering Dancer’s request. The purpose of requiring Scarlet and Dawn to study in the schools of dancing and dreaming was to prepare them to bear the mantles of Ava and Ana. What was at first a notion had been strengthened by Pride and Passion’s rejection of their rights to those titles.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Scarlet was only confused by what little of the conversation she overheard. Scarlet, sensing that letting on what she overheard the night before might not be wise, resolved to pretend total surprise and ignorance of anything unusual going 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Dawn all but immediately sorted herself out in the local school community. By her third day in attendance, she had some idea of how things would proceed for a pace. Among her new peers a growing crowd of friends, allies, competitors and such had begun to gather. Attention gradually but steadily focused on Scarlet and Dawn-from muses and mentors, other heirs and nobles, suitors and seducers, artists of name, and even her own siblings as they catch up to her and events move 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The Regent took her measure and decided that Scarlet and Dawn had all the qualifications necessary for royal champions, but as heirs to the titles of Ava and Ana lacked the preparation for authority and leadership.</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Like many people she had the aptitude to learn some of the more exotic disciplines of the body, but in this instance she allowed peer pressure and her own unresolved feelings about her near rape to gravely compromise her judgment.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Cinder and Dawn encountered each other on their way in. Dancer was lingering about the suite concerned about Scarlet who had been brought home with serious heat sickness.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Dawn avoided Cinder and Coal, trying to come to terms with the questions before her. However, neither of them wanted to be avoided. From the moment she had seen Scarlet and Fox, Dawn had stuck thinking about her situation. Scarlet had taken Fox, and according to everyone around her, Dawn was expected to “dance” with Crimson. Once she said it out loud, however, Scarlet had nearly exploded. It had been inevitable that the two of them would get into a fight. They were too much alike to be so different, equal and opposite. Fast friends, the twins were also natural rivals over identity-over Crimson and Fox as well. Scarlet still felt she had tried to steal Crimson. With friction over sharing the same face and the same name, compounded by the differences in their social status and reputations, each was feeling defensive of her own territory. It had not been possible for them to really share anything, and neither wanted to share lovers! Besides, Scarlet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Dawn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She arrested her thoughts as she felt the approach of her potential mate and compliment. When he asked what she was doing, she confessed that she was looking for a place to stay-and a partner to stay with.</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Encounters and Confrontations-Dream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Crimson took Dawn to see his mentor, dancer’s female half, dream, who listened to, and responded to Dawn’s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Crimson followed the forms for bringing his mate into his house, guiding her through the exchange. Dawn was surprised as she was introduced into the personal residence of the Regent. House avon was the mother house of the avon race. House mating was a ritual that evolved over time. The first step was simply approval of the head of the house, which in this case meant the approval of the Regent. Cinder kept the matter informal-given the circumstances-allowing them a grace period to reacquaint themselves before subjecting them to the formalities of a full house reception. The two of them expressed their thanks and then retired to Crimson’s suite of apartments, where Crimson did not spare her the formalities of room mating. She was surprised to realize that his insistence on the forms had been to ensure that she had the chance to impose limits on their intimacy.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Bedmating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Together Dawn and Crimson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Crimson pointed out that, for an avon, that was the way it was supposed to have been. It was abnormal for a split-manifest to exhibit such distinct identities. Crimson talked her into going with him to consult some people about it, to ease both their concerns.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Encounters and Confrontations-Blade et al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To her surprise, they did not go to see Crimson’s mentor. Crimson took them to see his class mates-members of the house guard. When she saw them, she understood why. The group of young men and women-hardly more than boys and girls-were all split-manifests. That brief encounter convinced Dawn that Crimson was telling the truth when he said that they were abnormal for a split-manifest. That hardly mattered beside what their behavior and comments had revealed about their relationship. Few comments were directed at her, but she picked up enough to know that Crimson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Coal kume champion, and captain of the house guard in the circle. Crimson dragged her away before she could get herself into any more trouble. Not having found an answer to their problem, they went looking for dream.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Crimson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Crimson to help her understand what it meant to be avon. He started with the aspect of his culture that she seemed the most unsure of, avon sexuality. As native avon,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Encounters and Confrontations-Cinder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That evening, Dawn appeared in court with Crimson, who was standing to the Regent’s right as her sword. She stood to Cinder’s left as her shield which made the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Regent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Cinder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Crimson and Dawn had been promised, on their naming day, to the Regent’s split-manifest child and heir. Before they were excused, they were formally reintroduced to pain and pleasure, their fiancées. They talked a bit about Crimson and Dawn’s inheritance, lands and titles and such, but Dawn was too upset to take it all in.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As soon as they were alone, she turned on him and demanded to know what other surprises were waiting for her. Crimson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well-Crimson and Dawn lost their ‘virginity’ to the expert ministrations of dream, whereby they became adults and were granted sexual freedom.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Crimson,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Crimson, who could think of nothing to do but hold on to her and whisper reassurances. Ironically, her reaction only made her more committed to learning and perfecting her sexual techniques and the protocols of tasting, choosing and bed mating. Crimson had not needed to tell her that the initiation had made them subject to open courting.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oasians.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direction things were headed prompted Dawn to seek out her twin. As she feared, Scarlet was angry with her for “stealing” Crimson,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Crimson, they shared their concerns. If one of them were cut out of their union it would harm them all. In a private audience with the Regent, when Crimson took Dawn and Cinder to meet with the head of his household, they were all tested and confirmed to be a triune soul, and the legitimate heirs of avon d’ava and the province of phoenix gate. Faced with their obvious unity, the Regent questioned their assumed identities. Dawn had taken her identity for granted, but Crimson and Cinder had not been blessed with such an opportunity. They had both resorted to genetic identification-but since they each went to different authorities, the answers they got were significantly different. Cinder had been identified as the genetic twin of  Cinder nin, hence she took that name.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Crimson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Cinder’s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Crimson’s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passion, and planned to correct that this time. Cinder agreed to make a place in her home for the lord of ara, her children by storm, and her other children fostered by contract to the d’avon, in the hope that she would be regain a place in her sister’s heart. Ara’s interest in Dawn was obvious. Passion’s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passion’s refusal. Her intention was to sue for betrothal. Cinder made no comment to that, save to assure ara that preparations necessary for Dawn to bear the mantle of her house were already being undertaken.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She had almost adjusted to the news that Cinder planned for her to assert a claim to d’ava and be married off. If Cinder was serious about marrying Dawn to Crimson, how could she negotiate a second engagement between Dawn and this other woman’s son? She had checked on the legalities, and based on what she had learned Dawn would not have thought she would be introduced into her claim. Among the things she had discovered was her twin’s official station when she died. Her twin’s claim, though never asserted, was valid. Dawn was not as sure about her own. As a courtesan, her mother had no legal rights to her children, so Dawn would have assumed she had no claim on her twin’s house. No one else seemed to have such doubts, though. Things seemed to be moving awfully fast. When she pressed Crimson for a reason, she learned that Cinder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Cinder’s desire to sort everything out before she died.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Dawn and Scarlet were called in to see the Regent. The question of what to do with Dawn was quietly appraised while the Regent also gave some serious consideration to pain and pleasure, given their place as heir. These considerations molded the direction the Regent took with the conversation. In a more formal interview with the Regent, Dawn was counseled by Cinder on the requirements she would have to meet in her education. Dawn was required to take up duties in the house and, along with Scarlet, enroll in school. Dawn was easily skilled enough to be Coal,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Because she was standing shield, Dawn was required to spend as much time practicing with the house guard as Scarlet. Dawn was in for a rude awakening. With no hesitation, Dawn was thrust into the company of her peers. Almost out of habit, she was determined to enter as an Cinder. Passion had told her how her androgynous manners led people astray. When they saw her going out the door, passion and Cinder stopped her to re-emphasize the warning. In spite of passion’s and Cinder’s protests, she defended her right to innocent misdirection; maintaining that it was not misdirection but part of her character-and what others interpreted was their business, not hers. But what she hinted disturbed passion even more. Dawn all but immediately sorted herself out in the local school community. Cinder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Annetic.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Scarlet had slept with them all, or at least the female of each set. Part of her accepted his debt as hers, but it was too difficult to bring herself to assume that debt. Especially with the pressure that she felt under the surface when ever she was around them. Scarlet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Dawn was not what anyone would call normal. In fact, so many people found her mysterious, Annetic,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When Dawn’s girlfriends encouraged her to turn out in style, many of Scarlet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A time of choosing Dawn and the others soon found themselves in the midst of arla liymb. Like ot or not, it was the time of choosing for her mnao.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On the islands of the phoenix coast, Dawn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Scarlet had absorbed the mind of his predecessor,  Scarlet nin, at his death. His own death immediately after caused the two identities to merge in ways almost impossible to sort out. His power had revealed itself immediately after his resurrection. His confession compelled Dawn to confide her darkest secret. Dawn had salvaged her twin’s mind from the abyss of death. Dawn’s power fully manifested itself after this second tragedy, and forced the girl and Scarlet to relocate to a psionic reservation.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Scarlet’s urging, her twin had been learning the arts and mysteries that lay behind the use of that very power, mastering a deadly and efficient martial art well suited to her nature as an angel of destruction. The spiritual and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Bloodlines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She was particularly curious about Cinder, Dragon Coal and Phoenix Coal, having seen the three of them within the houshold. The houses of Ardyn and Allyn were closely related. Cinder was the sole embodiment of the Arden line, the sister house of Allyn. Phoenix Coal and Dragon Coal were true to the Allen line. -they had entered Cinder’s household for their fosterage. It was proper even to call them cousins, due to the manner in which a given avon bloodline could span millennia unchanged. Dancer was believed to be from the Ana line, so in a way he was like a second cousin to Cinder. Cinder and Dancer adopted each other when he mysteriously appeared following her mother’s death, and lived together in Aerahn as mentor and protege. Scarlet was shocked to find that Cinder had inherited the mind of her mother in the wake of her death, when she was only seven years old. Dragon Coal and Phoenix Coal stood to inherit the mind of their archangel, the Imperial Regent, though they would be more influenced by their present incarnation than their previous one.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Events had unfolded, forcing the Imperial Regent to restore the line of Ava. Cinder’s line had held the title in trust, waiting for Cinder to insure the phoenix line. She still refused-or was unable-to fulfill that obligation, so the burden presently rested on Cinder. She had no wish to shame Cinder, or force her into pregnancy, but Cinder had committed herself to the muse path, which forbade her to carry any titles.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Cinder was enlisting Dancer’s assistance in quitting her claim to D’Ava, and transferring it to Dawn. The Imperial Regent had already confided that an acceptible mate for Dawn could be found. Surely she could fulfill Cinder’s obligation.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Scarlet could not pry herself away as the conversation shifted to a discussion of the requirements of heat and their assessment of Dawn’s choice of mates. Scarlet was the obvious choice, certainly Dawn had no one else to turn to. All she asked was that Dawn pursue her, win her over and encourage her to take up the obligation of her house. Scarlet could stand to hear no more. What she heard disturbed her and cast a shadow on her paatronage. She was startled when Cinder came upon her, hiding under the eaves of Dancer’s study. Cinder and Scarlet retreated to their room, where Cinder attempted to answer Scarlet’s questions.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On an unconscious level, she was far more aware of the dangers she faced. She did not know it but she was participating in events that had led up to her own birth.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She unconsciously feared to interfere with the relationships her intuition said must form, and grieved at the deaths she sensed would come. Unable to even explain, she fled from the alter and into the opening movements of a war.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Cinder tried to explain her existence at that point. Her memories of early childhood were identical to Dawn’s, but something had happened at some point and the two had diverged. Cinder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was found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Dawn had been a terrible shock. In learning about the process and function of heat, she was exposed to the concept of a split twin, a dual manifestation of being expressing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Mother’s Obligations-Alternate Notes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Apparently, their mother had known of her rights and obligations and had been quietly administering to them since her appearance twenty-something years ago.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Of them all, Scarlet had the hardest time dealing with the legacy, especially the predictions of that journal.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Manipulated by a hidden enemy, Dawn was used to entrap her sister in a deadly plot.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Her irrational fear of the place they stood to inherit made her refuse to accompany her siblings on a tour of the immense ruins of Ardahn. Some of her fear was shared by the others, for it was on that very site that their childhood had been scarred, and they had all been scattered to the winds. Alone, at dragon’s gate, she finally confronted the embodiment of her terror-the o’jin possessed compatriots of her brother Crimson. She had confronted them many times, aware of an obligation created by Crimson, which she or her twin would had to fulfill, and she thought that they had simply tired of waiting. Her opinion changed when they ambushed her on the beach and tried to take possession of her mind. She was saved by the ghost of her mother, who drew on an unused rapport between Dawn and her deadly sister. As Dawn was being attacked, the wall between the twins’ minds suddenly crumbled and Dawn’s mind was ripped from its body to face death and destruction. The minds of Dawn and Dawn united as their mother’s mind descended upon Dawn’s vacant body.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Crimson, with an entirely different Dawn, rushed back to Dawn’s side in alarm, to witness the aftermath of her ruthless defense.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-and the condition of her parole was the crippling of her psionic ability. Before Dawn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Crimson, chooses to aid them in attaining the only kind of protection their condemned status allows them. With his support, Dawn looks forward to the simple resolution of her struggle with the demands of heat.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If only she did not remember the last precognition. The worst was yet to come. Mother and daughter, compelled by biological and spiritual imperatives end up fighting over Crimson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emerged from the conflict at phoenix gate stunned, and transformed, by her experience. Dawn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into, she began to rebel. Quietly fighting to assert control over her self and her destiny, events began to pull her into the embrace of an ancient pattern. At the time she had been awarded title to the domain of ava, Dawn did not realize that she would be burdened with its administration. When the time came for her to enter the academy, Dawn was forced to split her attention in order to meet the obligations of her status as an exotic noble. In her effort to tame her wildly enhanced psi, she had begun dwelling on her transformation. In her spare time, she had studied the gate within her house seat. During her ordeal at phoenix gate, she had not been entirely oblivious to the forces that had been at work on her and her tormentors.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existed on human worlds. The significance of her revelation was lost on the majority of the avon court, overwhelmed by the verification of her discovery.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Raven Scarlet phoenix was raven’s unexpected daughter. The discovery of raven’s pregnancy reinforced Cinder’s belief that Dawn’s pearl had been awakened by the passage through time. Cinder proposed that the father of raven’s child was Coal (since she was infertile and Coal was the only other man she had slept with). Her embryo had probably gone into stasis before she was turned into a dragon, and the phoenix potential in her genes had caused it to remain with her through her transformation. Cinder did not know she had shape changed after arriving, and raven did not think to mention it. Not even when she found she could not shape change anymore. Her pregnancy did awaken her phoenix potential though. She was a true dragon-phoenix now. The only one of her kind. They named her daughter Scarlet, in memory of Coal’s alter ego. Her resemblance to phoenix later earned her that name as well. Her blood red mane and grey eyes were attributed to Coal. She was raised with the younger Dawn and Coal as their cousin. She was Dawn’s best friend, and in time became lovers with Crimson, Dawn and Coal. She could easily become any sex she chose which made her unique and a favorite of all of them. As a child, she had often pretended to be Dawn’s dragon. She had been Dawn’s partner in their unsanctioned training and her dance partner for their legitimate education. Their tight group included passion, and later rage. Scarlet phoenix was hit the hardest by their deaths. Her talent for death and destruction earned her the title of angel of death during the war that followed the severing. She refused to take a dragon consort, and apparently shared raven’s dual nature. There was no way that anyone could know she was really a dark phoenix. In a way, her hatred of her own kind made her the worst of them all.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Scarlet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Efforts at investigation by the o’jin was inconclusive. Scarlet was, and was not, o’jin. They could sense an overshadowing mind, but not the darkness they themselves had. They attached someone to her, a suitor in pursuit of her hand. While in the presence of Scarlet, he found little encouragement, he was startled to find Scarlet as natural a companion as other o’jin. It would take little effort to nudge Scarlet into betraying herself as a whole to them. Somewhat confident that Scarlet was a child of possession, they only needed to penetrate Scarlet to test her. Once they understood the resistance of that aspect of her personality, they could perhaps trigger her conversion. Or possibly just kill her right there and resolve the problem that way.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Blood on the Beach · Alternate Notes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When she came to, she was wandering naked down the beach-carrying a sword and bathed in blood. She was arrested on sight. She was fortunate that her victims were avon twins, able to resurrect within their compliments. At her hearing, Cinder and Scarlet were able to explain the situation. Dawn was shocked to find that what had been done to her was legal, and because she had fought could be done to her again. Unless she wanted to stand trial for manslaughter, she had to agree to fulfill Scarlet’s debt. Her friends urged her to acceed to the debt, promising her that what had to happen would not be a repeat of that horrific scene. Her account of their psionic assault had been heard by her friends, if not the court, and they assured her that they had made their own suits to bar her suitors from using psi when Dawn took them to bed.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Ironic, she thought, how the respect they had been forced to pay her had actually become admiration. Before releasing her, blade confided his knowledge of her imperfect conversion. Scarlet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Scarlet-and the tragedy that brought them to an end.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color w:val="0000FF"/>
          <w:sz w:val="24"/>
        </w:rPr>
        <w:br w:type="page"/>
      </w:r>
      <w:r w:rsidRPr="00D25E97">
        <w:rPr>
          <w:rFonts w:ascii="Montserrat" w:hAnsi="Montserrat"/>
          <w:sz w:val="24"/>
        </w:rPr>
        <w:t>Dawn's mother and the Regent still barely speak to one another and the Regent would not abide the presence of Dawn's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somber lecture she sat through with her siblings brings back to mind the terrible lesson of her confirmation in the ritual of promise. She was riveted to the discovery of the reasons for the cruel and painful leash that held her during childhood.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Part</w:t>
      </w:r>
      <w:r w:rsidRPr="00D25E97">
        <w:rPr>
          <w:rFonts w:ascii="Montserrat" w:hAnsi="Montserrat"/>
          <w:sz w:val="24"/>
        </w:rPr>
        <w:tab/>
      </w:r>
      <w:r w:rsidRPr="00D25E97">
        <w:rPr>
          <w:rFonts w:ascii="Montserrat" w:hAnsi="Montserrat"/>
          <w:sz w:val="24"/>
        </w:rPr>
        <w:tab/>
        <w:t>01</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01</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Introducing Dusk, Lion, Rain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Dusk Virgin Nevin, had amazing powers, and they were not fully under control. On the eve of his sixteenth birthday, he went rock jumping with his friends. It was on a river tributary in the mountains of Northern California, near the town where his mentor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Introducing Raven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went directly to his mentor, on the edge of a screaming panic. Raven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Raven knew he had a serious problem on his hands.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Her mentor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mentor.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02</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Introducing Dawn Confronting Herself </w:t>
      </w:r>
      <w:r w:rsidRPr="00D25E97">
        <w:rPr>
          <w:rFonts w:ascii="Montserrat" w:hAnsi="Montserrat"/>
          <w:i/>
          <w:sz w:val="24"/>
        </w:rPr>
        <w:t xml:space="preserve">a device in which she tells the story in both first and third person~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Phoenix, Dawn Virgin Morgan, had the power to split into two people and assume either the male or her normal female sex. She used this power to be her own best friend, confidant and lover-which inevitably made it possible to keep secrets from herself.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Introducing Ash, Eve, Cinder, Amber and Confronting Dawn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After assuring himself that the two boys had gotten over their shock and apparently returned to their normal lives, Raven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Raven could teach him anymore-as a boy. As a girl, there was quite a lot for her to learn. The female body had different strengths and weaknesses, and a girl required greater skill and ran a far greater risk in martial arts than a boy.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When they arrived, it seemed that no one was home. Raven left her there in the front yard and went to find a phone. She took a turn about the yard and settled on the front steps to wait. A few minutes after her mentor vanished around the corner, a car pulled up and a woman and older girl got out.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mentor had told them she was coming, and they had prepared for the arrival of a hopeless tomboy. Lord only knew what her mentor might have actually told them. So, she simply acquiesced to their commands, and tried on a number of outfits, parading them for their approval.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Finally, a third girl showed up, and all of them were so shocked at the resemblance between Dusk and Dawn-none more so than those two-they came close to populating an entire cardiac ward. Confronted with the fact each of them had accepted a complete stranger as her daughter or sister, Dusk finally got the chance to introduce herself.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had only barely stumbled through it when Raven walked in the door, laughing and joking with Ash Morgan. As soon as Eve Morgan spoke, Dusk realized that her mentor had told these people both far more and far less than she had expected. One, they had been expected. Two, they had not been informed that she was no longer a he, but assured that Raven was accompanied by his </w:t>
      </w:r>
      <w:r w:rsidRPr="00D25E97">
        <w:rPr>
          <w:rFonts w:ascii="Montserrat" w:hAnsi="Montserrat"/>
          <w:i/>
          <w:sz w:val="24"/>
        </w:rPr>
        <w:t>son.</w:t>
      </w:r>
      <w:r w:rsidRPr="00D25E97">
        <w:rPr>
          <w:rFonts w:ascii="Montserrat" w:hAnsi="Montserrat"/>
          <w:sz w:val="24"/>
        </w:rPr>
        <w:t xml:space="preserve"> Three, they knew exactly what his problem was, without being told, and they were curious to know why the problem had not been resolved when she was still a child.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Raven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Dragon and Phoenix Houses, but the very notion of having the matter decided for them was quite offensive to them. Asserting that Dusk was the most promising prospective mate in their generation, perhaps the only true equal to any of them, sort of backfired with the evidence that Dusk had failed to develop that potential properly.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older girls asserted that they were rather set on marrying older men, as opposed to younger girls-but of course there was no real conflict, since she was perfect for Dawn. In one shared assertion, the elder sisters managed to sink axes into both girls-though Dusk could not imagine how Dawn could be quite so upset at their remark about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surprised them all, however, suddenly lighting up, and grinning. She announced that her sisters were right. As far as she was concerned, Dusk was perfect, and she was happy to take her exactly the way she was. That seemed to settle the matter for the parents and elder sisters, but Dusk was not entirely sure that the matter had gone well.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Protesting that she could not possibly marry a girl if she herself was a girl, Dawn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took her in hand and continued making friendly overtures. It seemed she had been told a few things about her, and shared an interest in martial arts-if not her level of obsession. While they were warming up for a little practice bout, she asked Dawn if she was really so indifferent to the possibility that Dusk might not regain her manhood.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stopped and faced her squarely. As far as she was concerned, the whole business of seeking an equal or a better for marriage was absurd. It seemed more important, when confronting someone who truly was one’s equal, to make that person one’s friend. Since she really hoped Dusk would be her friend, she was not about to ruin that hope by placing great expectations of love, or marriage, or children in the way. She figured that the best way to make Dusk her friend was to accept Dusk for herself.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Besides, she pointed out, she had gone through what Dusk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03</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and Dawn entered the bath together after their workout. Dusk had been a bit shy, but shared Dawn’s curiosity to find out how deep the resemblance between them was. Dawn conferred with herself, amazed at the juxtaposition of foreign and familiar in the scene. Habit compelled her to regard Dusk’s body as her own, and the liberties she took with herself startled and put the neo-girl a bit off guard. Dawn was shocked to learn Dusk had resisted the temptation to explore her new condition. Dusk found it easier to submit to Dawn’s attention than her own. Dawn offered her curiosity a less threatening outlet.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Dawn’s mother confronted Dawn as she came out of the bath. Dusk had not yet been introduced to her other, and she wanted to know if she was out and about elsewhere. Dawn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Dusk’s arrival.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asserted that she was spending more time in the singular. She promised to reintroduce herself to Dusk, but she had been collected when they first met. Her mother agreed that it would be best for her to remain singular to prevent outsiders from confronting a third twin. Dawn assured her she was comfortable with that. Considering the resemblance, it made sense to allow people to mistake Dusk for Dawn’s twin. She rushed to her bedroom, as soon as she could excuse herself from the conversation, to work off the frustration aroused by her bath with Dusk in privacy.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Confronting Dawn, Intimately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Their friendship almost did not survive the first night. On the assumption that the two were both girls, and engaged to each other, Dusk was told she should sleep in Dawn’s room, since she had a big, queen-sized bed. In the course of the day, Dusk had developed a rather strong attraction to Dawn-she still retained her male perspective, particularly in matters of sexual orientation, and interest. Dawn was identical to her, was so very much a girl, and so friendly and inviting that she really did seem to be the girl of her boy-dreams. She had confessed so much to her mentor. The girl had such a profound effect on her she seemed certain she would simply have to revert to a guy or else go crazy. They had stayed up to talk, and Raven finally smiled and sent her to bed.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slipped quietly into the room, expecting Dawn to be asleep. She had undressed and slipped into the bed before realizing that there were already two bodies in that bed, and that they were obliviously wrapped around each other. In the dark, she had thought that Dawn had noticed her and was thrashing about to make room in the bed. She discovered otherwise, and stared in mute shock and disbelief as Dawn finished having sex with herself. When they disengaged, and one of them rolled on top of her, she suddenly snapped. She was out of the bed in a flash, but her mind was stuck in that eternal instant.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Dawn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shock, in fear, she spoke without thinking. </w:t>
      </w:r>
      <w:r w:rsidRPr="00D25E97">
        <w:rPr>
          <w:rFonts w:ascii="Montserrat" w:hAnsi="Montserrat"/>
          <w:i/>
          <w:sz w:val="24"/>
        </w:rPr>
        <w:t>Your sisters were right. I am perfect for you. You can marry me and pretend you are still doing it to yourself.</w:t>
      </w:r>
      <w:r w:rsidRPr="00D25E97">
        <w:rPr>
          <w:rFonts w:ascii="Montserrat" w:hAnsi="Montserrat"/>
          <w:sz w:val="24"/>
        </w:rPr>
        <w:t xml:space="preserve"> There was no way to take it back, and Dawn’s pain was so obvious she simply slipped out of the room.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Dawn alone, crying in her pillow. When she tried to touch her, Dawn sat straight up and slapped her hard on the face. She stiffened and admitted that she deserved that. Dawn almost told her to get out of her room, but stopped as she sensed Dusk’s profound remorse.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swallowed her pride, closed her eyes for a quick prayer, and spoke her peace. </w:t>
      </w:r>
      <w:r w:rsidRPr="00D25E97">
        <w:rPr>
          <w:rFonts w:ascii="Montserrat" w:hAnsi="Montserrat"/>
          <w:i/>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D25E97">
        <w:rPr>
          <w:rFonts w:ascii="Montserrat" w:hAnsi="Montserrat"/>
          <w:sz w:val="24"/>
        </w:rPr>
        <w:t xml:space="preserv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D25E97">
        <w:rPr>
          <w:rFonts w:ascii="Montserrat" w:hAnsi="Montserrat"/>
          <w:sz w:val="24"/>
        </w:rPr>
        <w:t xml:space="preserve">Dawn stared at her in surprise, and answered. </w:t>
      </w:r>
      <w:r w:rsidRPr="00D25E97">
        <w:rPr>
          <w:rFonts w:ascii="Montserrat" w:hAnsi="Montserrat"/>
          <w:i/>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and Dawn were in each other’s arms at this point. Dusk asked Dawn to take her. Dawn hesitated, and Dusk told her flat out, if she feared losing her manhood so much it might very well be that it was never hers to keep. Dawn accepted her as she was, for who she was-Dusk felt it was time she did the same. There was of course one thing Dawn needed to do first. Dawn taught Dusk how a psionic girl protected herself, and saw to it that she did it and did it right.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they recovered from the first thrust, Dawn confided-she had taken her own maidenhead, but only now could she say she was no longer a virgin. Dusk was a virgin, and she confided-she had always meant to get her start from a girl with more experience.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04</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Introducing Jack Thorn and Confronting Dusk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Dawn assured her that she would teach her everything she could about being a girl. At the same time, admitting there was a lot of ways her own masculine development could benefit from Dusk’s inspiration.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Taking Dusk had made Dawn more at peace, more fully integrated, with her own manhood. To lie back and receive Dusk-who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cuddled with Dusk in the late morning hours, while each came to her own self-realization. Dusk and Dawn agreed that they were not in love, but they were off to a good start, as they were deeply in friendship. Thoughts of friendship reminded her of the two boys who had witnessed her change. She composed a letter to them while Dawn was drawing a bath. Then she joined her in the tub.</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When they came out for breakfast, and everyone saw that Dusk was feeling very female, Raven and Ash announced that Dusk had officially become Dawn’s twin sister, for the duration of her evolution. The fact that they were born on the same day and were identical helped. The identity had been created when Dawn was seven years old to accommodate Eve’s regenesis. An instinctive ability, it had turned her into a seven-year-old girl. A bit of sleight of hand had produced the necessary paperwork to explain a twin sister separated at birth and reunited at the age of seven with her family.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name they had given her, and were now offering to Dusk, was identical to Dawn’s given name-and virtually identical to the one Dusk grew up with-so they suggested either using their nicknames or using Dusk and Dawn. They explained the name by shocking Dawn. Her elder twin had been named thus, and when she died minutes before Dawn was born, the name had passed on to her. The birth certificate had been real, the rest fabricated on that foundation-and a plausible story about her twin’s abduction at birth. When Eve had figured out how to assume a more appropriate age, Dawn’s other had kept the identity alive. If not for that poor lost twin, things might have been a bit more difficult for their family. Dawn thought about her other and wondered hard for a few moments.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reason why this subterfuge was undertaken stunned Dusk. She was being enrolled in school with Dawn, effective immediately. Raven, who had handled Dusk’s education, had the credentials to assert that she had been privately tutored for the past ten years, and with summer classes, enter high school with her “sister” for their senior year. In truth, Dawn had enough credits to have graduated a few weeks earlier, at the end of her sophomore year, but was squeezing in a number of extra classes to remain in school for social reasons, and to compete for one more year in gymnastics.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Dusk was won over, seeing school as an aid to her goal of fully developing her girl side. Dusk got the address of Lion’s father’s dojo from Raven and mailed the letter she had written before breakfast on the way to the university. She was going in to take a battery of tests, and make a last minute enrollment for the summer classes that started the next week.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the afternoon, after the testing was done, Dusk accompanied Dawn to her gymnastics practice. Dawn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While Dawn was changing in the locker room, Dusk wandered into the gym. She was wearing just a bathing suit under a light cotton dress, since Dawn had suggested she could use the pool during practice-their pool, like their new house, was still under construction. There was no one else in the gym. Dawn liked to arrive early and get in a little extra time warming up and trying out bits of choreography. Finding herself alone, she slipped the dress-like a big, oversized shirt-over her head, limbered up a bit, and worked through a few katas on the big mat.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Dawn,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told her to stay after gymnastics practice if she wanted to correct her deficit, and Dawn spoke up from the sidelines that he would first have to convince her sister to join the class. He did a double take, and Dawn introduced Dusk as her twin sister-recently found and reunited. He commented aloud, he had wondered why Dawn would wear a single piece bathing suit instead of a leotard for practice.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first question, however, was whether or not Dusk had the skill for gymnastics. Martial artists often developed some gymnastic ability, but applied it so differently that she might not. He put her through a second test, following Dawn’s lead, and Dusk was surprised at the agility and range of motion her new body allowed her. As a boy she had tried gymnastics, but only as a girl did it come naturally to her. She was no where near Dawn’s level of ability, but was limber enough, and coordinated enough to adapt the abilities she had to perform at an exceptional level with a little training.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was so delighted at her discovery that the prospect of joining the gymnastics class was suddenly as attractive as the prospect of retraining in martial arts. Jack Thorn seemed just as excited at having her join. Dawn had been scheming to get him to accept her school’s invitation to coach the gymnastics team, and on the condition that both of them be on it, he finally decided to accept.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05</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By the end of practice, Dusk had gotten used to the nickname Dusk-and calling Dawn Dawn. Being dressed differently enabled Jack and the other girls present for practice and try-outs to distinguish the two of them, and though the girls had explained sharing the same name and that both answered to Dusk, everyone made the effort to keep them straight using their pseudonyms.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Introducing Lauren, Morgan and Confronting Cinder and Amber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It being a Friday night, they arrived home to discover that Dawn’s older sisters had gotten permission to throw a party in the new house. They had spent the day setting the empty house up. Dusk and Dawn went out together, touring the almost completed house and marveling at the unusual design of the entire property.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Eve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Eve had inherited it through her family from the original settlers.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atrium, and the house itself, was bounded by stone walls and a colonnaded walk. The columns supported a broad lip overhanging the walk. It was clear that Eve had wanted to create more than a home, but an environment that begged to be explored. The living area had three floors, but the entire structure was built on nine levels.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Cinder came out and accosted them. The party was to commemorate the filling of the pools, so they were asked to try to finish their tour before guests arrived. They were roped into helping Cinder and Amber play hosts, as servants, but the party also served as a debut for Dusk as the long lost twin, so she was able to get out of indentured servitude. Or almost, between them, Cinder and Amber were a tough team to out smart and evade.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For the most part, the guests were selected exclusively from the Avatar Families. Dawn introduced her to Lauren and Morgan, and Dusk bit her tongue as they pressed Dawn to confirm her engagement to the mysterious and wonderful son of Raven and Eve Nevin. It seemed that their parents had made the announcement without clarifying Dusk’s situation. As far as the world was concerned, she was still a guy. The way girls in the families reacted to that guy made her appreciate being a girl even more.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short while later, the champagne came out and the water started flowing. Amber was capitalizing on the girl’s interest in Dusk the boy, working them into a froth of envy and desire in front of Dusk the girl. Organized games and dancing, organized by Amber,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and Dawn danced together with Lauren and Morgan, the four of them avoiding boys their own age out of habit. Lauren and Morgan, because they had their sights set higher. Dusk because he knew boys too well; Dawn, because she knew </w:t>
      </w:r>
      <w:r w:rsidRPr="00D25E97">
        <w:rPr>
          <w:rFonts w:ascii="Montserrat" w:hAnsi="Montserrat"/>
          <w:i/>
          <w:sz w:val="24"/>
        </w:rPr>
        <w:t xml:space="preserve">those </w:t>
      </w:r>
      <w:r w:rsidRPr="00D25E97">
        <w:rPr>
          <w:rFonts w:ascii="Montserrat" w:hAnsi="Montserrat"/>
          <w:sz w:val="24"/>
        </w:rPr>
        <w:t xml:space="preserve">boys too well, and was tired of having to chase them away from her constantly. All four of them had one other overriding interest, getting away for a dip in the pool.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Provoking Rain and Lion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letter arrived from Dusk. Rain and Lion shared the missive updating them about Dusk and her adjustment to her new life. Rain observed that he really had turned into a girl. Lion noticed that Rain kept the envelope as he gave back the letter Lion had received.  By the end of the day, Rain had vanished. He had told his parents he was going to visit a friend for a while, gotten in his car and driven off. Lion could easily guess where he had gone, but was puzzled about why.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06</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Introducing and Confronting Dragon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On Monday morning, Dusk and Dawn woke early to prepare for school. After listening to Dusk complain the day before about how she was not a morning person, and how she dreaded anything that imposed an early start to the day, Dawn was surprised at how easily Dusk woke and slipped out of bed.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had not been asleep. She had lain awake most of the night, silently debating whether or not to test what she had discovered near the end of the weekend.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They had spent the weekend alone at the new house, enjoying the pool and each other’s company. They had been the two happiest days of her life.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could be a boy again. All she had to do was decide to. This must have been what Dawn had confronted when she faced this ordeal. For a few days, she had been forced to be a boy, but once she adjusted, the imperative evaporated and it was simply a matter of deciding if being a boy was worth the trouble it got her into. Dawn had gone back to a girl and all but forgotten she could be a boy.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she bathed with Dawn, Dusk tried to distract herself from her night long vigil, focusing on the moment she was in, and reflecting on the less conflicted thoughts her weekend with Dawn evoked.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had particularly enjoyed the freedom of going about nude the entire time. She was perfectly comfortable with her body, and bothered to become male only to return the favor for Dawn, when the two of them indulged in their new favorite pastime. She was as yet far from comfortable with girl’s clothing and make-up. Dawn picked out her clothes from her own wardrobe, and did her face. The minimum that she typically settled for put her good looks to best use with the least time wasted, and Dusk acquiesced quietly to the same ordeal.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At breakfast, Raven looked stunned at her transformation, and admitted quite freely that if Dusk never regained her manhood, she at least had exceptional prospects as a girl. Stung a bit, that her mentor so openly endorsed practically ditching life as a boy, she retorted that the clothes, face and hair were Dawn’s fault. Dawn growled, if she was going to be so ungrateful about it, she could take care of such things herself from now on. Dawn did not talk to her for the rest of the morning except for necessities.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rushed Dusk through breakfast, storming out of the house and forcing Dusk to run to keep up with her. On the long walk to the campus, Dusk tried to chip through the ice between them. Dawn just got madder at the fact that Dusk had no clue why she was angry. Realizing that she was not going to relent, Dawn sighed and started to explain. Before she got a word out, Dusk was in a fight.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guy had come around the corner behind them, and made a grab for Dawn. Dusk had noticed and moved instinctively to protect her. As a result, the boy who had been about to molest her put his mitts all over Dusk. As far as fights go, it was short. Dusk popped him in the solar plexus and wriggled out of his grasp, fuming and offended. The boy, Dragon, looked up in shock, as it finally dawned on him that there were two of them-twins-and stared at them both, hurt.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He and Dusk exchanged words, and Dawn stared on in annoyance as she realized Dusk was carrying on like a boy, protecting his girl, retaliating for the assault on his person, and threatening the other guy. Only, she was a girl, and none of it was having the intended effect. Dragon was outright charmed by her, and did not take the threats the least bit seriously. Worse, he turned his attention to Dawn and professed his undying love for both of them.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grabbed Dusk, angry again, and excused both of them. Dusk could not believe the guy, and muttered angrily for a moment before Dawn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two of them had elected to enroll in the same classes, for mutual support. Now that the two of them were both angry at each other, they almost regretted it. They argued under their breath through the next few classes. Dawn finally got to the heart of her annoyance; she had believed Dusk when she declared no reservations about-and firmly committed to-being a girl. And yet she was getting defensive at the mere suggestion that being a girl was acceptable, and acting like a jealous boyfriend and macho jerk the instant a boy showed any interest in Dawn.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shut up and thought that over. She had become angry at Dawn’s terse and cold behavior, but Dawn was right, it was her own fault. When she attacked her for acting like a guy, she had felt that Dawn was revoking her assertion that she accepted Dusk for who she was-or, like a girl, changing the rules to suit her whims. Dusk apologized at the end of their last morning class, but Dawn accepted it only conditionally.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07</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During lunch, Dragon approached, bearing his own apologies and asking to make it up to Dusk by taking her out on a date. Before Dusk could refuse in indignation, Dawn whispered to her. If Dusk wanted Dawn to accept her apology, she had better accept Dragon’s.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For the rest of the day, Dusk was in dread of the date she had been forced to accept. Dawn had a ruthless streak, and Dusk was beginning to respect that, and the logic she used to support it. She nearly stopped breathing when Dawn gave her permission to sleep with him-if she felt she needed to. Dawn would not get into a conversation about it, beyond asserting that it would not hurt or offend her-and jealousy was not in her nature. A girl had to have her freedom, she asserted.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came to watch them at gymnastics, openly admiring them both. It made Dusk’s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the showers, she begged Dawn a favor. Dawn considered the matter before deciding, but concluded that it would be best to help Dusk keep her judgment. Dragon had aroused her with his worshipful attention, and she needed to get it out of her system or she would end up in bed with him in spite of herself. They broke into a storeroom and had sex, then showered and went out to meet Dragon. Going along, while he put his arm around her and took her to his car, was the hardest thing she had ever done.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Rain had come walking up behind then, and when Dragon finally got up the nerve to put a move on her, Rain jumped in to defend 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Confronting Rain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Rain was almost as good a martial artist as his friend Lion, and Lion could give Dusk a run for her money when she was still a boy. Dragon really did not stand a chance, and Dusk had to come to his rescue. On Dragon’s behalf, he had cunning instincts and great reflexes, and some training. After being jumped once that day, he was a little more alert, and that kept him from getting hurt too bad. Dusk realized that Rain was on the defensive the moment he realized who had stepped into the fight.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Dragon took advantage of her “distraction” to put Rain down and sit on him. Since neither of them had really spoken, Dragon was as certain it was his duty to protect her from Rain as Rain had felt compelled to intercede for little innocent her, naive to the ways of men simply on account of having become a girl. Dusk had to put her foot down to keep the two from engaging each other again.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It took a bit, starting with introductions all around, to get them thinking. Dusk explained that Rain was a friend and that Dragon had just brought her home from a date. Once it was clear that neither one was her boyfriend-the next assumption both of them jumped to-she got them to shake hands and stop bristling at each other. Mostly. Dragon still bristled after her assertion that there was nothing between him and her. Rain just shrugged the matter off and announced that he needed to talk to her urgently.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Dusk held him off long enough to give Dragon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asked him what he needed to talk to her so urgently about. He told her he had not been able to keep his mind off of what had happened to her. She thought her mentor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Dawn came to her aid. She asserted that it depended solely on who he was, not what he happened to be. If she liked Rain the person, she would be happy to embrace Rain the girl.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08</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frowned in confusion, and said she did not understand. Rain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Rain’s problem. He knew it was possible for a boy to change into a girl, literally. He had seen it. To know that and suddenly be beset by doubt because he discovered that he was attracted to her in an entirely male way-it had to have shaken him. Or her, she noted.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Rain, as a person, a mind, had already become attracted to her as a person, first male and then female, only proved that he desired her for who she was as much as he was attracted to her for what she was. Besides, sexual orientation had nothing to do with sexual identity. For all Rain knew, his circumstances had encouraged him to become bisexual, to allow for his instinctive and acquired tastes. She suggested that, if he really did want her, it would both ease and clear his mind to have her. He realized he could not argue with that.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Dusk rebuilt her as the female version of herself. It took a heartbeat to do.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Rain sat up carefully, and examined herself. The floodgates opened, and she was laughing and crying again, but this time with the sweet ring of joy. She quickly got hold of herself, and hugged Dusk. As she let go, she lamented how unfortunate it was that she had not been like this when Dusk was a guy. Dusk smiled at her and explained that she still was a guy. The boy she had been was still inside her, and she brought him out. Rain almost did not believe it. He offered to return the favor, and Rain stammered her wholehearted demand that he would or else. He checked her, to ensure she would not be able to get pregnant and broke her in with all the skill he possessed.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It was very late when they finally stopped. A quick swim freshened them up, and Dusk reverted to her female default. Rain drove them to Dawn’s home, and Dusk snuck her into the house. She quickly explained to Dawn, and they put the neo-girl to bed with them. Rain fell into a warm, fuzzy sleep at once. Dusk confessed to her fiancée, that she had resisted Dragon but exchanged favors with Rain whole-heartedly. Dawn assured her that she understood, and that Dusk had done the right thing.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Confronting Lion-and Rain’s Transformation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It was a Tuesday, so they did not have any classes to go to. Dawn and Dusk woke early to slip Rain out of the house. They had made plans to go shopping and Rain’s car enabled them to set out on their own. Dusk had solved a problem for Rain but created one for herself and Dawn.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While they were shopping a visitor came to Dawn’s house looking for Dusk. Lion had copied the return address from Dusk’s letter into the dojo’s database for his father before taking the letter to show Rain. It had not been hard to guess where Rain went haring off to, but the mystery of why had gnawed at him until he had to go after him and find out. He did not see Rain’s car there, but saw no reason not to ask for Dusk. Dusk might have already seen Rain and if not they could wait for him to show up together. At the house he was told that Dusk had gone shopping at the mall, and might not be back until dinner. Lion asked for directions to the mall and set off to find her there.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girls had completed their preliminary tour of the mall, and set off for the food court to discuss their shopping lists. Dusk and Dawn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Lion saw them before they saw him. The sight of Dusk and Dawn caused him to do a double take, on account of their resemblance, but the real shock was recognizing Rain. He flat out said it. </w:t>
      </w:r>
      <w:r w:rsidRPr="00D25E97">
        <w:rPr>
          <w:rFonts w:ascii="Montserrat" w:hAnsi="Montserrat"/>
          <w:i/>
          <w:sz w:val="24"/>
        </w:rPr>
        <w:t xml:space="preserve">You’re a girl! </w:t>
      </w:r>
      <w:r w:rsidRPr="00D25E97">
        <w:rPr>
          <w:rFonts w:ascii="Montserrat" w:hAnsi="Montserrat"/>
          <w:sz w:val="24"/>
        </w:rPr>
        <w:t xml:space="preserve">That caught their attention, as well as that of many other passers-by. Rain almost turned and fled. Dusk caught her arm and dragged her along as they closed on Lion, before he managed another outburst. Realizing that they could not talk to Lion there in the middle of the mall, they escorted him out, nearly having to drag both him and Rain as they stared at each other in different states of shock.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Rain was worried that she was on the verge of losing her best friend, and Lion was just plain blown out of his mind. On the way in, Lion had spotted and parked next to Rain’s car, so it was there waiting when they arrived at Rain’s. Rain’s car would not start. That roused Lion from his stupor. He used his key to Rain’s car to open the trunk, and then went under the hood to return the battery to its proper place. He explained that he had not wanted Rain to be able to drive off until he found him-her. Rain asked if Dusk or Dawn could drive-Dawn had gotten her drivers license the day after her birthday-and asked them to follow in her car while she rode with Lion and explained things to him.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and Dawn agreed that was best. In fact, Rain should not have been driving that morning, since she no longer possessed a valid driver’s license, and presenting her old one if she got pulled over would cause a whole world of trouble. Dawn led the way back out to the new house, where they could manage privacy even if crews were there working on it. When they arrived, Rain and Lion were arguing. They did not get out of the car, and glared at the twins when they interrupted to tell them where to meet them when they came in.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and Dawn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Rain, or worry about Rain and Lion, or worry about Rain and their parents. This was one of those times when worrying could accomplish nothing, so they teased each other’s clothes off and cheerfully distracted each other. Neither of them took the lead, instead, Dawn produced her real twin and treated her lover to a threesome.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They were interrupted, but it was Lion, with Rain in tow, and the sight of yet one more of them amazed, amused and delighted the couple. The trio noticed that Rain and Lion were standing hand in hand, and concluded that a history of crossed signals had finally gotten straightened out. Dusk introduced Lion to Dawn and Dawn, and let them explain themselves to the bewildered boy. While Lion absorbed that, Rain silently stripped down behind him. He did not notice until she wrapped herself tightly around him and reached into his pants.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Lion nearly jumped out of them. Before he could tell her to stop, she reminded him who he had told all of his sexual fantasies to. One of his favorites involved being overwhelmed by gorgeous blonds and redheads. Dusk got up and quickly examined Rain, then Lion, and assured them they were both clean, healthy and none of the girls were at risk of pregnancy. Lion was no virgin. Nor was he intimidated by four willing girls. He did surprise them by stating that, tempting as the offer was, he only wanted Rain. Rain nearly fainted with delight.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Later, after talking and bonding had reached their climax, they reminded themselves that Rain and Dusk desperately needed new clothes. Keeping three girls dressed would stress Dawn’s wardrobe past its limits. They stretched the day to include all the shopping, a nice dinner, and a movie-the second in two days, Dusk was thrilled to note. They arrived at Dawn’s house at Coal and stopped to collect their wits. It was time to brave the parents in their den.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09</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Confronting Necessity, Awakening and Training Rain and Lion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girls led Rain and Lion inside and introduced them to Dawn’s family. None of them had ever seen the two before, and silently enquired if the two were active or latent. Amber, particularly, eying Lion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Dusk and Dawn only confirmed that they had not witnessed either friend utilizing psi.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Occasionally, the Dragon and Phoenix Houses approved of waking someone, usually when they had exceptional untapped potential. In the past few generations the Dragon and Phoenix Houses had grown to the point that their children constantly kept an eye out for such promising latents, in search of fresh blood. Amber, in particular, had an interest in finding and marrying a virgin-a popular description of a latent psionic-and breaking him in herself. Rain sensed her interest and asserted her claim on Lion, by taking his hand and interposing her body between him and Amber.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Amber’s eyes took on a wicked gleam and she allowed herself a smug smile. The promise of competition only enhanced her interest, filling her with anticipation. Raven came out to find out what the commotion was, drawn more in search of Ash who had excused himself to meet his daughter’s friends and had lingered to watch his middle daughter finally taking interest in a man. Raven recognized the couple immediately, only the last time he had seen them they had been a couple of boys.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Raven confronted the girls, demanding they explain Rain’s condition. Amber inquired what was wrong with Rain and raised her eyebrows in amusement at the answer. The story of Dusk’s metamorphosis in front of normal witnesses was dragged out. Raven had initially assumed that Rain’s transformation had been spontaneous, and hoped that the girls would confirm that, but Dusk admitted freely to changing her. Raven sighed deeply and gave her the lecture.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When Raven got to the part where he commanded Dusk to change the neo-girl back, Rain stridently opposed him. Raven turned to confront her. He gave her a lecture about the dangers of playing games with the bodies and minds of latents. Rain asserted that it had not been a game, but a miracle cure. She was forced to explain the medical condition she had suffered under, and how Dusk had saved her from a life of hell. Lion backed her up, having known what a pitiful and unhappy boy Rain had been.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Ash,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Dusk was still given a sound tongue lashing for failing to consult an adult, or checking Rain’s story, before acting.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To Rain, they explained that the world did not willingly accept miraculous transformations. Because her condition and treatment had been documented, it was possible to introduce her to their own community as a post operative female-with Ash able to assert that she had privately arranged for and followed a regimen of hormone replacement, followed by surgery performed by him. Ash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Rain.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Rain would have to instruct his parents to come down and sign of on the agreement, since Rain was a minor. That way Rain would be able to correct his official identity legally, and enter school with Dusk and Dawn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That was a potential problem. The immediate problem was, Rain, Lion,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Rain and Lion were good people, but it was not their own necks at risk. Psionics who killed normals to keep their secrets were the worst threat to psionics, and were hunted down by their own kind. There would be no threats to keep Rain and Lion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Rain and Lion were surprised. They asked if they really had the potential to do the things Dusk had demonstrated that first, eventful day. Raven explained that potential for psi had evolved before humans had. In humans it was constantly being refined and enhanced, for the most part by the very pressures that typically kept if from becoming fully expressed. Psionics like Dusk were perhaps one in a billion, but latents with the same level of potential she possessed were closer to one in a million. Rain and Lion were in that category.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Amber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Amber sighed and realized her plans for Lion were not compatible with that, and she did not dare interfere with her parents on such a sensitive point. Rain and Lion were warned, in the same way that psionics policed themselves to weed out casual killers, they also weeded out those who could not control their own power. They really had to be careful, learn quickly and correctly, and make no mistakes.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Dawn, Dusk and Rain washed each other down and then retired to the big tub to talk.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Lion was taken by Raven to the guest bathroom, across the hall from the master bedroom in opposite wing of the house. Lion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Rain, so he slipped into shorts and shirt and went looking for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On his way out, he confronted Cinder, who told him the sleeping arrangements. Dawn, Dusk and Rain, being female in mind and body, were tripled up in Dawn’s room. Lion, as the only guy, had to sleep in guest room-with its two double beds-with Raven. It was that or give Lion the couch in the den. He accepted the spare bed in the guest room. He explained that he needed to talk to Rain for a minute, when she tried to lead him back the way he had come. Cinder assured him that Rain would be in the bath for a while, and handed him a stack of sheets and blankets.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Cinder went in to bathe herself and told Rain to go talk to Lion, when she was done. Rain borrowed a robe from Dawn and went to the guest room to find out what her best and boy friend wanted. He had lay down on the bed after making it up to wait for her, and had fallen asleep. Rain cuddled up next to him on the bed, and tried to tease him awake. Raven walked in and chased her out of the room before he did.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10</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Confronting Psi-and Rain’s Parents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In the morning, Dusk and Dawn had to part company with Rain and Lion. They wanted to sit in as their friends were confronted with the facts about psi, but their parents insisted they had their own educations to attend to. After breakfast, they left and Raven and Ash drove over to the new house with Rain and Lion. The men excused the work crews that were there-just cleaning up after the last of the painting and carpeting.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Raven asked Rain if she knew where her parents would be at that time of day. Rain explained that her parents worked from home, which was on a large property on the Klamath River. Raven nodded; he had been out to her house once for a party they had thrown. Raven announced that it would be best if they collected her parents. To explain what had happened to Rain, they would need to understand what Rain and Lion now understood, and thus undergo the same initiation.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Rain explained that it was a six or seven hour drive, but Raven just shook his head. There was a lot for the kids to learn. He turned his attention to the world, and focused on the house where Rain had grown up. He stated that there were times when a person traveled openly, and times when a person just showed up and departed unseen. With that, he teleported. He appeared standing on the front porch.</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Raven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they nodded, he gathered them up in his mind and teleported back to the new home with them. They were startled, asking themselves what had just happened. Raven assured them there would be explanations, but they had to see their daughter first. At which point, they noticed Rain, staring in shock at their sudden appearance. They recognized her, and forgot their sudden dislocation to marvel at her miraculous transformation. They had to assure themselves that they were seeing a female Rain and not a clever make over.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Rain’s mother made the necessary confirmation, at which point she was totally willing to accept the impossible as merely improbable. Rain’s father took his wife’s report to heart and asked the necessary question. How had it happened. Raven, with Rain and Lion’s help, told the story of Dusk’s transformation-and the following chain of events. With that introduction, he formally introduced them to the subject of psionics.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Bringing them and confronting them with Rain established the fact that psi was real. They needed to understand that first to deal with the situation that confronted them. They were familiar with Rain’s problem, and hopefully approved of its resolution. They enthusiastically approved. Their only problem with Rain’s medical condition had been the fact that nothing satisfactory could be done about it, so this miracle was absolutely welcome. Raven pointed out, it had one draw back. By curing Rain, they had confronted Rain’s entire family with unfamiliar consequences.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Because they were responsible for Rain, her parents needed to be a part of her awakening. Lion interrupted to ask why his parents had not been summoned then. Raven explained that his parents already were. His father had come into psi on his own, as a product of his devotion to martial arts, and awakened his wife. It was the reason Raven had sought him out. Lion, he explained, had been in the process of guided awakening, through the only process his father had known to accomplish it. Raven had improved his understanding of psi during his stay.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Lion’s father had been the reason Raven had simply left Lion and Rain behind after their exposure to psi. If they had waited, instead of following Dusk, they would have been initiated by him. That brought him back to Rain. He explained to her parents the decision they had made. Ash explained the cover he had arranged for Rain’s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Rain’s parents accepted that arrangement, and said the money they had been putting aside for that surgery would certainly pay her room and board. Raven then explained that Lion’s father was able to see to their own education, and Lion’s, if they were unable to relocate themselves. Lion protested at that. He had no intention of leaving Rain. With a red face he explained that he had proposed marriage to her. Rain’s parents where both shocked and delighted to hear that, and insisted that he stay and protect their daughter from the wolves.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Ash examined the young man and announced that he was welcome to stay in his house until the two of them were ready to go off on their own. Raven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Rain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Lion was able to demonstrate chi, but the discipline of his mind actually made him more resistant to such shocks and thus no closer to being awake in that sense. Rain’s parents were able to manage a little bit of ESP, perhaps as a response to being teleported.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Raven took them back home and spent the rest of the day with them, introducing them to Lion’s parents and making arrangements for the two couples to work with each other and for Lion to remain with Rain. Ash worked with Rain and Lion, but Rain benefited the most from his efforts. They were joined in the late afternoon by Dusk and Dawn, who had stayed after gymnastics for martial arts instruction with Thorn. The four of them elected to stay the night at the new house, since the next day was free for the two girls.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11</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Confronting Decision, Lion’s Transformation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Dawn’s family had been waiting for her to come of age-it would have been rude to flaunt their own sexuality in front of a child who was not ready for an openly sexual environment-to implement the policy of free and full expression in the house.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Ash and Eve’s intention in starting a family was to create an island where people could be openly and unapologetically true to themselves.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was struck suddenly with the realization that-just as a girl could also be a boy-a mentor could also be a man. Looking at her mentor as a man, she realized at once that she would be thrilled to have him. The fact that he was her mentor,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Raven caught her real message. He told her they would discuss it, but he assumed they could wait until suitable amenities were in place. She smiled at him, he obviously wanted to bed her properly. She agreed that there was much to talk about. The men left and Rain and Lion confronted Dusk and Dawn.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For the rest of the evening, the four engaged themselves in the exploration of their bodies and minds. It was very frustrating for Lion, who was excluded from full participation on one side by his lack of access to psi, and was excluding himself from full participation on the other on account of his professed devotion to Rain. He saw no reason for Rain not to indulge in adventurous sex with other girls, but would not allow himself to touch either Dusk of Dawn. As it finally got dark, his frustration led him to a solution to both problems.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had given a lot of thought to Rain’s effortless opening, and Dusk’s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Rain had suffered at being male, he would have additional incentive to change back, but if, as was equally possible, his psi was laying dormant in the same shadows as his anima, he might never tap into it without first changing.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Never the less, when Lion persisted, assuring him he was prepared to take those risks, they humored him. He asked Dusk to do the honors, as she had with Rain. She asked Lion silently if she wanted to be broken in like Rain as well, once she had finished. Lion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They gathered up blankets and pillows, and returned to the new house. They were all girls now, and Lion was willing to let them help her explore her new condition. She saw no immediate change in her grasp of psionics, but she was at least free to participate freely in their other activities. Rain seemed no less attractive to her, and found Lion as a girl very attractive. She assured her boy friend that she could love her the same if it happened that she never wanted to change back.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Dusk confided that a similar statement had helped her come to terms with the prospect herself. Lion was a little nervous at that, but she had meant it when she said she was prepared for the possibility. As a girl, Lion finally felt free to express the feelings she had had for Dusk since her own transformation. She did not notice when Rain and Dawn wandered off, but she noticed as Dawn came back and devoted her full attention to Lion and Dusk.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had left Rain in the company of her other, who was making up for the poor girl’s sudden, unexpected loss of male attention. Rain deeply enjoyed the company and attention of other girls, but at present she needed the embrace of a man, and had kept her moth shut about it instead of creating problems for Lion. Asking him to remain a guy, and possible give up the chance of awakening his potential, just to make her happy, was not to be allowed. Besides, she had been curious about Dawn’s male side. As identical to Dusk, the way she had first met him, as Dusk, the way she had become, was to Dawn. Dawn, as a guy, was amazing-the embodiment of the lover of Dawn’s dreams-an ideal, where as Dusk had been merely, wonderfully, real.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12</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Confronting Lion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night and evening before had been busy, but the day ahead would be even busier. Rain could only claim to have gotten more sleep than the others, in truth she had washed up and nested down only a quarter hour before the others joined her. They only slept for an hour or two, and then were up again. For a psi, it was possible to regenerate with only an hour’s sleep. Lion bounced back so quickly the others thought she was beginning to tap into her psi. Lion corrected them; chi was also useful for restoring and maintaining proper health and balance. They started talking about chi, but that brought up martial arts, and Dusk jumped up and slapped herself</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Just as her own change had taken the edge off of her martial arts, Rain and Lion would be suffering the same difficulty. Rather than allow them to discover it the way she had-in a fight-she dragged them all out on the lawn for a quick retraining session. She condensed the lessons Jack Thorn had given her, and passed the essential points on to them. As they practiced, an audience formed of men arriving to work on the house. They were discrete, and tried not to be noticed for fear of startling the naked girls and ending the show.</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girls finally did notice the men, and quickly retired to the pool. They were fortunate that they had not been using psi, but they had been addressing Lion by her given name. A couple of the men confronted Lion about that, and she thought fast. She explained the French pronunciation of the name Lion, and her friends caught on immediately. Since the presence of the men forbade the use or open discussion of psi, the girls retreated to one of the upper pools and discussed the proposals of Dusk and Dawn’s fathers.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four of them were unhappy at the intrusion, since the idea had been to spend the day working with Rain and Lion on psi. Unable to fight it, they switched topics when they sensed the men coming into earshot to plans for the coming Friday night. They were relieved when Ash showed up and explained that the young men who were working on the house were all members of the Dragon and Phoenix Houses. There had been some normals among them from time to time, outside contractors, but the main crew were all distant relatives making extra money while enjoying the opportunity to work with their hands and in certain cases their minds.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Raven showed up, and the two of them were dragged aside by their daughters. It was a quick private exchange. Ash almost excused himself, but the subject of chi was brought up, and he stayed for the discussion.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Lion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Lion’s frustrations as they struggled to tap into that unfamiliar resource. The two men assured them that once they digested the matter, they would realize that potential almost effortlessly. They were making the same mistake with chi that Lion was with psi. Looking as hard as one could only made finding it harder than it had to be.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Rain was feeling fairly comfortable with her psi, at this point. The four of them decided that it would be safe enough, and wise in light of the men’s advice, to take a break. They went to the old house to clean up and change clothes. Following lunch, they headed out to the mall. It was Lion’s turn to be outfitted. At the mall, Lauren and Morgan jumped in, following introductions to Rain and Lion. Lauren and Morgan found Rain and Lion intriguing, an odd mix of self-consciousness and self-possession. They were not awkward about being female, just a bit shy and naïve. In matters that did not remind them of their physical condition, they were as bold and adventurous as ever.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In an odd encounter, when Lion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Lion initially thought it might be a bad idea, but her quirky and adventurous nature rebelled at once at the thought that someone might not approve. too bad for them, it was her decision, and her answer was yes. They exchanged numbers and parted company.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Lion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Dusk’s offer was still on her mind, but for some reason her attitude toward Lion made her feel like a guy in a dress. She felt no urgency to sleep with a guy who saw her as a guy. She had no idea what sort of reaction she would have to a guy who saw her as a girl.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Not yet, but she intended to find out. They finished their shopping and returned home, by parental request, for dinner. Dinner was a pleasant affair-Lion took the opportunity to explain the name change and muse aloud about making it official-followed by an intense discussion of the night’s sleeping arrangements. Rain and Lion wanted to go back out to the new house, but Dusk and Dawn needed to go to school the next day and could not join them. Or not entirely. Dawn’s other could go with them, since two of her could not go to school. Dusk almost objected to being left out, but Dawn reminded her that they could stand to enjoy an evening alone together.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left with Rain and Lion, while staying behind with Dusk, after dessert. Neither group got much sleep. There was too much temptation to play and sex was the one activity that never got old. Dawn was curious about Dusk’s progress, wondering how long she would need to balance her two sides and when she would face the decision about which side she would commit to. Dusk confessed that she did not know. Her own thoughts had been more about the resemblance between them, how chance, and common ancestry, had made them perfect twins. Dawn tried to debate the term, but Dusk shocked her by saying she had checked it out. They were genetically identical.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13</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Introducing Aaron and Confronting Angel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and Dawn rose and prepared quickly for school. On their way to class, they were confronted by Dragon again. As Dusk had feared, he had become more forward with her after their date. If Dawn were the jealous type, she might have fumed a bit, but instead she was just amused. Dragon’s interest that morning surprised them however. He confessed to Dusk his deep affection but asserted that his interest in Dawn had not paled, and wanted to be sure she would not take offense if he pursued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became amused and gave him her blessing, then watched as he leaned on Dawn. He went through the same routing seeking her confidence to inquire if she were offended by him sharing his affections with her sister. Dawn knew exactly how far his affections had gotten him with Dusk and assured him that she was fine with it. He then proposed making it up to her. He was obliged to extend the same courtesy to her he had to Dusk, and thus asked her out on a date.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already had plans with Dusk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Dusk objected to entertaining him, she could handle that matter too, and double-team the lusty lad herself.</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discussed with Dusk how her evolution had given Dawn a hope of freedom she might never have known. If she went back to being a boy, her spare female identity could be assumed by Dawn’s other. If she remained a girl, then Dawn’s other could assume his male identity. By swapping identities, they could carry the deception through matrimony however the matter evolved. Dusk considered the matter and suggested that she start right away. If her other was willing, he could assume Dusk’s male identity right away, and learn a few things in the process.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other Dawn was with Rain and Lion, working with them to better their minds. Unable to tap into psi, Lion had begun experimenting on the relationship between psi and chi to attempt things with chi she had never tried before. With chi, the main difficulty was tapping into and channeling energy efficiently. With such the pure residue coming off of Dawn and Rain, she was able to meet the fuel requirements of some of the more difficult chi techniques she had been struggling to master.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After her latest effort churned up a tempest in the atrium, they broke for lunch. Rain and Lion had decided that Dawn was the perfect third for an ideal three-way relationship. Their feelings for her were not conflicted by their relationship with Dusk, who they both loved but whom they sensed was extremely shy of interfering between them. The intimacy she had shared with them had been out of friendship, and limited to specific circumstances. Her full attention was reserved for Dawn.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presented a different matter entirely. She gave her full attention to Dusk. As far as their friends could tell, they were so deeply in love they did not even realize it. Dawn, however, had full attention to spare. Her own integrity compelled her not to interfere in Dawn and Dusk’s relationship. The girl that confronted them the night before had been a free agent, an Dawn for whom there was no Dusk to embrace. So, she embraced the two of them with all the love and passion she possessed. How could they not have fallen in love with 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prepared lunch, leaving the other two alone to talk freely between them selves. Rain confessed to Lion, her activities with Dawn previous of the night before. Lion understood and said she might have done the same if Dawn or Dusk had made her feel receptive. She had not imagined how the perceptions of others affected self perception, but now that a guy had evoked her feminine feelings she knew that there was more to that side of her to explore. She confessed to Rain, bidding her to secrecy, about her coming date. Rain listened to her, and then gave Lion her blessings.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Rain did not betray Lion’s confidence, but as soon as she and Dawn had a moment to talk alone she expressed her own apprehensions. Rain and Dawn discussed their common problem, loving boys who might choose to be girls forever. They both had experienced the other side, and Dawn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fact that there would never be a permanent or final transition meant that she could indulge in her male side at will, and she hoped that Rain would heal to the point where she could appreciate the qualities of her birth sex. In the even that Lion and Dusk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Rain did worry though. Lion did not have the abilities that Dawn and Dusk had. If it happened that Lion became a girl who could become male at will, that would be marvelous. If Lion went so far as to become able to be both at once, as Dawn often did, that would be simply ideal. Rain herself would need that twinning ability herself to bear the expression of her male side. She could stand the thought of being male part time only with the assurance that she would still be female full time.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the afternoon, the five of them focused on improving their bodies, increasing their skills or reapplying them to suit their present statures. Lion joined Dawn in the bath-the one she had spent the day with, and who had learned that her other had set her up on a date-and enlisted her in preparing herself for her own date without explaining her plans. Once she was dressed and looking nice, Lion announced that she was going out to the mall, for time alone and the chance to observe female behavior.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Dawn’s date arrived and was willing to drop Lion off at the mall. Dragon was taking Dawn to dinner, and the party they were going to afterwards was not mentioned. Lion waved cheerfully as they dropped her off, and went inside to meet her own date. Aaron was early, so the two of them walked the mall, engaged in conversation. He complimented her sincerely and frequently, rousing all sorts of pleasant feminine feelings Lion had never experienced before.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Before it got dark, they left and proceeded to the party. Lion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and Dragon were at the same party, and Dragon was one of Aaron’s friends and teammates. Dawn knew Dragon and was surprised to see an entirely different Lion laughing and flirting and hanging on his arm. Dawn was quick enough to realize what had made such a difference, and took pains not to be spotted in Lion in return. A guy could become a girl, but he had to be treated like a girl to really embrace the change. She did not want to remind her she was a guy, and ruin her fun.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was actually relieved when Lion finally lured Aaron into a bedroom and locked the door. Avoiding notice had cramped her style. If not for her new feelings for Rain and Lion,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Lion could not have asked for a better man to relieve her of the rest of her virginity.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It shocked them both, and Lion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Lion collected his wits and regarded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refused, absolutely, to be changed back. She announced unequivocally that she hoped the miracle never reversed itself. Lion was so shocked at her statement he lost focus for a moment. His vision cleared and she was staring at him, and examining herself in a panic. Lion understood, Aaron was thanking god that she had not changed back, and grateful that he had allowed her to on her own. God had nothing to do with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Lion had changed her, but apparently could not really change herself. He still thought of himself as a guy, but he realized he was still thinking like he had as a girl-and far better than he ever had before-and wondered what that meant. She remembered the explanation Raven had given them about Dusk’s change.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Dusk, being male was now only an ability she possessed. It was no longer what she was. Strange, it did not seem to trouble her much, but what had happened to Aaron did. What had he done to make this boy so desperate to remain female?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Rain’s, and had only been afraid that Lion had been transformed by some unconscious act or wish of her own. In a way he had been, but by the experience she had given him as her last act as a young man.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had a serious situation to deal with. There was no question that she had to introduce her to Raven and confess. Aaron would have to be initiated as well. She explained Rain’s situation, and suggested a similar compromise. There was one problem with that. Angel-a quick change from Aaron-did not have the understanding, consent and support of her family and could not go home. She refused to even consider changing back, or approaching her parents with her transformation. Lion saw no other option but to take her home-or rather to Dawn’s home-immediately.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14</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Confronting Necessity Again, Angel’s Appeal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Dragon had made an interesting confession to Dawn.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Dawn’s other. Events that had planted the seeds of her duality. Dragon Thomas had never figured in any of those memories, so she relaxed.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D25E97">
        <w:rPr>
          <w:rFonts w:ascii="Montserrat" w:hAnsi="Montserrat"/>
          <w:i/>
          <w:sz w:val="24"/>
        </w:rPr>
        <w:t>only you, little girl!</w:t>
      </w:r>
      <w:r w:rsidRPr="00D25E97">
        <w:rPr>
          <w:rFonts w:ascii="Montserrat" w:hAnsi="Montserrat"/>
          <w:sz w:val="24"/>
        </w:rPr>
        <w:t xml:space="preserve"> Before things went any further than that, she noticed Lion sneaking out of the bedroom looking positively ashen. She declared a girl emergency and ditched Dragon, with apologies, and went after Lion.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Lion was surprised and grateful to see her. She grabbed her and dragged her into the bedroom, telling her on the way in that she had a major serious problem. Dawn took one look at Angel and gasped. Even with the change, she was still recognizably Aaron, high school chum, star athlete, all around nice guy. She asked Lion if she was responsible, and she said it had been an accident. Dawn turned to Angel and assured her that she could be changed back, at which point Dawn learned the real problem.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Lion shook her out of her musings at the improbability that Lion would zero in on a closet transsexual the first time out the door, and explained that they needed to get Angel to Dawn’s home. Angel could not wear the clothes she had entered the bedroom in. She already looked like Aaron’s twin sister, and wearing Aaron’s clothes in public would tip off anyone who bothered to look. Dawn pointed out that they were in a classmate’s home, and there was a girl in the family the right size to loan a dress.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went out to find the girl and ask for the loan of a dress, explaining that her friend from out of town had fallen in the pool and ruined her clothes; she just needed something to get home in real fast. The girl provided a cotton summer dress and a sweater. Angel managed a quick shower while waiting, and soaked Aaron’s clothes into an indecipherable lump for good measure. The girl came in with Dawn, producing a bag for the wet clothes, wrapped around the give away shoes, and offered to drive Dawn and her friends home. They accepted gratefully.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On the way out, they were so concerned with avoiding Dragon, they failed to avoid the shutterbug who had photographed Aaron and Lion going in, and got photographed coming out. Cameras had been out all night, so they paid no attention to the flash, cut through the crowded house and slipped out through the garage. Dawn asked another friend to explain that she had to see a friend home following an accident, and extend her apologies to him. Sensing the dread in Lion’s heart at the prospect of explaining the situation, Dawn reached out and communicated the entire story to her mentor before they neared home.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Ash was not happy with the news, but accidents did happen, particularly with people on the verge of awakening. At least the kids had tried to keep a low profile, and come straight home as soon as possible. The thing that worried him most was not the exposure of Aaron/Angel, but the fact that she swore up and down that her family could not be confronted with this. That would have to be investigated. If the family could not be brought in with the child, problems-serious problems-might result.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Angel was ushered inside without delay, once they arrived at Dawn’s house. Rain, who had spent the evening getting better acquainted with Cinder and Amber, followed those girls as the household was called to a meeting. Angel was introduced, and she repeated her story, pleading for help and understanding. She earned Rain’s instant friendship, and Rain shared her own story. Amber also took an interest in the girl, who was the same age as her 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Without a doubt, Angel presented the household with a problem. They had no objection to putting Angel up, or supporting her decision to remain female, but she was another liability and one with no legal identity. With the support of Rain’s parents, it had been possible to transfer her identity over to her new sex, by finding and editing her legal records and moving her to a new area. Angel, without such support, presented them with a need to fabricate a completely new identity as they had with Dusk. With less to build 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number of problems were discussed, including the need for one of the adults to screen Angel’s parents to confirm or deny Angel’s assessment of their open mindedness, and as a contingency, work out a solid back ground to support a new identity for Angel. The problem of what to do with yet another girl in the house was solved by Amber. She volunteered to take Angel under her wing, sharing her own big bed, and acting as mentor to things feminine and psionic. She had let Lion slip through her fingers, and Aaron had been a friend of hers for a long time. She had confidence she could make a man out of her yet, at least for those little necessities like marriage and conceiving children. All she had to do was open Angel up to the possibilities, and of course get her to fall in love with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and Dawn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Dusk got into the spirit of it. She figured that Dawn’s two friends had explored their male sides as children, if at all. Of them all, including Dawn, Dusk understood the adult male mind best.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enjoyed watching her work. It was nice to see her twin asserting herself, spending the better part of the night circulating among strange men without being pushed or protected by Dawn. It was a big change from the previous week’s party. Even Lauren and Morgan admired her guts and flair, commenting on how shy she had been at the pool party. Dusk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surprised the girls by both welcoming them to walk with them, and thanking them for not exposing their real identities. Only then did Dawn recognize them as four of the guys who had worked on her new home. She confronted them, and they confirmed that they had overheard Dusk and Dawn discussing their plans for the night the day before. She was surprised Dusk had not said anything until now.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men were all first year college students, only a couple of years older than the girls, and had to fake their own ID’s to get into the club. They were also all psionics, and members of the Dragon and Phoenix Houses. Dusk had already been entertaining the idea of indulging the men’s interest in her, and the other girls started thinking along the same lines. The only question on Dusk’s mind had been what Dawn would think about her decidedly female interest in the older boys.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was far from sure how she herself felt about it, but the whole business of being a girl had forced her to put her instincts in charge. She conferred with Dawn silently about it. Was her interest normal? Was she just a nymphomaniac, or worse, a slut at heart? Dawn assured her that a girl’s sex drive was just as lusty and adventurous as a guy’s. Dusk was entirely normal, both in her interests and concerns. A girl could take on a whole gang of boys quite happily, and that had a lot to do with why society had such a nasty opinion of girls who proved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question was handed off to Lauren and Morgan, who it turned out had been openly competing with Dusk for the men’s attentions all night. They voted enthusiastically to bring the men upstairs, and threatened to lock Dusk in the closet if she did not share. As it turned out, Dusk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Dawn by her side for moral support.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an odd way, it was yet another bonding experience for the young couple in love. To lie down side-by-side and share the experience of opening themselves to the unknown. Dawn watched her love, seeing her rapid evolution as a girl and wondered again where she would end up. Already, she was arousing the male side of Dawn, awakening that masculine protectiveness, and perhaps even a hint of possessiveness. She admitted that if she had gone out that night as a boy, she might well have gotten in a fight with one of those four men over her in the dance club.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15</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Introducing Wolf, Cougar and Confronting A Situation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Dusk and Dawn did not get the message to come home until the next morning when they finally entered the apartment’s kitchen. Dusk had followed Dawn in to eat breakfast, while sharing her thoughts. she had concluded that if she lost the ability to become male, she would be perfectly happy to remain female. Dawn was asking her if her feelings were the same the other way around when she noticed the light blinking. Dawn checked in silently with her other to find out what the emergency was, and after hearing the report, demanded to know why they had not contacted her directly.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Dawn’s other told her point blank that she had been about to, but noticed what they had been up to and decided not to interfere at such a decisive moment in Dusk’s life. Dawn shared the news that Dusk might have just decided to remain a girl forever. Dawn’s other asked her the hard question, would she decide to be a guy to compliment Dusk if she did. Dawn told herself that she had given the matter some serious thought. For Dusk, definitely yes-but for herself, she did not know if she really could.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Dawn’s other left her to her thoughts, and turned to consider the problem with Angel again. They were up, eating breakfast, discussing whether or not anyone had noticed that Aaron had entered the party and never left, and Angel, who had never entered the mansion, leaving. How were they supposed to find out without asking a lot of questions, and how could they ask a lot of questions without pointing out the very thing they were trying to hide. The only thing they could think of was to have Angel circulate a bit, and see if or how people from the party reacted to meeting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quietly excluded herself as she and Dusk arrived home with Morgan, Lauren and the four older boys they had picked up. She simply joined her other as she met her at the door, then escorted the others in and stood aside as they were introduced to Angel. Being part of the Dragon and Phoenix Houses, there was no reason to ditch them or exclude them from the introductions. Besides, it would be interesting to see how they reacted to Dusk’s story, which was bound to come up when the adults got around to explaining to Angel the events leading up to her own miraculous transformation. They were surprised, but three of them confessed to an embarrassed Dusk that they had gone through a similar phase, and she had adapted far better than they had. The fourth came out and revealed that he had been born a girl, and chose to remain a boy.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Rain and Angel took his story to heart, finding assurance in their own decisions to change, and Dusk kept it in mind. If she had to make a decision, she would want to be a boy for Dawn and a girl for herself. In order for that to happen, she would have to have an “other”, like Dawn did. The boys’ confessions did set the topic for a heated debate. They discussed, sex, gender and the mind’s potential, and the fact that changing sex seemed to be the perfect short cut to awakening psi potential. It had been so for Rain and Lion, and proved again that morning with Angel, who had to be tackled when she slipped out into the back yard and spread her arms to take flight.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Angel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Cinder’s age, so for the first time, she was eager to join the group headed over to the new house to play. The adults agreed that time spent practicing control was critical at this stage, and no one worked harder than when they were at play. The problem of Angel’s identity was set aside for the day, once Angel assured them that she often stayed out all weekend-as a guy-without her parents becoming worried.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It was decided that Lion,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Ash for the ride out.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On the drive to the airport, he had discussed another problem with Ash. Officially, he was a boy. With the awakening of his powers, he had become a girl by default. His intentions, when he asked to be turned into a girl, had mostly been experimental, and had now evolved to acknowledge the fact that he had a whole other side of himself to develop, much as Dusk had. The fact remained, however, that being a girl left him in the same boat as Angel, devoid of legal identity. Unless Ash seriously suggested creating an additional identity for Lion, a real possibility if it could be done for Angel, Lion had an obligation to maintain her male identity.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Ash assured him that a suitable cover could be arranged if it became necessary, but he discouraged her from trying to fight his new natural state. He did not need to argue his point, since Lion proved it herself. The stress of staying male for the duration told on her, as she reverted spontaneously the moment she killed the engine. Ash teleported them back to the new house. They had remained in the car long enough for their surreptitious tail to expose a full roll of film, catching her in the act.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Lion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Rain in the fall, she had to be able to keep the male side up with less effort, or assume a new identity.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It took a bit, but a long talk with Dusk got to the root of Lion’s real concern. Lion confessed to her that her date with Aaron had been an epiphany. If she did not make an effort to maintain her link to Lion, she would be irresistibly tempted to remain female. Not even Rain could prevent that. Just being Lion had to be important enough in its own right or she would lose it. Give it up willingly. Just knowing that sex as a man could be as rewarding in the male role as it was in the female role did not do it. Dusk assured her she was dead right. Being a girl, she had discovered, was not an act or an experiment. It was an innate part of who she was.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mentor as a person, rather than the ultimate authority in her life. As it stood right then, she would fight to remain female. The boy in her would be fighting right at her side.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Lion listened to her with painful agreement. It was true. Already, she could not bear the thought of abandoning what she had discovered. Their lives were so much alike. The only exception was that Lion had been living in the same town his entire life, and was popular in school. The devotion he had to martial arts had never-the-less limited his social development. As a guy, he could deal with people he already knew, or who like Dusk, were as devoted to the art as he. With strangers he had always been on guard, remote. The fact was, she had better social instincts as a girl, and in light of the majority of people she did not know, it was as a girl that she could best deal with them.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shocked her by announcing that Dawn was going to be taking over Dusk’s place. That is, she was taking over her male identity. Lion understood in part why she was doing that and hoped that she would not end up pressuring Rain to try the same.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16</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Introducing the Wild-Psi’d, Lynx, Tiger, Jaguar, Panther, Dusk and Kodiak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Lion’s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Dawn, Lion and Angel sneaking out through the garage and asked anyone if they recognized the third girl.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Everyone studied the picture and then someone shouted in recognition. It was the girl that Dragon was constantly surveilling. Someone reminded him to use Dragon’s cover name, Dragon, or at least the code name Dragon. By any name, he was a young man most of them feared, and then maybe respected. Lynx then pulled out the background data and announced it was bad news. The worst. There were a few details Dragon had been leaving out of his reports, not that he was particularly good about keeping the group informed.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While doing the background on the two people they had been able to identity, Aaron and Dawn, she had discovered several interesting things. One, Dawn apparently had reunited with a twin sister who had been abducted at birth, through the simple trick of having her reported stillborn. The pair of them were enrolled in summer classes at the university. Their records contained the bad news. They were both in a class held by Jack Thorn.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room went deathly silent. She had to confirm her report. Dragon had never established that Dawn was more than a very promising potential, but if Thorn was that close to her, she was probably more, and without doubt in great danger. Worse, both of the targets they had identified were only one step away from being spotted by Thorn himself. The people in that room had been rescued from Jack Thorn by Dragon, his younger brother. How could he have failed to notify them that Thorn was back to his old tricks?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It went to an immediate vote. If they acted quickly, they might be able to contact and warn Dawn, and the other two targets, before Thorn made his move. On the other hand, if they acted too quickly, they might end up back in Thorn’s clutches. He might already have sold the girl his lies and could be using her to quicken others, starting the cycle over again. If they approached her, and she was on his leash, she would betray them to him. First, they had to confer with Dragon, he might have good reasons for keeping Thorn’s emergence a secret.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Until then, they could only continue surveillance. An opportunity might present itself, or adversity, and they had to be ready to act. Dawn, her twin and anyone who was observed to be closely intimate with them or the targets they already had, would be kept under observation. Because of Dawn, Dragon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in male guise, arrived at Xanadu and was introduced as Ares-a new code for Dusk. She had been talking to Raven at her old home about assuming Dusk’s original identity, while Dusk and Lion had been speaking together at Xanadu. Dawn frustrated Lion by proving to have perfect control over her sex. Lion did not say anything as it turned out that Dawn’s other was a family secret, shared only with Dusk, Rain and Lion. Her other had stepped out of the meeting that morning to keep from exposing the secret to Angel, Lauren, Morgan and the four boys who had come with them from San Francisco.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After the family meeting she had sent her other back out with the others and called on Raven. Raven had agreed to Dusk suggestion that Dawn take on the role to aid the development of her male side. With Dusk growing more and more into the female role each day, it might well be appropriate for Dawn to take on a male role. The most important thing was that the two of them resolve to marry and have kids. Their child would be the vindication of a thousand generations of breeding.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Raven was already cursing himself for keeping his boy away from his mother so much. As a boy, he had taken after his mentor too much, and only as a girl had she escaped his hold on her and bloomed in her own right. Dawn turned her life as a girl over to her other, and was focusing exclusively on being Ares, officially Dusk, until or unless Dusk asked her to give the role back.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Having made this momentous decision, she had decided to have fun with it. Right away, Dusk made a fool of herself, throwing herself at Ares. Dawn’s other, now the only Dawn, pulled her off of him and reminded her that Ares was engaged to Dawn, meaning her, and had best not forget it. Poor Dusk was shocked to the pit of her stomach. What a fool she was, she had made no effort to act like Dawn, and no one who had been there could have mistaken her for her twin with Dawn right there beside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got a grip on herself, telling herself that the scene had been more for Lauren and Morgan than it had been for her. Ares took one look at Dawn and pulled Dusk back saying he could just as well pick Dusk, since it still honored the family agreement. Lauren and Morgan chimed in, telling him not to limit his options even that much. Dusk remembered what Dawn had confessed about her friends and a wild inspiration took her. She grabbed Dawn by the hand and walked her back to the pool, saying loudly that arranged marriages were archaic anyway; maybe they should just leave Ares to the wolves.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Ares looked shocked and Lauren and Morgan jumped into the breech. Dusk muttered under her breath to Dawn, as those two girls pounced on Ares and dragged him the other way, that this was the best way for Dawn to learn what being a boy had been like for her. Dawn retorted that her other would hardly be troubled, she had dreamed of taking her two best friends as a man for years. Dusk confessed that she had known it. She was just curious to see what her love would do about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had trouble freezing Ares out, but as the sister of the girl he was supposed to marry, and a person he had just met, she understood that was the way she had to play it. If she could do a convincing impersonation of Dawn, she might have tried it, but Dawn’s other had a natural advantage over her. If this situation lasted long enough, they would have to swap places so Dusk and Dawn could actually get married, but there was plenty of time for that. She was thinking first of the worst consequence of Dawn’s impersonation of Ares. They might not be allowed to sleep in the same bed any more.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That evening, Ares was crushed to discover that he was now sleeping in the guest room with Raven. He gave a deep sigh, and asked Dawn to give her love to Dusk. He was disappointed when his other showed up at the door to the guest bedroom and slipped back into his mind. Dawn’s bed was not big enough for four. If not for the fact that Rain or Lion would be shoved out onto the floor, Ares could have stayed in Dawn’s own room, tucked inside her own head.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Ares Dawn finally got fed up. There was no reason why couples should be broken up by beds. She grabbed Raven and moved him into her room, dragging Rain, Lion and Dusk with her into the guest bedroom. Unless someone came into the house to do a head count they would never know who was sleeping with whom, but at least this way they all had a comfortable bed, the company of the one they loved-except Raven, Eve was still in England. She reminded herself to ask Dusk what to do if she paid them a visit while she was pretending to be Ares.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had just decided that Dawn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Lion looked on in envy. Lion declared loudly that Dawn had to teach him how to do that; poor Rain was being neglected.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17</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Confronting Eve, and Adopting a Daughter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next day, a Sunday, they all rose early to slip over to Xanadu. Dawn awakened first, and split into her self and Ares, so Dawn could slip into the bath while Ares cuddled in bed with Dusk. Dusk asked Ares if there was some way she could take Dawn’s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Rain and Lion awoke to that music and asked what had bitten the two of them. They replied that they had better not engage in mental intercourse if they could not go at it in the flesh. Dusk had embraced Dawn so deeply that she fooled Dawn’s other when she went into the bath. Because Dawn had been out of the loop, Dusk had to do it again, so that she could be Dusk. When it was done, Dusk was Dawn as much as she had ever been herself. A separate Dawn, to be sure, and no less herself. She was a different soul, a different awareness. That was all there was to tell the difference.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Dusk had embraced both sides of Dawn only meant that she now had a wife and a husband. The tragedy, if they wished to see it as such, was that they were now locked in the roles they had adopted.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Dusk was now Dawn, and Dawn was now Ares and Dusk.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Dawn considered herself, gazed deeply into the hearts of Dusk and Ares. After careful soul searching, she found nothing objectionable about her new state, and her thoughts were so intimately woven into her mates’ that she knew they too were deeply satisfied.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While the three of them wandered away in a daze, Raven turned to Angel and announced that he had found a solution to her problem. It had occurred to him the day before, and he had consulted his wife about it. They were adopting her. Angel was stunned. The bit about what Dawn, Dusk and Ares had done had not penetrated her, but this drove right home. She asked him to explain. Raven told her that in his younger days, he had fathered a woods-colt daughter. The girl had tracked him down after running away from an orphanage where she had lived since her mother’s death.</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Angel’s. His wife had taken the fastest flight to come out and meet her new daughter, but he urged her to keep it to herself, since Dusk-Dawn he corrected-would likely run for the hills if she knew her mother was coming.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When everyone was ready, Dawn, Dusk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Dawn now also had a double, and she was not married to Dusk and Ares.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seemed to have benefited from the union, however, expressing the combined traits of all three, while being unique to herself, apart from their trinity. On examination, she proved to be the new Dawn’s other, differentiated on the understanding of the union the potential to split had derived from. The original Dawn had possessed a fault-break, which had enabled her to split too. Whatever it had been, it was now the division between her sexes. Dusk urged the new aspect to retain her independence, and to regard Dawn as her home.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Her concern had been that she might feel obliged to take on the male aspect of Dusk-Dawn. It was not necessary; Ares had assumed that aspect of the original Dusk. The girl accepted that, and then posed a vexing question. Everyone had come out with a name but her, as confused as they were by the perspective shifts they had all experienced-what was she supposed to be called. Even the usual names they used publicly, Dusk, Dusk and Andrea, were taken. It was observed that she was essentially a copy of Dawn-sticking exclusively to their present associations-so she was Alt Dawn, and could go by Alt for short.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Everyone had retired to the pools when Eve showed up. Alt and Dawn spotted her a mile away and were both panicked and excited. They were not, and would never again be her son, but they were now the daughter-daughters-Eve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Eve had not been told about this, but she recognized at once that her son had become twin daughters. She examined them intently, spotting the child she remembered. She warned Raven that he had a lot to explain, but since she had gotten the good news first, as it were, she promised not to beat him to hard to get it out of him. She then asked to meet the girl she had been told about. Angel came up shyly and introduced herself. They talked for a bit, and Eve embraced her warmly and with full approval.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Angel beamed as beatifically as Alt and Dawn, confiding that their mother was perfectly wonderful. Eve abandoned them only to share a few words with Raven,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Eve had to get to know all the kids more or less from scratch, so she approached Ares and embraced him as a son.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On hearing the house rules, she stripped down and joined the kids in the pool. Having been informed of the difference between Alt and Dawn, she cornered Alt for female talk, getting the unbiased view from her of her daughter’s love and sex life. Dawn was finding that Ares and Dusk were discussing how to divide her up, and jumped into the conversation wondering at how she loved him-her twice as much. They surprised her by joining together and giving her a single person on whom to focus her attention.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Mated, Ares and Dusk were perfect. A perfectly androgynous mind in a body that was male or female at will. Dawn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D25E97">
        <w:rPr>
          <w:rFonts w:ascii="Montserrat" w:hAnsi="Montserrat"/>
          <w:i/>
          <w:sz w:val="24"/>
        </w:rPr>
        <w:t xml:space="preserve">You truly are perfect for me. I can make love to you and never have to pretend I am making love to myself.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They held on to each other, and watched Alt, as she swam away from her mother and joined the trio she could someday belong to. Rain and Lion took her into their circle with enthusiasm, and from where Dawn stood, they seemed to compliment Alt so well. Dusk said she was seriously considering giving Alt her own identity, not in the way the three of them had exchanged-it would not be necessary for her now-but just step into Ares and let Alt follow her heart with a place in the world.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turned to her and reminded her that she was Alt, Alt would hear through her. Dusk smiled and explained that she would not necessarily hear. Dawn would be able to keep her secrets and her privacy, and make plans for her other self in the same manner which she had manipulated her own Dawn’s destiny. She had never imagined she would end up where she was, patting Ares on the shoulder, but if she could have imagined it, she would have aimed for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Lauren and Morgan showed up in the afternoon and stole Ares away from Dawn. Alt proved that she could jump back into Dawn by simply teleporting from where ever she was when needed. Since Lauren and Morgan had not been in the original Dawn’s secret she had decided to keep herself a secret as well. The four older boys showed up right behind those two girls, and divvied themselves up. One of them was already attached to Cinder, two of them made a beeline straight to Dusk and Dawn, and the last one joined Rain and Lion. Amber was keeping Angel to herself, whenever she could steal her away from Eve.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next morning, Ares jumped into Dusk, to join Dawn at school. Eve had gotten up to eat breakfast with them and then see them off to school. Dawn was still so thrilled at her mother’s reaction to her that she would rejoice all week. Dusk reminded her that she owed Dragon an apology, and perhaps even a make up date. A debt she inherited with the name and responsibilities of Dawn. To make it up to him, Dragon demanded that she con her twin into joining her on the next date, so that all three of them could have a good time. She told him she would.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Ares actually came out to watch the twins’ gymnastics practice, and see if Thorn spotted the trade. He had proven he could tell the girls apart once he had confronted the fact that there were two of them. He did spot the switch, discretely asking Dawn why she was pretending to be her sister. Dawn pointed to the boy in the stands and explained that he was engaged to Dawn but they, the girl Thorn recognized as Dusk and the boy, were in love. Of course, she added, he thought she was Dawn. Thorn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Ares noted, afterwards, that Dragon had not made an appearance of his own at practice. How could he or the girls have known that Dragon had been called to a meeting of the Wild-Psi’d. Dragon-Dragon, AKA Dragon, was confronted with the data on Dawn, Dusk and their friends and revealed that he had been aware of Dawn’s potential but had never established if it were active. Thorn had given him no reason to suspect that he considered her active; his present role was a typical scouting role, if evidence came out proving her active, he would have to act immediately to keep her away from his brother.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Ares, Dawn and Dusk went home to find out how the day had gone for the others. Eve had informed them that morning that she and Raven had an appointment with a lawyer to establish Angel’s identity and arrange for a formal adoption hearing. Ash had also approached Lion with a cover identity, something a bit sketchier than Angel’s but which could be strengthened if it became necessary. Dawn had inherited a driver’s license, and so Dusk, Ares and of course Rain and Lion, were all going to go in to reacquire their own driving privileges the next day.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Morgan house was going to get a reputation as a halfway house for displaced and recovered children. Officially, they had rediscovered Dusk, a long lost twin sister, and they had helped reunite Angel with her long lost father, with Lion they had taken a poor homeless girl and discovered her sketchy origins, and of course they were helping a transsexual girl start her life over again. Dawn suggested the family consider officially becoming a half way house, since there were bound to be more psionics who would need to adjust their whole lives as a consequence of awakening to psi.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next day was a break from the normal routine. The day following they would go back to Rain, Angel and Lion-and Ares-spending their days together, working on mastering their powers in the mornings and going out together every afternoon while Dawn and Dusk-in their switched identities-were stuck at school. The date with Dragon was looming somewhere on the weekend horizon, so Dawn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18</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Confronting Conflicting Interests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Thorn’s ideal prey. Once again, Dragon was not at the assembly, but a report was composed and one of them dispatched to give him the news. He would be at school, watching the girl and her sister.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Dragon had met the girls and settled on a date that morning. He had suggested a trip to Yosemite for the weekend, but Dawn had begged off, she had spent the day before hiking and gotten it out of her system. Instead, they voted for a trip to an amusement park. Great America in San Jose had been overhauled two or three times in the past decade and was practically a new theme park. Dragon agreed, and bumped the date up to that Thursday, the day following, a day out in addition to the promised date, he suggested.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With that qualification, they told him they would be bringing some friends along to enjoy a day out as well. He agreed amiably. He even showed up for their practice, and met Ares at last. Dragon looked a bit pale at hearing that he was Dawn’s fiancée, but got a grip on himself. He listened to the story and silently contemplated how to break the two of them up. Dusk was every bit as fascinating as her twin, but it was Dawn he had so long been obsessed, Dawn who had touched him so profoundly.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After practice he was found by Wolf, who gave him the report about Dawn. He could not say which of the twins had been observed, but Dawn’s own words had informed Dragon. Dragon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trip to Great America became the event of the week. Everyone wanted to go. Cinder and the older boys they had taken into their circle could act as chaperones for the motley bunch, leaving the adults with a day to themselves. Kelly, Allen, Robert and Mark were contacted and agreed heartily to go. Lauren and Morgan also. Naturally, Rain, Lion, Amber, Angel, and Ares were in on it. The girls went out to get bathing suits, to wear under t-shirts and shorts or summer skirts, while the boys decided to tough it out in cut off jeans.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the morning they all met and sorted themselves into car pools. Dawn and Dusk rode over with Kevin, accompanied by Rain and Lion, as a boy. Out of respect for Dragon, Ares had agreed to entertain Lauren and Morgan so that Dragon’s day was not ruined with jealousy. For the most part, they ignored each other, but it was impossible for them to stay away from each other the entire day. The occasional shared glance or confidence gave Dragon something to brood over, and he did not try to hide it. He brought it out in the open, making a game of actually competing with Ares for Dawn’s attention.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Lauren, Morgan and Dusk or course kept it playful by competing a bit on their own. The only remotely violent outburst was when Ares ended up as Dragon’s prime target in bumper cars. Dusk cornered a brooding Dragon when Dawn and Ares jumped back in line for a second go at one of the rides. The way Dragon watched Dawn urged her to address it. She pointed out that, in spite of his expressed interest in both of them he sure focused a lot of his attention on Dawn. He opened up a bit, explaining his long infatuation with Dawn.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Dusk had gotten to like Dragon, and knew he was correct. He did not have a chance with Dawn, or herself, for that matter. Things had changed and there was no explaining it fully. Still, an obsession could turn dangerous and he needed to get over his infatuation. She tried to break it to him gently, explaining that Dawn and Ares seemed like strangers to each other, but they knew each other far better than anyone might expect. They were deeply in love, and trying to break it to their friends and admirers gently.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also counseled him. If he did not make a menace of himself, there was a good chance he would still have a place in Dawn’s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did not reply, and Dusk left him to think about it. She had other problems to deal with. Lion’s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Lion still did not have full control of his shifting. Whenever he resisted the female role, he had to be very careful or change unexpectedly in public.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Lion and Lion were both present, and circumstances forced him-her to present just that deception. The identity Lion had been given made him-her brother and sister to himself, and thus best friend and boy friend of Rain.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Dragon proved how observant he was when he confided to Lion that his sister apparently had a thing going with his girlfriend behind his back. Because of Dragon,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It was a long, fun and expensive day and by the end, they had companionable settled into their original triads. Ares had pulled Dragon aside and said there was no getting around the marriage thing, but he was open-minded, and did not plan to keep Dawn on a short leash. What happened between him and the twins was up to the twins, as far as he was concerned. Dusk heard that, and announced to Lauren and Morgan that Ares had just pimped his fiancée. As Dawn’s twin, she was duly empowered to talk stud fees with them.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Eventually the crowds thinned, and Lion officially left with a raging headache. Rain and Lion were set upon by Mark and Allen, while Cinder made do with the attentions of Kelly and Robert. Amber and Angel were a happy and shameless couple, and Ares and Dragon made out with redheads on each arm. The final event was a concert in the park, following which they set out for an all night diner to unwind and talk over coffee. Dragon set a date, an exclusive affair with Dawn and Dusk, for a trip out to San Francisco for that Friday night.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Instead of going home afterwards, Lauren and Morgan declared that they should go to Xanadu, and have their own private party. It was the first time Dragon had been out to the new house, and he added his vote, which meant that it would be a restrained affair. The group had spent the day reminding themselves that Dragon was a normal for all they knew, and enough new people had been abruptly exposed to psi for one month. Ares, Dawn and Dusk decided silently that it might be a good idea to indulge the desires of their obsessed dates, to take a bit of the edge off of them.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Dusk had made at the amusement park. They either shared or they went without. As Ares was led to a private nook, Dragon confronted the twins.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asked him if he had given what she had said any thought. He asserted that he had given it a lot of thought. He had remained a gentleman and stopped brooding so much right afterwards. Together, Dawn and Dusk asked him if he could be satisfied to be just a friend and a lover. They assured him that Ares would consent if he never failed to treat the girls right. Dragon could not say no, even if deep down he felt otherwise. He had worked so hard to get to just this stage in the relationship with them.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could hardly believe it. He did know. He had known her. He knew exactly what to do and did it as if by habit, and she still could not remember having been touched by him. Having entrapped him. As she looked into Dawn’s eyes, she finally saw what had been born in her own eyes, and realized that her secrets had become a part of her love. Things she had hidden from herself, she had given to her soul mate in marriage. As Dawn looked back at her, the memories churned inside her. Dusk looked away, only now able to feel shame. Now, only Ares was ignorant of the truth. Dawn reached out, turning her face to meet hers, and she communicated her love and acceptance. She silently begged Dusk to not be ashamed. She had been a child. She had not known better, nor had she been given any choice.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19</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Confronting Conflict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demons which Dragon had awakened in Dusk-and Dawn-had long been buried memories. Now they were stirred up to the front of her mind. They haunted every thought as she struggled to get through the next day at school. She had made her peace with them a long time ago, but it was gnawing at her. Had Dragon been one of her victims? It was the self-imposed torture of trying to fish a forgotten name out of the depths of her memory, and this one dark corner of her soul was where she had to look. Again and again Dawn tried to tell her to drop it. Or at least talk to someone about it.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had not meant to talk to her about it. It was all there in her head, plain to see, and there was not much she could add to it. But that meant she could also see how the problem had been resolved. That she knew the truth about Dusk and Jack Thorn. Dusk had only ever had one person she could talk to about this, and Dawn was suggesting that it was time to talk to him about it again. At gymnastics, Dusk bit the bullet and asked to speak to Thorn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Thorn considered the problem. Many men could say that their lives had been changed by a girl. In his case the girl had been the original Dawn,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D25E97">
        <w:rPr>
          <w:rFonts w:ascii="Montserrat" w:hAnsi="Montserrat"/>
          <w:i/>
          <w:sz w:val="24"/>
        </w:rPr>
        <w:t>self</w:t>
      </w:r>
      <w:r w:rsidRPr="00D25E97">
        <w:rPr>
          <w:rFonts w:ascii="Montserrat" w:hAnsi="Montserrat"/>
          <w:sz w:val="24"/>
        </w:rPr>
        <w:t xml:space="preserve">conscious. She had no effect on females beyond eliciting affection, but it could make a man into a slave to her desires.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Thorn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Thorn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Thorn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Thorn had thought that the problem had finally been put to rest. Now Dusk approached Thorn to discuss her dark history, how her mating had revealed it to Dawn,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Thorn did not recall that Dragon had been one of her victims, but he promised he would look into it. He reminded her that she had gone into a dream state with most of her earliest victims, and also that circumstances could force a person’s identity to change.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knew that only too well. She did not know enough about Dragon’s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Thorn assured her that it had. She told him she would still be working on it in the back of her mind. She had another date with him that night.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Thorn surprised her by telling her not to go. She asserted that she had to, she had promised. Thorn reminded her that she had confided the truth about herself and her mate. Dawn and Alt could keep the boy entertained, but Dusk had something more important to do. He strongly suggested it was time for Dusk to let her other half in on the secret. When the girls left after practice, Thorn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normal could never have even read the reports Thorn made. Another psionic could, if he could break the code. Dragon could. He routinely intercepted Thorn’s status reports. He watched unobtrusively as Dragon, and then simply stretched his mind once Thorn left, and scanned the buried messages without physically approaching the drop box, or handling the material. Dragon walked down the hall of the main office in Thorn’s wake and discovered that Thorn knew about Dawn’s power, and was about to investigate Dragon. He managed not to react, just kept walking out of the building and on to his car.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got in and drove off on autopilot. His head was churning. Thorn was a real threat to him. The reason he had learned how to take over other people’s bodies. An anonymous body was a perfect hiding place, but if Thorn investigated his host, it would not take him long to figure out who currently owned it. Its real owner had been kicked out into his old body and killed by Thorn. Just because Thorn currently thought of him as dead did not mean he would not believe he had dodged the bullet. It was time to switch to Plan B. He did not know exactly what that plan was yet, but it started with scrapping his investment in Dragon.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If he had to abandon the identity of Dragon, he lost his carefully built interface with Dawn and her twin. That was the agonizing part. The feud that existed between Jack and Dragon made his interest in her lethal. He would end up dong the same thing over and over, striving to get close to her and then getting spotted by Thorn, who would just try to kill him again. He had toyed with the idea of taking Ares’ place, it was the perfect solution, but Thorn would see that too. It frustrated him so much he could hardly think. There had to be some body he could use to remain close to her that Thorn would not guess at. He simply had to spot the obvious, which of course eluded him at the moment.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What he did know was, if he jumped before Thorn exposed him, he would probably be safe in that next body, as long as Thorn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Thorn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Dawn’s friends, and quite possible her family.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long shot, he granted. He set these thoughts on the back burner and returned to the line of thought he had been following before spotting Thorn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Dragon’s judgment was unsound in regard to his twin obsession. In spite of that fact that he had been warned, he had only gotten closer to them. He was simply begging Thorn to catch him, and they all knew how much he feared Thorn. They just hoped that meant he had some respect for him, and would not get wiped out.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With the topic shifting to Thorn, they got down to the real business. From their surveillance, they had concluded that most of Dawn’s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Thorn.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They picked Angel,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Angel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Dusk asked Dawn if Alt could take her place on the date, she had things to discuss with Ares in private. She agreed, confessing that she had hoped Dusk would resolve that matter. She took herself by the hand and Dawn and Alt bathed and dressed together. They were ready for Dragon when he arrived to pick them up. Dawn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Dragon fully entertained and assured of his place in her life.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and Alt went out to the city with Dragon, to a nightclub concert. Afterwards, she would take him back to the townhouse. Officially, they were staying over night so that they could spend the following day in the city, but Dragon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Dawn confided to herself, through Alt, that she really was falling in love with him, she just had to get used to his bridled intensity.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Ares and Dusk had slipped out for a private date at Xanadu, asking to be left alone for the night. That left the girls looking for somewhere else to go for entertainment. Angel and Amber went out with Rain and Lion, also to the city, to visit the dance club the other girls had been talking about all week, expecting to use a couple of extra bedrooms in the townhouse for the night. The three girls argued with Lion, begging her to just be one of the girls for the night, and spare them all from having to cover for her slips. Angel’s decision to remain female all the time, in spite of the fact she proved right away-to Amber-that she had been awakened and could shift back, protected her from giving herself away in the same fashion as Lion could, but in her case there were people actively looking for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sometimes happened, an exciting night suddenly seemed uneventful in contrast to the strange encounter that took place on the dance floor in the middle of the evening. Angel was approached during the night and warned by Cougar and Lynx about Jack Thorn.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Angel called her friends aside and told them what had happened. They all agreed that something was up, and cut their evening short to discuss it in safety back at the town house. They would have gone home, but they wanted to tell Dawn as soon as possible. They made a quick call home and then waited for Dawn, Alt and Dragon to arrive. She had talked to Dusk for a few minutes, Lauren and Morgan had invited themselves over to Xanadu, forcing her to bug out or reveal Alt’s secret. So she was sleeping alone that night while Ares entertained them. If he was not too distracted by her revelation.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Dragon had been very sweet all night, and naughty. He seemed to know her body so well, he could reach out and push Dawn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Angel passed the warning on to Dawn when they arrived inside, who could hardly believe it. Amber also told Alt she had to become scarce before morning, since Dusk needed to be able to be seen in public tomorrow to investigate the strange story.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Considering the fact that they had Dragon among them, the other girls told her to stick to her plans with him, keep him distracted, and let them worry about the problem for the moment. Dawn promised she would keep her eye out for Thorn, and be careful when she went out the next day, and went back into deal with Dragon. Unfortunately, Dawn was a different predator’s target. Dragon had been brooding all night, and his inspiration had finally come. Thorn knew about his obsession with her. He would never guess that he would dare to take over her body. Yet it was the ideal solution.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Thorn had been as much in love with Dawn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Dawn, ignorant of this darkness within him, was falling in love, opening herself to the one who would destroy her. After several hours of the most intense sex she had experienced, she slept soundly in his arms, confident in her safety.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rose before Dragon, and pulled herself together, tucking Alt away within her. She checked on the others and then slipped in the shower. She was happy. She had worried that her feelings for Ares and Dusk had spoiled her for any other. Dragon rose shortly after and joined her in the shower, asking where her twin had gone. Dawn told him she had to go home but that she was still free for the day. As his hands began to explore her body, she smiled at him and whispered encouragingly. None of the other girls were awake yet, she told him; they could have some fun before breakfast.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He smiled in delight. It was the perfect opportunity, and it had come so soon. He caught her face and stared deeply into her eyes. Dawn gazed up at him, expecting a kiss when she realized she was being attacked by Dragon. She was completely off guard, opening herself, willing him to enter her-if in a different way than he intended-and he was a powerful and unsuspected psi. She had been given no warning. The world swam in her vision and then all went black.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Dragon gasped as her body unfolded in his mind. Her senses were now his, and there was a heavy limp form pressing against her. She pushed it off, and then reached out quickly to grab Dragon’s vacant body before it crashed to the tile and woke people up. She turned the shower off-Dawn had been finishing when he entered-and gathered her old host body in her thoughts. Without wasting time, she teleported the water away from them, and hauled the body telekinetically over to the bed.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There was no Dragon,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slipped into the clothes Dawn had laid out to wear and checked the town house for signs of waking. No one had stirred. There was a lot still up in the air, but all the options were open. Dawn could always reappear and claim to have fled from Thorn, or some other agent, when he had fully digested her. The body of Dragon made up for the absence of any sign of struggle, while convincing any who investigated that Dawn had been forced to flee on her own, or had never had a chance to defend herself from abduction. In full possession of her new body, she simply walked out of the apartment without a hint of trouble.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20</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Dawn. Arguing with him to consent to their desire for children by him, a license for which their parents had given them as soon as they were old enough to breed. He argued that a child needed more than the best genes, and he would not be able to be their father.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But that was just distracting himself from Dusk’s confession. As a boy who had once been Dawn,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D25E97">
        <w:rPr>
          <w:rFonts w:ascii="Montserrat" w:hAnsi="Montserrat"/>
          <w:i/>
          <w:sz w:val="24"/>
        </w:rPr>
        <w:t>being</w:t>
      </w:r>
      <w:r w:rsidRPr="00D25E97">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Now she was not so sure. Dusk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Dawn. Her soul mate, her completion, Dawn was a different person. She had come from an entirely different place, met her half way and then become her-by embracing her to become her equal. What was true for Ares and Dusk was true for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was meant to be what she had become, and Ares-as Ares or Dusk,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Ares had seen that. Finding the missing piece of her life had given her no choice. If she remained Ares, she would be an exile from herself. If Dawn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showed up to collect Ares and give the two girls a lift home. While they were waking up, with a few laps in the pool, she told them about the warning Angel had received. They dried off and dressed, and on the way to their own homes, Dusk suggested that the two watch each other’s backs. There was no saying if the warning was legitimate, but an outside group of psionics had taken an interest in them. They had to have observed the group before introducing themselves. Lion had been the only one who they knew had revealed her powers in public, but they had approached Angel, which meant they were certain about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If they could be certain of Angel,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Dusk promised to keep them informed and focused her attention on Ares. She told him that she needed to figure out some way to check on Thorn. He had been her mentor, did she dare confront him directly, or was there some other way to verify his past?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Ares could hardly think. Instead of responding, he told Dusk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Dusk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got a hold of herself and drove home. She was in no condition to face Thorn, or make suspicious accusations. She needed to explain to her family that there would be no fiancée, there would be no wedding, and think hard about how to explain this to Dawn-how to keep her from making the mistake she had almost made. As she walked in the door, she was greeted by worried and anxious faces. Cold fingers raked up her spine. The way they looked at her told her more than she wanted to hear.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Dragon had been found in the town house with a mind as naked as his body. Dawn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Raven was stricken. Just as his daughter went missing, he realized that he had lost his son forever. Eve caught him and told the others to just go. She would stay with him and together they would hold down the fort.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had spoken to Angel and Amber on the phone the night before. The warning they had described receiving was still fresh in her mind, as well as the alarm it had caused. Angel, Rain and Lion,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had wanted to run straight out there, to be with Dawn, but Alt had been there and it had seemed too complicated. She could not just show up when she was already there, and was afraid to risk teleporting in, for fear of being seen by Dragon. Again, because of Dragon, but by no fault of his own, they could not teleport over now. An ambulance had been called to pick him up and the EMT’s were taking their time getting him out. They could have waited, but they got in the car and started driving just to have something to do.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They debated about whether they kept Dawn’s disappearance a secret, or whether they should report her missing when they could. The girls who had found Dragon had told the EMT’s that Dragon had spent the night, with plans to go out with Dawn. They said that Dawn had slipped out while everyone was sleeping and had not come back yet. The EMT’s had wanted to know if Dragon had taken any drugs, and her absence had to have stuck in their minds. The best thing seemed to be to say nothing, since there was little police could do if she had been abducted by a psionic, and only a powerful psionic could have managed it without Dawn waking the entire neighborhood.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They had agreed to keep Dawn’s disappearance to themselves, by the time they arrived in San Francisco. The older, and more experienced psionics combed the entire town house, searching for clues to what happened to her. The younger psionics hit the halls and streets asking neighbors if they had seen Dusk’s twin at any point that morning. Most of them assured that if they had seen a girl like her they would not only remember it, they would have pointed her out to others, and thought about it afterward. So the short answer was no.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her sisters and her friends started searching further out for Dawn,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Dawn like that boggled the mind, and they found themselves disbelieving it simply because they hated to think about confronting that kind of power.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Angel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Ash and Eve. It was now safe to assume that Dawn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Before they could go to the place that Angel had been instructed to ask for them at, a group of them showed up at the town house. Word of Dawn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Dusk discovered that her parents had known her gymnastics trainer was an agent of the psionic underground, a very dangerous psionic. He was the embodiment of evil as far as the Wild-Psi'ders were concerned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21</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mentor had told her stories about such things. She had never believed him, how could people have entire worlds-universes-inside them?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Dawn’s mind. Except this was not Dawn’s mind, her birth mind. She had been trapped among his thoughts, his fears, his hopes, his memories, a captive audience.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After several hours of total immersion in him, she regained the ability to think, but already knew all the answers to any question she might ask of him. She need not wonder how Dragon had become so powerful a psionic and kept it hidden. He was not Dragon at all. He was Jack Thorn’s brother. The two had a couple other things in common. They both possessed dragon potential and both had been inducted into and trained as assassins for the psionic underground. They both had tremendous psionic potential, but only Dragon had been scarred by his experiences with young Dawn.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Dragon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It left her afraid to think. She had never been this vulnerable, and only the experience passed on to her from Dusk-the original Dawn’s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Dawn had been mated to Ares and Dusk. That might be a good thing, since he could hardly dispose of her mind if he welded his own to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Then again, he had done just that at least once before to the young boy who had been Dragon. When his brother had begun to hunt him, he had sought refuge in the mind of a little boy. When it became clear that Thorn would never quit until he was dead, he had shoved that boy’s mind into his own body to take the fall. Dragon-Dragon had been a redundancy to him, an unnecessary copy he had not hesitated to sacrifice for his own purposes. Since he had been motivated by fear and desperation to survive, Dragon-Dragon had not even flinched to do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Dragon more so than Dawn, being herself unattached.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would never have considered jumping out of her own body to escape his grasp. If Dawn had turned her head up to receive his kiss, he would have seized her mind, and she would not have even considered the option Alt was silently thinking of. She had no idea precisely where Dawn had gotten off to, but she was safe wherever she now was. At least her mind was safe, no telling what sort of nightmare she was enduring in the darkest depths of her assailant’s mind. She was certainly not in a position to fall into Dragon’s grasp the instant Alt slipped free of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If Alt jumped free, Dragon would have sole possession of Dawn’s body. It seemed like a terrible thing to do to Dawn, but Dawn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Dragon had taken a long time to reach her lair. She had traveled all over the Bay Area to confuse any attempt Dawn’s friends and family could mount to track her. It was a wonderful body, young and strong, but she was tired after the long day. She needed to crack open the mind within her and digest it, if her plan was going to work, but she longed for sleep. It would have to wait for the morning. Dawn had a mind as strong as her body, and she would fight, so Dragon would need the rest. If Dawn tried to throw Dragon off while she was asleep, she would sense it and wake up to deal with it, but she had not come out of her shock all day.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Alt waited until Dragon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Dawn, praying that she would be safe.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Dawn could stand off such an assault forever. A trick which the original Dawn could do with her other had been a cold swap, for those times when both were expressed, but one needed to address something the other knew nothing about.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Alt gathered her nerve and pushed through. At the same time Dawn committed herself to doing what she had planned. Alt cleared the hurdle of Dragon’s mind without even bumping the rail. She was out, in the clear in her own body as Dragon twitched and woke up. Dawn took a deep breath and reached in through herself. Alt was getting ready to defend herself from Dragon’s instant, all out assault, when she felt a strange tug and the world spun around her. Dawn opened her eyes, surprised to find herself in her birth world, in full command of her faculties, and then she was slammed against the wall behind her. She impacted so hard she blacked out.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22</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the split second of alarm, as she lurched awake and acted, Dragon assumed that Dawn’s twin, Dusk,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Dragon by his brother. Jack had believed that the leash could not be slipped, but Dragon had been motivated. Once Jack had realized he could not chain Dragon, he had tried to kill him.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Just another detail leading to the present situation, but one Dragon had learned from. The underground had developed new technology based on the understanding of psi, and designed to possess, modify, enhance, or inhibit psi potential. Once she placed the collar around Dawn’s neck, and closed it, it activated and arrested the girl’s psi. Dragon slipped the collar off over her head and stashed it outside the cell she had slept in. Dragon had anticipated the possibility of an uninvited guest, and been prepared.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room she had left Dawn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Dragon could teleport into and out of freely without any fear of Dawn trying to escape. Now that she was secured, Dragon could pop back in to examine her at leisure. Since she was awake, her first concern was digesting her sister’s mind.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Dragon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Dragon let out her breath. The situation had become more complicated, but the basic plan might still work. Dusk, she still assumed it was Dusk, had not had a chance to see anything when she emerged. Dragon wished she knew what had happened to Dawn’s mind. It was conceivable that she had died of shock, simply blew right out like a candle in a high wind. A strong mind could prove the most fragile under certain pressures. She would have to keep that in mind with Dusk.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Dragon went back into the cell, and saw that the girl was still unconscious. Dragon would have to break her mind from without, and the body of Dawn would hardly do for that sort of thing. Since it was now mindless, Dragon could set it aside for later. It was time to call up a resource he had never expected to need again. His original body had died, but Dragon had translated it to and from thought enough times to have memorized it. It was easy to jump out of a host into his own flesh, hardly any different from simply teleporting from one place to another. Dawn’s body crumpled to the floor, but lay there awake and empty, as innocent as a baby.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Dragon picked the body up and moved it to the bed. Dusk would awake and find her twin in the same condition Dragon had been in and her own mind crippled. Dragon, who looked so much like his older brother, could go in and start working her over. It would take more time this way, but the bright side of it was that he would not have to dispose of her afterwards. She would be easy to manipulate into believing she was Dawn, shattered by the horrible experience, and Dragon could take over the role of Dusk. Their friends and family would be so glad to have them back alive they would not question that assumption.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was waiting for her to wake up. When he did, he welcomed her to the party, calling her Dusk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believed for a moment that it really was Thorn, and he too went along with it. He explained “Dawn’s”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It had been almost impossible to sleep through the night. Dusk finally gave up and went out into the main room where Ash and Eve were still talking with the leader of the Wild-Psi’d, Cougar. Dusk and her parents had been shocked when their new allies in the Wild Psi’d identified Thorn as one of the people who had abducted and then inducted them into the underground. Dusk’s experience partly confirmed that, Thorn had often lectured her about such dangers when he was her mentor. Dusk had helped confirm the facts, but remembered what Thorn had been trying to do with her somewhat fondly.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Her parents quickly shared what they had learned about the Wild-Psi’d. They had escaped from induction into the psionic underground, following a warning from an outsider, Dragon, she was surprised to learn. They called him Dragon, and struggled to explain the story of Dragon, Jack Thorn’s brother, who had left an impression of himself in Dragon before Thorn killed him, and Dragon had acted in Dragon’s name to protect other kids from the dangerous man. He had helped create the Wild-Psi'd and suggested the practice of scouting potentials and trying to beat underground agents to them when they went active.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They explained that Dragon had fallen in love with Dawn and had constantly argued for the group to take her in, but they had never been able to prove that she was an active until recently. They feared that Dragon had gotten himself wiped out trying to stop Thorn from moving on Dawn; he had left a message for the group saying that Thorn had finally confirmed that he knew she was active. They mourned his loss, and a couple of them haunted the hospital where he had been taken, protecting him and waiting to see if he would recover. Dusk listened to this and still found it hard to swallow.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did not know what to do. According to her new allies, Thorn was as ruthless without the excuse of being psychotic. The kids really did fear and hate Thorn, but there were flaws in their arguments. Thorn had not just recently found out about her ability. He had been one of the people who had trained her. He was her mentor, for crying out loud. As Dawn, she had been under the wing of Thorn-the man who had been contracted to kill her as a child, according to her parents-for a lot longer than she had indicated when she first met the original Dusk.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lot longer than she had even admitted to her self until recently. A consequence of keeping secrets from herself. Only recently had she confronted those secrets. The reason Thorn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Dawn as her other, or that she had kept it secret from her self? In her mind, Dawn, as Dusk, was still her first, but in Dusk’s memory, as Dawn, she had given herself away as a child. Once again her mind had wandered back to her love, she forced herself back to the point.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could not answer these new doubts. The stories her new friends told her about Thorn just did not sound like him, but they did remind Dusk painfully of his brother. She had not thought about him in almost seven years. Mention of Dragon had opened the door to a whole new bag of worms. Now she finally knew where Dragon had learned to touch her so perfectly. Dragon had only been about fourteen when he was sucked into her thrall, but he had already possessed a disturbing and dangerous mind.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Many of the boys and young men she had been with had felt shame, but only after the fact, they had not been able to control themselves. Dragon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Thorn had come to her and promised her that he would never be a threat to her again, she had gratefully forgotten him. She could not write off Thorn so easily. She wanted to see him in person. She had to ask him if these stories were true.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Dusk called her parents aside. She pointed out that they were all in a fix. She had school tomorrow, and saw two immediate problems. One was the consequence of Dawn’s disappearance, people were going to ask her why she was not at school, and she did not know what to tell them. They could say she was sick, but they had no idea how long that story would have to last, and Dawn’s dead body could turn up at any time to catch them in a horrible lie. Family was always at the top of any list of suspects, so they dared do nothing suspicious. Until they knew what had happened to her, hiding what they did know would only damn them.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other thing was of course Thorn. She was in his class, she could hardly avoid him, and considering how important gymnastics was to her, and Dawn, they would be expected to make heroic attempts to be there as opposed to actively avoiding it. Listening to accusations about Thorn was only going to get them into trouble. Such accusations had to be confirmed, and there was only one person who could confirm or deny Thorn’s actions. Thorn himself. She was not asking them to agree, she was simply telling them what she was going to do. She was asking them not to interfere.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promised to be on guard, but asserted that she was going alone. If she did not return, everyone would have their answer and she would at least be in the same boat with Dawn. The truth was, she would rather be someone’s prisoner with Dawn than be perfectly safe without her. As long as Dawn was in unknown danger, Dusk herself was no good to anyone trying to help her. She was just a hair shy of absolute panic already. She was ready to tear down the mountains looking for her soul mate. Masquerade be damned. Her parents loaned her the car and let her go.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knew where to find Thorn on a Sunday. She did not hesitate to confront him and demand he tell her where Dusk was. She had to explain that Dawn had vanished. She had learned about Thorn and his past, and out of respect for his past with her, she came directly to him to find out if he had abducted her, like he had so many others. Thorn denied it, but could not convince her. He </w:t>
      </w:r>
      <w:r w:rsidRPr="00D25E97">
        <w:rPr>
          <w:rFonts w:ascii="Montserrat" w:hAnsi="Montserrat"/>
          <w:i/>
          <w:sz w:val="24"/>
        </w:rPr>
        <w:t xml:space="preserve">had </w:t>
      </w:r>
      <w:r w:rsidRPr="00D25E97">
        <w:rPr>
          <w:rFonts w:ascii="Montserrat" w:hAnsi="Montserrat"/>
          <w:sz w:val="24"/>
        </w:rPr>
        <w:t xml:space="preserve">fooled Dawn and her parents, keeping his ties to the underground a secret. Thorn had reportedly abducted, beaten, abused, raped and murdered kids like Dawn for the mysterious psionic underground.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realized that there was no way he could convince her of his innocence, only of his guilt. They argued for a couple of hours, but Thorn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23</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studied the man before her, wondering what in the hell was going on. He was pretending to be Thorn, but she was certain now that he was not. His deception was as necessary for him, for whatever scheme he was pursuing, as her own deception was critical to her. Who ever he was, it made sense to stall him for as long as possible. She asked him about Dragon. He pounced on her inquiry, asking her why she was asking. Since he believed that she was Dusk, she lied and said that the last impression she had received from Dawn had been of the two of them in the shower. The real Dusk probably knew where he was, but might well need an explanation of what had happened to him and why.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He knew what condition Dragon was in expected that she had seen it. He assumed she was asking about Dragon to learn about Dawn’s condition. He explained that Dragon’s mind had crumbled under his attack and evaporated. With therapy a new mind could be raised on whatever foundation remained, but he had not been interested in Dragon. He was concerned about Dawn. Her mind was gone, shattered in a useless conflict with him. Still, he needed her, and intended to rebuild her, with Dusk’s help, using her mind as a template. She replied coldly that after telling her that he had destroyed two minds already, she was hardly inclined to let him touch her mind.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To distract him, she pointed out that he had changed; he was not like the Thorn she knew. He laughed and told her it had of course been an act. He returned to the main topic. Before he started in on her, Dragon tried to explain himself. He gave her the whole lecture, probably exactly what Thorn would have said to her if he were the man Dragon was trying to portray. He actually was appealing to her, while at the same time assuring her that he would take what he needed if she would not help him by giving it. Dawn was caught in a bind. If she were Dusk, in this situation and she had believed him for a minute, she would of course have risked anything to restore Dawn’s mind.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Dragon had touched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Dragon, there was no chance she could withdraw and refuse to participate. On the physical level, it would not even be rape. It did not have to be. He was not interested in her body except as a way to get to her mind.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Her eyes filled with a desperate horror. If he teased her open, he would spot her lie, realize that she was not Dusk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Thorn brooded after Dusk left. He had to respect her decision; she had the right to leave him. The problem was he did not feel she was ready. What had happened to Dawn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Dusk had come to him to ask him if he had been responsible for Dawn’s disappearance. He protested his innocence. It was then that he was confronted with the possibility that Dragon might still be alive. They told him that Dragon had warned them about him, and had attempted to keep Dawn and Dusk away from the underground. He tried to pursue the matter, tried to force them to explain.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Thorn listened to the accusations his brother had made against him and confronted Dusk.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Dusk asked him to leave. They threatened him, when he did not move to obey. He asked one more time for her to listen, he had much more to say.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told him flatly that she was not interested in anything he had to say. Standing him off, with the help of her friends, she finally made him mad. He turned to confront her family, revealing to all of them Dawn’s childhood secrets as he demanded her parents confirm that the man they accused, about whom such terrible stories were told, was her mentor. Her parents only wanted to hear one thing from him, were the kids telling the truth. Thorn had already admitted to his actions, and said that from their side of it, they were telling the truth. Her parents did not give him a chance to make further excuses. They just sent him away.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Thorn grinned in restrained anger. Teleporting him to Antarctica was going a bit far to make a point. There were days when he really hated his job. The truth of it was, it took burned hands to understand fire. Thorn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Dusk, he feared the worst disease, self-righteousness. She was in danger of catching it from her parents.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underground had had dealings with the parents of the current generation of young avatars. The core members of the organization were themselves products of the Avatar Families. Ash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Testing Dusk-and by extension, Dawn-was his prerogative, and it would not save them from the real test later, but he could call it the final examination, and use the exercise to shake some sense into the kids while he could. Her family and their friends firmly believed Dusk-and Dawn-were his current targets. If such had been the case when he confronted Dusk, neither her parents, nor their new Wild-Psi'd friends could have protected her from him. It was time to teach her-and the rest of those kids-not to play with fire, show them what they were so afraid of. Particularly Dusk. So, he moved her to the top of his list of targets, giving the poor kid he had been about to put through the wringer a temporary stay of excruciation, and submitted his intentions to his superiors.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That did not resolve the real problem. The fact was, he was genuinely concerned about Dawn and he needed to investigate on his own. Thorn, from the moment he heard from Dusk about Dawn’s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Dragon had survived their last encounter.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There was not a chance in the world that Dragon would have imprinted a little boy to carry the warning when he could simply trade places with him and let him die in his place. His little brother had always been a problem. He had trouble believing that other people were entirely real. His obsession with the girl Dawn had ruined him. Jack had leashed him, before Dragon convinced the underground that he was a loose cannon. He had never lost control of his powers, as some in the organization had suggested, he simply had redefined his priorities, and refused to observe the imposed discipline of the underground. When he slipped his leash, Thorn had been given no choice but to terminate him. They boy had been too powerful, and too wild.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Thorn could always find him if he had to. He started by visiting a number of his brother’s cronies. The Wild-Psi'd had given away far too much in their little confrontation. Skimming carefully, he had figured out how they were organized and the way they operated.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He had been impressed at the things he had learned. They had developed into something remarkably sound and stable considering they had gotten their start from Dragon. Then again, Dragon had not been stupid; he just liked to call the shots himself. As Thorn suspected, Dragon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Dawn’s potential simply could not be lost. He promised to devote his superior resources to solving the mystery of her abduction.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the mean time, he was going to have to convince Dusk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Dragon had failed that test, in a big way. He was the wrong person for Dusk-or Dawn, poor girl-to confront in this sort of scenario. There were no rules with him, no guidelines, no licenses for acts that violated the first rule.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24</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It was not sharing. Dawn was allowing Dragon to take whatever he wanted; she did not have a choice. She wanted nothing in return and hoped he would not offer. Not that she could really think about at the time it was happening. It was a return to Dawn’s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While the day was a long chain of blackouts for her, for Dragon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Dawn, or she would remember herself, and figure out someone else had taken her twin’s place.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It tortured him to think of it, it would be agony to do it, but he had gone too far to back out now. He needed to finish becoming Dusk.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told him the whole story. What the hell, he thought she was Dusk already, might as well tell him what he could believe. She told him she had the ability to twin herself, and used it to cover for Dawn while she confessed to Ares about her past, the past Dragon had reminded her of. The other body, she pointed out, was not Dawn’s but her double’s. She had not teleported in to the cell, so much as she had teleported out of her other’s mind. Dawn was still out there in the world, looking for her, she was certain. When he asked her to open up and prove it, she protested.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Dawn,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Dusk because she had been pretending to be Dawn when she was abducted.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Dragon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Dusk with “Dawn” at his side and confront the real twin and her family. He had simply assumed, without checking, that he had both of them under his control. He had to do as she suggested. He left at once.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After Thorn left, the previous evening, the Morgans had decided that they had to report Dawn as missing. There was no way they were gong to allow Dusk to go back to school with Thorn there on campus. A missing twin sister was all the excuse a person needed to cut classes. Her parents went home to take care of it, after calling the San Francisco Police Department and filing the report. Dusk remained at the town house so she could continue her search with her friends around to help protect her. Rain and Lion had slept with her and tried to comfort her-and distract her from her fears.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the morning, the three of them went out together. A man watched them putting up a poster for Dawn, and asked them for details. They told the official version of the story, and gave him a poster so he could contact them if he discovered anything. Dusk could not help but wonder if Thorn would stick to his own routine after that big confrontation. Joining the search for Dawn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Dusk came a hair’s breadth from falling prey to him totally unaware. Dusk, Rain and Lion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Lion to her side. The three of them, being adept martial artists, were able to tie him up and force him to retreat.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They helped her clean herself up a bit, and looked for her panties. Thorn had apparently swiped them during the fight, so she straightened her skirt and wrote them off. Rain and Lion could not believe that both Dusk and Thorn had covered the commotion. If Dusk had not managed a telepathic cry they would never have known anything was going on. Even to the extent of locking the door, to prevent anyone from walking in on them, they had observed the first rule. Dusk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next encounter was a shocking lesson in how a skilled psionic could use his power in a crowd. Dusk and Rain were following Lion through a door when Lion disappeared and they saw Thorn in the doorway, calmly and naturally walking out. He held the door for them, a perfect gentleman and dared them to make a scene. Dusk stopped and asked under her breath what he had done with her friend. He smiled and told her it was not their problem anymore. She needed to think carefully about how she endangered her friends, he suggested. She slipped past him and grabbed Rain by the hand.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Rain was in a stone cold panic. Dusk gave her a hard mental shake and silently warned her to keep her wits together. She went to the nearest phone and called for back up. She explained that Thorn was after her, and she needed someone to come take Rain, before she got hurt too. Her sister had been about to ask about Lion, and realized what had happened. She asked, but all Dusk could say was that Thorn sent her somewhere. She was either going to call and tell someone to come get her, or she was in someone’s clutches unable to do anything. She doubted she was dead, or likely to become so soon.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Dusk then concentrated hard on piercing the veil of invisibility Thorn kept around himself. He was obviously keeping close tabs on her, and jumping ahead of her to spring his traps. Lion and Rain had too little experience to defend themselves from the use of psionics; they could barely control their own abilities. Using chi, Lion could make a psionic’s day pure hell, but she had no idea if that would be any help where she was now. Ash showed up with a group from the town house to collect Rain and asked her what she was going to do. She was not sure. She could go with them, but she was afraid she would just bring him down on everyone else.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Her suspicion was rewarded. A large group of men entered the building and took up stations. A handful of them broke off and approached their own group. Dusk was startled when they presented their ID; they were FBI agents. One of the men introduced him self, and spoke directly to Ash. He stated that the agency had received a tip informing them that one of Ash’s daughters had been kidnapped. Due to the sensitive nature of his work for the government-Dusk gasped-they had been instructed to contact him. They assured him that they were devoting every resource to helping to retrieve his daughter, but were also there to ensure that he was not pressured to betray classified information for her ransom.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Ash managed to signal to Dusk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mentor’s order had been a test. Would they notice her as she slipped away, would they allow her to slip away, was she the real target or had it been intended to simply entangle her allies?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was afraid to test the theory. She made a quick call home, leaving a message for her mentor with her mother. He would understand the brief note. She returned to her errand, meeting up with Lauren, Morgan and Cinder. She was half afraid to go near them, but she was not sure she wanted to be on her own with Thorn after her. The problem with being hunted was that it only ended in the closing confrontation. There was going to be a fight. No matter how long she ran, Thorn would pursue. She needed to pick the ground she wanted to fight 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Thorn’s attacks. She would not allow him to sneak around in the shadows; she challenged him to fight her in the open, where their peers would see it all.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Thorn did not disappoint her. She had been forced to call on some of the things he had taught her to deal with his relentless stalking without exposing herself, and all psionics, while still being able to use her powers to fight him. She had trumped him though, calling on things Raven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25</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It had been a couple of hours before dawn when Dragon left to check Dawn’s story. It was still an hour before noon when Dragon had returned to Dawn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Now it was a fatal promise of life for him and death for her. He looked at Dawn again. Her story had been easily confirmed, he had talked to Dusk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Dragon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Thorn would never believe him capable of doing. He was utterly desperate. Now that there were no secrets on his side, he gave in to his desperation.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Lion had taught her a way to use chi against active telekinesis to discharge massive bolts of electricity. All she needed was the chi to seed it, and the strength to throw one punch through the TK field. She waited for him to arch back in ecstasy and did it.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Dragon went flying backwards into the concrete wall. If Dawn had not had her back pressed into the mattress she would have flown off in the other direction. She launched herself after him, unable to believe her own strength.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Dragon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Dawn’s kick had been aimed at his head. Even the wall behind him caved in when she landed it. It was the first time in her life she had killed anyone, but there was no question in her mind that his death was justified.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Dusk and Thorn as they darted through the city and off into the distance. They watched, but did not interfere. They would act only to enforce the first rule, and they would act with lethal efficiency.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fought him on a beach under towering stone cliffs. She could still use her powers without letting any pressure off of Thorn. As he closed in to exchange blows, she smiled. The male and female forms had different strengths and weaknesses. Thorn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Dusk paid him back for the beating in the bathroom with interest. Her only problem was how to bring the fight to a final conclusion. She did not want to kill him. Even if he had abducted Dawn,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Thorn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Thorn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Dragon had watched Dawn through uncomprehending eyes, finding in his shock that it was easy to pretend the total autism of Dawn’s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His brother had tried to teach him about it, he had tried very hard to encourage his younger brother to take up the physical discipline, and of course Dragon had rebelled simply because it was Jack. But Jack had been such a beautiful girl before getting into martial arts and psionics. It was so simple, so stupid really, to hate the man so much because he replaced the beloved sister he had adored. Jack would appreciate the humor of Dragon’s current situation. Dragon had turned himself into a girl because of him. He had stolen a few female bodies from time to time, but by integrating with what he had stolen from Dawn, he had finally made the mental shift to being a girl.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It was a lot different being in Dawn’s spare body now that it had been before. It was the body he had redefined himself to inhabit and he felt more at home in it than he ever had in his own. He would not get to enjoy being in it very long if he did not figure out what to do about Dawn’s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had actually done him a favor by killing him. Now if Thorn came along, he would have to doubt. He would face the fact that Dragon had survived him but died confronting her. Sure, his mind still tasted a bit like Dragon,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came over to him and took him into her arms. The vessel had been able to walk, but usually did not unless prompted by Dawn.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Dawn pulled back to look into her tear filled eyes and was surprised when she said, quite clearly, </w:t>
      </w:r>
      <w:r w:rsidRPr="00D25E97">
        <w:rPr>
          <w:rFonts w:ascii="Montserrat" w:hAnsi="Montserrat"/>
          <w:i/>
          <w:sz w:val="24"/>
        </w:rPr>
        <w:t>I’m so sorry.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did not have time to react. As the girl spoke, Dawn felt something jerk her neck, then her body went numb and the world tumbled end over end. When the world stopped moving she seemed to be laying on her side looking at Dragon’s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26</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Thorn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Dusk, and jumped to her side. She felt his arrival and did not hesitate. She laid him out with a flying roundhouse kick to the jaw, and sprinted across the road and into the woods. Thorn picked himself up again, shaking off the shock of the blow, and grinned with pride.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Thorn loped along after Dusk,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Lion had taught her about harnessing and using it. Raven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Thorn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Dusk sailed in through the hail of rock to deliver a flying pile driver to his face.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Dusk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quickly mapped her flow and then applied pressure to a thousand specific points on and in her body. Dusk had been loping along unaware, then her body began to tingle. Dusk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Dragon Thorn was dead and his last thought after killing Dawn was telling him self that it was finally over. She was Dawn now. As much of Dawn that still survived. She looked at her slain namesake for a long time revising her memory, convincing herself that something subtly different had happened. She looked at Dragon as a different person, seeing the tormented soul that he had been. He had never given her dead twin much freedom of movement, but she had found a way. She had drawn on some hidden resource and killed him before he could rape her, mutilate her, dismember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Dawn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Jack Thorn brought light with him into Dusk’s cell. She looked up in misery, but quickly composed herself to face him. She feared to guess what he would do to her now. In the long dark hours she had confirmed she was alone. If Thorn had Dawn, he was keeping her somewhere else. It would be such an easy way to torture them both, telling Dusk nothing, while confiding to Dawn how he had run her to ground and raped her. She could only guess at her twin’s state of mind at that point. Had he raped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had kept her a prisoner for several days, if he did in fact have her. Knowing Thorn,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Dawn and was going to do whatever he wanted to both of them, for whatever reason, and there was damn all they could do about it. The other was, he had done this to her to prove that he had nothing to do with Dawn’s disappearance.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Dawn one way or the other, perhaps, but he would spend his time trying to see which way the frog would jump, her being the frog. If he felt that she was not going to go postal, he would then go on to the next step, working the problem of Dawn’s abduction. If he did have Dawn, he would continue the exercise, both of them would continue to be tortured or brain washed or whatever the plan was, and quite possibly both of them would either suicide or be killed trying to escape.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[Break]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Chapter </w:t>
      </w:r>
      <w:r w:rsidRPr="00D25E97">
        <w:rPr>
          <w:rFonts w:ascii="Montserrat" w:hAnsi="Montserrat"/>
          <w:sz w:val="24"/>
        </w:rPr>
        <w:tab/>
        <w:t>27</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Alt had adjusted to the new world, after discovering that she could not trade places with Dawn.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would hardly call the mess she had been in a mugging. Then again, Dragon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Dawn. As he repeated back to her the things Dawn had said to him, she had caught on. She thought of where Dawn had been and deduced, following the same logic she had, that she was in a world within Dragon.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had laughed like a maniac at that, </w:t>
      </w:r>
      <w:r w:rsidRPr="00D25E97">
        <w:rPr>
          <w:rFonts w:ascii="Montserrat" w:hAnsi="Montserrat"/>
          <w:i/>
          <w:sz w:val="24"/>
        </w:rPr>
        <w:t xml:space="preserve">Talk about the best hiding place, a man hardly ever looked to carefully into his own shadow. </w:t>
      </w:r>
      <w:r w:rsidRPr="00D25E97">
        <w:rPr>
          <w:rFonts w:ascii="Montserrat" w:hAnsi="Montserrat"/>
          <w:sz w:val="24"/>
        </w:rPr>
        <w:t xml:space="preserve">She had tried to switch with Dawn many times after that first realization, and discovered she would not. After a few days had passed, she had begun to suspect the worst. She feared that Dawn was dead, how else did she explain her complete inability to swap places? There really was no way to know. She would continue to try; there might be some reason aside from death, perhaps something that interfered with Dawn’s mind that prevented her psi from functioning normally.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She was alone in her benefactor’s house when the boy arrived. As she answered the knock at the door, she prepared herself for a fight to the death. It was Dragon, to her shock, and he said he recognized her. He made no sudden moves, gave off no hint of threat. He was the same charming boy who had pursued her as Dawn, who had made perfect and passionate love to her only a few days before. He was everything she knew him to be, and yet he was not Dragon. The intensity, the obsession, and the lurking pain were all missing.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Lion squinted into the light as Thorn entered her cell. She was shocked to see who he had with him. Thorn threw Rain down next to Lion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Lion that they were buried under natural rock; using chi to break out would only get her, and now Rain, crushed.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Capturing Dusk had not ended Thorn’s campaign. In the hours between her defeat and their last conversation he had kept her on ice while he ran down each of her friends and continued to investigate Dawn’s disappearance. Dusk and Dawn’s friends were not being tested so much as they were being contained. With a real adversary on the loose, it had been wiser just to tie them down. Since Dusk and Dawn were both on ice, in not both safe, the adults had abetted the process. It was not until it was almost too late that Lauren, Morgan, Rain and Angel realized that the ordeal they were caught in was part of a test endorsed by their own parents and guardians to determine if any of them would be allowed to live, possessing the power they did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It was not, again, the kind of ordeal Dawn and Dusk were enduring. The only danger to those kids would have come from blowing their own cover, breaking the first rule simply because they were being hunted. Lion might have been the worst for that if Thorn had not gotten the drop on her so early. Lion was a real fighter, and what she had taught Dusk had made him wary of ever having to fight her for real. Rain had surprised him the most, by eluding him the longest. Even though her guardians had left her exposed, she had made a good run of it, using her powers intelligently, and also using normals against him in a manner that put the burden of the first rule on him.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Now that he knew where every one was, he could go back in and face Dusk.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Dragon and Dusk had both been able to do that, but Dragon had cracked, and Dragon and Dawn ended up paying for Thorn’s mistake in missing the fact. Some people, when they got burned, learned not to play with fire, while others just became pyromaniacs. It was time to see which would be the case with Dusk.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Thorn jumped into Dusk’s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Dusk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Thorn and Dusk were finally able to talk to each other about Dawn’s abduction. Thorn quickly brought her up to speed on his investigation. He told her about Dragon and what he thought about Dragon. Dragon had died, he had seen to it himself, but in Dragon he seemed to have found a way to survive. As Dragon, no one had been keeping any tabs on him, but it had only been a matter of time before he hurt someone else. He told her about what had set him off, a report that Dawn had been caught using her powers. Then he gave her the bad news. He told her about his history with his brother. His brother would see proof of Dawn’s power as an excuse to close in on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Dusk already knew what Dragon’s experience with the underground had been like. He had failed to grasp the reason for the grueling exercise, however. He had simply proven the reason why the practice had been instituted.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psionic had too much power to remain an unrecognized threat. Within his organization there were those who argued that the testing created the kind of monsters it was designed to ferret out. Thorn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Dawn proved it.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Once her eyes were fully open, she asked what Thorn’s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Dragon was resolved, and warned her not to interfere.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any case, he said, people could not be told how to survive their tests. They never really understood until they figured it out for themselves. Dawn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two of them had come out of the dungeon and sorted themselves out. After bathing and dressing they came back to the question of Dragon and Dawn. Dusk reminded him that he had said Dragon had moved to intercept a possible move on Dawn by the underground. Obviously, since he had such an obsession over Dawn, he would not want her to fall sway to the underground’s opinion of him. Perhaps he even feared that the underground would rediscover him through her. She asked him if he really believed Dragon would kill Dawn. Thorn told her he had other reasons to do her harm. He had only needed an excuse to pursue his twisted obsession; to punish her and Thorn, for the way they had both betrayed him, in his eyes.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Thorn told her that the others were safe. He had gone after them simply to detain them. He had not wanted them to go off trying to rescue Dawn and Dusk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Tipping the authority off with a false lead had been Thorn’s way of verifying that they had not abducted Dawn. By coming down on Ash as swiftly as they had, they had assured Thorn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Because of the underground, independents, like the Avatar Families, had been able to stand the authority off and retain their autonomy. Since the authority did not have Dawn, it was safe to assume that Dragon did, because Thorn had personally confirmed that the rest of the Wild-Psi'd were innocent. Since Dragon was more of a ghost than a man, he managed his material resources through the Wild-Psi'd. There was a list of safe houses they maintained at Dragon’s suggestion. He had been checking those houses, and using them himself to incarcerate his own victims.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Thorn had put the pieces of the puzzle together and eventually figured out how to track his brother down. With Dawn at his side, Thorn went to all of the safe houses on the list beginning with the locations where her friends were incarcerated. Rain, Lion, Angel, Lauren and Morgan were with them when they eventually discovered Dawn’s prison. It ultimately did not shock him when the girl’s trail led him so close to his own home. Obviously, Dragon had kept close tabs on the underground, or perhaps the authority. The place was equipped with devices which would fool a psionic into believing the house was deserted. A smart move, since the house was right next-door to where he lived.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Thorn had entered on her heels, and stood mute as she engaged in that final communion; assuring her privacy by instructing the others not to enter. Dusk restored the body, healing the fatal wound, but not even daring to try and reverse death itself. Thorn left her to her grieving embrace; he too had lost someone. It did not matter that he had tried to kill him; he had still loved his brother.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sz w:val="24"/>
        </w:rPr>
        <w:br w:type="page"/>
      </w:r>
      <w:r w:rsidRPr="00D25E97">
        <w:rPr>
          <w:rFonts w:ascii="Montserrat" w:hAnsi="Montserrat"/>
          <w:color w:val="808080"/>
          <w:sz w:val="24"/>
        </w:rPr>
        <w:t xml:space="preserve">Notes.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No matter how she argues, the resonance of truth in Dragon’s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Dawn faces a tough decison,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 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D25E97">
        <w:rPr>
          <w:rFonts w:ascii="Montserrat" w:hAnsi="Montserrat"/>
          <w:i/>
          <w:color w:val="808080"/>
          <w:sz w:val="24"/>
        </w:rPr>
        <w:t>her</w:t>
      </w:r>
      <w:r w:rsidRPr="00D25E97">
        <w:rPr>
          <w:rFonts w:ascii="Montserrat" w:hAnsi="Montserrat"/>
          <w:color w:val="808080"/>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Part I At the age of seventeen, Dawn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Dawn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Their study group was confronted with a strange paradox, in which thought appeared to be the defining principle of existence. Something which had lain dormant within Dawn was roused by this controversy, a thought which took on a life of its own, and which stalked her from within. It was inevitable that Dawn would discover the truth, that her unconscious actions would have consequences and that those consequences would confront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Taking a page from her enemy’s book, Dawn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Dawn's’challenge. Dawn declared herself the final battleground, and invited her nemesis in.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br w:type="page"/>
        <w:t xml:space="preserve">Dawn, Rain, Lion, Dragon, Fox, Angel . Annex, morning. .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Fox, Angel. Annex Atrium, afternoon and evening..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drownded,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Dawn, Rain, Lion, Dragon, Dusk. Campus Dorms, afternoon and evening..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plan really had been to kill Dawn, if possible, leaving Dusk totally free and clear. As it happened, Dawn survived Dusk’s best attempt to kill her. Dawn’s ressurrection had been factored into her plan. She ended up becoming a hostage to her other self until such time as the two of them could be safely reunited. For the duration, the two of them compared notes.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Dusk got the drop on Fox and possessed her. Through Fox, Dusk stepped into Dawn’s place, spending the rest of the night in </w:t>
      </w:r>
      <w:r w:rsidRPr="00D25E97">
        <w:rPr>
          <w:rFonts w:ascii="Montserrat" w:hAnsi="Montserrat"/>
          <w:i/>
          <w:color w:val="808080"/>
          <w:sz w:val="24"/>
        </w:rPr>
        <w:t>her</w:t>
      </w:r>
      <w:r w:rsidRPr="00D25E97">
        <w:rPr>
          <w:rFonts w:ascii="Montserrat" w:hAnsi="Montserrat"/>
          <w:color w:val="808080"/>
          <w:sz w:val="24"/>
        </w:rPr>
        <w:t xml:space="preserve"> room, intoxicated by the thought of going to </w:t>
      </w:r>
      <w:r w:rsidRPr="00D25E97">
        <w:rPr>
          <w:rFonts w:ascii="Montserrat" w:hAnsi="Montserrat"/>
          <w:i/>
          <w:color w:val="808080"/>
          <w:sz w:val="24"/>
        </w:rPr>
        <w:t xml:space="preserve">her </w:t>
      </w:r>
      <w:r w:rsidRPr="00D25E97">
        <w:rPr>
          <w:rFonts w:ascii="Montserrat" w:hAnsi="Montserrat"/>
          <w:color w:val="808080"/>
          <w:sz w:val="24"/>
        </w:rPr>
        <w:t xml:space="preserve">classes and hanging out with </w:t>
      </w:r>
      <w:r w:rsidRPr="00D25E97">
        <w:rPr>
          <w:rFonts w:ascii="Montserrat" w:hAnsi="Montserrat"/>
          <w:i/>
          <w:color w:val="808080"/>
          <w:sz w:val="24"/>
        </w:rPr>
        <w:t xml:space="preserve">her </w:t>
      </w:r>
      <w:r w:rsidRPr="00D25E97">
        <w:rPr>
          <w:rFonts w:ascii="Montserrat" w:hAnsi="Montserrat"/>
          <w:color w:val="808080"/>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interceed.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experiement at face value. The FBI sent a pair of agents to investigate once the abduction of the body was reported-and linked to several bizarre bits of evidence.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D25E97">
        <w:rPr>
          <w:rFonts w:ascii="Montserrat" w:hAnsi="Montserrat"/>
          <w:i/>
          <w:color w:val="808080"/>
          <w:sz w:val="24"/>
        </w:rPr>
        <w:t>is</w:t>
      </w:r>
      <w:r w:rsidRPr="00D25E97">
        <w:rPr>
          <w:rFonts w:ascii="Montserrat" w:hAnsi="Montserrat"/>
          <w:color w:val="808080"/>
          <w:sz w:val="24"/>
        </w:rPr>
        <w:t xml:space="preserve"> greener.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sensabilities. The target for their game fell for the prank and no real harm was done. Dragon would never have imagined he would fall in love with a man, but having long wished to fall in love, she quickly became reconciled to living out her life as a woman.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excrutiation, and unwillingly submit to Thorn’s possession.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 strange attraction. Dawn and Fox ended up confined together. The chemestry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Taking a page from her enemy’s book, Dawn had spent the torturous days of her imprisonment studying her own potential. When her nemesis had possessed others, she had cut them completely off. Her own revealing dreams had been evoked by natural resonnance, while her other victims had known nothing of their possession except lost time. Dusk had not flinched from using people, but Dawn realized that she had not made the best possible use of them. She would not make that mistake.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premesis.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particularily in light of Dawn’s assertion that her plan did not involve leaving inexplicable bodies littering the ground.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Conclusion. 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Part I</w:t>
      </w:r>
      <w:r w:rsidRPr="00D25E97">
        <w:rPr>
          <w:rFonts w:ascii="Montserrat" w:hAnsi="Montserrat"/>
          <w:sz w:val="24"/>
        </w:rPr>
        <w:tab/>
        <w:t xml:space="preserve">An Open Conflict </w:t>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Chapter  01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victim of drownding and shock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body in a hospital, aftermath of a stricken witness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02</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victim of rape and murder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body in a morgue, aftermath of a duel to the death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03</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body of evidence conflicted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body of evidence goes missing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Part II</w:t>
      </w:r>
      <w:r w:rsidRPr="00D25E97">
        <w:rPr>
          <w:rFonts w:ascii="Montserrat" w:hAnsi="Montserrat"/>
          <w:sz w:val="24"/>
        </w:rPr>
        <w:tab/>
        <w:t xml:space="preserve">An Internal Conflict, Present Perspectives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Part II</w:t>
      </w:r>
      <w:r w:rsidRPr="00D25E97">
        <w:rPr>
          <w:rFonts w:ascii="Montserrat" w:hAnsi="Montserrat"/>
          <w:sz w:val="24"/>
        </w:rPr>
        <w:tab/>
        <w:t>An Internal Conflict, Past Perspectives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01</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change of name, and unspoken consequences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set of confrontations - Dusk and Dawn, Dusk and Fox, Fox-Dusk and her friends and family and authorities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Thorn is sent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change of scenery, establishment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02</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house of dreams, and awakened nightmares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sudden attack, and a couple of appointments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mess of impossible data, and an investigation on the verge of abortion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An agent picks up the file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03</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girl alone in the dark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reunion, Dragon, Rain, Lion and 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friend in need, past and present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girl surrounded by friends and family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04</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consonnance of thought, Dawn and Thorn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walk in the woods, a startling realization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visitor, Dusk and Fox are interrogated, Dragon and Lion come home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brush with intimacy, Dusk rears her head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05</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pattern of behavior, a fever dream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pair of observers, different observations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person unobserved, Dusk goes shopping, loses her tail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case in point, her seventeenth birthday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06</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broken hearted girl and her failed appeal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girl and her friend, Dusk and Fox become tied at the hip</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friend and her girl, Fox is confronted by Angel, covering up</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rogue thought, maybe more than a theoretical possability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07</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case of hindsight, getting her nose rubbed in it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string of misadventures, an inside joke, Dusk’s attempt to cover herself</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strategic use of doubt, getting back at Dusk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consequence of self denial, a confession of love and a serious apprehension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08</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simple matter of changing sex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more than willing student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girl or a boy, Fox and Dusk argue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strange attraction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09</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practical joke, and the cat was out of the bag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shopping trip, a shadow’s shadow</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necessary act, the price of freedom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reputation and another eager student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10</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rumour that could not be ignored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problem that had to be confronted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very attractive offer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quick retreat, and explanations of duality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11</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firm resolution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problem that now confronted 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safe house, and troubling events in the news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promise collected, sharing memories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12</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war was inevitable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jump ahead of her, Dawn unwittingly confides her problem in Dusk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new friendship tradition, Fox caught teaching Angel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return to past pursuits, Dragon masters the trick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need to learn, Dawn and Thorn tackle Dusk’s tricks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13</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moment of confidence, Angel is let in on the story, as is Thorn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trap, and using whatever weapon came to hand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fatal experiment, Fox is sacraficed in an attempt to kill Dawn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moment of horror, Fox stumbles upon Dusk’s cache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14</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miracle is just a happy accident, and the conflict comes out in the open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chance to regroup, and Fox’s transformation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cause to celebrate, Fox confronts an impossible necessity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visit to the underground, a possible way out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15</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matter of innate potential, and temporary defensive measures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moment of temptation, a declaration of war and a warning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sudden turn of events, Thorn takes a test too far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crushed hope, victim of another kind of rape, her old enemy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Part III</w:t>
      </w:r>
      <w:r w:rsidRPr="00D25E97">
        <w:rPr>
          <w:rFonts w:ascii="Montserrat" w:hAnsi="Montserrat"/>
          <w:sz w:val="24"/>
        </w:rPr>
        <w:tab/>
        <w:t>An Open Conflict, Repraised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01</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night out as one of the girls, Dragon falls in love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passing encounter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frightened disclosure, a matter unresolved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02</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week of anxiety and anticipation, parallels past and present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demon behind and angels ahead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duel between Dusk and Dawn, the whole scenario revisited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03</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complication, Rook crashes the party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confession, and the promise of a plan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place to hide, an awkward witness to a horrifying torture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04</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visit from the underground, Thorn, Fang and Claw</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call for help, the cavalry comes running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surprising twist, Dragon and Tiger confront each other in their natural guises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05</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different history to relate, Dawn’s objection to joining the underground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struggle for dominance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champion in the face of adversity, and reciprocity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06</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dry run, courtesy of strangers, cut short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negotiation, plans and promises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last night, a scholar and a gentleman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07</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dry run, courtesy of Fox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spontaneous party almost trips her up</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final ordeal, an extremely awkward meal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08</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stealthy approach</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kind of victory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showdown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Chapter 09</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rider in the group, an uninvited guest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last confrontation, Thorn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minor issue to resolve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Avon and Dawn had arrived with a few days lead on annae, who had departed for ao’ajea in the wake of the dissolution of her husband’s school, the jentempas. Annae and amaeo, had proceeded to teal explicitly so that amaeo could oversee Dawn’s imminent metamorphosis. A significant factor in the life of Dawn-ironically unknown to her-she was the rarest of sexes, the aeo. A fact which, it properly explored could cause her destruction simply in its revelation.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was awakened by a terrifying nightmare-and the accompanying and unnoticed fit. She slipped through the sleeping house out into the night. Prowling about, Dawn witnessed as annae stole in during the night to appeal to her mother for a favor. Events had unfolded in her life, forcing annae to send her daughter-self to her mother when she was still unnamed. Annae had committed herself to a dangerous path and annae could not in conscience expose her other-self to it as well. In spite of having forsaken her duty to her house, in the hope that her daughter, annea, would fulfill the requirements of an heir, annae would continue to represent avon in interests in the aegis. Dawn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body, or rather the whole concept of the body that was hers ... Dawn was born, andgyn omni, but having spent her childhood largely among humans, adopted a female identity.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 However, the more she overheard about herself, and the time of choosing, the more apprehensive she became about her sexual identity. The thought of being sex split like an was intriguing ... Disconcerting ... Hard to imagine, let alone believe.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Avon coming into majority ... Dawn faced more than one peripheral challenge. She was born heir to an empty title (ava), a damning art (xai), and a broken house (je’ara). These three burdens were her mother’s legacy to her. She only had a couple or years in which meet and match those challenges. She could just manage the formalities, with little attention to spare-too little to grasp the political ramifications.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Some of Dawn's new classmates take exception to her enigmatic character and background and so begin to push and test her. She was going to have to take her shirt off and trade licks with several of them to earn their respect.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Amaeo comes down out teal to find Dawn. Amaeo sees no more than anyone else, and yet she could not mistake Dawn for being anything but what amaeo herself is. Dawn and amaeo draw close, a small commotion ensues as the maestro leaves with Dawn.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Dawn also discovered that annae, shin and shen were staying in residence, along with amaeo.</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Mna’ai dealt with the issues of intimacy and boundaries intensively ... Confronting them directly during their apprentice ship to mnao ... And again in their role as mentor to other mnao ... 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Dawn’yn ... It took her by surprise. Under the influence of Dawn’yn, she was shift split into female and male bodies ... Anvea and anveo ... Her sexual education, she was stunned to learn, would involve exploring her sexuality through auto sexuality. To be very blunt, they were telling her to fuck herself.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the morning Dawn received a visit from her mother, her first-teacher. Her preparation was tested and she was given leave to fulfill her mna. It was both exciting and disappointing. Dawn was poised on the threshold of the most sensative initiation in her life, and it would come among strangers.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D25E97">
        <w:rPr>
          <w:rFonts w:ascii="Montserrat" w:hAnsi="Montserrat"/>
          <w:sz w:val="24"/>
        </w:rPr>
        <w:t xml:space="preserve">Coming of age was bitter sweet. Opening herself to and mastering her sexuality was the last phase of her second devotion.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Mna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confronts her self over her sexuality. Technically, it was harmless. One of the oddities of split twins, they cannot sexually conceive together. Their gammates annihilate each other upon fertilization. On a moral level, it was as acceptible as masturbation. Also, if she could believe what she had been told, it was the only perfectly safe sex-that was truly sex-one could have. Ironically, sexual activity between split twins could provoke an asexual self conception in the female, and prevent asexual self conception in the male of the pair. At times when there is more than one embodiment of an individual, self conception only results in seeding-the production of a pearl, or dormant embryo. Once she got over the shock, she took it in stride, and indulged herself. In her own embrace there was release-only her hunger returned both sharper and deeper. Trying to be philosophical about it, she did worry about dangers inherent in what she had become.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Mna’ai</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On her return to school following the four days of wend, Dawn was confronted at the gates by her new acquaintances. Dawn’s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issue among the teen peer group becomes;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Mnao</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Dawn’s promotion in court as the heir to tegal was what drew the attention of the va’Dawn to her. They had not know that she had survived the last action they had taken to protect their interests. They had a private claim to tegal which they were desperate to protect, and which they dared not allow come to anyone’s attention.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was initially the object of va’avon investigation. The loss on their side had been very high, almost as high as the death toll of je’ara. Thus, while they had an idea of what had been intended in that long ago raid, they had to investigate the possability that Dawn had been converted. If she too was va’Dawn, then their highest objective had been unwittingly attained. Unfortunately, when they confronted her, their analysis was enigmatic. They could sense something of themselves about her, but she seemed not to consciously reconize any of them.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Further investigation by the va’Dawn was inconclusive. Dawn was, and was not, va’Dawn. They attached someone to her, a suitor in pursuit of her hand. While in the person of anvea, he found little encouragement, he was startled to find anveo as natural a companion as other va’Dawn. It would take little effort to nudge anveo into betraying Dawn as a whole to them. Somewhat confident that anveo was a child of possession, they only needed to penetrate anvea to test her. Once they understood the resistance of that aspect of her personality, they could perhaps trigger her conversion. Or possibly just kill her right there and resolve the problem that way.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D25E97">
        <w:rPr>
          <w:rFonts w:ascii="Montserrat" w:hAnsi="Montserrat"/>
          <w:i/>
          <w:sz w:val="24"/>
        </w:rPr>
        <w:t>Dawn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that a demon from her past was awakening from its exile deep in her mind and trying to over throw her from within, Dawn is unable to act on her suspicion.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D25E97">
        <w:rPr>
          <w:rFonts w:ascii="Montserrat" w:hAnsi="Montserrat"/>
          <w:i/>
          <w:sz w:val="24"/>
        </w:rPr>
        <w:t xml:space="preserv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Anveo, or that which had seized that part of Dawn’s identity, was conceived in Dawn-not merely with Dawn-and so was designed to perceive that he was supposed to be Dawn.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Anveo had always conceived of himself as Dawn. However Dawn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breaks stride in the middle of a fight, her attention drawn to a commotion among the observers. Dawn turns and finds herself confronting her own image, a shock of recognition passes through her-different from the shockwave that passes through the crowd.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the ara’dai’s meeting with her daughter and a man named teyn, who had come in the cover of darkness. This time she could not flee without giving herself away. The purpose of annae's visit was to ask her mother to provide a place for her husband and her younger children, so that amaeo could be present to help Dawn through her mna. Jannae agreed to make a place in her home for the idai, his children by annae, and her other children by contract to morene, in the hope that she would be regain a place in her daughter's heart. Annae's rejection of her claim to teal’s title significantly changed jannae's plans for answering teyn's challenge. What was at first a notion of an alliance and future reunion of ava and ara through Dawn and annea, had been strengthened by annae’s refusal. Her intention to sue for betrothal now had to involve preparations necessary for Dawn to bear the mantle of her house ... Unknown to her, however, ... Before she even received the message,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was in for a rude awakening. With no hesitation, as if sensing that there was no time to waste, Dawn was thrust into the thick of the local school community. Dawn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That she was to be introduced ... Dawn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during this time of passing, they were to be housed with their maternal grandmother.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Due to some important family business, annea and annaeo had departed without her. They had assumed Dawn would not begin at jutaicho that day. Without escort and introduction from her friend, for whom she was to carry a message excusing them from their classes.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When she first laid eyes on Dawn, ojen fell for her. To a dragon, the light of a phoenix was like a candle to a moth. Such an attraction accounted for ket’s obsession with annea. Dawn had a unique quality-as alluring as that of a phoenix, and as compatible as a dragon-was totally irresistible. Naturally, Dawn remained almost blind to this deep affection. In spite of herself, Dawn acquired an escort to school. Entering the local school was actually the more difficult process of entering a new, closed community. A bit shy and oversensitive, she nearly got herself barred from the school before she could join. Though uncertain about this newcomer, most of the students of Dawn's age found it natural to assume her a boy with delicate features rather than a tom boy, as she had intended. It was her first lesson in what avon had always struggled with, presumption.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latter third of annea's siblings await them at taelnihyar, sent by annae from the dissolved jentempas. Jannae, Dawn,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the integration of the four children of annae with the complications of society.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Dawn had all the qualifications necessary for a first sword, but as an heir she lacks the preparation for authority and leadership.</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Among her new peers a growing crowd of friends, allies, competitors and such had begun to gather. Attention comes gradually but steadily around Dawn-from muses and mentors, other heirs and nobles, suitors and seducers, artists of name, and even her own “siblings” as they catch up to her and events move 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At the end of Dawn’s first week.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Dawn's introduction into the court-for recognition of her right to title-started a second shock wave, expanding the sphere of disturbances and provoking a wider circle of interest and intrigue centered around the avara’dsai.</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Jannae finally staged a full formal reception for the new residents ... To jannae’s dismay, Dawn turns up outfitted for her devotion, an unsheathed sword, which so strongly projects the illusion of boyishness. Dawn, unnerved by the prospect of house formality could only fall back on the manners she knew from her disciplines-again not deliberately being misleading. The impressions on which she would soon be judged were formed this long evening among the official guests.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Aeph inherited his father's house and estates. Kev was thus near, under his father's tutelage. Aeph intended to name kev his heir at the assembly the first day of the wend. Jannae was appraised of these shifts by teyn. Teyn reluctantly nodded to her plan to name Dawn before ennjeara was claimed by his illness.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day after her reception Dawn was taken by the ear and dressed for a court appearance with her grandmother. She was dragged along in ignorance, at the considered design of her house head. Dawn watches the proceedings with rabid interest until suddenly jannae steps out to bid a suit. Jannae announces that due to the confirmation of her son’s mortal illness she had chosen a new heir. Dawn sits mute with shock as jannae asks the court for its ruling on her grandchild whom they were introduced to at the reception. The court confirms her candidate and summons Dawn to the floor. Dawn steels her self to advance to the center of the hall and the assembly erupts into an uproar.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In the absence of her mother, Dawn was a natural choice for heir. Dawn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Dawn's new friends.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 don't know what you expected, i am just me, neh?"</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Dawn to advertise her self for suit and take bids for her marriage or defend her claim under the female inheritance laws from all comers through combat. In the face of the necessary compromise a daughter had to make to inherit, Dawn furiously rebels. Standing in court, only just named heir to the house she rejects the issue of a suitor, forcing jannae to take a risk on her ability to fight her own fights.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death of the avon’dai hit everyone hard. She had almost made it through the winter. Arla liymb was only a month away. Dawn,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Dawn’s past rose up to confront her, and awaken old demons.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Dawn's uncle, aeph's twin, appears, contesting Dawn's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As a result, Dawn, as the chosen heir was at once the principal opponent and nuptial prize for any man who could win the title from 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Unless kev chose to enter the contest and take his own sister as a prize to get it, a union of ara and avon was forestalled.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D25E97">
        <w:rPr>
          <w:rFonts w:ascii="Montserrat" w:hAnsi="Montserrat"/>
          <w:strike/>
          <w:sz w:val="24"/>
        </w:rPr>
        <w:t>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Syn begins to take an interest in Dawn for the same reasons ojen did, now that he realizes she was a girl.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When Dawn's girlfriends encourage her to turn out in style, many of Dawn's male friends twist their necks out of whack. A couple of such nights out cast an allure over Dawn that prompts a number of challenges to her right to title-with their eyes on the prize, the way the contract was traditionally written.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One of the boys new to her acquaintance, caval, had taken a marked interest in her and with tact and honesty begins to win some of her trust. He approaches as a friend.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Most of the boys she had gained respect from now only see her as a girl to suit-Dawn couldnot comprehend this change in people she thought of as friends.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change in attitudes spreads to the families of her friends and allies. Dawn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and her strange androgyny continue to provide a tumultuous focus for the local youth.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 virtual body double for the untouchable amaeo, Dawn might very easily find herself being pressed into use as the surrogate of coupling with the muse. Especially as a more sophisticated older crowd takes note of Dawn's unique traits.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Dawn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of inheriting anx’dsai from their paternal grandmother, if the rumors about aeth being out of favor with his mother’s house were true. Dawn was less concerned with the succession gossip than she was with the representative of the aea staying at aodeth yn caoi.</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Dawn greets kev and caval, was reunited with äv, and other “siblings”.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evening she went south to file her application, she was stalked and cornered by a gang of rapists. Something in her snaped during the attack and her attempts to defend herself became a slaughter. Dawn fled from the scene, and almost forgot about it.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D25E97">
        <w:rPr>
          <w:rFonts w:ascii="Montserrat" w:hAnsi="Montserrat"/>
          <w:i/>
          <w:sz w:val="24"/>
        </w:rPr>
        <w:t>Dawn. Everything came apart in a moment. Dawn was ambushed on the beach, and dragged into a cove. Dawn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D25E97">
        <w:rPr>
          <w:rFonts w:ascii="Montserrat" w:hAnsi="Montserrat"/>
          <w:i/>
          <w:sz w:val="24"/>
        </w:rPr>
        <w:t>Cat. They had been in rapport, and they had taken advantage of her open mind to stun her. The link was cut as Dawn recoiled in shock.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D25E97">
        <w:rPr>
          <w:rFonts w:ascii="Montserrat" w:hAnsi="Montserrat"/>
          <w:i/>
          <w:sz w:val="24"/>
        </w:rPr>
        <w:t xml:space="preserve">Dawn.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D25E97">
        <w:rPr>
          <w:rFonts w:ascii="Montserrat" w:hAnsi="Montserrat"/>
          <w:i/>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D25E97">
        <w:rPr>
          <w:rFonts w:ascii="Montserrat" w:hAnsi="Montserrat"/>
          <w:i/>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D25E97">
        <w:rPr>
          <w:rFonts w:ascii="Montserrat" w:hAnsi="Montserrat"/>
          <w:i/>
          <w:sz w:val="24"/>
        </w:rPr>
        <w:t xml:space="preserve">Cat. By the time her mind opened up again to the path, Dawn had been arrested. Dawn relayed brief impressions of the ambush and it’s conclusion. Dawn was just about to path to her mother when she was collared, breaking the link. Cat debated for a moment and then broke into the navy com path to alert anathnae of her daughter’s arrest.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D25E97">
        <w:rPr>
          <w:rFonts w:ascii="Montserrat" w:hAnsi="Montserrat"/>
          <w:i/>
          <w:sz w:val="24"/>
        </w:rPr>
        <w:t xml:space="preserve">Mother. Anathnae was instantly alarmed. The unidentified path crisply related the details of the incident and then broke contact. The path contact revealed only that she was an acquaintance of Dawn’s and was in communication with her when the event unfolded. Anathnae contacted her daughter-self, directing her to investigate this claim. Annae also had to make a decision on whether or not to reveal this penetration of the navy com path.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The secret-house ara descends, through house avara, from avon ava’je’ara nineveh. Nineveh had been the patron god of ao’ajea. The phoenix, the rebel aelyn who had been freed in the eye of paradox from an embrace in Dawn’va. She had sacraficed herself, to end a war, closing the world gates of half the galaxy. A child, a daughter of ara, was conceived to carry the seed taken from the wreckage of nineveh’s body.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In spite of herself, Dawn was amna for a very long period and the result was catastrophic. Avon thought she could deal with it, but the very idea that the initiation to, and the discipline of, mnai required her to give herself to strangers disturbed her deeply. Dawn begged to be absolved of the discipline, over which they argued violently. Avon and amaeo refused to grant her request, to which answer Dawn rejected the discipline altogether. 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her from the jentempas, refusing also to protect her from the wrath of the houses her victims belonged to. If not for annae, Dawn might well have been caught and executed by the mob that came to the camp.</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sz w:val="24"/>
        </w:rPr>
        <w:br w:type="page"/>
      </w:r>
      <w:r w:rsidRPr="00D25E97">
        <w:rPr>
          <w:rFonts w:ascii="Montserrat" w:hAnsi="Montserrat"/>
          <w:color w:val="808080"/>
          <w:sz w:val="24"/>
        </w:rPr>
        <w:t>Dreaming I :</w:t>
      </w: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Ember had retreated from the world in the long hours after her final trauma before her eventual rescue. Much of her recovery was spent observing events from a new perspective outside of herself. As the healing process progressed, she gradually reseated her mind in her body. Ember never questioned the origin of this second attention. Eventually, she took it for granted. She joked about her "imaginary" friend, well aware that however convincing, it was her will behind the words of her intimate companion. Cat, of course, played along. Ember remained locked into total autistic shock followed by traumatic flashbacks and nightmares that plagued her recovery even after her return to her crèche environment after her naming, which was two years after the tragedy, and did not fully recover until her mother removed her off world. In spite of various pressures, Change and Ember shied away from voluntarily pursuing their claims for eleven years.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Ember had hotly refused to accompany her mother on later visits to Ardyn-which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 her identity would wait for the future-her return for heat-to unfold. Ember grew up experiencing very little of her native culture, essentially, only what filtered through her jen training. Her ambition to follow her mother and father in an aegis centered career, lead her into academy prep school where she showed exceptional promise. The only catch was, before her father would allow her to enter the academy, he had arranged for her to return to Ardyn for a rite of passage. Her understanding of the rite was limited, but she knew that the ordeal was sexual in nature, why else would it have earned the pseudonym "mating season"?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rPr>
          <w:rFonts w:ascii="Montserrat" w:hAnsi="Montserrat"/>
          <w:color w:val="808080"/>
          <w:sz w:val="24"/>
        </w:rPr>
      </w:pPr>
      <w:r w:rsidRPr="00D25E97">
        <w:rPr>
          <w:rFonts w:ascii="Montserrat" w:hAnsi="Montserrat"/>
          <w:color w:val="808080"/>
          <w:sz w:val="24"/>
        </w:rPr>
        <w:t>Dragon at Dream Gate</w:t>
      </w:r>
    </w:p>
    <w:p w:rsidR="00B82C5A" w:rsidRPr="00D25E97" w:rsidRDefault="00B82C5A">
      <w:pPr>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Initiation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one night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mna</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Time of Choosing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Fox-She wanted him. Her arousal was frightening. It was not even rational; a purely animal magnetism. Her body's response to just his look had been embarrassing, and the brushing contact had almost burst her heart.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ot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Phoenix-What she heard gave her other things to think about in the days following. Thinking provoked questions about what she had been willing to take for granted.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Introduction to Tear Niar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Abstract I :</w:t>
      </w: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glimpses of life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Ke'avon, kimberlea, kymberlea are born -4th year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Annjea, ji'lvon, byr'lvon, and the children are pressed into service with the circus (pushing a shift)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Jea, von, byr, ene; the feuds and debates form up</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Kev, kim, kym begin to grow up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Kev, the prodigal child, begins to sense what is going on -1st year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Kev witnesses jea and von's love affair, byr's jealousy-and av's conception (and gets plucked) -9 months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Avonlea is born 0 year; born to exile, an exotic in a circus.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Kev the protector, jea the goddess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Kim, kym; jealous and plotting at 4 months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Av unwittingly wins over kim, kym at 17 months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Von, byr, ene; fighting over jea (learning she is pregnant again)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Annshin, annshin born at 2nd year, 7 months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Av's first word (only word for a year)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Av enters training, barely able to walk (motion games) 3rd year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Maestro watches, worries (with reason)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Av takes to von 5th year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Ene claims jea 6th year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Nialea, nielea, anniah born 7th year and some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Kim, kym drag kev, av into mischievous streaks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Kim, kym, kev; prodigal performances begin; av, serious training begun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Her childhood was packed with training for versatility, and a dearth of conventional influences.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As an exotic child, av had many dark and sensual character traits.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Sex and death</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Bloodlust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 kind of innocence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 memorable day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witnesses thread. There were things that he could learn about her during their time together.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Oblivious to the doom of the circus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Political undercurrents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breadth of saendria</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withering of the circus family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Av's bloodlust destroyed her aerial career and added to the death of the circus.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An infamous day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Av went through an initiation death not knowing that she had.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After the catastrophe that ends her stay in the city, Av returns to the country to escape from the clutches of her remaining antagonists.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 strange run of luck turns bizarre as she inherits the title to an abandoned land holding.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mystery of her lineage is unraveled as she is astonished to be awarded official claim to the title.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All she has to do is physically claim the manor itself to cinch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That is when she learns about the catch to it all.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Absolved of her crimes as well as the dishonor of her mother she discovers that the curse of the land and manor is expected to do away with her after all.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In spite of the malice and capriciousness of this back handed restitution, she is determined to succeed in this gamble to claim her family honor.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Naturally Tegal Manor is more interested in destroying her for the un-prejudicial delight of destruction for its own sake.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Early 16th through late 17th years-courting the establishment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Kept oblivious to the truth about the death of her brother, her childhood champion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Parental advice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shock of life on the road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Alone for the first time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Av wandered alone until becoming involved in society.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Lured into a web of intrigue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Dangerous and tragic liaisons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To acquired the title and estate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 cursed province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 place like any other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Money by chance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 hand of cards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 deed to triel manor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Rumors abundant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 course of action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Trial for title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Willing bodies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manor house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Getting to the manor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Getting in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grand foyer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In triel manor, irregular access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Entrenched inhabitants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What we were prepared for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What we weren't prepared for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butler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Other images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Playing with the very fabric of being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Playthings of power, all of us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learning of absolute vulnerability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Where you feel the changes they wrought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What I intuited in the changes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sheer size of it all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Where to begin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Learning more about triel manor, among other things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Professional companions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Intimacy withheld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Moving through the depths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Obstacles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Conflicts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Oddities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Being toyed with again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My shadows drawn out, a twisted but true image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trap fall</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Isolate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Skeletal companion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Talking with the dead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Willing to fight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Giving way to curiosity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Unexpected good conversation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Echoes of humanity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Temptations of the fleshless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First occurrence of her predicament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Her choice then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Regrets?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Armed confrontation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Allies of a type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Beauty.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 picture in the manor of a woman who has torn herself apart rather vividly.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sensitive beholds this and faces a puzzle in themselves, externalized.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picture is a mirror of the soul and spirit.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Av can see the picture as beautiful in spite of its gore and morbidity and wonders at the story behind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Perhaps the woman did not understand her own beauty and maimed herself over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She says silently to the picture, "You knew where the real beauty was, didn't you?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Underneath the skin; the flesh.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Beyond the body itself.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beauty is inside and you tore your way inward to get to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 understand you.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 can understand why you did this... We all want to show the world our inner beauty but it never shows where people are looking for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Then she understands the auanatneh of the picture.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She understands that the point of it is to know how to let the inner beauty show through the mask one hides behind, or holds up just in order to be seen.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When she turns away from the picture, her beauty astonishes her companions.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That is how the Tiegalna enchantments such as the paintings work.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They draw parts of you out.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When she touches her divinity the lesson she learned here is amplified and her appearance become more than attractive; it becomes divine.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Av and the deck of fate: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Seizing knowledge, the threads of meaning, intent and manifestation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Reflection on the effect its use has had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Its discovery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One card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Like the images, only more binding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On the reading and use of the tarot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 full spread, playing with destiny as well as being</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Unlocking her destiny.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Bunker, Ides of Tegal Ni Hayr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ara'dai and her mother, who had come in the cover of darkness. This time she could not bear to hear what was spoken, but could not flee without giving herself away.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bunker \ with some reassignment, the passage can act as the introduction of Tegal ni hayr. The girl who lost a brother becomes Passion, the prankster of course becomes Raven, the thoughtful one becomes Ember's mentor Coal, and Ember herself has to be worked into the picture. The chapter comes near the end of mnao for Ember and Passion.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Exploration of Tegal Ni Hayr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one week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Ember-one evening, on a day her fits nearly drowned her in the baths, she was taken aside by an agent of her house regent Ara, the mysterious teyn. In truth, an agent of Passion's grandmother's court set to watch over the house. He was intrigued by her family resemblance, and the irony of her situation. He allowed her to pump him for information regarding the assassination and the ruins of tegal ni hayr. Late in the morning hours, drunk and playing it as a bet in a hand of keys, he told her of a family legacy. For the daughter of daughters, an heir of ara, one day Dream Gate would open heralding the beginning of the end of exile and the ara'dsai's resumption of the mantle of avon'dsai. Ara's mother failed that test, on the day of the assassination.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After the catastrophe that ends her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mansion itself to cinch it.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Ember-she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Ember-their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ten years, Ember returned to the scene of the crime. She wished she had Pain or Coal there with her so bad she could taste it.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Ember-with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subtlety, strength and beauty. And yet for all she changed, she remained herself.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Key to the Threshold, Dream Gate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Ember-when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Everything came apart in a moment the next morning. Phoenix Dawn was ambushed on the beach, and dragged into a cove. She had been in telepathic rapport with her mother when her assailants attacked. They had taken advantage of her open mind to stun her. The link was cut as Phoenix Dawn recoiled in shock. It took her a moment to realize that she was about to be raped. While uncommon, rape was not unheard of, and her unique condition had drawn a lot of unwanted attention.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She hardly noticed the knight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Thorn’s mount was dying. He had held on, waiting for someone to check on him. The knight, River, knelt at his side. Recognition was instant, and full of relief.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By the time her mind opened up again to the path, Phoenix Dawn had been arrested. Phoenix Dawn relayed brief impressions of the ambush and it’s conclusion. Phoenix Dawn was just about to ask her mother what she had to do when she was collared, which broke the link. Ember was instantly alarmed. She contacted Ash, Phoenix Dawn’s friend in the delegation and crisply related the details of the incident and then broke contact. Ember revealed only that she was an acquaintance of Phoenix Dawn’s and was in communication with her when the event unfolded. Ash contacted her superiors, who directed her to investigate the report.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Thorn, the corrupted knight, and his newly possessed knight companions regrouped as soon as they could and sought out the girl. Phoenix Dawn was in custody, being debriefed by another knight. His subtle efforts to get custody of Phoenix Dawn failed, and he was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trial of Ember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three months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Ember-the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Them. The three survivors of Phoenix Dawn’s onslaught faced their sentencing and chose exile. With that bit of interference out of they way, they set out in search of their prey. They had a mission to complete.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 Dawn.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Phoenix Dawn had not considered that when she had made the choice that made her a defenseless target to any who wished to do her harm. If she did not find a patron soon, she would have to flee. Only, where was she supposed to go?</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Dawn could not expect to have been anything more. So she took flight with her brother-self.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Days into the rainforest, Phoenix Dawn began to relax and started hitting her stride. It was very hard to keep from using her powers, despite the danger. Still, it seemed that they had lost her pursuers. Blaze was still doing the hunting for both of them, so Phoenix Dawn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Blaze.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Them. Having driven their prey into the wild, they were rushing ahead to rendezvous with their leaders. They were startled by the appearance of the Blaze. He reprimands them for being late and calls out their reinforcements. A lot of food grew wild on the road sides, and foraging from that reliable source had made the pair’s progress predictable. The pursuit Phoenix Dawn thought lost had merely jumped ahead to wait for 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was worried. Blaze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Blaze’s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Dawn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Phoenix Dawn, short an arm, was the luckiest of the victims, having cut her losses to run.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 Dawn knew that she would recover from the damage she had suffered. Her severed arm was already regenerating. Left on its own, her body would recover in a few years, but Blaze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color w:val="808080"/>
          <w:sz w:val="24"/>
        </w:rPr>
      </w:pPr>
      <w:r w:rsidRPr="00D25E97">
        <w:rPr>
          <w:rFonts w:ascii="Montserrat" w:hAnsi="Montserrat"/>
          <w:color w:val="808080"/>
          <w:sz w:val="2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Dreaming III, The Rape of Dawn (also see phoenix - TTVV - 0 - dreaming I-IV)</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one month</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mai</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Dawn-a daughter of daughters, ara'vao anathnae the heir to house ara (ara'dsai) and na'va'mnao-ideal in spirit and first companion in body. She came to avon'dsai for her mna (her sexual initiation), and would be remaining for her mnao apprenticeship. Athena, her chaperone, a combat bioroid liberated by her father from the human military establishment-a machine so sophisitcated it lived-was somewhat less excited by prospects and risks of arla liymb.</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Dawn-she wanted him. Her arousal was frightening. It was not even rational; a purely animal magnetism. Her body's response to just his look had been embarrassing, and the brushing contact had almost burst her heart.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Dawn-her house hoped she would use her mnao to find a mate, but Dawn's ambition was to qualify for the lists to represent her house in the courts and the arena. Falling in love at first sight was an inconvenience to say the least. But, young Dragon, fresh from the lists had possessed her thoughts from the moment their eyes met.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Dawn-9·975//01-15-she tried to find safety from the overwhelming heat of her attraction to Dragon under the wing of other knight companions, but the object of her affection proved impossible to resist. She found herself turning down or retreating from her other, unconsummated, choices-much to her disgrace and her would-be partner's disappointment-instinctively hoping he would approach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Dawn and Dragon-9·975//18-the moment of truth, Dawn and Dragon came across each other during morning exercises, and engaged each other in a practice bout. It was an intense contest, charged with sexual tension. At some point it ceases to be a bout, and becomes the taste, the pre-choice coupling allowed to evaluate each other as mentor and student for her mnao.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Dawn-9·975//21-on the final day of choosing, the mnao name their choices and their choices must accept or decline. When Dawn stood to publicly name Dragon, she was almost blind with the fear that he would not accept. Dawn's reckless choice brings her house down on her. A member of her house had made inquiries on the knight companion candidates over the course of the month, and had returned the day before to forbid her, in the name of her house, to partner Dragon. She defied her mother's command, not knowing of the reason for her objection. As it was her mnao, such interference was not allowed anyway, and her mother was forced to stand helplessly aside as Dawn flirted with disaster.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Dawn and Falcon-unaware that Dragon's twin sister-adept at impersonating Dragon-was taking advantage the relationship and the romance she had with Dragon to try and bed her, she had no defense when things suddenly got out of hand. Dawn simply thought Dragon was subject to moods, moments when his hunger for her threatened to overcome him. Those moments when he seemed poised to steal the initiative from her, she had shied away from him. She depended on his courtesy, while she learned how to control her own erotic impulses, and saw those strange encounters as tests. Finally, one night, he does the unexpected, and takes the initiative. For a moment she almost gives in, and when she discovers that she cannot disengage, her passion dies and is replaced by fear. Deaf to her commands, pleas and denials, he raped her. Dawn was so stunned and defeated that she did not even protest when he proved willing to rape her again and again through that long night.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Cinder-if not for Cinder breaking in, Dawn would have conceived in fusion. Aesalyn may couple with aealyn in mæl form, as it renders them infertile, but Falcon assumed male form when he took Dawn. Dawn, in the wake of her self conception was withdrawing from heat and regaining her fertility, which opened her to spiritual intercourse.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Dawn-she awoke with only Cinder beside her. After locking her door and washing her thoroughly, the numb shock gave way to wrenching tears and pain as she struggled to cope with the events of the night before. Cinder and Dawn, not knowing it was actually Falcon, takes their anger out on Dragon. Unable to speak of what occurred, they simply froze him out, refusing his touch or company. Dragon, not knowing that Dawn had been seduced and raped by the avon'dai, was completely mystified by their hostility, and he tried to warm them up, with violent results.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mnai</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taste of possession changed Falcon. Awareness of what he had done to Dawn put Dragon between him and Dawn, but no one thought Cinder had need of protection. Her interference drew Falcon's wrath on her. Falcon held a personal grudge against Cinder for interfering, and she became the target for his awakened appetite. As Falcon fell into the influence of the va'av Cinder became the focus of his desires and ambitions, which in time exposed her to the interest of a corrupted avon'dai, ashdai'atephanket.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color w:val="0000FF"/>
          <w:sz w:val="24"/>
        </w:rPr>
        <w:br w:type="page"/>
      </w:r>
      <w:r w:rsidRPr="00D25E97">
        <w:rPr>
          <w:rFonts w:ascii="Montserrat" w:hAnsi="Montserrat"/>
          <w:sz w:val="24"/>
        </w:rPr>
        <w:t>Blocking: Unmodified Character Development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Cinder is associated with two older sisters and a widower father. Cinder’s identification as a reincarnation of the Dragon gels with notions that the girls were separated from each other. This implies that Dawn met and married a knight (minor warrior nobility) and was pregnant three times during the war. By virtue of being able to split herself, this does not mean she was on the sidelines entirely. After Dawn's death, Ember was visited frequently by Phoenix, for training as a phoenix, when her father refused to allow her to join Raven's school. Raven replied to the insult by avoiding contact with the family, preventing childhood encounters between Ember and Coal.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Coal is associated with an estranged couple, in fact a split individual, born into the line of a knight champion (major warrior nobility) with arranged marriages to Amber and Ember from birth. Existing notes support Dusk meeting and initiating an individual who acted as surrogate parents for Ash and Coal. Dusk was fed on by a vampire, who was resurrected in her avon image, with access to Dusk's male and female forms. They became man and wife with the conception of Ash and Coal, and after Dusk's death, his mate took on Dusk's role to raise his remaining son. Ash had already been claimed by the Dragon. Dusk and Coal frequently toured with Raven's school, allowing Dawn and Coal to establish a longer relationship.</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rPr>
          <w:rFonts w:ascii="Montserrat" w:hAnsi="Montserrat"/>
          <w:sz w:val="24"/>
        </w:rPr>
      </w:pPr>
      <w:r w:rsidRPr="00D25E97">
        <w:rPr>
          <w:rFonts w:ascii="Montserrat" w:hAnsi="Montserrat"/>
          <w:sz w:val="24"/>
        </w:rPr>
        <w:t xml:space="preserve">What had been established by this point in her life was that she had been raised by her mother, who had been forced to retire from her life as a priestess upon becoming pregnant. Growing up, she frequently came into contact with Cinder and Coal, who had no contact with each other after the massacre. Like Dawn, the girl and boy had awakened to their potential during the trauma of the Dream Gate Massacre. Cinder and Coal had awakened to their dragon potential during the crisis. It had been necessary to separate them from Dawn. Being recognized as reincarnations of the Ash and Ember, they were taken in by the dragon residing in the ancient sanctuary of Dragon’s Gate (Van Khomar). </w:t>
      </w:r>
    </w:p>
    <w:p w:rsidR="00B82C5A" w:rsidRPr="00D25E97" w:rsidRDefault="00B82C5A">
      <w:pPr>
        <w:rPr>
          <w:rFonts w:ascii="Montserrat" w:hAnsi="Montserrat"/>
          <w:sz w:val="24"/>
        </w:rPr>
      </w:pPr>
    </w:p>
    <w:p w:rsidR="00B82C5A" w:rsidRPr="00D25E97" w:rsidRDefault="00B82C5A">
      <w:pPr>
        <w:rPr>
          <w:rFonts w:ascii="Montserrat" w:hAnsi="Montserrat"/>
          <w:sz w:val="24"/>
        </w:rPr>
      </w:pPr>
      <w:r w:rsidRPr="00D25E97">
        <w:rPr>
          <w:rFonts w:ascii="Montserrat" w:hAnsi="Montserrat"/>
          <w:sz w:val="24"/>
        </w:rPr>
        <w:t xml:space="preserve">As children, Dawn, Cinder and Coal had quickly tired of playing with the metamorphic gifts they had traumatically awakened to. As an adolescent, Dawn had resumed the use of her ability to alter her sex, for the simple reason that her own sex was exotic and alien, and thus dangerous for her to reveal in her travels through a human world. Her fellow initiates did not mind, because it allowed, by turns, for her to act as their surrogate twin. It also provoked Coal's realization that she had initially been Ember, and Ember's discovery of her childhood emasculation and death as Coal, causing Ember's phoenix initiation and adoption of Coal's life. Not surprisingly, they both committed to their female forms, somewhat scarred by the truth of their pasts as boys. Each would have preferred to be avon, to embrace their masculine qualities without the taint of traumatic boyhoods. </w:t>
      </w:r>
    </w:p>
    <w:p w:rsidR="00B82C5A" w:rsidRPr="00D25E97" w:rsidRDefault="00B82C5A">
      <w:pPr>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Blocking: History, Myths &amp; Legends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Reflections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Through an odd series of translations, the founding family of the Arden Empire all assumed the same face and form. Eve was the first since the age of gods to manifest this form as the inspiration for a unified sex passed through the phoenix. The male and female versions of this form were devised by the phoenix over the dawn of creation, but she never manifested them due to the conflict the phoenix experienced over committing to either sex. The god, Crow, had forced the phoenix to manifest herself in a neutered version of this form when he enslaved her during the purge. When the dragon managed to free her from his control, he was imprinted with this neutered form. The phoenix sacraficed that embodiment to annihilate Crow and did not resurrect it even though it had allowed her a taste of humanity. The dragon was able to abstract the male and femlae versions of her ideal, and pass them on through initiation to the Dragon King. The dragon assumed the female guise as Ash, once Forge assumed the male guise, having been physically and spiritually emasculated as a child by slavers. Dusk and Dawn were the phoenix born divided by sex in those forms, by virtue of the tides of paradox unleashed in the attempt to resurrect Crow, who was banished to the abyss of the phoenix’s mind. Though the events of their birth and fusion occurred after the resurrection of Crow, they established the possability of his release from within the phoenix. Their fusion awakened the phoenix who instinctively interceeded in the fusion to prevent a second neutering and enslavement. The inspiration of this exotic sex to fulfill her self image became a part of her eternal consciousness at the instant the stimulus which provoked it had been applied. Thus, at the moment that Crow was first called from the threshold of his death, the phoenix manifested the form of the fused Dusk and Dawn, and became Eve. The male and female versions of that form had passed on to Ash, reincarnated by Forge in male form, and Ember, who was Forge reincarnated female by Ash. The same would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but her daughter, Autumn, had inherited the dragon potential awakened in Arden by Forge, which enabled her to adopt Eve’s exotic form when the two became friends during Autumn’s fosterage at the sanctury of the goddess.. While Eve was split into male and female aspects, Autumn joined Ash and Ember in a threesome, in the exotic form she had gained from Eve, and was surprised by the conception of Crimson and Scarlet, thus starting the clock on her mother’s demise, as Ash and Ember accidentally pulled her into the conception of Cinder and Coal. 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threshold of our evolution is barred from us only by our capacity for asking the right questions to probe into the necessary vein of paradox.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When perspective of time and space and nature have been split, the world we know can suddenly acquire inhabitants the likes of which we believe to exist only in our minds. The idea that reality exists only in the mind and the simple belief that other beings might conceivably exist in worlds built upon the information contained in our minds-our thoughts and our memories-which perceived by them would be interpreted as reality,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t xml:space="preserve">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large population of humans had been exiled to Aeryn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The heavens had to be reshaped, and a new world prepared as a sister to Aeryn,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The legend, and the rituals used to enslave Dusk, remained buried in the lore of necromancy and demonology for thousands of years, but came to light during the age of empires. The discovery of the lost lore encouraged the arcane masters of the winter kingdoms to attempt to awaken the angel of death once more. At the height of the age of empires, the dragon house held power over the united winter kingdoms, and the phoenix house held power over the united autumn kingdoms, and the two houses stood on the brink of war.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with her demonic twin to reclaim her male and female forms, reunite the split shadow of the seeds, and be mother and father to her former selves.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Phoenix, Dusk and Dawn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 and she hardened her heart against them the moment she realized they were fighting against her army. Her love for the people she thought they were turned to hatred at the perceived betrayal of their own people, in whose cause she firmly believed she fought.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 xml:space="preserve">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the demon. Phoenix had not been entirely successful when Dawn returned to announce that the demon had commanded his forced to quit the conflict. The sudden halt of the war stunned people, and gave Phoenix and Dawn ample time to rehabilitate Dusk.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br w:type="page"/>
        <w:t xml:space="preserve">Dreaming IV - Picking up two years after the end of Dreaming I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Out of Exile, Rising From the Ashes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 spent months on the road, a hired Thorn struggling for survival. My world was changing around me, the war never seeming to end or resolve. My people were constantly rising against the invaders and so in that sense there was always pay to be earned. It was a futile struggle, we simply didn't have the numbers, but we had the will. On a lonely evening I stumbled into an inn and eventually found myself at a gaming table. Lady luck was on my side that night, but perhaps Fate had a hand in it as well. I was recognized by the sole remaining player during the last hand, and my final reward was a story about my heritage, the real treasure of my noble line. With the key to my noble heritage now in my hands I set out to make my claim, hoping to rally my people around this ruin, a monument to our ancient heritage. Not quite thinking about what I was getting into, I took on some traveling companions, people I had fought beside in the bloody uprisings, and we set out to open the doors of the heavens. So it finally happened, after two deaths, and a paradox, I returned to what I had left unfinished a lifetime ago. I should have expected my enemies, the gang of rapists and murders, to once more pick up my scent and follow. Like a fool, I did not. They came upon us while we were distracted in our discovery of a lost technology-a kind of magic.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Change, murdered while acting as Regent for D'Ava and D'Ara, rose once again from her ashes and headed into the wild, just as the silent invasion both empires feared flowered in Ardyn. Her death, several months after Ash and Ember vanished into exile, obscured the revelation, but in her memory was the key to a paradox that she had lived, and the confrontation she returned to awakened her to the divine potential she had fought so hard to deny. Ageless and immortal, it was too easy to return to her interrupted childhood. Her true identity could finally be asserted-if the paradox did not cripple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only option for a person who was supposed to be dead was to create a new life. The alternative was to start something too big to control.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Develop Through: An End to Exile...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At some point in the journey, she realized that she was alone in her mind. The memories in her head felt like hers, but her deepest instincts told her she was still Ember. What had happened to Ash-Cinder? The question stepped to the side as she realized she had arrived at her destination. Nothing could have prepared her for the reaction of the people of that dahn to her sudden appearance. Ember walked out of the silk grass, naked, exhausted and hungry, but head held high into the heart of the dahn. People dropped what they were doing and fell in behind her on sight. It made her a bit nervous, but not as nervous as reaching her destination to confront Dancer, the ideal. Before she could even speak, the ideal dropped to her knees before her, followed by everyone else. She reeled under the wave of worship that emanated from the powerful avon minds. In terror, she realized that they were not seeing Cinder, as she had become used to. They were seeing her, a Goddess, and responding accordingly!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Her mind kept asking: why? What had changed? 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on the bed was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It was not Ash. It was not Cinder. Her twin by death gave her no choice but to understand what had really happened that night in the ruin. She was the dragon that had eaten her, and the situation they had both stumbled into frightened them both. It was a relief when they stumbled across the memory of the conspiracy within the household of the Avon'Dai. They welcomed the distraction, and put their heads together to devise a plan to warn the Avon'Dai and expose the hidden threat. Working within herself, she learned to mute her distinctive presence, and adopt the patterns of Cinder's mind and manner. At the same time, she worked with Ash to expose the conspiracy against their lives to the Avon'Dai. After some argument and experimentation, they managed to assume the guises of Ash and Cinder-whose fates Ember shuddered to ask about-and slipped out of dragon's bath. Sneaking through the caoi, they arrived in dragon's gate.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It could already be too late. In order for the demon plot to work, the heir of the Avon'Dai would have to be converted. Not because they would inherit the imperial seat, they had to attain unity for that. Before the conspirators could act against the Avon'Dai, they had to secure their hold on Tegal and the Ember gate-and with Ash and Cinder's exile, it had reverted back to Anket. The problem was they had no idea if the chiyn heir had been corrupted, and there was no way they could find out without taking a chance on giving themselves away. On the other hand, if they could manage to survive challenging their own exile status-in spite of not being exactly who they appeared to be-their claim on the estate would be reaffirmed. In that case, the demon would be forced to deal with them again. Rather than take a chance on not being able to convince the Avon'Dai of the threat within her household, they decided to challenge. Without a doubt, they would be facing one or more corrupted champions, but they would have to be willing to reveal themselves for what they were to silence the two of them.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An End to Exile, Reclaiming a Name...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nature of the sentence that had driven Ash and Ember into exile made it imperative for Ember to respond to the charges against her first. The dragon in the guise of Ash realized that Ember had expected this conclusion. She would be forced to face one or more of her true enemies in a contest where she was forbidden to kill, even to save her own life. It would fall to Ash to open Anket's eyes to what was really going on. As Ember stepped forward into the circle and challenged the court, Ash approached the lord of the court. In a few terse words, Ash succeeded in making her point. One of the knights would kill Ember. She knew this because one of the knights had already killed her-as the absence of the nail starkly proved. When the Avon'Dai asked why, Ash told her to ask the one who was going to break discipline in a vain attempt to prevent Anket from finding out.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Thorn accepted the formal challenge as Ember had intended. As they stepped into the circle, Ember dropped the ruined slave collar on the floor, to remind her enemies that they were seeing a ghost from the grave. As far as the uncorrupted champions were concerned, they were trying to provoke her into a breach of discipline. They were required to rape her if they could, as that had been the weakness that she had exhibited before, but they were also at liberty to threaten her life. Thorn would know how numb she had become to the threat of rape. That did not mean that he could not use it as a way to achieve his ends. The contest eventually came down to the two of them. Thorn made a desperate attempt to corrupt her mind before executing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Instantly, Ash steeped out of the wings and issued a mocking challenge. Ash could have cared less about dealing with Thorn, but the distraction was essential if Ember was going to pull herself back together without revealing her true nature. Anket immediately backed the dragon's accusation with her own authority to personally pass judgment. As Ember pulled herself back together, the emperor arrested and probed the mind of her champion. As Ember had hoped, a normal lyn was immune to the strange corruption of thought they used to convert chiyn lyn and àlyn to their cause. Thorn was no match for the Avon'Dai in a battle of wills. Instead of fighting the probe, Thorn issued a strange telepathic command. Ember, still somewhat influenced by the memories of Ash-Ember's mind, was devastated as the psionic command caused the memory of that personality within her to suicide instantly. There was a general commotion as chiyn pairs were struck down throughout the estate by the same phenomenon. The dragon in the guise of Ash was not affected. Rushing to Ember's side, she took the shattered young lyn into her arms and removed her from the scene.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b/>
      </w:r>
      <w:r w:rsidRPr="00D25E97">
        <w:rPr>
          <w:rFonts w:ascii="Montserrat" w:hAnsi="Montserrat"/>
          <w:color w:val="808080"/>
          <w:sz w:val="24"/>
        </w:rPr>
        <w:tab/>
      </w:r>
      <w:r w:rsidRPr="00D25E97">
        <w:rPr>
          <w:rFonts w:ascii="Montserrat" w:hAnsi="Montserrat"/>
          <w:color w:val="808080"/>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 few days after successfully drawing their enemies out, and forcing their hand, Ember made her bluff. Twisting the truth a bit, she explained that she had descended on Ember soon after she conceived of herself, and her training had forced her to retreat into the embryo. Ember had never taken a phoenix during her first pregnancy, and she had taken the time to ensure that no harm had come to the mind of phoenix or avon. That assured, there was, she announced, no more need of her divine presence. With that, Ember cloaked her presence, and fell into the character that would be her only defense through the remainder of her life. Of all the witnesses, only the dragon, Ash, realized what Ember had done. In privacy, the dragon finally addressed the fate of Ash and Ember. The long years of split manifestation, the scars of trauma and the shock of their reunion had been too much. In the jaws of the dragon they had welcomed oblivion, instead of fighting it as Ember had done. As Ember sought to take Ember's place to hide the truth of what she was, the dragon would adopt the place of Ash, with Ash-Ember growing inside her. Ash strongly recommended that Ember allow her offshoot to grow within her as well.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D25E97">
        <w:rPr>
          <w:rFonts w:ascii="Montserrat" w:hAnsi="Montserrat"/>
          <w:sz w:val="24"/>
        </w:rPr>
        <w:tab/>
      </w:r>
      <w:r w:rsidRPr="00D25E97">
        <w:rPr>
          <w:rFonts w:ascii="Montserrat" w:hAnsi="Montserrat"/>
          <w:sz w:val="24"/>
        </w:rPr>
        <w:tab/>
      </w:r>
      <w:r w:rsidRPr="00D25E97">
        <w:rPr>
          <w:rFonts w:ascii="Montserrat" w:hAnsi="Montserrat"/>
          <w:sz w:val="24"/>
        </w:rPr>
        <w:tab/>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0000FF"/>
          <w:sz w:val="24"/>
        </w:rPr>
      </w:pPr>
      <w:r w:rsidRPr="00D25E97">
        <w:rPr>
          <w:rFonts w:ascii="Montserrat" w:hAnsi="Montserrat"/>
          <w:color w:val="0000FF"/>
          <w:sz w:val="24"/>
        </w:rPr>
        <w:br w:type="page"/>
        <w:t xml:space="preserv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Archive</w:t>
      </w:r>
      <w:r w:rsidRPr="00D25E97">
        <w:rPr>
          <w:rFonts w:ascii="Montserrat" w:hAnsi="Montserrat"/>
          <w:color w:val="808080"/>
          <w:sz w:val="24"/>
        </w:rPr>
        <w:tab/>
        <w:t>Moments in Time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Dawn was believed to have been abducted by her initiation mate and his father. Her ‘abductors’ had assumed she was the product of an accidental dual reincarnation of Dusk’s father, Musk, when Dusk and Dawn merged into one, because that was the only possible explanation. Dusk had initially fled out of confusion, transformed by the experience into a girl. Musk had stepped in and taken charge, taking refuge in the home of his best friend, Dusk’s uncle. Confiding what he had determined about his son’s true nature, he hastily proposed a union of their families and schools through an arranged marriage between Dusk and his friend’s daughter, Drama. Fear of being reincarnated as a girl compelled him to hide the truth from Dawn’s family, who he feared would encourage the ascension of Dawn’s mind over Dusk’s so that she could sustain her place in the royal family. While her royal heritage made her an attractive prospective mate, nothing was worth becoming female. Unfortunately, his courage and honor were challenged, forcing him to allow the initiation of his son’s female half in concert with the initiation of his male half. Even worse, the commitments he had made prior to being approached by Dawn’s mentors, came back to haunt him, and his son, bringing with them the girl’s mother and the author of this bizarre circumstance.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b/>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intricate and demanding disciplines of their arts. 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Dusk and Dawn first met when they were sixteen and seeking mates for the more carnal aspects of their initiation. At Raven’s urging, Dawn’s mother and mentors had been on the lookout for a suitable mate for Dawn’s ninth year initiation. As a phoenix, she required a phoenix partner. Ash had canvassed the Phoenix House, while Tempest searched among the initiates of the schools of dance. Dusk and Dawn were introduced through Musk and Tempest.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by Raven, who also initiated her cousin Ash and her older sisters Cinder and Ember. Raven was mostly concerned with overseeing the development of her psychic gifts, while she worked most closely with her dance mentor, Tempest. Unable to contact Dawn’s mother, Raven settled the arrangements. They were obviously well matched, and Dusk was the first and only male to appeal to Dawn more than Ash, whom she loved intensely. Once they met, they realized they could not survive without each other. While this was obvious to Dawn’s mentor, Dusk’s father complicated their lives by insisting on their betrothal.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Musk had jumped at the prospect of mating Dusk to a princess, burning previous commitments to do so, but refused to consent to the mating without a more binding commitment. Traditionally, it was common for arranged marriages to be ensured by mating the couple during their initiation, as mates tended to bond and marry after initiation. Raven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Raven, who assured the boys and girls that the school would continue to seek out mates for those who still needed them. By tradition, intimates were initiated in the home of the female initiate, unless she had no family of her own of her mate was from a family with greater status. Although the identity she had assumed for her initiation grated her lower status than Dusk, Musk had easily conceded to accompanying his son to her home for the duration. Father and son joined the company of Dawn’s school for the return to Phoenix Gate.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was both disturbed and fascinated by the differences in her anatomy. Dawn could not believe Dusk had never seen a girl naked before, until Dusk explained what it had been like being trained almost exclusively by his father for most of his life. In a sense, his world was not defined by gender. He grew up with only the vaguest notion that the difference between boys and girls extended beyond manner and form of dress. Charmed by his innocence, Dawn submitted herself to his curiosity, introducing them to the intimate phase of their initiations. Dawn indulged her own curiosity as well, giving Dusk his first taste of the true mystery of sex. While it would have been simple enough to proceed from there, his father had done far more to complicate the issue. At the same time Musk denied his son the opportunity to explore the most rudimentary aspects of sex and gender, he had frequently used his son to curry favor with the families of suitable young girls.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On their way to the capital, where they were to settle for the duration of their ninth year, they paused often to allow other initiates to mate up. Dawn realized that at almost every stop, there was some girl there expecting to be mated to Dusk. In some cases more than one. A number of tense confrontations, most between Dusk and his father, required Raven’s intervention. Most of the girls gracefully accepted Raven’s assurance that they had been displaced by true love. One girl in particular, however, had made a much more personal investment in her choice of mate. Tiger,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Panther, a son of the Phoenix House who was obsessed with Tiger. he had grown up dreaming of the day they would complete initiation together, only to be disappointed in the past few months. His family had been surprised at the slight to their son, but considered it a blessing when they were approached by the Dragon Princess, Ash, seeking a suitable mate for Dawn’s initiation.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Tiger went ballistic when she learned that Dusk had been mated to another girl. The news came back to her through an older brother, returning from his own ninth year initiation to prepare for his trials. Panther learned that Tiger had left the capital the next day, when he tried to pay a visit. Hearing that the boy Tiger had been waiting for had taken another mate, Panther dropped everything to track Tiger down, intending to console her and bid his suit. He pursued without a second thought, leaving no word for his family. When morning came, without his appearance at home, Ash set out after him. Ash managed to catch up to Panther and explain that he had been placed in her care, when she received his family’s blessing for her proposal. He pleaded with her, describing his life long devotion to Tiger, explaining the opportunity that had been created when her mate put her aside for someone else. Ash considered the situation, sensing that the boy was doomed to be disappointed, and offered a deal. Ash would help him track down Tiger. If she accepted his proposal, Ash would escort them back to the capital and find another prospect for her daughter, but if she rejected him, he would accept Dawn. Unfortunately, Ash found herself more challenged by riding herd on Panther than by tracking Tiger.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Dawn had been approached by boys starting years earlier, many of whom had sought her out as soon as she came of age. Most of them excused themselves upon learning of the engagement to Dusk. The surplus of young boys frustrated in their pursuit of Dawn, eager to find a suitable mate at the last moment, prevented the families of those girls from taking legal action against Musk and his son. The bad impression Musk had made on Dawn, the first time they met, was compounded by everything she learned about the man and his actions. Worse, he always hovered around his son, forcing Dawn to expose herself to unwanted suitors, just to escape from Musk’s shadow. From the boys who still pined for her, she was used to hearing an endless stream of endearing compliments, and worship. One who approached spouting insults, and assaulting her without warning, was the last thing she expected. Rage, in his eternal pursuit of Dusk, mistook her for him on the basis of their uncanny resemblance and clothing Dusk had loaned her that was familiar to Rage. Once he recognized she was female, he apologized profusely and spent the rest of the day trying to make up for attacking her. In spite of informing him that she was Dusk’s mate, he continued to curse Dusk. Rage had ignored the call to find an initiate mate to pursue his rivalry with Dusk. In the spirit of that rivalry, Rage impulsively proposed to her, urging her to abandon Dusk and take him as a mate instead.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Bemused by Rage’s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Tiger was not impressed by Dawn’s appeal, dismissing it out of hand and informing Dawn that she considered the theft of her mate a mortal insult, over which she was prepared to duel Dusk’s mate to the death. When Tiger issued her challenge, Dawn realized who she was. Tiger would have been a princess herself if not for the establishment of the empire. She was till of royal blood, a member of the high nobility, and an heir to one of the most powerful domains in the western empire. Dawn, as a result of her childhood abduction, was prevented from disclosing her higher rank, but even if she could have, she could not refuse the challenge. She welcomed the chance to prove her worthiness before her mate, and casually defeated Tiger in their first confrontation. Unfortunately, Tiger did not accept defeat. She swore that she would not rest until Dawn was dead and Dusk was hers.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to his father. He was confused, inexplicably transformed by the experience into a girl and haunted by her presence in his mind. He perceived her as a projection he created to protect the integrity of his own mind, a ghostly image which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Dusk fell into the hands of Dawn’s people in his present condition.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Their absence was discovered the next day. Rage and Tiger were both questioned, on account of having openly and persistently threatened one member of the couple over the other. Rage was accustomed to this tendency of his rival’s to disappear without warning, and wasted no time taking pursuit. Tiger mistook the flight of Dusk and Dawn for fear of her, and pursued with extreme caution and prejudice. Aside from Tiger, everyone believed Dawn had been abducted by her intimate and his father. Raven’s hands were tied herding the initiates he still had to mate, and the ones who were years away from mating. Tempest set off in search of Dawn, who was her primary responsibility. Ash and Panther arrived after the departure of Musk, Dusk, Dawn and Tiger. Ash was informed of her daughter’s disappearance, in the process learning about the arrangements that Raven had made in her absence. Ash surprised him by revealing that she knew the family in question. Ash led them to Dreamer, who was quickly brought up to speed. Dreamer’s relationship with Ash began when Ash arrived as a woman and became drawn to the woman overwhelmed by her brother’s ailing wife.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Dreamer, a woman who possessed the fierceness and beauty, as well as the innocence and nobility of the phoenix in her almost human incarnation. Ash, as a man, had become her lover. While meditating upon the soul of creation and her lost love, Ash was startled by the conception of Dawn.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As Ash and Dreamer became reacquainted, it was discovered that Ash was Dusk’s father in addition to being Dawn’s mother.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When they discovered Dreamer was pregnant, Musk had smugly confided that he had declined the offer in the bizarre conviction that doing so would encourage his wife to pursue it in his absence. Dreamer suspected that Ash had been immune to that kind of manipulation. The fact that her husband had actually planned on her infidelity did little to improve their strained relationship. Once Musk had come to the conclusion that Dusk was a reincarnation of himself, she realized it would be best not to challenge it, for the child’s sake.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As he led his son on a mad route through the wilderness designed to throw off pursuit, Musk struggled to understand what had happened. He forced his son to relate every detail of that night, trying to figure out what exactly had happened. Musk was terrified to discover that Dusk and Dawn had actually merged. There were two precedents for the kind of union his son had experienced, but only one which applied in this case. Because Dusk and Dawn were both tested and confirmed to have phoenix natures, their union revealed that they had been separate incarnations of the same person. Musk only had to take one look at his child to see how precarious the balance between dusk and Dawn was. If her family got their hands on Dusk, they would do all in their power to shift the balance in Dawns favor, to restore her to her place in the royal family. His personal prejudices lead him to conclude that she was the product of an accidental dual reincarnation of himself. Musk was forced to scrap all the plans he had made to exploit Dawn’s position. While her royal heritage made her an attractive prospective mate, nothing was worth being reincarnated female. Opportunist that he was, he immediately saw a say to use what he had learned, while taking refuge in the home of his best friend, Dusk’s uncle. Musk had realized that he now had proof that Dusk was not related to his family by blood and dispatched a letter explaining what he had deduced to his friend, Dreamer, proposing the union of their schools through Dusk.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Dancer, concerned by his daughter’s refusal to participate in the most important part of her initiation, received Musk’s proposal with celebration. He contacted his sister to check his friend’s assumption. Dreamer confirmed that Ash’s dragon gift had enabled her to reincarnate the same person divided by the embodiment of both sexes. She did not confide her suspicion that the person reincarnated was not her husband. Dancer senses she was holding something back, but did not press. Instead, he shared the contents of Musk’s letter, in which all of her husband’s assumptions were spelled out. After her brother informed her of the good news, Dreamer advised Raven. The magus was relieved to learn that Dawn had not been abducted, at least not in the sense he had feared, and called off the manhunt. Dreamer assured Raven she would keep an eye on the situation, and asked him to pass the word on to Ash, if he could contact her. She was not particularly surprised to find Ash unreachable. During the first three months of her pregnancy, she had tried in vain to contact the dragon, before circumstances forced her to inform her husband that she was expecting.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Fear of being reincarnated as a girl compelled Musk to do more than just hide the truth from Dawn’s family. He labored to convince Dusk that Dawn had been an accident, a side effect he hoped Dusk would overcome before Musk’s passing. Musk had always treated Dusk as property, undermining their relationship. Subjecting it to new abuse was all it took to begin to crack it. Musk had always been a selfish, self-centered and demanding task master, but his campaign against Dawn crossed the line. Able to taste Dawn’s fear, Dusk’s respect for his father withered. Able to taste Dusk’s love, Dawn fought to contain her own hatred. If Musk had confided his intentions, Dusk might have cut loose and returned to Dawn’s people. Instead, Dusk knew only that Musk was taking him somewhere safe, where he could focus on sorting this mess out. Musk’s plans were complicated by Dusk’s difficulty in asserting his normal form. Before doing anything as ludicrous as introducing a girl as his son, he needed to confirm the arrangements he had made by correspondence, so he instructed Dusk to go to the school ad wait to be summoned while Musk went to the house to meet with Dreamer.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Dusk had been separated from his cousins since the start of his initiation eight years earlier.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Only after her presence was taken for that of a challenge to the school did she recognize Drama for who she was. Forbidden by his father to reveal his identity, Dusk introduced herself as Dawn, unwittingly allowing the girl to surface during the bout that ensued. Dawn impressed Drama and the two became instant friends. Dawn was still bound by Musk’s orders, but ironically the story she relayed resulted in Drama insisting she stay as a guest of the school. Drama dragged her to the house, where her eldest sister took the travel worn girl aside to bathe. Unable to resist the older girl’s charm and curiosity, Dawn confessed her feelings for her cousin, the loss of her betrothed and the endearing proposal of a boy she had recently met, Rage, to Dolphin during their first encounter.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Musk had spent the afternoon closeted with Dreamer, discussing the details of his proposal. he too was offered the hospitality of Dancer’s home, and had bathed before Dawn was brought up to the house. Musk had gone down to retrieve Dusk only to find his child gone. He had inquired among the students and rushed back to the house when he learned what the girl had done. Musk distracted Dolphin then went in to the bath to confront Dawn. Her response to being manhandled by Musk roused the boy in her, pushing Dawn aside before she tried to kill his father. Musk commanded Dusk to get a grip on himself and make himself presentable as a boy. Unfortunately, Drama arrived after Musk departed, to join Dawn in the bath. Because her father had insisted on certain concessions to modesty, before allowing boys and girls to train together, Drama had never confronted a boy in the nude, and she was not prepared for this first encounter with Dusk. Like Dusk, she did not recognize her cousin, in truth did not even remember that he had existed, and lashed out at this unexpected invasion of her home. the commotion that followed roused the entire house.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Dancer stepped in and urged everyone to calm down, promising to explain the presence of this unexpected guest. A couple of nights before, he had informed the girls that an arrangement had been made between the two houses of their father’s family. Dancer had insisted that the truth about their cousin had to be revealed before Musk’s proposal was introduced, so Dusk and Dawn’s strange condition was revealed, shattering the fragile friendship that had started between them. Confiding what he had determined about his son’s true nature, Musk explained the proposed a union of their families and schools through an arranged marriage between Dusk and his friend’s daughter, Drama. Unfortunately, by this disclosure, all Drama had to do to envision her future husband was look at Musk, and she instantly objected. Her retort was picked up in a somewhat skewed way by her eldest sister, who was a bit shaken by the notion of the girl she had met being eclipsed by her male half. Dolphin announced that, obviously, a wedding would have to wait until after Dusk and Dawn’s initiations were complete, in case Dawn became the dominant half. Deep down, Dawn understood that Dolphin had thrown her a life line, and she wondered if she would be willing and able to seize hold of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house fell silent at Dolphin’s comment. Dancer instantly agreed that was the most prudent path. Dolphin explained the proposal from Rage, on the mistaken assumption that Dawn had accepted it. Musk fumed in silence. His courage and honor had been challenged by Dolphin’s amendment, forcing him to allow the initiation of his son’s female half in concert with the initiation of his male half. Dusk tried to protest, but Musk silenced him, saying that, if Rage showed up, and still wished to pursue the relationship with Dusk, the boy was honor bound to meet that commitment. Dusk realized that his father was counting on the boy’s hatred of Dusk causing him to withdraw the proposal the instant he learned Dawn’s secret. Drama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there could be no intimacy between Dusk and Drama, so father and son were put up in a guest room. Dusk and Dawn were of one mind in their relief over the respite.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Dancer and Dreamer were brother and sister, born to a minor noble branch of the Phoenix House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Dancer had been married to Mist, Musk’s sister, who died when Drama was six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Dolphin was the eldest daughter of Dancer, three years older than Dusk and Dawn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Dagger was the middle daughter of Dancer, a year older than Dusk and Dawn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Drama was the youngest daughter of Dancer, the same age as Dusk and Dawn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Bone was Dolphin’s mate during initiation, the couple fell in love, though circumstances had kept them apart since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Dragon was Dagger’s mate during initiation, there was little love between them, but circumstances had kept them together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Drama refused to consider a mate for initiation, though she could have had any boy she chose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Dusk and Dawn had been attracted to each other by the desire to become whole, and would now be repulsed by the fear of losing their own identities.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Dusk and Dawn were hindered by an absolute injunction against revealing their union to others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Drama was instantly the focus of a rivalry between Dragon and Dusk, who had become infatuated with Drama</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Dagger was more than willing to take advantage of Dusk and Dawn’s situation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Dagger had already been taking advantage of Dragon’s interest in her little sister, making him pay for his ‘infidelities’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Dragon’s interest expanded to include Dawn, even as he declared himself a rival to Dusk for their affection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Dragon seemed impervious to the perception that Dusk and Dawn were essentially the same person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Rage arrived in search of Dusk and Dawn brought him home to explain what had happened to her and Dusk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Dolphin unwittingly complicated several people’s lives by proposing Rage as Dawn’s mate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Musk tried to break the commitment between Dawn and Rage by abruptly revealing Dusk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Dusk and Dawn were seen as the same person, due to Musk’s revelation of their origin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Dusk and Dawn, though too devout to reject their mates, focused on finding a cure to their condition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Dusk and Dawn, though attracted to each other, presented obstacles to each other against intimacy with anyone else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Drama and Rage were allowed to keep the initiative in their relationships with Dusk and Dawn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Drama and Rage both recoiled from the thought of intimacy with Dusk and Dawn, though honor forbid their objection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Dusk had been too long perceived as Drama’s cousin for her comfort, despite any revelations, people would still talk</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Dawn was seen as a disguise by Rage a despicable act adopted by his nemesis, tainting a contest between men</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Drama thoughtlessly confessed that she would much rather have been partnered with Rage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Rage missed the sarcasm of her comment, and mistook the overture of friendship that followed for much more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Drama became the focus of Rage’s rivalry with Dusk, as Drama’s sympathy over the burden they shared snared his heart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Dragon quickly determined that Rage was no rival for Dawn, for he never held back when they fought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Dragon also determined that Rage was not a serious rival for Drama, after seeing her treating him as a friend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Dragon understood Drama well enough to sense that an intimate relationship with her would be combative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Even worse, the commitments he had made prior to being approached by Dawn’s mentors, came back to haunt him, and his son, bringing with them the girl’s mother and the author of this bizarre circumstance.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intricate and demanding disciplines of their arts.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Unknown to all, a spy was in their midst. Thorn, the minion of Talon, had possessed Tempest to keep an eye on Dawn. For the most part, he resided quietly in the back of her mind, influencing her subtly, only taking over to report to his master. Since the failure of Crow’s resurrection, Talon had been struggling to figure out why Dawn had not been the right sacrifice. When Dusk came into the picture, Thorn reported his suspicion that he might be the true sacrifice. He was instructed to keep an eye on Dusk until his master could get his hands on the boy and find out for himself. Given the circumstances, the simplest way to keep tabs on Dusk was to ensure that he was mated with Dawn, thus enabling Thorn to keep both prospects under observation. Unfortunately, Ash would never consort with a man like Musk, so Thorn blocked communication with Ash, expecting her to continue searching for a prospective mate for Dawn until her daughter returned to the capital. By then, his master would have intercepted the boy. Unfortunately, the boy and his father abducted Dawn and disappeared before Talon could move. By the time Thorn caught up to Dusk and Dawn, they had merged. Talon understood the implications immediately, and estimated the time necessary for Phoenix to awaken, at which time she would be ready for sacrifice. Thorn was instructed to ensure that Dusk and Dawn became properly integrated, pitting Thorn against Musk’s intentions, unaccountably making Thorn Dawn’s champion, and Dusk’s counselor.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Book I</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Part I</w:t>
      </w:r>
      <w:r w:rsidRPr="00D25E97">
        <w:rPr>
          <w:rFonts w:ascii="Montserrat" w:hAnsi="Montserrat"/>
          <w:color w:val="808080"/>
          <w:sz w:val="24"/>
        </w:rPr>
        <w:tab/>
      </w:r>
      <w:r w:rsidRPr="00D25E97">
        <w:rPr>
          <w:rFonts w:ascii="Montserrat" w:hAnsi="Montserrat"/>
          <w:color w:val="808080"/>
          <w:sz w:val="24"/>
        </w:rPr>
        <w:tab/>
        <w:t>Establishment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On the eve of their seventeenth year, and their final examinations and trials, the initiates returned to Dream Gate. The final, and most intimate, years of Phoenix’s initiation were very hard on her. From early childhood, she had been irresistibly drawn to her cousin, Ash, the imperial heir. Cinder and Ember, her older sisters, were practically joined at the hip, interested in no one but each other, but pretended to an interest in Ash to tease Ash and Phoenix. In a way, her desire for him had only grown stronger since Ash, Ember and Cinder had completed their initiation and returned home two years before. During those two years, Phoenix had been struggling with her inner demon on her own. A struggle manifest in traumatic flashbacks and nightmares, crippling fits and seizures and bizarre blackouts during which she dreamed of indulging in behavior she felt fortunate not to remember clearly. It was bad enough that they inspired somewhat less than modest behavior in her waking life. To an outside observer, her misadventures were merely those of tempestuous and impetuous youth, and not really out of character. They alarmed her because they made her feel out of control, and because she feared what might happen if anyone realized she was out of control. She desperately wanted to finish her initiation and see Ash again, so she had confessed to the nightmares and disturbing flashbacks that had plagued her since her abduction when her mentor realized there was something wrong with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nightmares, combined with the disturbed and agitated thoughts and emotions they provoked, had driven her prowling out of the warmth of her bed often in the past. Never more so than what she was experiencing of late. Her roaming brought her under the eaves of a private conversation between her mother and her dance mentor, Talon, who had come in the cover of darkness. Though she could not bear to hear what was spoken, she could not flee without giving herself away. The journey to Dream Gate had been inspired by Phoenix’s revelation about herself and encouraged by Thorn, as a test of their courage and discipline. For most, Dream Gate was a fearful place, for it remained a haunt of the demonic and undead. Many young warriors ventured there to test their skills and gain experience in real combat, and in facing the unnerving forces of darkness which were the recurring bane of the young empire. As a phoenix, demons and undead were not as frightening, nor as disturbing, as the memory of what had been done to her in their hours of captivity when she had been seven years old.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initiates final examinations and trials were to be conducted in the ruins of Dream Gate. they had been brought here to confront their childhood demons. While the things that haunted the ancient ruins were the monsters of every child’s bed time stories and nightmares, the place itself held a more intimate horror for one initiate in particular. Phoenix had the distinction of being with the school the longest, having accompanied her mother, when she chaperoned her older sisters and the imperial heir for the duration of their initiation, and thus became an initiate of Raven herself a couple of years later. Immediately prior to the start of her initiation, however, she was abducted and traumatized by an attempt to resurrect the god of death and destruction by a dangerous cabal of demonologists and necromancers. The cabal had been drawn to her by omens and divination, and she was tortured for hours to confirm that she was the one they wanted. She was rescued before she could be sacrificed to complete the ritual, and tried to shut the nightmare she had endured from her mind. The aborted assault on her mind left her haunted by a warped reflection of herself the ritual had forced her to confront.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 consequence of encountering an unusually perceptive friend before her trial at Dream Gate, was the disclosure of her ability to change sex at will. Everything came apart in a moment the next morning. Phoenix was ambushed on the beach, and dragged into a cove. She had been in telepathic rapport with her mother when her assailants attacked. They had taken advantage of her open mind to stun her. The link was cut as Phoenix recoiled in shock. It took her a moment to realize that she was about to be raped. While uncommon, rape was not unheard of, nor was it unusual for her to draw the unwanted attention dangerous men. Training dictated that her first priority was survival. As horrible as it was, rape could be survived, but resistance could prove fatal. Seeing that the odds were heavily against her, her best hope was to give them as little of her as she could. She was already withdrawing into herself, as she had been taught, when a horrible intuition seized her. Looking into her assailants’ eyes, she saw the kind of menace that had lurked in the eyes of her abductors nine years earlier. Those eyes promised far worse than rape or murder. Having no time to verify her suspicion, she acted. Calling on her training she tried to break away, but in the struggle something inside her snapped, and she exploded into a blood red rage.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When she came to her senses, bathed in blood, she confronted her handiwork in shock. How was she to explain this? If she could not, her life, her future, was ruined before it had even begun. She returned from the beach, half naked, bathed in blood and still gripping the sword she had wrested from her assailants. She hardly noticed the knight champion, though she should have recognized him, and the boy at his side.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 Thorn could see the mount was dying. He silently urged the thing inside the dying body to hold on, waiting for someone to check on him. The knight signaled to the first of the arriving healers to rush to his side. River ran and knelt at his side , carefully probing the extent of the young man’s wounds. Recognition was instant, and full of terror, as the boy’s gaze trapped hers. Holding onto eye contact, he finally let go. The knight held the girl steady as the shadow took possession of her, and looked around at the others who had run to assist. He made no comment at the subtle seizures afflicting several of them. They were fully trained knight companions he noticed. Three of them gave a knowing nod in his direction as the bodies they treated died.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By the time her mind opened up again to the paths, Phoenix had been arrested. Phoenix relayed brief impressions of the ambush and it’s conclusion. Phoenix was just about to ask her mother what she had to do when she was collared, which broke the link. Ash was instantly alarmed. She contacted Raven and Thorn, Phoenix’s mentors, and crisply related the details of the incident and then broke contact. Ash had been running to the scene since she initially lost contact with her daughter, and arrived as Phoenix was being led away. She introduced herself as Phoenix’s mother and revealed that she was in communication with her when the attack started. From the condition of Phoenix’s body, and given the kind of testimony they were hearing, the guards were inclined to believe Phoenix had merely defended herself. her body was recovering from what would have been mortal wounds on virtually anyone else. It took her a while to notice that the boy who tended to her, the same boy, was her long time friend Rain. The only problem was, Rain had only known her as a boy, and she had unconsciously recognized him, and babbled at him in shock. The way he looked at her told her he knew, could not believe, but knew who she was.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Thorn, the corrupted knight, and Phoenix’s dance mentor, had returned from the beach, accompanied by River and the newly possessed knight companions. They observed in silence as Phoenix was debriefed by another knight. His subtle efforts to get custody of Phoenix failed, once he admitted that he was a witness to the event. It was the truth, or as much as he had dared to confide. It also meant that he would not be left alone with her. This would delay their objective, but he still had the advantage. Dismissing himself, he considered the status of his mission. He had been fortunate. Three of his comrades had been able to break new mounts, but they still suffered from the deaths of their birth mounts, and would never fully assimilate the identities they has been forced to assume. He would not be able to use them in his immediate plans, but they would be adequate to prepare a trap. It would be up to him to drive her into their trap. Fortuitously, he was the star witness. the boys who had attacked her were all recognized as a group of initiates who had remained in Dream Gate following their trials there a year ago. They had been an insular group, living off their skills and the land, remaining strangers to the community.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Phoenix was kept in the custody of the knight champion, closely attended to by his son Rain, and his daughter, River. As soon as the two of them had a moment of privacy, Rain confronted her, desperate to know if she was really Dusk. She admitted she was, offering some personal details of her friend’s life as evidence. Rain lived in Dream Gate where he was initiated as a dancer by his best friend, Lion’s, father. They spent much of their time exploring the ruins of the ancient city north of Dream Gate, and Lion was a devious practical joker. As a child, Phoenix had mixed with other children her age by posing as a boy, to escape the burden of royalty and simply be a child. After her abduction, such a disguise became even more important, since the people who tried to kill her had escaped retribution. As a child, Phoenix had merely posed as a boy, but as a teen, she had discovered the ability to become male. As a result, she had been able to appear naked as a boy to her two best friends. She maintained that pose for them, even after she assumed a female alias as an initiate.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incident was cleared up the next day, and Phoenix was absolved of any criminal intent. Phoenix made a bet with Rain, to get him to keep her secret, which she won when Lion failed to recognize her as a girl. For the sake of friendship, she confided the details of her life to Rain over the following days. Things had almost been very different. The trauma of her ordeal had almost disqualified her from initiation altogether, but it had been determined that she possessed such awesome potential that no one but Raven dared to unlock it. Even then, her mentor considered her a dangerous protégé. At the same time, she had been more promising than the imperial heir, Ash. Raven could not resist overseeing her natural development, but declared that she would have to learn discipline through the athletic and martial arts. Unfortunately, athletes, due to the nature of the training, were not much for wearing clothes because they were so often working and playing together in the nude. There was no way she could successfully pose as a boy. With slight alteration her name could be changed from Phoenix to Dawn, as she had done to create her male alias, Dusk, and at least escape the burden of royalty.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Her mother had worried that would not be enough, being uncomfortable with the thought of allowing Dawn to seen publicly as a girl after her abduction, and Dawn dreaded the rejection of the boys she knew as Dusk if they recognized her as Dawn. Her unease was aggravated by other things she overheard adults arguing about. Her mother argued against forcing her to reveal herself as a girl. Her mentor retorted that she would have to be turned into a boy if her mother truly insisted on having her daughter pose as one. He did compromise a little, however, pointing out that her exposure would be limited to the intimates of the school, and Dawn could pose as a boy whenever the school came into contact with outsiders during its travels. The real problem was how to include her in high impact training designed for boys without endangering her life, or worse as time went on, her modesty. Females were not barred from the arts of combat, but they required different training which normally kept them separate from males. She would require a dance mentor expert in adapting fighting and athletic techniques to the strengths and weaknesses she possessed as a girl.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 number of gifted children, including many of the orphans of the Phoenix House that Arden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ability to assume a male form had manifested shortly after she was possessed by a strange impulse to feed a morsel of her own flesh to Ash, in some weird notion that would bind him to her. In the years following, she had accidentally betrayed this ability to others, who expressed an interest in developing such an ability. Unfortunately, it had turned out that the ability was a product of her phoenix potential. Her phoenix potential did not respond very well to training designed for dragon potential, though her natural ability and raw power were astonishing. Like Dawn, most of the other children were untrained psychics,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other school’s dancers, masters of the physical arts like Rain and Lion’s fathers. It was a demanding apprenticeship, disciplining their bodies in the skills of combat and courtship, and all forms of gymnastics and acrobatics, demanded for true mastery of the art of dance.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Inevitably, the respite from her trials at Dream Gate, after the incident on the beach, came to an end, and she was reminded of what the school was there for. Because Rain and Lion had impressed her mentors, they were invited to join Phoenix and her fellow initiates on their expedition. They spent a day in preparation, going over maps, and discussing the rules and boundaries for the trials. The next morning, Phoenix lead a party into the ruins, to confront the reality of the horrors unleashed in the war first hand for the first time. Phoenix was surprised to find a kind of peace and beauty amid the ruins. According to legend and rumors, demons and undead infested the catacombs buried under the temples, mansion and fortifications of the ancient inner city. Alarmed to find undead indeed milling about in the catacombs, she divided the party, instructing the detachment to continue their trial in the upper levels, while she descended with a group of volunteers into the depths to determine the extend of the infestation. They encountered nothing they could not handle on their way in, but were forced to retreat when they stumbled into a chamber stuffed with hundreds, maybe thousands of undead. They raced through the catacombs and emerged within the forbidden section near the mansion at the heart of the ruins. Given the true size of the ruins, the forbidden sections were the majority of the ancient city.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With little hesitation, they entered the estate proper. The group discovered the horrors that lived, or in spite of death, yet endured. A careful tour of the mansion turned up an impressive count of greater undead and even a few demons, all, for the most part, dormant in the daylight hours. Nightmares given flesh and blood, and other abominations. Death walked in the shadows, in a wary and armed truce. They also discovered that the mansion itself did not sleep soundly. Locks and keys like none they had known were active, and in them were secrets that could take them apart or redefine them at a glance, opening and manifesting potential buried in their spirits, forcing them to confront themselves, taunting them with the promise of power such as only legends spoke of. Such powerful artifacts could only be relics of the age of gods, and no one could imagine how they had failed to be destroyed in the purge. At one point they came across an inscription etched into a stone wall, a prophetic phrase that sent shills down their spines. “One day Death’s Gate will open, heralding the beginning of the end of Exile and the return of the gods.” While exploring the catacombs, they became trapped underground and a piece of Phoenix’s past rose up to confront her, and awaken old demons. A darkness within her was manifested by a key in one of the rooms where they sheltered for a night. A thing of sex and death, naked and amoral.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Among the many oddities picked up along the way, a deck of keys and a signet ring ended up in her possession. An instinct and a ruthlessness compelled her to seize it even before the power of the deck's keys was discovered. Her quest was all but forgotten in the face of this deep transformation. She did not even notice the fact that her fits had ended with the advent of this transformation. She flowered darkly as they walked through the ruins, awakening to grace and guile, swiftness and subtlety, strength and beauty. And yet for all she changed, she remained herself. 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 Just emerging from the depths was sufficient challenge to end their trials and complete their initiations.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Part II</w:t>
      </w:r>
      <w:r w:rsidRPr="00D25E97">
        <w:rPr>
          <w:rFonts w:ascii="Montserrat" w:hAnsi="Montserrat"/>
          <w:color w:val="808080"/>
          <w:sz w:val="24"/>
        </w:rPr>
        <w:tab/>
      </w:r>
      <w:r w:rsidRPr="00D25E97">
        <w:rPr>
          <w:rFonts w:ascii="Montserrat" w:hAnsi="Montserrat"/>
          <w:color w:val="808080"/>
          <w:sz w:val="24"/>
        </w:rPr>
        <w:tab/>
        <w:t>Complications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It was during the final stage of her nine year initiation that she became recognized as a “phoenix” and through her resemblance to the phoenix of legend was recognized by the phoenix house as her paladin. Phoenix had been recruited, almost the moment she first set foot in the sanctuary at Dream Gate, as the champion of the phoenix house. The title brought with it patents of nobility separate from those she obtained through her family, and dominion over the Phoenix Coast, which included both Phoenix Gate and Dream Gate. It had been the absence of a Phoenix Paladin that had left the domain free for the establishment of the imperial capital. If not for her royal heritage, the imperial court would have stridently opposed its assignment to her. Though she was aware of the controversy, the only thing that mattered to her was that she had made it. She succeeded in completing her initiation without betraying her affliction, and returned home filled with hope and desire.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confronted two conflicting endeavors. The academic training necessary to administer to her own noble responsibilities and the obligations that came with being named the paladin of the phoenix. Phoenix entered the university full time to tend to the first endeavor. At the same time, her enrollment in the university had brought her together with a number of young geniuses-initiates, like herself, scrambling to acquire the academic skills and resources to meet the demands of titles they had inherited-who previously were or would become her closest friends and confidants. The summer session started a week after the completion of her initiation. Since her birthday fell during that week, she left immediately. Her friends had a party planned and would cheerfully strangle her if she missed it. In the two years she attended summer classes she had earned enough credit that it would be possible for her to graduate at the end of that year.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She was the first to arrive. The dorm house where she had stayed during previous summer sessions, when her initiates were released to spend a few months with their families, had been torn down that year. Her mother had anticipated that she would need a permanent residence near the university, and used money her daughter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mother had advised her to insist that her friends pay rent, and use that money to keep the house running. Thanks to that suggestion, she was able to hire a staff and keep the kitchen stocked. The fact that her staff would almost certainly consist of spies reporting to her family or her family’s enemies was unavoidable. At least this way she would get to know their faces. With her chaperones there to take care of the unpacking and such, Phoenix was free to explore her new home. She was curious to see how faithfully it conformed to her designs.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First night. Phoenix’s nightmares came to the fore when she moved into the house. In the embrace of nightmares, Phoenix gradually confronted a legacy of the madness that had shattered her mind as a child. The thing that terrified her was that she seemed to be acting against her own will. It was like she was really two people sharing the same body without ever communicating with each other.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Phoenix. Programmed to possess all that Phoenix was, her nemesis drove Phoenix into fits and killing rages.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Somehow, that house figured into her nightmares. She could not guess how, since her nightmares were rather exclusively about something horrible that had happened when she was a little girl, and which had left her psychically scarred. Even though she blocked out the horror, the nightmares had hinted enough over the years for her to guess some of what had happened. She never knew who had abducted her and tried to shatter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the souls she had seen slain and then go on. Her life returned to normal, barring a lingering sense of discontinuity brought on by the absence of familiar faces and landmarks as she began her initiation. The routine of practicing her disciplines, playing with friends, and striving to get involved in tournaments and pageants had helped her regain her equilibrium.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First day. The unrecognized omen. A second fit had made her late to her appointments with the administrator of her new school, and the steward who she now knew was the regent over her lands and titles. Phoenix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It was as if her body and mind conspired against her, forcing her to face her exotic heritage. The time had come for her to discover her sexual identity, and shed the disguise behind which she had hidden the androgyny that had resulted from being able to assume either sex. As uncertain of her nature as she was of her gender, there was no possible way she could know that unlocking her sexuality would also release the seeds of her own destruction.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rest of the group showed up the next day while she was settling in. Dragon had appointed himself as Phoenix’s mentor and honorary big brother when she appeared on the university campus two years earlier. She had been barely fifteen years old, and quite wet behind the ears. Dragon was a genius who understood the true potential of the mind and the need for a practical science of aesthetics. He hailed from the same domain as Rain and Lion, and which Phoenix had visited on a regular basis during her initiation. Unknown to Phoenix, Rain and Lion were also enrolled for that first summer session, and enjoyed the same status with Dragon who ha taken them under his wing during winter sessions over the preceding years. Dragon had been working on a way to reconcile the mechanics of psychic phenomena with the widely accepted, and almost universally misunderstood, aesthetic arts. Phoenix, as one of the few initiates who honestly did understand the interface of dimensions and media implicit in the aesthetic arts was originally recruited out of Raven’s school to help him. Phoenix was thrilled to learn that her childhood friends had joined the group, at Dragon’s request. Lion had a knack for learning and applying new psionic techniques. Rain was a sound theorist, with superior communication skills, strong in languages and mathematics. In spite of some awkwardness, she was also happy to see her dance partner. and fellow initiate, Fox. Her mate, in the more intimate aspects of her initiation, was exceptionally well educated and possessed a profound level of intuition. Rain and Lion were her oldest friends in the group, but the day Dragon’s study group met for the first time that semester might as well have been the first time Phoenix, Rain and Lion had met. As far as Fox was concerned, it still was.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 change of pace. Rain pulled her aside for a private conversation. Phoenix had two major secrets, both associated with unusual aspects of her power. Rain knew about one, her absolute control over her physical form, and a tendency to switch at will-or under the slightest provocation-between the female and male sexes. When Rain saw her in her natural form, during the trials at Dream Gate two weeks earlier, he recognized her. It was a turning point in the quiet but unhappy boy’s life. Rain confided a deep and terrible secret to Phoenix and appealed to her for help. Born a boy, Rain had spent the past two years learning how to be a girl, courtesy of special tutoring from a sympathetic friend. Rain had acquired an artifact which enabled him to turn into a girl, and had saved the small fortune necessary to pay for a permanent transformation by one of the university’s adepts, which had been his real reason for coming. While rare, it happened on occasion that an individual’s psyche was better suited to life as the opposite sex, but measures were taken to ensure that only those who needed it could obtain such transformations. Among those measures was a year long observation period after transformation. Rain had already made arrangements to attend classes as a girl, and wanted Phoenix’s help explaining this to Dragon and Lion, before presenting himself for transformation. Phoenix suggested it might be best to confront them with an accomplished fact, and accompanied Rain to the adept’s lab. The two girls then went out and confronted the boys with the truth and its painful history.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 glimpse. While walking through the woods, Phoenix was startled to recognize scenery from her nightmares. The next time she spoke to her mother, she mentioned it. She learned, as the days went by, that the day she had been abducted, she had been out wandering the streets of that neighborhood, and ventured into the woods where she disappeared. If she believed her nightmares, then somewhere in the woods, underground, was a bunker or forgotten cellar where she had been trapped alone for a few terrifying days before being delivered to the men who tortured her in Dream Gate. It had been so long she had blocked out the memory of that first chapter in her ordeal.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lies we tell ourselves. During the past decade Dusk had fought to emerge through Phoenix, and in recent years started succeeding in forcing her down into the oubliette of her mind to take possession of her body. The hard part was causing Phoenix to disengage, disrupting her attention and thereby causing her grip on reality to slip. A strange quirk of her sexuality created an exploitable weakness, but the nightmares which lay buried in her memories proved a more potent weapon. With the nightmares, she robbed Phoenix of her sexuality which the demon had claimed for herself once she discovered that arousal opened the door between them wide enough for the demon to emerge at will. Afraid of the consequences of disclosing her problem, Phoenix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Phoenix when she was in her sexually active mode. Whenever someone did, Phoenix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Even when working… Their study group was still confronted with a strange paradox, in which thought appeared to be the defining principle of existence. Something which had lain dormant within Phoenix was roused by this controversy, a thought which had taken on a life of its own, and which stalked her from within. It was inevitable that Phoenix would discover the truth, that her unconscious actions would have consequences and that those consequences would confront her. Even a blind man could have seen that.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was enjoying being on her own for the summer, living in her own home, and attending summer classes. In trying to avoid the ghost of intimacy between herself and Fox, she started going out dancing and attending parties every night, and unknowingly engaged in a string of purely physical relationships which would haunt her in the coming years. She became intimately involved-without guessing </w:t>
      </w:r>
      <w:r w:rsidRPr="00D25E97">
        <w:rPr>
          <w:rFonts w:ascii="Montserrat" w:hAnsi="Montserrat"/>
          <w:i/>
          <w:color w:val="808080"/>
          <w:sz w:val="24"/>
        </w:rPr>
        <w:t>how</w:t>
      </w:r>
      <w:r w:rsidRPr="00D25E97">
        <w:rPr>
          <w:rFonts w:ascii="Montserrat" w:hAnsi="Montserrat"/>
          <w:color w:val="808080"/>
          <w:sz w:val="24"/>
        </w:rPr>
        <w:t xml:space="preserve"> intimately-with several people, mostly older male students she considered trustworthy friends. Dragon and Fox, her mentor and her dancing partner, who had become close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could not even wonder how her friends were dealing with her erotic behavior, since she believed she was only dreaming it, but she envied the intimacy they enjoyed in their own relationships.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 case in point. Phoenix spent part of her seventeenth birthday making plans for the end of summer. In spite of the pain of parting, and one heated argument, she and Ash managed to have fun their last night together. Ash had been commissioned to investigate a plague of undead in the northeast, and was departing the next morning. When they had discussed the matter before, he had assumed their separation would only be for one week. That would have been hard enough, since it was the first time their paths had brought them together in almost three years. Ash had assumed that she would be able to join him on these missions, and been disappointed to learn that Phoenix had been asked to enroll in classes for one more year. She had agreed, even though it put a strain on her relationship with her mother. Hence the argument. He had been aware that she loved him, and long had wanted to confess the same. Only recently had he found a loop hole that would allow them to pursue a relationship, but he wanted to save the good news for after. He had come to give her the thrill of one illicit liaison before revealing the prospect of a perfectly legitimate union. Unwilling to be put to sleep, however, she thoroughly rebuffed his advances. It was the first time she had to openly ban the subject of sex. For most of those present, it was the first time anyone had actually heard her talk about sex out of school.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There’s a funny thing about safety nets…  In the morning, Ash had departed in confusion, leaving her at the mercy of her nemesis. He had confided his dismay to her older sisters, including the good news he had intended to share until she rejected him, before departing. The girls decided Phoenix needed a different kind of inspiration, and composed a letter and a rumor to rattle her cage. The rumor made its circulation and struck Phoenix a double blow combined with a shattering letter presumably from Ash. Unwilling to deal with the thought of an incestuous relationship and insulted by her seeming loss of interest in him, Ash simply cut her off. Apparently, she was the last to learn of it, as her initiate consort, Fox, was there at hand to offer her comfort whether she wanted it or not. After an abrupt fight, she set off to intercept Ash at the docks. His ship was pulling out of the harbor as she arrived, and she simply folded, her heart crushed.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Denial can lead to other problems. Phoenix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Phoenix to try the male role with her. Phoenix beat a hasty retreat, stumbling over herself as she tried to assert that she had in no way meant to weasel her friend into the sack. She had been talking about relationships not about sex. Nevertheless, she did dream about it that night. As Rain had warned, it seemed Phoenix could make a girl scream with delight but the experience was little more than exercise for Phoenix. Just as she was admitting this to herself, Lion interrupted, drawn by Rain’s exquisite torment. Leaping to Rain’s defense, Phoenix was forced to reveal her secret to keep Lion from smashing her face in. It was one of her dreams, so she was not surprised that the three of them went at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Crossing the line. Her dreams seemed to reflect reality. It became obvious that Lion and Rain had finally opened up to each other. Phoenix liked Lion almost as much as she did Rain, but Rain and Lion had been in love without knowing it since they were boyhood friends. If she had doubted it before, she could not now. Phoenix assumed that Rain had confided her secret to Lion, when he approached her a few days later. Lion confessed that he had not made the connection between Phoenix the girl and Phoenix the boy, even after seeing Rain as a girl. Lion knew better than to refer to their night together with Rain, so he danced around it.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 was just dangling my feet in the water… Lion was inspired to new creative heights. Rain’s transformation had startled him, while fascinating him at the same time. Learning Phoenix’s secret had only encouraged him. With his exquisite curiosity and pranksterish nature, he pursued the unusual art, eventually winning Phoenix over to assisting in one of his devious little pranks. With Rain’s help, Phoenix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Rain and Lion.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mentor, or with other instructors, teachers, counselors, fellow students, and strangers. The ability to regenerate gave her a deceptively eternal virginity, a mockery of the virginity of her own mind. Phoenix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Artists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Part III</w:t>
      </w:r>
      <w:r w:rsidRPr="00D25E97">
        <w:rPr>
          <w:rFonts w:ascii="Montserrat" w:hAnsi="Montserrat"/>
          <w:color w:val="808080"/>
          <w:sz w:val="24"/>
        </w:rPr>
        <w:tab/>
      </w:r>
      <w:r w:rsidRPr="00D25E97">
        <w:rPr>
          <w:rFonts w:ascii="Montserrat" w:hAnsi="Montserrat"/>
          <w:color w:val="808080"/>
          <w:sz w:val="24"/>
        </w:rPr>
        <w:tab/>
        <w:t>Conflicts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most intimate moments of her life had been overshadowed by the attempts of the demon within her to warp and enslave her. Its attempts to twist her from within proven unsuccessful, succeeding only in enabling the demon to temporarily possess her body and get her into trouble. Confronting the problem was only the beginning. Exploring the mystery of her origin through memories-nightmares and traumatic flash backs-Phoenix came face to face with her nemesis, an invisible being who claimed Phoenix’s mind, body and spirit for her own. She was forced to confront the memory of being terrorized and telepathically violated by her own mother to unlock the truth of her terrible abduction. Phoenix had to remember a scene in which she apparently killed one of her tormentors to end the nightmare that shattered her childhood. She had to remember the prison in which her consciousness had been held, and painfully warped. She had to remember holding another mind in her own and destroying it to save her own mind.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paralyzed.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Frustrated, the demon realized it must sacrifice her to regain its own freedom. A war was inevitable. Each of them realized that this stalemate was not a solution. As long as both of them existed, each was a threat to the other. This was not a world where a person could play host to a demon. Her gentle masters would probably destroy both of them to eliminate the demon, if they discovered her, and both of them knew it. Phoenix knew the demon well enough to know that warped reflection had become an exact, and desperate, duplicate of herself. Thinking of her as a warped reflection had been a dangerous case of blaming herself. On the other hand, she had some sympathy for the creature. If she had been a prisoner of someone’s mind for as long as her nemesis, she too would be ruthless about gaining her freedom. In another place or time, a truce might have been possible, but there was no way they could exist together and no chance of Phoenix helping to release a demon into the world. The gauntlet had been thrown, and both of them knew it would be a fight to the death. Unfortunately for Phoenix, her nemesis understood the power she possessed far better than Phoenix did. She had had nothing better to do than think about it during her exile.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At the time that Dusk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possession. She had no idea that Dusk had beaten her to him, and that she was in fact speaking to her nemesis. Dusk was already scheming to eliminate her. To kill Phoenix, she had to disable her survival reflex. She figured the best way to do that was to put Phoenix into a totally unfamiliar situation, and strike before she could get her equilibrium. Considering that her own existence was at stake, she was willing to sacrifice one of Phoenix’s friends to accomplish it.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Faced with the necessity of sacrificing an innocent to kill Phoenix, Dusk decided it would be best to choose a victim who would be impossible to identify because they had never been seen before, at least not in the state they would be in when they died. To this end, Dusk guided Dragon’s polymorphic experiments, recognizing that he was closer to figuring out how to change another person. Dusk did try to encourage him to pick a random target to test his experiment on,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took up residence in Fox and waited for Dragon’s experiments to succeed. The instant he did, Dusk took control of Fox and knocked Dragon out with a surprise attack. After dragging Dragon to his bed, she leaned a sword against the wall, just inside the door, and waited for Phoenix to pay her usual morning visit. When Phoenix showed up at the door, Dusk was ready.</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Dusk-Fox opened the door, and confronted Phoenix. In the moment of shock, while they were face to face, the demon jumped into Phoenix, seized hold of her psyche and thrust her into her former lover’s body. Phoenix was reeling in shock, disoriented in Fox’s unfamiliar body, and terrified by Fox screaming in confusion in her mind. Dusk lunged forward, punched her in the solar plexus and seized Fox-Phoenix by the hair. In a heart beat, she whipped Fox-Phoenix around until she was arched over backwards with her head pulled out over empty space. The sword had done its work before her victims even managed to protest. Dusk then calmly went about rousing herself into hysterics and ran screaming for the city guard. She reported arriving at her friend’s apartment and being attacked by a strange woman with a sword. She begged for them to understand that her reflexes had taken over and before she knew it she had disarmed and beheaded her opponent.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awoke with the familiar trauma of rebirth, this time with a passenger. Fox was still in her mind. The two conferred, while Phoenix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Phoenix had observed the arrival of the guards, from hiding, and listened as Dragon was questioned and taken into custody with Dusk. Fox-Phoenix needed only one glance at Dusk in Phoenix’s body to spur them to flight once more. They cloaked their body, to conceal the features Phoenix had recreated, and went looking for an ally.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As they proceeded to the palace, Phoenix confided to Fox the details of her recent ordeal. Since the night of the party when she confronted her reputation, she had been struggling to figure out what was causing her ordeal, and reached the conclusion that a demon had been called into her during her childhood abduction, and all the torments she had suffered since had been it’s attempts to take control and expel her. Upon reaching the palace, she sought out and confided in Ash what she had deduced. When Ash stared at her in disbelief, she insisted he go down to the public courts and see for himself. Ash collected himself and escorted Phoenix to the courts garrison, and watched as Phoenix confronted the demon at its-now her-arraignment for the murder of her mate.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She had not been prepared for the demon to admit to her accusations openly, and then swap bodies with her, using the mechanism it had devised to possess her from within. This inward path had not been obstructed by the psychic leash that should have trapped the demon in her body, because the demon was still anchored to the soul of the god exiled within her. Even a demonologist would attest that the trade was impossible if he did not know that fact. Thus, Phoenix was unable to convince the court that it had happened, and her protests only encouraged them to sentence her to the death the demon, posing as her, was calling for. the demon knew she would survive, but this gave it time to escape and devise another plot.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Only after Phoenix rose from the dead, following her execution, did anyone believe her story. By this time, the demon had jumped from her lover’s body-now a twin of her own-and could well be in anyone.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her nemesis found a way to neutralize her phoenix gifts and Phoenix was caught off guard, and killed by a stranger on the street, or a friend in her own bed.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At least someone was thinking. Dragon reviewed the information he had, and devised a simple defense against possession-mirrored sunglasses-and placed Phoenix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Other people have a way of teaching you more about yourself. Fox established quickly that some of Phoenix’s abilities were innate to her design. Living now in a copy of her own brain, she discovered that it was ridiculously easy to become male. For reasons Dragon insisted on, Fox and Phoenix were locked in together. With nothing better to do, Fox’s thoughts had turned to sexual diversion. Phoenix had been a bit disturbed at being stroked and caressed by a copy of herself, even knowing that it was Fox in that body. Fox had joked that perhaps she would be more comfortable with a male version of herself, when the change occurred. That provided a bit of distraction as Phoenix related how that reflex had troubled her as a child. Fox’s interest in her did not fade, and Phoenix was sorely tempted by him. Just when she thought it would finally happen, she was ripped out of his arms and into her twin’s place. Dusk had bedded down with a stranger when she noticed what Phoenix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demon’s scent was picked up for a brief period when it attempted to seize her mother. Eclipsed by possession, her mother suddenly regained contact with her submerged identity as the dragon and threw the demon off by asserting her true form. The demon leapt to a new host and tried to flee, pursued by the dragon, losing him by running into a crowd and jumping from body to body during the stampede that resulted from the dragon’s appearance.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In the process of asserting its true form, the dragon ceased to be her mother, his awakening triggered her passing into Ash, who had to inform Phoenix that, for all intents and purposes, her mother was dead. Learning that her mother and Ash had been two incarnations of the same person, Phoenix recoiled from Ash, unable to bear the truth linking the two loves of her life. On the other hand, she confronted the boy she had been growing to love, who was now her twin. Her older sisters tried to help reconcile her to her mate’s transformation, citing their own relationship and legacy. By that reasoning, she retorted, she ought to continue pursuing Ash, since he was, despite everything, the one person she could imagine as her soul mate. Unfortunately, she could not look at him without seeing her mother in him, and her mind could not deal with the conflicting emotions she felt. Unable to cope, she fled. Ash, shadowed by the demon, pursued 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Part IV</w:t>
      </w:r>
      <w:r w:rsidRPr="00D25E97">
        <w:rPr>
          <w:rFonts w:ascii="Montserrat" w:hAnsi="Montserrat"/>
          <w:color w:val="808080"/>
          <w:sz w:val="24"/>
        </w:rPr>
        <w:tab/>
      </w:r>
      <w:r w:rsidRPr="00D25E97">
        <w:rPr>
          <w:rFonts w:ascii="Montserrat" w:hAnsi="Montserrat"/>
          <w:color w:val="808080"/>
          <w:sz w:val="24"/>
        </w:rPr>
        <w:tab/>
        <w:t>Crisis-Climax</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After the catastrophe that had unfolded in Phoenix Gate, Phoenix returned to the country to seek out the trail of her true antagonists. Phoenix traveled back to the place where her nightmare had begun, hoping to find some clue as to the identity and whereabouts of the men who abducted her as a child, intending to track them down and make them pay for setting in motion the ruin of her life. She did not have the slightest suspicion that the enemies she sought would come to her, once she returned to confront the scene of her childhood nightmare. From her past confidences, and through her mother’s memories, Ash was able to deduce her intentions and try to head her off. Unfortunately, the demon had also figured out what she was up to, and set about arranging a trap. The demon had little concern for the men she sought, but they would serve to fulfill the demon’s own desire for true resurrection. Ash had not been a fool, having summoned heavy reinforcements before entering the haunted domain to intercept Phoenix. The demon was not surprised to find that the cabal had also been preparing for this opportunity, massing legions of demons and undead in the vast, buried ruins of Dream Gate. Ash was captured, and subdued by the demon when he arrived ahead of Phoenix.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One evening, Phoenix was diverted from her contemplations when a gathering of locals and soldiers at an inn recognized her. They challenged her to go into the ruins and try to clean out the demons and undead rumored to have infested the catacombs buried under the temples, mansion and fortifications. She accepted the dare, remembering her previous expedition, and reminding herself of her purpose in Dream Gate. She was approached by one of the witnesses to her assumption to the title of the Phoenix Coast, previously an abandoned land holding. She was taken aside by the man, an agent of her regent, the mysterious Wolf. In truth, an agent of the imperial court set to watch over the administration of her house. He was intrigued by the extraordinary family resemblance within the imperial family, and the irony of her situation. He allowed her to pump him for information regarding the Dream Gate Massacre and the ruins north of that city. Late in the morning hours, drunk and playing the signet ring she had found in the ruins as a bet in a hand of keys, he abruptly folded and told her of the legacy she had inherited. The man was still astonished by the fact that she had been awarded official claim to the title. According to him, there were a few important aspects of the legacy she had inherited she had not been informed of. While the cities of Dream Gate and Phoenix Gate both resided in her domain, the true seat of her title was the forgotten city now known as the Death Gate Ruins. The bravest of men hesitated to even speak its name, so naturally the man was impressed that a slip of a girl like herself had succeeded in penetrating the heart of the ruins and emerging in possession of the domain’s seal, the signet ring Phoenix had found during her trials. All she had left to do, to secure her claim to the title that had been bestowed on her, was physically claim the mansion as her residence.</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She woke the next day freshly motivated by the story of the legacy to confront the pain of the past. She announced her plans to visit the ruins. She recruited a party to accompany her for the mission, a group of stalwart and adventurous souls who cheered the announcement, many of them full initiates who had been tested amid the ruins. She welcomed their enthusiasm, even knowing that most of them volunteered with greed and larceny in their hearts. The ruins, long considered haunted, had been viewed as damned after the Dream Gate Massacres. The prospect of the Paladin of the Phoenix, and lord of the domain, leading a foray perhaps implied some amount of protection for their minds and souls. 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the mansion itself. Once again, Phoenix returned to the scene of the crime. She wished she had Ash or her friends there with her so bad she could taste it.</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was lured into the heart of the trap well ahead of the arrival of Ash’s reinforcements.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Phoenix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During her journey, Phoenix had had time to reflect upon her feelings for Ash, and greeted his appearance gratefully, falling completely for the demon’s ruse. She had not expected to confront him, but he was the one person who could have guessed her intentions. Having had time to ponder many things since their last confrontation, she was rather pleased to see him. Her desire encouraged her to drop her guard, and after a long awaited intimacy, when she was at her most vulnerable, the demon struck. It was a swift and subtle change. Phoenix had needed no warning, the tension that settled into his body, and the simple fact that he had become unreadable, alerted her to the danger. Instantly she was in motion. She found herself immediately engaged by the men who had slipped in behind him. In a way she was grateful to be set upon by these minions, for against them there was no danger she would hesitate. Nor was she surprised when Thorn himself stepped out of the shadows to watch it  all. Ash was still fresh and alert when she dropped the last of his men, and for a moment, she thought she had a chance. The way he looked at her nude form summoned a flood of memories.</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There, naked and alone, she finally confronted her childhood demons. For one blissful moment, the demon allowed Ash to come forward. He pulled her into his embrace and held her for a moment, and then he began to explain. He had been helpless to prevent her capture, and was thankful that had been used only for that, and not to kill her. His understanding of the situation had suggested her nemesis would have killed her on sight. Then the demon seized control and taunted her, if she wanted, she could try to fight for her freedom. But of course, she would have to kill Ash to stop the demon inside him. he had bound her as effectively as if he had taken possession of her. The intensity built as Phoenix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Thorn and his minions were guarding the baths where she had been incapacitated, preventing her party from coming to her rescue. For a moment, it confused her to find her attention drawn more to Thorn than her nemesis. Then he spoke and it hit her like a hammer. She was seven years old again, confronting the betrayal of her mentor. She had never seen it before, but there were little mannerisms. Two men who had been trusted teachers, one unspeakable entity possessing both. She was not surprised to be hearing the same monologue again. The difference, this time around, was that she was physically capable of putting up a fight. Given their common regenerative gift, an all out fight between them would be unbelievably brutal, and she still did not know what it took kill a demon. Particularly one who was inhabited a dragon. She felt no restraint against lashing out at him to find out. Fortunately, for him at least, death had not limited the effectiveness of his companions.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Inevitably, they managed to immobilize and subdue her. After beating her down, and shattering her defenses, the demon took true possession of Phoenix. Ash was subdued the instant the demon passed from him to Phoenix, and forced to watch as the cabal emerged and began the ceremony to resurrect the god of death and destruction. She had no doubt that whatever awaited her now was much worse than death. From a superior position, the demon was finally successful in warping Phoenix and enslaving her to his will. She was a willing sacrifice by the time it was sucked into her depths to join its soul in the coming resurrection. Ash watched helplessly as the woman he loved was butchered, as the sacrifice to resurrect the god.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dragon, summoned the instant Ash first fell under the demon’s sway, finally arrived at the ruins.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Even though she resurrected true to her name, it was obvious that she was no longer herself. Phoenix was surprised to find herself alive, back in the private bath where she had been captured. Phoenix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Phoenix stumbled upon the central pool, emerging from a side passage onto the grand balcony ringing the grand atrium. Pausing at the sight of Ash, who she assumed to be the traitor who damned her, she leapt down and rushed forward to curse him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dragon reached the inescapable conclusion that Phoenix was lost, as he burst into the inner sanctum and Phoenix instantly stepped forward to shield the god. In the past, there had been only one way to stop the phoenix and break the god’s hold over her, the dragon had been forced to destroy her anchor, her physical body. Ash would be able to counter the god if the phoenix was dealt with, so the dragon cut loose on Phoenix. Pausing only long enough to deal with the restraints that had been keeping Ash in check, the dragon lunged at Phoenix, who was instantly, instinctively aware of the unique threat the dragon posed. 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She had rushed forward to strike Ash as she cursed him, only to turn on her heel and run for dear life as a dragon reared up before her. Phoenix had no clue as to the dragon’s true motivations. She simply fled, and the dragon pursued. As she turned to take flight, the demon confronted Phoenix, and tried to seize her, but she managed to break away. Ash quickly took command of the survivors of Phoenix’s expedition, striking down the minions who had restrained them as they were forced to watch the ceremony. They quickly assembled around Ash, weapons retrieved from their captors naked and ready. As the dragon’s heir, Ash was intimately aware of his sire’s thoughts and actions. Because the demon-god was resurrected through Phoenix’s sacrifice, its form and nature were identical to hers in the dragon’s perception, though exotically different to human eyes. Ash was stunned by the sight, but did not hesitate to rush forward and engage it. The dragon sensed as Ash distracted the demon-god.</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took advantage of her size and recent exploration of the ruins to confound the dragon, but the dragon had one last resort, one she would never expect, though the dragon almost hesitated to think of the consequences of initiating the phoenix. When it became apparent that he could not catch her, the dragon changed tactics, reaching into her unconscious mind to summon forth a pursuer she ultimately could not outrun. Phoenix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pStyle w:val="BodyText"/>
        <w:rPr>
          <w:rFonts w:ascii="Montserrat" w:hAnsi="Montserrat"/>
          <w:sz w:val="24"/>
        </w:rPr>
      </w:pPr>
      <w:r w:rsidRPr="00D25E97">
        <w:rPr>
          <w:rFonts w:ascii="Montserrat" w:hAnsi="Montserrat"/>
          <w:sz w:val="24"/>
        </w:rPr>
        <w:t xml:space="preserve">Phoenix raced down a passage, thinking the dragon long since lost, and unwittingly dropped into an open shaft. As she fell, she could see that the lower end of the shaft was flooded. The dragon exploded up out of the water as she descended, but Phoenix narrowly avoided its flashing jaws. The dragon flailed around as she plummeted into the freezing water. Phoenix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The consequences of initiating Phoenix included opening a rift in time and space as all of creation suffered the effect of her soul’s division. Her phoenix nature made her partially immune to the normal effects of blooding, instead of becoming a dragon, she became split into two polarized versions of herself.</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Ash shifted all of his attention from the demon to the disaster, throwing himself into the rift to save the world from destruction. Ash had sensed the entire pursuit somewhat abstractly, while focused on his effort to hold reality together while the surviving members of Phoenix’s party collected themselves and fled. The dragon lost contact with Phoenix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The demon escaped, capturing the Phoenix who was still under his thrall as the dragon struggled to save the other Phoenix, who he could still sense, from being lost in the rift. Phoenix was shocked to awake engulfed only in water, and thrashed her way to the surface of the flooded shaft where she had, for a moment, believed she had died. Somehow, she dragged herself out of the shaft and collapsed in the passage from which she had fallen, totally exhausted. The dragon found her laying unconscious as he searched for a way out of the mansion. He gathered her up the moment he recognized her form, cradling her gently in his mouth, and carried her out. They emerged to see the armies of both sides retreating from the expanding rift. The demon swiftly took control of the demonic and undead legions to guard his retreat. The rest watched as the rift swelled and then sank into the earth, as Ash seized control of the manifestation of paradox and averted total catastrophe. Ash finally emerged from the ruins and went to Phoenix’s side.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dragon had rescued, and he now watched over, was. Her appearance had not changed, and certainly no demon could have survived initiation. He hoped, with all his heart, that she was just Phoenix, and no longer enslaved to the demon-god’s will.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D25E97">
        <w:rPr>
          <w:rFonts w:ascii="Montserrat" w:hAnsi="Montserrat"/>
          <w:color w:val="808080"/>
          <w:sz w:val="24"/>
        </w:rPr>
        <w:t xml:space="preserve">Phoenix awakened again, on a pallet in a tent, and confronted Ash. The last thing Phoenix remembered, before awakening in the midst of the chaos and being rescued by the dragon, was being assaulted by Ash, under the demon’s control. It took Ash a while to calm her down and explain what had happened, as much as anyone could explain what had happened that night. They talked, and she muddled through an explanation of what she had been doing in the ruins, noting that he simply winced and nodded when she described being held in the demon’s thrall. He was called out by one of his men, and she followed him to an unlit pyre. She exchanged sympathies with their mentor, Raven, and they all stood silently as the pyre for the slain was lit. Clearly, this new trauma would stand between them for some time to come, but in light of what had been unleashed, it would be some time before there was sufficient peace for them to explore their relationship together. </w:t>
      </w: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B82C5A" w:rsidRPr="00D25E97" w:rsidRDefault="00B82C5A">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0000FF"/>
          <w:sz w:val="24"/>
        </w:rPr>
      </w:pPr>
    </w:p>
    <w:p w:rsidR="00B82C5A" w:rsidRPr="00D25E97" w:rsidRDefault="00B82C5A">
      <w:pPr>
        <w:rPr>
          <w:rFonts w:ascii="Montserrat" w:hAnsi="Montserrat"/>
          <w:sz w:val="24"/>
        </w:rPr>
      </w:pPr>
    </w:p>
    <w:sectPr w:rsidR="00B82C5A" w:rsidRPr="00D25E9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73271810">
    <w:abstractNumId w:val="0"/>
  </w:num>
  <w:num w:numId="2" w16cid:durableId="1125999620">
    <w:abstractNumId w:val="0"/>
  </w:num>
  <w:num w:numId="3" w16cid:durableId="956716515">
    <w:abstractNumId w:val="0"/>
  </w:num>
  <w:num w:numId="4" w16cid:durableId="877862113">
    <w:abstractNumId w:val="0"/>
  </w:num>
  <w:num w:numId="5" w16cid:durableId="740326150">
    <w:abstractNumId w:val="0"/>
  </w:num>
  <w:num w:numId="6" w16cid:durableId="2009820543">
    <w:abstractNumId w:val="0"/>
  </w:num>
  <w:num w:numId="7" w16cid:durableId="1918972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044F"/>
    <w:rsid w:val="00330574"/>
    <w:rsid w:val="0058044F"/>
    <w:rsid w:val="00B82C5A"/>
    <w:rsid w:val="00D25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69E9AA9-1524-4523-BE7A-A7B3725C6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E97"/>
    <w:pPr>
      <w:spacing w:after="240" w:line="276" w:lineRule="auto"/>
    </w:pPr>
    <w:rPr>
      <w:rFonts w:cstheme="minorHAnsi"/>
      <w:sz w:val="28"/>
      <w:szCs w:val="28"/>
    </w:rPr>
  </w:style>
  <w:style w:type="paragraph" w:styleId="Heading1">
    <w:name w:val="heading 1"/>
    <w:basedOn w:val="NoSpacing"/>
    <w:next w:val="Normal"/>
    <w:link w:val="Heading1Char"/>
    <w:qFormat/>
    <w:rsid w:val="00D25E9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25E9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25E97"/>
    <w:pPr>
      <w:outlineLvl w:val="2"/>
    </w:pPr>
    <w:rPr>
      <w:sz w:val="40"/>
    </w:rPr>
  </w:style>
  <w:style w:type="paragraph" w:styleId="Heading4">
    <w:name w:val="heading 4"/>
    <w:basedOn w:val="Heading3"/>
    <w:next w:val="Normal"/>
    <w:link w:val="Heading4Char"/>
    <w:qFormat/>
    <w:rsid w:val="00D25E97"/>
    <w:pPr>
      <w:numPr>
        <w:ilvl w:val="3"/>
      </w:numPr>
      <w:outlineLvl w:val="3"/>
    </w:pPr>
    <w:rPr>
      <w:sz w:val="32"/>
    </w:rPr>
  </w:style>
  <w:style w:type="paragraph" w:styleId="Heading5">
    <w:name w:val="heading 5"/>
    <w:basedOn w:val="Heading4"/>
    <w:next w:val="Normal"/>
    <w:link w:val="Heading5Char"/>
    <w:qFormat/>
    <w:rsid w:val="00D25E97"/>
    <w:pPr>
      <w:numPr>
        <w:ilvl w:val="4"/>
      </w:numPr>
      <w:outlineLvl w:val="4"/>
    </w:pPr>
    <w:rPr>
      <w:sz w:val="28"/>
    </w:rPr>
  </w:style>
  <w:style w:type="paragraph" w:styleId="Heading6">
    <w:name w:val="heading 6"/>
    <w:basedOn w:val="Heading5"/>
    <w:next w:val="Normal"/>
    <w:link w:val="Heading6Char"/>
    <w:qFormat/>
    <w:rsid w:val="00D25E97"/>
    <w:pPr>
      <w:numPr>
        <w:ilvl w:val="5"/>
      </w:numPr>
      <w:outlineLvl w:val="5"/>
    </w:pPr>
    <w:rPr>
      <w:bCs/>
      <w:sz w:val="24"/>
      <w:szCs w:val="24"/>
      <w:u w:val="single"/>
    </w:rPr>
  </w:style>
  <w:style w:type="paragraph" w:styleId="Heading7">
    <w:name w:val="heading 7"/>
    <w:basedOn w:val="Heading6"/>
    <w:next w:val="Normal"/>
    <w:link w:val="Heading7Char"/>
    <w:qFormat/>
    <w:rsid w:val="00D25E97"/>
    <w:pPr>
      <w:keepNext w:val="0"/>
      <w:numPr>
        <w:ilvl w:val="0"/>
        <w:numId w:val="0"/>
      </w:numPr>
      <w:outlineLvl w:val="6"/>
    </w:pPr>
    <w:rPr>
      <w:b w:val="0"/>
      <w:kern w:val="0"/>
    </w:rPr>
  </w:style>
  <w:style w:type="paragraph" w:styleId="Heading8">
    <w:name w:val="heading 8"/>
    <w:basedOn w:val="Heading6"/>
    <w:next w:val="Normal"/>
    <w:link w:val="Heading8Char"/>
    <w:qFormat/>
    <w:rsid w:val="00D25E97"/>
    <w:pPr>
      <w:outlineLvl w:val="7"/>
    </w:pPr>
    <w:rPr>
      <w:i/>
      <w:iCs/>
      <w:u w:val="none"/>
    </w:rPr>
  </w:style>
  <w:style w:type="paragraph" w:styleId="Heading9">
    <w:name w:val="heading 9"/>
    <w:basedOn w:val="Heading8"/>
    <w:next w:val="Normal"/>
    <w:link w:val="Heading9Char"/>
    <w:qFormat/>
    <w:rsid w:val="00D25E9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autoSpaceDN w:val="0"/>
      <w:adjustRightInd w:val="0"/>
      <w:ind w:left="720" w:hanging="720"/>
      <w:textAlignment w:val="baseline"/>
    </w:pPr>
    <w:rPr>
      <w:sz w:val="14"/>
    </w:r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styleId="BodyText">
    <w:name w:val="Body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autoSpaceDN w:val="0"/>
      <w:adjustRightInd w:val="0"/>
      <w:textAlignment w:val="baseline"/>
    </w:pPr>
    <w:rPr>
      <w:color w:val="808080"/>
      <w:sz w:val="16"/>
    </w:rPr>
  </w:style>
  <w:style w:type="paragraph" w:customStyle="1" w:styleId="Subheading1">
    <w:name w:val="Subheading 1"/>
    <w:basedOn w:val="Heading1"/>
    <w:next w:val="Normal"/>
    <w:link w:val="Subheading1Char"/>
    <w:qFormat/>
    <w:rsid w:val="00D25E9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25E97"/>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D25E97"/>
  </w:style>
  <w:style w:type="character" w:customStyle="1" w:styleId="Subheading2Char">
    <w:name w:val="Subheading 2 Char"/>
    <w:link w:val="Subheading2"/>
    <w:rsid w:val="00D25E9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25E97"/>
    <w:rPr>
      <w:sz w:val="40"/>
      <w:szCs w:val="40"/>
    </w:rPr>
  </w:style>
  <w:style w:type="character" w:customStyle="1" w:styleId="Subheading3Char">
    <w:name w:val="Subheading 3 Char"/>
    <w:link w:val="Subheading3"/>
    <w:rsid w:val="00D25E9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25E97"/>
    <w:pPr>
      <w:spacing w:before="240" w:line="240" w:lineRule="auto"/>
    </w:pPr>
    <w:rPr>
      <w:vertAlign w:val="subscript"/>
    </w:rPr>
  </w:style>
  <w:style w:type="character" w:customStyle="1" w:styleId="SuptitleChar">
    <w:name w:val="Suptitle Char"/>
    <w:link w:val="Suptitle"/>
    <w:rsid w:val="00D25E9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25E97"/>
    <w:rPr>
      <w:b w:val="0"/>
      <w:bCs w:val="0"/>
      <w:color w:val="7F7F7F"/>
      <w:vertAlign w:val="superscript"/>
    </w:rPr>
  </w:style>
  <w:style w:type="character" w:customStyle="1" w:styleId="SubtitleChar">
    <w:name w:val="Subtitle Char"/>
    <w:link w:val="Subtitle"/>
    <w:uiPriority w:val="11"/>
    <w:rsid w:val="00D25E97"/>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D25E97"/>
    <w:rPr>
      <w:rFonts w:eastAsia="Times New Roman" w:cstheme="minorHAnsi"/>
      <w:b/>
      <w:kern w:val="28"/>
      <w:sz w:val="56"/>
      <w:szCs w:val="28"/>
    </w:rPr>
  </w:style>
  <w:style w:type="paragraph" w:styleId="NoSpacing">
    <w:name w:val="No Spacing"/>
    <w:basedOn w:val="Normal"/>
    <w:uiPriority w:val="1"/>
    <w:qFormat/>
    <w:rsid w:val="00D25E97"/>
    <w:pPr>
      <w:spacing w:after="0"/>
    </w:pPr>
  </w:style>
  <w:style w:type="character" w:customStyle="1" w:styleId="Heading2Char">
    <w:name w:val="Heading 2 Char"/>
    <w:link w:val="Heading2"/>
    <w:rsid w:val="00D25E97"/>
    <w:rPr>
      <w:rFonts w:ascii="Montserrat" w:eastAsia="Times New Roman" w:hAnsi="Montserrat" w:cstheme="minorHAnsi"/>
      <w:b/>
      <w:kern w:val="28"/>
      <w:sz w:val="48"/>
      <w:szCs w:val="48"/>
    </w:rPr>
  </w:style>
  <w:style w:type="character" w:customStyle="1" w:styleId="Heading3Char">
    <w:name w:val="Heading 3 Char"/>
    <w:link w:val="Heading3"/>
    <w:rsid w:val="00D25E97"/>
    <w:rPr>
      <w:rFonts w:ascii="Montserrat" w:eastAsia="Times New Roman" w:hAnsi="Montserrat" w:cstheme="minorHAnsi"/>
      <w:b/>
      <w:kern w:val="28"/>
      <w:sz w:val="40"/>
      <w:szCs w:val="48"/>
    </w:rPr>
  </w:style>
  <w:style w:type="character" w:customStyle="1" w:styleId="Heading4Char">
    <w:name w:val="Heading 4 Char"/>
    <w:link w:val="Heading4"/>
    <w:rsid w:val="00D25E97"/>
    <w:rPr>
      <w:rFonts w:ascii="Montserrat" w:eastAsia="Times New Roman" w:hAnsi="Montserrat" w:cstheme="minorHAnsi"/>
      <w:b/>
      <w:kern w:val="28"/>
      <w:sz w:val="32"/>
      <w:szCs w:val="48"/>
    </w:rPr>
  </w:style>
  <w:style w:type="character" w:customStyle="1" w:styleId="Heading5Char">
    <w:name w:val="Heading 5 Char"/>
    <w:link w:val="Heading5"/>
    <w:rsid w:val="00D25E97"/>
    <w:rPr>
      <w:rFonts w:ascii="Montserrat" w:eastAsia="Times New Roman" w:hAnsi="Montserrat" w:cstheme="minorHAnsi"/>
      <w:b/>
      <w:kern w:val="28"/>
      <w:sz w:val="28"/>
      <w:szCs w:val="48"/>
    </w:rPr>
  </w:style>
  <w:style w:type="character" w:customStyle="1" w:styleId="Heading6Char">
    <w:name w:val="Heading 6 Char"/>
    <w:link w:val="Heading6"/>
    <w:rsid w:val="00D25E97"/>
    <w:rPr>
      <w:rFonts w:ascii="Montserrat" w:eastAsia="Times New Roman" w:hAnsi="Montserrat" w:cstheme="minorHAnsi"/>
      <w:b/>
      <w:bCs/>
      <w:kern w:val="28"/>
      <w:sz w:val="24"/>
      <w:szCs w:val="24"/>
      <w:u w:val="single"/>
    </w:rPr>
  </w:style>
  <w:style w:type="character" w:customStyle="1" w:styleId="Heading7Char">
    <w:name w:val="Heading 7 Char"/>
    <w:link w:val="Heading7"/>
    <w:rsid w:val="00D25E97"/>
    <w:rPr>
      <w:rFonts w:ascii="Montserrat" w:eastAsia="Times New Roman" w:hAnsi="Montserrat" w:cstheme="minorHAnsi"/>
      <w:bCs/>
      <w:sz w:val="24"/>
      <w:szCs w:val="24"/>
      <w:u w:val="single"/>
    </w:rPr>
  </w:style>
  <w:style w:type="character" w:customStyle="1" w:styleId="Heading8Char">
    <w:name w:val="Heading 8 Char"/>
    <w:link w:val="Heading8"/>
    <w:rsid w:val="00D25E97"/>
    <w:rPr>
      <w:rFonts w:ascii="Montserrat" w:eastAsia="Times New Roman" w:hAnsi="Montserrat" w:cstheme="minorHAnsi"/>
      <w:b/>
      <w:bCs/>
      <w:i/>
      <w:iCs/>
      <w:kern w:val="28"/>
      <w:sz w:val="24"/>
      <w:szCs w:val="24"/>
    </w:rPr>
  </w:style>
  <w:style w:type="character" w:customStyle="1" w:styleId="Heading9Char">
    <w:name w:val="Heading 9 Char"/>
    <w:link w:val="Heading9"/>
    <w:rsid w:val="00D25E9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25E9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25E9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25E97"/>
    <w:rPr>
      <w:rFonts w:ascii="Montserrat" w:eastAsia="Times New Roman" w:hAnsi="Montserrat" w:cs="Times New Roman"/>
      <w:b/>
      <w:bCs/>
      <w:spacing w:val="-10"/>
      <w:kern w:val="28"/>
      <w:sz w:val="72"/>
      <w:szCs w:val="72"/>
    </w:rPr>
  </w:style>
  <w:style w:type="character" w:styleId="Strong">
    <w:name w:val="Strong"/>
    <w:uiPriority w:val="22"/>
    <w:qFormat/>
    <w:rsid w:val="00D25E97"/>
    <w:rPr>
      <w:b/>
      <w:bCs/>
    </w:rPr>
  </w:style>
  <w:style w:type="character" w:styleId="Emphasis">
    <w:name w:val="Emphasis"/>
    <w:uiPriority w:val="20"/>
    <w:qFormat/>
    <w:rsid w:val="00D25E97"/>
    <w:rPr>
      <w:rFonts w:asciiTheme="minorHAnsi" w:hAnsiTheme="minorHAnsi" w:cstheme="minorHAnsi"/>
      <w:i/>
      <w:iCs/>
      <w:sz w:val="28"/>
      <w:szCs w:val="28"/>
    </w:rPr>
  </w:style>
  <w:style w:type="paragraph" w:styleId="ListParagraph">
    <w:name w:val="List Paragraph"/>
    <w:basedOn w:val="Normal"/>
    <w:uiPriority w:val="34"/>
    <w:qFormat/>
    <w:rsid w:val="00D25E97"/>
    <w:pPr>
      <w:ind w:left="720"/>
      <w:contextualSpacing/>
    </w:pPr>
    <w:rPr>
      <w:rFonts w:eastAsia="Times New Roman"/>
    </w:rPr>
  </w:style>
  <w:style w:type="paragraph" w:styleId="Quote">
    <w:name w:val="Quote"/>
    <w:basedOn w:val="Normal"/>
    <w:next w:val="Normal"/>
    <w:link w:val="QuoteChar"/>
    <w:uiPriority w:val="29"/>
    <w:qFormat/>
    <w:rsid w:val="00D25E9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25E97"/>
    <w:rPr>
      <w:rFonts w:cstheme="minorHAnsi"/>
      <w:sz w:val="28"/>
      <w:szCs w:val="28"/>
    </w:rPr>
  </w:style>
  <w:style w:type="paragraph" w:styleId="IntenseQuote">
    <w:name w:val="Intense Quote"/>
    <w:basedOn w:val="Quote"/>
    <w:next w:val="Normal"/>
    <w:link w:val="IntenseQuoteChar"/>
    <w:uiPriority w:val="30"/>
    <w:qFormat/>
    <w:rsid w:val="00D25E97"/>
    <w:pPr>
      <w:pBdr>
        <w:left w:val="single" w:sz="18" w:space="7" w:color="auto"/>
      </w:pBdr>
    </w:pPr>
    <w:rPr>
      <w:b/>
      <w:bCs/>
    </w:rPr>
  </w:style>
  <w:style w:type="character" w:customStyle="1" w:styleId="IntenseQuoteChar">
    <w:name w:val="Intense Quote Char"/>
    <w:link w:val="IntenseQuote"/>
    <w:uiPriority w:val="30"/>
    <w:rsid w:val="00D25E97"/>
    <w:rPr>
      <w:rFonts w:cstheme="minorHAnsi"/>
      <w:b/>
      <w:bCs/>
      <w:sz w:val="28"/>
      <w:szCs w:val="28"/>
    </w:rPr>
  </w:style>
  <w:style w:type="character" w:styleId="SubtleEmphasis">
    <w:name w:val="Subtle Emphasis"/>
    <w:uiPriority w:val="19"/>
    <w:qFormat/>
    <w:rsid w:val="00D25E9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25E97"/>
    <w:rPr>
      <w:rFonts w:asciiTheme="minorHAnsi" w:hAnsiTheme="minorHAnsi" w:cstheme="minorHAnsi"/>
      <w:b/>
      <w:bCs/>
      <w:i/>
      <w:iCs/>
      <w:sz w:val="28"/>
      <w:szCs w:val="28"/>
    </w:rPr>
  </w:style>
  <w:style w:type="character" w:styleId="SubtleReference">
    <w:name w:val="Subtle Reference"/>
    <w:uiPriority w:val="31"/>
    <w:qFormat/>
    <w:rsid w:val="00D25E97"/>
    <w:rPr>
      <w:caps/>
      <w:color w:val="7F7F7F" w:themeColor="text1" w:themeTint="80"/>
      <w:sz w:val="22"/>
      <w:szCs w:val="22"/>
    </w:rPr>
  </w:style>
  <w:style w:type="character" w:styleId="IntenseReference">
    <w:name w:val="Intense Reference"/>
    <w:uiPriority w:val="32"/>
    <w:qFormat/>
    <w:rsid w:val="00D25E97"/>
    <w:rPr>
      <w:b/>
      <w:bCs/>
      <w:caps/>
      <w:color w:val="7F7F7F" w:themeColor="text1" w:themeTint="80"/>
      <w:sz w:val="22"/>
      <w:szCs w:val="22"/>
    </w:rPr>
  </w:style>
  <w:style w:type="character" w:styleId="BookTitle">
    <w:name w:val="Book Title"/>
    <w:uiPriority w:val="33"/>
    <w:qFormat/>
    <w:rsid w:val="00D25E9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Mai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Main.dot</Template>
  <TotalTime>0</TotalTime>
  <Pages>1</Pages>
  <Words>188744</Words>
  <Characters>881435</Characters>
  <Application>Microsoft Office Word</Application>
  <DocSecurity>0</DocSecurity>
  <Lines>20032</Lines>
  <Paragraphs>2119</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1068060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2025-11-12T05:01:00Z</dcterms:created>
  <dcterms:modified xsi:type="dcterms:W3CDTF">2025-11-12T07:20:00Z</dcterms:modified>
</cp:coreProperties>
</file>