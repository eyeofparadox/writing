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16F01" w:rsidRPr="00C14495" w:rsidRDefault="00E16F01">
      <w:pPr>
        <w:rPr>
          <w:rFonts w:ascii="Montserrat" w:hAnsi="Montserrat"/>
          <w:sz w:val="24"/>
        </w:rPr>
      </w:pPr>
    </w:p>
    <w:p w:rsidR="00E16F01" w:rsidRPr="00C14495" w:rsidRDefault="00E16F01">
      <w:pPr>
        <w:rPr>
          <w:rFonts w:ascii="Montserrat" w:hAnsi="Montserrat"/>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eve of paradox acts as a focus for all variants of a time displacement loop of origin. The latest version, derived from the development of the Ash/Cinder thread, places the eve of paradox in the seventeenth year of the child of paradox, with the displacement occurring during the seventh year. This allows the child to be a participant in the eve of paradox. The scenario is established by the conception and birth of Dusk and Dawn as brother and sister.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was conceived by Ash(Coal), and borne by Cinder, as an incarnation of the god, Dusk, the patron of the Dragon House. Dawn was conceived and borne by Cinder as an incarnation of the goddess, Dawn, the patron of the Phoenix House. Dusk and Dawn were abducted and offered as sacrifices to a demon of death, Pyre. During the ordeal, Dusk and Dawn turned to each other for psychic support, their rapport was deepened by the trauma they endured combining their abilities. Dusk’s power allowed them to flee from the time and place of their death and Dawn’s power allowed them to resurrect together in the past. The ordeal fused them into one exotic being, Cinder, who was neither male nor female yet equal to both. In truth, her physical incarnation was obtained directly from the goddess, modeled precisely on the form she had designed to personify herself. Cinder’s memory of the attack and abduction fit the profile for the Avon Massacre. Her memory of being a boy and a girl was dismissed as a child’s confusion about an obvious ploy to conceal her existence, since she was a perfect incarnation of the ideal. The fact that she had posed as either was attributed to the fact that she was neither. Cinder was named the heir to Avon and claimed by the goddess, to be trained as a paladin who would also be the personal protector of the queen. Since she was already acquainted with posing as either a boy or a girl, this practice was continued so that she could train with other boys in the arts of combat and the sphere of athletics, though she also trained with in the same disciplines with other girls and was trained in the arts of court and academics only as a girl. She was tutored personally in the arts of the psyche and aesthetics by Raven, the Magus, alongside Ash.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The nature of Cinder’s training made it necessary for her to disguise her unique sex</w:t>
      </w:r>
      <w:r w:rsidRPr="00C14495">
        <w:rPr>
          <w:rFonts w:ascii="Montserrat" w:hAnsi="Montserrat"/>
          <w:color w:val="333399"/>
          <w:sz w:val="24"/>
          <w:vertAlign w:val="superscript"/>
        </w:rPr>
        <w:t>1</w:t>
      </w:r>
      <w:r w:rsidRPr="00C14495">
        <w:rPr>
          <w:rFonts w:ascii="Montserrat" w:hAnsi="Montserrat"/>
          <w:color w:val="333399"/>
          <w:sz w:val="24"/>
        </w:rPr>
        <w:t>. As a boy, Cinder manifested dragon potential and used the alias Coal. As a girl, Cinder manifested phoenix potential. In her natural form she manifested the combined potential, but she rarely expressed it. Oddly, Ash was the only initiate who trained with both Cinder and Coal. Ash was a true dragon phoenix, being the son of an imperial prince of Athelon and a royal princess of Arden. Ash often joked about Cinder and Coal being the same person, since they were never seen together. Because of the physical and spiritual differences, he did not really believe it. As the most gifted initiates, Ash and Cinder were coupled for the intimate phases of initiation. By this time, Cinder had found a way around her dependency on the magic ring that allowed her to become male or female</w:t>
      </w:r>
      <w:r w:rsidRPr="00C14495">
        <w:rPr>
          <w:rFonts w:ascii="Montserrat" w:hAnsi="Montserrat"/>
          <w:color w:val="333399"/>
          <w:sz w:val="24"/>
          <w:vertAlign w:val="superscript"/>
        </w:rPr>
        <w:t>2</w:t>
      </w:r>
      <w:r w:rsidRPr="00C14495">
        <w:rPr>
          <w:rFonts w:ascii="Montserrat" w:hAnsi="Montserrat"/>
          <w:color w:val="333399"/>
          <w:sz w:val="24"/>
        </w:rPr>
        <w:t xml:space="preserve">. Of course this made control of her transformations entirely subjective. Because of this her secret was accidentally exposed to some of Coal and Ash’s classmates during the summer recess prior to their final year of initiation where they were to master the arts and disciplines of sex. The boys confronted Ash with the truth. Ash was very hurt, not because she was also a he, but because of the deception. The situation was further complicated by their betrothal. When Ash refused to remain her partner and angrily told her to couple with herself, Cinder thought he rejected her because of Coal. Unwilling to accept another partner, Cinder split herself in two, using a recently discovered ability to twin herself. It was just an extra step to shift into opposing sexes, so that she could do as Ash suggested. That final year of initiation, coupled as Cinder and Coal, thoroughly established “them” as separate individuals.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That year, Cinder was also being tormented by something from her past. The demon Dusk and Dawn had been offered to had been shocked to seize a single soul from the offerings, and even more surprised when that soul tried to rip itself out of its clutches. Pyre clung to Dusk and Dawn’s soul, becoming trapped in the depths of Cinder’s psyche when she resurrected in a different time. It took Pyre a long time to gain any leverage against Cinder. From the depths of her psyche it attacked her with nightmares and traumatizing flashbacks. When Cinder split herself, Pyre saw the possibility of seizing one of her incarnations for itself. Unfortunately, it still was in the wrong position to possess her. A confrontation between Ash and Cinder, on the eve of trials, cleared up the misunderstanding in time to team up against Cinder’s regent. When their relationship progressed from physical, to mental and spiritual intimacy, Pyre saw another chance to escape. From the depths of Cinder’s mind, the demon could launch a direct assault on Ash, when he was in rapport with Cinder and distracted by sex. Cinder was stunned when the demon struck on her wedding night. She barely noticed Ash being thrust into her psyche, but she could not help but recognize the signs of a demon taking possession of a human host. She acted instinctively, expecting to expel the demon by slaying Ash. Ash should have resurrected, but he was not in the body when it died. The stolen body drew forth the demon’s discorporate soul and bound it to itself, allowing Pyre to utilize the inbred potential of Ash’s body to resurrect in his place. To her horror, she found Ash inside of herself after Pyre fled. In his wake arrived witnesses, drawn to the commotion. Cinder was arrested and subjected to an inquisition.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the days following, Ash and Cinder were examined in excruciating detail. The tragedy was reconstructed, and word went out that a demon had stolen Ash’s form. The threat of a purifying execution loomed over Cinder’s head, should she be judged to be possessed herself. Cinder feared what purification would do to her and Ash. She confided to him that she believed she had been bound together with Coal by similar circumstances. If she was slain and resurrected, she feared that Ash and herself would fuse into a single entity, a gestalt based on their current rapport. After that, there would be no separating them. Ash pointed out the other problem Cinder faced. The purification ritual would cause her true sex to be exposed during her resurrection, and that would cause her to be perceived as a demon, or demon spawn. Cinder had been fortunate that she had been collared in female form, or she might have exposed herself during the excruciation of the inquisition. In a moment of horror, Cinder was judged to be possessed, but after the uproar died down the determination was clarified—she was haunted by her husband’s ghost. This finding freed Cinder while making Ash’s death official. Once her powers were unleashed, Cinder experimented with the possibility of sacrificing Coal to Ash, but the most she could to was lend him the spare body. Since Pyre had assumed his identity, Ash elected to adopt the identity of Coal.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1</w:t>
      </w:r>
      <w:r w:rsidRPr="00C14495">
        <w:rPr>
          <w:rFonts w:ascii="Montserrat" w:hAnsi="Montserrat"/>
          <w:color w:val="333399"/>
          <w:sz w:val="24"/>
        </w:rPr>
        <w:tab/>
        <w:t>This was arranged by her guardians providing her with a pair of magic rings normally used by initiates during their sexual training. Always part of a set, the rings each had the ability to turn a person male or female, depending on how they were worn. This allowed an initiate couple to experience sex in the opposite gender, improving their understanding of men and women and motivating them to be better lovers.</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2</w:t>
      </w:r>
      <w:r w:rsidRPr="00C14495">
        <w:rPr>
          <w:rFonts w:ascii="Montserrat" w:hAnsi="Montserrat"/>
          <w:color w:val="333399"/>
          <w:sz w:val="24"/>
        </w:rPr>
        <w:tab/>
        <w:t xml:space="preserve">Cinder drank her own blood while in female form, exploiting her phoenix abilities to make it a natural form for her. Without her dependence on the ring, she would be able to become female with her own polymorphic ability. She did the same thing in male form, to complete the process.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After Cinder’s exoneration, she and Coal returned to Ash’s home in Arden.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Cinder arrived at Ember’s home in Avon shortly before midsummer. Dressed in an initiate’s garb, the servants assumed she was a messenger from the Academy and dealt with her curtly. A bit off balance at her reception, she produced the message Ash provided to introduce her when Ember brushed off her effort to introduce herself. The message forced Ember to reassess her new daughter-in-law and inquire about her son. Cinder confided that Ash had not been seen since his visit to Dragons’ Bath and that she was not certain if he was alive or dead. Having no success finding him, and having no family or home to return to, she had obeyed his instructions to go to Ember. Aware of recent, dire events, Ember held little hope of her son being found. Ember informed the unexpected bride of the massacre that accompanied an attempted coup. From what was known, the faceless enemy bespelled or corrupted a frightening number of legitimate nobles, courtiers and retainers. There had been no clear sign of their contamination, but all had traveled in the previous season and most had some aberration in their normal schedules. The new regime was still struggling to identify everyone who died in the bloodbath. Ember confessed, with pity, that she expected her son to be dead. Cinder’s messages had killed her last hope. Mercifully, Ember absolved Cinder of blame, hinting that the only reason she was alive herself was that she was most likely protected by her anonymity and the secrecy of her wedding to Ash. Before dismissing her, Ember accepted her into her house and family and instructed the staff to provide Cinder an apartment and show her to the bath. After the staff satisfied their curiosity about the new family member, Crimson reclined in the bath and shared her confusion with Ash.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Cinder was welcomed into Ash’s home and family, but her relationship with Coal—which they could not easily explain, since Coal had become established as a unique individual—caused friction.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recent, disastrously failed coup deeply troubled Ash, prompting him to begin a probe for answers and explanations. Unable to recover any trace of his original form, Ash could not return to his old life, so he decided to introduce Cinder into it as closely as he could. Ash had been the child of a marriage alliance between the Athelon Empire and the Kingdom of Arden. Rain, had led an occupying imperial force, tracking down renegades of his father’s scourge. His command operated from Dream Gate, which put the sanctuary of the goddess under his protection. That was when he met Ember. The girl had made a strong impression on him in their brief encounters, and he knew of her recent rebirth as well as the vulnerability of her and her heir. In spite of his protection, the servants of the Purge were relentless, targeting the young princess for assassination. Having fallen in love with Ember, and conceived a child with her, the imperial prince could not allow anything to happen to her. Ember had already divorced herself from the strongest gift of the phoenix legacy, thus eliminating the chance of a dual initiation, so he dared to convert Ember. In theory, as long as her heir lived, Ember would reincarnate in her original house. Being a dragon meant it would be very difficult for her to die, granting her the powers of a dragon while stripping her of her phoenix heritage. Her conversion by Rain had the combined effect of granting Ember a dragon’s immortality, while granting full access to the phoenix gifts to her daughter, ensuring her survival as well. Ember was forced to pass on her mantle to her daughter Amber. Her place in the succession was shifted away from Ember and Amber after the conversion. No longer eligible to be a priestess of the goddess or a princess of the Phoenix House, Ember had no reason not to marry the prince.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At the time of Cinder’s arrival, Ash’s cousin, Autumn, had the misfortune to be elevated to Queen. With the support of her cousin and aunt, she was confident of restoring order, but without warning, they were distracted by a personal crisis, the death of Ash. This terrible news arrived barely a week after the coup. Curious about Cinder, and desperate for allies, Ember confronted the girl. Autumn confided that she had never expected to inherit the throne because even with her aunt out of the line of succession, she had older aunts and uncles with descendants. She pointed out that Ember was once a princess of the royal phoenix line, as far removed from the throne of Arden as Ash was from the imperial throne of Athelon. It had still been enough to make her a prime target for assassination, in spite of being initiated as priestesses. Her claim to the throne was lost during the Occupation of Aeryn when she was stripped of her phoenix heritage. After her mother, Ember’s younger sister, Autumn had been seventeenth in line for the throne. But Autumn was a minority among phoenixes, an original incarnation and not a reincarnation. As a result of her first generation status, and her lack of an heir, she had the full protection of the phoenix legacy. Before she knew it Autumn was perched on the throne struggling to restore the government of Arden without the support of the Throne’s traditional allies. In spite of the fact that she had originally been excluded from the succession, Ember’s daughter had to be named Autumn’s heir, the crown princess. Apart from Autumn, Ember and Emberlass, the entire royal house was wiped out in the Avon Massacre. Whatever the objective of the coup, it had been very thorough at beheading the Court, leaving the reins of power in the hands of people who never even imagined they would hold them.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Autumn was key in establishing Cinder among the nobility. The young queen was scrabbling to identify and locate the offspring of slaughtered houses to shore up her position and secure the kingdom against further attacks. In addition to finding allies and hunting down traitors, the new queen was in desperate need for a champion. Autumn had to find an heir to Avon, the domain in which the Arden Seat was located and in which the defense of the throne was entrusted. Unfortunately, the enemy had been very thorough with that particular house. Cinder was a godsend to Ember. The groundwork for establishing her as an heir of Avon had been laid when Cinder was found as a child. It allowed Autumn to recognize Cinder as an obscured heir to the original lords of the Avon Domain and claim her as her personal protector and champion. The title of Avon Lea would rest with Cinder, who would act as the Queen’s Protector, while Ember administered the Domain. Even with the loss of Cinder’s husband, her “marriage” to Ash entitled Ember to serve as the Avon Regent, guaranteeing Ember two invulnerable and dependable allies. Cinder was rather shocked to be thrust before the court to receive her mantle. Especially when ambitious lords decided to challenge her, knowing that her death would leave the coveted title up for grabs. Cinder had to win these challenged before her claim was secure enough for Ember to assume an official regency or stewardship. Fortunately, the challenge period was limited to one month, in which she could face only three duels a day, or one duel in a nine hour period. Securing herself in her new position was quite a challenge for Cinder, who managed to impress herself as much as anyone else with the skill and proficiency she displayed right from the beginning.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Coal was tolerated as Cinder’s companion and, in time, would be recognized as her consort, but he lacked the station necessary to marry her.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Those who knew who Coal was really supposed to be, simply assumed that Cinder was complimenting herself to remain inaccessible to other man. Some even deduced that she was allowing her dead husband to haunt her through Coal.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On his forays into the underworld, in search of the conspirators behind the coup, Coal often dragged Cinder along, involving her in a disturbing investigation of the architecture of the ongoing purge. The only fortunate aspect of the coup tragedy was that whoever might have conspired to seize power had been betrayed by the method the coup had employed. Only a handful of the conspirators had escaped with their lives, and the new regime was ruthlessly weeding them out as they returned to exploit the situation. As often, Coal shadowed Cinder, probing for clues among the nobility. Ironically, the position Cinder was thrust into inspired many to try and conquer her outside the arena of battle. For every man prepared to duel with her there were three men trying to court her. For some, the attraction was her position, while for others they were compelled by her resemblance to the phoenix Ideal. The fact that she was known to have resumed her association with her first lover, Coal, was no deterrent. Not even her masculine attitudes and habits, when they overcame the feminine façade imposed by her courtly training, could deter her suitors. Thorn had set out to “console” the widow of his best friend. Cinder, at the time joined in a gestalt with Ash, had indulged her husband’s old friend for the sake of amusement.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spite of Coal’s talent for espionage, the only way for Ash to get close to the architects of the purge was to offer Cinder to them as bait.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“betrayal” of Cinder was arranged to take place during the summit in Dream Gate, between the new queen and the emperor. </w:t>
      </w:r>
    </w:p>
    <w:p w:rsidR="00E16F01" w:rsidRPr="00C14495" w:rsidRDefault="00E16F01">
      <w:pPr>
        <w:rPr>
          <w:rFonts w:ascii="Montserrat" w:hAnsi="Montserrat"/>
          <w:color w:val="333399"/>
          <w:sz w:val="24"/>
        </w:rPr>
      </w:pPr>
    </w:p>
    <w:p w:rsidR="00E16F01" w:rsidRPr="00C14495" w:rsidRDefault="00E16F01">
      <w:pPr>
        <w:pStyle w:val="BodyText3"/>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Cinder banished her doubts and requested an audience with the emperor.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E16F01" w:rsidRPr="00C14495" w:rsidRDefault="00E16F01">
      <w:pPr>
        <w:pStyle w:val="BodyText3"/>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The rival, Ash’s companion…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Cinder returned to her quarters to confront the impossible: Ash. But it was not her husband or the demon who stole his form. Cinder never suspected the obvious. It would have been easy for Dust to get a sample from Ash that would allow her to assume his form, and their coupling sufficient cause for her to have tried. At the time, it would have allowed her to gain insight into her lover and discover how to please him. Once Cinder challenged her, Dust explained herself. She had wanted to know if the girl her cousin had chosen over her had truly loved him. She went on to explain her mission. The former demon had attempted to get close to the emperor by posing as Ash. After news of Ash’s death arrived, he had fled and gone underground, joining the conspiracy responsible for the Purge. Dust had been using her cousin’s form to infiltrate and spy on the conspirators. It was a limited ruse however, so she wanted to try something more ambitions by “resurrecting” Ash, with Cinder’s cooperation. If Cinder allowed Dust to assume her husband’s identity, the imposter could be drawn into a trap. If he attempted to replace Dust, it gave Dust a chance to replace him. Unfortunately, it would have to be a convincing deception. Tempting and practical, it might be too practical for both of them, but Cinder was forced to consider the proposal. Of course the experiment drew official attention, when the emperor chose to endorse the deception. Even if the imposter did not take the bait, Dust would be useful to him as a covert agent in Arden. To silence Cinder’s protests, he reminded her that the marriage to Ash had an important political significance for their respective nations. That had been lost with Ash, but could now be restored. He assured her that what he required of Dust in this role was merely what he would have required of the real Ash.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 place was chosen where Cinder could be “ambushed” while she was vulnerable. </w:t>
      </w:r>
    </w:p>
    <w:p w:rsidR="00E16F01" w:rsidRPr="00C14495" w:rsidRDefault="00E16F01">
      <w:pPr>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Dust to investigate and discover that she was captured while trying to escape from the dragon. Dust spied on the group and then raced ahead to take the place of the agent they were to meet. Posing as Ash allowed Dust to infiltrate the Atheyn mercenaries that had set upon Cinder.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Playing the worst sort of villain, Dust ruthlessly asserted his authority, and ownership over Cinder. Cinder, overcoming feelings of betrayal and finally catching on to his act, happily traded rough sex play with Dust for protection from the certainty of rape and mutilation at the hands of the mercenaries. Since Dust was sired by the same man as Ash, they were effectively twins, which prompted Ash to make a special request of Cinder during their captivity. </w:t>
      </w:r>
    </w:p>
    <w:p w:rsidR="00E16F01" w:rsidRPr="00C14495" w:rsidRDefault="00E16F01">
      <w:pPr>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E16F01" w:rsidRPr="00C14495" w:rsidRDefault="00E16F01">
      <w:pPr>
        <w:pStyle w:val="BodyText3"/>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It was only when the reinforcements arrived with the true representatives of the mysterious cabal, that Cinder realized that she was faced with two rather unpleasant deaths, and Dust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Cinder had no idea what Ash had been thinking, arousing the dragon in this fashion. As a primordial entity, the dragon was immune to a phoenix initiation, but Cinder was perfectly vulnerable to a dragon initiation. </w:t>
      </w:r>
    </w:p>
    <w:p w:rsidR="00E16F01" w:rsidRPr="00C14495" w:rsidRDefault="00E16F01">
      <w:pPr>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Ash had counted on her being be twinned into dragon and phoenix aspects. In the confusion, neither of them took note of the fact that the dragon did not emerge from the blooding.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 group of demons manifested upon their hosts, becoming far more deadly, forcing an intense battle.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Ash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E16F01" w:rsidRPr="00C14495" w:rsidRDefault="00E16F01">
      <w:pPr>
        <w:rPr>
          <w:rFonts w:ascii="Montserrat" w:hAnsi="Montserrat"/>
          <w:color w:val="333399"/>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Linear</w:t>
      </w:r>
    </w:p>
    <w:p w:rsidR="00E16F01" w:rsidRPr="00C14495" w:rsidRDefault="00E16F01">
      <w:pPr>
        <w:rPr>
          <w:rFonts w:ascii="Montserrat" w:hAnsi="Montserrat"/>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Dragon House and the Phoenix House had been founded on pacts made with Dusk and Dawn in the Age of Gods.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Arden, the Dragon House was equal in size and power to the Phoenix House.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Aspen and Athen, the Phoenix House was far smaller and centered entirely around service to the goddess.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truth, the same entity had been perceived and recognized as two separate entities. The goddess, Dawn, had been the phoenix—the personification of the soul of creation, and the god, Dusk, had been the dragon—the personification of the mind of creation.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Through breeding, the Dragon and Phoenix Houses of Arden were deeply intertwined, though each House emphasized the training of only the potential suited to their Legacies.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and Dawn had each entered their pacts with humanity to become human.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felt the conception of a boy in the Dragon House tug at her soul, confirming that she was innately drawn to a specific embodiment. Ten years later, a suitable marriage offered the goddess what she desired, a chance to be conceived and born in the Phoenix House. When the girl was conceived, the goddess felt her soul knit within the embryo and take root. After a thousand generations of controlled breeding, the Phoenix House had fulfilled its part of the pact. Dawn had waited a long time to be born to the Phoenix House, so the notion of waiting for her human heir to mature before merging with her was not unreasonable.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r w:rsidRPr="00C14495">
        <w:rPr>
          <w:rFonts w:ascii="Montserrat" w:hAnsi="Montserrat"/>
          <w:strike/>
          <w:color w:val="333399"/>
          <w:sz w:val="24"/>
        </w:rPr>
        <w:tab/>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Union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fusion of Dusk and Dawn is a significant enough event to form the central crisis of a story. The conclusion of their Initiations and the formalization of wedding plans provide excellent opening arcs, bringing in the conflicts and complications attending a nation in peril.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Reaching the end of their initiations, Dusk and Dawn arrived in Dream Gate for Trials and their wedding.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marriage and union of Dusk and Dawn begins with their betrothal and coupling for initiation. Individually, each faces challenges and uncertainty about their union, while together they confront them and try to resolve them. At the same time, the imminence of marriage increases the pressure for other agencies to divide and conquer them as a means to attaining power.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Naturally, they emerge from Trials with an apprehension of a greater danger hiding in the shadows, something more important than marriage or politics. A nightmare heralds the beginning of an adventure that will bind them together more intimately than any ceremony, and force them to share a body too exotic to be perceived as human.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conflicts the pair face making it through trials include the demon’s efforts to subvert them and take possession of one long enough to slay the other.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Of course Dusk and Dawn make the necessary sacrifice to thwart the demon on their wedding night. It causes Dusk to take residence in Dawn’s body with her.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tragic conclusion of their wedding night results in Dawn being detained in Aeryn, for the inquisition into Dusk’s death, while the rest of her family returns to Avon in Arden.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Suspicious of Dawn’s story, harsh measures are taken, to determine if she is under the influence of a demon, which leave her with a psychic scar that is potentially fatal to a phoenix unless she refrains from using her psychic gifts.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Thus crippled, she returns home to confront her in-laws with the bad news about their son.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Obligation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By the time Dawn is found untainted by demons, scarred by the process, the Avon Massacre has come and passed, allowing Dawn to arrive in Avon in the aftermath.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Ember had recently ascended to the throne in the wake of the Avon Massacre, an attempted coup.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Ember had been protected from the obliteration of the royal houses by the phoenix gift of resurrection. As the death of Dusk demonstrated, however, this did not make Ember invulnerable. Thus, she needed a strong protector, a champion she could trust implicitly, and who better than Dawn who also happened to be Dusk.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spite of her scar, and the unusual coexistence of husband and wife, Dawn is enlisted to reinforce the position of the young queen.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regent who had plotted to strip Dawn of her mother’s title, in the same way she had schemed to ensure Autumn could not assume it, had died in the coup, so there was nothing to stop her, aside from challenges contesting her claim and suitors desiring to possess the title, or Dawn, or both.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rises to the demands of her inheritance, but finds herself stumped by the concern of her in-laws, who argue about the consequences of the union, namely that it made it impossible for Dusk to fulfill his obligation to the pact.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himself, learning to assert himself, is as confused as Dawn about this mysterious pact obligation. Their probing causes Cinder and Coal to clam up, but Dawn had overheard enough previously to know that the person who made this obscure pact was the Athelon Emperor, Dusk’s grandfather.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Sacrifice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Her summer is spent helping shore up the Queen’s position, but in the fall, she returns to Aeryn to confront the Emperor.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Dusk’s obligation was to present himself to the dragon to determine if he was capable of fulfilling the pact.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His revelation leads Dawn to Dragon’s Bath, and her flight from the dragon brings her to the ruins outside of Dream Gate.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light of the joining of Dusk and Dawn, the blooding of Dawn is pressed so relentlessly by the dragon trying to reclaim his soul, Dusk, from Dawn.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Thus, Dawn is caught between the dragon, the damned and her human adversaries for her final struggle.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Hunted down by their own childhood mentor, a childhood mystery is revisited. When Dusk and Dawn discover they once were the same person, “she” takes them into her confidence, revealing the solution she came up with to her own problem.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Salvation comes through accepting a new life together, giving up their old lives in the process. The only question was, would they find a way to separate themselves and begin a new life together in the manner they had intended?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Brand, Coal’s father. His infidelity is with Dawn’s mother, and the excuse responsible for the engagement of Dusk and Dawn given to Autumn’s mother. Autumn’s step-mother assumes the regency over Autumn’s claim, her plotting geared to retaining the power she usurped through her son’s marriage to Autumn.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u w:val="single"/>
        </w:rPr>
      </w:pPr>
    </w:p>
    <w:p w:rsidR="00E16F01" w:rsidRPr="00C14495" w:rsidRDefault="00E16F01">
      <w:pPr>
        <w:rPr>
          <w:rFonts w:ascii="Montserrat" w:hAnsi="Montserrat"/>
          <w:color w:val="333399"/>
          <w:sz w:val="24"/>
        </w:rPr>
      </w:pPr>
      <w:r w:rsidRPr="00C14495">
        <w:rPr>
          <w:rFonts w:ascii="Montserrat" w:hAnsi="Montserrat"/>
          <w:color w:val="333399"/>
          <w:sz w:val="24"/>
        </w:rPr>
        <w:br w:type="page"/>
        <w:t>Source Notes</w:t>
      </w:r>
    </w:p>
    <w:p w:rsidR="00E16F01" w:rsidRPr="00C14495" w:rsidRDefault="00E16F01">
      <w:pPr>
        <w:rPr>
          <w:rFonts w:ascii="Montserrat" w:hAnsi="Montserrat"/>
          <w:color w:val="333399"/>
          <w:sz w:val="24"/>
        </w:rPr>
      </w:pPr>
      <w:r w:rsidRPr="00C14495">
        <w:rPr>
          <w:rFonts w:ascii="Montserrat" w:hAnsi="Montserrat"/>
          <w:color w:val="333399"/>
          <w:sz w:val="24"/>
        </w:rPr>
        <w:t>Pool</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 young mother leaves her family and home in search of answers, hoping to understand the cause of her life’s upheaval. After seven years, she was desperate to know what caused the young man she had been to become the young woman he was now.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In order to gain the emperor’s confidence, she was forced to confide the details of her first adventure. In exchange, she was enlightened about the cause of all the strife in her kingdom, and how his attempts to make amends for his oversight brought her parents together. Armed with new information, she sets out to confront the dragon who granted the emperor the power to unite the kingdoms of Athen and Aspen in exchange for a taste of humanity. To her shock, the dragon confirms the odd tale of her conception as a son of the Dragon House. He also opens her eyes to the history of creation, revealing the truth of gods, demons, angels and men and their roles in the evolution of reality. To her distress, the dragon reveals what he intended to accomplish by requesting a human incarnation of himself. The only way to test if Amber and Coal succeeded in fulfilling the pact is for the dragon to blood Cinder. If she is the embodiment of his soul, the two would become one. If not, she would become a dragon, like Amber, with a phoenix offspring. Of course, there was also the chance she would just become lunch, remaining very dead. Of course, the matter is complicated when Cinder is ambushed by assassins, reducing her options to one of two unpleasant deaths. Discovering the details of the assassins’ plot, involving a simultaneous attack on Dawn, the only thing Cinder can do to ensure Dawn a chance of survival is to die, and if that did not stop her, race to Dawn’s rescue before her daughter’s abductors took the next step in their plan and fed Dawn’s soul to a demon.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Fortunately, his ruthless design allows her to survive an attempt on her life, giving her the chance to thwart an attempt on her daughter’s soul. Her initiation, or integration with the dragon, grants her an ideal form to speed her way home and charge into battle against those who sought to devastate the Phoenix House. The ordeal provides the answers to the questions that have plagued Cinder since the night of Dawn’s conception. It confirms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Homecoming</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Nightmares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Formalities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Courtship</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Rivalries</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challenges faced in the opening book of the series include establishing the various arts and legacies of Aeirn. The phoenix legacy in particular needs to be introduced carefully, as the object of that legacy becomes a very intimate matter for Dusk and Dawn. The consequences of the legacy breeding program is visited through Phoenix, who has a history with Dusk and Dawn, but whom they are only previously acquainted with as duplicates of themselves. This works into the premarital conflicts, since Phoenix adopted their identities to pass as human in the past and is only known to certain people by those aliases. This accounts for those people’s reactions to the real Dusk and Dawn, and the creation of some painful misunderstandings that threaten their relationship. As Phoenix had been splitting herself in recent years, continuing her secret lives independent of trading places with Dusk and Dawn, the initial resolution of the misunderstanding comes with the introduction of Phoenix as a boy and girl who happen to have the same name and connections to the sanctuary. The old habit of keeping her nature a secret causes her, and her guardians, to conceal the truth automatically.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In past experiments at forming a mental gestalt, Dusk and Dawn had named their joined mind Eve.</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Trials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Friendship</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Attacks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Companionship</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Horrors</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It strikes Phoenix as funny that the two people she was able to pose as happened to be engaged to marry, though she observes that it makes sense in light of the legacy. Their resemblance to the ideal is what makes the “four” of them such significant pawns in the current crisis. For many, it is as important to prevent their union as it is for others to ensure it. Even the plot to sabotage Dawn’s initiation with the marriage itself comes down to a plot to diminish the power the couple might wield. An attempted assassination, or abduction, only underscores the fact that Dawn, in particular, is a threat to the architects of the Purge as well. It does not help that the Trials also force her to confront the demons of her childhood, in a very literal sense. Turning to each other, while pushing aside the marriage issue, Dusk and Dawn go forth to complete Trials. Since the Age of Gods, the ruins of Dream Gate had been a nest of unholy haunts, a reliable proving ground for young heroes since the Cataclysm. But while the surface layers of the ancient city showed little change in activity from generations past, a disturbing increase has swelled in the hidden depths. Dusk and Dawn catch a hint of this during Trials.</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Union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Completion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Marriage</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Examination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Execution</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mission seemed to have reached a successful completion when the deeper levels present no significant challenges. Dawn is in agreement with the rest of their party, to make their way out of the depths and make sure they had not missed any monsters, but Dusk picks up on what she does not say. He takes her to scout a little deeper and Dawn is forced to confess her apprehension. The assumption is that the creatures had all ascended from the depths, but from her observation, a more significant number must have retreated deeper. She then informs him how deep the ruins get. Based on the estimated volume of the depths, there was no reason for the monsters to dwell so close to the surface. Also, what the ones they had encountered had been weak and scarred. Dawn asserts that the infestation must be worse than anyone imagined. It would take armies of seasoned warriors to truly clean out the ruins. Dusk agrees that it would be suicidal for their party to venture any deeper, but confesses that it would be necessary to find out soon just how big the nest really was, and give people a proper warning. The apprehension haunts them through graduation and the celebration of their seventeenth anniversaries.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On their wedding night, the two put aside their concerns and indulge in the moment, dropping the last of their restraints. In light of their past intimacy, Dusk and Dawn decide to consummate their marriage in total intercourse, a joining of mind, body and spirit. In theory, this would allow them to touch soul to soul, but instead it breaks down the division of their shared soul. This is what the demon was waiting for, to be healed by the union of Dusk and Dawn. Unfortunately, the restored demon is still trapped in the depths of Eve’s mind. Attempting to possess Dusk or Dawn’s body prompted Eve to retreat to the other body and retaliate. Eve is fighting on pure instinct, confused by the totality of the fusion and terrified by the inexplicable assault. In horror, she realizes a demon had invaded, and the only way to stop it was to sacrifice Dusk or Dawn. The part of Eve that is Dusk volunteers. Eve surrenders Dusk’s body to the demon, and then lashes out in bitter fury. The only way for Dusk to have resurrected was if he had been in the body at the time of death. In the wake of passion comes horror, when Dawn wakes up alone in bed. The bed itself is a bloody mess and a servant intrudes before Dawn can collect herself, as Dusk also wakes up in her body.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death of Dusk is tragic enough, especially since it had made Dusk a permanent part of her psyche—as Dawn realizes she is the dominant personality in their gestalt, at least in her own body—but because she explains that her actions were provoked by a demon assault, things just get worse. Dawn is arrested and quarantined, while an investigation is conducted. For fear that her story is a lie based on truth, and that Dawn is currently possessed by the demon she claimed to have slain at such a terrible cost, she is stripped, bound and all contact with others strictly supervised. While her account of events is supported by the investigation, her personal examination leaves the inquisitors uneasy. There is no way to distinguish between the effects of a gestalt mind and a demonic possession. Even though Dawn herself is the victim of this horrible attack, the only way to be sure of her innocence is to kill her. As a phoenix, she had the comfort of knowing she would be resurrected and any possessing spirit dispelled, but the danger is that it would finish the job she started on Dusk. There was no guarantee that Dusk would still be a part of her if she was resurrected.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Dawn is granted a vigil, a final chance to commune with family and friends, on the off chance that she did not rise from the ashes. For most, it is a chance to offer Dawn their love and support and say goodbye to Dusk. It is simply too much to hope that a rite that would foil a demon’s hold would offer him any succor. The last visitor, to Dawn’s surprise, is Phoenix, who risks everything on the conviction that this rite is unnecessary, in order to offer Dusk a way to say a final farewell to Dawn. Allowing the part of Eve that is Dusk to control his body, the newlyweds are granted one more night of intimacy and comfort. In the morning, Phoenix reclaims control to conclude the duties he assumed, to guard the condemned, and sends her off with a final, personal farewell. She goes to the execution platform, straining to maintain her poise to the end, holding her head up. Her arms and legs are bound, and her head is secured. As the sun rises, the killing blade sings cleanly through her neck. The last thing she sees, as her severed head tilts forward to swing suspended by her own braid, is her own decapitated body. The next thing she knows, she is recoiling from her cold corpse, and the guards are crying alarms of “Demon!”</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Flight</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Escape</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Desperation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Confrontation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Explanation</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The only refuge for them in their condition is the hellish warren under the ruins, but their escape was noticed and Phoenix received her first mission, to hunt down the demon who slaughtered her best friends. The paladin catches up to “Eve” at an inn on the outskirts of the ruins, but Dusk/Dawn manage to escape, fleeing for the ruins. In trepidation, they enter the nest of demons and undead, stripping naked to advertise their alien physique, and praying it keeps them unmolested. In one sense, the prayer is in vain, but in the most important regard, they are safe from the demons surrounding them. Unfortunately, this does not save them from Phoenix. To their horror, Phoenix confronts them, equally naked and identically alien. Phoenix, confronted by the “demon” suddenly realizes the truth, and pauses to question Eve. Convinced that Eve is really Dusk and Dawn, Phoenix urges them to follow her, offering to explain her suspicions, and herself, once they reach the sanctuary. Once in safety and private, Phoenix reveals the goddess and demonstrates her abilities, turning male and female and then splitting into both. She then comments on the phoenix legacy, and ultimate purpose of the breeding program.</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Subdued and subjected to examination, the horror deepens as Eve experiences the discovery of her alien anatomy, and the condemning assessment of her sexual ambiguity, a defining trait of demons that assume human form. When measures to banish her fail, harsher measures to destroy her are considered.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Legacy</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Implications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Impersonation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Restoration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Fraternization</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Phoenix points out that the gifts of the phoenix legacy did not include the power to incarnate another soul. That was a dragon gift. A phoenix could only reincarnate herself. But, what happened to Dusk and Dawn revealed how the breeding would encompass the sex of the goddess—by merging the human sexes to create a perfect, independent being. In horror, Eve reminds Phoenix that Dawn was half dragon, through her deceased father. If Phoenix was correct, if she was not the goddess, Eve was the one person who could incarnate her. On the basis of that notion, Phoenix asserts that perhaps Eve was the one who should be the paladin of the goddess. With her abilities, Phoenix could easily trade places and assume the lives of both Dusk and Dawn. It would be necessary for Eve to demonstrate some of Phoenix’s powers and skills, but the time it took to see if she could allowed them to really think about what they were doing. Dusk and Dawn both found it easy to take control and assert their original forms, but the arts of a paladin were another matter. While Phoenix staged the return of Dusk and Dawn, following the success of her mission, Eve was coached along. After the “ordeal” it did not surprise anyone that the three spent a lot of time together.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Pursuit</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Called</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Flashbacks</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Purpose</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Determination</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When, in spite of Eve’s disbelief, Eve performed her first miracle, Phoenix pronounced her ready, just in time for the new Phoenix to receive a mission. A very difficult mission for her, to rescue a child abducted and taken into the ruins, as Dawn had been taken as a girl. It brought up the nightmare that had haunted her since the beginning of Trials, but now that horrible memory was essential to saving a child’s life. She led a group of adventurers into her own personal hell. Having already seen for herself the overwhelming number of monsters between them and their goal, she retraced the path of her escape back into the depths. Along the way, she realized who it was she was trying to rescue, a distant cousin (on both sides of her family) and, following the deaths of her family, her queen. Realizing that time was of the essence, she assigned her men to hold open her retreat and went ahead alone, naked, to face a host of demons. Armor, even a sword, would have slowed her down too much, as she proves by arriving just in time. Knowing she faced worse than death if she failed, she charged into the mix of humans and demon servants, armed and armored with only the skills of her body and mind—and faith.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Sacrifice</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Unleashed</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Attrition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Resurrection</w:t>
      </w: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w:t>
      </w:r>
      <w:r w:rsidRPr="00C14495">
        <w:rPr>
          <w:rFonts w:ascii="Montserrat" w:hAnsi="Montserrat"/>
          <w:color w:val="333399"/>
          <w:sz w:val="24"/>
        </w:rPr>
        <w:tab/>
        <w:t>Rebirth</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Sheer disbelief at her appearance gave her a fighting chance. Discipline and desperation did all the rest, keeping her alive long enough to snatch the girl and flee the way she came. Expecting to die protecting the child’s retreat, she was surprised when her allies dragged her maimed and shattered body out of the ruins. Nearly flayed alive, and missing several limbs, it was hard enough to identify her that no one noticed the form she had been in, or they might have simply finished the job. It took all she had left to stay alive long enough to be delivered to the sanctuary, where it would be safe for her to resurrect. Later, in a new and healthy body, she finally understood why the goddess had given her champions the phoenix gifts. Nothing mortal could oppose the horrors humanity had unleashed. As she remarked upon this, the high priestess reminded her to enjoy it while it lasted, As soon as she bore a child, she would lose the gift of resurrection. If she died before bearing a reincarnation, she would remain dead. The price Eve would have to pay to bring the goddess into the world was to give up her own life. To either accept a mortal end or to risk a new beginning.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Similarities</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It was obvious to any phoenix that Dusk and Dawn were a perfect match. They were both as close to the Ideal as was humanly possible. Apart from their physical resemblance, Dusk and Dawn were also similar in having shown no sense of gender conformity. Both had been indifferent to the distinction between male and female, or those parts which dictated which was which, at the time they were initiated. In childhood androgyny, they were almost impossible to tell apart, whether by looks or by behavior. Dusk, in particular, required a firm hand to incorporate the physical and spiritual aspects of masculinity into his identity. Dusk’s indifference to his own gender provoked his father to constantly confront him with the demands and privileges of manhood. Ironically, this constant harassment only made the boy feel more insecure about his masculinity. His normal initiation was augmented by his father, exploiting a student’s right of challenge, traveling from school to school during the breaks in his training to accumulate an uncommon mastery of the art of dancing. It can be said that such was the disposition of either child that in time they came to be loved and cherished by their mentors and adopted families, even if at times that love was rough and nearly abusive, as it so often seemed between Dusk and his father. This, perhaps, accounts for their growing up with the taint of possible bastardy confident of true and untarnished love from some quarter in which they quietly took shelter from the taunts and insults that rang in their ears, or burned in the eyes of those they encountered, even in their own homes.. Among children their own age, they were able to find much comradeship and affection, even if, as was the case for Dusk, he had little time to make or keep acquaintances outside of his circle of initiates.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was haunted by insecurity about his manhood, in part because it never struck him as a defining characteristic, as a person, but predominantly because Thorn had abused him with the notion that it was the only measure of his worth. The issue was not about gender, but about behavior. The privilege of manhood came with an obligation to be aggressive, cocky and arrogant, and that was alien to him. Asserting his manhood was a challenge, a way to prove himself, but deep down he was guilty of all the accusations Thorn had made.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Engagement</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and Dawn were informed of their betrothal at the age of sixteen, at the beginning of their final year of initiation. Unfortunately, the announcement was preceded by an event which set them up as antagonists. Dusk and Dawn had known each other most of their lives, though their association was strictly limited by their mentors. Cinder’s affection for Thorn, from their time as boys together, had been severely taxed by Thorn’s attitude toward women. Unable to coexist as friends or lovers, their relationship became dominated by competition and lust. Between confrontations, they avoided each other as much as possible. In spite of this, it was inevitable that Dusk and Dawn would meet under the instruction of their master. Their history of meeting and parting was a comedy of errors they were careful to laugh about only in private, but it was inevitable that their mentors’ animosity would one day test their friendship. That day came when Dusk had faced and overcome every other worthy challenge his mentor could identify. The man finally gave in to the temptation to confront his former lover, and watch as his charge defeated her famous protégé. He instructed the boy to seek the girl out and challenge her, knowing the order could not be refused. Their master learned of the challenge and rushed to observe the match, carrying with him the news from their homes. The contest was exhausted in a draw, and the couple instructed, for different reasons, to train together. Their master informed them of their betrothal, cautioning them to pay heed to their training and not let temptation, condoned by the arrangement, ruin their futures. The advice was well warranted, for the two were obviously drawn to each other, unconsciously recognizing the connection that already existed between them.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was the best reason Dusk had to be a man. Dawn was proof of his own convictions that a person did not have to be a man to be worthwhile, or even exceptional. Their formal engagement did not initiate their physical relationship, it actually slowed it down, as the two had been experimenting with sexuality since they were seven, curious to know what the big deal was. It was almost as if they had always known their bodies belonged to each other, and they both felt that simply touching each other was not enough.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Ability</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Partnered in fierce competition, they pushed themselves to the limit of their potential in their efforts to conquer one another. Foremost among the gifts which resulted in their initiations was the power of their minds. Such was the nature of art that it enabled a mind, with the proper training and tools, to manipulate reality. Because their minds showed a capacity to dispense with such artifice to achieve the same ends, they were seen to have an awesome potential, the capacity to achieve a unique and extraordinary mastery of the art. As is often the case, the bulk of their initiation was devoted to the disciplines through which a foundation for the art to build upon was laid. At the same time, that ability they already possessed to impose their will on reality more directly was being cultivated as part of the general mastery of the three spheres, the body, the mind and the spirit. Their ability to touch the hearts and minds of living beings, and so know both the thoughts and feelings of, and impress their own thoughts and feelings upon, those around them, was equal to their ability to grasp and grapple with the fabric of the world around them. Collectively, this presence of mind enabled them to possess a kind of intuition, or precognition in which answers came more quickly to them than questions, and actions even more quickly than reactions—which is to say, they were formidable dancers, and difficult students. In fact, as they possessed a range of actions which exceed that of mere muscle and sinew, they possessed a comprehension of things that outstripped the articulation of words, making it difficult for any to assess their full range of expression and ability. Added to that, they possessed the natural gifts of the phoenix legacy; regeneration, rejuvenation, reincarnation and resurrection.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the same way Dusk and Dawn experimented with physical intimacy, they indulged in mental and spiritual intimacy. They considered it part of their training to use their abilities to explore certain mysteries through each other. Through the rapport they forged, they both knew what it was like to live in the other’s body, to perceive the world through each other’s senses. They also accessed and shared their powers. Conscious of the need for restraint, they only risked one kind of intimacy at a time, aware of something inside them urging them 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Initiation</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To some degree or another, every initiate was exceptional, for the possession of extraordinary attributes dictated their training, and only through that training could they come to be measured. What set Dusk and Dawn apart from their peers, was that their masters still sought their measure, from which to determine the course of their training, while their other students had been measured and introduced to the arts they would be able to master. Fortunately, as their patrons had selected for them careers in which dancing, above all, was required, their exceptional achievement there was more than sufficient to fulfill their destinies. Nevertheless, their mentors wondered yet what the true power of these two might be. The question remained even in the last year of their initiation. Even the Magus, who had found it necessary to deal with Dusk as much as he dealt with Dawn, could not fathom their potential. In all the world, their generation offered only one other example of such extraordinary ability, and her true identity was a secret. It took a tremendous effort to come up with a close second, a boy who would have been the best of their generation, but for Dusk and Dawn. There was a long list of close thirds, however. He took it upon himself to bring others in, despite certain rivalries, and attend closely to their final year of training. In the previous generation, only one person had shown the kind of potential Dusk and Dawn exhibited. Ash, as Cinder, was still decades ahead of her peers, a match for more skilled and experienced artists. With Cinder, Dusk and Dawn to goad them on, second and third ranked initiates would be able to surpass themselves. The best of the previous and following classes might also benefit from associating with them. A productive and chaotic year resulted.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greatest boon to Dusk and Dawn’s tenuous restraint was the constant romantic rivalries that sprang up between their peers and them. It was a common occurrence, since initiates were soaked in raging hormones for the latter half of initiation. Training in the physical sphere, they and their peers truly suffered the worst of it, being a collection of the most desirable physical specimens of their generation. It especially did not help that their emphasis included mastering sexual disciplines, which required having a decent partner.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Dusk and Dawn were introduced through Thorn and Cinder. Dusk and Dawn were raised in two different, but similar worlds, as most of their childhood was dominated by initiation and devotion to the disciplines of Dance. Dusk was initiated by his father, Thorn, and his uncle, Dancer, although Dreamer was responsible for overseeing the development of his psychic gifts. Dancer and Dreamer were brother and sister with distant ties to nobility. While this connected them to the Phoenix House, they were not children of the Phoenix Legacy. The awesome accomplishment of living up to their names had been achieved realizing their own human potential, a feat comparable only to that of Raven. Dawn was initiated in the psychic arts by Raven, who had been a classmate of her father, Ash. Raven was mostly concerned with overseeing the development of her mental gifts, while Dawn worked most closely with her mentor in the physical arts, and mother, Cinder. Dusk and Dawn met off and on until they were sixteen and seeking mates for the more carnal aspects of their initiation. At Raven’s urging, Dawn’s mother and mentor had been on the lookout for a suitable mate for Dawn’s ninth rank initiation. As a phoenix, she required a phoenix partner. Ember had canvassed the Phoenix House, while Cinder searched among the initiates of the schools of dance.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Cinder had deliberately avoided pairing Dawn with Dusk because of the betrothal. While it was fairly common for couples paired for this stage of initiation to get married, it had backfired in the case of Ash and Raven leaving Cinder leery of the same happening with Dusk and Dawn. Unfortunately, this was an opinion she could not share with Raven, for obvious reasons. Even though the betrothal was kept quiet, Dusk and Dawn had been drawn to each other, and Raven could not help but notice this and act upon it. Especially when the boy’s father practically threw his son at Dawn. Confronting Thorn again almost decided her against it, but Dusk did not take much after his father. When Thorn confided the arrangement between their families, Raven quickly endorsed the pairing and informed Dusk and Dawn. They did not object in the slightest. They were obviously well matched, and Dusk was the first and only male to appeal to Dawn. Unable to contact Dawn’s mother, Raven went ahead and settled the arrangements. Cinder returned to report on the candidates she had identified and discovered what she had missed. Once they began to work intimately together, Dusk and Dawn realized they could not survive without each other. While this was obvious to Dawn’s mother, Dusk’s father complicated their lives by insisting on informing them of their betrothal.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Thorn had jumped at the prospect of mating Dusk to Dawn, burning previous commitments to do so, but refused to consent to the mating without a more binding commitment. Traditionally, it was common for arranged marriages to be ensured by mating the couple during their initiation, as mates tended to bond and marry after initiation. Shale had acquired the rights of a father through marriage to her mother, and as much as it galled him to give in to such blackmail, there was no question that the two were meant for each other. Such arrangements did nothing to suppress competition for the best life mate, and Dusk and Dawn each had more than their share of potential suitors who would take their engagement as a challenge to break them up. The first stirrings of this, among the initiates of her own school, was instantly put down by Tempest, who assured the boys and girls that the school would continue to seek out mates for those who still needed them. By tradition, intimates were initiated in the home of the female initiate, unless she had no family of her own or her mate was from a family with greater status. As the Heir to Aeryn she had a higher status than Dusk, so Thorn had eagerly insisted on accompanying his son to her home for the duration. Father and son joined the company of Dawn’s school for the return to Aeryn and the Arden Seat, Avon.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discovered at once that Dusk’s education had been far more deficient than hers when it came to sex. Athletic initiations were practiced in the nude, and this was particularly true of dancers. The first time they trained together, Dawn discovered how completely Dusk had been shielded from close contact with the opposite sex. Dusk had always been both disturbed and fascinated by the differences in her anatomy. When they first met, Dawn could not believe Dusk had never seen a girl naked before, until Dusk explained what it had been like being trained almost exclusively by his father. In a sense, his world was not defined by gender, until Dawn became a part of it. He grew up with only the vaguest notion that the difference between boys and girls extended beyond manner and form of dress. Charmed by his innocence, Dawn submitted herself to his curiosity. Dawn indulged her own curiosity as well, taking the opportunity to explore in detail what she had learned to avoid noticing in training. It was a pleasure to be able to give Dusk his first taste of the true mystery of sex. It would have been simple enough to proceed from there, but his father had done far more to complicate the issue. While Thorn had shielded Dusk from contact with the fairer sex, he had frequently used his son to curry favor with the families of suitable young girls.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On their way to the capital, where they were to settle for the duration of their tenth year, they paused often to allow other initiates to mate up. Dawn realized that at almost every stop, there was some girl there expecting to be mated to Dusk. In some cases more than one. A number of tense confrontations, most between Dusk and his father, required Tempest’s intervention. Most of the girls gracefully accepted the headmaster’s assurance that they had been displaced by true love. One girl in particular, however, had made a much more personal investment in her choice of mate. Fox, a daughter of the Phoenix House, had set out to find the best mate for initiation and chose Dusk. The arrangements had been made several months earlier, when Dusk and his father passed through the capital. In spite of the fact that they were already late, she waited for their arrival with great anticipation, certain that her status and wealth, not to mention her own exceptional qualifications and skill as an initiate, would be impossible to resist. Her commitment was pure torture for Falcon, a son of the Phoenix House who was obsessed with Fox. He had grown up dreaming of the day they would complete initiation together, only to be disappointed in the past few months. His family had been surprised at the slight to their son, but considered it a blessing when they were approached by the Princess Ember, seeking a suitable mate for Dawn’s initiation.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Fox went ballistic when she learned that Dusk had been mated to another girl. The news came back to her through an older brother, returning from his own ninth rank initiation to prepare for his trials. Falcon learned that Fox had left the capital the next day, when he tried to pay a visit. Hearing that the boy Fox had been waiting for had taken another mate, Falcon dropped everything to track Fox down, intending to console her and bid his suit. He pursued without a second thought, leaving no word for his family. When morning came, without his appearance at home, Ember set out after him. Ember managed to catch up to Falcon and explain that he had been placed in her care, when she received his family’s blessing for her proposal. He pleaded with her, describing his life long devotion to Fox, explaining the opportunity that had been created when her mate put her aside for someone else. Ember considered the situation, sensing that the boy was doomed to be disappointed, and offered a deal. Ember would help him track down Fox. If she accepted his proposal, Ember would escort them back to the capital and find another prospect for her niece, but if she rejected him, he would accept Dawn. Unfortunately, Ember found herself more challenged by riding herd on Falcon than by tracking Fox.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had been approached by boys starting years earlier, many of whom had sought her out now in the hopes of mating her. Most of them excused themselves upon learning of the engagement to Dusk. The surplus of young boys frustrated in their pursuit of Dawn, eager to find a suitable mate at the last moment, prevented the families of those girls from taking legal action against Thorn and his son. The bad impression Thorn had made on Dawn, from the first time they met, was compounded by everything she learned about the man and his actions. Worse, he always hovered around his son, forcing Dawn to expose herself to unwanted suitors, just to escape from Thorn’s shadow. From the boys who still pined for her, she was used to hearing an endless stream of endearing compliments, and worship. One who approached spouting insults, and assaulting her without warning, was the last thing she expected. Wolf, in his eternal pursuit of Dusk, mistook her for him on the basis of their uncanny resemblance and clothing Dusk had loaned her. Once he recognized she was female, he apologized profusely and spent the rest of the day trying to make up for attacking her. In spite of informing him that she was Dusk’s mate, he continued to curse Dusk. Wolf had ignored the call to find an initiate mate to pursue his rivalry with Dusk.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In the spirit of that rivalry, Wolf impulsively proposed to her, urging her to abandon Dusk and take him as a mate instead. Bemused by Wolf’s proposition, wondering what had caused the rivalry between him and Dusk, Dawn blundered into a rivalry of her own. Dawn came upon a commotion involving the girls who were still chasing Dusk. Stepping in to end the fight, Dawn tried to appeal to the girls by explaining the bond that existed between her and Dusk. This focused the attention of the girl who had been harassing the others on Dawn. Fox was not impressed by Dawn’s appeal, dismissing it out of hand and informing Dawn that she considered the theft of her mate a mortal insult, over which she was prepared to duel Dusk’s mate to the death. When Fox issued her challenge, Dawn realized who she was. Fox would have been a princess herself if not for the Purge. She was till of royal blood, a member of the high nobility, and an heir to one of the most powerful domains in Arden. Dawn, as a result of her childhood abduction, was prevented from disclosing her higher rank, but even if she could have, she could not refuse the challenge. She welcomed the chance to prove her worthiness before her mate, and casually defeated Fox in their first confrontation. Unfortunately, Fox did not accept defeat. She swore that she would not rest until Dawn was dead and Dusk was hers.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This threat to Dawn aroused Dusk’s protective instincts. From that moment, he never left her side. Dusk and Dawn got into their first fight over his protectiveness. Dawn forced him to conceded that if he had the right to watch her back with respect to her rivals, she had the right to watch his back with respect to his.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 they became acquainted, they discovered they were more than a good match, they seemed to be two versions of the same person, or two halves.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Ash was the only individual Raven had met who had the potential to surpass her. He was as much a prodigy as Magus himself—drawing the founder of modern magic out of retirement—and considered the true heir of the Art, the most likely to take magic to the next level. He was able to grasp the most shocking implications of Magus’s teachings, but the boy’s psyche was scarred deep within by an ageless urge which life had transformed into a new impulse. There was still a question that needed to be answered, and it led to an obsession to prove a theory that others took for granted as fact. Ash became obsessed with the idea during his final year of initiation, when he was seventeen years old. Ninth rank initiates who possessed a dragon or phoenix legacy, or specialized in the physical arts, spent their tenth year mastering sexual disciplines. Out of deep admiration of the boy’s potential, Magus had paired him with Raven, though the reason had been obscure at the time. Ash was born to two legacies, neither a dragon or a phoenix, but potentially either or both. This unusual potential was what made him the most talented prodigy ever seen by Magus. Thus, it was inevitable for Ash to combine a number of disciplines and come up with the idea of using his parthenogenic ability to prove the existence of a soul of creation. Naturally, it was a secret ambition, and this conspired to strain his relationship with his mate, Raven. The final straw came when Ash refused to leave with her, unwittingly forgoing the engagement and marriage planned for them, in favor of remaining at school for the summer to work on his experiment. His first task required him to master an unusual gift of the dragon and phoenix legacies, metamorphosis.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Magus attempted to fetch him, and make him aware of Raven’s intentions, but Ash quickly discerned and adopted the guise of Dusk, unwittingly eluding detection. Having acted on the assumption that he was trying to sire a god, imposing his own masculine self image, he assumed the masculine form of the Ideal. Combining his dragon abilities and his exceptional training, he endeavored to embody the soul of creation, unaware that the same goal had been undertaken by the servants of the goddess—as the secret objective of the Phoenix House. He was inspired by the teachings of Magus, what was implicit in the model of reality upon which the workings of modern magic was based. Only on a very deep level was this still a search to find his true self, to escape from what others might conceive him to be and conceive of himself. The first stage of his plan succeeded when he abstracted and then assumed a form corresponding with the self-image of the soul of creation. He spent much of the summer establishing his alter ego, in search of a potential mother for the child he wished to conceive. In his ignorance, he was unaware of the reason he was petitioned by one of his peers—Feather, a young lady of the Phoenix House—to sire a child for her. He took advantage of her offer to complete his task, and conceive a human incarnation of the soul of creation, thereby proving the existence of a “true” god. To his shock and horror, the conception of the boy triggered a black out, during which he became female and was impregnated. In the moment of conception, Ash captured his inner self, triggering his transformation into a woman, and her instinctive response to the conception of himself as a boy was to conceive of herself as a girl, before her inspiration was consumed by the singular duality of this self-conception.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Ash discovered almost instantly that she could not abort the pregnancy or alter the form imposed on her by the conception. She concluded that she had been in error to assume that the soul of creation was masculine, and her effort to conceive a boy forced her to be corrected. After being redefined by her objective, Magus challenged Ash’s assumptions. Magus pointed out that if one grasped at something and found nothing, one was left holding oneself. Striving for what was beyond his dragon potential, he had forced his phoenix potential to take over. The change in gender might not mean that God was female, but that Ash had taken himself for granted and only on an unconscious level had he been willing to assert the truth. Ash may have succeeded in doing something he did not even know he was trying to do. Her transformation was accepted as a magical mishap, and the truth of the experiment revealed only to Magus to protect the child in case Ash succeeded. Magus considered the options, and, taking advantage of the Purge to explain her origins, created a new identity for her as Cinder, the widowed bride of Ash. On the basis of appearance, she was introduced outside her family as a lost member of the Phoenix House, and the alleged dragon-phoenix union served as reasonable justification for the amount of power the daughter would most likely possess. Cinder had some difficulties, despite the fact that her mother was a phoenix before she was turned into a dragon by his father, being the daughter-in-law she posed as. Especially since the death of Ash was explained in a fashion that easily made it Cinder’s fault in the public eye. It did not help that “she” was not very lady like, and was virtually ignorant of her phoenix heritage.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At the time of Cinder’s arrival, Ash’s older sister Ember, the surviving phoenix incarnation of Amber, had the misfortune to be elevated to Queen. Of all the potential heirs to the throne, she was the only one truly protected by her phoenix heritage and able to survive the assault on the Arden Seat. Ember was conceived before the threat of the Purge was recognized. As a result of her mother’s initiation by Coal, she survived as the phoenix incarnation of Amber. Ash’s mother, Amber, was originally a phoenix. In fact, she was a princess of the royal line. At the time the killing started, she was as removed from the throne of Arden as Coal was from the imperial throne of Athelon. Unfortunately, the Purge had begun in Arden, and Ember, as she was known then, was a prime target in spite of being initiated as a priestess. The young prince had led an occupying imperial force, tracking down renegades of his father’s scourge, and learned of an attack on Ember. The girl had made a strong impression on him in their brief encounters, and he knew of her recent rebirth as well as the vulnerability of her and her offspring. In spite of his protection, the servants of the Purge were relentless. Ember and her child both faced true death. Having fallen in love with Ember, the prince could not allow this to happen, so he dared to convert Ember, granting her the powers of a dragon while stripping her of her phoenix heritage. The only thing preventing a cross initiation, a potentially fatal fusion of a dragon and a phoenix, was the loss of Ember’s gift of resurrection as a result of bearing an offspring. Ember had already divorced herself from the strongest gift of the phoenix legacy. Her conversion by Coal had the dual effect of granting Ember a dragon’s immortality, while granting full access to the phoenix gifts to her daughter, ensuring her survival as well.</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In theory, as long as her offspring lived, Ember would reincarnate in her original house, but being a dragon meant it would be very difficult for her to die. The change was significant enough that the princess was forced to pass on her mantle to her daughter and become Amber. Her place in the succession was shifted away from Ember after the conversion, to one of her mother’s younger siblings, because he was an offshoot of the King. No longer eligible to be a priestess of the goddess or a princess of the Phoenix House, Amber had no reason not to marry the prince, or bear his child. Ash and Ember grew up as brother and sister, separated by about two years. Ember never expected to inherit the throne because of this deviation, but that entire branch of the royal house was wiped out in the Avon Massacre. Before she knew it she was perched on the throne struggling to restore the government of Arden without the support of the Throne’s traditional allies. Whatever the objective of the coup, it had been very thorough at beheading the Court, leaving the reins of power in the hands of people like herself who never even imagined they would hold them. The only fortunate aspect of this tragedy was that whoever had conspired to seize power had been betrayed by the forces they had employed. Only a handful of the conspirators had escaped with their lives, and Ember was ruthlessly weeding them out as they returned to exploit the situation. With the support of her mother, she was confident of restoring order, but without warning, Amber was distracted by a personal crisis, the death of Ash. Cinder brought this terrible news barely a week after the coup. Curious about her new sister-in-law, and desperate for allies, Ember confronted the girl. Alone, without support from Magus, Cinder initially hides behind the identity he created for her.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young queen was scrabbling to identify and locate the offspring of slaughtered houses to shore up her position and secure the kingdom against further attacks. In particular, she was desperate to find an heir to Avon, the domain in which the Arden Seat was located and in which the defense of the throne was entrusted. Unfortunately, the enemy had been very thorough with that particular house. Cinder was a godsend to Ember, a phoenix embodying the Ideal with no past whatsoever. Ember was the first person, after Magus, that Ash confided in when he became Cinder, needing her sister’s help to adjust to being a phoenix and a mother. Ember was key in establishing Cinder’s identity, taking advantage of the Purge to “relate” her to one of the slain lines of nobility. Ember’s hopes were shaken when she learned that Cinder was pregnant, making her vulnerable, but reinforced when she learned that Cinder was “her brother’s widow”. Ash had been intended to marry into the Avon House, but the details of whom he would marry had been undisclosed. Even with Cinder’s vulnerability, her “marriage” to Ash entitled Amber to serve as the Avon Regent, guaranteeing Ember an invulnerable champion. The title of Avon Lea would rest with Cinder, but Arden would act as the Queen’s Protector until Cinder’s child was old enough to assume the role. Of course, Cinder was rather shocked to be thrust before the court to receive her mantle. Especially when ambitious lords decided to challenge her, knowing that her death would leave the coveted title up for grabs. Cinder had to win these challenged before her claim was secure enough for Amber to assume an official regency. Fortunately, the challenge period was limited to Cinder’s first trimester, during which she would not be gravely encumbered by her pregnancy.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Ironically, the position Cinder was thrust into inspired many to conquer her outside the arena of battle. For every man prepared to duel with her there were three men trying to court her. For some, the attraction was her position, while for others they were compelled by her resemblance to the phoenix Ideal. The fact that she was a widow potentially pregnant with a dragon’s child was no deterrent. Not even her masculine attitudes and habits, when they overcome the feminine façade imposed by Arden, could deter her suitors. Dusk and Dawn were engaged as the result of an affair between Thorn and Cinder. Thorn had set out to “console” the widow of his best friend, and Cinder, protected by her pregnancy, had indulged her old friend for the sake of amusement.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Because of the Purge, Thorn had been stripped of the wisdom and experience that had tempered his selfish nature. He was talented and ambitious, but lazy and self absorbed, willing to go to great lengths to avoid responsibility. Thorn’s respectable lineage was offset, in Crimson’s eyes, by the fact that Thorn had become the black sheep of the family. His house compromised itself to ensure that Thorn could not inherit the title he championed in a former incarnation. Crimson swallowed her distaste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Cinder was approached by Magus and offered a mission. Cinder was surprised to be sought out in her retreat from the chaos of Court and the memories of her former life. It had been years since they last parted, and her initial pleasure at his visit soured when he presented his request. Rather than give her a chance to respond, he departed and left her with the details, and instructions to meet him the next day, in a letter. Unable to ignore the appointment, Cinder visited him the next day and tried to demure, insisting that circumstances denied her a life of adventure. Magus brushes her protests off and introduces someone Cinder had not seen for some time. Confronted with someone from her former life, Cinder was forced to revisit a painful chapter of her life when Magus abruptly exposed Cinder’s secret to Raven. In shock and anger, Cinder withdrew and returned home. Unfortunately, as soon as Raven recovered from the revelation, she sought Cinder out demanding answers and explanations. Initially, Cinder tried to deny the truth, hiding behind her new identity, but propriety forced her to offer her hospitality for the night. In spite of everything she had learned as a woman and a mother, even in spite of using her daughter to drive the illusion home, Cinder betrayed herself in the smallest ways. Little habits and mannerisms, which Raven had the most intimate and exciting year of their lives to learn, gave her away. Raven’s suspicions compelled her to corner Cinder, and force her to admit the truth. As difficult as that was, explaining it proved even more difficult. Confronted with Raven’s ignorance of everything but Magus’s assertion that she was once Ash, Raven’s lover and, unwitting, intended husband, Cinder confided the story of her transformation.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Having opened the door to Cinder’s past, Magus challenged her to take up the quest she had been barred from, accompanying and protecting Raven for the opportunity to bring her questions to the man who could best answer them, her grand-father, the Athelon Emperor. Raven, believing until that morning that her love had died seven years ago, begged Cinder to accept the mission. In spite of her uncertainty, the chance to renew her friendship with Raven and perhaps discover why she had turned her life upside down, was too much to resist. She accepts the mission, hastening to make arrangements for her daughter before meeting Raven for their departure. The young mother leaves her family and home in search of answers, hoping to understand the cause of her life’s upheaval. After seven years, she was desperate to know what caused the young man she had been to become the young woman he was now. As she begins her quest, she was reminded of the night of her transformation and the ambition that set two lives in motion at the cost of her former existence. As before, she was inspired to act by her true mentor, Magus. Part of her purpose was to resolve the mystery surrounding her daughter and son, but the first step in her journey was to confront an emperor for the truth about her own conception. Until then, it was Raven’s journey, begun with passage by ship to the southernmost port of Athen. To pass the time, Cinder continues her story, going into detail about her sister’s scheme to use her transformation to strengthen her position as Queen of Arden. That made it necessary to preface her tale with a summary of the Avon Massacre. During Ash’s initiation, an increase in the assassination of phoenix nobles had finally been recognized as an outright Purge.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Cinder and Raven arrived in the southernmost port of the Athelon Empire. The couple faced an unexpected obstacle on their way to Athelon, demonstrations of lingering, ancient prejudices between the people of Athen and Arden. This ill will was exploited by their closing adversaries to harass Cinder.</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Cinder and Raven set out overland from the port to reach the Imperial Seat. </w:t>
      </w:r>
    </w:p>
    <w:p w:rsidR="00E16F01" w:rsidRPr="00C14495" w:rsidRDefault="00E16F01">
      <w:pPr>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pStyle w:val="BodyText3"/>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Cinder banished her doubts and requested an audience with her grandfather. Not surprisingly, he kept informed about the affairs of his favorite son’s family, and took her aside to get acquainted with his grand-daughter-in-law. Initially, he remained mute on the subject of Ash, ignoring the prompt Magus had armed her with. In order to gain the emperor’s confidence, she was forced to confide the details of her transformation. In exchange, she was enlightened about the cause of all the strife in her kingdom, and how his attempts to make amends for his oversight brought her parents together. Aeirn was in an age of empires. Smaller kingdoms and republics faced conquest and annexation now that there were no remaining frontiers left to colonize. While it was true that the fall of the gods had seen thoroughly to the elimination of sorcery, the ancients had dabbled in arts more dangerous and obscure than that. The arts of conjury, demonology and necromancy mastered by the ancients, had survived in disparate forms such as witchcraft and wizardry throughout the north. It had been only a matter of time before true conjurors, demonologists and necromancers reappeared. They were predominantly northern born people of the Athen domains who clung to a magical tradition which predated the age of empires. Around the world, conjurers, disciples of the second age of magic, be they witches, warlocks, demonologists or necromancers, were being surpassed by the modern mage. Power gained through the abuse of blood, bodies and souls had been condemned, but this had forced the wielders of such power to band together and fight back. Driven from their old haunts, they strove to seize power in other lands, crippling them in the process and inviting their persecutors to annex those lands, continuing their scourge. </w:t>
      </w:r>
    </w:p>
    <w:p w:rsidR="00E16F01" w:rsidRPr="00C14495" w:rsidRDefault="00E16F01">
      <w:pPr>
        <w:pStyle w:val="BodyText3"/>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Cinder returned to her quarters to confront the impossible: Ash. Cinder never suspected the obvious. It would have been easy for Raven to get a sample from Ash that would allow her to assume his form, and their mating initiation sufficient cause for her to have tried. At the time, it would have allowed her to gain insight into her lover and discover how to please him. The revelations about Cinder and Magus would provide inspiration for her to consider repeating that suit in order to be with the one she loved. It would allow her to present Cinder with a mind-blowing proposition. If Cinder allowed Raven to assume her former identity, Cinder could finally honor the engagement desired by both Raven and Magus without disrupting the political situation at home. Unfortunately, it would pit her in an intimate relationship, physically, with the man she had once been. Tempting and practical, it might be too practical for both of them, but Cinder was forced to consider the proposal. Of course the experiment drew official attention, when the return of Cinder’s husband—the emperor’s grandson—was noticed, creating a commotion. Even though the truth was confided to the emperor, he chose to endorse the deception, dismissing Raven from the post she had just assumed. In exchange for giving Cinder to Raven, she would be in his employ as a covert agent in Arden. To silence Cinder’s protests, he reminded her of her origins, asserting that what he required of Ash/Raven is what he would require of a son or grandson, the difference being that this son also happened to be a woman of the merchant class with extraordinary talents. That settled, Raven departed with Cinder on the final leg of her quest.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Armed with new information, Cinder set out to confront the dragon who granted the emperor the power to unite the many kingdoms of Athen and Aspen in exchange for a taste of humanity. The couple faced a now familiar obstacle on their way to Dragon’s Bath, the suspicion, discrimination and prejudice people of Athen held for those of Arden. This ill will was exploited by their closing adversaries to harass Cinder. Having “Ash” at her side actually made things worse,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One evening, the following week, Cinder was attacked while swimming in one of the pools at Dragon’s Bath. Too late she remembered the effect that children of the phoenix legacy had on true dragons. Unlike human dragons, they could use their gifts selectively. It meant they could eat phoenixes without danger to themselves or breaking the pact with humanity, since one way or another a phoenix would survive the experience. In her search for the dragon it had not occurred to her that any dragon who spotted her would devour her on sight. The reminder cost her a leg, and her retaliation only opened her mind to it. Crippled, she was finished before she even started to flee. The dragon scooped her up into his mouth and scrambled deeper into the wilderness. She could feel, through the strange rapport, how much he hungered, how much he wanted to devour her, and she could not understand why he restrained himself. When he spat her out on the bank of a mountain stream, she stared at him in shock. She could see quite clearly that he fully intended to eat her, but first, she realized with sickening horror, he wanted to savor the chase. There was no time to analyze, she simply fled. Short a leg, she literally had to fly while the wound healed. Out in the open, she hardly stood a chance. She cut as devious a course as possible through the thick, coastal rainforest, and stumbled across what seemed to be some sort of ruin. The dragon could not pursue her through the tight, winding, stone structure of the ancient fortress. She discovered that there were more than enough larger passages through the strange ruin for him to harass her and keep her pinned down within the convoluted edifice. Upon retreating to its very heart, she made a startling discovery. The dragon that had ambushed her was the dragon she was looking for.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As soon as she was whole again, Cinder ventured to the edge of the ruin to introduce herself to the dragon, hoping to discourage him from eating her by revealing who she was. Unfortunately, while the dragon responded with interest, she could feel his intentions remained predatory. In frustration, she explained what had happened to her and confided what she had learned about her conception, restating her purpose. While her nature was far from what the dragon might expect, he could easily discern the truth from her mind. To her shock, the dragon confirmed the odd tale of her conception as a son of the Dragon House. The dragon was able to convince Cinder that he was once a part of her. He also opened her eyes to the history of creation, revealing the truth of gods, demons, angels and men and their roles in the evolution of reality. This story was followed by the dragon’s story, the role he played in championing humanity in the age of gods, and the fruitless search for his own identity. In consideration of what happened to Ash, the dragon blamed himself for it, having long since observed the tendency of humans to assign power and authority to the masculine gender. As a natural power and authority, his contact with humanity had caused him to project himself as male, in spite of the fact that he could be any conceivable sex. To her distress, the dragon revealed what he intended to accomplish by requesting a human incarnation of himself. The only way to test if Amber and Coal succeeded in fulfilling the pact was for the dragon to blood Cinder. If she was the embodiment of his soul, the two would become one. If not, she would become a dragon, like Amber, with a phoenix offspring. Of course, there was also the chance she would just become lunch, remaining very dead.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For three days and three nights, the dragon held her under siege. It was a disturbing standoff. The dragon was the only one she had to talk to, and he seemed fascinated by her and her life, prompting her to confide details about everything, but never relenting in his implacable purpose. She had plenty of time to explore the ruins, but he was always ready to pounce on her if she gave him an opening. Several times, he had gotten a piece of her, leaving her shocked and wounded. She even gained an understanding of the ability Amber had exploited to conceive Ash. Her attempts to call for help seemed to go no further than her own skull. From the moment he had bit into her, he had somehow weeded his way into her mind, frustrating her efforts to marshal her own psychic abilities to aid her in her crisis.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On the fourth day, her predator was strangely absent. She did not trust this, but her need for food and water drove her out of cover. Water was easy, being pooled in the larger, open areas of the ruins in a complex and beautiful water course. Food lay far beyond her shelter. As she ventured out, Cinder was ambushed by mercenaries working for a mysterious cabal’s assassins. Cinder missed their rendezvous, prompting Raven to investigate and discover that she was captured while trying to escape from the dragon. Raven spied on the group and then raced ahead to take the place of the agent they were to meet. Posing as Ash allowed Raven to infiltrate the Atheyn mercenaries that had set upon Cinder. Playing the worst sort of villain, Raven ruthlessly asserted his authority, and ownership over Cinder. Cinder, overcoming feelings of betrayal and finally catching on to his act, happily traded rough sex play with Raven for protection from the certainty of rape and mutilation at the hands of the mercenaries. Of course, the dragon expected a response from Cinder, and not getting it, set out after her. If she had been willing, she would have come to him. If she was unwilling, she would run, and that just made things more interesting. It was not as if the dragon would have taken no for an answer. As they came within a day of Dragons’ Gate, they were attacked once more by the dragon. The initial assault spurred the entire group to retreat back to the ruins. Focused on Cinder, the dragon had no interest in why these other men were protecting her. As their prisoner, however, she was worth more alive, so protect her the did. For a while. The dragon’s fixation on Cinder made it possible for the mercenaries to send for reinforcement and inform their employer of the complication. </w:t>
      </w:r>
    </w:p>
    <w:p w:rsidR="00E16F01" w:rsidRPr="00C14495" w:rsidRDefault="00E16F01">
      <w:pPr>
        <w:pStyle w:val="BodyText3"/>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It was only when the reinforcements arrived with the true representatives of the mysterious cabal, that Cinder realized that she was faced with two rather unpleasant deaths, and Raven could not save her from either one. Her assailants taunted her with their allies’ intentions toward Dawn. Discovering the details of the cabal’s plot, involving a simultaneous attack on Dawn, the only thing Cinder could do to ensure Dawn a chance of survival was to die, and if that did not stop her, race to Dawn’s rescue before her daughter’s abductors took the next step in their plan and fed Dawn’s soul to a demon.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r w:rsidRPr="00C14495">
        <w:rPr>
          <w:rFonts w:ascii="Montserrat" w:hAnsi="Montserrat"/>
          <w:color w:val="333399"/>
          <w:sz w:val="24"/>
        </w:rPr>
        <w:t xml:space="preserve">As she fled, she realized that one way of the other, she was about to find out. As she fled she began to realize what was going on, the dragon was using the chase to get inside her head, to feel what she was feeling, to share with her what he was feeling. Her fate was inevitable, for her predator knew what she was going to do as quickly as she did, and she knew it. By the time the chase had ended, she was no longer sure if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E16F01" w:rsidRPr="00C14495" w:rsidRDefault="00E16F01">
      <w:pPr>
        <w:tabs>
          <w:tab w:val="left" w:pos="360"/>
          <w:tab w:val="left" w:pos="720"/>
          <w:tab w:val="left" w:pos="1440"/>
          <w:tab w:val="left" w:pos="2160"/>
          <w:tab w:val="left" w:pos="2880"/>
          <w:tab w:val="left" w:pos="3600"/>
          <w:tab w:val="left" w:pos="4320"/>
          <w:tab w:val="right" w:pos="6480"/>
          <w:tab w:val="right" w:pos="68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E16F01" w:rsidRPr="00C14495" w:rsidRDefault="00E16F01">
      <w:pPr>
        <w:tabs>
          <w:tab w:val="left" w:pos="180"/>
          <w:tab w:val="left" w:pos="360"/>
          <w:tab w:val="left" w:pos="540"/>
        </w:tabs>
        <w:rPr>
          <w:rFonts w:ascii="Montserrat" w:hAnsi="Montserrat"/>
          <w:color w:val="333399"/>
          <w:sz w:val="24"/>
        </w:rPr>
      </w:pPr>
    </w:p>
    <w:p w:rsidR="00E16F01" w:rsidRPr="00C14495" w:rsidRDefault="00E16F01">
      <w:pPr>
        <w:tabs>
          <w:tab w:val="left" w:pos="180"/>
          <w:tab w:val="left" w:pos="360"/>
          <w:tab w:val="left" w:pos="540"/>
        </w:tabs>
        <w:rPr>
          <w:rFonts w:ascii="Montserrat" w:hAnsi="Montserrat"/>
          <w:color w:val="333399"/>
          <w:sz w:val="24"/>
        </w:rPr>
      </w:pPr>
      <w:r w:rsidRPr="00C14495">
        <w:rPr>
          <w:rFonts w:ascii="Montserrat" w:hAnsi="Montserrat"/>
          <w:color w:val="333399"/>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E16F01" w:rsidRPr="00C14495" w:rsidRDefault="00E16F01">
      <w:pPr>
        <w:rPr>
          <w:rFonts w:ascii="Montserrat" w:hAnsi="Montserrat"/>
          <w:color w:val="333399"/>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For her part, Cinder could only remember her early childhood in brief flashes or haunting dreams.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Ash and Cinder had made allowed Ash to assume control of Cinder’s male form (which tended to manifest when he fully asserted himself in their shared body) with which he assumed the identity of Coal. </w:t>
      </w:r>
    </w:p>
    <w:p w:rsidR="00E16F01" w:rsidRPr="00C14495" w:rsidRDefault="00E16F01">
      <w:pPr>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 compelling Raven to reassert herself, ironically gaining more respect because of her distinctive coloring. Any member of the merchant class could turn out to be a deadly spy or assassin, so her kind was always treated with respect. As she mused on it, it was clear to Cinder that Magus had been given part of the story. Enough to send Cinder to the emperor. It was also clear how the dragon’s obsession with identifying its soul might have endured in Ash to inspire his attempt to embody the soul of creation. In both cases, it was a desire to confirm the absolute. In fact, if the legends about the dragon were true, they might both have been the same exact impulse. Ash had studied the legends of creation intently while pursuing his original objective. The dragon’s blind spot, combined with his assertion that he had never confirmed that there was a soul of creation, in spite of the claims of every other divinity, could suggest that the naked god and the naked goddess of myth were the same entity. The same suspicion had caused Ash to assume that the personification of creation was male. It was a simple misapprehension, to assume that identity was seated in the mind, not the soul. This account of the dragon’s pact revealed that the dragon had understood what Ash had not, but of course the dragon could hardly be ignorant of not knowing his true identity.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For all the permutations considered, nothing that has been spelled out has captured a completely workable scenario. Again and again, the story had been brought to the simplest form only to spiral out of control. There are just certain notions that cannot be dismissed effectively. Among these, one idea that comes up again and again as each attempt to avoid it provides a little more inspiration and detail. So, however improbable, it has to be looked at seriously. The core of the idea involves the paradox of Dusk and Dawn’s conception and birth. It originates with the attempt by Ash to fulfill the Pact of the Dragon House.</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In overview, Cinder was born as Dusk and Dawn. They were a split conception initiated by Cinder’s accidental conception of the goddess while experimenting sexually with Ash. The idea had been on her mind since the goddess proposed it. Ash and Cinder had traded roles during sex, and the oddity of making love to a reflection of herself tripped her into the conception. She impregnated Ash with Dusk and instantly flipped back to normal to impregnate herself with Dawn. Unable to do anything about it, Ash simply took a vacation (as Rust) while Dust covered for him (or her) until the children were born. Everything was fine until the children were ready to begin their initiations. Once again the agents of the Purge attacked. This time, they mounted an offensive backed by powerful demons and magic. A threat of this nature forced the goddess herself to respond. Champions like Ash and Cinder were able to face and eliminate most of the demons, but one was a match for the goddess herself. The demon’s aim was to seize her naked soul, the thing that made her unique among the gods, and use that power to transform reality. Realizing this, the goddess dropped her guard, letting the demon tear into her. Once he was committed, she sacrificed herself, casting herself into the abyss. This departure from reality tore the fabric of time and space, opening a rift that only certain, rare people could effect. Cinder was first among those, like herself, rare dragon phoenixes who could harness the power of raw paradox and bind it. They healed the wound in reality, but it left an interesting and perplexing scar. The passing of the goddess to Dusk and Dawn was part cause of the rift, as the goddess was torn in two passing to them.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Ash was a reincarnation of the emperor, conceived by a favorite son to allow him to concentrate on fulfilling the pact he had renewed with the dragon to join the Dragon House. His attempt involved trying to embody a human personification of the dragon, using the abilities he possesses through the dragon legacy and his training in the art. In order to accomplish this he was required to peer into the blind spot of the dragon’s mind and identify his soul. When he did, he tapped into much more than he bargained for. While allowing his body to be redefined by the dragon’s soul, he was displaced by the very person he was trying to embody, trapped in the same body with her. This “failed” experiment amused the dragon, who delighted in the strange reactions of the girl to him and the boy to her. Determined to understand what had happened, Ash probed the girl and was shocked to discover that she was a phoenix—and from what sense he can make of her memories, she was also a boy. A never-ending bundle of contradictions, Ash was not certain whether she was truly a single individual or a gestalt of different lives. The only thing he could not find in her, was any sure indication that she was some former or alternate incarnation of the dragon. The dragon confided that the problem with protean entities like himself was that they themselves did not know anything of their own mortal incarnations. The pact with the dragon had been intended, in part, to address that problem, but when Ash searched for a “human” expression of the dragon, he had been fishing in the dark. On the basis of his observations, and her lack of an identity, they agreed to call her Cinder, capturing the state of her existence and connection to Ash.</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For her part, Cinder could only remember the life, or lives, she lived in brief flashes or haunting dreams. Unable to summon any trace of Ash’s original form, erased thoroughly by the ordeal, Ash could not return to his old life, so he decided to introduce Cinder into it as closely as he could. Enough of Cinder’s memory could be puzzled out to confirm that in whatever former lives she had known, she had been an Academy Initiate, like Ash. Since the mishap occurred while Ash was returning home from the Academy, Ash instructed Cinder to pose as his widowed bride. This allowed them to be introduced into Ash’s family, and helped establish Cinder. The other side of the bargain they made allowed Ash to assume control of Cinder’s male form (which tended to manifest when he fully asserted himself in their shared body) with which he assumed the identity of Coal. Ash had been the child of a marriage alliance between the Athelon Empire and the Kingdom of Arden. Cinder’s ambiguous origins and ignorance of her lineage proved an asset to the new queen, Ash’s cousin, allowing Autumn to recognize her as a hidden heir to the recently slain lords of the Avon Domain and claim Cinder as her personal protector and champion. Securing herself in this position was quite a challenge for Cinder, who managed to impress herself with the skill and proficiency she displayed. Unfortunately, the recent, disastrously failed coup deeply troubled Ash, prompting him to apply for a more covert commission from the queen. His forays into the underworld in search of the conspirators behind the coup, dragged Cinder along into a disturbing investigation into the architecture of the ongoing purge. In spite of his excellent espionage, the only way for Ash to get close to the architects of the purge was to offer Cinder to them as bait.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“betrayal” was arranged to take place during the summit in Dream Gate, between the new queen and the emperor. A place was chosen where Cinder could be “ambushed” while she was vulnerable. Ironically, Cinder and Ash gained an unintended ally. The agent who took command of Cinder’s captors turned out to be a “cousin” of Ash’s, and an imperial spy who had gotten much deeper into the cabal than Ash was able to. Discovering that the captive was Ash’s widow, the agent did his best to protect her. Clued in by Ash, Cinder played along with the rough and intimate deception. Cinder had no choice but to do as Dust demanded, using her captivity to help him gather intelligence on the cabal for the emperor. Since Dust was sired by the same man as Ash, they were effectively twins, which prompted Ash to make a special request of Cinder during their captivity. Later, when Ash’s worst fears were confirmed, as Cinder learned she was to be turned over to demonologists and necromancers, Ash made another request—appealing to the dragon to blood Cinder. The dragon considered the request, remembering his initial desire for Cinder, assuming he meant only for him to play the role of hunting dragon to help her escape. Having some idea what was coming, the dragon took the opportunity to even the odds, harassing the party of mercenaries and pinning them down in the ruins outside of Dream Gate. This forced the leaders of the cabal to come to Cinder. Unfortunately, their intentions toward her did not require them to transport her to a more secure location. Once the cabal felt secure in the ruins, the details of their plot, regarding her, were revealed and quickly enacted. This forced the dragon to commit to the dual initiation, charging in to hunt Cinder down for real. Cinder exploited the hunt to use the dragon against her enemies.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Cinder had no idea what Ash had been thinking, arousing the dragon in this fashion. As a primordial entity, the dragon was immune to a phoenix initiation, but Cinder was perfectly vulnerable to a dragon initiation. Ash had counted on her being be twinned into dragon and phoenix aspects. In the confusion, neither of them took note of the fact that the dragon did not emerge from the blooding. They raced to Dream Gate with Dust to try and stop the massacre planned for the summit. Even without corrupting Cinder, the cabal had laid an excellent trap to strike against the assembled leaders of Ashara. From what they could deduce, the cabal had compromised the personal guards or close companions of the rulers. In order to foil the attack, Cinder had to pose as a conspirator, armed with information from Dust detailing the recognition signals and characteristics of the demon possessed. Due to her coexistence with Ash, it was not hard to appear possessed, even with Ash borrowing her twin. It did not take long for Cinder to identify the assassins, or for Ash to relay the information to a special guard unit. For the sake of the possessed, the guard attempted to detain and exorcise them if possible, but the action provoked a desperate response. A group of demons manifested upon their hosts, becoming far more deadly, forcing an intense battle. Ash explained confronted Cinder in the aftermath of the conflict. He explained that if Cinder sacrificed her extra body to Ash, he could then take advantage of her sacrifice to Dust to regain his original form. Cinder willingly sacrificed her clone to him, and Ash quickly straightened out the “misunderstanding” about his reported death. He also confronted Cinder about their “marriage” proposing to make it legitimate.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life he had helped her build was the only life she had, and the time they had been together had been a more intimate union than any marriage. Not even her intimacy with Dust could compare to that. The couple retreated from the resumed summit to make their marriage official and spend some time getting acquainted with actually being a couple.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Fortunately, the dragon’s ruthless design allowed her to survive the attempt on her life, giving her the chance to thwart an attempt on her daughter’s soul. Her initiation by the dragon, to compensate for the loss of her immortality by making herself virtually impossible to kill, was the only thing that saved her. Her integration with the dragon, granted her an ideal form to speed her way home and charge into battle against those who sought to devastate the Phoenix House. Cinder flew to Dream Gate, a journey of many months over land and sea in but a night, and tracked Dawn’s abductors to their lair in the ruins. She arrived in time to interrupt the ritual of sacrifice, but the sight of a dragon tearing through everything to get to her sent Dawn running in terror. Unaware that the rampage was part of her rescue, Dawn threaded her tiny body through the cracks of the buried metropolis to make her own escape.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The ordeal provided the answers to the questions that had plagued Cinder since the night of Dawn’s conception. It confirmed that Dusk was akin to Dawn, a separate incarnation of Cinder. The only thing merging with the dragon could not explain was precisely why Ash became female and conceived Dawn. The answer to that—knowing “who” he really was—was the one the dragon never had, for which Cinder had been conceived to answer. Thus, Dawn’s conception was an inspiration, a clue to the true identity the dragon had so long sought. The mystery of what happened to the dragon when Ash became Cinder, and more recently when the dragon became a part of Cinder, was set aside as Cinder raced to protect her daughter. </w:t>
      </w:r>
    </w:p>
    <w:p w:rsidR="00E16F01" w:rsidRPr="00C14495" w:rsidRDefault="00E16F01">
      <w:pPr>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Dusk and Dawn were engaged as the result of an affair between Thorn and Cinder. The arranged marriage began as a spontaneous cover-up when Feather became suspicious of Thorn’s interest in Cinder, but Feather and Crimson took it very seriously and their observations prompted Thorn to become fixated on it. Only at the formal meeting to seal the agreement did Cinder realize her friend might have conned her into engaging her daughter to her son. Unfortunately, Crimson had not confided Ash’s liaison with Feather, and Amber and Crimson had their own agendas, pushing the engagement forward. Dusk, was regarded by his mother and his mother’s husband as a normal, first generation phoenix. Ash had never shown possession of the phoenix legacy until the night of conception and Cinder lost her access to the dragon legacy during the switch. As a result, Dawn was considered a rare, first generation dragon-phoenix. Neither child was an immediate target of the Purge. Technically, they already shared the condition the Purge was intended to reduce every member of the Phoenix House to—being young, raw and inexperienced.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Since Ash was in an assumed guise when Dusk was conceived, not even Feather suspected that Dusk and Dawn were in any way related. Dusk was officially the son of Thorn, but he was named after his mysterious father. In actuality, “Dusk” had been an alias used by Ash, posing as a phoenix in his altered form. To balance his mother’s infidelity, his presumed father was a rogue.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Crimson swallowed her distaste of Thorn when his clumsy indiscretion lead to the betrothal of Dusk and Dawn. In hopes of taking full advantage of the situation, Crimson begins a campaign to slander Cinder, and by extension Dawn, in such a way that people would ultimately look to Dusk to redeem the title they held. In spite of the difficulty of smearing Cinder and Dawn’s names, while reinforcing their legitimacy, Crimson had an excellent model in Thorn. Even the most respectable families had members the rest were ashamed to acknowledge, criminals and incompetents. It also helped that Cinder seemed to have no history. No one’s past could be that obscure without some significant reason and a deliberate effort to hide it. Certainly, no one was as well trained as Cinder without notice unless they were part of the underworld. The more competent Cinder proved to be, the greater the suspicion became that she was a criminal.</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Criminal or not, she was a phoenix and worthy of respect. Even criminals were known to support the establishment, even as they preyed on its constituents. As long as she assured the continuity of a respected bloodline, she herself did not need to be an admirable human being. The key to Crimson’s plot was to sow mistrust, to undermine the people’s confidence in the Queen’s Protector. It cultivated support for the regency, and caused people to look for a sound, reliable person they could trust to assume power at the end of the regency. For some, Dawn was the one they looked to, but Dusk was the one that appealed to the prejudices of most. After the birth of Dawn, Cinder devoted as much time as she could spare on self improvement. Her pregnancy had made her vulnerable to assassination, and the uncertainty about being reincarnated through Dusk and or Dawn discouraged her from even attempting to conceive a new incarnation of herself. Thoughts of her mortality made a great incentive to improve herself, but so did the discrimination she faced in her new sex. Her efforts did as much to hurt her reputation as they did to make it. Cinder kept an open mind about Dusk and Dawn. They were either both incarnations of the soul of creation, Cinder herself, or in Dusk’s case an actual son. At the betrothal the pair had been tested and found genetically compatible—virtually identical, but safe to interbreed. Unfortunately, Dawn was proven to be identical to Cinder, in no physical way related to Ash. In light of the Purge, this was disclosed only to the court, where it was used to challenge Cinder’s marriage to Ash, in hopes of stripping the regency from Amber. That challenge was trumped by the fact that there was no proof of Ash’s death, though it came up from time to time as efforts to find him produced naught.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tabs>
          <w:tab w:val="left" w:pos="180"/>
          <w:tab w:val="left" w:pos="360"/>
          <w:tab w:val="left" w:pos="540"/>
        </w:tabs>
        <w:rPr>
          <w:rFonts w:ascii="Montserrat" w:hAnsi="Montserrat"/>
          <w:sz w:val="24"/>
        </w:rPr>
      </w:pPr>
      <w:r w:rsidRPr="00C14495">
        <w:rPr>
          <w:rFonts w:ascii="Montserrat" w:hAnsi="Montserrat"/>
          <w:sz w:val="24"/>
        </w:rPr>
        <w:t xml:space="preserve">Over the following years, Cinder had time to adjust to her new life and become involved once more in the lives of those around her. Her daughter helped her make her peace with being a woman and a mother, and her devotion to truly mastering her new body earned her a reputation as the best unarmed fighter of her generation. At the same time, Cinder was driven to discover the true cause of her transformation. As Amber pressured her to make up for her deficiencies as a woman and a phoenix, Cinder learned about the phoenix legacy, including the applicable reasons for Dawn’s betrothal to Dusk. The fact that they were male and female versions of the Ideal, or each other, was seen as more of a reason to match them together. The only way for Cinder to find out exactly who Dusk and Dawn were, however, was to die and see who she woke up as. It made her wish she had searched for answers as she had intended. Unfortunately, she was a single mother with an adoring daughter, and both of them were extremely vulnerable. Cinder herself was difficult to kill, but Dawn’s gift of regeneration would not mature until seven years after her conception. Nine months later, Cinder would have to begin the girl’s initiation. That left a very small window of opportunity to find answers that had already eluded her for years. In point of fact, she did not even have any idea where to begin looking, and she had long since come to terms with her new existence. So, the quest she was now on was the furthest thing from her mind when Magus approached her with this mission. Nothing short of the lead he had given her, and the desire to make up with Raven, could have inspired her to leave Dawn at that point. Even as they reached Athelon, she found herself aching to simply return home and retrieve her daughter. </w:t>
      </w:r>
    </w:p>
    <w:p w:rsidR="00E16F01" w:rsidRPr="00C14495" w:rsidRDefault="00E16F01">
      <w:pPr>
        <w:tabs>
          <w:tab w:val="left" w:pos="180"/>
          <w:tab w:val="left" w:pos="360"/>
          <w:tab w:val="left" w:pos="540"/>
        </w:tabs>
        <w:rPr>
          <w:rFonts w:ascii="Montserrat" w:hAnsi="Montserrat"/>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lea</w:t>
      </w:r>
      <w:r w:rsidRPr="00C14495">
        <w:rPr>
          <w:rFonts w:ascii="Montserrat" w:hAnsi="Montserrat"/>
          <w:sz w:val="24"/>
        </w:rPr>
        <w:tab/>
        <w:t>female protector, lord (feminine)</w:t>
      </w:r>
    </w:p>
    <w:p w:rsidR="00E16F01" w:rsidRPr="00C14495" w:rsidRDefault="00E16F01">
      <w:pPr>
        <w:rPr>
          <w:rFonts w:ascii="Montserrat" w:hAnsi="Montserrat"/>
          <w:sz w:val="24"/>
        </w:rPr>
      </w:pPr>
      <w:r w:rsidRPr="00C14495">
        <w:rPr>
          <w:rFonts w:ascii="Montserrat" w:hAnsi="Montserrat"/>
          <w:sz w:val="24"/>
        </w:rPr>
        <w:t xml:space="preserve">lee </w:t>
      </w:r>
      <w:r w:rsidRPr="00C14495">
        <w:rPr>
          <w:rFonts w:ascii="Montserrat" w:hAnsi="Montserrat"/>
          <w:sz w:val="24"/>
        </w:rPr>
        <w:tab/>
        <w:t>male protector, lord</w:t>
      </w:r>
    </w:p>
    <w:p w:rsidR="00E16F01" w:rsidRPr="00C14495" w:rsidRDefault="00E16F01">
      <w:pPr>
        <w:rPr>
          <w:rFonts w:ascii="Montserrat" w:hAnsi="Montserrat"/>
          <w:sz w:val="24"/>
        </w:rPr>
      </w:pPr>
      <w:r w:rsidRPr="00C14495">
        <w:rPr>
          <w:rFonts w:ascii="Montserrat" w:hAnsi="Montserrat"/>
          <w:sz w:val="24"/>
        </w:rPr>
        <w:t xml:space="preserve">lass </w:t>
      </w:r>
      <w:r w:rsidRPr="00C14495">
        <w:rPr>
          <w:rFonts w:ascii="Montserrat" w:hAnsi="Montserrat"/>
          <w:sz w:val="24"/>
        </w:rPr>
        <w:tab/>
        <w:t>daughter, heir (appended to name)</w:t>
      </w:r>
    </w:p>
    <w:p w:rsidR="00E16F01" w:rsidRPr="00C14495" w:rsidRDefault="00E16F01">
      <w:pPr>
        <w:rPr>
          <w:rFonts w:ascii="Montserrat" w:hAnsi="Montserrat"/>
          <w:sz w:val="24"/>
        </w:rPr>
      </w:pPr>
      <w:r w:rsidRPr="00C14495">
        <w:rPr>
          <w:rFonts w:ascii="Montserrat" w:hAnsi="Montserrat"/>
          <w:sz w:val="24"/>
        </w:rPr>
        <w:t>lad</w:t>
      </w:r>
      <w:r w:rsidRPr="00C14495">
        <w:rPr>
          <w:rFonts w:ascii="Montserrat" w:hAnsi="Montserrat"/>
          <w:sz w:val="24"/>
        </w:rPr>
        <w:tab/>
        <w:t>son, heir (appended to name)</w:t>
      </w:r>
    </w:p>
    <w:p w:rsidR="00E16F01" w:rsidRPr="00C14495" w:rsidRDefault="00E16F01">
      <w:pPr>
        <w:rPr>
          <w:rFonts w:ascii="Montserrat" w:hAnsi="Montserrat"/>
          <w:sz w:val="24"/>
        </w:rPr>
      </w:pPr>
      <w:r w:rsidRPr="00C14495">
        <w:rPr>
          <w:rFonts w:ascii="Montserrat" w:hAnsi="Montserrat"/>
          <w:sz w:val="24"/>
        </w:rPr>
        <w:t xml:space="preserve">nen </w:t>
      </w:r>
      <w:r w:rsidRPr="00C14495">
        <w:rPr>
          <w:rFonts w:ascii="Montserrat" w:hAnsi="Montserrat"/>
          <w:sz w:val="24"/>
        </w:rPr>
        <w:tab/>
        <w:t>claim, heir (appended to title)</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r w:rsidRPr="00C14495">
        <w:rPr>
          <w:rFonts w:ascii="Montserrat" w:hAnsi="Montserrat"/>
          <w:strike/>
          <w:sz w:val="24"/>
        </w:rPr>
        <w:tab/>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In Arden, the Dragon House was equal in size and power to the Phoenix House. In Aspen and Arden, the Phoenix House was far smaller and centered entirely around service to the goddess. Through breeding, the Dragon and Phoenix Houses of Arden were deeply intertwined, though each House emphasized the training of only the potential suited to their Legacies. Thus, when a boy was born in the Dragon House who fit the Ideal, he was ignored by the goddess. Ten years later, a suitable marriage offered the goddess what she desired, a female embodiment of the Ideal born to the Phoenix House. Dawn felt the conception tug at her soul, confirming that she was innately drawn to a specific embodiment. After a thousand generations, the Phoenix House had fulfilled its pact with her. Dawn watched over the birth and childhood of her mortal incarnation, waiting for the day when she would be ready to inherit the memory of the goddess. Her hopes for the child, named after her, were almost shattered when she was abducted and offered as a sacrifice to a demon. To preserve the girl, and protect her own soul, the goddess was forced to intercede, risking her long memory and vast power by merging with the girl to reinforce her psyche. The goddess’s sacrifice enabled Dawn to fight the demon that had been drawn into her, and if nothing had distracted her she ultimately would have expelled it completely. Instead, her would-be-rescuer fell prey to his own id, and turned on the girl to blood her. Coal had not intended to initiate Dawn, having come to her rescue, but in his dragon form he was ruled by his instincts. Coal was drawn to the scent of her blood, after dispatching her abductors, and one taste was enough to trigger the blooding impulse. He bit off her arm, opening the rapport between their minds.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In a dragon initiation, the initiate’s mind was drawn into rapport with the dragon during the hunt. By the climax of the hunt the initiate assumed the dragon’s role, completing the transition by slaying the original incarnation. The process allowed the initiate to gain a dragon form and retain his or her original form. The dragon typically gained the initiate’s form as well, becoming a twin to the initiate when the dragon form they shared melted, dividing them during the final stage of the conversion. A phoenix initiation did essentially the opposite. An initiate was drawn into rapport with the phoenix in a ritual sacrifice. Done properly, the phoenix offered her flesh or blood to the initiate and then took his or her form while strengthening the rapport until the initiate was drawn into the reflection. At this point the initiate was required to execute the phoenix. The initiate experienced the trauma of death and rebirth, dying and being reborn in sympathy with the phoenix. The process usually caused the initiate to be resurrected as a twin of the phoenix. The new phoenix was usually able to reclaim his or her prior form because it was possessed by the host phoenix. While the initiation of both legacies were oddly consonant, dragon and phoenix potential was polar, equal and opposite. The initiations drew upon different aspects of the psyche. Dragon potential drew from the id, while phoenix potential drew from the ego. Thus, a dual initiation had the effect of dividing the consciousness of the participants. Since the id and ego were interdependent, the psyche replicated them during the division. The process was reinforced by the embodiments concluding the overlapping initiations, where the phoenix aspects resurrected while the dragon aspects divided and reformed. Dual initiation only occurred if both parties committed to it.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Dawn responded instinctively to the consumption of her flesh and the beginning of a rapport, by assuming Coal’s form. The normal complications of dual initiation were compounded by the difference in their ages. As a phoenix, her power allowed her to reflect the self image of her initiate, so she assumed Coal’s human form—but she could not compensate for the age difference. The metamorphosis healed Dawn’s wounds and confused the dragon long enough for the girl turned boy to flee. Coal quickly sorted out his confusion and resumed the hunt. The only way to break the rapport was to conclude the dual initiation. Coal had no choice but to finish what his instincts started. In the process, Coal was being divided at the same time Dawn was. At the conclusion of the hunt, Coal was resurrected in Dawn’s image, as a girl Coal’s age who would become Cinder. While Dawn resurrected, restored to her normal form, the part of her that Coal initiated reformed as a younger version of Coal. It was the dual initiation that cut the goddess down, ripping her psyche in half and summoning her compliment into Dusk with the initiation of Dawn’s dragon potential. The same division sundered the demon the goddess had suppressed, leaving part of it in each child. Ash and Cinder were better able to deal with the trauma, gathering the children up and returning to Dream Gate. Dawn was reunited with her family and Cinder, given the credit for her rescue, was asked to be her mentor and guardian during her initiation. The age difference diminished the resemblance between Dawn and Cinder to a degree, and the position gave Cinder a purpose while she adjusted to her new existence. Coal confided in his master patron who vouched for Cinder’s training. Dusk was considered an orphan. He was adopted into Coal’s clan with Coal as his mentor.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entered pacts with humanity to become human. The Dragon House and the Phoenix House had been founded on pacts made with Dusk and Dawn in the Age of Gods. The god, Dusk, was approached by a group of humans seeking power. In exchange for granting it, they and their heirs were required to help Dusk acquire a human heir. Unfortunately, fulfilling that pact had not proven within the abilities the founders of the Dragon House had gained. It took thousands of years to discover a way to embody a primordial being, exploiting a side effect of a dual initiation. The girl, Dawn, was the final result of a thousand generations of controlled breeding to embody the goddess, Dawn. The goddess’s pact with the Phoenix House was completed when the girl was born. Dawn had waited a long time to be born to the phoenix house, so the notion of waiting for her human heir to mature before merging with her was not unreasonable. When her heir was abducted and offered as a sacrifice to a demon, the phoenix tried to intercede and preserve her. Dawn had been in rapport with the child from an early age, and had used this connection to direct a search and rescue effort following her heir’s abduction. Unfortunately, the girl’s mind recoiled instinctively from the trauma of the ordeal, leaving the goddess in possession of her body. As the ritual progressed, Dawn was forced to choose between remaining exclusively within her heir or allow herself to be shut out in order to orchestrate the rescue. Her final words as a goddess were spoken.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News of the girl’s abduction had prompted Coal to try and rescue her from her captors. His interest in protecting the girl came as a result of choosing to defy the patron of the Dragon House. Coal had been chosen by Dusk to fulfill the pact, which required him to initiate a phoenix and sacrifice one of his bodies to Dusk. Blooding a phoenix was not exactly a crime, since the phoenix would gain as much through it as Coal. In exchange for the body Coal would sacrifice to Dusk, he would gain the full power of both legacies, becoming a dragon phoenix. He had assumed Dusk would select a man. Unexpectedly, Dusk had been drawn to Dawn. She was barely seven years old, but that was old enough for her powers to have matured. The idea of devouring another human being never appealed to Coal, but the notion of eating a little girl made the ordeal all but impossible for him to stomach. Coal refused to blood her. He might even have succeeded in his defiance if she had not been placed in such peril. Given no other option, eating the girl would be far better for her than letting a demon eat her soul. Indecision almost made him too late to disrupt the sacrifice. Coal finally broke and called on his power. Coal was not experienced enough to control himself in dragon form, and not powerful enough in human form to rescue Dawn. When the dragon began tearing through Dawn’s abductors, Dawn was fighting with the demon, trying to keep it from consuming her soul, while struggling to preserve the integrity of the identities she possessed as girl and goddess. Dawn was forced to take full possession of the girl’s body for this battle, calling on all the resources of her psyche. Ultimately, she would have defeated it and thrust it out, but the dragon finished with her assailants and turned his attention to the girl.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Dawn, and the demon, needed only one look to see the dragon’s hunger. Dawn could not face both threats, so she swallowed the demon and fled. Dawn exploited her small body and knowledge of the ruins in an effort to escape the beast. Unfortunately, the dragon intended to blood her, not just devour her. The rapport created by the dragon’s initiation gave it the ability to track Dawn’s every thought and action, to lash at her mind and flush her out into the open. When Dawn was primed for the killing bite, there was nothing she could do. Once it was over, Dawn and Coal had to cope with the outcome of a dual initiation, being in two places at once. The ordeal of bonding with the flesh was traumatic for Dusk and Dawn, leaving them almost catatonic. In the wake of that night, Dusk and Dawn slowly began to recover, but adapting to their human existence helped to obscure the truth of their identities even from them. Each had a deeper sense of who they were, an instinctive or intuitive sense of identity.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and Dawn were merely the latest of ancient gods who fell silent and eventually became figureheads in institutionalized religion instead of agents of divine intervention.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Cinder and Coal, unlike Dusk and Dawn, experimented more with the potential unlocked by the dual initiation. Both discovered a range of polymorphic variations on the forms they had shared. </w:t>
      </w:r>
    </w:p>
    <w:p w:rsidR="00E16F01" w:rsidRPr="00C14495" w:rsidRDefault="00E16F01">
      <w:pPr>
        <w:rPr>
          <w:rFonts w:ascii="Montserrat" w:hAnsi="Montserrat"/>
          <w:sz w:val="24"/>
        </w:rPr>
      </w:pPr>
    </w:p>
    <w:p w:rsidR="00E16F01" w:rsidRPr="00C14495" w:rsidRDefault="00E16F01">
      <w:pPr>
        <w:rPr>
          <w:rFonts w:ascii="Montserrat" w:hAnsi="Montserrat"/>
          <w:color w:val="333399"/>
          <w:sz w:val="24"/>
        </w:rPr>
      </w:pPr>
      <w:r w:rsidRPr="00C14495">
        <w:rPr>
          <w:rFonts w:ascii="Montserrat" w:hAnsi="Montserrat"/>
          <w:color w:val="333399"/>
          <w:sz w:val="24"/>
        </w:rPr>
        <w:t>The revised attempt to apply the dual initiation scenario arises from a closer look at the mechanics of a dual initiation. The first attempt to apply the dual initiation scenario presents a pre-empire foundation for the story. It sets the origin before the scourge of Athen. This sets up the emergence of Dusk, Dawn, Cinder and Ash as the embodied dragon, the embodied phoenix, the original incarnation of the ideal and the mentor of Dusk and Dawn. It strips Dusk and Dawn of any family or social associations, effectively making them both orphans. It also leaves Cinder, in the position intended for Dawn, a supernumerary loose end.</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phoenix had been the personification of the soul of creation, and the dragon had been the personification of the mind of creation. In truth, the same entity had been perceived and recognized as two separate entities, the god, Dusk, and the goddess, Dawn. Dusk and Dawn had each chosen a host. Dusk was approached by Ash, seeking power. In exchange for granting it, Ash was required to help Dusk become human. Cinder was chosen by Dawn when she was born, although she kept her purpose to herself. For all intents and purposes, those hosts were their avatars bound to Dusk and Dawn by pacts to provide a human heir. Dawn had waited a long time for a suitable host to be born to the phoenix house. Cinder’s future heir was the intended host, having the ability to retreat from her body to her dam, vacating her body for the phoenix to inhabit for the conception and birth of her heir. When Cinder was abducted and offered as a sacrifice to a demon, the phoenix tried to intercede and preserve her. Dawn had been in rapport with the child from an early age, and had used this connection to direct a search and rescue effort following Cinder’s abduction. Unfortunately, the girl’s mind recoiled instinctively from the trauma of the ordeal, leaving Dawn in possession of her body. Thus, Dawn was the one subjected to the ritual up to the point where it was interrupted by Dusk and Ash. The recently initiated dragon avatar was on a quest for the phoenix required as the catalyst to fulfill the pact with Dusk. Ash was supposed to blood—actually, consume—the phoenix to exploit the reverse initiation. This unpleasant task was pursued deliberately at Dusk’s command. Ash considered it to be a sinister undertaking, but it had been required before he was free to pursue his revenge.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News of the girl’s abduction had prompted Ash to try and rescue her from her captors. To his horror, he discovered he would save her only to use her as ruthlessly. Unexpectedly, Dusk had been drawn to the child. On an unconscious level, Dusk had responded to her as a reflection of his true self. Ash had come to terms with the idea of blooding a phoenix, since the catalyst would gain as much through it as Ash. In exchange for the body Ash would sacrifice to Dusk, he would gain the full power of both legacies, a dragon phoenix. He had assumed Dusk would select a man. Ash had incredible difficulty with the idea of devouring another human being, but the notion of eating a little girl made the ordeal all but impossible for him to stomach. Ash refused to blood Cinder, and might even have succeeded in his defiance if she had not been in such peril. Dusk allowed Ash his defiance to consider the consequences of using Cinder. Dusk had given his scheme a great deal of thought, and understood that he had to chose between the form of his avatar or the phoenix he devoured to serve as his base form. She was barely seven years old, but that was old enough for her powers to have matured. Dusk only hesitated for a moment, quickly dismissing the problems of youth and sex. Dusk had made it clear to Ash what would happen if he used the power of his dragon form around a phoenix. Ash was not experienced enough to control himself in dragon form, and not powerful enough in human form to rescue Cinder. Dusk only had to wait. Given no other option, Ash would see that eating the girl would be far better for her than letting a demon eat her soul. The dispute between Dusk and Ash almost made them too late to disrupt the sacrifice. Ash finally broke and called on his power. </w:t>
      </w:r>
    </w:p>
    <w:p w:rsidR="00E16F01" w:rsidRPr="00C14495" w:rsidRDefault="00E16F01">
      <w:pPr>
        <w:rPr>
          <w:rFonts w:ascii="Montserrat" w:hAnsi="Montserrat"/>
          <w:color w:val="333399"/>
          <w:sz w:val="24"/>
        </w:rPr>
      </w:pPr>
    </w:p>
    <w:p w:rsidR="00E16F01" w:rsidRPr="00C14495" w:rsidRDefault="00E16F01">
      <w:pPr>
        <w:pStyle w:val="BodyText3"/>
        <w:rPr>
          <w:rFonts w:ascii="Montserrat" w:hAnsi="Montserrat"/>
          <w:color w:val="333399"/>
          <w:sz w:val="24"/>
        </w:rPr>
      </w:pPr>
      <w:r w:rsidRPr="00C14495">
        <w:rPr>
          <w:rFonts w:ascii="Montserrat" w:hAnsi="Montserrat"/>
          <w:color w:val="333399"/>
          <w:sz w:val="24"/>
        </w:rPr>
        <w:t xml:space="preserve">When the dragon began tearing through Cinder’s abductors, Dawn was fighting with the demon, trying to keep it from Cinder’s soul, while struggling to preserve her own. Dawn was forced to take full possession of the girl’s body for this battle, calling on all the resources of her psyche. Ultimately, she would have defeated it and thrust it out of Cinder, but the dragon finished with Cinder’s assailants and turned his attention to the girl. Dawn, and the demon, needed only one look to see the dragon’s hunger. Dawn could not face both threats, so she swallowed the demon and forced Cinder to take control of her body and flee. Dawn trusted the child to exploit her small body and knowledge of the ruins to escape the beast. Unfortunately, the dragon intended to blood her, not just devour her. The rapport created by the dragon’s initiation gave it the ability to track Cinder’s every thought and action, to lash at her mind and flush her out into the open. When Cinder was primed for the killing bite, there was nothing Dawn or Cinder could do. Once it was over, Cinder and Ash had to cope with the outcome of a dual initiation, being in two places at once. Dusk came to Ash’s aid, orienting him and preparing to claim one of the bodies. As chance had it, Dawn had quickly if not entirely intentionally claimed the extra body Cinder awoke with. After the trauma of the ordeal, Dawn had reached out to Cinder through her dragon clone, to offer comfort and reassurance. Cinder had instinctively retreated from the other body as soon as Dawn’s presence made it possible for her to recognize it as belong to someone else. The shift in perspective was so quick that Dawn had no warning before she was suddenly alone in the body. The mind being the bridge of the body and soul, the girl’s living body claimed the phoenix’s soul to sustain itself.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The ordeal of bonding with the flesh was traumatic for Dusk and Dawn, leaving them almost catatonic. Dusk, Dawn and Cinder all assumed the form of Cinder, while Ash retained his original form. To keep what happened a secret, Ash was instructed to take one aspect of the twinned Cinder with him, along with Dusk. Before assuming his chosen form, Dusk had required Ash to alter the sex of the acquired body before sacrificing it to Dusk. When Ash turned his attention to collect one of them, Cinder fled and hid, leaving Dawn to be captured. In the wake of that night, Dusk and Dawn slowly began to recover, but adapting to their human existence helped to obscure the truth of their identities even from them. Each had a deeper sense of who they were, an instinctive or intuitive sense of identity. The sudden descent from goddess to little girl, and the degree of helplessness it came with, caused Dawn to be very coy about asserting who she really was. When she was prompted for a name, she called herself Dawn. That name suited her new father and brother perfectly fine. 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w:t>
      </w:r>
    </w:p>
    <w:p w:rsidR="00E16F01" w:rsidRPr="00C14495" w:rsidRDefault="00E16F01">
      <w:pPr>
        <w:rPr>
          <w:rFonts w:ascii="Montserrat" w:hAnsi="Montserrat"/>
          <w:color w:val="333399"/>
          <w:sz w:val="24"/>
        </w:rPr>
      </w:pPr>
    </w:p>
    <w:p w:rsidR="00E16F01" w:rsidRPr="00C14495" w:rsidRDefault="00E16F01">
      <w:pPr>
        <w:rPr>
          <w:rFonts w:ascii="Montserrat" w:hAnsi="Montserrat"/>
          <w:color w:val="333399"/>
          <w:sz w:val="24"/>
        </w:rPr>
      </w:pPr>
      <w:r w:rsidRPr="00C14495">
        <w:rPr>
          <w:rFonts w:ascii="Montserrat" w:hAnsi="Montserrat"/>
          <w:color w:val="333399"/>
          <w:sz w:val="24"/>
        </w:rPr>
        <w:t xml:space="preserve">Dawn was the one to suggest that, instead of posing as a family, they pose as a mentor and his initiates. She confided her secret in Dusk, who instantly agreed with her idea, adding the stipulation that Dusk and Dawn should be officially betrothed.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Dusk and Dawn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E16F01" w:rsidRPr="00C14495" w:rsidRDefault="00E16F01">
      <w:pPr>
        <w:rPr>
          <w:rFonts w:ascii="Montserrat" w:hAnsi="Montserrat"/>
          <w:color w:val="333399"/>
          <w:sz w:val="24"/>
        </w:rPr>
      </w:pP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isle of Aeryn is the gateway to the North. It is the birthplace of the Northern People, remaining neutral ground for the Northern Dominions following the political and social break between the ruling houses. The three powers were segregated on the basis of “pure” blood, as reflected in the inheritance of hair and eye color. The Autumn Court, whose leaders were redheaded, led their followers into Arden, the Winter Court, whose leaders were towheaded, led their followers into Athen, and the Summer Court, whose leaders were golden-blond, led their followers into Aspen. The common people of all three Domains were generally brown haired, since those who were born with the preferred coloring generally were adopted into the appropriate ruling houses. The merchant and trades people were typically dark haired, by preference black. Aeryn is the location of Dream Gate and Dragon’s Bath, and a gathering place for the beginning and end of initiations. Reaching the end of their initiations, Dusk and Dawn arrive in Dream Gate for Trials and their wedding. The tragic conclusion of their wedding night results in Dawn being detained in Aeryn while the rest of her family returns to Avon in Arden. By the time Dawn is found untainted by demons, scarred by the process, the Avon Massacre has come and passed, allowing Dawn to arrive in Avon in the aftermath. Her summer is spent helping shore up the Queen’s position, but in the fall, she returns to Aeryn to confront the Emperor. His revelation leads Dawn to Dragon’s Bath, and her flight from the dragon brings her to the ruins outside of Dream Gate. Thus, Dawn is caught between the dragon, the damned and her human adversaries for her final struggle.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Union : In light of the joining of Dusk and Dawn, the blooding of Dawn is pressed so relentlessly by the dragon trying to reclaim his soul, Dusk, from Dawn. It is acceptable to present the “demon within” as the catalyst for joining Dusk and Dawn, however there is a conflict between the execution plot and the blooding plot regarding the circumstances of the ordeal of death. This would most likely shift the emphasis from an execution to a self-imposed exile, when Dawn escapes imprisonment after being nailed to discourage her from using her powers. By these lights, the order of certain events is altered. The marriage and union of Dusk and Dawn becomes entirely legitimate, beginning with their betrothal and coupling for initiation. The conflicts the pair face making it through trials include the demon’s efforts to subvert them and take possession of one long enough to slay the other. Of course Dusk and Dawn make the necessary sacrifice to thwart the demon on their wedding night. It causes Dusk to take residence in Dawn’s body with her, and they are detained for the inquisition into Dusk’s death. Suspicious of Dawn’s story, harsh measures are taken, to determine if she is under the influence of a demon, which leave her with a psychic scar that is potentially fatal to a phoenix unless she refrains from using her psychic gifts. Thus crippled, she returns home to confront her in-laws with the bad news about their son. In spite of her scar, and the unusual coexistence of husband and wife, Dawn is enlisted to reinforce the position of the young queen. Ember had recently ascended to the throne in the wake of the Avon Massacre, an attempted coup.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Obligation : Ember had been protected from the obliteration of the royal houses by Cinder’s genius, or a fortuitously successful experiment to bypass the flaw of the phoenix gift of rebirth. The experiment had been inspired by the fact that Cinder and Ash, two dragons, had conceived a phoenix, Dusk, proving that Cinder’s conversion had not cost her the genetic potential of the phoenix legacy. In Ember’s case, she was Cinder reborn, conceived and born before Cinder was converted by Ash. Cinder was able to conceive a new incarnation of Ember using the dragon gift, sparing ember the pregnancy that would have stripped her of the higher gift of resurrection. As the death of Dusk demonstrated, however, this did not make Ember invulnerable. Thus, she needed a strong protector, a champion she could trust implicitly, and who better than Dawn who also happened to be Dusk. The regent who had plotted to strip Dawn of her mother’s title, in the same way she had schemed to ensure Dea could not assume it, had died in the coup, so there was nothing to stop her, aside from challenges contesting her claim and suitors desiring to possess the title, or Dawn, or both. Dawn rises to the demands of her inheritance, but finds herself stumped by the concern of her in-laws, who argue about the consequences of the union, namely that it made it impossible for Dusk to fulfill his obligation to the pact. Dusk himself, learning to assert himself, is as confused as Dawn about this mysterious pact obligation. Their probing causes Cinder and Ash to clam up, but Dawn had overheard enough previously to know that the person who made this obscure pact was the Athelon Emperor, Dusk’s grandfather.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Sacrifice : Biding their time, until the next summit between Arden and the empire, Dawn accompanies the queen to the island of Aeryn, the traditional neutral ground of the northern dominions, hoping for a chance to confront the emperor. From the emperor, Dawn learns that the pact was with the patron deity of the Dragon House, generally referred to as “the dragon” with as little emphasis as possible. Apparently Ember was not the only subject for Cinder’s creative experiments in conception. Dusk was supposed to be a human incarnation of the dragon. Dusk’s obligation was to present himself to the dragon so it could determine if the pact had been fulfilled. For personal reasons, Dusk and Dawn would appreciate an audience with something capable of identifying Dusk’s soul, such a being might be able to separate the two of them, letting them continue their lives normally. This logic makes sense to the dragon as well, when they finally confront him, but the manner in which the dragon had intended to establish the identity of Dusk’s soul could be fatal to either Dusk or Dawn, or both. Not that the dragon was giving them any options, continuing the onslaught that initiated their visit. The dragon is not the only one interested in Dawn’s sacrifice. The demon she thwarted had learned something priceless before she expelled it, and named her to the cabal as the price for power undreamed of. Dawn finds herself caught between mercenaries and cabal assassins, plotting to sacrifice her to a demon, and the dragon determined to devour her alive. Her bid to play her adversaries off each other nearly succeeds, but the dragon gets her, triggering the Eve of Paradox.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Among the things this approach discards is the role of Phoenix. Stepping in to fill the roles of close friends and confidants are fellow initiates with whom Dusk and Dawn would have ended up had they not been thrust on each other. Thorn remains a viable member of the cast, as Dawn’s step father. The difference being, his infidelity is with Dusk’s mother during the absence of Ash, and the excuse responsible for the engagement of Dusk and Dawn given to Cinder’s mother. Thorn’s mother assumes the regency over Dea’s claim, her plotting geared to retaining the power she usurped through Thorn and Dea’s marriage. The conclusion of the dragon’s pact effectively demonstrates that Dusk and Dawn were incarnations of the same person, ending the alienation of the naked god and the naked goddess. This is obscured, since the opening of the rift is credited to the disruption of the ritual of sacrifice, and credited with causing the demise of the dragon and the phoenix. For Dusk and Dawn, their resurrection together sealed the gestalt, leaving the fate of Dusk and Dawn as individuals uncertain. A single mind encompassing the lives of both, she is as much one as the other, the most likely outcome is that the dragon did claim Dusk’s soul and then perished in the rift, and Dawn’s mind had been bound to Dusk’s long enough to be branded with his memories and experiences. There is no time for her to reflect on this immediately, since her resurrection introduced a strange solution to the sexual duality she had experienced sharing her body with Dusk. Perceived as a demon, she was forced to flee from the scene of her emergence from the rift.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path of revision undertaken to resolve a singular vision of the story of Dusk and Dawn has been focused on avoiding the repetition or proliferation of the key plot device. To this end, there should be only one extraordinary conception, one occurrence of sexual polymorphism and one ordeal of death and resurrection. It is acceptable to present “the dragon’s pact” as the mechanism of a split conception, although making the actual situation apply to the conception of Dusk and Dawn slightly alters the casting. The story of Amber and Coal remains valid, but Amber becomes Cinder while Coal takes the name and the transforming role of Ash, with the exception that the goddess assumes full possession on the conception of Dawn, calling herself Dea. Dea only possessed Ash through the duration of her pregnancy, releasing him as soon as she could entrust her daughter to the usual manifestation of herself. This of course was not a living incarnation, making Dawn (and Dusk) original incarnations heir to the full potential of a phoenix. One matter generally overlooked, the dragon’s blind spot, makes the naked goddess impossible for the dragon to recognize as himself. To him, she is just another soul around whom a realm had formed. Unlike other gods, the dragon was not drawn by the light of her soul, but by the interest, the attention of other souls. From his perspective, it was a tree in the forest situation, a matter of overlooking the obvious. The dragon never realizes he has doubled back to confront himself, since he expects to find a soul like that of most divinities, something virgin and un-evolved.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With the numerous inspirations and approaches considered for the story of Dusk and Dawn, strong alternate concepts frequently come up, revisiting old designs with new impulses. One of these, calling strongly to the pairing of the dragon avatar and the phoenix avatar, offers a treatment for the mother-daughter paradox. In it, Dusk and Dawn merge and become Cinder. In part, this is a reference to their mind being fried during the inquisition, and the gestalt assuming the identity of Dawn’s mother, who was executed in Dawn’s place. This Cinder’s psyche is ripped from her body by the rift surge unleashed by her mother’s death, allowing her future mind to return to inhabit her original body. In an earlier time, Ash was conducting an experiment for resolving his dragon patron’s dilemma. The focus of the dragon’s involvement with humanity was an ageless search for the embodiment of its soul. Like all protean entities, the dragon was a mind projected into reality, its own soul alien and remote. Ash felt that the dragon’s soul could be embodied combining the abilities he possessed from the dragon legacy and the art he had mastered under the Magus. The experiment to personify the soul of the dragon netted much more than Ash anticipated. By assuming the form derived from a penetrating probe of the dragon’s soul, Ash unwittingly provided a vessel for the disembodied psyche of Cinder. On taking possession of Ash’s body, as it conformed to her self image, Cinder dislodged his psyche and left it trapped in the dragon. Being an incarnate soul, Ash instantly wrested control of the manifestation of the dragon, fighting the powerful instincts of his new body, straining to cling to his humanity.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Cinder, jarred and shaken by the shock of her mother’s death, and still scarred by the inquisition, does what any person confronted with an apparently ravening dragon, freaks and runs, triggering the predatory instincts to hunt, and searing herself into his mind as the prey. Unfortunately for Cinder, the dragon taxing her powers of regeneration by taking healthy bites out of her at any misstep is not the only adversary she faces. She has unwittingly arrived during the cabal uprising in the period of the invasion and occupation of Arden. Slavers and mercenaries allied to the cabal, and traitors from within the ranks of the imperial armies, have besieged the neutral ground of Aeryn to gather their resources for continued operations in Arden. Cinder, a lone, naked and female Ardeyn strikes one of the patrols as a prize catch. By looks, she should be a high noble or maybe even a royal, but as a phoenix universally valuable, regardless of station, as either dragon bait or sacrificial offering. Cinder is captured while Ash is dividing himself from dragon bloodlust, projecting his humanity as a separate manifestation. His division into man and beast leaves said beast without the higher functions of sentience, making the dragon aspect a more perfect predator, but only as a human can Ash pursue Cinder safely—for her. Remotely, he discovers he retains some influence over the predatory aspect. He is desperate to know what went wrong with the experiment, unable to believe the girl who took his place was the dragon in human form. Of course, he catches up to her to learn of her capture. Spying on the captors, he learns of a rendezvous with a cabal agent, and races ahead to take the agent’s place in hopes of wresting Cinder from the mercenaries grasp.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While the plan suffices to get him into the group, the outfit’s determination to receive due credit for the capture makes it impossible for Ash to separate Cinder from them. Ash experiments with controlling the dragon aspect, learning how to give it some lead without losing control of it completely, planning to use it to harass the unit, but with Cinder in the group, it is nearly impossible. Only the days she stood him off in the ruins outside of Dream Gate had given him the time to gain any influence over the thing. Faced with the dragon again, Cinder sprints back toward the ruins, and her captors are smart enough to follow suit.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In general, most of the concepts and plot elements carry through to this approach, placing the demon’s emergence first, the consequences of that next, the conflict in the ruins following and the introduction of Cinder to the Arden establishment, focusing on her being named the phoenix avatar, further down. Obviously, the pairing for this variant is Ash/Cinder all the way. The conception plot comes in two years after Cinder’s arrival in the past. By her time line, she only just completed trials and got married. The confusion of having two lives fused into one, especially after the blooding climax of the first arc, tends to keep her from challenging what she sees. For all she knows, she’s caught up in the memories of her mother, reliving her “first” life at a subjective-involved pace while virtually no time is passing in her own life. In all of this, she is forced to listen to and trust her instincts and intuition to keep her up to pace with events. Ash, while finding it humorous that Cinder believes she’s simply recapitulating, presses the point that it all seems real enough for everyone else involved, so she might want to keep her wits about her and focused on what was really going on.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One premise works on the idea that the god and goddess were both aspects of the same divinity, and the dragon and the phoenix were their avatars, through whom the dragon and phoenix legacies were passed on to humanity. The duality embodied by the god:dess, and innate to the legacies s:he created, both reflected the manner in which they were perceived by those who confronted them. The duality also reflected the duality of point paradox, where the psyche unites and confronts the soul and mind. The legacies, engineered to subject a mortal’s psyche to primal dilemma of the protean psyche, are initiated in the same fashion. Children of a given legacy are predisposed to their family legacy, and subjected to training to ensure they realize it. Those exposed to the original rite of initiation are predisposed only according to their individual character, but it is possible for them to grasp the truth of the rite and realize the full potential of the psyche.  </w:t>
      </w:r>
    </w:p>
    <w:p w:rsidR="00E16F01" w:rsidRPr="00C14495" w:rsidRDefault="00E16F01">
      <w:pPr>
        <w:rPr>
          <w:rFonts w:ascii="Montserrat" w:hAnsi="Montserrat"/>
          <w:sz w:val="24"/>
        </w:rPr>
      </w:pPr>
    </w:p>
    <w:p w:rsidR="00E16F01" w:rsidRPr="00C14495" w:rsidRDefault="00E16F01">
      <w:pPr>
        <w:pStyle w:val="BodyText3"/>
        <w:rPr>
          <w:rFonts w:ascii="Montserrat" w:hAnsi="Montserrat"/>
          <w:sz w:val="24"/>
        </w:rPr>
      </w:pPr>
      <w:r w:rsidRPr="00C14495">
        <w:rPr>
          <w:rFonts w:ascii="Montserrat" w:hAnsi="Montserrat"/>
          <w:sz w:val="24"/>
        </w:rPr>
        <w:t xml:space="preserve">One of the general assumptions that shape the lives of Dusk and Dawn is that Dusk is a dragon. As the human incarnation of the dragon, it is not difficult to understand why that assumption was never questioned, despite the boy’s physical conformity to the Ideal of the Phoenix House. </w:t>
      </w:r>
    </w:p>
    <w:p w:rsidR="00E16F01" w:rsidRPr="00C14495" w:rsidRDefault="00E16F01">
      <w:pPr>
        <w:rPr>
          <w:rFonts w:ascii="Montserrat" w:hAnsi="Montserrat"/>
          <w:sz w:val="24"/>
        </w:rPr>
      </w:pP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There is a way for Dusk and Dawn to be conceived and born through separate legacies. Dusk would be conceived and born as a result of a pact between the dragon and the emperor, Dawn would be born as a result of a pact between the phoenix and the embodiment of her ideal. The mechanics of Dawn’s conception through a human host can also work as a way for the goddess herself to become human while attempting to preserve her intended host from a premature death as the sacrifice to a demon.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principle question to resolve is, how necessary is an extraordinary conception? The impetus for it originally stems from the notion of the character being self defined, or being born split into male and female incarnations. The challenge to this asks if it is necessary for everything to be established in conception or birth, or can the situation sought to establish the character be evolved through other actions? The Ash-Cinder paradigm offers several alternatives, starting with the main character simply being born a bastard to both legacies, and being inspired to reinvent himself, drawing the attention of the god and goddess aspects seeking a way to become incarnate. In this case, Ash becomes Cinder and is forced to pose as his own widow. A variant has Ash as a supporting character, the love interest, in a catalytic role, drawing the main character to, or simply encountering her when she makes her own way into, the past. The problem with these approaches is that they displace the intent of the split conception element, revealing the events that lead up to it, but presenting it as a second generation story. Simply put, this creates a cause and effect paradox. The root of the paradox has the main character play the host to her own conception, or conceptions. As the problem arises in searching for a foundation for the situation that concept meant to confront the characters with, the best solution is to ask if the situation can arise in another fashion. The root idea is that the main character has to confront her own participation in the events that created the situation she faces. As found in one of the Ash-to-Cinder options, it is enough to confront the main character with the discovery that she has been reincarnated as a boy and a girl who were betrothed to each other before their true identity was known.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same situation can be established in an Ash-and-Cinder option geared around the situation where a demon thrusts Ash into Cinder’s body. The premise of this approach is that Ash was intended to be sacrificed to the dragon, in a more deliberate version of how the phoenix became Cinder. The principle conflict following from there is what happens when Ash and Cinder learn of the pact, or rather the obligation Ash had requiring him to seek out the dragon. Cinder is willing to help Ash perform whatever favor the dragon requires of him, but the dragon, after learning of Cinder’s part in stripping Ash of his body, holds her accountable for the debt Ash was to pay. Refusing the dragon’s claim that Cinder’s body was forfeit because of her actions, Ash proposes a different solution, offering to sire a human incarnation of the dragon. The proposal is accepted by the dragon, but the process has an unexpected result. Inexplicably, when Ash conceived of the dragon, it provoked Cinder to conceive of herself. It also dislodged Ash from within Cinder, leaving him in possession of the dragon’s construct. Ash had successfully seized the dragon’s soul, unwittingly tapping into the part of Cinder that was the phoenix. In Creation, the phoenix had been the personification of the soul of creation, and the dragon had been the personification of the mind of creation. In truth, the same entity had been perceived and recognized as two separate entities, the god, Dragon, and the goddess, Phoenix. As an incarnate soul, Ash was able to do what the dragon could not do with his own manifestation, and make it truly alive. Ash was able to resume his original form easily, without another’s will present to challenge his self image, and reclaim his identity as Ash. From here, most of the developed concepts can unfold naturally.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one aspect of this that raises questions is what premise forms the basis of the dragon’s intentions toward Ash. The embodiment of the phoenix as Cinder occurs naturally under the circumstances cited. A suitable host was born to the phoenix house. Her heir would be the intended host, having the ability to retreat from her body to her dam, vacating her body for the phoenix to inhabit for the conception and birth of her heir. When the host’s heir was abducted and offered as a sacrifice to a demon, the phoenix tried to intercede and preserve her. Unfortunately, the girl’s mind recoiled instinctively from the trauma of the ordeal, leaving Phoenix alone in the body when it was slain. Her presence had been necessary to prevent the demon from gaining a foothold in the girl’s soul, but interposing herself between the girl and her tormentors only encouraged her withdrawal. The mind being the bridge of the body and soul, the girl’s living body claimed the phoenix’s soul to sustain itself. The binding became permanent when the phoenix resurrected in Cinder’s body. The ordeal was traumatic for the goddess, leaving her catatonic. She was identified as Cinder, no one suspecting her true identity. In the wake of that night, she has slowly been recovering, but adapting to her human existence helped to obscure the truth even from her. Theoretically, a similar thing might be intended by the dragon, allowing his mind to bridge his soul and Ash’s body, if he could gain exclusive possession of it. However, this then becomes a precedent for situations like demonic possession. Any mortal host could be used to incarnate a demon’s soul. It may be a valid precedent, establishing demons as living organisms. However, Ash would have to be a secondary incarnation in order for such a scheme to work.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The complications inherent in using Ash and Cinder do not exist in the corollary based on Dusk and Dawn. Ash remains a love interest, but he is removed from the coupling and union threads of the story. Dawn’s origin would remain the same, or change only in the sense that she would be conceived and born in Cinder’s place. This would occur as a result of Ember being initiated by a dragon and split into dragon and phoenix incarnations. The same event could account for the reverse initiation of that dragon, giving him the ability to conceive of himself. Ironically, at this point, it is possible for Dusk or Ash to be conceived, either of whom can fulfill the designs of the plot. If the emperor attempted to fulfill the pact with Dragon by deliberately blooding a phoenix to exploit the doubling effect of a dual initiation, he would conceive an heir in his own image, borne by his dragon half in the phoenix’s image. The phoenix would lend her dragon half to Phoenix and concentrate herself in her phoenix half. Once Ember removed herself from the extra body, Phoenix would take full possession, the body seizing her soul to sustain itself. This was one of two ways for the subject of a dual initiation to unify the dragon and phoenix halves, gathering one’s psyche in one body and sacrificing the other. This method required Ember to complete the process by a rite of death, using her resurrection to fuse her twinned psyche back together. Because the emperor was reborn, it was necessary for his dragon half to consume his phoenix half in order for him to return to his previous individual state. Ash was thus his heir and possessed the phoenix potential the emperor had gained. This does have the effect of making Ash a phoenix. It also begs the question of why Dragon did not simply claim the emperor’s second body.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At this point things get interesting. It’s such a simple event, but it offers solutions to all the problems at once. Dragon and Phoenix each have a chosen host. For all intents and purposes, those hosts are their avatars bound to Dragon and Phoenix by a pact to provide a human heir. If the solution presented itself and was pursued deliberately at Dragon’s command, it could easily be a sinister undertaking. It might also have been required before the dragon avatar was free to pursue his revenge. Put simply, it sets the origin before the scourge of Athen. The recently initiated dragon avatar would have been led on a quest for the phoenix needed as the catalyst to fulfill the pact. Dragon would have given this a great deal of thought, and would understand that it would have to chose between the form of his avatar or the phoenix he devoured to serve as his base form. In exchange for the body his avatar would sacrifice, his avatar would gain the full power of both legacies, a dragon phoenix. Unexpectedly, Dragon was drawn to a child. The same child Phoenix had been drawn to. Dragon only hesitated for a moment, quickly dismissing the problems of youth and sex. His avatar had a little more difficulty with the idea of devouring a little girl, which made the ordeal that much harder for him to stomach, but for the sake of power, he could not refuse his patron’s wishes. She was barely seven years old, but that was old enough for her powers to have matured. This sets up the emergence of Dusk, Dawn, Cinder and Ash. Dusk, Dawn and Cinder would all assume the form of Cinder, while Ash would retain his original form. Dusk and Dawn being the names of the dragon and the phoenix since the age of gods. Before assuming his chosen form, Dusk would have required Ash to alter the sex of the acquired body before sacrificing it to Dragon.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To keep what happened a secret, Ash was instructed to take one aspect of the twinned Cinder with him, along with Dusk. As chance would have it, Phoenix had quickly if not entirely intentionally claimed the extra body. Phoenix had been in rapport with the child from an early age, and had used this connection to direct a search and rescue effort following Cinder’s abduction. After the trauma of the ordeal, Phoenix had reached out to Cinder through her dragon clone, to offer comfort and reassurance. Cinder had instinctively retreated from the other body as soon as Phoenix’s presence made it possible for her to recognize it as belong to someone else. The shift in perspective was so quick that Phoenix had no warning before she was suddenly alone in the body, when the body trapped her consciousness to seize her soul. Phoenix was a bit less rattled by this trauma than Cinder was by hers, so when Ash turned his attention to collect one of them, Cinder fled and hid, leaving Phoenix to be captured. The sudden descent from goddess to little girl, and the degree of helplessness it came with, caused Phoenix to be very coy about who she really was. When she was prompted for a name, she called herself Dawn. That name suited her new father and brother perfectly fine. Dawn’s suspicions of the two were quickly laid to rest when Ash began her training. The interaction between man and boy clued Dawn in on what had really happened, and the knowledge that she was not the only divinity willing to trade her godhead for continued existence in reality reassuring. She was the one to suggest that, instead of posing as a family, they pose as a mentor and his initiates. She confided her secret in Dusk, who instantly agreed with her idea, adding the stipulation that Dusk and Dawn should be officially betrothed.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Cinder was recovered while Ash was stealing away with Dusk and Dawn. Her rescuers decided that Cinder had been possessed by a demon, on account of the strange psychic duality they detected in her. Since they could not exorcise this demon, they purged it in the fire of resurrection. This restored the individuality and unity of her mind. Ash was required to do the same, the discussion of which tipped Dawn off about the pair and what they had intended with the whole affair. Becoming human changed Dusk and Dawn. Being alive, and possessing the refined experience of gods, there was no question that they were suddenly more powerful than they had been in hundreds of thousands of years, but they existed in delicate, fragile young bodies they had to master if they hoped to survive. Neither had ever experienced the impact of a living body on the mind, and barely noticed becoming the children they posed as. The same influences that curbed the tendency of young children to think and act like they were gods played a part in helping them dismiss the truth of their origins. Dusk had been the only one who knew Dawn’s true identity, while Ash was aware of who Dusk really was. Dragon and Phoenix were merely the latest of ancient gods who fell silent and eventually became figureheads in institutionalized religion instead of agents of divine intervention. Cinder and Ash, unlike Dusk and Dawn, experimented more with the potential unlocked by the dual initiation. Both discovered a range of polymorphic variations on the forms they had shared. Cinder was chosen and trained as a champion of the goddess. Ash was establishing himself as a mentor and warrior, a virtual messiah come to unify Athen and free it from the rule of corruption. Dusk and Dawn grew up in the thick of it. </w:t>
      </w:r>
    </w:p>
    <w:p w:rsidR="00E16F01" w:rsidRPr="00C14495" w:rsidRDefault="00E16F01">
      <w:pPr>
        <w:rPr>
          <w:rFonts w:ascii="Montserrat" w:hAnsi="Montserrat"/>
          <w:sz w:val="24"/>
        </w:rPr>
      </w:pPr>
    </w:p>
    <w:p w:rsidR="00E16F01" w:rsidRPr="00C14495" w:rsidRDefault="00E16F01">
      <w:pPr>
        <w:rPr>
          <w:rFonts w:ascii="Montserrat" w:hAnsi="Montserrat"/>
          <w:sz w:val="24"/>
        </w:rPr>
      </w:pPr>
      <w:r w:rsidRPr="00C14495">
        <w:rPr>
          <w:rFonts w:ascii="Montserrat" w:hAnsi="Montserrat"/>
          <w:sz w:val="24"/>
        </w:rPr>
        <w:t xml:space="preserve"> </w:t>
      </w:r>
    </w:p>
    <w:p w:rsidR="00E16F01" w:rsidRPr="00C14495" w:rsidRDefault="00E16F01">
      <w:pPr>
        <w:rPr>
          <w:rFonts w:ascii="Montserrat" w:hAnsi="Montserrat"/>
          <w:sz w:val="24"/>
        </w:rPr>
      </w:pPr>
    </w:p>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Concept : Revised Pass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Fantasy Concept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Volume 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Establishment : The God and Goddess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Dragon, the naked god, was the mind of creation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the naked goddess, was the soul of creation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Dragon evolved within the realm of souls that was the foundation of dreaming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evolved within the dream that was the foundation of reality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Dragon defined himself in terms of everything, but was defined in human terms by humanity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defined herself in human terms to personify herself, but as an eternal, unborn soul, was never human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Establishment : The Legacies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Dragon and Phoenix claimed human avatars during the Cataclysm, founding the Dragon and Phoenix Legacies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After the Second Age of Magic, during the beginning of the Age of Empires Dragon and Phoenix decided that humans had reached the point where they could take care of themselves and shape their own destiny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Dragon and Phoenix’s retreat from the world was delayed by a resurgence of the more dangerous arts of the First Age of Magic and the war that began in Athen, in the Winter Kingdoms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A champion of the Dragon House became the Dragon Avatar, helping his father purge and unite Athen, conquering the Winter Kingdoms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The conquest of the Winter Kingdoms drove the forces of darkness into Arden, among the Autumn Kingdoms where they accelerated the systematic elimination of the Phoenix House through deceit and treachery</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Establishment : The Purge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The Purge targeted the offspring first, forcing the birth of new offspring, after which the adult incarnations were slain, forcing the absolution of the Phoenix House perfectly exploiting the weakness of the Phoenix Legacy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The Purge provoked the almost premature selection of a Phoenix Avatar, from among the more rare children of the Phoenix House, and the conception of her offspring</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The Phoenix Chosen, Cinder, was hunted down to prevent her from becoming an Avatar, and her “rescue” by the Dragon Avatar, Ash, while preserving her mind, cut her off from the Phoenix Legacy and her offspring, Ember</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Ember was typical of the survivors of the Purge, her access to the Phoenix Legacy blocked by the absolution of passing prior to the age of seven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Cinder and Ash used the dragon gift to ritually conceive a human incarnation of Dragon—and capturing the soul of creation unwittingly—as their son, Dusk, much to Dragon’s surprise</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One purpose of the Phoenix House was to produce a human incarnation of Phoenix, to capture her in the flesh by producing a child in her image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In the wake of the destruction of the Phoenix House, there seemed no hope of a Phoenix Avatar arising, and even less hope of one through which Phoenix could be born as a human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It was a shock when the perfect child appeared—her origins lost in the chaos of the Purge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In spite of her vigilance, Phoenix had not seen the possibility of Dawn’s conception and the opportunity to be born through it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could only claim Dawn as her avatar and take possession of her body long enough to conceive of herself as Dawn’s parthenogenic daughter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Preludes of Volume I : Initiations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Dawn was an orphan, fostered by Cinder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the self-conceived embodiment of the soul of creation (the goddess)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declared the only viable survivor of the Phoenix Massacre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found when she was seven years old by Dusk</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fell through the rift, at the death of the goddess, to meet Dusk twenty years in the past </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Point of Departure : Dawn’s Trauma</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Dawn was abducted from her home, witnessing the massacre of her household</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Dawn was used as a sacrifice to raise a powerful demon</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The ritual awakened the spirit of the slain goddess, and enslaved it, thus creating her demonic aspect</w:t>
            </w:r>
          </w:p>
          <w:p w:rsidR="00E16F01" w:rsidRPr="00C14495" w:rsidRDefault="00E16F01">
            <w:pPr>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had been possessed by the demon “summoned” from within her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had been thrust into the depths of her own mind, entering the underlying dream of the world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wandered in a kind of waking dream/nightmare since her “sacrifice” until Dusk “woke” 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by awakening Dawn, unwittingly established the paradox of Dawn’s conception by drawing her into the world at a point twenty years prior to her “sacrifice”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mother—Dawn herself, looped by paradox—was thrust into Dawn’s body, trapping the demon possessing Dawn between the psyches of mother and daughter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was the son of Cinder and the Dragon Avatar, Ash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was the ritually-conceived embodiment of the mind of creation (the god)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was betrothed to Dawn when she was identified as a Phoenix</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vanished during his assessment when he was seven, returning from a dreamscape carrying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fell into the rift opened by the test of his psyche, in a dream quest to “find” himself</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Point of Arrival : Dusk’s Testing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was the son of a former Heir to the Phoenix House, who had married into the Dragon House during the Purge, trading her access to the Phoenix Legacy during her conversion to the Dragon Legacy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possessed the potential, through his mother, to pass on the gifts of the Phoenix House—though he, like other potentials, did not possess those gifts himself</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was a cousin to the Heir of the Emperor, but like Dawn could lay claim to old titles of Royalty and Nobility through his mother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found at the age of seven by Dusk during his week of initiate testing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appeared in the ruins outside of Dream Gate when Dusk’s powers were tested and revealed his sympathy for paradox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had unconsciously sought the human incarnation of his “true self” and created the paradox of Dawn’s conception to transport her into the past at the same age as himself</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felt Dawn’s arrival, but to his perception he had only glimpsed a girl in peril, and set out to find 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in a catatonic state of shock from the ritual and it’s abrupt termination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treated, and after she had been examined, believed to be the only viable survivor of the Purge and the last true phoenix</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Fosterage and Initiation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Dusk were raised as brother and sister, and trained together as initiates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Dusk held the only legitimate claims to the Royal and Noble lines of the Autumn Domain, but such titles had been eclipsed by the ascension of the Empire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initiated in the same school as Dusk, to whom she was betrothed after she was recognized as a phoenix and named the heir to the Phoenix House, a recognized Imperial title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named the Chosen of the Goddess and the only hope of restoring the Phoenix House and Legacy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Prior to the Purge, the Phoenix House, though much smaller than the Dragon House, had been just as powerful, thus Dawn would find herself at the heart of several plots and substantial intrigue at various points in her life, religious and political</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both possessed powerful psychic abilities, requiring them to emphasize physical training to compensate for their effects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Dusk had separate mentors and masters, all under the same adept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Ember as a mentor, Dusk had Thorn as a mentor—and their mentors’ former mentors for masters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Ember and Thorn had shared the same master who had advanced to become the adept under whom Dusk and Dawn both received advanced instruction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often trained under the masters of different schools together</w:t>
            </w:r>
          </w:p>
          <w:p w:rsidR="00E16F01" w:rsidRPr="00C14495" w:rsidRDefault="00E16F01">
            <w:pPr>
              <w:pStyle w:val="BlockText"/>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Dusk and Dawn both came to the attention of the Magus, who was believed long dead until their talents lured him out of retirement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and Dusk were formally engaged at sixteen, in a plot to restore the Phoenix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returned to Dream Gate each summer of their initiation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Dusk and Dawn were informed of their betrothal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were formally introduced and given the summer for their courtship</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Dusk avoided the issue through training and exploration, returning to where they met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confronted the demons of her past, and the awakening of a demon within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faced a new foe within, as her nemesis, Eve, asserts herself</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demon had been primed for the conclusion of the ritual to seize her body and soul, and when it did not come it began fighting to awake, increasing Dawn’s trauma</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demon surfaced after awakening, but was too weak to possess her from within without the support it had during the ritual of its creation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demon was able to torment her through her nightmares, and influence her subtly from within through her passions and rage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demon had gradually built up the strength to take temporary possession of Dawn’s body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ordeals became keys to Eve’s release, starting with a bloody ambush on the beach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been traumatized by a ritual to summon a demon, that slew the goddess and spawned Eve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had evolved from the trauma of the aborted ritual, waiting for an opportunity to conquer Dawn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Eve Emerges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did not understand the significance of her blackouts, and the increase of traumatic flashbacks and nightmares, but became suspicious trying to understand the source of rumors about 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Unable to keep possession of Dawn, Eve took advantage of Dawn’s intimacy with Dusk to escape from 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Eve passed into Dusk when they made love, and later, while the couple was sparring, took possession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It took an instant to overpower Dusk and switch places with Dawn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Dusk was only aware of blacking out from an unprecedented and devastating psychic attack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struck while Dawn was disoriented at finding herself in Dusk’s body, their minds entangled in instant confusion, beheading the boy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embraces Dusk’s mind in the face of this impossible death, binding him to her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stunned by her resurrection and exhausted by her effort to shelter Dusk through it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recognized how her plan to eliminate Dawn had failed, and acted at once to implicate Dawn for the murder while escaping untainted by once again trading places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expected Dawn to be arrested and executed, plotting to establish herself as a lost twin and thus pursue Dawn’s claims and inheritance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soon discovers that the body she has claimed is a little different from what she expected, being neither male nor female, but somehow both at once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Eclipse of Dusk and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had been too stunned to recognize Eve’s interference, too traumatized to remember the resurrection or notice when Eve switched bodies to escape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recovered from the shock of the chaotic event, confronting Dusk’s corpse and herself drenched in his blood, and struggled to make sense of it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remembered the confusion as her mind merged with Dusk’s, and the horror when his guard dropped and she saw herself kill him—concluding that, in that moment of rapport, Dawn had desperately collected Dusk’s dying mind and cradled it in her own, making him a part of 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becomes catatonic in grief and horror, leaving Dusk in sole possession of her body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collected himself and took charge of Dawn’s body, taking in the scene and concluding that he had to flee before Dawn was arrested for his murder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initially believed his intimacy with Dawn had set them up for a psychic rapport—one of the inherent dangers of being psychic that justified their emphasis on physical training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conscious of her coexistence with Dusk, remaining so shell-shocked she was little more than a ghost in her own body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Dusk’s mentor and master believed Dawn had slain Dusk accidentally, in the confusion of establishing contact she had struck the final blow out of sheer reflex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coaxed out of her withdrawal by Dusk’s insistence that the whole thing had been an accident, for which he was as much at fault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reasserted herself just in time to be tracked down and confronted with murder charges, presenting the theory Dusk, Thorn and Talon came up with, and letting Dusk testify for himself</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 xml:space="preserve"> •</w:t>
            </w:r>
            <w:r w:rsidRPr="00C14495">
              <w:rPr>
                <w:rFonts w:ascii="Montserrat" w:hAnsi="Montserrat"/>
                <w:sz w:val="24"/>
              </w:rPr>
              <w:tab/>
              <w:t>Dusk was not able to convince the authorities, even with support from his mentor and master, that he was not actually Dawn making up the whole story to escape prosecution, and took flight once more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Sun Ascends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escaped pursuit by changing the girl’s sex to pose as a boy called Sun, forgetting that Dawn’s innate metamorphic ability was a match for his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insisted she was not resisting being a boy, asserting that she could cope with it as well as Dusk had coped with being her, but “Sun” continued to turn into a girl despite Dawn’s protests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could only remain male in Dawn’s body through an effort of will and discipline, reverting to female whenever he was shocked or distracted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assumed primary control, with Dusk in an advisory position while he assumed responsibility for maintaining and restoring their disguise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never noticed themselves merging into one person as their memories, experiences and personalities pooled together to develop “Sun” their corporate identity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Sun was startled to return home and confront Eve, who had allowed herself to be discovered by Cinder and identified as Dawn’s unknown twin sister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Sun knew Dawn did not have a twin, and became suspicious of the girl, who became furious when the goddess came forward and chose Sun, blowing everyone’s mind by turning “him” into a girl</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Sun was privately informed by the goddess that she could not help recognizing Dawn, or the difficulty Sun had with remaining male, and offering her a way to resume her life free of the taint of Dusk’s murder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Sun was further shocked when the goddess responded to Eve’s challenge by declaring she could not chose the girl guilty of murdering Dusk and Dawn, denouncing her on the spot as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stood in disbelief at the pronouncement of her death and the theft of her body, and unwisely protested, drawing the attention to herself and allowing Eve to escape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The goddess made her final pronouncement, identifying Sun as the child of Dusk and Dawn, born from the ashes of their death, heir to all the two had been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Sun is once again shell-shocked when tests and examinations prove the goddess’s proclamation, confirming that she possesses a single soul and mind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Sun’s unique duality and origins compel others to accept that she is both Dusk and Dawn, a boy and a girl, while being neither—a living paradox </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Summer 17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Pool</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were assisted in splitting themselves apart, though Dusk would remain a male version of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returned to Dream Gate for trials, to conclude their initiations, where their betrothal was renewed, and the couple pressured once more to marry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were assessed to determine if either body possessed any genetic flaws to forbid their union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Volume 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Autumn 19 – Summer 20</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faced a new nemesis determined to seduce her or destroy her entirely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hosted an incarnation of the goddess in her image, so she could experience a human life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III : Summer 27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Dawn was abducted to be used as a sacrifice to summon a demon, a ritual that spawned her nemesis, Eve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The goddess sacrificed herself to preserve Phoenix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Her death tearing a rift in reality that caused the ritual to be aborted—Fracture: Phoenix Dawn, angelic aspect; Phoenix Eve, demonic aspect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&gt;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tc>
      </w:tr>
    </w:tbl>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Concept : Initial Pass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Volume 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Preludes of Volume I : Initiations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was raised as an orphan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was the embodiment of the goddess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and Dawn were raised separately as Initiates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Dusk were the offspring of Phoenix Dawn (and Eve, by association)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Spring &amp; Summer 17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eventually remembered her origins, through Eve’s torment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and Dawn, merged, assumed the identity of Phoenix and took her place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returned to Aeirn, assuming the identity of Dawn to explore her origins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as Dawn, confronts the demons of her past, falling into their trap</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as Phoenix, confronts the demon who seduced and betrayed her twin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 : Summer &amp; Autumn 17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fell through the rift, to meet Dusk twenty years in the past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and Dusk were engaged, in a plot to restore the Phoenix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faced the threats of assassins, execution and a proposition from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been traumatized by a ritual to summon a demon, that slew the goddess and spawned Eve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ordeals became keys to Eve’s release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III : Autumn &amp; Winter 17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faced a new foe within, as her nemesis, Eve, emerged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Eve had evolved from the trauma of the aborted ritual, waiting for an opportunity to conquer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was murdered by Eve, while Dawn was forced to possess him, and resurrected as Dawn’s twin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became a male version of Dawn, after Dawn reclaimed her own body from Eve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Eve is given an undead body raised from the execution remains of Dawn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Volume 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Autumn 19 – Summer 20</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faced a new nemesis determined to seduce her or destroy her entirely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hosted an incarnation of the goddess in her image, so she could experience a human life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reincarnated herself with the Phoenix Gift, as Dusk reincarnated her with the Dragon Gift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One was born as Phoenix, named after the goddess—conceived by her while possessing her mother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One was born as Dawn, named after her mother—conceiving of herself in response to Phoenix’s conception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One was born as Dusk, named after his father—conceiving of Dawn’s mother in his image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III : Summer 27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was abducted to be used as a sacrifice to summon a demon, a ritual that spawned her nemesis, Eve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and Eve were slain by mutual annihilation, fighting for possession of their soul  in their final confrontation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Eve merged and passed into the offspring Dawn and Dusk</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 xml:space="preserve">The goddess sacrificed herself to preserve Phoenix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Her death tearing a rift in reality that caused the ritual to be aborted—Fracture: Phoenix Dawn, angelic aspect; Phoenix Eve, demonic aspect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&gt;</w:t>
            </w:r>
          </w:p>
          <w:p w:rsidR="00E16F01" w:rsidRPr="00C14495" w:rsidRDefault="00E16F01">
            <w:pPr>
              <w:tabs>
                <w:tab w:val="left" w:pos="360"/>
              </w:tabs>
              <w:ind w:left="360" w:right="180" w:hanging="180"/>
              <w:rPr>
                <w:rFonts w:ascii="Montserrat" w:hAnsi="Montserrat"/>
                <w:sz w:val="24"/>
              </w:rPr>
            </w:pPr>
          </w:p>
        </w:tc>
      </w:tr>
    </w:tbl>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Series Breakdown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were separated in the wake of childhood tragedy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were the only survivors of a massacre and abduction that left Phoenix catatonic</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trade identities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somehow linked to her twin, vicariously sharing her experiences since the tragic events of their abduction and mother’s death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taps into her childhood memories, penetrating the veil of nightmares and trauma, and sets out to discover her origins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realizes that Phoenix is figuring out where she comes from, intending to investigate her origins as soon as she can identify where to search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identifies her world of origin, and plots to smuggle herself past the quarantine, shipping her body in stasis to the research station on Aeirn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accepts an invitation to the gods’ sanctuary, for help resolving issues from her fusion with Dusk, anticipating the need to intercept Phoenix when she arrives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released from stasis by Dawn, who proposes trading places and identities so they can both fulfill their missions—the twins’ brief reunion ends as Phoenix accepts the trade and becomes Dawn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now Phoenix, leaves her twin with instructions and advice before entering suspended animation to be shipped back to the Aegis in her sister’s place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now Dawn, follows her twin’s advice, boarding a ship to the Seat posing as an Initiate on her way to Trials in her homeland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mentor meets her at the Seat, and accepts the cryptic response “Dawn” provided, settling the girl into the final routines of initiation prior to their departure for Trials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commit themselves to their respective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adjusted to her new identity by the time she arrives at Trials, mistakes in her performance overlooked by her mentor as effects of her twin’s year long ordeal and separation from her mentor, and her return to a home she had not seen in ten years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maintains her distance from Initiates who knew her twin intimately and could expose her as a fraud by spending her free time researching her past, discovering that her childhood home lies in the very ruins the Trials will be held at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manages to impress her new superiors without revealing her true abilities, but cannot fathom how to escape or otherwise continue her search for the father who never returned from his mission to deliver her twin to safe keeping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confronted by Dusk’s mentor and initiates who were aware of Dusk and Dawn’s fusion, in the belief that their friend and rival had been possessed by a demon, forcing Dawn to reveal her true identity as Dawn’s twin, and explain her mission on Aeirn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surprised when her twin’s friends come to her “rescue” causing a bit of chaos resulting in their “induction” into the program, providing Phoenix with allies in her campaign to retain some degree of normal life outside of the ASIA</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enlist each other’s friends to complete their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confides in her “friends” to enlist their help in her search for her missing father, presenting her quest as the real reason for her absence following graduation while striving to discourage their avid interest in her “new” ability to alter her sex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shocked to confront the reality of demons and undead, having assumed the objectives of the Trials had been metaphorical, and the implications of this revelation completely revise the significance and meaning of her life long nightmares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her friends comb news archives for the period surrounding her arrival at the orphanage, quickly narrowing their focus to a string of brutal murders by a serial killer who shifted to targeting orphanage employees during that time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reconstructs the night of her abduction, reliving the horror of the massacre, and leads her party into the catacombs under the mansion, connecting it to the ruins, in search of the chamber where she was almost sacrificed to raise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and her friends discover that the demons of her childhood were not all dispatched by her mother’s final efforts to slay them and their hosts, but encouraged to fully manifest, waiting for the sacrifice to be brought back so the ritual could be completed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put their demons behind them, preparing themselves to face new demons ahead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tc>
      </w:tr>
    </w:tbl>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ind w:left="180" w:right="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II</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Developmental Concepts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Development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 : Spring &amp; Summer 17</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begin their adventures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were separated in the wake of childhood tragedy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trade identities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commit themselves to their respective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enlist each other’s friends to complete their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put their demons behind them, preparing themselves to face new demons ahead</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as Dawn, confronts the demons of her past, falling into their trap</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eventually remembered her origins, and mother’s death, through Eve’s torment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returned to Aeirn, assuming the identity of Dawn to explore her origins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as Dawn, stumbles into a deadly trap in the ruins of her childhood home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as Phoenix, confronts the demon who seduced and betrayed her twin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merged into one, sought the father who was responsible for their initial division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assumed the identity of Phoenix and took her place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as Phoenix, confronts the demon who betrayed her twin posing as her lover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Prologue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were separated in the wake of childhood tragedy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were the only survivors of a massacre and abduction that left Phoenix catatonic</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was taken by their father into the Aegis for protection from those who abducted her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Part 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trade identities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taps into her childhood memories, penetrating the veil of nightmares and trauma, and sets out to discover her origins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was an orphan raised in the Aegis as a Psionic Asset, in part adapted to serve as an FTL communications link (a Path)—unable to resist investigating her origins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her classmates take a break from the Academy to explore an abandoned bunker on the coast of the psionic reservation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Phoenix unintentionally reveals the scars of her childhood to her closest friends, when a practical joke triggers a traumatic flashback during their exploration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accepts the encouragement and support of her boyfriend to discover what really happened to her so many years ago</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guided to the memory of her mother’s death, as her boyfriend helps her to unlock her memories of childhood and identify her place of origin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realizes that Phoenix is figuring out where she comes from, intending to investigate her origins as soon as she can identify where to search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concludes a meeting with one of her fiancées older sisters, in hopes of restoring her identity after a year of being considered dead because of her fusion with Dusk</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distracted from the ordeals of the past year by an apprehension of her twin’s recent experiences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somehow linked to her twin, vicariously sharing her experiences since the tragic events of their abduction and mother’s death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sensed someone or something wanted her twin to discover the truth, practically taunting her to uncover it, to penetrate the wall of secrecy around her world of birth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realized her twin had begun to stumble across more and more clues in the past year, leading her to varied sources of information undermining her assumptions about her origins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consults her patron, seeking answers about their tragic past, and discovers that her father might still be alive in the Aegis, having never returned to Aeirn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3</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identifies her world of origin, and plots to smuggle herself past the quarantine, shipping her body in stasis to the research station on Aeirn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had gradually become plagued by nightmares and traumatic flashbacks, as the memory of her mother’s death resurfaced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struggles through graduation from the Academy, exhausted from weeks of painful soul searching and frustrating research into a possible world of origin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finally has a breakthrough, matching details from her shattered past to an isolated world under strict quarantine and observation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aided by her boyfriend in making the arrangements to elude her guardians and gain passage to her world of birth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puts everything on the line to execute her plan, following a final liaison with her friend and lover, who seals her in a death like state for shipment to Aeirn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4</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accepts an invitation to the gods’ sanctuary, for help resolving issues from her fusion with Dusk, anticipating the need to intercept Phoenix when she arrives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considers what she has learned through her twin’s efforts, and past enlightenment, but it is the consequences of restoring her identity that give her the opportunity to intercept Phoenix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A ritual geared to prove Dawn’s identity unexpectedly draws the attention of the gods, the reclusive immortals who have made themselves protectors of Aeirn and it’s people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considers the invitation she is given to join them at their sanctuary, keeping her true intentions for going there secret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is transported to the sanctuary for her initiation as a goddess of sex, and settles into her quarters to await the arrival of her twin during her training</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5</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is released from stasis and confronted by Dawn, who proposes trading places and identities so they can both fulfill their self-imposed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emerged from stasis, her body transported as cargo while her mind haunted the ship, and escaped from the star ship and fled the space port, following fragments of memory to begin her search for the city of her birth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Phoenix’s birth tongue quickly returned to her as she was forced to eavesdrop on conversations between the Aegis crew and natives of the space port fortress, to make her way to the sea port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startled to confront Dawn on awakening, and stunned by the other girl’s schemes to take advantage of each other to achieve their goals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quickly discovered why her home world was so heavily quarantined and obscured, her native people had overcome the latency of their psionic abilities using the disciplines and techniques of Art to harness “magic”</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introduced to “Dusk” as Dawn reveals what happened to her a year earlier, explaining her search for the father responsible for the creation of her male incarnation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6</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spends the next month instructing Phoenix to take her place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is forced to assume Dawn’s identity, while Dawn poses as Dusk, so that the other girl can hide in plain sight at the sanctuary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exchange stories and compare the worlds and lives they know, discussing the fates of their mother and father in private and in training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and Dawn are forced to overcome their apprehensions when the training shifts to focus on Dawn’s emphasis, as a goddess of sex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answers Phoenix’s questions about the existence of such things as gods and magic and together they examine the pact between Aeirn and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pushes Phoenix, to compensate for the other girl’s lack of the ability she possessed to reflect on Phoenix’s experiences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reveals the method to her madness, her gradual reassertion of her female form to portray the dispersion of her masculinity and eventual reversion to a singular, female incarnation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7</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 xml:space="preserve">The twins’ brief reunion ends as Phoenix accepts the trade and becomes Dawn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is hard to let go of as Phoenix and Dawn become comfortable with their intimacy, savoring a relationship that is too perfect to be true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confronts her mentor with the agreed upon story, emphasizing her desire to return to complete her mortal initiation, so that Phoenix can return to Aeryn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 passes Dawn’s final examination, and they discuss returning to the sanctuary in a year to resume their normal lives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leaves her twin with instructions and advice before entering suspended animation to be shipped back to the Aegis in her sister’s place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8</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now Dawn, follows her twin’s advice, boarding a ship to the Seat posing as an Initiate on her way to Trials in her homeland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confronting immediate evidence of the absence of modern technology outside the fortress walls, sought passage on a sea ship departing the island where she arrived on Aeirn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Dawn’s trained mind and body caused her to be mistaken for an Initiate, or as she understood in the context of her tutoring, a warrior maiden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mentor meets her at the Seat, the neutral center of learning for this primitive, embattled world, and accepts the cryptic response “Dawn” provided, settling the girl into the final routines of initiation prior to their departure for Trials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able to deduce the location of her childhood home from conversation with the Initiates at the hostel where she was quartered, who were bound there for their final training</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required to prove her ability to be able to join the party headed for Trials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training balanced the development of her mind through the athletic development of her body, combining gymnastics, dance and martial arts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9</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now Phoenix, assumes her twin’s place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Phoenix’s guardians converge upon “Phoenix” at her sudden return from a mysterious three month absence, blowing their minds by revealing the “issue” she “explored” in private, leaving the details to their imaginations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Part 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commit themselves to their respective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is adjusted to her new identity by the time she arrives at Trials, mistakes in her performance overlooked by her mentor as effects of her twin’s year long ordeal and separation from her mentor, and her return to a home she had not seen in ten years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led to Arden and the Isle of Aeryn by her memories of the Sanctuary of the Goddess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became distracted by the natural beauty of her birth world, and the graceful customs of her estranged people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easily adjusted to her new life by embracing the echoes from her twin, though her ability to become male results in her conscription into the ASIA for training as a special operative, a development which instantly made it impossible to trade places with her twin again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3</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maintains her distance from Initiates who knew her twin intimately and could expose her as a fraud by spending her free time researching her past, discovering that her childhood home lies in the very ruins the Trials will be held at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slipped away from the Initiates to explore an unexpectedly familiar site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stunned, stumbling into an unexpected reception party on her arrival</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took advantage of the opportunity to access the Sanctuary Archives in search of her birth records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4</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learns at her orientation that “she” has been erased from public record, all traces of her twin’s past carefully sealed away to make her a more secure asset to the government, proceeding next to an assessment phase to determine her aptitude as a potential spy or assassin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5</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unwittingly exposes herself during a strange confrontation with Dusk’s mentor, the one man who knew the full truth of her twin’s ordeal, a man her cautious probing for information about her past leads her to and for whom her questions arouse intense suspicion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sought out an inn, arriving in the region her mother was supposed to have lived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involved herself in a game of chance to milk the gamblers for information about her home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6</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manages to impress her new superiors without revealing her true abilities, but cannot fathom how to escape or otherwise continue her search for the father who never returned from his mission to deliver her twin to safe keeping in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7</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is confronted by Dusk’s mentor and initiates who were aware of Dusk and Dawn’s fusion, in the belief that their friend and rival had been possessed by a demon, forcing Dawn to reveal her true identity as Dawn’s twin, and explain her mission on Aeirn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8</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is surprised when her twin’s friends come to her “rescue” causing a bit of chaos resulting in their “induction” into the program, providing Phoenix with allies in her campaign to retain some degree of normal life outside of the ASIA</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9</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falls prey to a crippling flash back, after waking from traumatic nightmares, and blacks out, nearly drowning in the baths, the morning before their trip to the ruins for Trials, but in spite of her terror she insists on continuing through Trials, hoping to confront her personal demons and lay them to rest</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Part III</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enlist each other’s friends to complete their missions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confides in her “friends” to enlist their help in her search for her missing father, presenting her quest as the real reason for her absence following graduation while striving to discourage their avid interest in her “new” ability to alter her sex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is shocked to confront the reality of demons and undead, having assumed the objectives of the Trials had been metaphorical, and the implications of this revelation completely revise the significance and meaning of her life long nightmares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set out in the morning for the ruins where her home was inexplicably located, dismissing the rumors of what haunted them</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explored the mansion in the ruins, unlocking memories of her childhood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learned the hard way the reality of ghosts, undead and other monsters in this magical world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3</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her friends comb news archives for the period surrounding her arrival at the orphanage, quickly narrowing their focus to a string of brutal murders by a serial killer who shifted to targeting orphanage employees during that time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4</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reconstructs the night of her abduction, reliving the horror of the massacre, and leads her party into the catacombs under the mansion, connecting it to the ruins, in search of the chamber where she was almost sacrificed to raise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relived the horror of her abduction and what seemed to be an attempt to “sacrifice” her to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awakened from the full recapitulation of that night, and searched the catacombs for the buried chamber where she almost died</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5</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actively investigates the orphanage murders seeking information about a vigilante who reportedly opposed the serial killer, and finds more than she expected in the eye-witness to the killer’s death, a demon that had hunted her twin intent on completing what began ten years earlier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6</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and her friends discover that the demons of her childhood were not all dispatched by her mother’s final efforts to slay them and their hosts, but encouraged to fully manifest, waiting for the sacrifice to be brought back so the ritual could be completed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7</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 xml:space="preserve">Phoenix confronted her twin’s secret ally, the demon who had posed as her friend and lover, encouraging her subtly to return to her place of birth where its brethren waited to slaughter her, and promised to destroy him to ensure that he could not prey on the helpless citizens of the Aegis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8</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fought against overwhelming odds, in a battle where their very souls and sanity were at stake, for their enemies could reach into their very minds to deliver shattering blows directly to their naked psyches, and only instinct and desperation allowed Dawn to escape with her wounded companions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9</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prevailed against her foe, only to learn from his final taunt that he had not come alone, his companion had also claimed a new host after falling to the vigilante, the vigilante himself, Phoenix’s father… leaving her with a new and potentially more dangerous quest of finding him and freeing him from possession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Epilogue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and Dawn put their demons behind them, preparing themselves to face new demons ahead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examined the echoes of her twin’s experiences to confirm that she had escaped the trap that had been waiting for her, bemused at her ability to tune in to her twin but not communicate with her mentally, disturbed to learn how her friends had been injured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Book II Development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8</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taken to Dusk’s home, where she was intently scrutinized by his family and household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explained that the form he wore when Dawn arrived was created by magic, an elaborate spell designed to identify and summon his soul mate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tried to explain her presence as the result of her quest to discover her origins, resisting the “destined” union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was not surprised by her claim, and after listening to her story of tragedy, informed her that it identified her as the only survivor of a string of massacres that obliterated her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Dusk further surprised her by revealing some knowledge of the Aegis, guessing that Dawn was sent off world to protect the sole heir of the Phoenix House </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9</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introduced before the Court as Dusk’s bride, and discovered she had fallen into a cultural trap that would require her to marry the strange man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nearly exploded, after Dusk’s mother maneuvered them into a betrothal ceremony, forcing her to realize that she could not dodge the marriage issue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confided that he only meant to find her, not thrust her into an unwanted marriage and political turmoil, in an overture of friendship</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begged Dusk to get her out of the madness that threatened to engulf her, but was unprepared for him to take her to visit the Goddess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stunned by her uncanny resemblance to the Goddess, unable to deny the power she sensed in her, when the Goddess confirmed her as a Phoenix</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Part II : Princess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10</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swiftly became the focus of curiosity and intrigue in what turned out to be a politically unstable, young empire, and asked herself was she was willing to be a pawn promoted to a queen in a plot to restore a conquered nation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floored by the revelation of her House’s function, to protect the temples and defend the servants of the Goddess, making her a far greater threat to the powers that be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11</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12</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13</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Dusk came to Dawn’s rescue when she was ambushed by demon-possessed assassins on the beach</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14</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recovered from the attack to confront an unpleasant interrogation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unable to believe in demons, was unable to express the unearthly quality of her attackers, and ended up under arrest when the slain were identified as loyal servants of the emperor</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Dawn quickly determined that her restraint collar blocked all but one of her abilities, the most basic astral projection she called her “Ghost”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As while her body was in stasis on the ship, Dawn haunted the trails of her friends and adversaries, trying to keep informed about her situation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learns that her enemies believe her to be a false Phoenix, a pawn being used by Dusk’s mother to restore the House she descended from prior to her conversion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15</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Dawn’s trial was exploited as a means to remove her, as false testimony lead to her conviction and death sentence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visited by Dusk and her Goddess, who both tried to assure her she had nothing to fear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16</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realized she was running out of time to extract herself from the overwhelming situation she stumbled into</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beginning to be seduced by Dusk’s patient and subtle courtship, as much because of as in spite of the situation she was 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informed Dawn that her appeal had been denied and his petition for pardon rejected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decided she had learned enough about her origins, more than she wanted to know, and sent out a call to be rescued from the mess she had gotten herself into</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composed herself for the week ahead, praying someone would respond to her distress call</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17</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On the eve and morning of her execution, Dawn confronted her mortality</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realized that she waited too long before calling for help</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broke down and realized she did love Dusk, devoting her last  night to embracing that love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and Dawn were separated in the morning, and neither was given an opportunity to foil the execution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used the only escape she had left, when it became obvious that all her hopes and denials could not stop an axe from decapitating her</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18</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Instinct compelled Dawn to step outside of herself, a helpless witness to her own death—and resurrection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waited to see how long it would take her astral body to disintegrate after her death</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stunned as her Ghost inexplicably became flesh, and stood over her own corpse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just discovered what it meant to be a child of the Phoenix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instantly hailed as the Paladin of the Goddess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Part III : Paladin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19</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gratefully abandoned her claims to the titles and power of the Phoenix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answered the summons of the Goddess to learn the nature and limits of her “immortality” and the dilemma of her participating in the restoration of her House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Dawn’s resurrection proved the legitimacy of her claim, erasing the doubts of her supporters and cementing the hatred of her adversaries, while offering her a different obligation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sobered, and slightly reassured, to learn that she was mortal—in the sense that she could be killed under the right circumstances, as proven by the demise of all her kin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had become partially immune to the intrigues of court, though the restoration of the Phoenix House still came with a burden of politics, including pressure to marry Dusk</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20</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reflected on her actions prior to her execution, when she gave into Dusk, even as she lay with him again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not alone in reaffirming her mortality, as the architects of the Purge reassembled to respond to the threat of her appearance</w:t>
            </w:r>
          </w:p>
          <w:p w:rsidR="00E16F01" w:rsidRPr="00C14495" w:rsidRDefault="00E16F01">
            <w:pPr>
              <w:pStyle w:val="BlockText"/>
              <w:tabs>
                <w:tab w:val="left" w:pos="360"/>
              </w:tabs>
              <w:ind w:left="360" w:hanging="180"/>
              <w:rPr>
                <w:rFonts w:ascii="Montserrat" w:hAnsi="Montserrat"/>
                <w:sz w:val="24"/>
              </w:rPr>
            </w:pPr>
            <w:r w:rsidRPr="00C14495">
              <w:rPr>
                <w:rFonts w:ascii="Montserrat" w:hAnsi="Montserrat"/>
                <w:sz w:val="24"/>
              </w:rPr>
              <w:t>•</w:t>
            </w:r>
            <w:r w:rsidRPr="00C14495">
              <w:rPr>
                <w:rFonts w:ascii="Montserrat" w:hAnsi="Montserrat"/>
                <w:sz w:val="24"/>
              </w:rPr>
              <w:tab/>
              <w:t>Across Arden, an army raised from the slaughter of the emperor’s conquest, once sufficient to challenge Arden but not the combined forces of Athen and Aspen, was unearthed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Dusk tracked Dawn down, and was stunned by her intention to run away</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21</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An ASIA/ANPC division responded to Dawn’s distress call, not at all pleased to discover she was not a field operative and not even a registered citizen of the Aegis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To Dawn’s horror, she realized that the people who had helped her trace her origins must have been agents of the Goddess or whoever sent her away for protection, retrieving her from exile and erasing all records of her presence in the Aegis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22</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Dawn’s detention was aborted when Dusk broke in to inform her of the army of demons and undead massing on the coast, catching the attention of the Aegis soldiers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was confronted with one of the Aegis’s primary reasons for the quarantine of Aeirn during her debriefing, where she was informed that demons did exist and careful measures were taken to keep them from being unleashed on the helpless Aegis</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23</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rushed to the front to represent the Goddess in battle, accompanied by Dusk, the Aegis forces and three divisions of the Imperial Army</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24</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25</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During the battle, where victory seemed hopeless despite the heroic efforts of the defenders, Dawn was confronted personally by the Demon Lord commanding the unnatural forces, and a disturbing proposition</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26</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credited with turning the enemy, but she knew the Demon Lord retreated for his own reasons, his confidence in being able to turn Dawn to his side</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relived the horror of watching the slain and possessed rise up and join the ranks of the enemy, in her new nightmare in which she herself was one of those turned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Because they had involved themselves, the Aegis contingent was forced to remain on Aeirn, posing as the champions Dawn summoned from Heaven to fight the Demonic and Undead</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27</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was summoned before the admiral and psi corps colonel to have her claims of Aegis citizenship examined, concluding that it was feasible for her existence to be erased from both minds and machines, she was inducted into their ranks as a provisional operative “in place” attached to their command</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Dawn returned to Dusk, aware that  she might never return to her old life, and reconsidered the question of marriage</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Series I</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Paradox Concept</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[17] was sent back to complete a summoning begun twenty years earlier by Dusk</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[17] became the paladin of the Goddess</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[20] gave birth to a human incarnation of the Goddess and a reincarnation of herself</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[27] was slain in the attack to abduct her daughter, Dawn [07], who was used as a sacrifice to summon a demon</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Parthenogenic Reincarnation created a “daughter self” a new mind for the same soul, a “dependant” that demonologists defined as an “angel”. By default, the angel was aligned with the parent mind of the soul, but it was possible to corrupt the angel to create a “demon”.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Dawn’s sacrifice [07] was interrupted by the death of the Goddess, who fell to the demon tamed and unleashed by her mother, to complete the cycle begun during the ritual</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w:t>
            </w:r>
            <w:r w:rsidRPr="00C14495">
              <w:rPr>
                <w:rFonts w:ascii="Montserrat" w:hAnsi="Montserrat"/>
                <w:sz w:val="24"/>
              </w:rPr>
              <w:tab/>
              <w:t xml:space="preserve">The shattered angel was corrupted, but not yet demonic, when the soul of the Goddess Passed to Dawn. The girl’s shattered mind was submerged as the Goddess became Dawn. The original Dawn would heal and incubate until a demon reached in and finished the demonic conversion to create Eve. </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Dawn [07] was taken off world, to grow up ignorant of her future self, Phoenix</w:t>
            </w: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Phoenix [17] sent Dawn [17] back to meet Dusk</w:t>
            </w:r>
          </w:p>
          <w:p w:rsidR="00E16F01" w:rsidRPr="00C14495" w:rsidRDefault="00E16F01">
            <w:pPr>
              <w:tabs>
                <w:tab w:val="left" w:pos="360"/>
              </w:tabs>
              <w:ind w:left="360" w:right="180" w:hanging="180"/>
              <w:rPr>
                <w:rFonts w:ascii="Montserrat" w:hAnsi="Montserrat"/>
                <w:sz w:val="24"/>
              </w:rPr>
            </w:pPr>
          </w:p>
          <w:p w:rsidR="00E16F01" w:rsidRPr="00C14495" w:rsidRDefault="00E16F01">
            <w:pPr>
              <w:tabs>
                <w:tab w:val="left" w:pos="360"/>
              </w:tabs>
              <w:ind w:left="360" w:right="180" w:hanging="180"/>
              <w:rPr>
                <w:rFonts w:ascii="Montserrat" w:hAnsi="Montserrat"/>
                <w:sz w:val="24"/>
              </w:rPr>
            </w:pPr>
            <w:r w:rsidRPr="00C14495">
              <w:rPr>
                <w:rFonts w:ascii="Montserrat" w:hAnsi="Montserrat"/>
                <w:sz w:val="24"/>
              </w:rPr>
              <w:t xml:space="preserve">Eve is essentially Dawn’s alter ego. Her dark side. The demons trying to seduce Dawn lure Eve out of Dawn’s shadow, sensing that Dawn’s mother died before Dawn could be completely turned. Using necromancy and the remains from Dawn’s execution to create a vessel for her, Eve becomes Dawn’s adversary, seeking to claim their soul for herself. Not happy with being undead, she also attempts to claim Dawn’s body, eventually resorting to shoving Dawn out, when Dawn proves she can reverse Eve’s attempts to just swap bodies, forcing her to possess Dusk’s body hoping it would make her vulnerable. Killing Dusk, while Dawn possesses him, only causes them both to be resurrected as Dawn. Arrested for Dusk’s murder, Eve simply swaps places with Dawn, leaving her to face the consequences, but is surprised when Dusk forces her out, and goes to clear Dawn’s name. Eve’s final attempt to slay Dawn comes when Dawn’s daughters are old enough for Passage, and Eve seeks to force Dawn to Pass and claim Dawn’s body for herself. As the plan also involved Dawn’s conversion, the girls were abducted during a massacre. The only defense Dawn has is to willing Pass to one of the girls, and from there, rescue the other. The Goddess tries to intervene by entering Dawn’s body and shutting Eve out, but her success only provokes Eve beyond reason. Losing all semblance of humanity, Eve pursues the Goddess, who moves instantly to rescue the twins. Dawn, now Phoenix, discovers her sister, Dawn, after her mother, is already being broken on the altar. Phoenix, realizing what the switched identities of the twins means, calls the Goddess to her. Dawn was about to become a demonic incarnation of the Goddess. The Goddess stops the ritual, slaying everyone to rescue the two girls. On their way out of the catacombs, Eve confronts them, engaging the Goddess. Underestimating Eve, the Goddess does battle with the only entity who can destroy her. Herself. Dawn watches helplessly as her mother, to her eyes, is slaughtered by the horror Eve became in her fury.  Then, the world shattered, and her scarred mind tried to hold the pieces of it together. The demon and the Goddess fused together in mutual annihilation, or woke up at that moment as one in Dawn, submerging the splintered fragments of her shattered psyche. Only one person present understood what had happened, and what it meant. Phoenix led her catatonic twin out of the ruins, and enlisted the help of Dusk to do what needed to be done. </w:t>
            </w:r>
          </w:p>
          <w:p w:rsidR="00E16F01" w:rsidRPr="00C14495" w:rsidRDefault="00E16F01">
            <w:pPr>
              <w:tabs>
                <w:tab w:val="left" w:pos="360"/>
              </w:tabs>
              <w:ind w:left="360" w:right="180" w:hanging="180"/>
              <w:rPr>
                <w:rFonts w:ascii="Montserrat" w:hAnsi="Montserrat"/>
                <w:sz w:val="24"/>
              </w:rPr>
            </w:pPr>
          </w:p>
          <w:p w:rsidR="00E16F01" w:rsidRPr="00C14495" w:rsidRDefault="00E16F01">
            <w:pPr>
              <w:ind w:left="180" w:right="180"/>
              <w:rPr>
                <w:rFonts w:ascii="Montserrat" w:hAnsi="Montserrat"/>
                <w:sz w:val="24"/>
              </w:rPr>
            </w:pPr>
          </w:p>
        </w:tc>
      </w:tr>
    </w:tbl>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Fantasy Concept</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Phoenix, the naked goddess, evolved within the dream that was the foundation of reality—the soul of creation</w:t>
            </w:r>
          </w:p>
          <w:p w:rsidR="00E16F01" w:rsidRPr="00C14495" w:rsidRDefault="00E16F01">
            <w:pPr>
              <w:ind w:left="180" w:right="180"/>
              <w:rPr>
                <w:rFonts w:ascii="Montserrat" w:hAnsi="Montserrat"/>
                <w:sz w:val="24"/>
              </w:rPr>
            </w:pPr>
            <w:r w:rsidRPr="00C14495">
              <w:rPr>
                <w:rFonts w:ascii="Montserrat" w:hAnsi="Montserrat"/>
                <w:sz w:val="24"/>
              </w:rPr>
              <w:t>Dragon, the naked god, was the catalyst for Phoenix’s awakening, evolving within the dream he provoked</w:t>
            </w:r>
          </w:p>
          <w:p w:rsidR="00E16F01" w:rsidRPr="00C14495" w:rsidRDefault="00E16F01">
            <w:pPr>
              <w:ind w:left="180" w:right="180"/>
              <w:rPr>
                <w:rFonts w:ascii="Montserrat" w:hAnsi="Montserrat"/>
                <w:sz w:val="24"/>
              </w:rPr>
            </w:pPr>
            <w:r w:rsidRPr="00C14495">
              <w:rPr>
                <w:rFonts w:ascii="Montserrat" w:hAnsi="Montserrat"/>
                <w:sz w:val="24"/>
              </w:rPr>
              <w:t>Phoenix defined herself in human terms to personify herself, but as an eternal, unborn soul, was never human</w:t>
            </w:r>
          </w:p>
          <w:p w:rsidR="00E16F01" w:rsidRPr="00C14495" w:rsidRDefault="00E16F01">
            <w:pPr>
              <w:ind w:left="180" w:right="180"/>
              <w:rPr>
                <w:rFonts w:ascii="Montserrat" w:hAnsi="Montserrat"/>
                <w:sz w:val="24"/>
              </w:rPr>
            </w:pPr>
            <w:r w:rsidRPr="00C14495">
              <w:rPr>
                <w:rFonts w:ascii="Montserrat" w:hAnsi="Montserrat"/>
                <w:sz w:val="24"/>
              </w:rPr>
              <w:t>Dragon and Phoenix claimed human avatars during the Cataclysm, founding the Dragon and Phoenix Legacies</w:t>
            </w:r>
          </w:p>
          <w:p w:rsidR="00E16F01" w:rsidRPr="00C14495" w:rsidRDefault="00E16F01">
            <w:pPr>
              <w:ind w:left="180" w:right="180"/>
              <w:rPr>
                <w:rFonts w:ascii="Montserrat" w:hAnsi="Montserrat"/>
                <w:sz w:val="24"/>
              </w:rPr>
            </w:pPr>
            <w:r w:rsidRPr="00C14495">
              <w:rPr>
                <w:rFonts w:ascii="Montserrat" w:hAnsi="Montserrat"/>
                <w:sz w:val="24"/>
              </w:rPr>
              <w:t>After the Second Age of Magic, during the beginning of the Age of Empires Dragon and Phoenix decided that humans had reached the point where they could take care of themselves and shape their own destiny</w:t>
            </w:r>
          </w:p>
          <w:p w:rsidR="00E16F01" w:rsidRPr="00C14495" w:rsidRDefault="00E16F01">
            <w:pPr>
              <w:ind w:left="180" w:right="180"/>
              <w:rPr>
                <w:rFonts w:ascii="Montserrat" w:hAnsi="Montserrat"/>
                <w:sz w:val="24"/>
              </w:rPr>
            </w:pPr>
            <w:r w:rsidRPr="00C14495">
              <w:rPr>
                <w:rFonts w:ascii="Montserrat" w:hAnsi="Montserrat"/>
                <w:sz w:val="24"/>
              </w:rPr>
              <w:t>Dragon and Phoenix’s retreat from the world was delayed by a resurgence of the more dangerous arts of the First Age of Magic and the war that began in the Winter Kingdoms</w:t>
            </w:r>
          </w:p>
          <w:p w:rsidR="00E16F01" w:rsidRPr="00C14495" w:rsidRDefault="00E16F01">
            <w:pPr>
              <w:ind w:left="180" w:right="180"/>
              <w:rPr>
                <w:rFonts w:ascii="Montserrat" w:hAnsi="Montserrat"/>
                <w:sz w:val="24"/>
              </w:rPr>
            </w:pPr>
            <w:r w:rsidRPr="00C14495">
              <w:rPr>
                <w:rFonts w:ascii="Montserrat" w:hAnsi="Montserrat"/>
                <w:sz w:val="24"/>
              </w:rPr>
              <w:t>A champion of the Dragon House became the Dragon Avatar, helping his father purge and unite the Winter Kingdoms</w:t>
            </w:r>
          </w:p>
          <w:p w:rsidR="00E16F01" w:rsidRPr="00C14495" w:rsidRDefault="00E16F01">
            <w:pPr>
              <w:ind w:left="180" w:right="180"/>
              <w:rPr>
                <w:rFonts w:ascii="Montserrat" w:hAnsi="Montserrat"/>
                <w:sz w:val="24"/>
              </w:rPr>
            </w:pPr>
            <w:r w:rsidRPr="00C14495">
              <w:rPr>
                <w:rFonts w:ascii="Montserrat" w:hAnsi="Montserrat"/>
                <w:sz w:val="24"/>
              </w:rPr>
              <w:t>The conquest of the Winter Kingdoms drove the forces of darkness into the Autumn Kingdoms where they accelerated the systematic elimination of the Phoenix House through deceit and treachery</w:t>
            </w:r>
          </w:p>
          <w:p w:rsidR="00E16F01" w:rsidRPr="00C14495" w:rsidRDefault="00E16F01">
            <w:pPr>
              <w:ind w:left="180" w:right="180"/>
              <w:rPr>
                <w:rFonts w:ascii="Montserrat" w:hAnsi="Montserrat"/>
                <w:sz w:val="24"/>
              </w:rPr>
            </w:pPr>
            <w:r w:rsidRPr="00C14495">
              <w:rPr>
                <w:rFonts w:ascii="Montserrat" w:hAnsi="Montserrat"/>
                <w:sz w:val="24"/>
              </w:rPr>
              <w:t>The Dragon Avatar used the dragon gift to conceive a human incarnation of Dragon as his son, Dusk, much to Dragon’s surprise</w:t>
            </w:r>
          </w:p>
          <w:p w:rsidR="00E16F01" w:rsidRPr="00C14495" w:rsidRDefault="00E16F01">
            <w:pPr>
              <w:ind w:left="180" w:right="180"/>
              <w:rPr>
                <w:rFonts w:ascii="Montserrat" w:hAnsi="Montserrat"/>
                <w:sz w:val="24"/>
              </w:rPr>
            </w:pPr>
            <w:r w:rsidRPr="00C14495">
              <w:rPr>
                <w:rFonts w:ascii="Montserrat" w:hAnsi="Montserrat"/>
                <w:sz w:val="24"/>
              </w:rPr>
              <w:t>One purpose of the Phoenix House was to produce a human incarnation of Phoenix, to capture her in the flesh by producing a child in her image</w:t>
            </w:r>
          </w:p>
          <w:p w:rsidR="00E16F01" w:rsidRPr="00C14495" w:rsidRDefault="00E16F01">
            <w:pPr>
              <w:pStyle w:val="BodyText3"/>
              <w:ind w:left="180" w:right="180"/>
              <w:rPr>
                <w:rFonts w:ascii="Montserrat" w:hAnsi="Montserrat"/>
                <w:sz w:val="24"/>
              </w:rPr>
            </w:pPr>
            <w:r w:rsidRPr="00C14495">
              <w:rPr>
                <w:rFonts w:ascii="Montserrat" w:hAnsi="Montserrat"/>
                <w:sz w:val="24"/>
              </w:rPr>
              <w:t>In the wake of the destruction of the Phoenix House, there seemed no hope of a Phoenix Avatar arising, and even less hope of one through which Phoenix could be born as a human</w:t>
            </w:r>
          </w:p>
          <w:p w:rsidR="00E16F01" w:rsidRPr="00C14495" w:rsidRDefault="00E16F01">
            <w:pPr>
              <w:ind w:left="180" w:right="180"/>
              <w:rPr>
                <w:rFonts w:ascii="Montserrat" w:hAnsi="Montserrat"/>
                <w:sz w:val="24"/>
              </w:rPr>
            </w:pPr>
            <w:r w:rsidRPr="00C14495">
              <w:rPr>
                <w:rFonts w:ascii="Montserrat" w:hAnsi="Montserrat"/>
                <w:sz w:val="24"/>
              </w:rPr>
              <w:t>It was a shock when the perfect child appeared—her origins lost in the chaos of the Purge</w:t>
            </w:r>
          </w:p>
          <w:p w:rsidR="00E16F01" w:rsidRPr="00C14495" w:rsidRDefault="00E16F01">
            <w:pPr>
              <w:ind w:left="180" w:right="180"/>
              <w:rPr>
                <w:rFonts w:ascii="Montserrat" w:hAnsi="Montserrat"/>
                <w:sz w:val="24"/>
              </w:rPr>
            </w:pPr>
            <w:r w:rsidRPr="00C14495">
              <w:rPr>
                <w:rFonts w:ascii="Montserrat" w:hAnsi="Montserrat"/>
                <w:sz w:val="24"/>
              </w:rPr>
              <w:t>In spite of her vigilance, Phoenix had not seen the possibility of Dawn’s conception and the opportunity to be born through it</w:t>
            </w:r>
          </w:p>
          <w:p w:rsidR="00E16F01" w:rsidRPr="00C14495" w:rsidRDefault="00E16F01">
            <w:pPr>
              <w:ind w:left="180" w:right="180"/>
              <w:rPr>
                <w:rFonts w:ascii="Montserrat" w:hAnsi="Montserrat"/>
                <w:sz w:val="24"/>
              </w:rPr>
            </w:pPr>
            <w:r w:rsidRPr="00C14495">
              <w:rPr>
                <w:rFonts w:ascii="Montserrat" w:hAnsi="Montserrat"/>
                <w:sz w:val="24"/>
              </w:rPr>
              <w:t>Phoenix could only claim Dawn as her avatar and take possession of her body long enough to conceive of herself as Dawn’s parthenogenic daughter</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Dawn was found at the age of seven by Dusk during his week of initiate testing</w:t>
            </w:r>
          </w:p>
          <w:p w:rsidR="00E16F01" w:rsidRPr="00C14495" w:rsidRDefault="00E16F01">
            <w:pPr>
              <w:ind w:left="180" w:right="180"/>
              <w:rPr>
                <w:rFonts w:ascii="Montserrat" w:hAnsi="Montserrat"/>
                <w:sz w:val="24"/>
              </w:rPr>
            </w:pPr>
            <w:r w:rsidRPr="00C14495">
              <w:rPr>
                <w:rFonts w:ascii="Montserrat" w:hAnsi="Montserrat"/>
                <w:sz w:val="24"/>
              </w:rPr>
              <w:t>Dawn appeared in the ruins outside of Dream Gate when Dusk’s powers were tested and revealed his sympathy for paradox</w:t>
            </w:r>
          </w:p>
          <w:p w:rsidR="00E16F01" w:rsidRPr="00C14495" w:rsidRDefault="00E16F01">
            <w:pPr>
              <w:ind w:left="180" w:right="180"/>
              <w:rPr>
                <w:rFonts w:ascii="Montserrat" w:hAnsi="Montserrat"/>
                <w:sz w:val="24"/>
              </w:rPr>
            </w:pPr>
            <w:r w:rsidRPr="00C14495">
              <w:rPr>
                <w:rFonts w:ascii="Montserrat" w:hAnsi="Montserrat"/>
                <w:sz w:val="24"/>
              </w:rPr>
              <w:t>Dusk had unconsciously sought the human incarnation of Phoenix, his “soul mate” and created the paradox of Dawn’s conception to summon her at the same age as himself</w:t>
            </w:r>
          </w:p>
          <w:p w:rsidR="00E16F01" w:rsidRPr="00C14495" w:rsidRDefault="00E16F01">
            <w:pPr>
              <w:ind w:left="180" w:right="180"/>
              <w:rPr>
                <w:rFonts w:ascii="Montserrat" w:hAnsi="Montserrat"/>
                <w:sz w:val="24"/>
              </w:rPr>
            </w:pPr>
            <w:r w:rsidRPr="00C14495">
              <w:rPr>
                <w:rFonts w:ascii="Montserrat" w:hAnsi="Montserrat"/>
                <w:sz w:val="24"/>
              </w:rPr>
              <w:t>Dusk’s summons interrupted a ritual to raise a demon through Dawn’s sacrifice, twenty years in the future</w:t>
            </w:r>
          </w:p>
          <w:p w:rsidR="00E16F01" w:rsidRPr="00C14495" w:rsidRDefault="00E16F01">
            <w:pPr>
              <w:pStyle w:val="Heading1"/>
              <w:ind w:left="180" w:right="180"/>
              <w:rPr>
                <w:rFonts w:ascii="Montserrat" w:hAnsi="Montserrat"/>
                <w:i/>
                <w:iCs/>
                <w:color w:val="808080"/>
                <w:sz w:val="24"/>
              </w:rPr>
            </w:pPr>
            <w:r w:rsidRPr="00C14495">
              <w:rPr>
                <w:rFonts w:ascii="Montserrat" w:hAnsi="Montserrat"/>
                <w:color w:val="808080"/>
                <w:sz w:val="24"/>
              </w:rPr>
              <w:t xml:space="preserve">Dawn had been possessed by the demon “summoned” from within her </w:t>
            </w:r>
          </w:p>
          <w:p w:rsidR="00E16F01" w:rsidRPr="00C14495" w:rsidRDefault="00E16F01">
            <w:pPr>
              <w:ind w:left="180" w:right="180"/>
              <w:rPr>
                <w:rFonts w:ascii="Montserrat" w:hAnsi="Montserrat"/>
                <w:sz w:val="24"/>
              </w:rPr>
            </w:pPr>
            <w:r w:rsidRPr="00C14495">
              <w:rPr>
                <w:rFonts w:ascii="Montserrat" w:hAnsi="Montserrat"/>
                <w:sz w:val="24"/>
              </w:rPr>
              <w:t>The ritual had awakened the spirit of the slain goddess she had been, and enslaved it, thus creating her demonic aspect</w:t>
            </w:r>
          </w:p>
          <w:p w:rsidR="00E16F01" w:rsidRPr="00C14495" w:rsidRDefault="00E16F01">
            <w:pPr>
              <w:ind w:left="180" w:right="180"/>
              <w:rPr>
                <w:rFonts w:ascii="Montserrat" w:hAnsi="Montserrat"/>
                <w:color w:val="808080"/>
                <w:sz w:val="24"/>
              </w:rPr>
            </w:pPr>
            <w:r w:rsidRPr="00C14495">
              <w:rPr>
                <w:rFonts w:ascii="Montserrat" w:hAnsi="Montserrat"/>
                <w:color w:val="808080"/>
                <w:sz w:val="24"/>
              </w:rPr>
              <w:t xml:space="preserve">Dawn had been thrust into the depths of her own mind, entering the world created by the naked goddess as a dream </w:t>
            </w:r>
          </w:p>
          <w:p w:rsidR="00E16F01" w:rsidRPr="00C14495" w:rsidRDefault="00E16F01">
            <w:pPr>
              <w:ind w:left="180" w:right="180"/>
              <w:rPr>
                <w:rFonts w:ascii="Montserrat" w:hAnsi="Montserrat"/>
                <w:color w:val="808080"/>
                <w:sz w:val="24"/>
              </w:rPr>
            </w:pPr>
            <w:r w:rsidRPr="00C14495">
              <w:rPr>
                <w:rFonts w:ascii="Montserrat" w:hAnsi="Montserrat"/>
                <w:color w:val="808080"/>
                <w:sz w:val="24"/>
              </w:rPr>
              <w:t>Dawn had wandered in a kind of waking dream/nightmare since the night of her “sacrifice” until Dusk “woke” her</w:t>
            </w:r>
          </w:p>
          <w:p w:rsidR="00E16F01" w:rsidRPr="00C14495" w:rsidRDefault="00E16F01">
            <w:pPr>
              <w:ind w:left="180" w:right="180"/>
              <w:rPr>
                <w:rFonts w:ascii="Montserrat" w:hAnsi="Montserrat"/>
                <w:color w:val="808080"/>
                <w:sz w:val="24"/>
              </w:rPr>
            </w:pPr>
            <w:r w:rsidRPr="00C14495">
              <w:rPr>
                <w:rFonts w:ascii="Montserrat" w:hAnsi="Montserrat"/>
                <w:color w:val="808080"/>
                <w:sz w:val="24"/>
              </w:rPr>
              <w:t>Dusk, by awakening Dawn, unwittingly established the paradox of Dawn’s conception by drawing her into the world at a point twenty years prior to her “sacrifice”</w:t>
            </w:r>
          </w:p>
          <w:p w:rsidR="00E16F01" w:rsidRPr="00C14495" w:rsidRDefault="00E16F01">
            <w:pPr>
              <w:ind w:left="180" w:right="180"/>
              <w:rPr>
                <w:rFonts w:ascii="Montserrat" w:hAnsi="Montserrat"/>
                <w:color w:val="808080"/>
                <w:sz w:val="24"/>
              </w:rPr>
            </w:pPr>
            <w:r w:rsidRPr="00C14495">
              <w:rPr>
                <w:rFonts w:ascii="Montserrat" w:hAnsi="Montserrat"/>
                <w:color w:val="808080"/>
                <w:sz w:val="24"/>
              </w:rPr>
              <w:t>Dawn’s mother—a future Dawn—was thrust into Dawn’s body, trapping the demon possessing Dawn between the psyches of mother and daughter</w:t>
            </w:r>
          </w:p>
          <w:p w:rsidR="00E16F01" w:rsidRPr="00C14495" w:rsidRDefault="00E16F01">
            <w:pPr>
              <w:ind w:left="180" w:right="180"/>
              <w:rPr>
                <w:rFonts w:ascii="Montserrat" w:hAnsi="Montserrat"/>
                <w:sz w:val="24"/>
              </w:rPr>
            </w:pPr>
            <w:r w:rsidRPr="00C14495">
              <w:rPr>
                <w:rFonts w:ascii="Montserrat" w:hAnsi="Montserrat"/>
                <w:sz w:val="24"/>
              </w:rPr>
              <w:t>Dusk felt Dawn’s arrival, but to his perception he had only glimpsed a girl in peril, and set out to find her</w:t>
            </w:r>
          </w:p>
          <w:p w:rsidR="00E16F01" w:rsidRPr="00C14495" w:rsidRDefault="00E16F01">
            <w:pPr>
              <w:ind w:left="180" w:right="180"/>
              <w:rPr>
                <w:rFonts w:ascii="Montserrat" w:hAnsi="Montserrat"/>
                <w:sz w:val="24"/>
              </w:rPr>
            </w:pPr>
            <w:r w:rsidRPr="00C14495">
              <w:rPr>
                <w:rFonts w:ascii="Montserrat" w:hAnsi="Montserrat"/>
                <w:sz w:val="24"/>
              </w:rPr>
              <w:t>Dawn was in a catatonic state of shock from the ritual and it’s abrupt termination</w:t>
            </w:r>
          </w:p>
          <w:p w:rsidR="00E16F01" w:rsidRPr="00C14495" w:rsidRDefault="00E16F01">
            <w:pPr>
              <w:ind w:left="180" w:right="180"/>
              <w:rPr>
                <w:rFonts w:ascii="Montserrat" w:hAnsi="Montserrat"/>
                <w:sz w:val="24"/>
              </w:rPr>
            </w:pPr>
            <w:r w:rsidRPr="00C14495">
              <w:rPr>
                <w:rFonts w:ascii="Montserrat" w:hAnsi="Montserrat"/>
                <w:sz w:val="24"/>
              </w:rPr>
              <w:t>Dawn’s demon was awaiting the conclusion of the ritual to seize her body and soul, and when it did not come it began fighting to awake, increasing Dawn’s trauma</w:t>
            </w:r>
          </w:p>
          <w:p w:rsidR="00E16F01" w:rsidRPr="00C14495" w:rsidRDefault="00E16F01">
            <w:pPr>
              <w:ind w:left="180" w:right="180"/>
              <w:rPr>
                <w:rFonts w:ascii="Montserrat" w:hAnsi="Montserrat"/>
                <w:sz w:val="24"/>
              </w:rPr>
            </w:pPr>
            <w:r w:rsidRPr="00C14495">
              <w:rPr>
                <w:rFonts w:ascii="Montserrat" w:hAnsi="Montserrat"/>
                <w:sz w:val="24"/>
              </w:rPr>
              <w:t>Dawn’s demon surfaced after awakening, but was too weak to possess her from within without the support it had during the ritual of its creation</w:t>
            </w:r>
          </w:p>
          <w:p w:rsidR="00E16F01" w:rsidRPr="00C14495" w:rsidRDefault="00E16F01">
            <w:pPr>
              <w:ind w:left="180" w:right="180"/>
              <w:rPr>
                <w:rFonts w:ascii="Montserrat" w:hAnsi="Montserrat"/>
                <w:sz w:val="24"/>
              </w:rPr>
            </w:pPr>
            <w:r w:rsidRPr="00C14495">
              <w:rPr>
                <w:rFonts w:ascii="Montserrat" w:hAnsi="Montserrat"/>
                <w:sz w:val="24"/>
              </w:rPr>
              <w:t>Dawn’s demon was able to torment her through her nightmares, and influence her subtly from within through her passions and rage</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Dawn was believed to be the only survivor of the Phoenix Massacres and the last true phoenix</w:t>
            </w:r>
          </w:p>
          <w:p w:rsidR="00E16F01" w:rsidRPr="00C14495" w:rsidRDefault="00E16F01">
            <w:pPr>
              <w:ind w:left="180" w:right="180"/>
              <w:rPr>
                <w:rFonts w:ascii="Montserrat" w:hAnsi="Montserrat"/>
                <w:sz w:val="24"/>
              </w:rPr>
            </w:pPr>
            <w:r w:rsidRPr="00C14495">
              <w:rPr>
                <w:rFonts w:ascii="Montserrat" w:hAnsi="Montserrat"/>
                <w:sz w:val="24"/>
              </w:rPr>
              <w:t>Dawn held the only legitimate claim to the Royal and Noble lines of the Autumn Domain, but such titles had been eclipsed by the ascension of the Empire</w:t>
            </w:r>
          </w:p>
          <w:p w:rsidR="00E16F01" w:rsidRPr="00C14495" w:rsidRDefault="00E16F01">
            <w:pPr>
              <w:ind w:left="180" w:right="180"/>
              <w:rPr>
                <w:rFonts w:ascii="Montserrat" w:hAnsi="Montserrat"/>
                <w:sz w:val="24"/>
              </w:rPr>
            </w:pPr>
            <w:r w:rsidRPr="00C14495">
              <w:rPr>
                <w:rFonts w:ascii="Montserrat" w:hAnsi="Montserrat"/>
                <w:sz w:val="24"/>
              </w:rPr>
              <w:t>Dawn was initiated in the same school as Dusk, to whom she was betrothed after she was recognized as a phoenix and named the heir to the Phoenix House, a recognized Imperial title</w:t>
            </w:r>
          </w:p>
          <w:p w:rsidR="00E16F01" w:rsidRPr="00C14495" w:rsidRDefault="00E16F01">
            <w:pPr>
              <w:ind w:left="180" w:right="180"/>
              <w:rPr>
                <w:rFonts w:ascii="Montserrat" w:hAnsi="Montserrat"/>
                <w:sz w:val="24"/>
              </w:rPr>
            </w:pPr>
            <w:r w:rsidRPr="00C14495">
              <w:rPr>
                <w:rFonts w:ascii="Montserrat" w:hAnsi="Montserrat"/>
                <w:sz w:val="24"/>
              </w:rPr>
              <w:t>Dawn was named the Chosen of the Goddess and the only hope of restoring the Phoenix House and Legacy</w:t>
            </w:r>
          </w:p>
          <w:p w:rsidR="00E16F01" w:rsidRPr="00C14495" w:rsidRDefault="00E16F01">
            <w:pPr>
              <w:ind w:left="180" w:right="180"/>
              <w:rPr>
                <w:rFonts w:ascii="Montserrat" w:hAnsi="Montserrat"/>
                <w:sz w:val="24"/>
              </w:rPr>
            </w:pPr>
            <w:r w:rsidRPr="00C14495">
              <w:rPr>
                <w:rFonts w:ascii="Montserrat" w:hAnsi="Montserrat"/>
                <w:sz w:val="24"/>
              </w:rPr>
              <w:t>Dusk was the son of a former Heir to the Phoenix House, who had married into the Dragon House prior to the Massacres, trading her access to the Phoenix Legacy during her conversion to the Dragon Legacy</w:t>
            </w:r>
          </w:p>
          <w:p w:rsidR="00E16F01" w:rsidRPr="00C14495" w:rsidRDefault="00E16F01">
            <w:pPr>
              <w:ind w:left="180" w:right="180"/>
              <w:rPr>
                <w:rFonts w:ascii="Montserrat" w:hAnsi="Montserrat"/>
                <w:sz w:val="24"/>
              </w:rPr>
            </w:pPr>
            <w:r w:rsidRPr="00C14495">
              <w:rPr>
                <w:rFonts w:ascii="Montserrat" w:hAnsi="Montserrat"/>
                <w:sz w:val="24"/>
              </w:rPr>
              <w:t>Dusk possessed the potential, like many born in the Autumn Domain, to pass on the gifts of the Phoenix House—though he, like other potentials, did not possess those gifts himself</w:t>
            </w:r>
          </w:p>
          <w:p w:rsidR="00E16F01" w:rsidRPr="00C14495" w:rsidRDefault="00E16F01">
            <w:pPr>
              <w:ind w:left="180" w:right="180"/>
              <w:rPr>
                <w:rFonts w:ascii="Montserrat" w:hAnsi="Montserrat"/>
                <w:sz w:val="24"/>
              </w:rPr>
            </w:pPr>
            <w:r w:rsidRPr="00C14495">
              <w:rPr>
                <w:rFonts w:ascii="Montserrat" w:hAnsi="Montserrat"/>
                <w:sz w:val="24"/>
              </w:rPr>
              <w:t>Dusk was a cousin to the Heir of the Emperor, but like Dawn could lay claim to old titles of Royalty and Nobility through his mother</w:t>
            </w:r>
          </w:p>
          <w:p w:rsidR="00E16F01" w:rsidRPr="00C14495" w:rsidRDefault="00E16F01">
            <w:pPr>
              <w:ind w:left="180" w:right="180"/>
              <w:rPr>
                <w:rFonts w:ascii="Montserrat" w:hAnsi="Montserrat"/>
                <w:sz w:val="24"/>
              </w:rPr>
            </w:pPr>
            <w:r w:rsidRPr="00C14495">
              <w:rPr>
                <w:rFonts w:ascii="Montserrat" w:hAnsi="Montserrat"/>
                <w:sz w:val="24"/>
              </w:rPr>
              <w:t>Prior to the Massacres, the Phoenix House, though much smaller than the Dragon House, had been just as powerful, thus Dawn would find herself at the heart of several plots and substantial intrigue at various points in her life, religious and political</w:t>
            </w:r>
          </w:p>
          <w:p w:rsidR="00E16F01" w:rsidRPr="00C14495" w:rsidRDefault="00E16F01">
            <w:pPr>
              <w:ind w:left="180" w:right="180"/>
              <w:rPr>
                <w:rFonts w:ascii="Montserrat" w:hAnsi="Montserrat"/>
                <w:sz w:val="24"/>
              </w:rPr>
            </w:pPr>
            <w:r w:rsidRPr="00C14495">
              <w:rPr>
                <w:rFonts w:ascii="Montserrat" w:hAnsi="Montserrat"/>
                <w:sz w:val="24"/>
              </w:rPr>
              <w:t>Dusk and Dawn both possessed powerful psychic abilities, requiring them to emphasize physical training to compensate for their effects</w:t>
            </w:r>
          </w:p>
          <w:p w:rsidR="00E16F01" w:rsidRPr="00C14495" w:rsidRDefault="00E16F01">
            <w:pPr>
              <w:ind w:left="180" w:right="180"/>
              <w:rPr>
                <w:rFonts w:ascii="Montserrat" w:hAnsi="Montserrat"/>
                <w:sz w:val="24"/>
              </w:rPr>
            </w:pPr>
            <w:r w:rsidRPr="00C14495">
              <w:rPr>
                <w:rFonts w:ascii="Montserrat" w:hAnsi="Montserrat"/>
                <w:sz w:val="24"/>
              </w:rPr>
              <w:t>Dusk and Dawn trained under different masters, though their mentors had shared the same master who had advanced to become the Adept under whom Dusk and Dawn both received instruction</w:t>
            </w:r>
          </w:p>
          <w:p w:rsidR="00E16F01" w:rsidRPr="00C14495" w:rsidRDefault="00E16F01">
            <w:pPr>
              <w:ind w:left="180" w:right="180"/>
              <w:rPr>
                <w:rFonts w:ascii="Montserrat" w:hAnsi="Montserrat"/>
                <w:sz w:val="24"/>
              </w:rPr>
            </w:pPr>
            <w:r w:rsidRPr="00C14495">
              <w:rPr>
                <w:rFonts w:ascii="Montserrat" w:hAnsi="Montserrat"/>
                <w:sz w:val="24"/>
              </w:rPr>
              <w:t>Dusk and Dawn both came to the attention of the Magus, who was believed long dead until their talents lured him out of retirement</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Dusk and Dawn returned to Dream Gate each summer of their initiation</w:t>
            </w:r>
          </w:p>
          <w:p w:rsidR="00E16F01" w:rsidRPr="00C14495" w:rsidRDefault="00E16F01">
            <w:pPr>
              <w:ind w:left="180" w:right="180"/>
              <w:rPr>
                <w:rFonts w:ascii="Montserrat" w:hAnsi="Montserrat"/>
                <w:sz w:val="24"/>
              </w:rPr>
            </w:pPr>
            <w:r w:rsidRPr="00C14495">
              <w:rPr>
                <w:rFonts w:ascii="Montserrat" w:hAnsi="Montserrat"/>
                <w:sz w:val="24"/>
              </w:rPr>
              <w:t>Dusk and Dawn were informed of their betrothal and formally introduced at the beginning of their sixteenth summer</w:t>
            </w:r>
          </w:p>
          <w:p w:rsidR="00E16F01" w:rsidRPr="00C14495" w:rsidRDefault="00E16F01">
            <w:pPr>
              <w:ind w:left="180" w:right="180"/>
              <w:rPr>
                <w:rFonts w:ascii="Montserrat" w:hAnsi="Montserrat"/>
                <w:sz w:val="24"/>
              </w:rPr>
            </w:pPr>
            <w:r w:rsidRPr="00C14495">
              <w:rPr>
                <w:rFonts w:ascii="Montserrat" w:hAnsi="Montserrat"/>
                <w:sz w:val="24"/>
              </w:rPr>
              <w:t>Dawn’s demon had gradually built up the strength to take temporary possession of Dawn’s body</w:t>
            </w:r>
          </w:p>
          <w:p w:rsidR="00E16F01" w:rsidRPr="00C14495" w:rsidRDefault="00E16F01">
            <w:pPr>
              <w:ind w:left="180" w:right="180"/>
              <w:rPr>
                <w:rFonts w:ascii="Montserrat" w:hAnsi="Montserrat"/>
                <w:sz w:val="24"/>
              </w:rPr>
            </w:pPr>
            <w:r w:rsidRPr="00C14495">
              <w:rPr>
                <w:rFonts w:ascii="Montserrat" w:hAnsi="Montserrat"/>
                <w:sz w:val="24"/>
              </w:rPr>
              <w:t>Dawn did not understand the significance of her blackouts, and the increase of traumatic flashbacks and nightmares, but became suspicious trying to understand the source of rumors about her</w:t>
            </w:r>
          </w:p>
          <w:p w:rsidR="00E16F01" w:rsidRPr="00C14495" w:rsidRDefault="00E16F01">
            <w:pPr>
              <w:ind w:left="180" w:right="180"/>
              <w:rPr>
                <w:rFonts w:ascii="Montserrat" w:hAnsi="Montserrat"/>
                <w:sz w:val="24"/>
              </w:rPr>
            </w:pPr>
            <w:r w:rsidRPr="00C14495">
              <w:rPr>
                <w:rFonts w:ascii="Montserrat" w:hAnsi="Montserrat"/>
                <w:sz w:val="24"/>
              </w:rPr>
              <w:t>Unable to keep possession of Dawn, the demon took advantage of an opportunity Dusk presented in combat to escape from her</w:t>
            </w:r>
          </w:p>
          <w:p w:rsidR="00E16F01" w:rsidRPr="00C14495" w:rsidRDefault="00E16F01">
            <w:pPr>
              <w:ind w:left="180" w:right="180"/>
              <w:rPr>
                <w:rFonts w:ascii="Montserrat" w:hAnsi="Montserrat"/>
                <w:sz w:val="24"/>
              </w:rPr>
            </w:pPr>
            <w:r w:rsidRPr="00C14495">
              <w:rPr>
                <w:rFonts w:ascii="Montserrat" w:hAnsi="Montserrat"/>
                <w:sz w:val="24"/>
              </w:rPr>
              <w:t xml:space="preserve">In what seemed to be a training accident, at the start of their engagement, Dusk became trapped in Dawn’s body </w:t>
            </w:r>
          </w:p>
          <w:p w:rsidR="00E16F01" w:rsidRPr="00C14495" w:rsidRDefault="00E16F01">
            <w:pPr>
              <w:ind w:left="180" w:right="180"/>
              <w:rPr>
                <w:rFonts w:ascii="Montserrat" w:hAnsi="Montserrat"/>
                <w:sz w:val="24"/>
              </w:rPr>
            </w:pPr>
            <w:r w:rsidRPr="00C14495">
              <w:rPr>
                <w:rFonts w:ascii="Montserrat" w:hAnsi="Montserrat"/>
                <w:sz w:val="24"/>
              </w:rPr>
              <w:t>Dusk was only aware of stumbling into a devastating psychic attack while he probed Dawn’s mind</w:t>
            </w:r>
          </w:p>
          <w:p w:rsidR="00E16F01" w:rsidRPr="00C14495" w:rsidRDefault="00E16F01">
            <w:pPr>
              <w:ind w:left="180" w:right="180"/>
              <w:rPr>
                <w:rFonts w:ascii="Montserrat" w:hAnsi="Montserrat"/>
                <w:sz w:val="24"/>
              </w:rPr>
            </w:pPr>
            <w:r w:rsidRPr="00C14495">
              <w:rPr>
                <w:rFonts w:ascii="Montserrat" w:hAnsi="Montserrat"/>
                <w:sz w:val="24"/>
              </w:rPr>
              <w:t>Dawn’s demon had seized Dusk’s body during the combat, jarring him out of his own body and forcing him to seize Dawn’s, and fled</w:t>
            </w:r>
          </w:p>
          <w:p w:rsidR="00E16F01" w:rsidRPr="00C14495" w:rsidRDefault="00E16F01">
            <w:pPr>
              <w:ind w:left="180" w:right="180"/>
              <w:rPr>
                <w:rFonts w:ascii="Montserrat" w:hAnsi="Montserrat"/>
                <w:sz w:val="24"/>
              </w:rPr>
            </w:pPr>
            <w:r w:rsidRPr="00C14495">
              <w:rPr>
                <w:rFonts w:ascii="Montserrat" w:hAnsi="Montserrat"/>
                <w:sz w:val="24"/>
              </w:rPr>
              <w:t>Dusk initially believed he had simply tapped a dragon ability to adopt a new form</w:t>
            </w:r>
          </w:p>
          <w:p w:rsidR="00E16F01" w:rsidRPr="00C14495" w:rsidRDefault="00E16F01">
            <w:pPr>
              <w:ind w:left="180" w:right="180"/>
              <w:rPr>
                <w:rFonts w:ascii="Montserrat" w:hAnsi="Montserrat"/>
                <w:sz w:val="24"/>
              </w:rPr>
            </w:pPr>
            <w:r w:rsidRPr="00C14495">
              <w:rPr>
                <w:rFonts w:ascii="Montserrat" w:hAnsi="Montserrat"/>
                <w:sz w:val="24"/>
              </w:rPr>
              <w:t>Dusk’s mentor and master believed Dusk had slain Dawn accidentally, when he “adopted” her form, because that ability either converted the original to the dragon legacy or killed them</w:t>
            </w:r>
          </w:p>
          <w:p w:rsidR="00E16F01" w:rsidRPr="00C14495" w:rsidRDefault="00E16F01">
            <w:pPr>
              <w:ind w:left="180" w:right="180"/>
              <w:rPr>
                <w:rFonts w:ascii="Montserrat" w:hAnsi="Montserrat"/>
                <w:sz w:val="24"/>
              </w:rPr>
            </w:pPr>
            <w:r w:rsidRPr="00C14495">
              <w:rPr>
                <w:rFonts w:ascii="Montserrat" w:hAnsi="Montserrat"/>
                <w:sz w:val="24"/>
              </w:rPr>
              <w:t>Dusk officially adopted a different form, a male version of Dawn, hoping to keep what happened a secret while he tried to figure out what had really happened to Dawn</w:t>
            </w:r>
          </w:p>
          <w:p w:rsidR="00E16F01" w:rsidRPr="00C14495" w:rsidRDefault="00E16F01">
            <w:pPr>
              <w:ind w:left="180" w:right="180"/>
              <w:rPr>
                <w:rFonts w:ascii="Montserrat" w:hAnsi="Montserrat"/>
                <w:sz w:val="24"/>
              </w:rPr>
            </w:pPr>
            <w:r w:rsidRPr="00C14495">
              <w:rPr>
                <w:rFonts w:ascii="Montserrat" w:hAnsi="Montserrat"/>
                <w:sz w:val="24"/>
              </w:rPr>
              <w:t>Dusk could only remain male in Dawn’s body through an effort of will and discipline, reverting to female whenever he was shocked or distracted</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Dusk was forced to pose as Dawn frequently to hide her “death” ironically taking advantage of Dawn’s regent’s plot to undermine her initiation by having “Dawn” live and train with Dusk—conveniently justifying her estrangement from her mentor</w:t>
            </w:r>
          </w:p>
          <w:p w:rsidR="00E16F01" w:rsidRPr="00C14495" w:rsidRDefault="00E16F01">
            <w:pPr>
              <w:ind w:left="180" w:right="180"/>
              <w:rPr>
                <w:rFonts w:ascii="Montserrat" w:hAnsi="Montserrat"/>
                <w:sz w:val="24"/>
              </w:rPr>
            </w:pPr>
            <w:r w:rsidRPr="00C14495">
              <w:rPr>
                <w:rFonts w:ascii="Montserrat" w:hAnsi="Montserrat"/>
                <w:sz w:val="24"/>
              </w:rPr>
              <w:t>Dawn was merely a passenger in her own head until she managed to break out of the trap her demon had put her in to get at Dusk</w:t>
            </w:r>
          </w:p>
          <w:p w:rsidR="00E16F01" w:rsidRPr="00C14495" w:rsidRDefault="00E16F01">
            <w:pPr>
              <w:ind w:left="180" w:right="180"/>
              <w:rPr>
                <w:rFonts w:ascii="Montserrat" w:hAnsi="Montserrat"/>
                <w:sz w:val="24"/>
              </w:rPr>
            </w:pPr>
            <w:r w:rsidRPr="00C14495">
              <w:rPr>
                <w:rFonts w:ascii="Montserrat" w:hAnsi="Montserrat"/>
                <w:sz w:val="24"/>
              </w:rPr>
              <w:t>Dawn’s presence was revealed as the reason her body kept reverting back to normal in spite of Dusk’s transformations</w:t>
            </w:r>
          </w:p>
          <w:p w:rsidR="00E16F01" w:rsidRPr="00C14495" w:rsidRDefault="00E16F01">
            <w:pPr>
              <w:ind w:left="180" w:right="180"/>
              <w:rPr>
                <w:rFonts w:ascii="Montserrat" w:hAnsi="Montserrat"/>
                <w:sz w:val="24"/>
              </w:rPr>
            </w:pPr>
            <w:r w:rsidRPr="00C14495">
              <w:rPr>
                <w:rFonts w:ascii="Montserrat" w:hAnsi="Montserrat"/>
                <w:sz w:val="24"/>
              </w:rPr>
              <w:t xml:space="preserve">Dawn could not remember the cause of their fusion, having a gap in memory from the evening before to the moment he intruded on her </w:t>
            </w:r>
          </w:p>
          <w:p w:rsidR="00E16F01" w:rsidRPr="00C14495" w:rsidRDefault="00E16F01">
            <w:pPr>
              <w:ind w:left="180" w:right="180"/>
              <w:rPr>
                <w:rFonts w:ascii="Montserrat" w:hAnsi="Montserrat"/>
                <w:sz w:val="24"/>
              </w:rPr>
            </w:pPr>
            <w:r w:rsidRPr="00C14495">
              <w:rPr>
                <w:rFonts w:ascii="Montserrat" w:hAnsi="Montserrat"/>
                <w:sz w:val="24"/>
              </w:rPr>
              <w:t>The demon, while posing as Dusk, was slain and resurrected her stolen body in Dawn’s image, as was typical for a phoenix with that gift, forever erasing Dusk’s original form</w:t>
            </w:r>
          </w:p>
          <w:p w:rsidR="00E16F01" w:rsidRPr="00C14495" w:rsidRDefault="00E16F01">
            <w:pPr>
              <w:ind w:left="180" w:right="180"/>
              <w:rPr>
                <w:rFonts w:ascii="Montserrat" w:hAnsi="Montserrat"/>
                <w:sz w:val="24"/>
              </w:rPr>
            </w:pPr>
            <w:r w:rsidRPr="00C14495">
              <w:rPr>
                <w:rFonts w:ascii="Montserrat" w:hAnsi="Montserrat"/>
                <w:sz w:val="24"/>
              </w:rPr>
              <w:t>Dawn’s demon succeeded in establishing herself as Dawn’s twin, Eve, challenging her claims and inheritance</w:t>
            </w:r>
          </w:p>
          <w:p w:rsidR="00E16F01" w:rsidRPr="00C14495" w:rsidRDefault="00E16F01">
            <w:pPr>
              <w:ind w:left="180" w:right="180"/>
              <w:rPr>
                <w:rFonts w:ascii="Montserrat" w:hAnsi="Montserrat"/>
                <w:sz w:val="24"/>
              </w:rPr>
            </w:pPr>
            <w:r w:rsidRPr="00C14495">
              <w:rPr>
                <w:rFonts w:ascii="Montserrat" w:hAnsi="Montserrat"/>
                <w:sz w:val="24"/>
              </w:rPr>
              <w:t>Dusk and Dawn succeeded in explaining their coexistence, credited to a quirk in Dusk’s dragon heritage allowing him to become a psychic entity and shed his flesh—a common danger for natural psychics, and the very reason for their emphasis on physical training</w:t>
            </w:r>
          </w:p>
          <w:p w:rsidR="00E16F01" w:rsidRPr="00C14495" w:rsidRDefault="00E16F01">
            <w:pPr>
              <w:ind w:left="180" w:right="180"/>
              <w:rPr>
                <w:rFonts w:ascii="Montserrat" w:hAnsi="Montserrat"/>
                <w:sz w:val="24"/>
              </w:rPr>
            </w:pPr>
            <w:r w:rsidRPr="00C14495">
              <w:rPr>
                <w:rFonts w:ascii="Montserrat" w:hAnsi="Montserrat"/>
                <w:sz w:val="24"/>
              </w:rPr>
              <w:t>Dawn’s partial amnesia was blamed on the shock of the fusion</w:t>
            </w:r>
          </w:p>
          <w:p w:rsidR="00E16F01" w:rsidRPr="00C14495" w:rsidRDefault="00E16F01">
            <w:pPr>
              <w:ind w:left="180" w:right="180"/>
              <w:rPr>
                <w:rFonts w:ascii="Montserrat" w:hAnsi="Montserrat"/>
                <w:sz w:val="24"/>
              </w:rPr>
            </w:pPr>
            <w:r w:rsidRPr="00C14495">
              <w:rPr>
                <w:rFonts w:ascii="Montserrat" w:hAnsi="Montserrat"/>
                <w:sz w:val="24"/>
              </w:rPr>
              <w:t>Dusk and Dawn were assisted in splitting themselves apart, though Dusk would remain a male version of Dawn</w:t>
            </w:r>
          </w:p>
          <w:p w:rsidR="00E16F01" w:rsidRPr="00C14495" w:rsidRDefault="00E16F01">
            <w:pPr>
              <w:ind w:left="180" w:right="180"/>
              <w:rPr>
                <w:rFonts w:ascii="Montserrat" w:hAnsi="Montserrat"/>
                <w:sz w:val="24"/>
              </w:rPr>
            </w:pPr>
            <w:r w:rsidRPr="00C14495">
              <w:rPr>
                <w:rFonts w:ascii="Montserrat" w:hAnsi="Montserrat"/>
                <w:sz w:val="24"/>
              </w:rPr>
              <w:t>Dusk and Dawn were assessed to determine if either body possessed any genetic flaws to forbid their union</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Dusk and Dawn returned to Dream Gate for trials, to conclude their initiations, where their betrothal was renewed, and the couple pressured once more to marry</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p>
        </w:tc>
      </w:tr>
    </w:tbl>
    <w:p w:rsidR="00E16F01" w:rsidRPr="00C14495" w:rsidRDefault="00E16F01">
      <w:pPr>
        <w:rPr>
          <w:rFonts w:ascii="Montserrat" w:hAnsi="Montserrat"/>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856"/>
      </w:tblGrid>
      <w:tr w:rsidR="009E7DA6" w:rsidRPr="00C14495">
        <w:tc>
          <w:tcPr>
            <w:tcW w:w="8856" w:type="dxa"/>
          </w:tcPr>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Eclipsed</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Dawn was orphaned and raised in the Aegis as a Psionic Asset</w:t>
            </w:r>
          </w:p>
          <w:p w:rsidR="00E16F01" w:rsidRPr="00C14495" w:rsidRDefault="00E16F01">
            <w:pPr>
              <w:ind w:left="180" w:right="180"/>
              <w:rPr>
                <w:rFonts w:ascii="Montserrat" w:hAnsi="Montserrat"/>
                <w:sz w:val="24"/>
              </w:rPr>
            </w:pPr>
            <w:r w:rsidRPr="00C14495">
              <w:rPr>
                <w:rFonts w:ascii="Montserrat" w:hAnsi="Montserrat"/>
                <w:sz w:val="24"/>
              </w:rPr>
              <w:t>Dawn balanced the development of her mind through the development of her body, combining athletics, gymnastics, dance and martial arts</w:t>
            </w:r>
          </w:p>
          <w:p w:rsidR="00E16F01" w:rsidRPr="00C14495" w:rsidRDefault="00E16F01">
            <w:pPr>
              <w:ind w:left="180" w:right="180"/>
              <w:rPr>
                <w:rFonts w:ascii="Montserrat" w:hAnsi="Montserrat"/>
                <w:sz w:val="24"/>
              </w:rPr>
            </w:pPr>
            <w:r w:rsidRPr="00C14495">
              <w:rPr>
                <w:rFonts w:ascii="Montserrat" w:hAnsi="Montserrat"/>
                <w:sz w:val="24"/>
              </w:rPr>
              <w:t>Dawn became haunted by nightmares and traumatic flashbacks as the memory of her mother’s death resurfaced</w:t>
            </w:r>
          </w:p>
          <w:p w:rsidR="00E16F01" w:rsidRPr="00C14495" w:rsidRDefault="00E16F01">
            <w:pPr>
              <w:ind w:left="180" w:right="180"/>
              <w:rPr>
                <w:rFonts w:ascii="Montserrat" w:hAnsi="Montserrat"/>
                <w:sz w:val="24"/>
              </w:rPr>
            </w:pPr>
            <w:r w:rsidRPr="00C14495">
              <w:rPr>
                <w:rFonts w:ascii="Montserrat" w:hAnsi="Montserrat"/>
                <w:sz w:val="24"/>
              </w:rPr>
              <w:t>Dawn continued to stumble across clues leading her to different sources, unable to resist investigating her origins as her assumptions about herself are undermined</w:t>
            </w:r>
          </w:p>
          <w:p w:rsidR="00E16F01" w:rsidRPr="00C14495" w:rsidRDefault="00E16F01">
            <w:pPr>
              <w:ind w:left="180" w:right="180"/>
              <w:rPr>
                <w:rFonts w:ascii="Montserrat" w:hAnsi="Montserrat"/>
                <w:sz w:val="24"/>
              </w:rPr>
            </w:pPr>
            <w:r w:rsidRPr="00C14495">
              <w:rPr>
                <w:rFonts w:ascii="Montserrat" w:hAnsi="Montserrat"/>
                <w:sz w:val="24"/>
              </w:rPr>
              <w:t>Dawn senses there are people who wanted her to discover the truth, she was practically being taunted to uncover it, gradually penetrating a wall of secrecy to identify her world of birth</w:t>
            </w:r>
          </w:p>
          <w:p w:rsidR="00E16F01" w:rsidRPr="00C14495" w:rsidRDefault="00E16F01">
            <w:pPr>
              <w:ind w:left="180" w:right="180"/>
              <w:rPr>
                <w:rFonts w:ascii="Montserrat" w:hAnsi="Montserrat"/>
                <w:sz w:val="24"/>
              </w:rPr>
            </w:pPr>
            <w:r w:rsidRPr="00C14495">
              <w:rPr>
                <w:rFonts w:ascii="Montserrat" w:hAnsi="Montserrat"/>
                <w:sz w:val="24"/>
              </w:rPr>
              <w:t>Dawn fled the Aegis after graduating from the Academy, stowing away on a restricted flight to her home world</w:t>
            </w:r>
          </w:p>
          <w:p w:rsidR="00E16F01" w:rsidRPr="00C14495" w:rsidRDefault="00E16F01">
            <w:pPr>
              <w:ind w:left="180" w:right="180"/>
              <w:rPr>
                <w:rFonts w:ascii="Montserrat" w:hAnsi="Montserrat"/>
                <w:sz w:val="24"/>
              </w:rPr>
            </w:pPr>
            <w:r w:rsidRPr="00C14495">
              <w:rPr>
                <w:rFonts w:ascii="Montserrat" w:hAnsi="Montserrat"/>
                <w:sz w:val="24"/>
              </w:rPr>
              <w:t>Dawn escaped from the hidden port on Aeirn, following fragments of memory to reach the city of her birth</w:t>
            </w:r>
          </w:p>
          <w:p w:rsidR="00E16F01" w:rsidRPr="00C14495" w:rsidRDefault="00E16F01">
            <w:pPr>
              <w:ind w:left="180" w:right="180"/>
              <w:rPr>
                <w:rFonts w:ascii="Montserrat" w:hAnsi="Montserrat"/>
                <w:sz w:val="24"/>
              </w:rPr>
            </w:pPr>
            <w:r w:rsidRPr="00C14495">
              <w:rPr>
                <w:rFonts w:ascii="Montserrat" w:hAnsi="Montserrat"/>
                <w:sz w:val="24"/>
              </w:rPr>
              <w:t xml:space="preserve">Dawn’s birth tongue quickly returned to her as she was forced to eavesdrop on conversations between the Aegis crew and natives within the fortress </w:t>
            </w:r>
          </w:p>
          <w:p w:rsidR="00E16F01" w:rsidRPr="00C14495" w:rsidRDefault="00E16F01">
            <w:pPr>
              <w:ind w:left="180" w:right="180"/>
              <w:rPr>
                <w:rFonts w:ascii="Montserrat" w:hAnsi="Montserrat"/>
                <w:sz w:val="24"/>
              </w:rPr>
            </w:pPr>
            <w:r w:rsidRPr="00C14495">
              <w:rPr>
                <w:rFonts w:ascii="Montserrat" w:hAnsi="Montserrat"/>
                <w:sz w:val="24"/>
              </w:rPr>
              <w:t>Dawn slipped onto a ship departing the island fortress where she arrived on Aeirn, confronting immediate evidence of the absence of modern technology outside its walls</w:t>
            </w:r>
          </w:p>
          <w:p w:rsidR="00E16F01" w:rsidRPr="00C14495" w:rsidRDefault="00E16F01">
            <w:pPr>
              <w:ind w:left="180" w:right="180"/>
              <w:rPr>
                <w:rFonts w:ascii="Montserrat" w:hAnsi="Montserrat"/>
                <w:sz w:val="24"/>
              </w:rPr>
            </w:pPr>
            <w:r w:rsidRPr="00C14495">
              <w:rPr>
                <w:rFonts w:ascii="Montserrat" w:hAnsi="Montserrat"/>
                <w:sz w:val="24"/>
              </w:rPr>
              <w:t>Dawn arrived at the Seat, the neutral center of learning for this primitive, embattled world</w:t>
            </w:r>
          </w:p>
          <w:p w:rsidR="00E16F01" w:rsidRPr="00C14495" w:rsidRDefault="00E16F01">
            <w:pPr>
              <w:ind w:left="180" w:right="180"/>
              <w:rPr>
                <w:rFonts w:ascii="Montserrat" w:hAnsi="Montserrat"/>
                <w:sz w:val="24"/>
              </w:rPr>
            </w:pPr>
            <w:r w:rsidRPr="00C14495">
              <w:rPr>
                <w:rFonts w:ascii="Montserrat" w:hAnsi="Montserrat"/>
                <w:sz w:val="24"/>
              </w:rPr>
              <w:t>Dawn quickly discovered why her home world was so heavily quarantined and obscured, her native people had overcome the latency of their psionic abilities using the disciplines and techniques of Art to harness “magic”</w:t>
            </w:r>
          </w:p>
          <w:p w:rsidR="00E16F01" w:rsidRPr="00C14495" w:rsidRDefault="00E16F01">
            <w:pPr>
              <w:ind w:left="180" w:right="180"/>
              <w:rPr>
                <w:rFonts w:ascii="Montserrat" w:hAnsi="Montserrat"/>
                <w:sz w:val="24"/>
              </w:rPr>
            </w:pPr>
            <w:r w:rsidRPr="00C14495">
              <w:rPr>
                <w:rFonts w:ascii="Montserrat" w:hAnsi="Montserrat"/>
                <w:sz w:val="24"/>
              </w:rPr>
              <w:t>Dawn used her trained mind and body to pass herself off as a mage and maiden of war</w:t>
            </w:r>
          </w:p>
          <w:p w:rsidR="00E16F01" w:rsidRPr="00C14495" w:rsidRDefault="00E16F01">
            <w:pPr>
              <w:ind w:left="180" w:right="180"/>
              <w:rPr>
                <w:rFonts w:ascii="Montserrat" w:hAnsi="Montserrat"/>
                <w:sz w:val="24"/>
              </w:rPr>
            </w:pPr>
            <w:r w:rsidRPr="00C14495">
              <w:rPr>
                <w:rFonts w:ascii="Montserrat" w:hAnsi="Montserrat"/>
                <w:sz w:val="24"/>
              </w:rPr>
              <w:t>Dawn was led to Arden and the Isle of Aeryn by her memories of the Sanctuary of the Goddess</w:t>
            </w:r>
          </w:p>
          <w:p w:rsidR="00E16F01" w:rsidRPr="00C14495" w:rsidRDefault="00E16F01">
            <w:pPr>
              <w:ind w:left="180" w:right="180"/>
              <w:rPr>
                <w:rFonts w:ascii="Montserrat" w:hAnsi="Montserrat"/>
                <w:sz w:val="24"/>
              </w:rPr>
            </w:pPr>
            <w:r w:rsidRPr="00C14495">
              <w:rPr>
                <w:rFonts w:ascii="Montserrat" w:hAnsi="Montserrat"/>
                <w:sz w:val="24"/>
              </w:rPr>
              <w:t>Dawn took advantage of a case of mistaken identity to access the Sanctuary Archives in search of her birth records</w:t>
            </w:r>
          </w:p>
          <w:p w:rsidR="00E16F01" w:rsidRPr="00C14495" w:rsidRDefault="00E16F01">
            <w:pPr>
              <w:ind w:left="180" w:right="180"/>
              <w:rPr>
                <w:rFonts w:ascii="Montserrat" w:hAnsi="Montserrat"/>
                <w:sz w:val="24"/>
              </w:rPr>
            </w:pPr>
            <w:r w:rsidRPr="00C14495">
              <w:rPr>
                <w:rFonts w:ascii="Montserrat" w:hAnsi="Montserrat"/>
                <w:sz w:val="24"/>
              </w:rPr>
              <w:t>Dawn fled from a confrontation with a woman who could have been her twin, and traveled to the site of her childhood tragedy</w:t>
            </w:r>
          </w:p>
          <w:p w:rsidR="00E16F01" w:rsidRPr="00C14495" w:rsidRDefault="00E16F01">
            <w:pPr>
              <w:ind w:left="180" w:right="180"/>
              <w:rPr>
                <w:rFonts w:ascii="Montserrat" w:hAnsi="Montserrat"/>
                <w:sz w:val="24"/>
              </w:rPr>
            </w:pPr>
            <w:r w:rsidRPr="00C14495">
              <w:rPr>
                <w:rFonts w:ascii="Montserrat" w:hAnsi="Montserrat"/>
                <w:sz w:val="24"/>
              </w:rPr>
              <w:t>Dawn relives the horror of her abduction and what seemed to be an attempt to “sacrifice” her to a demon</w:t>
            </w:r>
          </w:p>
          <w:p w:rsidR="00E16F01" w:rsidRPr="00C14495" w:rsidRDefault="00E16F01">
            <w:pPr>
              <w:ind w:left="180" w:right="180"/>
              <w:rPr>
                <w:rFonts w:ascii="Montserrat" w:hAnsi="Montserrat"/>
                <w:sz w:val="24"/>
              </w:rPr>
            </w:pPr>
            <w:r w:rsidRPr="00C14495">
              <w:rPr>
                <w:rFonts w:ascii="Montserrat" w:hAnsi="Montserrat"/>
                <w:sz w:val="24"/>
              </w:rPr>
              <w:t>Dawn again confronts her alleged twin, who succinctly draws her into a ritual ceremony she claimed would provide Dawn with the answers she sought</w:t>
            </w:r>
          </w:p>
          <w:p w:rsidR="00E16F01" w:rsidRPr="00C14495" w:rsidRDefault="00E16F01">
            <w:pPr>
              <w:ind w:left="180" w:right="180"/>
              <w:rPr>
                <w:rFonts w:ascii="Montserrat" w:hAnsi="Montserrat"/>
                <w:sz w:val="24"/>
              </w:rPr>
            </w:pPr>
            <w:r w:rsidRPr="00C14495">
              <w:rPr>
                <w:rFonts w:ascii="Montserrat" w:hAnsi="Montserrat"/>
                <w:sz w:val="24"/>
              </w:rPr>
              <w:t>Dawn recovers from the brief, disorienting event only to have her twin add to her confusion with an outpouring of shock and wonder before turning into a man who introduces himself as Dusk</w:t>
            </w:r>
          </w:p>
          <w:p w:rsidR="00E16F01" w:rsidRPr="00C14495" w:rsidRDefault="00E16F01">
            <w:pPr>
              <w:ind w:left="180" w:right="180"/>
              <w:rPr>
                <w:rFonts w:ascii="Montserrat" w:hAnsi="Montserrat"/>
                <w:sz w:val="24"/>
              </w:rPr>
            </w:pPr>
            <w:r w:rsidRPr="00C14495">
              <w:rPr>
                <w:rFonts w:ascii="Montserrat" w:hAnsi="Montserrat"/>
                <w:sz w:val="24"/>
              </w:rPr>
              <w:t>Dusk explains that the form he wore when Dawn arrived was created by magic, an elaborate spell designed to identify and summon his soul mate</w:t>
            </w:r>
          </w:p>
          <w:p w:rsidR="00E16F01" w:rsidRPr="00C14495" w:rsidRDefault="00E16F01">
            <w:pPr>
              <w:ind w:left="180" w:right="180"/>
              <w:rPr>
                <w:rFonts w:ascii="Montserrat" w:hAnsi="Montserrat"/>
                <w:sz w:val="24"/>
              </w:rPr>
            </w:pPr>
            <w:r w:rsidRPr="00C14495">
              <w:rPr>
                <w:rFonts w:ascii="Montserrat" w:hAnsi="Montserrat"/>
                <w:sz w:val="24"/>
              </w:rPr>
              <w:t>Dawn nearly explodes, realizing that she fell into a trap that would require her to marry the strange man</w:t>
            </w:r>
          </w:p>
          <w:p w:rsidR="00E16F01" w:rsidRPr="00C14495" w:rsidRDefault="00E16F01">
            <w:pPr>
              <w:ind w:left="180" w:right="180"/>
              <w:rPr>
                <w:rFonts w:ascii="Montserrat" w:hAnsi="Montserrat"/>
                <w:sz w:val="24"/>
              </w:rPr>
            </w:pPr>
            <w:r w:rsidRPr="00C14495">
              <w:rPr>
                <w:rFonts w:ascii="Montserrat" w:hAnsi="Montserrat"/>
                <w:sz w:val="24"/>
              </w:rPr>
              <w:t>Dawn tries to explain her presence as the result of her quest to discover her origins, resisting the “destined” union</w:t>
            </w:r>
          </w:p>
          <w:p w:rsidR="00E16F01" w:rsidRPr="00C14495" w:rsidRDefault="00E16F01">
            <w:pPr>
              <w:ind w:left="180" w:right="180"/>
              <w:rPr>
                <w:rFonts w:ascii="Montserrat" w:hAnsi="Montserrat"/>
                <w:sz w:val="24"/>
              </w:rPr>
            </w:pPr>
            <w:r w:rsidRPr="00C14495">
              <w:rPr>
                <w:rFonts w:ascii="Montserrat" w:hAnsi="Montserrat"/>
                <w:sz w:val="24"/>
              </w:rPr>
              <w:t>Dusk is not surprised by her claim, and after listening to her story of tragedy, informs her that it identified her as the only survivor of a string of massacres that obliterated her House</w:t>
            </w:r>
          </w:p>
          <w:p w:rsidR="00E16F01" w:rsidRPr="00C14495" w:rsidRDefault="00E16F01">
            <w:pPr>
              <w:ind w:left="180" w:right="180"/>
              <w:rPr>
                <w:rFonts w:ascii="Montserrat" w:hAnsi="Montserrat"/>
                <w:sz w:val="24"/>
              </w:rPr>
            </w:pPr>
            <w:r w:rsidRPr="00C14495">
              <w:rPr>
                <w:rFonts w:ascii="Montserrat" w:hAnsi="Montserrat"/>
                <w:sz w:val="24"/>
              </w:rPr>
              <w:t xml:space="preserve">Dusk further surprises her by revealing some knowledge of the Aegis, guessing that Dawn was sent off world to protect the sole heir of the Phoenix House </w:t>
            </w:r>
          </w:p>
          <w:p w:rsidR="00E16F01" w:rsidRPr="00C14495" w:rsidRDefault="00E16F01">
            <w:pPr>
              <w:ind w:left="180" w:right="180"/>
              <w:rPr>
                <w:rFonts w:ascii="Montserrat" w:hAnsi="Montserrat"/>
                <w:sz w:val="24"/>
              </w:rPr>
            </w:pPr>
            <w:r w:rsidRPr="00C14495">
              <w:rPr>
                <w:rFonts w:ascii="Montserrat" w:hAnsi="Montserrat"/>
                <w:sz w:val="24"/>
              </w:rPr>
              <w:t>Dawn is taken to Dusk’s home, where she is introduced as the last Phoenix and discovers she cannot dodge the marriage issue</w:t>
            </w:r>
          </w:p>
          <w:p w:rsidR="00E16F01" w:rsidRPr="00C14495" w:rsidRDefault="00E16F01">
            <w:pPr>
              <w:ind w:left="180" w:right="180"/>
              <w:rPr>
                <w:rFonts w:ascii="Montserrat" w:hAnsi="Montserrat"/>
                <w:sz w:val="24"/>
              </w:rPr>
            </w:pPr>
            <w:r w:rsidRPr="00C14495">
              <w:rPr>
                <w:rFonts w:ascii="Montserrat" w:hAnsi="Montserrat"/>
                <w:sz w:val="24"/>
              </w:rPr>
              <w:t>Dawn swiftly becomes the focus of attention and intrigue in what turns out to be a politically unstable, young empire, and asks herself is she is willing to be a pawn promoted to a queen in a plot to restore a conquered nation</w:t>
            </w:r>
          </w:p>
          <w:p w:rsidR="00E16F01" w:rsidRPr="00C14495" w:rsidRDefault="00E16F01">
            <w:pPr>
              <w:ind w:left="180" w:right="180"/>
              <w:rPr>
                <w:rFonts w:ascii="Montserrat" w:hAnsi="Montserrat"/>
                <w:sz w:val="24"/>
              </w:rPr>
            </w:pPr>
            <w:r w:rsidRPr="00C14495">
              <w:rPr>
                <w:rFonts w:ascii="Montserrat" w:hAnsi="Montserrat"/>
                <w:sz w:val="24"/>
              </w:rPr>
              <w:t>Dawn begs Dusk to get her out of the madness that threatens to engulf her, but is unprepared for him to take her to visit the Goddess</w:t>
            </w:r>
          </w:p>
          <w:p w:rsidR="00E16F01" w:rsidRPr="00C14495" w:rsidRDefault="00E16F01">
            <w:pPr>
              <w:ind w:left="180" w:right="180"/>
              <w:rPr>
                <w:rFonts w:ascii="Montserrat" w:hAnsi="Montserrat"/>
                <w:sz w:val="24"/>
              </w:rPr>
            </w:pPr>
            <w:r w:rsidRPr="00C14495">
              <w:rPr>
                <w:rFonts w:ascii="Montserrat" w:hAnsi="Montserrat"/>
                <w:sz w:val="24"/>
              </w:rPr>
              <w:t>Dawn is stunned by her uncanny resemblance to the Goddess, unable to deny the power she senses in her, and floored by the revelation of her House’s function, when the Goddess claims her as her paladin</w:t>
            </w:r>
          </w:p>
          <w:p w:rsidR="00E16F01" w:rsidRPr="00C14495" w:rsidRDefault="00E16F01">
            <w:pPr>
              <w:ind w:left="180" w:right="180"/>
              <w:rPr>
                <w:rFonts w:ascii="Montserrat" w:hAnsi="Montserrat"/>
                <w:sz w:val="24"/>
              </w:rPr>
            </w:pPr>
            <w:r w:rsidRPr="00C14495">
              <w:rPr>
                <w:rFonts w:ascii="Montserrat" w:hAnsi="Montserrat"/>
                <w:sz w:val="24"/>
              </w:rPr>
              <w:t>Dawn becomes instantly immune to the intrigues of court, though the restoration of the Phoenix House comes with a burden of politics, including pressure to marry Dusk</w:t>
            </w:r>
          </w:p>
          <w:p w:rsidR="00E16F01" w:rsidRPr="00C14495" w:rsidRDefault="00E16F01">
            <w:pPr>
              <w:ind w:left="180" w:right="180"/>
              <w:rPr>
                <w:rFonts w:ascii="Montserrat" w:hAnsi="Montserrat"/>
                <w:sz w:val="24"/>
              </w:rPr>
            </w:pPr>
            <w:r w:rsidRPr="00C14495">
              <w:rPr>
                <w:rFonts w:ascii="Montserrat" w:hAnsi="Montserrat"/>
                <w:sz w:val="24"/>
              </w:rPr>
              <w:t>Dawn learns that, as the human avatar of the Goddess, she is a far greater threat to the powers that be</w:t>
            </w:r>
          </w:p>
          <w:p w:rsidR="00E16F01" w:rsidRPr="00C14495" w:rsidRDefault="00E16F01">
            <w:pPr>
              <w:ind w:left="180" w:right="180"/>
              <w:rPr>
                <w:rFonts w:ascii="Montserrat" w:hAnsi="Montserrat"/>
                <w:sz w:val="24"/>
              </w:rPr>
            </w:pPr>
            <w:r w:rsidRPr="00C14495">
              <w:rPr>
                <w:rFonts w:ascii="Montserrat" w:hAnsi="Montserrat"/>
                <w:sz w:val="24"/>
              </w:rPr>
              <w:t>Dusk comes to Dawn’s rescue when she is ambushed by demon-possessed assassins on the beach</w:t>
            </w:r>
          </w:p>
          <w:p w:rsidR="00E16F01" w:rsidRPr="00C14495" w:rsidRDefault="00E16F01">
            <w:pPr>
              <w:ind w:left="180" w:right="180"/>
              <w:rPr>
                <w:rFonts w:ascii="Montserrat" w:hAnsi="Montserrat"/>
                <w:sz w:val="24"/>
              </w:rPr>
            </w:pPr>
            <w:r w:rsidRPr="00C14495">
              <w:rPr>
                <w:rFonts w:ascii="Montserrat" w:hAnsi="Montserrat"/>
                <w:sz w:val="24"/>
              </w:rPr>
              <w:t>Dawn, unable to believe in demons, is unable to express the unearthly quality of her attackers, and ends up under arrest when the slain are identified as loyal servants of the emperor</w:t>
            </w:r>
          </w:p>
          <w:p w:rsidR="00E16F01" w:rsidRPr="00C14495" w:rsidRDefault="00E16F01">
            <w:pPr>
              <w:ind w:left="180" w:right="180"/>
              <w:rPr>
                <w:rFonts w:ascii="Montserrat" w:hAnsi="Montserrat"/>
                <w:sz w:val="24"/>
              </w:rPr>
            </w:pPr>
            <w:r w:rsidRPr="00C14495">
              <w:rPr>
                <w:rFonts w:ascii="Montserrat" w:hAnsi="Montserrat"/>
                <w:sz w:val="24"/>
              </w:rPr>
              <w:t>Dawn’s trial is exploited as a means to remove her, as false testimony leads to her conviction and death sentence</w:t>
            </w:r>
          </w:p>
          <w:p w:rsidR="00E16F01" w:rsidRPr="00C14495" w:rsidRDefault="00E16F01">
            <w:pPr>
              <w:ind w:left="180" w:right="180"/>
              <w:rPr>
                <w:rFonts w:ascii="Montserrat" w:hAnsi="Montserrat"/>
                <w:sz w:val="24"/>
              </w:rPr>
            </w:pPr>
            <w:r w:rsidRPr="00C14495">
              <w:rPr>
                <w:rFonts w:ascii="Montserrat" w:hAnsi="Montserrat"/>
                <w:sz w:val="24"/>
              </w:rPr>
              <w:t>Dawn is visited by Dusk and her Goddess, who both try to assure her she has nothing to fear</w:t>
            </w:r>
          </w:p>
          <w:p w:rsidR="00E16F01" w:rsidRPr="00C14495" w:rsidRDefault="00E16F01">
            <w:pPr>
              <w:ind w:left="180" w:right="180"/>
              <w:rPr>
                <w:rFonts w:ascii="Montserrat" w:hAnsi="Montserrat"/>
                <w:sz w:val="24"/>
              </w:rPr>
            </w:pPr>
            <w:r w:rsidRPr="00C14495">
              <w:rPr>
                <w:rFonts w:ascii="Montserrat" w:hAnsi="Montserrat"/>
                <w:sz w:val="24"/>
              </w:rPr>
              <w:t>Dawn breaks down and realizes she does love Dusk, devoting her last  night to embracing that love</w:t>
            </w:r>
          </w:p>
          <w:p w:rsidR="00E16F01" w:rsidRPr="00C14495" w:rsidRDefault="00E16F01">
            <w:pPr>
              <w:ind w:left="180" w:right="180"/>
              <w:rPr>
                <w:rFonts w:ascii="Montserrat" w:hAnsi="Montserrat"/>
                <w:sz w:val="24"/>
              </w:rPr>
            </w:pPr>
            <w:r w:rsidRPr="00C14495">
              <w:rPr>
                <w:rFonts w:ascii="Montserrat" w:hAnsi="Montserrat"/>
                <w:sz w:val="24"/>
              </w:rPr>
              <w:t>On the day of her execution, Dawn discovers what it means to be a child of the Phoenix House, when all her hopes and denials cannot stop an axe from decapitating her</w:t>
            </w:r>
          </w:p>
          <w:p w:rsidR="00E16F01" w:rsidRPr="00C14495" w:rsidRDefault="00E16F01">
            <w:pPr>
              <w:ind w:left="180" w:right="180"/>
              <w:rPr>
                <w:rFonts w:ascii="Montserrat" w:hAnsi="Montserrat"/>
                <w:sz w:val="24"/>
              </w:rPr>
            </w:pPr>
            <w:r w:rsidRPr="00C14495">
              <w:rPr>
                <w:rFonts w:ascii="Montserrat" w:hAnsi="Montserrat"/>
                <w:sz w:val="24"/>
              </w:rPr>
              <w:t>Dawn’s resurrection proves the legitimacy of her claim, erasing the doubts of her supporters and cementing the hatred of her adversaries</w:t>
            </w:r>
          </w:p>
          <w:p w:rsidR="00E16F01" w:rsidRPr="00C14495" w:rsidRDefault="00E16F01">
            <w:pPr>
              <w:ind w:left="180" w:right="180"/>
              <w:rPr>
                <w:rFonts w:ascii="Montserrat" w:hAnsi="Montserrat"/>
                <w:sz w:val="24"/>
              </w:rPr>
            </w:pPr>
            <w:r w:rsidRPr="00C14495">
              <w:rPr>
                <w:rFonts w:ascii="Montserrat" w:hAnsi="Montserrat"/>
                <w:sz w:val="24"/>
              </w:rPr>
              <w:t>Dawn reflects on her actions prior to her execution, when she gave into Dusk</w:t>
            </w:r>
          </w:p>
          <w:p w:rsidR="00E16F01" w:rsidRPr="00C14495" w:rsidRDefault="00E16F01">
            <w:pPr>
              <w:ind w:left="180" w:right="180"/>
              <w:rPr>
                <w:rFonts w:ascii="Montserrat" w:hAnsi="Montserrat"/>
                <w:sz w:val="24"/>
              </w:rPr>
            </w:pPr>
            <w:r w:rsidRPr="00C14495">
              <w:rPr>
                <w:rFonts w:ascii="Montserrat" w:hAnsi="Montserrat"/>
                <w:sz w:val="24"/>
              </w:rPr>
              <w:t>Dawn answers the summons of the Goddess to learn the nature and limits of her “immortality” and the dilemma of her participating in the restoration of her House</w:t>
            </w:r>
          </w:p>
          <w:p w:rsidR="00E16F01" w:rsidRPr="00C14495" w:rsidRDefault="00E16F01">
            <w:pPr>
              <w:ind w:left="180" w:right="180"/>
              <w:rPr>
                <w:rFonts w:ascii="Montserrat" w:hAnsi="Montserrat"/>
                <w:sz w:val="24"/>
              </w:rPr>
            </w:pPr>
            <w:r w:rsidRPr="00C14495">
              <w:rPr>
                <w:rFonts w:ascii="Montserrat" w:hAnsi="Montserrat"/>
                <w:sz w:val="24"/>
              </w:rPr>
              <w:t>Dawn is sobered, and slightly reassured, to learn that she is mortal—in the sense that she can be killed under the right circumstances, as proven by the demise of all her kin</w:t>
            </w:r>
          </w:p>
          <w:p w:rsidR="00E16F01" w:rsidRPr="00C14495" w:rsidRDefault="00E16F01">
            <w:pPr>
              <w:ind w:left="180" w:right="180"/>
              <w:rPr>
                <w:rFonts w:ascii="Montserrat" w:hAnsi="Montserrat"/>
                <w:sz w:val="24"/>
              </w:rPr>
            </w:pPr>
            <w:r w:rsidRPr="00C14495">
              <w:rPr>
                <w:rFonts w:ascii="Montserrat" w:hAnsi="Montserrat"/>
                <w:sz w:val="24"/>
              </w:rPr>
              <w:t>Dawn is not alone in reaffirming her mortality, as the architects of the Purge reassemble to respond to the threat of her appearance</w:t>
            </w:r>
          </w:p>
          <w:p w:rsidR="00E16F01" w:rsidRPr="00C14495" w:rsidRDefault="00E16F01">
            <w:pPr>
              <w:pStyle w:val="BlockText"/>
              <w:rPr>
                <w:rFonts w:ascii="Montserrat" w:hAnsi="Montserrat"/>
                <w:sz w:val="24"/>
              </w:rPr>
            </w:pPr>
            <w:r w:rsidRPr="00C14495">
              <w:rPr>
                <w:rFonts w:ascii="Montserrat" w:hAnsi="Montserrat"/>
                <w:sz w:val="24"/>
              </w:rPr>
              <w:t>Across Arden, an army raised from the slaughter of the emperor’s conquest, once sufficient to challenge Arden but not the combined forces of Athen and Aspen, is unearthed</w:t>
            </w:r>
          </w:p>
          <w:p w:rsidR="00E16F01" w:rsidRPr="00C14495" w:rsidRDefault="00E16F01">
            <w:pPr>
              <w:ind w:left="180" w:right="180"/>
              <w:rPr>
                <w:rFonts w:ascii="Montserrat" w:hAnsi="Montserrat"/>
                <w:sz w:val="24"/>
              </w:rPr>
            </w:pPr>
            <w:r w:rsidRPr="00C14495">
              <w:rPr>
                <w:rFonts w:ascii="Montserrat" w:hAnsi="Montserrat"/>
                <w:sz w:val="24"/>
              </w:rPr>
              <w:t>Dawn, beginning to be seduced by Dusk’s patient and subtle courtship, realizes she is running out of time to extract herself from the overwhelming situation she stumbled into</w:t>
            </w:r>
          </w:p>
          <w:p w:rsidR="00E16F01" w:rsidRPr="00C14495" w:rsidRDefault="00E16F01">
            <w:pPr>
              <w:ind w:left="180" w:right="180"/>
              <w:rPr>
                <w:rFonts w:ascii="Montserrat" w:hAnsi="Montserrat"/>
                <w:sz w:val="24"/>
              </w:rPr>
            </w:pPr>
            <w:r w:rsidRPr="00C14495">
              <w:rPr>
                <w:rFonts w:ascii="Montserrat" w:hAnsi="Montserrat"/>
                <w:sz w:val="24"/>
              </w:rPr>
              <w:t>Dawn decides she has learned enough about her origins, more than she wanted to know, and sends out a call to be rescued from the mess she has gotten herself into</w:t>
            </w:r>
          </w:p>
          <w:p w:rsidR="00E16F01" w:rsidRPr="00C14495" w:rsidRDefault="00E16F01">
            <w:pPr>
              <w:ind w:left="180" w:right="180"/>
              <w:rPr>
                <w:rFonts w:ascii="Montserrat" w:hAnsi="Montserrat"/>
                <w:sz w:val="24"/>
              </w:rPr>
            </w:pPr>
            <w:r w:rsidRPr="00C14495">
              <w:rPr>
                <w:rFonts w:ascii="Montserrat" w:hAnsi="Montserrat"/>
                <w:sz w:val="24"/>
              </w:rPr>
              <w:t>Dusk tracks Dawn down, and is stunned by her intention to run away</w:t>
            </w:r>
          </w:p>
          <w:p w:rsidR="00E16F01" w:rsidRPr="00C14495" w:rsidRDefault="00E16F01">
            <w:pPr>
              <w:ind w:left="180" w:right="180"/>
              <w:rPr>
                <w:rFonts w:ascii="Montserrat" w:hAnsi="Montserrat"/>
                <w:sz w:val="24"/>
              </w:rPr>
            </w:pPr>
            <w:r w:rsidRPr="00C14495">
              <w:rPr>
                <w:rFonts w:ascii="Montserrat" w:hAnsi="Montserrat"/>
                <w:sz w:val="24"/>
              </w:rPr>
              <w:t>An ASIA/ANPC division responds to Dawn’s distress call, not at all pleased to discover she is not a field operative and not even a registered citizen of the Aegis</w:t>
            </w:r>
          </w:p>
          <w:p w:rsidR="00E16F01" w:rsidRPr="00C14495" w:rsidRDefault="00E16F01">
            <w:pPr>
              <w:ind w:left="180" w:right="180"/>
              <w:rPr>
                <w:rFonts w:ascii="Montserrat" w:hAnsi="Montserrat"/>
                <w:sz w:val="24"/>
              </w:rPr>
            </w:pPr>
            <w:r w:rsidRPr="00C14495">
              <w:rPr>
                <w:rFonts w:ascii="Montserrat" w:hAnsi="Montserrat"/>
                <w:sz w:val="24"/>
              </w:rPr>
              <w:t>To Dawn’s horror, she realizes that the people who had helped her trace her origins must have been agents of the Goddess or whoever sent her away for protection, retrieving her from exile and erasing all records of her presence in the Aegis</w:t>
            </w:r>
          </w:p>
          <w:p w:rsidR="00E16F01" w:rsidRPr="00C14495" w:rsidRDefault="00E16F01">
            <w:pPr>
              <w:ind w:left="180" w:right="180"/>
              <w:rPr>
                <w:rFonts w:ascii="Montserrat" w:hAnsi="Montserrat"/>
                <w:sz w:val="24"/>
              </w:rPr>
            </w:pPr>
            <w:r w:rsidRPr="00C14495">
              <w:rPr>
                <w:rFonts w:ascii="Montserrat" w:hAnsi="Montserrat"/>
                <w:sz w:val="24"/>
              </w:rPr>
              <w:t>Dawn is confronted with one of the Aegis’s primary reasons for the quarantine of Aeirn during her debriefing, where she is informed that demons do exist and careful measures were taken to keep them from being unleashed on the helpless Aegis</w:t>
            </w:r>
          </w:p>
          <w:p w:rsidR="00E16F01" w:rsidRPr="00C14495" w:rsidRDefault="00E16F01">
            <w:pPr>
              <w:ind w:left="180" w:right="180"/>
              <w:rPr>
                <w:rFonts w:ascii="Montserrat" w:hAnsi="Montserrat"/>
                <w:sz w:val="24"/>
              </w:rPr>
            </w:pPr>
            <w:r w:rsidRPr="00C14495">
              <w:rPr>
                <w:rFonts w:ascii="Montserrat" w:hAnsi="Montserrat"/>
                <w:sz w:val="24"/>
              </w:rPr>
              <w:t>Dawn’s detention is aborted when Dusk breaks in to inform her of the army of demons and undead massing on the coast, catching the attention of the Aegis soldiers</w:t>
            </w:r>
          </w:p>
          <w:p w:rsidR="00E16F01" w:rsidRPr="00C14495" w:rsidRDefault="00E16F01">
            <w:pPr>
              <w:ind w:left="180" w:right="180"/>
              <w:rPr>
                <w:rFonts w:ascii="Montserrat" w:hAnsi="Montserrat"/>
                <w:sz w:val="24"/>
              </w:rPr>
            </w:pPr>
            <w:r w:rsidRPr="00C14495">
              <w:rPr>
                <w:rFonts w:ascii="Montserrat" w:hAnsi="Montserrat"/>
                <w:sz w:val="24"/>
              </w:rPr>
              <w:t>Dawn is rushed to the front to represent the Goddess in battle, accompanied by Dusk, the Aegis forces and three divisions of the Imperial Army</w:t>
            </w:r>
          </w:p>
          <w:p w:rsidR="00E16F01" w:rsidRPr="00C14495" w:rsidRDefault="00E16F01">
            <w:pPr>
              <w:ind w:left="180" w:right="180"/>
              <w:rPr>
                <w:rFonts w:ascii="Montserrat" w:hAnsi="Montserrat"/>
                <w:sz w:val="24"/>
              </w:rPr>
            </w:pPr>
            <w:r w:rsidRPr="00C14495">
              <w:rPr>
                <w:rFonts w:ascii="Montserrat" w:hAnsi="Montserrat"/>
                <w:sz w:val="24"/>
              </w:rPr>
              <w:t>During the battle, where victory seems hopeless despite the heroic efforts of the defenders, Dawn is confronted personally by the Demon Lord commanding the unnatural forces, and a disturbing proposition</w:t>
            </w:r>
          </w:p>
          <w:p w:rsidR="00E16F01" w:rsidRPr="00C14495" w:rsidRDefault="00E16F01">
            <w:pPr>
              <w:ind w:left="180" w:right="180"/>
              <w:rPr>
                <w:rFonts w:ascii="Montserrat" w:hAnsi="Montserrat"/>
                <w:sz w:val="24"/>
              </w:rPr>
            </w:pPr>
            <w:r w:rsidRPr="00C14495">
              <w:rPr>
                <w:rFonts w:ascii="Montserrat" w:hAnsi="Montserrat"/>
                <w:sz w:val="24"/>
              </w:rPr>
              <w:t>Dawn is credited with turning the enemy, but she knows the Demon Lord retreated for his own reasons, his confidence in being able to turn Dawn to his side</w:t>
            </w:r>
          </w:p>
          <w:p w:rsidR="00E16F01" w:rsidRPr="00C14495" w:rsidRDefault="00E16F01">
            <w:pPr>
              <w:ind w:left="180" w:right="180"/>
              <w:rPr>
                <w:rFonts w:ascii="Montserrat" w:hAnsi="Montserrat"/>
                <w:sz w:val="24"/>
              </w:rPr>
            </w:pPr>
            <w:r w:rsidRPr="00C14495">
              <w:rPr>
                <w:rFonts w:ascii="Montserrat" w:hAnsi="Montserrat"/>
                <w:sz w:val="24"/>
              </w:rPr>
              <w:t>Dawn relives the horror of watching the slain and possessed rise up and join the ranks of the enemy, in her new nightmare in which she herself is one of those turned</w:t>
            </w:r>
          </w:p>
          <w:p w:rsidR="00E16F01" w:rsidRPr="00C14495" w:rsidRDefault="00E16F01">
            <w:pPr>
              <w:ind w:left="180" w:right="180"/>
              <w:rPr>
                <w:rFonts w:ascii="Montserrat" w:hAnsi="Montserrat"/>
                <w:sz w:val="24"/>
              </w:rPr>
            </w:pPr>
            <w:r w:rsidRPr="00C14495">
              <w:rPr>
                <w:rFonts w:ascii="Montserrat" w:hAnsi="Montserrat"/>
                <w:sz w:val="24"/>
              </w:rPr>
              <w:t>Because they had involved themselves, the Aegis contingent is forced to remain on Aeirn, posing as the champions Dawn summoned from Heaven to fight the Demonic and Undead</w:t>
            </w:r>
          </w:p>
          <w:p w:rsidR="00E16F01" w:rsidRPr="00C14495" w:rsidRDefault="00E16F01">
            <w:pPr>
              <w:ind w:left="180" w:right="180"/>
              <w:rPr>
                <w:rFonts w:ascii="Montserrat" w:hAnsi="Montserrat"/>
                <w:sz w:val="24"/>
              </w:rPr>
            </w:pPr>
            <w:r w:rsidRPr="00C14495">
              <w:rPr>
                <w:rFonts w:ascii="Montserrat" w:hAnsi="Montserrat"/>
                <w:sz w:val="24"/>
              </w:rPr>
              <w:t>Dawn is summoned before the admiral and psi corps colonel to have her claims of Aegis citizenship examined, concluding that it was feasible for her existence to be erased from both minds and machines, she is inducted into their ranks as a provisional operative “in place” attached to their command</w:t>
            </w:r>
          </w:p>
          <w:p w:rsidR="00E16F01" w:rsidRPr="00C14495" w:rsidRDefault="00E16F01">
            <w:pPr>
              <w:ind w:left="180" w:right="180"/>
              <w:rPr>
                <w:rFonts w:ascii="Montserrat" w:hAnsi="Montserrat"/>
                <w:sz w:val="24"/>
              </w:rPr>
            </w:pPr>
            <w:r w:rsidRPr="00C14495">
              <w:rPr>
                <w:rFonts w:ascii="Montserrat" w:hAnsi="Montserrat"/>
                <w:sz w:val="24"/>
              </w:rPr>
              <w:t>Dawn returns to Dusk, aware that  she might never return to her old life, and reconsiders the question of marriage</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Paradox Concept</w:t>
            </w:r>
          </w:p>
          <w:p w:rsidR="00E16F01" w:rsidRPr="00C14495" w:rsidRDefault="00E16F01">
            <w:pPr>
              <w:ind w:left="180" w:right="180"/>
              <w:rPr>
                <w:rFonts w:ascii="Montserrat" w:hAnsi="Montserrat"/>
                <w:sz w:val="24"/>
              </w:rPr>
            </w:pPr>
          </w:p>
          <w:p w:rsidR="00E16F01" w:rsidRPr="00C14495" w:rsidRDefault="00E16F01">
            <w:pPr>
              <w:ind w:left="180" w:right="180"/>
              <w:rPr>
                <w:rFonts w:ascii="Montserrat" w:hAnsi="Montserrat"/>
                <w:sz w:val="24"/>
              </w:rPr>
            </w:pPr>
            <w:r w:rsidRPr="00C14495">
              <w:rPr>
                <w:rFonts w:ascii="Montserrat" w:hAnsi="Montserrat"/>
                <w:sz w:val="24"/>
              </w:rPr>
              <w:t>Dawn was sent back to complete a summoning begun twenty years earlier by Dusk</w:t>
            </w:r>
          </w:p>
          <w:p w:rsidR="00E16F01" w:rsidRPr="00C14495" w:rsidRDefault="00E16F01">
            <w:pPr>
              <w:ind w:left="180" w:right="180"/>
              <w:rPr>
                <w:rFonts w:ascii="Montserrat" w:hAnsi="Montserrat"/>
                <w:sz w:val="24"/>
              </w:rPr>
            </w:pPr>
            <w:r w:rsidRPr="00C14495">
              <w:rPr>
                <w:rFonts w:ascii="Montserrat" w:hAnsi="Montserrat"/>
                <w:sz w:val="24"/>
              </w:rPr>
              <w:t>Dawn became the paladin of the Goddess</w:t>
            </w:r>
          </w:p>
          <w:p w:rsidR="00E16F01" w:rsidRPr="00C14495" w:rsidRDefault="00E16F01">
            <w:pPr>
              <w:ind w:left="180" w:right="180"/>
              <w:rPr>
                <w:rFonts w:ascii="Montserrat" w:hAnsi="Montserrat"/>
                <w:sz w:val="24"/>
              </w:rPr>
            </w:pPr>
            <w:r w:rsidRPr="00C14495">
              <w:rPr>
                <w:rFonts w:ascii="Montserrat" w:hAnsi="Montserrat"/>
                <w:sz w:val="24"/>
              </w:rPr>
              <w:t>Dawn gives birth to a human incarnation of the Goddess and a reincarnation of herself</w:t>
            </w:r>
          </w:p>
          <w:p w:rsidR="00E16F01" w:rsidRPr="00C14495" w:rsidRDefault="00E16F01">
            <w:pPr>
              <w:ind w:left="180" w:right="180"/>
              <w:rPr>
                <w:rFonts w:ascii="Montserrat" w:hAnsi="Montserrat"/>
                <w:sz w:val="24"/>
              </w:rPr>
            </w:pPr>
            <w:r w:rsidRPr="00C14495">
              <w:rPr>
                <w:rFonts w:ascii="Montserrat" w:hAnsi="Montserrat"/>
                <w:sz w:val="24"/>
              </w:rPr>
              <w:t>Dawn is slain in the attack to abduct her daughter, Dawn, who is used as a sacrifice to summon a demon</w:t>
            </w:r>
          </w:p>
          <w:p w:rsidR="00E16F01" w:rsidRPr="00C14495" w:rsidRDefault="00E16F01">
            <w:pPr>
              <w:ind w:left="180" w:right="180"/>
              <w:rPr>
                <w:rFonts w:ascii="Montserrat" w:hAnsi="Montserrat"/>
                <w:sz w:val="24"/>
              </w:rPr>
            </w:pPr>
            <w:r w:rsidRPr="00C14495">
              <w:rPr>
                <w:rFonts w:ascii="Montserrat" w:hAnsi="Montserrat"/>
                <w:sz w:val="24"/>
              </w:rPr>
              <w:t>Dawn’s sacrifice is interrupted by the death of the Goddess, who falls to the demon tamed and unleashed by her mother, to complete the cycle begun during the ritual</w:t>
            </w:r>
          </w:p>
          <w:p w:rsidR="00E16F01" w:rsidRPr="00C14495" w:rsidRDefault="00E16F01">
            <w:pPr>
              <w:ind w:left="180" w:right="180"/>
              <w:rPr>
                <w:rFonts w:ascii="Montserrat" w:hAnsi="Montserrat"/>
                <w:sz w:val="24"/>
              </w:rPr>
            </w:pPr>
            <w:r w:rsidRPr="00C14495">
              <w:rPr>
                <w:rFonts w:ascii="Montserrat" w:hAnsi="Montserrat"/>
                <w:sz w:val="24"/>
              </w:rPr>
              <w:t>Dawn is taken off world, to grow up ignorant of her future self, Phoenix</w:t>
            </w:r>
          </w:p>
          <w:p w:rsidR="00E16F01" w:rsidRPr="00C14495" w:rsidRDefault="00E16F01">
            <w:pPr>
              <w:ind w:left="180" w:right="180"/>
              <w:rPr>
                <w:rFonts w:ascii="Montserrat" w:hAnsi="Montserrat"/>
                <w:sz w:val="24"/>
              </w:rPr>
            </w:pPr>
            <w:r w:rsidRPr="00C14495">
              <w:rPr>
                <w:rFonts w:ascii="Montserrat" w:hAnsi="Montserrat"/>
                <w:sz w:val="24"/>
              </w:rPr>
              <w:t>Phoenix sends Dawn back to meet Dusk</w:t>
            </w:r>
          </w:p>
          <w:p w:rsidR="00E16F01" w:rsidRPr="00C14495" w:rsidRDefault="00E16F01">
            <w:pPr>
              <w:ind w:left="180" w:right="180"/>
              <w:rPr>
                <w:rFonts w:ascii="Montserrat" w:hAnsi="Montserrat"/>
                <w:sz w:val="24"/>
              </w:rPr>
            </w:pPr>
          </w:p>
        </w:tc>
      </w:tr>
    </w:tbl>
    <w:p w:rsidR="00E16F01" w:rsidRPr="00C14495" w:rsidRDefault="00E16F01">
      <w:pPr>
        <w:rPr>
          <w:rFonts w:ascii="Montserrat" w:hAnsi="Montserrat"/>
          <w:sz w:val="24"/>
        </w:rPr>
      </w:pPr>
    </w:p>
    <w:p w:rsidR="00E16F01" w:rsidRPr="00C14495" w:rsidRDefault="00E16F01">
      <w:pPr>
        <w:rPr>
          <w:rFonts w:ascii="Montserrat" w:hAnsi="Montserrat"/>
          <w:sz w:val="24"/>
        </w:rPr>
      </w:pPr>
    </w:p>
    <w:sectPr w:rsidR="00E16F01" w:rsidRPr="00C144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30711670">
    <w:abstractNumId w:val="0"/>
  </w:num>
  <w:num w:numId="2" w16cid:durableId="986133874">
    <w:abstractNumId w:val="0"/>
  </w:num>
  <w:num w:numId="3" w16cid:durableId="144006506">
    <w:abstractNumId w:val="0"/>
  </w:num>
  <w:num w:numId="4" w16cid:durableId="93016679">
    <w:abstractNumId w:val="0"/>
  </w:num>
  <w:num w:numId="5" w16cid:durableId="145517234">
    <w:abstractNumId w:val="0"/>
  </w:num>
  <w:num w:numId="6" w16cid:durableId="1989284724">
    <w:abstractNumId w:val="0"/>
  </w:num>
  <w:num w:numId="7" w16cid:durableId="1956207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7BB1"/>
    <w:rsid w:val="00330574"/>
    <w:rsid w:val="008F7BB1"/>
    <w:rsid w:val="009E7DA6"/>
    <w:rsid w:val="00C14495"/>
    <w:rsid w:val="00E16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250C67C-BE46-45E6-A2E6-03E5E314A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495"/>
    <w:pPr>
      <w:spacing w:after="240" w:line="276" w:lineRule="auto"/>
    </w:pPr>
    <w:rPr>
      <w:rFonts w:cstheme="minorHAnsi"/>
      <w:sz w:val="28"/>
      <w:szCs w:val="28"/>
    </w:rPr>
  </w:style>
  <w:style w:type="paragraph" w:styleId="Heading1">
    <w:name w:val="heading 1"/>
    <w:basedOn w:val="NoSpacing"/>
    <w:next w:val="Normal"/>
    <w:link w:val="Heading1Char"/>
    <w:qFormat/>
    <w:rsid w:val="00C1449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C1449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C14495"/>
    <w:pPr>
      <w:outlineLvl w:val="2"/>
    </w:pPr>
    <w:rPr>
      <w:sz w:val="40"/>
    </w:rPr>
  </w:style>
  <w:style w:type="paragraph" w:styleId="Heading4">
    <w:name w:val="heading 4"/>
    <w:basedOn w:val="Heading3"/>
    <w:next w:val="Normal"/>
    <w:link w:val="Heading4Char"/>
    <w:qFormat/>
    <w:rsid w:val="00C14495"/>
    <w:pPr>
      <w:numPr>
        <w:ilvl w:val="3"/>
      </w:numPr>
      <w:outlineLvl w:val="3"/>
    </w:pPr>
    <w:rPr>
      <w:sz w:val="32"/>
    </w:rPr>
  </w:style>
  <w:style w:type="paragraph" w:styleId="Heading5">
    <w:name w:val="heading 5"/>
    <w:basedOn w:val="Heading4"/>
    <w:next w:val="Normal"/>
    <w:link w:val="Heading5Char"/>
    <w:qFormat/>
    <w:rsid w:val="00C14495"/>
    <w:pPr>
      <w:numPr>
        <w:ilvl w:val="4"/>
      </w:numPr>
      <w:outlineLvl w:val="4"/>
    </w:pPr>
    <w:rPr>
      <w:sz w:val="28"/>
    </w:rPr>
  </w:style>
  <w:style w:type="paragraph" w:styleId="Heading6">
    <w:name w:val="heading 6"/>
    <w:basedOn w:val="Heading5"/>
    <w:next w:val="Normal"/>
    <w:link w:val="Heading6Char"/>
    <w:qFormat/>
    <w:rsid w:val="00C14495"/>
    <w:pPr>
      <w:numPr>
        <w:ilvl w:val="5"/>
      </w:numPr>
      <w:outlineLvl w:val="5"/>
    </w:pPr>
    <w:rPr>
      <w:bCs/>
      <w:sz w:val="24"/>
      <w:szCs w:val="24"/>
      <w:u w:val="single"/>
    </w:rPr>
  </w:style>
  <w:style w:type="paragraph" w:styleId="Heading7">
    <w:name w:val="heading 7"/>
    <w:basedOn w:val="Heading6"/>
    <w:next w:val="Normal"/>
    <w:link w:val="Heading7Char"/>
    <w:qFormat/>
    <w:rsid w:val="00C14495"/>
    <w:pPr>
      <w:keepNext w:val="0"/>
      <w:numPr>
        <w:ilvl w:val="0"/>
        <w:numId w:val="0"/>
      </w:numPr>
      <w:outlineLvl w:val="6"/>
    </w:pPr>
    <w:rPr>
      <w:b w:val="0"/>
      <w:kern w:val="0"/>
    </w:rPr>
  </w:style>
  <w:style w:type="paragraph" w:styleId="Heading8">
    <w:name w:val="heading 8"/>
    <w:basedOn w:val="Heading6"/>
    <w:next w:val="Normal"/>
    <w:link w:val="Heading8Char"/>
    <w:qFormat/>
    <w:rsid w:val="00C14495"/>
    <w:pPr>
      <w:outlineLvl w:val="7"/>
    </w:pPr>
    <w:rPr>
      <w:i/>
      <w:iCs/>
      <w:u w:val="none"/>
    </w:rPr>
  </w:style>
  <w:style w:type="paragraph" w:styleId="Heading9">
    <w:name w:val="heading 9"/>
    <w:basedOn w:val="Heading8"/>
    <w:next w:val="Normal"/>
    <w:link w:val="Heading9Char"/>
    <w:qFormat/>
    <w:rsid w:val="00C1449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rPr>
      <w:sz w:val="16"/>
    </w:r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BodyText2">
    <w:name w:val="Body Text 2"/>
    <w:basedOn w:val="Normal"/>
    <w:semiHidden/>
    <w:pPr>
      <w:tabs>
        <w:tab w:val="left" w:pos="360"/>
        <w:tab w:val="left" w:pos="720"/>
        <w:tab w:val="left" w:pos="1080"/>
        <w:tab w:val="left" w:pos="1440"/>
      </w:tabs>
    </w:pPr>
  </w:style>
  <w:style w:type="paragraph" w:styleId="BodyText3">
    <w:name w:val="Body Text 3"/>
    <w:basedOn w:val="Normal"/>
    <w:semiHidden/>
    <w:rPr>
      <w:sz w:val="16"/>
    </w:rPr>
  </w:style>
  <w:style w:type="paragraph" w:styleId="BlockText">
    <w:name w:val="Block Text"/>
    <w:basedOn w:val="Normal"/>
    <w:semiHidden/>
    <w:pPr>
      <w:ind w:left="180" w:right="180"/>
    </w:pPr>
    <w:rPr>
      <w:sz w:val="16"/>
    </w:rPr>
  </w:style>
  <w:style w:type="paragraph" w:styleId="BodyTextIndent">
    <w:name w:val="Body Text Indent"/>
    <w:basedOn w:val="Normal"/>
    <w:semiHidden/>
    <w:pPr>
      <w:ind w:left="720" w:hanging="720"/>
    </w:pPr>
    <w:rPr>
      <w:sz w:val="16"/>
    </w:rPr>
  </w:style>
  <w:style w:type="paragraph" w:customStyle="1" w:styleId="Subheading1">
    <w:name w:val="Subheading 1"/>
    <w:basedOn w:val="Heading1"/>
    <w:next w:val="Normal"/>
    <w:link w:val="Subheading1Char"/>
    <w:qFormat/>
    <w:rsid w:val="00C1449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C14495"/>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C14495"/>
  </w:style>
  <w:style w:type="character" w:customStyle="1" w:styleId="Subheading2Char">
    <w:name w:val="Subheading 2 Char"/>
    <w:link w:val="Subheading2"/>
    <w:rsid w:val="00C1449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C14495"/>
    <w:rPr>
      <w:sz w:val="40"/>
      <w:szCs w:val="40"/>
    </w:rPr>
  </w:style>
  <w:style w:type="character" w:customStyle="1" w:styleId="Subheading3Char">
    <w:name w:val="Subheading 3 Char"/>
    <w:link w:val="Subheading3"/>
    <w:rsid w:val="00C1449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C14495"/>
    <w:pPr>
      <w:spacing w:before="240" w:line="240" w:lineRule="auto"/>
    </w:pPr>
    <w:rPr>
      <w:vertAlign w:val="subscript"/>
    </w:rPr>
  </w:style>
  <w:style w:type="character" w:customStyle="1" w:styleId="SuptitleChar">
    <w:name w:val="Suptitle Char"/>
    <w:link w:val="Suptitle"/>
    <w:rsid w:val="00C1449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C14495"/>
    <w:rPr>
      <w:b w:val="0"/>
      <w:bCs w:val="0"/>
      <w:color w:val="7F7F7F"/>
      <w:vertAlign w:val="superscript"/>
    </w:rPr>
  </w:style>
  <w:style w:type="character" w:customStyle="1" w:styleId="SubtitleChar">
    <w:name w:val="Subtitle Char"/>
    <w:link w:val="Subtitle"/>
    <w:uiPriority w:val="11"/>
    <w:rsid w:val="00C14495"/>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C14495"/>
    <w:rPr>
      <w:rFonts w:eastAsia="Times New Roman" w:cstheme="minorHAnsi"/>
      <w:b/>
      <w:kern w:val="28"/>
      <w:sz w:val="56"/>
      <w:szCs w:val="28"/>
    </w:rPr>
  </w:style>
  <w:style w:type="paragraph" w:styleId="NoSpacing">
    <w:name w:val="No Spacing"/>
    <w:basedOn w:val="Normal"/>
    <w:uiPriority w:val="1"/>
    <w:qFormat/>
    <w:rsid w:val="00C14495"/>
    <w:pPr>
      <w:spacing w:after="0"/>
    </w:pPr>
  </w:style>
  <w:style w:type="character" w:customStyle="1" w:styleId="Heading2Char">
    <w:name w:val="Heading 2 Char"/>
    <w:link w:val="Heading2"/>
    <w:rsid w:val="00C14495"/>
    <w:rPr>
      <w:rFonts w:ascii="Montserrat" w:eastAsia="Times New Roman" w:hAnsi="Montserrat" w:cstheme="minorHAnsi"/>
      <w:b/>
      <w:kern w:val="28"/>
      <w:sz w:val="48"/>
      <w:szCs w:val="48"/>
    </w:rPr>
  </w:style>
  <w:style w:type="character" w:customStyle="1" w:styleId="Heading3Char">
    <w:name w:val="Heading 3 Char"/>
    <w:link w:val="Heading3"/>
    <w:rsid w:val="00C14495"/>
    <w:rPr>
      <w:rFonts w:ascii="Montserrat" w:eastAsia="Times New Roman" w:hAnsi="Montserrat" w:cstheme="minorHAnsi"/>
      <w:b/>
      <w:kern w:val="28"/>
      <w:sz w:val="40"/>
      <w:szCs w:val="48"/>
    </w:rPr>
  </w:style>
  <w:style w:type="character" w:customStyle="1" w:styleId="Heading4Char">
    <w:name w:val="Heading 4 Char"/>
    <w:link w:val="Heading4"/>
    <w:rsid w:val="00C14495"/>
    <w:rPr>
      <w:rFonts w:ascii="Montserrat" w:eastAsia="Times New Roman" w:hAnsi="Montserrat" w:cstheme="minorHAnsi"/>
      <w:b/>
      <w:kern w:val="28"/>
      <w:sz w:val="32"/>
      <w:szCs w:val="48"/>
    </w:rPr>
  </w:style>
  <w:style w:type="character" w:customStyle="1" w:styleId="Heading5Char">
    <w:name w:val="Heading 5 Char"/>
    <w:link w:val="Heading5"/>
    <w:rsid w:val="00C14495"/>
    <w:rPr>
      <w:rFonts w:ascii="Montserrat" w:eastAsia="Times New Roman" w:hAnsi="Montserrat" w:cstheme="minorHAnsi"/>
      <w:b/>
      <w:kern w:val="28"/>
      <w:sz w:val="28"/>
      <w:szCs w:val="48"/>
    </w:rPr>
  </w:style>
  <w:style w:type="character" w:customStyle="1" w:styleId="Heading6Char">
    <w:name w:val="Heading 6 Char"/>
    <w:link w:val="Heading6"/>
    <w:rsid w:val="00C14495"/>
    <w:rPr>
      <w:rFonts w:ascii="Montserrat" w:eastAsia="Times New Roman" w:hAnsi="Montserrat" w:cstheme="minorHAnsi"/>
      <w:b/>
      <w:bCs/>
      <w:kern w:val="28"/>
      <w:sz w:val="24"/>
      <w:szCs w:val="24"/>
      <w:u w:val="single"/>
    </w:rPr>
  </w:style>
  <w:style w:type="character" w:customStyle="1" w:styleId="Heading7Char">
    <w:name w:val="Heading 7 Char"/>
    <w:link w:val="Heading7"/>
    <w:rsid w:val="00C14495"/>
    <w:rPr>
      <w:rFonts w:ascii="Montserrat" w:eastAsia="Times New Roman" w:hAnsi="Montserrat" w:cstheme="minorHAnsi"/>
      <w:bCs/>
      <w:sz w:val="24"/>
      <w:szCs w:val="24"/>
      <w:u w:val="single"/>
    </w:rPr>
  </w:style>
  <w:style w:type="character" w:customStyle="1" w:styleId="Heading8Char">
    <w:name w:val="Heading 8 Char"/>
    <w:link w:val="Heading8"/>
    <w:rsid w:val="00C14495"/>
    <w:rPr>
      <w:rFonts w:ascii="Montserrat" w:eastAsia="Times New Roman" w:hAnsi="Montserrat" w:cstheme="minorHAnsi"/>
      <w:b/>
      <w:bCs/>
      <w:i/>
      <w:iCs/>
      <w:kern w:val="28"/>
      <w:sz w:val="24"/>
      <w:szCs w:val="24"/>
    </w:rPr>
  </w:style>
  <w:style w:type="character" w:customStyle="1" w:styleId="Heading9Char">
    <w:name w:val="Heading 9 Char"/>
    <w:link w:val="Heading9"/>
    <w:rsid w:val="00C1449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C1449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C1449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C14495"/>
    <w:rPr>
      <w:rFonts w:ascii="Montserrat" w:eastAsia="Times New Roman" w:hAnsi="Montserrat" w:cs="Times New Roman"/>
      <w:b/>
      <w:bCs/>
      <w:spacing w:val="-10"/>
      <w:kern w:val="28"/>
      <w:sz w:val="72"/>
      <w:szCs w:val="72"/>
    </w:rPr>
  </w:style>
  <w:style w:type="character" w:styleId="Strong">
    <w:name w:val="Strong"/>
    <w:uiPriority w:val="22"/>
    <w:qFormat/>
    <w:rsid w:val="00C14495"/>
    <w:rPr>
      <w:b/>
      <w:bCs/>
    </w:rPr>
  </w:style>
  <w:style w:type="character" w:styleId="Emphasis">
    <w:name w:val="Emphasis"/>
    <w:uiPriority w:val="20"/>
    <w:qFormat/>
    <w:rsid w:val="00C14495"/>
    <w:rPr>
      <w:rFonts w:asciiTheme="minorHAnsi" w:hAnsiTheme="minorHAnsi" w:cstheme="minorHAnsi"/>
      <w:i/>
      <w:iCs/>
      <w:sz w:val="28"/>
      <w:szCs w:val="28"/>
    </w:rPr>
  </w:style>
  <w:style w:type="paragraph" w:styleId="ListParagraph">
    <w:name w:val="List Paragraph"/>
    <w:basedOn w:val="Normal"/>
    <w:uiPriority w:val="34"/>
    <w:qFormat/>
    <w:rsid w:val="00C14495"/>
    <w:pPr>
      <w:ind w:left="720"/>
      <w:contextualSpacing/>
    </w:pPr>
    <w:rPr>
      <w:rFonts w:eastAsia="Times New Roman"/>
    </w:rPr>
  </w:style>
  <w:style w:type="paragraph" w:styleId="Quote">
    <w:name w:val="Quote"/>
    <w:basedOn w:val="Normal"/>
    <w:next w:val="Normal"/>
    <w:link w:val="QuoteChar"/>
    <w:uiPriority w:val="29"/>
    <w:qFormat/>
    <w:rsid w:val="00C1449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C14495"/>
    <w:rPr>
      <w:rFonts w:cstheme="minorHAnsi"/>
      <w:sz w:val="28"/>
      <w:szCs w:val="28"/>
    </w:rPr>
  </w:style>
  <w:style w:type="paragraph" w:styleId="IntenseQuote">
    <w:name w:val="Intense Quote"/>
    <w:basedOn w:val="Quote"/>
    <w:next w:val="Normal"/>
    <w:link w:val="IntenseQuoteChar"/>
    <w:uiPriority w:val="30"/>
    <w:qFormat/>
    <w:rsid w:val="00C14495"/>
    <w:pPr>
      <w:pBdr>
        <w:left w:val="single" w:sz="18" w:space="7" w:color="auto"/>
      </w:pBdr>
    </w:pPr>
    <w:rPr>
      <w:b/>
      <w:bCs/>
    </w:rPr>
  </w:style>
  <w:style w:type="character" w:customStyle="1" w:styleId="IntenseQuoteChar">
    <w:name w:val="Intense Quote Char"/>
    <w:link w:val="IntenseQuote"/>
    <w:uiPriority w:val="30"/>
    <w:rsid w:val="00C14495"/>
    <w:rPr>
      <w:rFonts w:cstheme="minorHAnsi"/>
      <w:b/>
      <w:bCs/>
      <w:sz w:val="28"/>
      <w:szCs w:val="28"/>
    </w:rPr>
  </w:style>
  <w:style w:type="character" w:styleId="SubtleEmphasis">
    <w:name w:val="Subtle Emphasis"/>
    <w:uiPriority w:val="19"/>
    <w:qFormat/>
    <w:rsid w:val="00C1449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C14495"/>
    <w:rPr>
      <w:rFonts w:asciiTheme="minorHAnsi" w:hAnsiTheme="minorHAnsi" w:cstheme="minorHAnsi"/>
      <w:b/>
      <w:bCs/>
      <w:i/>
      <w:iCs/>
      <w:sz w:val="28"/>
      <w:szCs w:val="28"/>
    </w:rPr>
  </w:style>
  <w:style w:type="character" w:styleId="SubtleReference">
    <w:name w:val="Subtle Reference"/>
    <w:uiPriority w:val="31"/>
    <w:qFormat/>
    <w:rsid w:val="00C14495"/>
    <w:rPr>
      <w:caps/>
      <w:color w:val="7F7F7F" w:themeColor="text1" w:themeTint="80"/>
      <w:sz w:val="22"/>
      <w:szCs w:val="22"/>
    </w:rPr>
  </w:style>
  <w:style w:type="character" w:styleId="IntenseReference">
    <w:name w:val="Intense Reference"/>
    <w:uiPriority w:val="32"/>
    <w:qFormat/>
    <w:rsid w:val="00C14495"/>
    <w:rPr>
      <w:b/>
      <w:bCs/>
      <w:caps/>
      <w:color w:val="7F7F7F" w:themeColor="text1" w:themeTint="80"/>
      <w:sz w:val="22"/>
      <w:szCs w:val="22"/>
    </w:rPr>
  </w:style>
  <w:style w:type="character" w:styleId="BookTitle">
    <w:name w:val="Book Title"/>
    <w:uiPriority w:val="33"/>
    <w:qFormat/>
    <w:rsid w:val="00C1449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Normal.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Normal.dot</Template>
  <TotalTime>0</TotalTime>
  <Pages>1</Pages>
  <Words>45770</Words>
  <Characters>213748</Characters>
  <Application>Microsoft Office Word</Application>
  <DocSecurity>0</DocSecurity>
  <Lines>4857</Lines>
  <Paragraphs>513</Paragraphs>
  <ScaleCrop>false</ScaleCrop>
  <HeadingPairs>
    <vt:vector size="2" baseType="variant">
      <vt:variant>
        <vt:lpstr>Title</vt:lpstr>
      </vt:variant>
      <vt:variant>
        <vt:i4>1</vt:i4>
      </vt:variant>
    </vt:vector>
  </HeadingPairs>
  <TitlesOfParts>
    <vt:vector size="1" baseType="lpstr">
      <vt:lpstr>It seems appropriate to pause and consider what best resolves the impulse behind the story</vt:lpstr>
    </vt:vector>
  </TitlesOfParts>
  <Company>Mass Distraction</Company>
  <LinksUpToDate>false</LinksUpToDate>
  <CharactersWithSpaces>259005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seems appropriate to pause and consider what best resolves the impulse behind the story</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