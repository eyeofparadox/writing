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41385" w:rsidRPr="000174FD" w:rsidRDefault="00041385">
      <w:pPr>
        <w:rPr>
          <w:rFonts w:ascii="Montserrat" w:hAnsi="Montserrat"/>
          <w:sz w:val="24"/>
        </w:rPr>
      </w:pPr>
      <w:r w:rsidRPr="000174FD">
        <w:rPr>
          <w:rFonts w:ascii="Montserrat" w:hAnsi="Montserrat"/>
          <w:sz w:val="24"/>
        </w:rPr>
        <w:t>Project Development · Pool</w:t>
      </w:r>
    </w:p>
    <w:p w:rsidR="00041385" w:rsidRPr="000174FD" w:rsidRDefault="00041385">
      <w:pPr>
        <w:rPr>
          <w:rFonts w:ascii="Montserrat" w:hAnsi="Montserrat"/>
          <w:sz w:val="24"/>
        </w:rPr>
      </w:pPr>
      <w:r w:rsidRPr="000174FD">
        <w:rPr>
          <w:rFonts w:ascii="Montserrat" w:hAnsi="Montserrat"/>
          <w:sz w:val="24"/>
        </w:rPr>
        <w:t>Secondary · The Threshold</w:t>
      </w:r>
    </w:p>
    <w:p w:rsidR="00041385" w:rsidRPr="000174FD" w:rsidRDefault="00041385">
      <w:pPr>
        <w:rPr>
          <w:rFonts w:ascii="Montserrat" w:hAnsi="Montserrat"/>
          <w:sz w:val="24"/>
        </w:rPr>
      </w:pPr>
    </w:p>
    <w:p w:rsidR="00041385" w:rsidRPr="000174FD" w:rsidRDefault="00041385">
      <w:pPr>
        <w:rPr>
          <w:rFonts w:ascii="Montserrat" w:hAnsi="Montserrat"/>
          <w:sz w:val="24"/>
        </w:rPr>
      </w:pPr>
    </w:p>
    <w:p w:rsidR="00041385" w:rsidRPr="000174FD" w:rsidRDefault="00041385">
      <w:pPr>
        <w:rPr>
          <w:rFonts w:ascii="Montserrat" w:hAnsi="Montserrat"/>
          <w:sz w:val="24"/>
        </w:rPr>
      </w:pPr>
      <w:r w:rsidRPr="000174FD">
        <w:rPr>
          <w:rFonts w:ascii="Montserrat" w:hAnsi="Montserrat"/>
          <w:sz w:val="24"/>
        </w:rPr>
        <w:t>Search Key</w:t>
      </w:r>
    </w:p>
    <w:p w:rsidR="00041385" w:rsidRPr="000174FD" w:rsidRDefault="00041385">
      <w:pPr>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 Time of Choosing</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Fox-She wanted him. Her arousal was frightening. It was not even rational; a purely animal magnetism. Her body's response to just his look had been embarrassing, and the brushing contact had almost burst her heart.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it or not, it was the time of choosing for her mnao. By tradition, she must select an adept with whom to practice the arts she must master. By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 unexpected that it left her numb.</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choosing and bed mating.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parthenogenesis. She accepted the fact that she would not have conceived of herself, and given birth to a child that would inherit her mind, but if she failed to give birth to her offshoot she would never be recognized as an adult.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 of inheriting Fox'dsai from their mother, if the rumors about Raven being out of favor with his mother's house were true. Phoenix was less concerned with the succession gossip than she was with the representative of the aea staying at aodeth yn caoi.</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Phoenix-What she heard gave her other things to think about in the days following. Thinking provoked questions about what she had been willing to take for granted.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Introduction to Tear Niar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and captain of the house guard in the circle. Fox dragged her away before she could get herself into any more trouble. Not having found an answer to their problem, they went looking for Dancer.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some people about it, to ease both their concerns.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 Key to the Threshold, Dream Gate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ramifications of the legacy.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 Trial of Ember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three months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confrontation with what Ember is, and between her and her antagonist.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Sketches for Part II</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No matter how she argues, the resonance of truth in Dragon’s diatribes has threaded its way through her. The possibilities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normal life. Dawn faces a tough decision, realizing that everything her sister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of the first step.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0174FD">
        <w:rPr>
          <w:rFonts w:ascii="Montserrat" w:hAnsi="Montserrat"/>
          <w:i/>
          <w:sz w:val="24"/>
        </w:rPr>
        <w:t>her</w:t>
      </w:r>
      <w:r w:rsidRPr="000174FD">
        <w:rPr>
          <w:rFonts w:ascii="Montserrat" w:hAnsi="Montserrat"/>
          <w:sz w:val="24"/>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abomination to her old self before she finally must realize the truth. To learn at this time how vulnerable she still is, she must embrace the lesson for which her sister died.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As the last of her defensive armor evaporates she finally sees herself. At her moment of crisis she experiences an epiphany-realizing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Dawn faces a tough decision, which was more valuable to her, having her sister living on in her killer or having his death on her hands to set her free? She understands that should she spare him she will eventually find herself in the position of having to stand beside or defend him from the wrath of Dragon and others who can hold him to blame for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unyielding call of her self ordained destiny, and her own sensual and amoral nature--her only hope is to embrace the very soul of aes. Unfortunately, it is the devourer that wants her, and he'll do anything to get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Even in light of the horrifying revelations she has so recently endured, she compelled by her sense of responsibilities.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Dawn, unleashed from the constraints of form, has become equal to her new diversity of form. Now, manifest in the body of an Asia, she embraces her smoldering fascination with aes. She--a phoenix risen from her own ashes--would trade her physical immortality to embrace the essence of divinity.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Taking a page from her enemy’s book, Dawn had spent those torturous days studying her own potential. When her nemesis had possessed others, she had cut them completely off. Her own revealing dreams had been evoked by natural resonance, while her other victims had known nothing of their possession except lost time. Trusting her friends’ intelligence, Dawn had passed through each of them, allowing them to see and feel while she possessed them, and able to listen to her silent thoughts as she used their minds 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 challenge. Dawn declared herself the final battleground, and invited her nemesis in.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Rain, Lion, Dragon, Fox, Angel . Annex, morning. .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left to go face certain destruction.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Fox, Angel. Annex Atrium, afternoon and evening..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Angel was infected by his intense arousal, and the two of them ended up going at it right there beside the pool. Fox and Angel finished about when Dragon and Dusk did, . Fox and Angel climbed back in the pool to cool down and unwind, swimming and taking turns diving off the rocks into the lower pool. Fox felt only a spike of alarm when the device cut off Dawn’s resonance, but the shock of her death penetrated as he was preparing to dive. Angel did not see the sudden transformation but heard Fox scream in pain as she fell into the water. The body she pulled out of the water fit the voice that she had heard, but there was no sign of Fox. The girl, a perfect duplicate of Dawn, was half drowned,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already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The broken glass found both within the atrium and outside the house were added to the picture and an investigation was opened. Fox’s examination turned up other disturbing details. Her body gave every sign of having been raped if lacking only one detail. The doctors admitted her for the night, once it was clear that she was in a state of shock. No immediate cause was noted for the explosion itself.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Rain, Lion, Dragon, Dusk. Campus Dorms, afternoon and evening..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boldly into the room to kick the shit out of Lion-Dawn. Police and paramedics arrived to take Lion, Dragon and the body into custody.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experience. No one could tell them that most of the marks, and both of the men, were innocent. The rape and murder of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Dawn’s warnings to stay out of the way. After the initial examination was finished, a special crimes unit came down and consulted with the pathologist, and for a while her body was unattended.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plan really had been to kill Dawn, if possible, leaving Dusk totally free and clear. As it happened, Dawn survived Dusk’s best attempt to kill her. Dawn’s resurrection had been factored into her plan. She ended up becoming a hostage to her other self until such time as the two of them could be safely reunited. For the duration, the two of them compared notes.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became next on Dusk’s hit list.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and hiding it where she had hidden Fox’s original body. It was not Dawn’s body she was at war with, but her mind, and through that cadaver she had the best possible weapon with which to assault her mind.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got the drop on Fox and possessed her. Through Fox, Dusk stepped into Dawn’s place, spending the rest of the night in </w:t>
      </w:r>
      <w:r w:rsidRPr="000174FD">
        <w:rPr>
          <w:rFonts w:ascii="Montserrat" w:hAnsi="Montserrat"/>
          <w:i/>
          <w:sz w:val="24"/>
        </w:rPr>
        <w:t>her</w:t>
      </w:r>
      <w:r w:rsidRPr="000174FD">
        <w:rPr>
          <w:rFonts w:ascii="Montserrat" w:hAnsi="Montserrat"/>
          <w:sz w:val="24"/>
        </w:rPr>
        <w:t xml:space="preserve"> room, intoxicated by the thought of going to </w:t>
      </w:r>
      <w:r w:rsidRPr="000174FD">
        <w:rPr>
          <w:rFonts w:ascii="Montserrat" w:hAnsi="Montserrat"/>
          <w:i/>
          <w:sz w:val="24"/>
        </w:rPr>
        <w:t xml:space="preserve">her </w:t>
      </w:r>
      <w:r w:rsidRPr="000174FD">
        <w:rPr>
          <w:rFonts w:ascii="Montserrat" w:hAnsi="Montserrat"/>
          <w:sz w:val="24"/>
        </w:rPr>
        <w:t xml:space="preserve">classes and hanging out with </w:t>
      </w:r>
      <w:r w:rsidRPr="000174FD">
        <w:rPr>
          <w:rFonts w:ascii="Montserrat" w:hAnsi="Montserrat"/>
          <w:i/>
          <w:sz w:val="24"/>
        </w:rPr>
        <w:t xml:space="preserve">her </w:t>
      </w:r>
      <w:r w:rsidRPr="000174FD">
        <w:rPr>
          <w:rFonts w:ascii="Montserrat" w:hAnsi="Montserrat"/>
          <w:sz w:val="24"/>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Dawn’s father had been called in to identify the body, after an officer recognized her face from modeling she had done and tentatively identified her, and her next of kin, through the agency’s records. At the morgue, Artemis and Dusk-as Dawn-met. When they arrived to view the body hey learned that it had disappeared. Once Dawn’s father became involved, Dusk, as Fox acting as Dawn, interceded, coming to Dragon and Lion’s defense-that was in character for either Fox or Dawn. By the end of the day, Fox’s condition was explained, and the household had assembled for a meeting. As Fox, pretending to deliver a message from herself, Dusk led her friends to believe that Dawn was really dead. Dusk stayed in character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The police and media attention had caused their superiors in the Project to stand up and take notice. Her death had made the news, but due to Fox’s actions, and the fact that her body vanished before it could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access to the Project’s files on Dawn. She left it up to the project directors to close the official investigation. It was possible for him to intercede. Concocting a somewhat different story, and ensuring that Fox-Dusk, Dragon and Lion all knew it backwards and forwards, he arranged a cover-up which the board of directors could endorse. At the same time, she was working on a plan for using them to help her destroy Dawn’s sanity.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experiment at face value. The FBI sent a pair of agents to investigate once the abduction of the body was reported-and linked to several bizarre bits of evidence.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resurrection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 Kinkade, as Dragon’s witting lab rat and Dusk’s unsuspecting victim, had been reborn as a girl, but he had been the boy she knew until the previous week.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0174FD">
        <w:rPr>
          <w:rFonts w:ascii="Montserrat" w:hAnsi="Montserrat"/>
          <w:i/>
          <w:sz w:val="24"/>
        </w:rPr>
        <w:t>is</w:t>
      </w:r>
      <w:r w:rsidRPr="000174FD">
        <w:rPr>
          <w:rFonts w:ascii="Montserrat" w:hAnsi="Montserrat"/>
          <w:sz w:val="24"/>
        </w:rPr>
        <w:t xml:space="preserve"> greener.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friend that the evening would be a riot. They made a game of it, out of respect for Dragon’s sensibilities. The target for their game fell for the prank and no real harm was done. Dragon would never have imagined he would fall in love with a man, but having long wished to fall in love, she quickly became reconciled to living out her life as a woman.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excruciation, and unwillingly submit to Thorn’s possession.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 strange attraction. Dawn and Fox ended up confined together. The chemistry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smallest detail-troubled them greatly. Fox’s “curse” kept things interesting and presented a constant reminder of how closely related they really were now.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Taking a page from her enemy’s book, Dawn had spent the torturous days of her imprisonment studying her own potential. When her nemesis had possessed others, she had cut them completely off. Her own revealing dreams had been evoked by natural resonance, while her other victims had known nothing of their possession except lost time. Dusk had not flinched from using people, but Dawn realized that she had not made the best possible use of them. She would not make that mistake.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decadent,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premises. When he called in a forensic team and cordoned off the building where the half eaten remains of Dawn were found, Dusk was alerted. Dusk beat him to the cell 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fate to them, explaining how Fox and Dusk had been taken into the Psionic Underground by the man who had shattered Dawn’s mind as a child.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particularly in light of Dawn’s assertion that her plan did not involve leaving inexplicable bodies littering the ground.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happened between them.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Crucible Revisited. The pain-and disturbing pleasure-of dismemberment, of being cooked and devoured by her nemesis, and her unwitting friends, crippled her. Only the fact that she had survived it once before, as a child, saved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the horrible nightmare, she fled.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to drive her out of that body and claim it entirely for his own.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lot of the heat off of her in telling the truth. The little matter of having to come back from the dead again, however, made her wonder if her masters would even bother.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Conclusion. A few days later she contemplated the one issue that remained unresolved. She had dreamed about having sex, and she could now remember having had sex, but in both cases, her experience with sex was all echoes and elusive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 Resurrection of Crow, Establishing Sketches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color w:val="808080"/>
          <w:sz w:val="24"/>
        </w:rPr>
      </w:pPr>
      <w:r w:rsidRPr="000174FD">
        <w:rPr>
          <w:rFonts w:ascii="Montserrat" w:hAnsi="Montserrat"/>
          <w:color w:val="808080"/>
          <w:sz w:val="2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 xml:space="preserve">Foundation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phoenix had been enslaved by a god of death and destruction and used as a weapon against the gods during the purge. The phoenix had been forced to embody a personification of herself which was complete in every detail except that she had not defined her sex. The neuter form she manifested was transferred to the dragon of legend, during his attempt to stop her rampage. The destruction of her form freed the phoenix to avenge herself upon her former master, whom she annihilated and banished to the depths of oblivion. The god’s final act was to drag her down with him. The dragon tried many times to resurrect her, abstracting the male and female versions of her form in hopes of resurrecting her, but being the phoenix, he had no idea how truly to conceive of her. Eventually the age of gods ended, and the dragon fell prey to dreams. The cataclysm was particularly hard in the northwest, and humanity endured almost solely by virtue of the Dragon and Phoenix Legacies.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Parents: Ash, Forge and Arden: The dragon was roused from his slumber by a slave seeking the power to end slavery. Emasculated as a boy, physically and spiritually neutered, he reminded the dragon of his love, the phoenix, which compelled him to grant the slave’s request. Bound to the maimed human as his dragon twin, the dragon adopted the female embodiment of the phoenix-form in response to the slave discovering and embracing manhood through the male embodiment. In that guise, as brother and sister, the dragon and the dragon king conquered the winter kingdoms. 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The dragon king and phoenix queen became bound to each other as twin souls, when their initial confrontation resulted in a dual initiation, unexpectedly drawing Arden into the pact of rebirth shared by Forge and Ash.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Children: When Ash and Forge embraced to fulfill that pact they were surprised to discover that Arden had also been reincarnated by Ash as Forge’s twin sister, while Ash was reincarnated as Arden and Forge’s son. Having fulfilled the pact, Ash excused herself from their company. She had become firmly entrenched in her human role, and set out to see the world through human eyes. In a sense, she was seeking some sort of personal enlightenment, but in her heart, she was aching for her soul mate. While meditating upon the soul of creation and her lost love, she was startled to conceive of Phoenix. She returned home to her brother and his wife to bear her daughter, unable to explain who it was she had reincarnated, but she could not resist naming her daughter Phoenix.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u w:val="single"/>
        </w:rPr>
      </w:pPr>
      <w:r w:rsidRPr="000174FD">
        <w:rPr>
          <w:rFonts w:ascii="Montserrat" w:hAnsi="Montserrat"/>
          <w:sz w:val="24"/>
        </w:rPr>
        <w:br w:type="page"/>
      </w:r>
      <w:r w:rsidRPr="000174FD">
        <w:rPr>
          <w:rFonts w:ascii="Montserrat" w:hAnsi="Montserrat"/>
          <w:color w:val="808080"/>
          <w:sz w:val="24"/>
        </w:rPr>
        <w:t>Clips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Phoenix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Phoenix told him point blank that she had gone insane, and there were now two of her, and they were at war. Dragon stopped to listen, and Phoenix explained what had happened to Fox, and why, and that Fox was still alive and captive in the mind of her nemesis.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 xml:space="preserve">Erosion of Dawn’s Perspective-Confronting Cinder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In the winter of her sixteenth year, Dawn accompanied her mother to the palace. A few months had passed since the Imperial Regent dispatched a letter to Eve. Unknown to her, however, certain events had unfolded in Dawn’s life spurring her to flight days before she even received the message. Dawn had departed for Phoenix Gate in the wake of exposing her secret to a couple of friends outside the closed community of Raven’s school. Eve had only just caught up to her when she heard the news, and having nowhere to put Dawn, was forced to bring her along to the palace. Dawn was given leave to explore while Eve conducted her business. An initiate living on the road for most of her life, she had been separated from the rest of her family for almost ten years. As she matured, her resemblance to her mother had become overwhelmingly obvious. Dawn could barely remember her father and did not know how to feel about his passing. Dawn was not even aware that she was the heir to his throne.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Her mother was an orphan found in the wilderness and raised at a sanctuary of the goddess as an avatar of the phoenix. Dawn, and her brother Dusk, had been born in Oasis, the capital of the Aegis. The twins had dual citizenship in the Aegis and the Arden Empire. Dawn had been educated according to the practices of both civilizations-with part of her education conducted in virtual classrooms on the net, while she also toured the world with her mentor mastering the potential of her body, mind and spirit.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Evolution of Point Paradox-Reunion of Cinder and Coal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Cinder’s first impulse on returning to Phoenix Gate was to seek out her dragon twin. Cinder, Mistress of Oasis and Dragon Princess, was finally home. Her childhood was almost over. Cinder was an individual strongly determined to be her own person. A difficult task since she had been the Mistress of Oasis since the age of seven. It was impossible to note that fact without remembering what had brought that about-the quirk of nature that made her both who and what she was. Cinder was also her father, Ash-and through him, his mother Ash, the Dragon-by way of inherited memory. Ash had resurrected within Cinder the night of the death, almost a week ago. Under normal circumstances, her own memories would have insulated her from her past incarnations, but fate played a nasty trick on her. She had almost died that same night, and became cut off from her own direct experiences. Her death and resurrection immediately after inheriting her father’s memory, coupled with the shock and horror of witnessing the slaughter of her entire household-the destruction of the entire world as she had known it-had driven Cinder temporarily insane. Cinder had fled into the wilderness as soon as she could react.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had arrived in Dream Gate, very much in shock, and was admitted to the sanctuary’s children’s ward and orphanage. She was immediately identified as Cinder, but with the death of the Emperor, she would have been placed there for security anyway, so there she remained until the previous night. She had spent most of the week numb and mute with shock, struggling to put the memories of an adult-and a dragon with thousands of years of experience-into a perspective her adolescent mind could grasp. Unfortunately, she had no hope of escaping the trauma of the bloodbath. Cinder could remember the slaughter as if she had caused many of those deaths herself. In her previous incarnation she had. It was the one event her death had not erased, and those memories had guarded the door to the past. Even her own. By struggling to restore her own memories, she had unlocked the doors to her previous two lives. At times it was as if Ash and the Dragon had never died, but had been transformed into a girl. As Cinder, she was a daughter. As Ash she was a bridge between the first seven years of Cinder’s life, and the last few decades of the Dragon’s. Cinder remembered all that Ash and the Dragon had experienced, so she no longer had to worry about having been harmed by the nine years she spent completely isolated from her culture and her people. By the third night, she was doing well enough to be joined by her dragon twin. A good thing, as it turned out. Coal was the one who truly helped Cinder come to terms with her father’s death, the shocking awakening to her past lives, and responsibilities that came with them. With Coal’s help, she had put the ghosts of her father and grandmother to rest within herself. Unfortunately, Coal had returned to Phoenix Gate before she could express the depth of her gratitude.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Erosion of Dawn’s Perspective-Confronting Cinder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To her surprise, she was ambushed by the household staff. Dawn was certain she had stumbled into some restricted part of the palace when the woman stormed up to her with so many agitated people drawn along in her wake. She had lost her grasp on the situation before she even had a chance to speak. From appearances, she had to assume it was her mother, in female form and formal dress, and the exchange that passed between them supported that assumption in a strangely warped way. The scolding and fussing bewildered her, but at least one part of her tirade roused her ire. As they stripped her out of her clothes, they fussed over the masculine articles wondering aloud what possessed the girl. Having been born a girl, they argued, the least she could do was dress and act like one. When she tried to protest, the woman in charge silenced her. Dawn stood mute and brooded over the strange criticism.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 woman turned her over to her retainers, who dragged her away, ignoring all protest, to bathe and dress her for an appearance before the court. Stunned, and rather curious, she gave up resisting just to see where all this was leading. Once she had calmed down and reflected upon it, she was relieved the woman had cut her off before she retorted that she had also been born a boy, or that her curse could make dressing like a girl a fatal mistake. Confessing her secret to strangers was equally stupid.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Evolution of Point Paradox-Reunion of Cinder and Coal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Coal’s reaction-slamming the door in her face-was not what she had expected. Cinder’s arrival was unexpected to say the least. The second surprise of her day. His lover had taken great care to greet him with a romantic setting, now he had to chase her out of his bed to accommodate his dragon twin.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When the door opened a few minutes later, she decided to forgive her friend. Before vanishing, his servants had whipped up a setting any pair of young lovers would die to inhabit for that special first time. The instant she arrived, Cinder and Coal became entangled with one another, as a wave of heat driven passion possessed them. They savored their bliss, but thoughts of the future inevitably intruded. The troubles they would face began with Cinder’s homecoming, and would mount in tempo with the events surrounding the assumption of her father’s memory. Cinder and Coal had just returned to the capital after a years spent apart, painfully separated during the most intimate aspects of their training. At the age of eleven, Cinder and Coal were sent into fosterage in Oasis, where she concentrated on learning how to function as the patron of the Aegis. The dragon twins spent five years in close company, but Coal had conflicting responsibilities as the Heir of the Dragon House, and Ember had instructed him to join her in Dragon Gate. They were separated and initiated in their devotions by experts. They both understood that the separation was temporary and the training in physical, mental and spiritual arts was intended to ensure them superior stations in a happy and fulfilling life. It was intended to be only a short separation. On maturing and confronting their awakening sexuality, they were supposed to have returned to Phoenix Gate, where they would have been reunited to enjoy a year of grace before they reached the age of majority, but Cinder’s return had been delayed. A problem had come up for her as the Mistress of Oasis, which her mentors insisted she must resolve herself, to establish her worthiness. Most of their year of grace had expired while Cinder struggled to untangle the plots and conspiracies intended to shatter the Aegis. Inevitably, the situation reached the point where she had to call on her father and grandmother. while not surprising, it was extremely disheartening to find Crow at the heart of the plot. Cinder was surprised to have survived the massacre. As soon as she regained her equilibrium, she was released from Oasis. By the time the two were finally reunited, Cinder and Coal had become obsessed with seeing each other. The dragon twins were just about of age to consummate the passion that was an inescapable part of reincarnation.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Unfortunately, the problem with returning home to face their future was returning home to face the terrible memory of past and present tragedies. There was no way to avoid returning to Dream Gate. To distract themselves from thinking about it, Cinder and Coal focused on implications of their union. As they savored their reunion, they lost track of time, making Cinder unpresentably late for her presentation to the Imperial Court. With three solid hours of passion, their strong childhood friendship was transformed. It was safe to say they were absolutely in love with each other.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Erosion of Dawn’s Perspective-Confronting Cinder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After three hours of bathing, dressing, grooming, and general fussing, she had almost forgotten that this was all leading up to something ominous. It had to be ominous, because nothing as luxurious as all that could possible happen without exacting some stiff price. It was worse than she could possibly have imagined. Embarrassed and amused to be presented to the assembly of the court-and the Aegis Embassy-as the Dragon Princess Cinder, she silently begged her mother to come to her rescue. Fortunately, she did speak up, before the true dragon Princess strutted into the court.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Evolution of Point Paradox-Reunion of Cinder and Coal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Cinder rushed to the palace, arriving in time to witness her Dawn’s apology for not being Cinder. At first, no one even noticed her. Everyone seemed to be absorbed by some commotion at the front of the audience hall. She recognized the Phoenix Avatar from behind, and quickened her steps. Ash’s memories teased her mind, casting Eve in a new light. Few people who heard the tale of a phoenix who took human form connected it with Eve, and those who did, for the most part, regarded it as pure propaganda better suited to the age of gods. Ash had been convinced the rumor was true, which might explain why he had taken Eve as his consort even when she could not become his wife. It might even explain Eve’s pronounced interest in Cinder life. She had taken pains to visit Cinder regularly during her initiation in Oasis, and it sounded like she was making some sort of apology, so Cinder assumed she must be apologizing once more for Cinder’s truancy. Then again, the words coming out of her mouth suggested something else-why was she talking about family resemblances before the court. Her attention shifted to the girl standing before Eve, with her back to Cinder, and a strange feeling snarled down her spine. As Eve finished, declaring that the girl was not the Dragon Princess, she spoke up. As she spoke, the girl turned toward her and her mind quickly corrected its initial assumption. A young woman, who was quite different from the girl she barely remembered, stood tall and proud before the court, astonished by the assembly’s reaction to her mother’s announcement.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Erosion of Dawn’s Perspective-Confronting Cinder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stiffened at the sound of the Dragon Princess’s voice, her attention drawn to the commotion among the assembly. Dawn turned and found herself confronting her own image, a flood of recognition passed through her-different from the shockwave that passed through the crowd. Cinder confronted Dawn, wholly unprepared for the shock. Dawn and Cinder drew close. In Cinder’s mind, this had to be her twin sister, Scarlet, whom she had gotten into the habit of calling Red, which was, unfortunately a common nickname for Dawn among her schoolmates. Dawn obeyed the order to stay where she was while the princess addressed the court. Cinder recited the formal greeting with majestic reserve, bowed, caught Dawn’s elbow, then dragged her away from the stunned crowd. A small commotion ensued as Cinder left with Dawn in tow. The look the princess gave her was all the explanation Dawn needed.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Evolution of Point Paradox-Reunion of Cinder and Coal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Fascinated at the sight of her, Cinder had paid her respects crisply and dragged Dawn away to her suite without really thinking it through. Clearly this was not her, but no one else could have reached that conclusion from appearances alone. She had been through this kind of shock before, with a twin she had not seen in years. Foremost, she just wanted some privacy to examine this impossible resemblance, presuming upon a relationship already established. Questions, naturally, dominated the conversation for a while. The girl, perplexed with the familiarity of Cinder’s tone and manner, confessed to Cinder that, in spite of having spent her early childhood in the empire, she was virtually ignorant of imperial politics. Dawn did not know who Cinder was, despite having been stuck in her place for a terrifying couple of hours, and begged for an explanation of her confusing status. Cinder puzzled over her statements for a moment, and realized at last that Dawn did not know who she was. That meant she was not who Cinder had assumed, which left only one person she could be. Dawn was stunned to be told that she was the heir to the empire, the empress, in fact, due to Ash’s passing. Only now did her mind make the connection between the death of Ash, her father, and the death of Ash the emperor. Cinder was thrilled to have her “sister” Dawn back, and demanded to know what had happened to her over the past nine years. Thus began their friendship, and Dawn’s introduction to imperial politics.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Erosion of Dawn’s Perspective-Confronting Coal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Cinder and Dawn had not spent much time getting acquainted before Cinder was urged to bathe and dress. Cinder’s appearance in court had been mildly disgraceful, but the greeting ceremony had been mercifully brief. A traveler’s return was often the scene of informal appearance, but the formal reception would begin soon and protocol demanded full court dress. Dawn, having already benefited from Cinder’s retainers’ efforts, was invited to attend Cinder at the reception on the spot. Cinder told her it would be best to keep her identity to herself until she had a chance to discuss her discovery with her mother, suggesting she borrow her cousin’s identity for the evening. if she told people she was Scarlet, no one would give her a second thought. Dawn was given the run of Cinder’s private suite while she waited for Cinder. Coal had taken the time to leisurely prepare for the reception-having presented himself to the court the previous evening, he had not been expected until then. On a whim, he had decided to call on Cinder letting himself into her private chambers unannounced-always a dragon twin’s prerogative. Dawn, in full court dress-from Cinder’s own wardrobe, no less-was mistaken by Coal for Cinder. Coal quickened to Dawn’s presence, and approached her directly. Coal was as much a reflection of herself, in male form, as Cinder had been, and as much of a shock, so Dawn could not help but stare. Dawn was tempted by his seductive touch-of course he was practically molesting her, and Dawn had never experienced such intimate contact in her life-but having met her, Dawn could easily guess his intentions were meant for Cinder. Not sure what to say, embarrassed at the thought of having to apologize once again for not being Cinder, she spoke somewhat more boldly than she intended. Coal was stunned at Dawn’s reaction. Shocked at her sharp rejection of his advances, he stood in silence as she departed alone.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Cinder-The Reception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Cinder returned to her chambers to find them deserted, as Coal had trailed hesitantly in Dawn’s wake. As soon as Cinder arrived at the reception, she sought Dawn out and asked her why she had gone on ahead. Dawn described being molested by Coal, and Cinder had to tell her who Coal was, and-much as she had suspected-why he had behaved that way. Dawn was shocked to discover that Coal and Cinder were two sides of a symbiotic pact-dragon twins. Cinder reminded Dawn to identify herself as Scarlet if anyone inquired before circulating among the guests.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Ember-In the Wings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Ember was confused by the way Coal was acting. She found him brooding in the wings when she would have expected Coal to be closeted with Cinder somewhere, or circulating among the guests. Instead of worrying about it, she tried to cheer him up with an account of what had happened earlier in court. As Crimson and Scarlet had sent word that they could not arrive in time for the reception, Coal immediately realized who the girl he had molested must have been. Ember listened to Coal’s account of that encounter, which only solidified the notion that had formed at Dawn’s appearance in court. Ember considered it for a moment and then hunted the imperial regent down. Arden conceded to her request, and sent her to summon Eve to her private chambers. As she escorted Eve from the hall, she asked point blank if she had brought her daughter with her that evening. Eve confessed that she had brought her hoping to introduce her to Arden but the fiasco in the audience hall had disrupted her plans. Now she feared she would not able to get her daughter alone to warn her about her status before the evening ended. They simply had to trust Cinder’s native cunning and discretion.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Dawn-In the Wings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had noticed as Ember approached her mother, and escorted her from the reception. Curious, she excused herself from the great hall and followed. Whatever had come up, it took the two of them into private chambers. As she waited for her mother to emerge, she was confronted by Coal again. He made it clear that he had realized his earlier mistake, but if anything, he seemed to project an even greater interest in her. Striking up a conversation, Dawn explained her presence in the corridor, and learned that her mother was closeted with the imperial regent. He offered the use of his own chambers, if she did not wish to return to the reception. As the two of them squared off Cinder appeared. The three confronted each other. For a moment she thought they were bristling at her. Then something about the way Cinder had pulled her away from Coal and held onto her suddenly clicked. Cinder wanted her as much as Coal did. Somehow, the realization did not come as too much of a surprise to her. In spite of herself, Dawn had been strongly attracted to her, drawn by the resonance between them. She had already experienced her reaction to Coal’s touch, so there was no question of attraction there. Cinder broke the tension, simply resuming her conversation with Dawn where it had left off. Cinder would not let her stray from her side for the rest of the evening, and Coal seemed content to admire the two of them from a distance. Cinder even managed to keep her mother at a distance, so by the end of the evening Dawn was dying to know what the imperial regent had found too urgent to wait for the next day. When she finally did find out, at the end of the evening, she did not hear it from her mother. Cinder and Coal’s mother, Ember, approached Cinder and Dawn and announced that Dawn would be staying with them-or to be more precise, with Cinder. Thus, attention need not be drawn to her by posting guards over her room in the guest wing of the palace residence.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Cinder and Dawn-Roommating</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From their initial meeting, things proceeded to become more complicated and intriguing by the moment. Thrust on each other as roommates, Cinder and Dawn both had to be talked into accepting the arrangements the Imperial Regent had so abruptly made. After an odd exchange between Cinder and Ember, and Dawn’s mother, Dawn found herself taken under Cinder’s wing and welcomed with house hospitality. Cinder ignored Dawn’s comments on her room, refusing to explain the masculine/feminine dichotomy Dawn observed. Dawn, curious why Cinder had seemed to object to sharing her room, inquired very politely. Cinder cryptically replied that sleeping with Scarlet, the first time they had met, had been difficult enough. Scarlet, she explained, had been so perfect in likeness-in body, if not in spirit and mind-neglecting to mention the lengths they had gone to to determine the fact. Dawn imagined she could understand, as dealing with Cinder was proving to be earth shattering. Cinder was more than merely a twin-there was a presence, a magnetic quality to her that Dawn could only just grasp. Dawn held a similar attraction for Cinder, made even more poignant given her androgynous, autonomous, and hauntingly vulnerable air. In her personal memory, Cinder had never seen anyone who looked as lonely as Dawn. Except maybe herself.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Dawn-Witnessing Cinder and Coal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was awakened by a terrifying nightmare-and the accompanying and unnoticed fit. Prowling about, she slipped through the sleeping mansion out into the night. After wandering around the vacant estate for a few hours, Dawn found herself outside Cinder’s bedchamber, and peered in through the window. To her surprise, Cinder was awake and had company. Dawn had been about to retreat, to leave Coal and Dawn in privacy, until she realized that they had been discussing matters that concerned her. They were speculating about her nature, as the daughter of a dragon and a phoenix. What she heard disturbed her and cast a shadow on her homecoming. A discussion on the expected evolution of her sexuality. Cinder reminded him that Dawn originally had a twin, Dusk, and speculated that they might have been compliments like Scarlet and Crimson. Dawn did not understand the implication, but Coal pointed out that the death of Dusk left her dangerously uncomplimented. If Dawn did not take a mate, to help her quench the symptoms, her body would consume itself with heat. Riveted by curiosity, she also witnessed Coal gradually seducing Cinder into bed. She could not pry herself away as the conversation shifted to a discussion of the requirements of becoming empress and their assessment of Dawn’s ability to deal with them.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Dawn-Counseled by Eve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She was startled when Eve came upon her, hiding under the eaves of Cinder’s bedchamber. Eve and Dawn retreated to Eve’s room, where she attempted to answer Dawn’s questions. In response to her questions about why she had never been told about Ember and Cinder, or even Coal for that matter, Eve explained that her ignorance had been intended to protect her while growing up, and struggling to master her telepathic gift. Eve remained mute as her daughter observed that the family resemblances were extraordinary, simply nodding. Dawn obviously had more important things on her mind. Now that she had actually seen it, the thought of being born split into complimentary sexes, like Cinder and Coal had implied, was intriguing. Disconcerting. Hard to imagine, let alone believe. Dawn was somewhat ill at the news that, if their assumptions were correct, it would take the intimate embrace of sex, and in the absence of her twin, some unknown relative, to break the crushing grip of heat. Apparently, Eve had guessed how her daughter would react to the nature of her dragon-phoenix heritage. Eve explained the purpose of heat and the reason why it existed. It was part of the price of immortality. Cinder and Coal were bound to each other as dragon twins, and were the third generation of a pact of rebirth. To deal with the onset of heat, they were expected to turn to each other, protected from conception by heat and protected from fusion by sharing a dragon nature.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 Confronting Coal and Coal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continued to brood over what she had learned about Cinder and Coal after her mother excused herself to take care of some morning errand. She had grown up hearing about dragon twins until she was almost sick of it, but until she confronted Cinder and Coal together, she had never experienced the reality. There were similarities in the relationship the dragon twins had that reminded her of what she had as a child with her own twin, Dusk. but the idea of the same person divided between bodies of opposing sexes was too extraordinary for her to really imagine.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Encounters And Confrontations-Cinder, Coal and Dawn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As morning came around, Dawn encountered Coal on his return to his own suite. It was a passing encounter in a corridor outside of Cinder’s private suite. She immediately realized that his eyes were caressing her body, coursing down her front as he approached, and up her back when she passed. She became intensely aware that Coal was a very handsome young man, and if he had not belonged to Cinder she would have pursued him simply to explore the fantasy of her dreams. Of course, the same would probably prove true if she had examined her feelings about Cinder.  Flustered, and uncomfortably aroused, she went back outside to work off the tension. Cinder found her a short while later in her private annex. Cinder watched her exercise, deducing that the girl was a competent dancer and proposed a practice bout. They engaged in a little friendly competition to get each other’s measure. Afterwards, proceeding to the baths.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Cinder and Dawn-Bathing</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had come into the sophisticated heart of this civilization, where exquisite craft predominated over advanced technology. Household life was full of subtle amenities, such as bathing. If there had been any doubt that Dawn was as perfect a twin as Scarlet, it died as the two bared all. Dawn and Cinder had stripped down and entered the bath together only to find Coal climbing out of the water in front of them. The moment of naked confrontation was mutually embarrassing. Cinder was intrigued to note that Dawn betrayed no interest in Coal’s body, though his presence seemed to effect her quite obviously. Once Coal excused himself, Cinder focused once more on Dawn. Curious, Cinder probed Dawn's past while assisting in bathing her. Oddly, though Dawn had certain masculine traits, Cinder discovered that Dawn wasn't really much of a tom-boy. There was a reason behind the girl's peculiar androgyny, but Cinder found the area too sensitive to pry into. Dawn did not object, she simply had no answers to any of Cinder’s questions. The long pause, as she struggled to decide what she could safely say, was mistaken by Cinder for an uncomfortable silence. Reaching for something to keep the conversation flowing, Cinder delicately addressed Dawn’s condition. There were rites of passage she could turn to for relief, she pointed out. Dawn had no idea what she was talking about. Her life had been an endless chain of rites of passage. Perhaps Cinder was referring to something that  had been diverted by the death of Ash. Cinder offered to stand as her mentor, somehow managing to resist pressuring Dawn. Dawn resisted asking Cinder what she had really offered. She haltingly confessed her total ignorance. Deciding that courtship was a tricky subject to start with, Cinder started Dawn’s education by introducing her to the amenities. Washing was simply cleaning the body, bathing was relaxing and promoting healing and humor in the body. Cinder insisted on bathing Dawn, unaware that her subtle seduction caused a sudden flashback for Dawn. A warm and wet splash on her face and suddenly there was blood on the walls, a flashback to the Dream Gate Massacre.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Flashback-The Dream Gate Massacre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On the suspicion that the avatar of the phoenix was in fact the first mortal incarnations of the phoenix, Talon abducted Eve’s children and used them as a sacrifice to enslave the phoenix. At the same time, the cabal attempted to infiltrate the imperial summit in Dream Gate and slaughter the leadership of the empire and capture Eve. Dusk and Dawn were unwittingly delivered into the hands of the enemy by their own parents. The sanctuary where Eve and Ash secured their heirs had already been infiltrated and compromised by way of demonic possession. The ritual to enslave the demonic phoenix was as much a success as it was a failure. The ritual involved triggering a premature union of Dusk and Dawn, creating an ambisexual embodiment the phoenix could not resist. By forcing the premature union of Dusk and Dawn, and subjecting her to traumatic and demeaning tortures, a demon with the power and potential of the phoenix was supposed to have emerged from the shadow of the phoenix. When the cabal witnessed Dawn’s resurrection, they had assumed that Eve had been slain and the demon trapped in the child’s mind. They were able to determine that something had taken possession of the child, and assumed it to be the demon. Having succeeded in part of their ambition, they abandoned the child and retreated until a way could be found to free the demon entirely. The failure of a demon to manifest as expected compelled the possessed to retreat in a fashion that would not betray their masters or their true objectives. The people of the autumn kingdoms assumed that the massacre had been an attempt at a coup, a new chapter in the purge of the Phoenix House. The fact that the offshoots of the traitors later identified among them had been slain as well was credited as an attempt to divert suspicion and gain the opportunity to strike.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Cinder and Dawn-Dawn’s Secret, Exposed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Her sudden absorption in the elusive memory distracted her from the transformation, but Cinder recoiled in shock as Dawn’s flesh shifted under her hands. It was a subtle transformation, her body retained its basic skeletal proportions as its feminine characteristics melted into something androgynous and vaguely feline. If she had not been naked, Cinder might not have notices as her breasts diminished to a boyish chest, and her muscles firmed and swelled with slender but obvious strength, stretching her skin taut. Dawn had obviously been an athletic girl before, but now she looked like a girl who had devoted so much energy to athletics she had remained virtually untouched by puberty. If not for her possession of Ash’s memories, she might not have understood the full extent of Dawn’s transformation and mistaken it for the manifestation of a demon’s true form. She was roused from Ash’s memory by the sight of Dawn slipping obliviously under water. Once she pulled Dawn back to the surface and roused her from her strange trance, she demanded an explanation.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Cinder and Dawn-Dawn’s Secret, Explained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was an exotic fusion of male and female, united and divided by a terrifying childhood trauma. To protect her from further attacks, Dawn was sent to her father’s mentor for initiation, accompanied by her mother. Dawn had spent the rest of her childhood isolated from other children her age, privately longing for companions she could relate to. Her initiation became more of a rehabilitation for a brother and sister fused into one being, as later examination revealed her transformation and possession of Dusk’s psyche. Her sex and appearance marked her as unique, possibly even a reincarnation of her mother. The truth was not disclosed, but over the course of her initiation her mentor and her mother encouraged her attempts to sustain the identities of Dusk and Dawn, while her mentor sought a way to split the boy and girl apart. Possessing a rare and exotic sex that could be distinguished on careful examination alienated her, but with a little effort she could pass for a human child. Depending on the way she was dressed, and what sort of mood she was in, Dawn could easily be mistaken for male or female, and fit in with any group of boys or girls. In her own home, Dawn was already assumed to be a girl. While growing up her mother encouraged her to take advantage of her androgynous appearance to present herself as Dusk, to sustain the memory of the boy he had been. Throughout her initiation, she was haunted by the memory of that childhood trauma and the nightmares it roused within her. In puberty, when it seemed that the truth about her exotic nature must be exposed, she discovered, and took advantage of her ability to become male or female. Her frustration at being neither a boy nor a girl had increased as adolescence touched her peers and left her unmarked. The reaction of strangers met on the road had inspired her mother to remind her that a phoenix possessed an innate metamorphic ability. After seven years, she could fully resurrect the identity of Dusk, the boy who had become part of her that terrible night. She was already well established as Dawn, the girl wrongfully assumed to have survived the massacre. By that point, she had no trouble keeping her act straight as a boy or a girl. She had taken advantage of her androgynous appearance, and the memory of the people she had been, to pose as both while growing up. A talent that enabled her to fully embody those roles seemed like a perfect solution. Naturally, there was a catch. Dawn quickly discovered that the talent was unreliable. Gaining mastery of the psychic triggers proved to be a bit complicated. Because Dawn had tremendous reserves of untapped and untamed power, it required some amount of mental and spiritual discipline to keep from triggering the shift unintentionally, but it took even greater effort to trigger it deliberately. If disturbed or distracted, she might not be able to do it at all. That had imposed a rather strange, and revealing ordeal on her throughout her final years of initiation. As disturbing as that was, she was also prey to fits that got worse each year until they began to cause blackouts.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Morning Audiences-Housemating</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panicked as Cinder reminded her that they were due at an informal family reception. Her distress made it impossible to reassert her female form. Cinder urged her to relax, assuring her that her present form was close enough to pass all but the closest scrutiny, and traditional casual dress would disguise the loss of certain assets. A bathed body was wrapped in house robes-never did one put on previously worn clothes after bathing-which required ladies to don bindings. Dawn's androgyny lent to her the quality of a blank sheet. She took on the character of the accouterments she wore. On one hand this could be a rare elegance of form, on the other it could be the epitome of plainness. In house robes, she seemed the most formal of daughters. Dawn was received into the household and honored with the traditional feast. Dawn's reception was private, among the household only; introducing many of them to each other. Before the meal, the issue of what to do with Dawn was raised. As the daughter of Ash and Phoenix Eve, and the only recognized survivor of the Dream Gate Massacre, Phoenix Dawn was the heir to the imperial throne. The Regent had something on her mind but said nothing on these thoughts, instead referring to the post-humus request made by her father: Dawn was to remain in Ardyn and prepare herself to assume the full mantle of imperial rule as she waited to come of age. She would face a battery of examinations to assess her strengths and weaknesses and determine the course of study she must pursue to meet her responsibilities as empress. Dawn was told she would be required to take up duties in the house and allowed enroll in a local school if she wished to complete her formal initiation.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Cinder, Coal and Dawn-Schoolmating</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was in for a rude awakening. With no hesitation, Dawn was to be thrust into the thick of the local school community. The girls were dismissed from breakfast to Cinder’s suite, to prepare themselves for admission to a prestigious school there in the capital. Dawn found her own clothes, and donned them with relief. In spite of Cinder's protests, Dawn defended her right to act and dress the way she felt was right for her. Cinder struggled impress her friend with the idea that Dawn’s preference in clothing would project a desire to be a boy to the entire student body. Dawn struggled just as much with the notion that the whole purpose of dress, according to local custom, was to communicate and define one’s assumed social role and responsibilities. Unfortunately, Cinder did not have time to fully enlighten her. Dawn was counseled by the Regent on the requirements she would have to meet to qualify for patronage, and thus, what disciplines she needed to apply for at school. Due to some important business, Dawn’s mother would not be free to accompany her daughter. Cinder, Coal and Dawn were given a letter of introduction and sent on their way.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From the moment of her arrival, every encounter had been a lesson in culture and manners. Having spent most of her life traveling, she had learned to adapt to new customs fairly quickly, but even she could not adapt quickly enough. Her unsophisticated social reflexes got her into some interesting and embarrassing situations right from the start. Entering a private school was a simple process, but entering a new, closed community of students was a bit more of a challenge. To get to the school itself, the three had to push through the mob of adolescents milling about the school grounds. A bit shy and oversensitive, she nearly got herself barred from the school before she could register. It was simply what Cinder had tried to warn her about. Culturally conditioned perceptions caused most of the students who encountered the newcomer, most of them around Dawn's age, to view her as a boy with delicate features. Not that her sex was totally ambiguous. A discerning man would have identified her as a girl upon a second glance. Between her dress and manner, though, she fit the cultural standard of a boy-one with the great misfortune to look so much like a girl.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boys assembled outside that morning taunted her in the manner of young boys everywhere, but Dawn, of course, thought the taunts an indication that they had seen through the clothes and acknowledged the obvious. While immune to the taunts, she stood up at once to the implied threats. Taking exception to her androgynous appearance, enigmatic character and foreign background, Dawn's new classmates began to push and provoke her. She did not even hesitate to trade licks with them. It was the surest way to earn their respect. In the process, she revealed her unusual prowess to more than a few witnesses. One of the school masters came out and broke up the fight. The school master came out to investigate the cause of the commotion. Dancer got the strong feeling he knew Dawn from somewhere. The school master saw more than anyone else, but only after revising his first impression. His first inclination, to dismiss the strange boy from the premises, was arrested when he recognized Dawn’s nature. This hesitation was enough for Dawn to present the letter of introduction for Cinder, Coal and herself.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They did not enter classes their first day due to placement and orientation procedures. The school master quickly assigned them to the classes the Regent had outlined, and examined Dawn to determine her to determine scholastic standings. He was impressed with her Athletic and Aesthetic performance, and somewhat confused by her Academic performance. To answer her most painful deficiency, he assigned Dawn an academic mentor to save her from the disgrace of her illiteracy.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Cinder-Proposition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In her absence, Cinder and Coal observed some of their new acquaintances among the students engaging in a heated debate over Dawn’s debut. This friction promised to continue to build and hamper what might have been a smooth entry into her peers' social circles. Coal reminded Cinder that they had other things to attend to, and the couple returned to the palace to work off some tension. When Coal left, Cinder went looking for the Regent. Cinder met Arden on the way to her private chambers, returning from a meeting with Ember. Cinder’s interest in Dawn extended to meeting Dawn’s mentors and fellow initiates. Arden confessed that she had been thinking along the same lines, on Cinder’s behalf, and with the noted approval of the Imperial Regent, they had been invited to the palace. Raven would not be able to resist the chance to assess the condition of her favorite student after passing. On a related subject, Arden had been meaning to talk with Cinder. It was clear that Ember had some personal interest in the relationship between Dawn, Cinder and Coal, and Arden was curious if she had encouraged Cinder to pursue in intimate bond with Dawn. According to Cinder, Ember was busy arranging accommodations for the Dawn’s mentors and school mates to stay in residence in Phoenix Gate, and had not discussed Cinder’s interest in Dawn. Considering who and what she was, however, Cinder-and Coal, for that matter-needed no one’s encouragement to pursue Dawn. Although, Crimson and Scarlet would probably distract them from Dawn, being equally attractive and more familiar prospects.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Encounters and Confrontations-Scarlet and Cinder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Scarlet was coming out of the bath when Cinder finally encountered her. Scarlet had met Cinder during their eleventh summer and learned of the bizarre circumstances that had made them twins. In spite of the separation imposed on them by their natures, they had become, and remained, very close. The two shared their thoughts and impressions while Cinder bathed. Cinder asked Scarlet about her life and told her stories about her time in the Aegis. Scarlet had lived in Dream Gate with Crimson for much of the past year. Before the Dream Gate Massacre, arrangements had been made for Scarlet to live with her Aunt Eve, fortunately, she had been in transit during the attack and arrived after the bloodshed. In spite of the fact that Eve left with Dawn, Scarlet had remained at her residence in Dream Gate close to the sanctuary where her mother had taken devotions. Scarlet was recognized as a talented dancer. She became the child protégée of Dancer, a man who had come to embody dance as an art. Her astonishing psionic potential was developed as well. Scarlet was enrolled as a child in the school of dreaming founded by her uncle, Ash, which taught special techniques for manipulating and controlling the rift. Arm in arm, they went to find out what Scarlet’s mentor had really thought of Dawn. Cinder and Scarlet excused themselves from Autumn’s reception and learned that Crimson and Coal had headed off for the same purpose.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Encounters and Confrontations-Autumn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At the end of that awkward first day, Dawn had discovered that Cinder and Coal left hours earlier to attend to other business and returned home alone. Dawn arrived late and learned that she had been summoned to a private reception at dinner. She took a moment to compose herself and assume her female aspect. Dawn was pleased to see her mother waiting for her when she arrived in haste, and quickly caught up with the news. Her mother had gone out to meet the arrival of Arden’s daughter, Autumn, and her offshoots, Crimson and Scarlet. They were still occupied settling themselves in somewhere in the palace residence. Autumn circulated among the intimates of the household, eventually coming around to Eve and Dawn. Autumn, the current heir to the Phoenix House and the daughter-self of the Regent was virtually identical to Eve. They entertained Dawn with the story of how that had come to pass, relaying the most important in hushed voices. before moving on, Autumn apologized for the absence of her children. Crimson and Scarlet had left earlier to visit old acquaintances in Phoenix Gate, so they could not be introduced. The gathering turned into something of a house meeting, where intimates of the household, family, staff and intimate friends, were all brought up to date on the situation facing the Regent and thus the house. For many of the youngsters, it would be the first time they truly had to deal with the full weight of imperial protocol. Some rules needed to be established to ease the integration of the children into the complicated workings of palace life.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Encounters and Confrontations-Scarlet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 young woman appeared at the end of the meal. As the adults excused the younger generation Dawn was handed off to Autumn’s daughter. As Arden and her mother had been friends, Scarlet openly hoped to continue that friendship into the next generation. Dawn and Scarlet were shown around the palace by Cinder and Scarlet talked about the time she had spent in Dawn’s mother’s domain, Dream Gate, and learned Cinder was sharing her room with Dawn.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Encounters and Confrontations-Crimson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As morning came around, Dawn encountered Scarlet, in the person of Crimson, not realizing that she was confronting the male half. In fact, when she spotted him, she assumed he was Coal. In spite of the fact that Autumn had mentioned Crimson in association with her daughter Scarlet, no one had mentioned that he was Coal’s twin. Dawn approached the boy intending to make up for the awkward encounters they had from the moment they met. Realizing her mistake, Crimson decided to play along with her assumption for his own amusement. Relieved that the air of sexual tension that had existed between her and Coal seemed to have abated, she invited him to work out with her, as a way to establish a more comfortable friendship. In the back of her mind, she was trying to prepare herself for what would come next, reminding herself that it was normal in her native culture for people of different genders to bathe together. In truth, that did not bother her, but the unpredictable nature of her metamorphoses had made her very wary of exposing herself. In the absence of any tension or turmoil boosted her confidence, since she normally lost control of her form in moments of stress. Afterwards, proceeding to the baths, her composure would be tested as Dawn was confronted with the reality of one person embodied separately in two genders. Finding his compliment in the baths, Crimson took his joke too far, by announcing that he was dumping her for Dawn, and pulled her into a rather intimate embrace. In a flash of panic, Dawn went through a sudden transformation from female to male, and then back to her primary exotic state. Dawn could not help losing her temper. As the couple recoiled from her tantrum, Scarlet accused him of getting the both of them in trouble again, but easily admitted her own curiosity. Dawn calmed down, voicing her gratitude that at least Cinder, and Coal through Cinder, had already known her secret. Somewhat uneasily, the two informed her who they really were. After causing another scene, she was shocked to discover that Crimson and Scarlet were two sides of the same person, a split manifest. Crimson and Scarlet were dragon-phoenix twins, striving to attain the union Autumn-and Dawn, obviously-had.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and Eve-House Legacies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came out of the baths and joined Eve at breakfast. While they ate, she regarded her. Eve seemed to have a better understanding of how her daughter was reacting to what she was getting into, and welcomed her questions. The answers she received, were very instructional. She was particularly curious about Crimson and Scarlet, and why all the children of the imperial house were identical.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Through an odd series of events, the founding family of the Arden Empire all assumed the same face and form. The phoenix was believed to have designed it as a way to adopt human form. The god, Crow, had forced the phoenix to manifest herself in a neutered version of this form when he enslaved her during the purge. When the dragon managed to free her from his control, he was imprinted with this neutered form. The phoenix sacrificed that embodiment to annihilate Crow and did not resurrect it even though it had allowed her a taste of humanity. The dragon was able to abstract the male and female versions of her ideal, and pass them on through initiation to the Dragon King, Forge. The dragon assumed the female guise as Ash, once Forge assumed the male guise, having been physically and spiritually emasculated as a child by slavers. Eve had become the paladin, and later the avatar, of the phoenix primarily because of her appearance, the exotic version of this form so closely resembled the neutered form associated with the phoenix during the age of gods.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male and female versions of that form had passed on to Ash, reincarnated by Forge in male form, and Ember, who was Forge reincarnated female by Ash. The same was expected to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who might have been the phoenix’s inspiration, in creating her own form. Autumn had inherited the dragon potential awakened in Arden by Forge, which enabled her to adopt Eve’s exotic form when the two became friends during Autumn’s fosterage at the sanctuary of the goddess.. While Eve was split into male and female aspects, after uniting the angelic phoenix, Dawn, and the demonic phoenix, Dusk, Autumn joined Ash and Ember in a threesome, in the exotic form she had gained from Eve, and was surprised by the conception of Crimson and Scarlet. Ash and Ember had accidentally pulled her into the conception of Cinder and Coal.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Ember was impregnated by the embers of Cinder and Scarlet, and Autumn was impregnated by the embers of Coal and Crimson. Dusk and Dawn were conceived about a week before Scarlet,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 borne with Cinder by Ember, were born before and after the eclipse.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Dawn's Entry Into the Scholastic Community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u w:val="single"/>
        </w:rPr>
        <w:t>Introduce Dawn’s Mentors: Raven, Thorn; School Mates</w:t>
      </w:r>
      <w:r w:rsidRPr="000174FD">
        <w:rPr>
          <w:rFonts w:ascii="Montserrat" w:hAnsi="Montserrat"/>
          <w:sz w:val="24"/>
        </w:rPr>
        <w:t xml:space="preserv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Morning Audiences-Spheres of Authority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Imperial authority was divided into three spheres: Royalty, Nobility and Divinity. Imperial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the disciplines they strove to master,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Spring Court, with hair the color of new bark and fresh fertile earth; Summer Court, with hair the color of dry summer grass. Individuals of a given court held precedence in the season of their birth mantle. Over time, the seasonal turn of precedence faded, and each court evolved into something oriented on more than mere survival. Lands, Titles and even certain aspects of authority became independent of Court associations.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Discrimination on the basis of sex had truly emerged with the evolution of politics, though it had been preceded by discriminating customs unique to each clan. While the dragon and phoenix houses had no basis for discrimination on the basis of sex, since dragons and phoenixes could switch back and forth between male and female, exotics, individuals of obscure or indeterminate sex had taken on a stigma based on an unpleasant historical precedent that verged on blasphemy. In virtually all accounts, demons manifested a number of bizarre, exotic sexes, and the appearance of functional, exotic sexes was attributed to demonic influences or even demonic lineage. The practice of sexual negation, emasculation, genital mutilation and genital mutation was common among demon worshippers and slavers.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Dawn's Entry Into the Phoenix House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 Regent finally staged a full formal reception for her grand children at the end of Dawn’s first week. When Dawn was introduced to the Phoenix House at Phoenix Gate, her appearance caused a sensation. To the Regent’s dismay, Dawn turned up outfitted for her devotion, a dancer and knight initiate, which so strongly projected the illusion of masculinity, however boyish. Dawn was informed by the Regent to be on her best behavior just as the Regent’s peers and the members of her court were introduced to her and her siblings. Dawn, unnerved by the prospect of house formality could only fall back on the manners she knew from her initiation, and the practice of her disciplines-again not deliberately being misleading. She was shocked to overhear the discussion of her grandmother’s rapid decline of health. She had not noticed how much of Arden’s business was being conducted from the bed or the lounge in her private chambers, having only seen the Regent at meals and formal audiences where she betrayed no signs of weakness. She had seemed the picture of youth and vitality, and Dawn could not help surreptitiously studying Arden for clues to her condition. She was so distracted by the thoughts this spurred that she failed to notice the degree of interest and appraisal that was focused on her throughout the evening. The impressions on which she would soon be judged were formed this long evening among the official guests. Dawn seemed a perfect twin of Cinder, and if appearances were to be believed, was every bit as much of a tom-boy as the reincarnation of Ash. Dawn's introduction into the court-for recognition of her right to title-was certain to cause an uproar, expanding and provoking both interest and intrigue.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Morning Audiences-Arden’s Decline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Crimson and Scarlet stood to inherit the mind of their archetype, Arden, by way of Autumn, though they were more influenced by their new incarnation than their original one, growing up in fosterage rather than in close proximity the imperial court. Their conception had started the clock on Arden’s demise. Crimson and Scarlet were bound to each other as phoenix twins, and thus two expressions of the same person. Under normal circumstances, they would have turned to each other to deal with the onset of heat, but as third generation reincarnates, a union between them would trigger the passing of their grandmother, Arden. As the Regent, Arden was too important to the empire to risk submersion in Autumn, and Autumn had begged against being thrust into her mother’s role. Arden’s passing was already imminent as her health had begun to decline as Crimson and Scarlet entered puberty. Because heat protected them from conception, Autumn had retained professional courtesans to tend to Crimson and Scarlet’s needs, keeping them both under careful scrutiny in Dream Gate for the year past. While Scarlet, Cinder, Crimson and Coal had all possessed a heritage of dragon and phoenix potential, the circumstances of their conception and birth had caused their natures to become polarized. Until the four fully matured and embraced their full potential, they were a danger to each other under intimate circumstances, vulnerable to fusion. No attempt had been made to mate or marry the cross-twinned foursome.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Morning Audiences-Arden’s Request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Dawn’s habit of assuming male form and the alias of Dusk had been observed and reported to the Regent, who had spies keeping tabs on the heir Eve had never known about. Dawn discovered this when the Regent called her in to make a peculiar request of her. The only aspects of Dawn’s training as a dancer that had been neglected, those pertaining to intercourse as opposed to combat, could be obtained in a fashion that would serve her household as well. Crimson and Scarlet had obeyed the injunction against uniting, but each day the temptation to touch and hold one another became harder to resist. They needed surrogates, or a surrogate, to draw their attention away from each other. In the absence of Dusk, Dawn would need to find a surrogate herself, to cope with the onset of heat. Dusk and Dawn had been assumed to have been complementary twins, similar to Crimson and Scarlet. Their union as children could certainly have attested to it, if it had not been overlooked and later obscured. Arden assumed that she adopted her male perspective to compensate for the loss of her male half. Because of that, Dawn was not expected to remain in heat past the initial onset, but her nature and their heat would certainly protect them all from the most significant dangers. Rather than offer objections that might provoke inquiries into the true reasons behind her interest in posing as a boy, or even expose her exotic secret, Dawn bowed to the request. By imperial decree, she now had a boyfriend and a girlfriend, and somehow, she would get used to it.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u w:val="single"/>
        </w:rPr>
        <w:t>Dawn’s Public Exposure?</w:t>
      </w:r>
      <w:r w:rsidRPr="000174FD">
        <w:rPr>
          <w:rFonts w:ascii="Montserrat" w:hAnsi="Montserrat"/>
          <w:sz w:val="24"/>
        </w:rPr>
        <w:t xml:space="preserv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Once again, Dawn’s androgyny drew comment.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 day after her reception Dawn was taken by the ear and dressed for a court appearance with the Regent. She was dragged along in ignorance, at the considered design of her house head. Dawn watched the proceedings with rabid interest until suddenly the Regent stepped out to bid a suit. The Regent announced that due to the confirmation of her son’s passing she had sent for his heir. Dawn sat mute with shock as the Regent explained the measures taken to protect her after the Dream Gate massacre, and announced that she had been present at many functions over the past week. Arden asked the court for its ruling on her grandchild whom they were introduced to at the reception. The court confirmed her candidate and summoned Dawn to the floor. There had been no formal introductions at the reception, or any of the functions she had appeared at before, but there was no excusing a formal introduction here. In the absence of her brother, Dawn was the first choice for heir. Dawn had to be formally recognized by the royal and imperial courts to bear the rights to the title and inheritance of her house. The assembled courts' initial assumption on seeing her during the reception was the same as everyone else's; certainly a boy, by dress and manner. Dawn steeled her self to advance to the center of the hall and the assembly erupted into an uproar.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"I don't know what you expected, I am just me, neh?"</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However, the truth came out rather embarrassingly which threw the hearing into confusion and resulted in a change of venue. It also caused a stir among Dawn's new friends.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revelation that the heir presented was not male, as the court presumed, nor female as the brief struggle had revealed, forced a recess to silence the commotion.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When her exotic state was officially recognized, it sparked a conflict within the imperial household and court as suspicions were raised that she was not the legitimate daughter of the emperor, but a parthenogenic reincarnation of her mother.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high court had no intention of allowing the empire to pass into the hands of an exotic, particularly not if she proved to be a reincarnation of her mother. What the state could-and ultimately chose to-do was force Dawn to submit her self for aesthetic examination, to determine her true sire.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As a mere consort, Eve had no claims to the imperial throne.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What did count was that Eve fought valiantly in the war and was loved by Ash, becoming the consort of the first emperor of the north.</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memory of herself as a boy and a girl resided in the abyss, where the soul of the slain god had been exiled by the phoenix, grounded in the inspirations of the phoenix as male and female.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Only through an effort of will, could Dusk and Dawn assert themselves in the flesh. Any lapse and they automatically merged into one androgynous being who could only call herself Phoenix.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Dawn's uncle, Victor, appeared, contesting Dawn's claim to the title of house ara, promoting his twin daughters by the phoenix heir: Kim and Kevin. Because of the contract made between the houses of ara and avon, Kim and Kevin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Naturally the state opposed all three daughters in favor of the legal [by anii law], firstborn and male heir, kev. Ironically, kev's claim to his father's titles overrides any claims to his mother's. Because the marriage of the phoenix heir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As the daughter of an avatar destined to be a paladin in her own right, however, Dawn was at least a noble.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Eve received noble patronage from the phoenix house, who recognized her as an embodiment of the phoenix legacy after hearing an exclusive account of her first appearance.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At first she did not know that she was being possessed by a darker shadow of herself, tainted by her childhood trauma.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During her blackouts, she found herself split into Dusk and Dawn, trapped together in an eerie dream world that they could escape only by embracing each other intimately, sparking a fusion that restored Phoenix to full possession of her senses.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Dawn’s mother, Eve, had inherited the House and Estate of Dream Gate when she was ennobled as the Paladin of the Phoenix. She had appointed a steward to attend to its administration when she decided to accompany her daughter through initiation, under Raven’s tutelage. Eve intended to name Dawn her heir at the assembly the first day of the week. The Regent was appraised of these shifts. Arden reluctantly nodded to her plans to name Dawn the new Paladin of the Phoenix before she was claimed by her passing.</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During her final year of initiation, Phoenix was stripped of her imperial title, and displaced by the recognized reincarnation of the emperor.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Alexander created an upset in the circles of house and court as he formally recognized the legitimacy of his children. In essence, he tried to curtail further maneuvering around his son and daughter by granting full title to one of the imperial houses to kev, and apportioning part of his dominion to house ara’s domain.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suit and take bids for her marriage or defend her claim under the female inheritance laws from all comers through combat. In the face of the necessary compromise a daughter had to make to inherit, Dawn furiously rebelled. Standing in court, only just named heir to the house she rejected the issue of a suitor, forcing the Regent to take a risk on her ability to fight her own fights.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As a result, Dawn, as the chosen heir was at once the principal opponent and nuptial prize for any man who could win the title from her.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Unless kev chose to enter the contest and take his own sister as a prize to get it, a union of ara and avon was forestalled.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To her surprise, however, she found herself courted, as her mother had been courted, by the heir and her dragon twin.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Dawn’s Courtship</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was somewhat disturbed by the thought of being forced to have sex to simply endure the crushing grip of heat. Apparently, Coal had guessed how her human shaped mind would react to the nature of this purely avon relationship. As Coal expected, Dawn was not excited by either option, so she revealed her secret, and explained that she could get her through mnao, and without any risk of “addiction” to a man. She missed the implication that both of them being female was optional. She was not able to respond to the offer. The more she overheard about heat, and the time of choosing, the more apprehensive she became about her sexual identity. She had always been something of a tomboy, by human standards, while she was growing up. Never-the-less, Dawn had spent her childhood believing she was human, and had developed a firm female identity.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was being courted by the house of the phoenix. In particular the heirs of the Imperial Regent. It was a strange courtship, for two of the heirs she confronted, Scarlet and Coal, each perfectly resembled ash. Even though her memories were gone, the trio struck chords within her. Even if she had memories, recognition might have escaped her. The last time she had seen Scarlet, he had been called ash Dawn and had a tendency to turn into a girl at any provocation. This more mature and controlled Scarlet would have deceived her. Coal simply filled the vacancy ash once filled in her heart and mind. He was irresistible. Dawn also confronted an unexpected twin in Cinder, which touched another absence from her forgotten life. Confronted with the unconscious fear that her own ash might be forever lost, she was tempted, and allowed herself to be courted.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had trouble with who they thought she was. She was believed to be their legendary ancestor. For more than ten thousand years, some claimed, she had been imprisoned naked before their eyes. A living statue worshipped by countless generations in her direct line of descent.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Imperial Regent offered her all the rights and titles of that ancient heritage and begged her to marry the phoenix heirs, and fill the obvious vacancy in their circle. At the time she thought it was crazy, but idea was compelling.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On her return to school following the four days of wend,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 issue among the teen peer group became;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view of reality would prevail.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Syn began to take an interest in Dawn for the same reasons Ojen did, now that he realized she was a girl.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When Dawn's girlfriends encouraged her to turn out in style, many of Dawn's male friends twisted their necks out of whack. A couple of such nights out cast an allure over Dawn that prompted a number of challenges to her right to title-with their eyes on the prize, the way the contract was traditionally written.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One of the boys new to her acquaintance, Caval, had taken a marked interest in her and with tact and honesty began to win some of her trust. He approached as a friend.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Most of the boys she had gained respect from now only saw her as a girl to sue-Dawn could not comprehend this change in people she thought of as friends.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 change in attitudes spread to the families of her friends and allies. Dawn carried on her face the legacy of the Ava bloodline. And she, poor girl, had no idea what could possibly interest them in her. She had no idea who was trying to help her, and no idea why so many seem against her. There was no guessing what rumors passed down in families that took part in the purge.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and her strange androgyny continued to provide a tumultuous focus for the local youth.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was becoming an unexpected protégé of the muses, Dancer and Dreamer. It was within their domain to fulfill her training in intimate sphere of dancing and dreaming. Unfortunately, it was a great disadvantage to be a champion of those whom custom regarded as inviolate. A virtual body double for the untouchable Cinder, Dawn might have very easily found herself being pressed into use as the surrogate of coupling with the Regent. Especially as a more sophisticated older crowd took note of Dawn's unique traits.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To her shock, the body evidence damns them in court. As the courts aligning themselves against her condemn her, they also come to fear her awesome voice and vision, which compels the courts to sentence her to death</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School Mating</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point of no return. At the age of sixteen, Dawn entered the university full time. In the two years she attended summer, evening and weekend classes she had earned enough credit that it would be possible for her to graduate at the end of that year. A consequence of helping a friend two years earlier, was the disclosure of her ability to change sex at will. Others expressed an interest in developing this ability.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Remembered in the present tense. The summer session started a week after graduation. Since her birthday fell during that week, she left immediately. Her friends had a party planned and would cheerfully strangle her if she missed it. She was the first to arrive. The dorm house where she had stayed during previous summer sessions had been torn down that year. Her father had anticipated that she would need a permanent residence near the university, and used money she had not realized she had been earning to purchase and renovate a mansion in the hills above the campus. Technically, it was her house, and it had been rebuilt based on a design she had dreamed up as a girl. The new house was one part living space, including lab and gym space, and two parts atrium and aquarium system. She had invited the group to move in with her when she realized how big the place was going to be, once she started full time at the university. Her father had advised her to insist that her friends pay rent, and use that money to keep the house running. Thanks to that suggestion, she was able to hire a staff and keep the kitchen stocked. The fact that her staff would almost certainly consist of control agents was unavoidable. At least this way she would get to know their faces. With her chaperones there to take care of the unpacking and such, Dawn was free to explore her new home. She was curious to see how faithfully it conformed to her designs.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unrecognized omen. Dawn had begun experiencing intense sexual desire, accompanied by listlessness and fever at menarche. Within a year the fits had become so intense that she would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keep herself as virginal and pure as possible. Attempting to resist one of these episodes could induce painful seizures. In the event that she succeeded, she was later punished by terrifying nightmares.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In the flush of heat. 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In the embrace of nightmares. Dawn gradually confronted a legacy of the madness that had shattered her mind as a child. An alien within her, penetrating her so intimately that it shared her very identity.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thing that terrified her was that she seemed to be acting against her own will.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Av. Programmed to possess all that Av was, her nemesis drove Av into fits and killing rages.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First night. Dawn’s nightmares came to the fore when she moved into the house. Somehow, that house figured into her nightmares. She could not guess how, since her nightmares were rather exclusively about something horrible that had happened when she was a little girl, and which had left her orphaned. Even though she blocked out the horror, the nightmares had hinted enough over the years for her to guess some of what had happened. She never knew who had raped her mind, although whoever it was had exposed himself intimately to the core in doing so. She was sure she would recognize him if she tasted his mind again, but would have to look deep into a suspect’s mind to check it, and that simply wasn’t done. It had been necessary to put it behind her, to grieve for her family and then go on. Her life returned to normal, barring a lingering sense of discontinuity brought on by the absence of familiar faces and landmarks. The routine of going to school, playing with friends, and striving to get involved in the Avatar Project helped her regain her equilibrium.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First day. A second fit had made her late to her appointments with the dean of her department, and the lawyer who she now knew held her power of attorney. Dawn was currently involved in two research projects.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The other project was even more exclusive. Dawn had been recruited, almost the moment she first set foot on campus, to help revise the unified field theory. That project had brought her together with a number of young geniuses-psionics, like herself-who became her closest friends and confidants.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Introductions. The rest of the group showed up the next day while she was settling in. Dragon had appointed himself as Dawn’s mentor and honorary big brother when she appeared on the university campus two years earlier. She had been barely fifteen years old, and quite wet behind the ears. Dragon was a genius who understood the true potential of the mind and the need for a practical science of psionics. He hailed from the same reservation as Rain and Lion, and which Dawn had moved from a couple of years before. Unknown to Dawn, Rain and Lion were also enrolled for that first summer session, and enjoyed the same status with Dragon. Dragon had been working on a way to reconcile the mechanics of psionic phenomena with the widely accepted, and almost universally misunderstood, unified field theory. Dawn, as one of the few UFT mechanics who honestly did understand the interface of dimensions and media was recruited out of her high school prep school to help him. Two of her childhood friends had joined the group, at Dragon’s request. Lion had a knack for learning and applying new psionic techniques. Rain was a sound theorist, with superior communication skills, strong in languages and mathematics. Fox was exceptionally well educated and possessed a profound level of intuition. Rain and Lion were her oldest friends in the group, but the day Dragon’s study group met for the first time that semester might as well have been the first time Dawn, Rain and Lion had met. As far as Lion was concerned, it still was.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 change of pace. Rain pulled her aside for a private conversation. Dawn had two major secrets, both associated with unusual aspects of her power. Rain knew about one, her absolute control over her physical form, and a tendency to switch at will-or under the slightest provocation-between the female and male sexes. As a child, Dawn had possessed less control over her ability to switch sexes. As a result, she had always appeared as a boy to her two best friends. She maintained that pose for them, even after she gained full control, but when Rain saw her in her natural form he recognized her. It was a turning point in the quiet but unhappy boy’s life. Rain confided a deep and terrible secret to Dawn and appealed to her for help.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There’s always a catalyst. Born a boy, Rain had spent the past two years learning how to be a girl, courtesy of special tutoring from Dawn. Rain had already made arrangements to attend classes as a girl, and wanted Dawn’s help explaining this to Dragon and Lion. The two girls went out and confronted the boys with the truth and its painful history.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 glimpse. While walking through the woods, Dawn was startled to recognize scenery from her nightmares. The next time she spoke to her father, she mentioned it.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herself and her childhood memories.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lies we tell ourselves. During the first stage of the conflict, Dusk sought to emerge through Dawn, forcing her psychic twin down in to the oubliette of their mind to escape her exile. They were interchangeable by design, expressions of the same truth, so trading places was never that difficult. The only hard part was causing Dawn to disengage, disrupting her attention and thereby causing her grip on reality to slip. A strange quirk of her sexuality created an exploitable weakness, but the nightmares which were Dusk’s memories proved a more potent weapon. With the nightmares, she robbed Dawn of her sexuality which Dusk had claimed for herself once she discovered that arousal opened the door between them wide enough for Dusk to emerge at will.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Pattern behavior.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They already knew that she simply would not talk about sex, and would go out of her way to avoid both the topic and any related subject matter. In truth, all of her friends, and quite a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Dawn when she was in her sexually active mode. Whenever someone did, Dawn just twitched and then practically raped the person who dared to bring it up. In her own experience a maiden in white, her friends knew her as the absolute sex kitten. A narcoleptic nymphomaniac. Her fever dreams were not dreams at all, but the resonance of experiences another enjoyed at her expense.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Even when working… Their study group was still confronted with a strange paradox, in which thought appeared to be the defining principle of existence. Something which had lain dormant within Dawn was roused by this controversy, a thought which had taken on a life of its own, and which stalked her from within. It was inevitable that Dawn would discover the truth, that her unconscious actions would have consequences and that those consequences would confront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Even a blind man could have seen that. Dawn enjoying being on her own for the summer, living in her own home, and attending summer classes. Still stung by her ex-boyfriend, she started going out dancing and to parties every night, and unknowingly engaged in a string of purely physical relationships which would haunt her in the coming year. She became intimately involved-without guessing </w:t>
      </w:r>
      <w:r w:rsidRPr="000174FD">
        <w:rPr>
          <w:rFonts w:ascii="Montserrat" w:hAnsi="Montserrat"/>
          <w:i/>
          <w:color w:val="808080"/>
          <w:sz w:val="24"/>
        </w:rPr>
        <w:t>how</w:t>
      </w:r>
      <w:r w:rsidRPr="000174FD">
        <w:rPr>
          <w:rFonts w:ascii="Montserrat" w:hAnsi="Montserrat"/>
          <w:color w:val="808080"/>
          <w:sz w:val="24"/>
        </w:rPr>
        <w:t xml:space="preserve"> intimately-with several people, mostly older male students she considered trustworthy friends. Dragon and Fox, her mentor and his closest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discrete if he simply could not restrain himself. Her odd reaction was becoming an inside joke. She had no idea how her friends were dealing with her uncharacteristic behavior, but she envied the intimacy they enjoyed in their own relationships.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 case in point. Dawn spent part of her sixteenth birthday making plans for the end of summer. In spite of the pain of parting, and one heated argument, she and her boyfriend managed to have fun their last night together. Dragon had been awarded a scholarship to a university upstate, and was departing the next morning. When they had discussed the matter before graduation, they had assumed their separation would only be for one year. That would have been hard enough, since it was the first time their paths had diverged in three years. Dragon had assumed that they would be meeting up on the weekends, and been disappointed to learn that Dawn had been asked to compete in gymnastics one more year. She had agreed, even though it put a strain on her relationship with her boyfriend. Hence the argument. Unwilling to be put to sleep, she thoroughly rebuffed his advances. It was the first time she had to openly ban the subject of sex. For most of those present, it was the first time anyone had actually heard her talk about sex.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There’s a funny thing about safety nets…  Within a week Dragon had dumped her, leaving her at the mercy of her nemesis. The news made its circulation and came back to her in a shattering letter from her boyfriend. Unwilling to deal with the thought of a long-distance relationship and her seeming loss of interest in him, Dragon simply cut her off. Apparently, she was the last to learn of it, as her high school antagonist was there at hand hoping to catch her on the rebound whether she wanted it or not. After an abrupt fight, she set off upstate after Dragon. He had left town for the weekend.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Denial can lead to other problems. Dawn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Dawn to try the male role with her. Dawn beat a hasty retreat, stumbling over herself as she tried to assert that she had in no way meant to weasel her friend in the sack. She had been talking about relationships not about sex. Nevertheless, she did dream about it that night. As Rain had warned, Dawn could make a girl scream with delight but the experience was little more than exercise for Dawn. Just as she was admitting this to herself, Lion interrupted, drawn by Rain’s exquisite torment. Leaping to Rain’s defense, Dawn was forced to reveal her secret to keep Lion from smashing her face in. It was one of her dreams, so she was not surprised that the three of them went at it.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Crossing the line. Her dreams seemed to reflect reality. It became obvious that Lion and Rain had finally opened up to each other. Dawn liked Lion, Lion Patrick Cooper, or Lion, almost as much as she did Rain, but Rain and Lion had been in love without knowing it since they were boyhood friends. If she had doubted it before, she could not now. Dawn assumed that Rain had confided her secret to Lion, when he approached her a few days later. Lion confessed that he had not made the connection between Dawn and Dusk, even after seeing Rain as a girl. (Lion knew better than to refer to their night together with Rain) . Rain had finally told Lion the whole story, and Lion wanted to apologize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predisposition, she was just as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I was just dangling my feet in the water… Lion was inspired to new creative heights. Rain’s transformation had startled him, while fascinating him at the same time. Learning Dawn’s secret had only encouraged him. With his exquisite curiosity and pranksterish nature, he pursued the unusual art, eventually winning Dawn over to assisting in one of his devious little pranks. With Rain’s help, Dawn was able to teach Lion by the end of the summer, and the three of them celebrated by going out clubbing. It made them closer, and gave her the insight into his character she needed to understand his feelings for Rain. In turn, she resolved to help him express those feelings to her other childhood friend.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Dawn to learn how to do unto others as she could instinctively do unto herself. Which made it easier to teach the trick to others than it had been to teach Rain and Lion.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My reputation preceded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counselors, coaches, teammates, and strangers. The ability to regenerate gave her a deceptively eternal virginity, a mockery of the virginity of her own mind. Dawn realized that her sexual dreams were in fact echoes of moments which were being stolen from her, she locked that door closed. She would rather face her nightmares than have the most intimate moments of her life stolen from her. The realization that there was another person within her was dually troubling. Psionics who were mentally unstable did not have very long life expectancies. She dared not allow it to go on, damn the fits and seizures. Her iron will was enough to preserve that resolution, but provoked an even stranger twist. Her determination to keep herself under control forced the conflict to its next stage.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Confronting the problem. 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Dawn and her nemesis, to banish each other resulted in the two of them becoming manifestly divided. It was as if she had teleported to two places at once, and so managed to finally escape herself.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Confronted by the problem. Dawn tended to think of herself as “Dawn”. The nickname had completely displaced her given name, and it was impossible not to identify with it more. She owed her existence to her ability to cheat death. Her nemesis, however, still identified with the name “Dusk”. That discarded name still held a lot of power, and such vital ties to her past that it had been an invaluable foothold in their shared psyche. Her existence was even more firmly rooted in the power that both of them still struggled to understand and tame. That power was her mind, and that mind had been Dusk’s entire world for most of her life. Their struggle over a common identity would have been both quiet, and unnoticed-even by them-if not for the fact that she possessed such power. A mind’s attempt to heal from a terrible string of wounding violations could be a shattering experience. A necessary part of redefining and preserving a unique self. Since the power was her mind, it was inevitable that her mind’s turmoil would manifest itself and that she would embody that struggle, as two wounded expressions of her shattered self.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 war was inevitable. 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than think about it during her exile.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You can’t fight yourself and win.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 matter of time before Dawn was caught off guard, and killed by a stranger on the street.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You have to think like your enemy. At the time that Dusk and Dawn’s struggle boiled over into the real world, her friends were in the middle of experimenting with the art of sexual polymorphism, and Dawn had been their principle instructor. Dawn had been working with Dragon, and as her self appointed mentor, she went to him with the story of her twinning. She had no idea that Dusk had beaten her to him, and that she was in fact speaking to her other self. Dusk was already scheming to eliminate her nemesis. To kill Dawn, she had to disable her twin’s survival reflex. She figured the best way to do that was to put Dawn into a totally unfamiliar situation, and strike before she could get her equilibrium. Considering that her own existence was at stake, she was willing to sacrifice one of her friends to accomplish it.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It’s not the same when you’re in it. Dusk guided Dragon’s polymorphic experiments, recognizing that he was closer to figuring out how to change another than he was to changing himself. Dusk did try to encourage him to pick a random target, but Dragon called on his best friend. Fox agreed to be his guinea pig, once he was fully briefed, assuming that he could figure the technique out more easily by striving to reassert his normal pattern. Deciding that the first opportunity was the only opportunity she would have to catch her enemy totally off guard, Dusk possessed Fox and waited for Dawn to pay Dragon her usual morning visit. She placed herself (in Fox’s body) in a dark closet nearby, and when Dawn and Dragon were face to face, she traded places with her twin and then jumped Dragon again. While Dawn was stuck in a closet, in Fox’s unfamiliar body, and with Fox screaming in confusion in her mind, Dragon-Dusk rushed to the closet, opened it and seized Fox-Dawn by the hair. In a heart beat, he whipped her around until she was sprawled on her back with her head pulled out over empty space. The sword had done its work before she even managed to protest.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Miracles are just happy accidents. Dawn awoke with the familiar trauma of rebirth, this time with a passenger. Fox was still in her mind. The two conferred, while Dawn fled to buy them time and space to consider what had happened. From Fox’s story, she was able to piece together what had happened. Her nemesis had obviously mastered a few tricks she had never imagined. They compared their memories of their last moments as Fox, and realized that there had been a shocked exclamation just before the curtain fell, as blood loss caused the brain they had inhabited to starve to death. Before they could investigate, Dawn was suddenly switched into another body. Her own, she was relieved to find. Before her was a grief-stricken and enraged Dragon. That bloody sword was already on its way, and she did not need to guess what sort of impression her nemesis had left him with. Fortunately, Dragon wanted answers more than he wanted vengeance. Dawn told him point blank that she had gone insane, and there were now two of her, and they were at war. Dragon stopped to listen, and Dawn explained what had happened to Fox, and why, and that Fox was still alive and captive in the mind of her nemesis.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At least someone was thinking. Dragon reviewed the information he had, and devised a simple defense against possession-mirrored sunglasses-and placed Dawn under house arrest, with himself as guard, while instructing their friends to be on the look out for Dusk. They were to escort her to him at once. When Rain and Lion arrived with Dusk between them, they all got a shock. Dusk was in fact Fox. Dusk had jumped to another host, and Fox had been left in sole possession of her body. They conferred with Dawn, and decided that it was simply a glitch in how her power worked. She destroyed her own body, to translate into thought, but did not destroy the body of hosts she passed through. Her power had interpreted that body as belonging to a host and left it, and Fox, intact. By no means did it mean that Dusk was now totally disembodied. Fox discovered one of the more unsettling consequences of resurrection, when the group tried to deal with Fox’s corpse.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Other people have a way of teaching you more about yourself. Fox established quickly that some of Dawn’s abilities were innate to her design. Living now in a copy of her own brain, she discovered that it was ridiculously easy to become male. For reasons Dragon insisted on, Fox and Dawn were locked in together. With nothing better to do, Fox’s thoughts had turned to sexual diversion. Dawn had been a bit disturbed at being stroked and caressed by a copy of herself, even knowing that it was Fox in that body. Fox had joked that perhaps she would be more comfortable with a male version of herself, when the change occurred. That provided a bit of distraction as Dawn related how that reflex had troubled her as a child. Fox’s interest in her did not fade, and Dawn was sorely tempted by him. Just when she thought it would finally happen, she was ripped out of his arms and into her twin’s place. Dusk had bedded down with a stranger when she noticed what Dawn and Fox were up to. Out of sheer spite, she interfered, but at the same time, she had a message for her friends, and she took the opportunity-once Fox was done with her-to deliver that message. She apologized to Fox for what had happened, trying to explain her reasoning, and warned him to tell the others that it would be in their own interest to avoid both Dawn and herself until their conflict was resolved. Neither of them wanted their friends to get hurt, but would not hesitate to use any means possible to ensure their own survival, including using them. She then switched places again, leaving Dawn to deal with the aftermath of that announcement.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Duel. Dawn agreed, for the most part, and removed herself from their company as soon as possible. The violent inner conflict between them came to an abrupt end as they finally, openly confronted each other. In their struggle to lay claim to the same identity, their reflections became perfect-each assuming Av’s natural sex. Ember fell under the unrelenting onslaught of her twin, crying out one last demand-</w:t>
      </w:r>
      <w:r w:rsidRPr="000174FD">
        <w:rPr>
          <w:rFonts w:ascii="Montserrat" w:hAnsi="Montserrat"/>
          <w:i/>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0174FD">
        <w:rPr>
          <w:rFonts w:ascii="Montserrat" w:hAnsi="Montserrat"/>
          <w:sz w:val="24"/>
        </w:rPr>
        <w:t xml:space="preserve">Ash suddenly conceived of herself-the first of her kind to do so, since she never supplanted her host, and thus was not able to conceive and reincarnate Av. She adopted the name of Cinder.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After the dust settled, and Cinder had been taken aside by Kevin Zhan, Ember took a day to put her self back together. Halfway through cleaning up her room, she lay down for a break and fell asleep. In her dream she confronted herself-</w:t>
      </w:r>
      <w:r w:rsidRPr="000174FD">
        <w:rPr>
          <w:rFonts w:ascii="Montserrat" w:hAnsi="Montserrat"/>
          <w:i/>
          <w:sz w:val="24"/>
        </w:rPr>
        <w:t>You can not escape what you are</w:t>
      </w:r>
      <w:r w:rsidRPr="000174FD">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0174FD">
        <w:rPr>
          <w:rFonts w:ascii="Montserrat" w:hAnsi="Montserrat"/>
          <w:i/>
          <w:sz w:val="24"/>
        </w:rPr>
        <w:t xml:space="preserve">Don’t look at me. I got what I needed. This is all you. Figure it out for yourself. </w:t>
      </w:r>
      <w:r w:rsidRPr="000174FD">
        <w:rPr>
          <w:rFonts w:ascii="Montserrat" w:hAnsi="Montserrat"/>
          <w:sz w:val="24"/>
        </w:rPr>
        <w:t xml:space="preserve">With that her nemesis left her alone with herself. </w:t>
      </w:r>
      <w:r w:rsidRPr="000174FD">
        <w:rPr>
          <w:rFonts w:ascii="Montserrat" w:hAnsi="Montserrat"/>
          <w:i/>
          <w:sz w:val="24"/>
        </w:rPr>
        <w:t xml:space="preserve">It would be easy to doubt yourself, </w:t>
      </w:r>
      <w:r w:rsidRPr="000174FD">
        <w:rPr>
          <w:rFonts w:ascii="Montserrat" w:hAnsi="Montserrat"/>
          <w:sz w:val="24"/>
        </w:rPr>
        <w:t xml:space="preserve">she admitted to her self, </w:t>
      </w:r>
      <w:r w:rsidRPr="000174FD">
        <w:rPr>
          <w:rFonts w:ascii="Montserrat" w:hAnsi="Montserrat"/>
          <w:i/>
          <w:sz w:val="24"/>
        </w:rPr>
        <w:t xml:space="preserve">but you’d still have to live with yourself. I don’t know why this is happening to me. All I can do is hold myself together until I do.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u w:val="single"/>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u w:val="single"/>
        </w:rPr>
      </w:pPr>
      <w:r w:rsidRPr="000174FD">
        <w:rPr>
          <w:rFonts w:ascii="Montserrat" w:hAnsi="Montserrat"/>
          <w:color w:val="808080"/>
          <w:sz w:val="24"/>
          <w:u w:val="single"/>
        </w:rPr>
        <w:tab/>
      </w:r>
      <w:r w:rsidRPr="000174FD">
        <w:rPr>
          <w:rFonts w:ascii="Montserrat" w:hAnsi="Montserrat"/>
          <w:color w:val="808080"/>
          <w:sz w:val="24"/>
          <w:u w:val="single"/>
        </w:rPr>
        <w:tab/>
      </w:r>
      <w:r w:rsidRPr="000174FD">
        <w:rPr>
          <w:rFonts w:ascii="Montserrat" w:hAnsi="Montserrat"/>
          <w:color w:val="808080"/>
          <w:sz w:val="24"/>
          <w:u w:val="single"/>
        </w:rPr>
        <w:tab/>
      </w:r>
      <w:r w:rsidRPr="000174FD">
        <w:rPr>
          <w:rFonts w:ascii="Montserrat" w:hAnsi="Montserrat"/>
          <w:color w:val="808080"/>
          <w:sz w:val="24"/>
          <w:u w:val="single"/>
        </w:rPr>
        <w:tab/>
      </w:r>
      <w:r w:rsidRPr="000174FD">
        <w:rPr>
          <w:rFonts w:ascii="Montserrat" w:hAnsi="Montserrat"/>
          <w:color w:val="808080"/>
          <w:sz w:val="24"/>
          <w:u w:val="single"/>
        </w:rPr>
        <w:tab/>
      </w:r>
      <w:r w:rsidRPr="000174FD">
        <w:rPr>
          <w:rFonts w:ascii="Montserrat" w:hAnsi="Montserrat"/>
          <w:color w:val="808080"/>
          <w:sz w:val="24"/>
          <w:u w:val="single"/>
        </w:rPr>
        <w:tab/>
      </w:r>
      <w:r w:rsidRPr="000174FD">
        <w:rPr>
          <w:rFonts w:ascii="Montserrat" w:hAnsi="Montserrat"/>
          <w:color w:val="808080"/>
          <w:sz w:val="24"/>
          <w:u w:val="single"/>
        </w:rPr>
        <w:tab/>
      </w:r>
      <w:r w:rsidRPr="000174FD">
        <w:rPr>
          <w:rFonts w:ascii="Montserrat" w:hAnsi="Montserrat"/>
          <w:color w:val="808080"/>
          <w:sz w:val="24"/>
          <w:u w:val="single"/>
        </w:rPr>
        <w:tab/>
      </w:r>
      <w:r w:rsidRPr="000174FD">
        <w:rPr>
          <w:rFonts w:ascii="Montserrat" w:hAnsi="Montserrat"/>
          <w:color w:val="808080"/>
          <w:sz w:val="24"/>
          <w:u w:val="single"/>
        </w:rPr>
        <w:tab/>
      </w:r>
      <w:r w:rsidRPr="000174FD">
        <w:rPr>
          <w:rFonts w:ascii="Montserrat" w:hAnsi="Montserrat"/>
          <w:color w:val="808080"/>
          <w:sz w:val="24"/>
          <w:u w:val="single"/>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Clips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Dusk instinctively recognized the opportunity, and found herself in the awkward position of trying to repair the damage her previous campaign of terror inflicted, and employ the intimacy she had already cultivated using Dusk and Dawn's bodies to arouse their passion for each other, and encourage their union. Even this does not protect her from the one great danger of her struggle for dominance over the pair, the legacy of using Dusk and Dawn's alternate forms to act in the world. In past instances when she took control of only one of them, she became that other's twin, allowing Dusk or Dawn to be noted in two places at the same time. More than once, she came close enough to risk confronting Dusk or Dawn with an unexpected twin. A few times, she had deliberately confronted one of them with him or her self, in an attempt to drive them mad. However, partial control was never enough. Union gave Phoenix-Dusk a chance to gain independence. In the moment Dusk and Dawn merged, Phoenix-Dusk stepped in and peeled off a true twin of the united couple, trapping them in their merged state as she slipped free in a body of her own. Dusk and Dawn had merged successfully into Phoenix, but could not split and resume their normal lives. Phoenix was forced to disguise herself and pursue her nemesis, with growing suspicions of what had truly happened.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Dancer in the Dance</w:t>
      </w:r>
    </w:p>
    <w:p w:rsidR="00041385" w:rsidRPr="000174FD" w:rsidRDefault="00041385">
      <w:pPr>
        <w:tabs>
          <w:tab w:val="left" w:pos="360"/>
          <w:tab w:val="left" w:pos="720"/>
          <w:tab w:val="left" w:pos="1080"/>
          <w:tab w:val="left" w:pos="1440"/>
          <w:tab w:val="left" w:pos="2160"/>
          <w:tab w:val="left" w:pos="2880"/>
          <w:tab w:val="left" w:pos="3600"/>
          <w:tab w:val="left" w:pos="4320"/>
          <w:tab w:val="left" w:pos="5040"/>
          <w:tab w:val="right" w:pos="6480"/>
          <w:tab w:val="right" w:pos="6840"/>
        </w:tabs>
        <w:ind w:left="360" w:hanging="360"/>
        <w:rPr>
          <w:rFonts w:ascii="Montserrat" w:hAnsi="Montserrat"/>
          <w:color w:val="808080"/>
          <w:sz w:val="24"/>
        </w:rPr>
      </w:pPr>
      <w:r w:rsidRPr="000174FD">
        <w:rPr>
          <w:rFonts w:ascii="Montserrat" w:hAnsi="Montserrat"/>
          <w:color w:val="808080"/>
          <w:sz w:val="24"/>
        </w:rPr>
        <w:t>Outline Blocking</w:t>
      </w:r>
    </w:p>
    <w:p w:rsidR="00041385" w:rsidRPr="000174FD" w:rsidRDefault="00041385">
      <w:pPr>
        <w:tabs>
          <w:tab w:val="left" w:pos="360"/>
          <w:tab w:val="left" w:pos="720"/>
          <w:tab w:val="left" w:pos="1080"/>
          <w:tab w:val="left" w:pos="1440"/>
          <w:tab w:val="left" w:pos="180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Chapter</w:t>
      </w:r>
      <w:r w:rsidRPr="000174FD">
        <w:rPr>
          <w:rFonts w:ascii="Montserrat" w:hAnsi="Montserrat"/>
          <w:color w:val="808080"/>
          <w:sz w:val="24"/>
        </w:rPr>
        <w:tab/>
        <w:t>01</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As she matured, her resemblance to her mother became overwhelmingly obvious.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Her mother was an orphan found in the wilderness and raised at a sanctuary of the goddess as an avatar of the phoenix.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Few people who heard the tale of a phoenix who took human form connected it with her, and those who did, for the most part, regarded it as pure propaganda better suited to the age of gods.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She was an exotic fusion of male and female, united and divided by a terrifying childhood trauma.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Throughout her initiation, she was haunted by the memory of that childhood trauma and the nightmares it roused within her.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As disturbing as that was, she was also prey to fits that got worse each year until they began to cause blackouts.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Chapter</w:t>
      </w:r>
      <w:r w:rsidRPr="000174FD">
        <w:rPr>
          <w:rFonts w:ascii="Montserrat" w:hAnsi="Montserrat"/>
          <w:color w:val="808080"/>
          <w:sz w:val="24"/>
        </w:rPr>
        <w:tab/>
        <w:t>02</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As the daughter of Phoenix Eve, and the only recognized survivor of the Arden Massacre, Phoenix Dawn was the heir to the imperial throne.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To protect her from further attacks, Dawn was sent to her father’s mentor for initiation, accompanied by her mother.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Her initiation became more of a rehabilitation for a brother and sister fused into one being, as later examination revealed her transformation and possession of Dusk’s psyche.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The truth was not disclosed, but over the course of her initiation her mentor and her mother encouraged her attempts to sustain the identities of Dusk and Dawn, while her mentor sought a way to split the boy and girl apart.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When her exotic state was officially recognized, it sparked a conflict within the imperial household and court as suspicions were raised that she was not the legitimate daughter of the emperor, but a parthenogenic reincarnation of her mother.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Chapter</w:t>
      </w:r>
      <w:r w:rsidRPr="000174FD">
        <w:rPr>
          <w:rFonts w:ascii="Montserrat" w:hAnsi="Montserrat"/>
          <w:color w:val="808080"/>
          <w:sz w:val="24"/>
        </w:rPr>
        <w:tab/>
        <w:t>03</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As a mere consort, Eve had no claims to the imperial throne.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What did count was that Eve fought valiantly in the war and was loved by Ash, becoming the consort of the first emperor of the north.</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The memory of herself as a boy and a girl resided in the abyss, where the soul of the slain god had been exiled by the phoenix, grounded in the inspirations of the phoenix as male and female.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Only through an effort of will, could Dusk and Dawn assert themselves in the flesh. Any lapse and they automatically merged into one androgynous being who could only call herself Phoenix.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Chapter</w:t>
      </w:r>
      <w:r w:rsidRPr="000174FD">
        <w:rPr>
          <w:rFonts w:ascii="Montserrat" w:hAnsi="Montserrat"/>
          <w:color w:val="808080"/>
          <w:sz w:val="24"/>
        </w:rPr>
        <w:tab/>
        <w:t>04</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As the daughter of an avatar destined to be a paladin in her own right, however, Dawn was at least a noble.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Eve received noble patronage from the phoenix house, who recognized her as an embodiment of the phoenix legacy after hearing an exclusive account of her first appearance.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At first she did not know that she was being possessed by a darker shadow of herself, tainted by her childhood trauma.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During her blackouts, she found herself split into Dusk and Dawn, trapped together in an eerie dream world that they could escape only by embracing each other intimately, sparking a fusion that restored Phoenix to full possession of her senses.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Chapter</w:t>
      </w:r>
      <w:r w:rsidRPr="000174FD">
        <w:rPr>
          <w:rFonts w:ascii="Montserrat" w:hAnsi="Montserrat"/>
          <w:color w:val="808080"/>
          <w:sz w:val="24"/>
        </w:rPr>
        <w:tab/>
        <w:t>05</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During her final year of initiation, Phoenix was stripped of her imperial title, and displaced by the recognized reincarnation of the emperor.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Chapter</w:t>
      </w:r>
      <w:r w:rsidRPr="000174FD">
        <w:rPr>
          <w:rFonts w:ascii="Montserrat" w:hAnsi="Montserrat"/>
          <w:color w:val="808080"/>
          <w:sz w:val="24"/>
        </w:rPr>
        <w:tab/>
        <w:t>06</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To her surprise, however, she found herself courted, as her mother had been courted, by the heir and his dragon twin.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Chapter</w:t>
      </w:r>
      <w:r w:rsidRPr="000174FD">
        <w:rPr>
          <w:rFonts w:ascii="Montserrat" w:hAnsi="Montserrat"/>
          <w:color w:val="808080"/>
          <w:sz w:val="24"/>
        </w:rPr>
        <w:tab/>
        <w:t>07</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Even more surprising, she had something in common with the dragon twins.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In many ways, the dragon and phoenix legacies were similar, granting the members of the dragon and phoenix houses the gifts of regeneration and rejuvenation, and immortality through parthenogenic reincarnation.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The original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The original phoenix had been unable to embrace the duality of human form, but, through a plant-the amaranth of legend, had passed on the phoenix gift to humans, establishing the phoenix legacy. A phoenix had the power of self conception, while a dragon had the power to conceive of others.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Chapter</w:t>
      </w:r>
      <w:r w:rsidRPr="000174FD">
        <w:rPr>
          <w:rFonts w:ascii="Montserrat" w:hAnsi="Montserrat"/>
          <w:color w:val="808080"/>
          <w:sz w:val="24"/>
        </w:rPr>
        <w:tab/>
        <w:t>08</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The pact of rebirth that bound them required them to embrace both sexes.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While the initiation of a dragon or a phoenix typically enabled the dragon or phoenix to become a twin of the initiate, it was only typical for dragon twins to endure as exclusive pairs bound to each other through a pact of rebirth.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immitate it.</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Chapter</w:t>
      </w:r>
      <w:r w:rsidRPr="000174FD">
        <w:rPr>
          <w:rFonts w:ascii="Montserrat" w:hAnsi="Montserrat"/>
          <w:color w:val="808080"/>
          <w:sz w:val="24"/>
        </w:rPr>
        <w:tab/>
        <w:t>09</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There was no reason to hide her secret from them.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Chapter</w:t>
      </w:r>
      <w:r w:rsidRPr="000174FD">
        <w:rPr>
          <w:rFonts w:ascii="Montserrat" w:hAnsi="Montserrat"/>
          <w:color w:val="808080"/>
          <w:sz w:val="24"/>
        </w:rPr>
        <w:tab/>
        <w:t>10</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Unfortunately, they were intensely cursious about her median sex.</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Chapter</w:t>
      </w:r>
      <w:r w:rsidRPr="000174FD">
        <w:rPr>
          <w:rFonts w:ascii="Montserrat" w:hAnsi="Montserrat"/>
          <w:color w:val="808080"/>
          <w:sz w:val="24"/>
        </w:rPr>
        <w:tab/>
        <w:t>11</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They pestered her endlessly to find out how she had become what she was.</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Chapter</w:t>
      </w:r>
      <w:r w:rsidRPr="000174FD">
        <w:rPr>
          <w:rFonts w:ascii="Montserrat" w:hAnsi="Montserrat"/>
          <w:color w:val="808080"/>
          <w:sz w:val="24"/>
        </w:rPr>
        <w:tab/>
        <w:t>12</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Answering their questions forced her to confront her childhood trauma and the nightmares that haunted her.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Chapter</w:t>
      </w:r>
      <w:r w:rsidRPr="000174FD">
        <w:rPr>
          <w:rFonts w:ascii="Montserrat" w:hAnsi="Montserrat"/>
          <w:color w:val="808080"/>
          <w:sz w:val="24"/>
        </w:rPr>
        <w:tab/>
        <w:t>13</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The legacy of that tragic night finally revealed itself.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Chapter</w:t>
      </w:r>
      <w:r w:rsidRPr="000174FD">
        <w:rPr>
          <w:rFonts w:ascii="Montserrat" w:hAnsi="Montserrat"/>
          <w:color w:val="808080"/>
          <w:sz w:val="24"/>
        </w:rPr>
        <w:tab/>
        <w:t>14</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They informed her of what she became during her blackouts and hypothesized that some repressed part of her psyche was taking control of her, suggesting it would continue until she confronted her past and laid the demons of her childhood to rest.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Chapter</w:t>
      </w:r>
      <w:r w:rsidRPr="000174FD">
        <w:rPr>
          <w:rFonts w:ascii="Montserrat" w:hAnsi="Montserrat"/>
          <w:color w:val="808080"/>
          <w:sz w:val="24"/>
        </w:rPr>
        <w:tab/>
        <w:t>15</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This led in turn to an investigation of the scene of her childhood ordeal in an effort to help her overcome the trauma and perhaps free the boy and girl within her.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Chapter</w:t>
      </w:r>
      <w:r w:rsidRPr="000174FD">
        <w:rPr>
          <w:rFonts w:ascii="Montserrat" w:hAnsi="Montserrat"/>
          <w:color w:val="808080"/>
          <w:sz w:val="24"/>
        </w:rPr>
        <w:tab/>
        <w:t>16</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They stumbled into a trap, not so much for them, but for her mother, with her as the bait and the prize of the plot.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Chapter</w:t>
      </w:r>
      <w:r w:rsidRPr="000174FD">
        <w:rPr>
          <w:rFonts w:ascii="Montserrat" w:hAnsi="Montserrat"/>
          <w:color w:val="808080"/>
          <w:sz w:val="24"/>
        </w:rPr>
        <w:tab/>
        <w:t>17</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Her mother came, despite the promise of death, and managed to free the dragon twins before she was captured.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Chapter</w:t>
      </w:r>
      <w:r w:rsidRPr="000174FD">
        <w:rPr>
          <w:rFonts w:ascii="Montserrat" w:hAnsi="Montserrat"/>
          <w:color w:val="808080"/>
          <w:sz w:val="24"/>
        </w:rPr>
        <w:tab/>
        <w:t>18</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Mother and daughter were imprisoned together to await their fate, at which time the mother explained the purpose of the plot.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The origins of this plot could be traced back to the enslavement of the phoenix by a god of death and destruction fighting in the purge that ended the age of gods, whom she destroyed struggling to escape his control. Hundreds of generations later, the demon was called upon by the heirs of his legacy. The demon was called from the threshold of his death, a pinhole rift in space and time created by the utter annihilation of the god by the phoenix.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Eve’s appearance as a child, which coincided with the initial attempt to rouse the demon, accompanied by the rumors of her origin, marked her as the necessary sacrifice to summon the demon-god.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The cabal waited for her to reach maturity before seizing her and performing the ritual.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To their dismay, the demon-god proved immune to their control.</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The third chapter in their plot for power came about when further study revealed how to exploit a vulnerability in the mechanics of reincarnation to enslave the phoenix as the demon-god once did himself. This involved less in terms of magic and more in terms of malice, but the key feature of the plot, the assassination of Phoenix, failed.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Dusk and Dawn had been successfully merged and tainted, but their mother was able to restore the child’s sanity. Too swiftly the window of opportunity was gone, as the daughter turned seven, and they dared not kill Phoenix. The taint to her daughter’s psyche would incubate and mature, with the right encouragement, and once it was strong enough would prevail, and the mother could be slain and find herself subject to that perspective in passing.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One of their most talented members was commissioned to get close to her by becoming one of her mentors, providing the stimulus needed to provoke her fall.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The final chapter in the plot began when Dawn turned seventeen and struggled constantly for possession of her self. Her efforts to resolve the conflict were far to late, but proved ironic in luring her back to the scene of her dark initiation. She fell into their hands, bring with her additional, irresistible bait for their trap.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Chapter</w:t>
      </w:r>
      <w:r w:rsidRPr="000174FD">
        <w:rPr>
          <w:rFonts w:ascii="Montserrat" w:hAnsi="Montserrat"/>
          <w:color w:val="808080"/>
          <w:sz w:val="24"/>
        </w:rPr>
        <w:tab/>
        <w:t>19</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To her surprise, her mother asserted that their only chance of foiling the plot was by not resisting.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The only flaw in their scheme was their ignorance of the paradox by which Phoenix was eclipsed, and thus able to moderate the impact of this perversion.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If not for their possession of the dragon twins, they might well have assumed Phoenix could have sacrificed her daughter, but she dared not allow harm to come to the imperial heir. While suitably provoked, Phoenix had more pointed reasons to walk into this trap and she was ready to meet her fate. They did not know they had armed her with the means to use her death to return to her point of origin and punish the authors of so much suffering. The demon-god still remained to be dealt with, but the cabal had plotted themselves to death.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Chapter</w:t>
      </w:r>
      <w:r w:rsidRPr="000174FD">
        <w:rPr>
          <w:rFonts w:ascii="Montserrat" w:hAnsi="Montserrat"/>
          <w:color w:val="808080"/>
          <w:sz w:val="24"/>
        </w:rPr>
        <w:tab/>
        <w:t>20</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Despite her mother’s obvious uncertainty, Phoenix obeyed her instructions, allowing the demon within her to take possession of her body, thrusting her into the depths of her own mind.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Chapter</w:t>
      </w:r>
      <w:r w:rsidRPr="000174FD">
        <w:rPr>
          <w:rFonts w:ascii="Montserrat" w:hAnsi="Montserrat"/>
          <w:color w:val="808080"/>
          <w:sz w:val="24"/>
        </w:rPr>
        <w:tab/>
        <w:t>21</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As had happened with increasing frequency over the last year, she found herself trapped in a dream world of shifting madness split into Dusk and Dawn.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Chapter</w:t>
      </w:r>
      <w:r w:rsidRPr="000174FD">
        <w:rPr>
          <w:rFonts w:ascii="Montserrat" w:hAnsi="Montserrat"/>
          <w:color w:val="808080"/>
          <w:sz w:val="24"/>
        </w:rPr>
        <w:tab/>
        <w:t>22</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The couple had no way of knowing their mother’s fate, exiled alone together.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Chapter</w:t>
      </w:r>
      <w:r w:rsidRPr="000174FD">
        <w:rPr>
          <w:rFonts w:ascii="Montserrat" w:hAnsi="Montserrat"/>
          <w:color w:val="808080"/>
          <w:sz w:val="24"/>
        </w:rPr>
        <w:tab/>
        <w:t>23</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After what seemed like eternity, the two resolved to take command of their body as they had in the past, by embracing each other.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In the midst of fusion, Dusk and Dawn felt the demon struggling to awaken within them, frustrated by their division. In the heat of the moment, they only had time to grasp the implication that somehow their mother had beaten the demon down into the shadows where they had retreated. The only way that seemed possible was if she had died and taken possession of their body. With that final understanding, following on the heels of an orgasmic epiphany in which the embers of Dusk and Dawn quickened, they merged and Phoenix found herself thrust back out into the world. In the process of merging, the embers were displaced into the shadow of Dusk and Dawn.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Chapter</w:t>
      </w:r>
      <w:r w:rsidRPr="000174FD">
        <w:rPr>
          <w:rFonts w:ascii="Montserrat" w:hAnsi="Montserrat"/>
          <w:color w:val="808080"/>
          <w:sz w:val="24"/>
        </w:rPr>
        <w:tab/>
        <w:t>24</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Upon awakening, Phoenix found herself in an impossible situation.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Unknown to her, she emerged twenty years earlier, flanked on one side by her demonic twin and on the other by her athenic twin, as the Phoenix of that era resurrected from the sacrifice to free the god of death and destruction from the abyss where the phoenix had banished his soul.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The three Phoenixes emerged in the wake of the great rift, separated from one another by the chaos of the eve of paradox.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Chapter</w:t>
      </w:r>
      <w:r w:rsidRPr="000174FD">
        <w:rPr>
          <w:rFonts w:ascii="Montserrat" w:hAnsi="Montserrat"/>
          <w:color w:val="808080"/>
          <w:sz w:val="24"/>
        </w:rPr>
        <w:tab/>
        <w:t>25</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Unprepared for the chaos of battle and catastrophe that awaited her, she was captured and confronted by her lover, and the disturbing realization that things were not quite as they appeared.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The angelic aspect, Dawn, was mistaken for the demon-god and captured by the dragon prince’s men. The demonic aspect, Dusk was captured by the demon-god himself and taken under his wing. The athenic aspect, Eve, was captured by the cabal who freed the demon-god and carried away during their retreat after the demon-god laughed off their bindings and seized control of the demonic and undead legions they had massed.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Dawn was mistaken for Eve by the prince, and failed to realize it due to his resemblance to her betrothed and her long association with the name of Phoenix by which Eve was officially addressed as the paladin.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Chapter</w:t>
      </w:r>
      <w:r w:rsidRPr="000174FD">
        <w:rPr>
          <w:rFonts w:ascii="Montserrat" w:hAnsi="Montserrat"/>
          <w:color w:val="808080"/>
          <w:sz w:val="24"/>
        </w:rPr>
        <w:tab/>
        <w:t>26</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The pieces fell together, as she struggled to orient herself, and she realized she had been displaced from her own time, or even worse, from her own reality.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Chapter</w:t>
      </w:r>
      <w:r w:rsidRPr="000174FD">
        <w:rPr>
          <w:rFonts w:ascii="Montserrat" w:hAnsi="Montserrat"/>
          <w:color w:val="808080"/>
          <w:sz w:val="24"/>
        </w:rPr>
        <w:tab/>
        <w:t>27</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r w:rsidRPr="000174FD">
        <w:rPr>
          <w:rFonts w:ascii="Montserrat" w:hAnsi="Montserrat"/>
          <w:color w:val="808080"/>
          <w:sz w:val="24"/>
        </w:rPr>
        <w:t xml:space="preserve">For all she knew, she had become trapped in her mother’s memory. </w:t>
      </w:r>
    </w:p>
    <w:p w:rsidR="00041385" w:rsidRPr="000174FD" w:rsidRDefault="00041385">
      <w:pPr>
        <w:tabs>
          <w:tab w:val="left" w:pos="360"/>
          <w:tab w:val="left" w:pos="720"/>
          <w:tab w:val="left" w:pos="1080"/>
          <w:tab w:val="left" w:pos="1440"/>
          <w:tab w:val="left" w:pos="1800"/>
          <w:tab w:val="right" w:pos="1980"/>
          <w:tab w:val="right" w:pos="2160"/>
          <w:tab w:val="right" w:pos="2880"/>
          <w:tab w:val="right" w:pos="3600"/>
          <w:tab w:val="right" w:pos="4320"/>
          <w:tab w:val="righ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Culls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Alexander-Dawn‘s Father, An Awakened Perspective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w:t>
      </w:r>
      <w:r w:rsidRPr="000174FD">
        <w:rPr>
          <w:rFonts w:ascii="Montserrat" w:hAnsi="Montserrat"/>
          <w:sz w:val="24"/>
        </w:rPr>
        <w:tab/>
        <w:t xml:space="preserve">Alexander was a member of the Aegis Embassy to the Oasis Empire, serving on rotation both in the Aegis proper on Majestic, and in residence in Oasis. Diplomatic relations between the Aegis and Oasis had started in the shadow of a war that had erupted in the Oasis System. A war that still simmered. The Regent had confronted her people with startling evidence of a silent invasion by a vast alien empire-even disclosing the true origin of the bi-sexual “humans” and the awakening of dragons-and the Aegis had responded by sending a formal embassy to Oasis seeking to establish relations between the “human empire” and the avon empire. This action came too late to calm the people who were in an uproar over the disclosure. In fact, the disclosure had come too late, for a significant portion of the people had wholly embraced the changes the invaders had imposed on them, and Empress Anna’s attempt to stall the principle mechanism of their conversion of the avon race-the Blooding-had been the spark in the powder-keg. the fighting had ended with her sudden death a few years later, but the intrigues still pumped through the blood of the people like adrenaline. Alexander had picked up the reins from his wife and kept the embassy alive during the Regency. Less than half a year was left to the Regency, and depending on what Empress Cinder did, once she was in power, would determine if the fighting would resume. If it did, it might be the first time in a million years that the Aegis would be forced to consider a military resolution to the annexation of a race.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Culls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 xml:space="preserve">Part I </w:t>
      </w:r>
      <w:r w:rsidRPr="000174FD">
        <w:rPr>
          <w:rFonts w:ascii="Montserrat" w:hAnsi="Montserrat"/>
          <w:sz w:val="24"/>
        </w:rPr>
        <w:tab/>
        <w:t>Heritage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u w:val="single"/>
        </w:rPr>
        <w:t>Dusk?</w:t>
      </w:r>
      <w:r w:rsidRPr="000174FD">
        <w:rPr>
          <w:rFonts w:ascii="Montserrat" w:hAnsi="Montserrat"/>
          <w:sz w:val="24"/>
        </w:rPr>
        <w:t xml:space="preserve"> Coal-A Dragon Perspective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w:t>
      </w:r>
      <w:r w:rsidRPr="000174FD">
        <w:rPr>
          <w:rFonts w:ascii="Montserrat" w:hAnsi="Montserrat"/>
          <w:sz w:val="24"/>
        </w:rPr>
        <w:tab/>
        <w:t xml:space="preserve">Unknown to Cinder, the imperial regent had another daughter, Coal’s dragon twin. Dragon Coal had also been sent off into fosterage to await the day of Coal and Cinder’s majority. At the age of seven, Ember had separated Coal and her twin from each other to present Phoenix Coal to her betrothed. While the phoenix half joined Cinder, the dragon half was inducted into a house of assassins. Like all avon twins, Phoenix Coal and Dragon Coal had to be separated-for exactly the same reasons Scarlet and Dawn had been separated. Human or avon, psionic twins simply had to be kept isolated if they were to have any hope of developing independent minds. Like her twin, Dragon Coal had been hit hard by heat, and became entangled with several young couples in the assassins. The consequences of that would come out when Dragon Coal switched places with Phoenix Coal. The reverse was not true, however. Cinder and Coal both threatened to have early commencement, and mentors had been provided to prevent them from turning to others-or each other-for release from the symptoms, but only until their return to Oasis. When Cinder was delayed Phoenix Coal returned and met Dragon Coal for the first time in nine years. The six months they spent together were intense and intimate, with the couple striving for unity. By the time Cinder was free to come home, Dragon Coal had become accustomed to the male form. Unfortunately, Cinder did not know that Coal was an awakened avon, and on their mother’s orders, they were not to reveal that fact to her. Dragon Coal had been forced to let Phoenix Coal go once the young empress returned. As soon she had appeared, he had to retreat back to his apprenticeship in the assassins.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houses of D’Ava and D’Asha were closely related. Eve was the sole embodiment of the D’Anva line, the mother house of D’Ava. Scarlet and Crimson were true to the D’Asha line, they had entered Eve’s household for their fosterage. It was proper even to call them cousins, due to the manner in which a given phoenix bloodline could span millennia unchanged. Dancer was believed to be from the D’Ana line, so in a way he was like a father to Eve. Eve and Dancer adopted each other when she mysteriously appeared at the sanctuary of the goddess, and lived together in Dream Gate as father and daughter.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unwittingly possessed everything necessary for establishing herself in imperial society. But first the question of what to do with the strange girl had to be considered.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was shocked to find that Autumn, in a way, was another survivor of the massacre she had tried so hard to forget, but was never far from her nightmares. Autumn had been nine years old when the mind of her mother-and her mother’s other-self-descended on her in the wake of their deaths, she remained sane, and continued to reside in Dream Gate.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realized then the source of her gripping erotic fantasies. She had tuned in on them, and she did not really know how to react to that.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Encounters And Confrontations-Scarlet and Dawn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Scarlet had left earlier to visit Dancer, her mentor, so she could not be introduced until she appeared at the end of the meal, when Ember had arrived to speak to the twins. Scarlet-Scarlet, the current Queen of Athyn and daughter of the Imperial Regent, to be precise-greeted Dawn and her mother cordially, and studied Cinder’s veiled interest in Dawn. As the adults excused the younger generation Dawn was handed off to Scarlet. Dawn was shown around the palace and Scarlet talked about the time she had spent on Earth. Anna, Ember and the twins’ mother had been friends, and Scarlet openly hoped to extend that friendship into the present generation. At the end of the evening, Dawn learned that she was sleeping in Scarlet’s room, and Cinder was sharing her room with Scarlet.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Scarlet and Dawn-Proposal and Patronage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In a more formal interview with the imperial regent, in Aerahn at the heart of the imperial province, Scarlet and Dawn were a quietly appraised of their consideration for a vital role in the service of the empire. It was an obvious position, given their appearance. The young empress’s silent consideration favored the direction the regent took with the conversation. Before Cinder and Coal could even consider engaging the girls in their personal armed service, Dawn and her sister had to demonstrate or acquire the qualifications for the job. From reports, they were clearly formidable dancers. If each could earn a name in the arena, half of the qualifications would be met. The girls were an unexpected  treasure, a secret that had been kept for many years. Unknown to virtually all, they were also the living incarnations of two ancient, almost extinct avon bloodlines. The revelation of that fact could cause a great deal of trouble, so it was better that no one did know.</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Allahn, Winter, Seventeenth Year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Aerahn, Winter, Seventeenth Year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1</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2</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3</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was pronounced fit to return to Phoenix Gate and report to her mentors. As she rejoined them, she did not know how to respond to their questions and looks. These were her friends, her colleagues, and her superiors. They had all considered her one of them-human-but what would they think if she revealed her true heritage? 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demon in their midst, and even her friends seemed uncomfortable with the facts that were presented. Dawn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Encounters and Confrontations-Coal</w:t>
      </w:r>
      <w:r w:rsidRPr="000174FD">
        <w:rPr>
          <w:rFonts w:ascii="Montserrat" w:hAnsi="Montserrat"/>
          <w:sz w:val="24"/>
        </w:rPr>
        <w:tab/>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felt well enough to join Eve at an audience before the imperial regent. That evening, Dawn appeared in court with the rest of her delegation. In the audience hall, her eyes were drawn to Coal. She did not recognize him, or associate him with his name or with the person Cinder had been talking about the other night. Still there was something about him, as if she already knew how his hands would feel on her. Next her eyes were drawn to the Regent, entering with her entourage. Averting her eyes, she was shocked at the sudden sense of standing opposite her self. Cinder was standing to Dancer’s right as her sword. There was a message in that. She understood by this point that under normal conditions she should have stood to Dancer’s left as her shield which made the statement twice as pointed. The absence of a shield in a formal audience indicated hostile negotiations, and her presence among the humans turned it into an accusation of theft or deceit. By implication, then, Dancer was declaring that the humans had insulted her and phoenix tradition. It was also a gesture of trust. Her rightful place had been left open to her, which implied that the Dancer was willing to trust her protection to a citizen of the aegis. When had such a bold political statement been made without the utterance of a single word or thought? The empress was certainly not blind to the statement her muse was making. Even the Regent herself could not overlook it, going so far as to call her aside as the people stared. Arden lightly questioned her alignment, and Dawn pointed out that she stood aligned with her sworn duties and commitments, and further stated that if there was any substance to the negotiations she had witnessed the day of her presentation, then she had stood precisely where the Regent’s negotiations were headed-a phoenix existing within the aegis, not apart from it. The empress addressed the human delegation, stating lightly that it would please her for them to honor custom and allow Dawn her rightful place. The admiral, and the senior delegate, responded to the invitation with unmistakable delight. The burden of conflicting loyalties fell heavily on her shoulders as she crossed the floor to shield the Regent’s muse.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already passably trained as an elite soldier, a military spy and assassin. What was it worth to her government to have someone like her this close to the Regent? As she stood alongside her people and tried to focus on the proceedings she could feel members of the phoenix delegation wondering what she had been doing on the human side of the room.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As she arrived home, she was met by Dancer, who asked her how her visit to the court went.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Scarlet and Crimson went into heat together, and had devoted themselves to finding ways to suppress the symptoms of heat, without triggering the self conception needed to come out of heat, for an entire year. They could not turn to each other without the risk of killing Arden.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Encounters and Confrontations-Cinder</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was awakened by a terrifying nightmare-and the accompanying and unnoticed fit. Prowling about, she slipped through the sleeping house out into the night. After wandering around the vacant estate for a few hours, Dawn witnessed as Autumn stole in during the night to appeal to Eve for a favor. Events had unfolded, forcing the Regent to restore the house of d’ava. Until her mother’s reappearance, Autumn’s line had held the title in trust. However, her mother had never officially been recognized, so the burden presently rested on Autumn. Autumn had committed herself to the muse path, which forbade her to carry any titles, but she could not in conscience allow the title to fall to someone as dangerous as Cinder either. Autumn was enlisting Dancer’s assistance in quitting her claim to d’ava, and transferring it to Dawn. In spite of having forsaken her duty to her house, in the hope that Dawn would fulfill the requirements of an heir, Autumn would continue her training to represent phoenix in interests in the aegis. Dawn was about to retreat, to leave Autumn and Eve in privacy, when she realized that they had been discussing matters about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There were things she had to learn about her body, or rather the whole concept of “body”. Dawn had spent her childhood largely among humans, and had developed a firm female identity. She had always been something of a tomboy, by human standards, while she was growing up. She missed the implication that being female was optional. However, the more she overheard about herself, and the time of choosing, the more apprehensive she became about her sexual identity.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If Cinder’s other half was a girl, given their current relationship, he smiled at the thought of including this new twin.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Cinder was a step ahead of him, though, announcing that Dancer had already asked her to see Dawn through it-and now that Coal had made her jealous, she intended to honor that request.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On the other hand, if she engaged Coal for mnao, she would inevitably become dependant on him, for heat would never end. As Cinder expected, Dawn was not excited by either option, so she revealed her secret, and explained that she could get her through mnao, and without any risk of “addiction” to a man. Dawn was so stunned to see the reflection of herself become the reflection of Coal-an image of herself she knew but had never confronted before-she was not able to respond to the offer.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Encounters and Confrontations-Coal</w:t>
      </w:r>
      <w:r w:rsidRPr="000174FD">
        <w:rPr>
          <w:rFonts w:ascii="Montserrat" w:hAnsi="Montserrat"/>
          <w:sz w:val="24"/>
        </w:rPr>
        <w:tab/>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Among the entourage that accompanied the Regent to the threat conference was the male version of the dragon twinned girl, Cinder. Coal quickened to Dawn’s presence, and quickly tracked her down. Asking for the girl who spoke at the conference, he was able to find Dawn without confusion. Dawn, however, took him to be Cinder and rejected his amorous advances. As the two of them squared off Cinder appeared. For the first time in their lives the three confronted each other at once. The three aspects of young Dawn had remained isolated from each other, on worlds vast distances apart, until Dawn’s terrible summons to the ao system. The embodiment of her destructive side, Cinder, confronted her even as she confronted the reality of her phoenix heritage as manifested by her male aspect, Coal. He was everything she had dreamed he would be. Coal was totally unprepared for the twins. Cinder insisted he explain a few more things before introducing the two of them. Phoenix Coal and phoenix Cinder had been born on ao’ajea to phoenix Cinder nin of house phoenix, wife of Coal drake phoenix. Both cinders had believed that phoenix Coal nin and phoenix Coal both died in a terrorist massacre targeting the powerful house phoenix on ao’ajea. Phoenix Cinder nin i had left ao’ajea with her traumatized daughter, joining her husband in the aegis. The male incarnation, which all concerned believed dead, was just as worthy of the name of phoenix. Coal rose from his own ashes, and confronted with a still open world gate, he stepped through to aeo’anth, the heart of the phoenix empire. Arriving in the imperial seat of house phoenix, he found himself inducted into the Regent’s immediate household.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avoided Cinder and Coal, trying to come to terms with the questions before her. However, neither of them wanted to be avoided. From the moment she had seen Coal, Dawn had started thinking about her situation. Cinder had Coal, and according to everyone around her, Dawn was expected to “dance” with Coal. Once she said it out loud, however, Cinder had nearly exploded. It had been inevitable from the first that the two of them would get into a fight. They were too much alike to be so different, equal and opposite. Fast friends, the twins were also natural rivals over identity-over Coal and Coal as well. Cinder still felt she had tried to steal Coal. With friction over sharing the same face and the same name, compounded by the differences in their social status and reputations, each was feeling defensive of her own territory. It had not been possible for them to really share anything, and neither wanted to share lovers! Besides, Cinder was still sore that she had turned down her strange offer. Dawn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wandered the darkened streets, her mind preoccupied with thoughts of sex and death. When she left Dancer,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for a place to stay during the negotiations.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Encounters and Confrontations-Dream</w:t>
      </w:r>
      <w:r w:rsidRPr="000174FD">
        <w:rPr>
          <w:rFonts w:ascii="Montserrat" w:hAnsi="Montserrat"/>
          <w:sz w:val="24"/>
        </w:rPr>
        <w:tab/>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Coal took Dawn to see his mentor, Dancer’s female half, Dreamer, who listened to, and responded to Dawn’s apprehensions of heat and choosing. She talked to both of them about the natural order of events in a phoenix life, explaining how their nature required them to turn to each other to make it through each mating season. For a lyn phoenix, mating season was a time for choosing mates, a time for tasting compliments. Split-manifests, chiyn phoenix,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phoenix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Phoenix Coal followed the forms for bringing his mate into his house, guiding her through the exchange. Dawn was surprised as she was introduced into the personal residence of the Regent. House phoenix was the mother house of the phoenix race. House mating was a ritual that evolved over time. The first step was simply approval of the head of the house, which in this case meant the approval of the Regent. Arden kept the matter informal-given the circumstances-allowing them a grace period to reacquaint themselves before subjecting them to the formalities of a full house reception. The two of them expressed their thanks and then retired to Coal’s suite of apartments, where Coal did not spare her the formalities of room mating. She was surprised to realize that his insistence on the forms had been to ensure that she had the chance to impose limits on their intimacy.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Bedmating</w:t>
      </w:r>
      <w:r w:rsidRPr="000174FD">
        <w:rPr>
          <w:rFonts w:ascii="Montserrat" w:hAnsi="Montserrat"/>
          <w:sz w:val="24"/>
        </w:rPr>
        <w:tab/>
      </w:r>
      <w:r w:rsidRPr="000174FD">
        <w:rPr>
          <w:rFonts w:ascii="Montserrat" w:hAnsi="Montserrat"/>
          <w:sz w:val="24"/>
        </w:rPr>
        <w:tab/>
      </w:r>
      <w:r w:rsidRPr="000174FD">
        <w:rPr>
          <w:rFonts w:ascii="Montserrat" w:hAnsi="Montserrat"/>
          <w:sz w:val="24"/>
        </w:rPr>
        <w:tab/>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Together Dawn and Coal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Coal pointed out that, for a phoenix, that was the way it was supposed to have been. It was abnormal for a split-manifest to exhibit such distinct identities. Coal talked her into going with him to consult some people about it, to ease both their concerns.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Encounters and Confrontations-Blade et al</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To her surprise, they did not go to see Coal’s mentor. Coal took them to see his class mates-members of the house guard. When she saw them, she understood why. The group of young men and women-hardly more than boys and girls-were all split-manifests. That brief encounter convinced Dawn that Coal was telling the truth when he said that they were abnormal for a split-manifest. That hardly mattered beside what their behavior and comments had revealed about their relationship. Few comments were directed at her, but she picked up enough to know that Coal owed his comrades for past sexual favors, and it was obvious that the young men expected payment in kind. Their reaction to her, and her modesty, alarmed her. Her judgment lapsed as the teasing and taunting struck a nerve. In an effort to preserve her other’s reputation, Dawn challenged their assumptions about her incompetence. By default, she had challenged the school. A time was named for her to meet the vai kume champion, and captain of the house guard in the circle. Coal dragged her away before she could get herself into any more trouble. Not having found an answer to their problem, they went looking for Dreamer.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Coal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Coal to help her understand what it meant to be phoenix. He started with the aspect of his culture that she seemed the most unsure of, phoenix sexuality. As native phoenix,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Encounters and Confrontations-Arden, the Regent</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That evening, Dawn appeared in court with Coal, who was standing to the Regent’s right as her sword. She stood to Arden’s left as her shield which made Dancer’s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empress opened the conversation by asking Dawn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Arden replied that if one was to be targeted for assassination, then the best chance for one’s survival is to thoroughly and completely convince one’s enemy that one has been assassinated. As for why she would arrange for Dawn to commit such an act and get away with it, she simply said “i would not want to see my daughter-in-law be executed for doing her duty”. They were confronted by their mother’s legacy. Phoenix Coal and Dawn had been promised, on their naming day, to the Regent’s split-manifest child and heir. Before they were excused, they were formally reintroduced to Crimson and Scarlet, their fiancées. They talked a bit about Coal and Dawn’s inheritance, lands and titles and such, but Dawn was too upset to take it all in.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As soon as they were alone, she turned on him and demanded to know what other surprises were waiting for her. Coal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well-Coal and Dawn lost their ‘virginity’ to the expert ministrations of Dreamer, whereby they became adults and were granted sexual freedom.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reaction set in when the two of them were alone again. It was difficult for her to accept what had happened as a normal and natural occurrence. Intellectually, she understood that for a phoenix, it was. That did not change the fact that such a display went against her character and left her feeling lewd and shameless. Coal,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Coal, who could think of nothing to do but hold on to her and whisper reassurances. Ironically, her reaction only made her more committed to learning and perfecting her sexual techniques and the protocols of tasting, choosing and bed mating. Coal had not needed to tell her that the initiation had made them subject to open courting.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phoenix, they spent pretending to become phoenix. None were pleased to learn that they had to complete the same rites of adulthood, and qualify for a rank of nai or better to be able to leave their adopted home and travel into wild or hostile territory-as human space and the aegis were considered to be by ajeans.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direction things were headed prompted Dawn to seek out her twin. As she feared, Cinder was angry with her for “stealing” Coal, and actually cried as she related how painful it had been to watch them commence together. As she hoped, Cinder was equally alarmed at the arranged marriage to Crimson and Scarlet. Not that she objected to either fiancée, but she was concerned about how she fit into these plans. When they met with Coal, they shared their concerns. If one of them were cut out of their union it would harm them all. In a private audience with the Regent, when Coal took Dawn and Cinder to meet with the head of his household, they were all tested and confirmed to be a triune soul, and the legitimate heirs of phoenix d’ava and the province of Phoenix Gate. Faced with their obvious unity, the Regent questioned their assumed identities. Dawn had taken her identity for granted, but Coal and Cinder had not been blessed with such an opportunity. They had both resorted to genetic identification-but since they each went to different authorities, the answers they got were significantly different. Cinder had been identified as the genetic twin of phoenix Cinder nin, hence she took that name. Phoenix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 started the massacre, and then stumbled through the open Phoenix Gate, arriving in Dream Gate stunned by her own actions. Due to this unusual manifestation, the girl grew up on two worlds unaware of her own duality. Coal had been identified as the male aspect of the long lost heir of the ava branch of the imperial house of phoenix-a genetic duplicate of a person who had lived at least ten thousand years ago, and quite possibly of the first generation of the phoenix race. The same tests were certain to confirm the same for them all.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Arden’s meeting with ara and a man named talon, who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Coal’s reunion. Remembering only that ava’s heir had lost her male counterpart in the ava massacre, when word of Dawn’s arrival reached her, ara immediately saw Dawn as a perfect mate for her son. Her claim to the lost ava mantle presented an opportunity to restore the ancient avara heritage in a union with raven. She had missed the opportunity with Autumn, and planned to correct that this time. Arden agreed to make a place in her home for the lord of ara, her children by storm, and her other children fostered by contract to the d’phoenix, in the hope that she would be regain a place in her sister’s heart. Ara’s interest in Dawn was obvious. Autumn’s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Autumn’s refusal. Her intention was to sue for betrothal. Arden made no comment to that, save to assure ara that preparations necessary for Dawn to bear the mantle of her house were already being undertaken.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r w:rsidRPr="000174FD">
        <w:rPr>
          <w:rFonts w:ascii="Montserrat" w:hAnsi="Montserrat"/>
          <w:sz w:val="24"/>
        </w:rPr>
        <w:t xml:space="preserve">She had almost adjusted to the news that Arden planned for her to assert a claim to d’ava and be married off. If Arden was serious about marrying Dawn and Coal to her own heirs, how could she negotiate a second engagement between Dawn and this other woman’s son? She had checked on the legalities, and based on what she had learned Dawn would not have thought she would be introduced into her claim. Among the things she had discovered was her mother’s official station when she died. Her mother’s claim, though never asserted, was valid. Dawn was not as sure about her own. As a courtesan, her mother had no legal rights to her children, so Dawn would have assumed she had no claim on her mother’s house. No one else seemed to have such doubts, though. Things seemed to be moving awfully fast. When she pressed Coal for a reason, she learned that Arden was dying. No one said anything, but everyone knew it. With the health of the Regent failing rapidly, several important people had dissolved their schools and dismissed their students-even their own children-to go to their empress’s side. Dancer was one of them. They would not have done that if they had not suspected or else were summoned to attend her. Even the negotiations with the human empire stemmed from Arden’s desire to sort everything out before she died.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and Coal were called in to see the Regent. The question of what to do with Dawn was quietly appraised while the Regent also gave some serious consideration to Scarlet, given her place as heir. These considerations molded the direction the Regent took with the conversation. In a more formal interview with the Regent, Dawn was counseled by Arden on the requirements she would have to meet in her education. Dawn was required to take up duties in the house and, along with Coal, enroll in school. Dawn was easily skilled enough to be vai,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some work on the part of each of them to test that possibility.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As she had warned, Arden went ahead with the proposed testing. Dawn, Coal and Cinder were summoned to the athenaeum genealogy labs. They were subjected to a wide battery of tests, physical and mental. The final conclusion was that the three were a genuine triune, perfectly balanced and interdependent parts of one soul.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From that revelation came a general announcement, and formal recognition, followed by a number of suits against their estate. 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Apparently, their mother had known of her rights and obligations and had been quietly administering to them since her appearance twenty years ago. She had resided at Dream Gate for some time and was recognized as a prominent member of house phoenix. The arena  putting it to the challenge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Because she was standing shield, Dawn was required to spend as much time practicing with the house guard as Coal. Dawn was in for a rude awakening. With no hesitation, Dawn was thrust into the company of her peers. Almost out of habit, she was determined to enter as an enigma. Autumn had told her how her androgynous manners led people astray. When they saw her going out the door, Autumn and Cinder stopped her to re-emphasize the warning. In spite of Autumn’s and Cinder’s protests, she defended her right to innocent misdirection; maintaining that it was not misdirection but part of her character-and what others interpreted was their business, not hers. But what she hinted disturbed Autumn even more. Dawn all but immediately sorted herself out in the local school community. Arden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 the boys-her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they confronted her, their analysis was enigmatic.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Dawn wondered if Coal had slept with them all, or at least the female of each set. Part of her accepted his debt as hers, but it was too difficult to bring herself to assume that debt. Especially with the pressure that she felt under the surface when ever she was around them. Coal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Ember was not what anyone would call normal. In fact, so many people found her mysterious, enigmatic,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nerve would break and she would have to be rescued by Cinder.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When Dawn’s girlfriends encouraged her to turn out in style, many of Coal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 time of choosing Dawn and the others soon found themselves in the midst of arla liymb. Like ot or not, it was the time of choosing for her mnao. On the islands of the phoenix coast, ember faced the mystery of heat and the first part of the legacy left by her enigmatic mother. There was a marked difference in the way different groups went about the affairs of arla liymb. The issue among the teen peer group was: who would Dawn love? Who’s love would win her? Compared to seasonal flood of raging hormones, what else could possibly be important? The adolescent insanity of Dawn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Dawn was asked to share her memory of it with her siblings. Cinder, along with the ship she served on and its crew, had been devoured by a deadly and destructive alien power in the depths of space. Like Dawn, Coal had absorbed the mind of his predecessor, phoenix Coal nin, at his death. His own death immediately after caused the two identities to merge in ways almost impossible to sort out. His power had revealed itself immediately after his resurrection. His confession compelled Dawn to confide her darkest secret. Dawn had salvaged her mother’s mind from the abyss of death. Dawn’s power fully manifested itself after this second tragedy, and forced the girl and Coal to relocate to a psionic reservation.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Of them all, Dawn had the hardest time dealing with the legacy, especially the predictions of that journal. Her training in psionics was largely grounded in the scientific revelations of human scientists. While Dawn had studied psionics, with equal devotion to physical training at Coal’s urging, her twin had been learning the arts and mysteries that lay behind the use of that very power, mastering a deadly and efficient martial art well suited to her nature as an angel of destruction. The spiritual and magical qualities that phoenix sciences had for humans troubled her, especially with the ghost of her mother living in her mind. In a way she could remember writing all of those entries, and her instincts told her to avoid those memories and the terrible darkness they brought to her dreams.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Her nightmares and disturbing memories were of a future that was neigh upon her, and she stubbornly refused to face either.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living embodiments of those terrors were hardly swayed. As she fought against the paradox of her own understanding, dangerous beings were targeting her for a demonic plot. Efforts at investigation by the o’jin was inconclusive. Dawn was, and was not, o’jin. They could sense an overshadowing mind, but not the darkness they themselves had. They attached someone to her, a suitor in pursuit of her hand. While in the presence of Dawn, he found little encouragement, he was startled to find Cinder as natural a companion as other o’jin. It would take little effort to nudge Cinder into betraying Dawn as a whole to them. Somewhat confident that Cinder was a child of possession, they only needed to penetrate Dawn to test her. Once they understood the resistance of that aspect of her personality, they could perhaps trigger her conversion. Or possibly just kill her right there and resolve the problem that way.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Her irrational fear of the place they stood to inherit made her refuse to remain behind and accompany her siblings on a tour of the immense ruins of Phoenix Gate. Some of her fear was shared by the others, for it was on that very site that their childhood had been scarred, and they had all been scattered to the winds.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Scarlet and Dawn‘s Mother · Scarlet’s Perspective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Scarlet inherited their mother’s memory, or rather coherent blocks covering the past two or three thousand years of her life. Scarlet had tried to save her mother, to hold her together while she was dying, and ended up in possession of Victoria’s memories going back to her emergence in Earth history. It was as if the ghost of her mother haunted Scarlet’s mind. In her mother’s memory, Victoria appeared out of nowhere during the dark ages of Europe on Earth, her mind as naked as her body. Her core memories and identity were intact that far back, but many impressions and experiences of life had no temporal orientation, so it was difficult to place all of that memory into context. In addition, the people in her mother’s memories were like ghosts, slipping away from her as she tried to focus on them. On the net, Scarlet was able to confirm most of the details she could pin down. No one was sure when she was born or where. Not a lot of detail survived from her early exploits on Earth. Near the end of the twentieth century, she was identified clearly as a psionic. All the available records identified her contextually as human. Her trail originated on Earth and slipped out among the stars when she became involved in the aegis about twenty years ago.</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Their mother was once a member of the embassy, as the emissary of first contact. Of course that had not been her original claim to fame. Even in Oasis, the Awakened had heard of her exploits. It was sort of strange being the daughters of such a legendary figure-one of the first publicly recognized psionics on Earth and the focus for a strange religion that deified psionics. Her appointment to the embassy was the dragon’s response to Anna’s disclosure, both because they thought her resemblance to Cinder marked her as a recipient of Cinder Arden’s flesh-hence liable to possess tremendous insight into Anna’s character-and because she really didn’t know all that much about the empire itself. Anna had already revealed more about them than they were ready for avon to know. No one had expected she would meet, and fall in love with another agent of the empire. No one would have believed that the two were twin minds and soul mates.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4</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Scarlet-A Different Look at a Mother’s Love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Scarlet could remember how her mother and father met-and fell in love. Victoria had been snatched out of her home on a psionic reservation and dragged to Oasis. Victoria had been advised of her resemblance to the alien empress. What she had not been prepared for was encountering more than one reflection. Among the entourage that accompanied Empress Anna to the treaty negotiations was Eve. The silent confrontation between the two of them, before the astonished eyes of both assembled parties, could not have gone unnoticed. For different reasons, the duplicate girls’ reaction to one another disturbed the Regent and the admiral. In spite of instructions from their superiors to get along or avoid each other, they caused enough of a disturbance to be quartered with each other.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As roommates they could not sustain a constant battle, especially not with the both of them in heat and struggling to hide it. Victoria had discharged her primary duty of the mission, establishing formal first contact. As a member of the entourage she had to appear at each conference, but most of the negotiations were handled by the embassy staff that had accompanied her. Her remaining duty was to be the embassy’s personal liaison to the Regent and Alex and her brother-Anna’s personal champions-served on as Victoria’s escort and bodyguards. For the most part, it was a working vacation, and her first taste of independence. Alexander responded to her passion for exploration and entertainment. That passionate nature-combined with being in heat, but she had never realized it-made Victoria extremely attractive to Alexander. As ignorant as Victoria, Alexander and Eve had been of their avon heritage, once they discovered the reprieve they could give each other from their strange affliction, Alexander had fallen in love and Eve had finally accepted Victoria as more than a duty or rival.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Scarlet and Dawn · Reflections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Full spectrum psionics, Dawn and her sister-who lived predominantly with their aunt and uncle-were raised apart to protect them from the risk of psionic fusion. As children their minds had opened up and almost knitted into one, so a great deal of effort had gone into learning how to stay out of each others minds. The twins aunt shifted between both households whenever their father or his brother were away on the business of the embassy-a welcome surrogate mother.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At the age of eleven, some of the most promising youths in the Oasis System-human and avon-had been summoned to a special school on Majestic, the imperial throne world. Dancer and Dreamer sent their protégées to Majestic without ever realizing what they were about to set into motion. Scarlet and Dawn, as psionics born in the Oasis System, had dual citizenship in the Aegis and the Oasis Empire. They lived and studied with children from all over the Aegis, impressing all with their amazing potential. They were not the only humans living on the avon worlds of Aeryn and Athyn. The human population, though still growing steadily, was still in the minority. That had been something of a disappointment to them. To be so different, to be alien but not unique. They felt much more isolated and alone because of it. Scarlet and Dawn secretly envied the split nature of awakened avon. It was a feeling they shared even knowing nothing of each other.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Scarlet and Dawn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The girls’ initial confrontation occurred in a practice circle the first day of class. Each of them had been seen several times already that day, but this was the first time they had ever been seen together. The shocked members of the school and court had mistaken each one, individually, for Cinder. They had both been thrilled and threatened to discover each other.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Until they met each other, each girl had believed herself the one and only Phoenix Dawn Morgan. Their psionic fusion during the massacre, coupled with having witnessed Cinder’s death, had given them a common memory and the belief that the twin each could remember had died before their eyes. Discovering otherwise, they confronted the threat of dispossession. Instant rivalry flared up between them and escalated for about a week. As each tried to out do the other, they quickly moved from competition to outright war. When the conflict between them splashed over onto innocent-and adult-victims, the fun came to an end.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As part of their punishment, they were isolated from the class in remote quarters. With no one but each other to talk to, they eventually called a truce. They had more than a face and identity in common. Dawn had grown up with Alexander Morgan as her father, and two older sisters. Scarlet had grown up alone with a woman she believed to be her mother, Andrea Morgan. As awakened humans, living among avon had a way of making each of them feel like half a person. Their avon friends called them half-souls, and that hurt. Until they had found each other, they had been alone in the universe. When they discovered each other, their isolation ended.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As human twins, they were not alone, and to avon-awakened or otherwise-they were suddenly unique and exotic. Only a handful of people knew they were not human, and their resemblance only added to their perceived humanity. As human twins, they rose higher in the eyes of their peers, and even inspired some envy. Avon twins, though identical, were nothing like human identical twins. Among their peers, Scarlet and Dawn were unique. A fast and intimate friendship was formed.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Their immediate families caught on to their discovery when the two switched places. The idea, naturally, was for each to meet the other’s parent. Instead of bring their mother and father back together, they learned a shocking secret. The people they had thought of as their mother and father were actually a brother and sister-Alexander and Eve Morgan. They implied that some sort of strange and tragic love affair had gone on between their mother and Eve’s husband. When neither of them responded to their suspicions, they decided that Alexander and Eve had vowed to keep the entire thing secret.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5</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Aerahn, Spring, Seventeenth Year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Grand Designs-Cinder, Coal, Ember Je Ala Dai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The islands of Aldana and Ardana gave birth to the Nobel Houses of Aldyn and Ardyn which in turn evolved into the Royal Houses of Alden and Arden-and by direct translation Aldyn and Ardyn were the keys to the thrones of Athyn and Aeryn, the only habitable worlds in the Oasis System. The monarch of each world, by tradition a Queen, could be an ascending noble or a descendant from any one of the royal dynasties of the past. Anna and Ember had equal claim to the thrones of both worlds, but Ember’s mother had been Queen of Aeryn when she was assassinated, and Anna’s ascent to that throne forced young Ember to rise to power on Athyn-where she had more precedence-and abandon the mantle of her birth. On Athyn, the Winter Court held precedence in large part due to the distribution of land mass on that world, one massive continent straddling the northern pole, and another, the second largest, shielding the south. On Aeryn, the largest continents fell between the polar circles and the tropics, with wisps of land and scattered sprays of islands in the equatorial, arctic regions. Avon had originated on Aeryn and migrated to Athyn with the full evolution of psionic ability. Hence, Ember and Anna both had their roots on Aeryn, with birth mantles-natural hair coloring-marking the scions of the twin houses of Ardyn and Allyn as members of Autumn Court. The balance of power fluctuated on Aeryn, shifting from Spring Court to Autumn Court and occasionally forcing the Queen to adopt the mantle of the majority, but only rarely. The great irony of the two monarchies was that Summer Court rarely claimed the thrones, but-combining their influence across both worlds-more often than not seized the Imperial Seat.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The two worlds were united by an emperor, by tradition an Empress, but in the course of the past three thousand years the position had been held almost exclusively by individuals who identified as male. Imperial authority was an exception to the norm in avon culture, in that it derived from the combined authority of an individual of royal, noble and divine stature. Which was what had drawn dragons to Anna, for she had been the daughter incarnation of an avon who had achieved that stature and then left it behind thousands of years ago.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Dragon Coal-The Palace at Spring</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Dragon Coal’s arrival at the palace had been unannounced, so no one could have anticipated the confrontation between them. He was concerned about his debt to some of the students of the school of assassins who would be certain to approach her once they knew of his twin’s return.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Scarlet and Dawn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The girls had been raised apart to protect them from the dangers of psionic resonance. Of course the story they were told was technically true, but phrased to support the whole truth. Their mother really had some sort of intimate relationship with Eve’s husband-for he was the male half of their mother. It would not do to point out that an awakened avon had emerged on Earth with a history that predated the annexation of humanity.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The two had continued to live apart, believing in the story they had been told. The twins remained in contact however, getting together for special occasions and for family gatherings. Because they had ended up with versions of the same name, Scarlet and Dawn, they were given nicknames. The strange fact that one of them was right handed and the other was left handed inspired someone to give them the right and left hand names of touch: Pleasure and Pain.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those of awakened avon. The fear that had started their rivalry often reared up to haunt them. They shared a sense terror over the notion that their minds were somehow fusing together-that their separate identities would be lost. Their awakened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Scarlet and Dawn experienced.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Scarlet-Witnessing Coal and Coal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b/>
        <w:t xml:space="preserve">Scarlet was awakened by a terrifying nightmare-and the accompanying and unnoticed fit. Prowling about, she slipped through the sleeping house out into the night. After wandering around the vacant estate for a few hours, Scarlet witnessed as Dragon Coal gradually seduced Phoenix Coal into bed. In her mind, of course, what she was really seeing was Coal seducing her sister. Everyone knew that avon could assume any of the three sexes at will, and her sister had always been fascinated by that fact. Scarlet had been about to retreat, to leave Coal and Dawn in privacy, until she realized that they had been discussing matters that concerned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Encounters And Confrontations-Dragon Coal and Dawn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b/>
        <w:t xml:space="preserve">As morning came around, Dawn encountered Coal, in the person of Dragon Coal. It was a passing encounter in a hall within Coal’s private suite. She immediately realized that it was Coal as a young man, without realizing that she was confronting Coal’s other half. Phoenix Coal found her a few moments later in her private annex. Coal watched her exercise, deducing that the girl was a competent dancer and proposed a practice bout. They engaged in a little friendly competition to get each other’s measure. Afterwards, proceeding to the baths, Dawn was confronted with the reality of one person embodied separately in two genders. Dawn and Coal had stripped down and entered the bath together only to find Dragon Coal slipping into the water ahead of them. The moment of naked confrontation was mutually embarrassing. Dawn was shocked to discover that Dragon Coal and Phoenix Coal were two sides of the same person-a split manifest, which meant Coal was an awakened avon.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Dawn · Confronting Coal and Coal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b/>
        <w:t xml:space="preserve">Dawn had grown up hearing about avon twins until she was almost sick of it, but until she confronted Coal and Coal together, she had never experienced the reality. There were similarities in the relationship the avon twins had that reminded her of what she had with her own twin, but the sight of the same person as both sexes was extraordinary-especially considering the resemblance between Cinder, Scarlet, Dawn herself, and now Coal.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Encounters and Confrontations-Dawn, Coal and Coal, A Discussion on the Evolution of Avon Sexuality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Once they swore Dawn to secrecy, they explained Anna’s objection to blooding. Dragon Coal and Phoenix Coal were split twins, second generation awakened avon. They were naturally concerned over how Cinder would react to the fact that-second generation or not-they were products of the Blooding. Like all awakened avon of their age, they were striving to attain union. Dawn had heard about split twins. Now she had actually seen the naked truth. The avon ability to freely assume any sex at will had always intrigued her. The thought of being split into separate sexes like Dragon Coal and Phoenix Coal was more than merely intriguing. Disconcerting. Hard to imagine, let alone believe. There were things about avon-in that grey areas of native physiology and sociology-that Dawn found wholly alien. Studying sex-both in theory and in practice-in school was right at the top of the list. Phoenix Coal explained the purpose of sexual education and the reason why it existed. If Cinder did not pursue mnao, her body would consume itself with heat. The same was true for Coal, except that being awakened imposed an added difficulty. Coal, was divided between two bodies, which were both resonating to the same imperative. An avon like Cinder would be able to resolve heat internally through self conception, but an awakened avon like Coal needed to become unified to achieve self conception. Keeping their nature a secret from Cinder had complicated the matter immensely. For any avon, the symptoms of heat could become devastating over time, and could only be controlled through physical release. In a pinch, masturbation could relieve a little pressure, but for most avon, sex was far more effective. People mated during heat primarily to abate their heat. Because heat also made them sexually infertile, it was an ideal time for people to master the art of sex-an aspect of the disciplines of dance. As intimate partners, Cinder and Coal naturally turned to each other, but her nature forced Coal to also turn to her own compliment. If she engaged Cinder alone, she would inevitably become dependant on her, for heat would never end.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Scarlet and Dawn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She came out of the baths and joined Scarlet at breakfast. While they ate, Scarlet regarded her intently. Scarlet seemed to have a strange notion about how Dawn had spent her evening, and her questions, along with the looks she supplied, were very instructional. It did not take a genius to figure out what Scarlet thought she had seen, nor to figure out what she honestly had seen. Dawn thought furiously for a moment. She had promised to keep Coal’s secret, but she had already denied Scarlet’s allegations and Scarlet had sensed the truth in her voice. Scarlet was already shifting her attention to Cinder, still pursuing her own curiosity about sex, and the advantage of knowing someone was getting some. Dawn realized the damage Scarlet could do with a misplaced comment, and dragged her away to explain what had happened to Coal. Coal quickly understood what Dawn had deduced, and summoned her compliment. Together, Dragon and Phoenix Coal confided in Scarlet, admonishing her to keep their secret. Something about the sight of Dragon Coal made her agree unconditionally. Dawn studied the two of them until she realized what had silenced her sister. Dragon Coal looked like a younger version of their father. A fine reminder that Scarlet had a bit of an Electra Complex.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6</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Adrahn, Spring, Seventeenth Year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Cinder-Memories of Anna Je Ara Dai immediately prior to the Ardahn Massacre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Cinder and Coal, accompanied by their new entourage, returned to the scene of a childhood tragedy, which accounted for the death of Cinder’s mother, Anna, and Ember’s ascent to power. Cinder could not avoid dwelling on her mother’s memories from the days right before the massacre. It had been a difficult time. Anna had been forced to deal with pregnancy and motherhood while confronted with an ongoing war she, as her daughter, had unwittingly provoked by reclaiming her ancient rights and titles to Ardyn, and thus the Throne of Aeryn and the Seat of Oasis.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Cinder and Coal were to be married to heal the rift brought by Anna’s disclosure, which meant that Ember would have to recognize Cinder’s legitimate claim-as well as that of her daughter Coal-to the Oasis Kingdoms. Ember’s only fear was that by descending upon the knife, Coal would inherit the memories of her scheme to assassinate Anna, and manipulate her daughter. Other’s actions had preempted her own, but the girls lives had still followed the course she had plotted for them-including her plan for Cinder’s blooding.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For a very short period, Anna was the Regent of Oasis, and Ember was one of her consorts as Queen of Athyn. In spite of the fact that dragons had brought Anna back to power for their own purposes, the authority it brought was essential if her warnings about dragons were to be heard. At the same time, she was drawn to awakened dragons, just as they were drawn to her-to all avon. Avon were curious and excited about the discovery of a vast, intergalactic civilization. In spite of the tragic history she had discovered, their empire was no less awesome and beautiful and enticing. She enthusiastically supported avon involvement in that vast arena, even as she fought to prevent the assimilation of her race, and the dissolution of her native culture and civilization. Her attempt to end the fighting had so far only banked the fire. She had attempted to negotiate an end to the conflict, proposing a union between the Allannan heir to the disputed title and herself. Unfortunately, Ember had been, and still was, a supporter of the blooding. She would never agree to marry Cinder as long as she proscribed the blooding. She had been interested in bringing the slaughter to an end, however, and proposed a truce that was founded on the betrothal of their daughters. Both mothers had agreed to have their heirs raised together in fosterage. Because Cinder and Coal had been betrothed immediately before the massacre, Ember honored the arrangement, even as far as to send the girls into fosterage immediately after the incident.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For more than half of their lives, Ember had been the Imperial Regent, heading a triumvirate including their own regents. If it had not been for Coal’s present incarnation, she could have ascended to the Seat of Oasis in her own right, rather than as a regent. Instead, her life was forfeit as soon as Coal assumed the mantle of Queen of Athyn. Having conceived Coal to take her place, Coal could not refuse to make that challenge. Even if she did abandon her claim, her mother was not safe. Her safety as Imperial Regent depended on fulfilling Anna’s mandate. She was not the Regent, she was merely the executor of the last Empress’s will. Upon assuming the Seat, Anna had extended the offer of marriage to Ember-to be her equal and co-empress of Oasis, rather than one of her royal consorts. At the time it had been an obvious attempt to calm the uproar of her sudden and successful suit against the Emperor, and her shocking denouncement of the Dragon Dawn. Unable to reach a compromise with Anna over personal differences, she proposed the obvious extension of Anna’s idea.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Anna continued ruling as Queen of Aeryn and Empress of Oasis, in spite of repeated challenges to the Throne of Aeryn, so that her newly conceived daughter’s claim to it would remain uninterrupted. Anna and Ember both knew that their agreement would require that they step aside in favor of Cinder and Coal-a euphemism for their ritual deaths-and that their daughters would face challenges to their claims to both Seat and Thrones as soon as they came of age. That much was painfully apparent by the time they reached the age of betrothal. At the same time as the girls were promised to one another, Cinder was recognized as the Imperial Heir and Crown Princess of Aeryn. Coal was recognized as Crown Princess of Athyn, at the same time, and was equally secured in her claim. Ember was designated to serve as Imperial Regent-and one of Anna’s cousins was appointed as Crown Regent-in the event of Anna’s death. No one could have imagined that event would come so soon. Within days of issuing these commands, Anna died in a brutal massacre, defending those very children. Ember found herself straddling Seat and Throne, with only the last mandates of Empress Anna to secure her position. When she discovered that the fine print commanded her to resign her throne in favor of Coal, and even appointed a Crown Regent to administer to the responsibilities of Athyn’s Throne, she surrendered with relief. it left her with no options, but to fulfill her promise, and Anna’s wishes. It also made her position impregnable until the day Coal issued her suit.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and Fox-The Blooding Dream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As an awakened avon, the onset of heat could trigger the blooding dream. As soon as her father heard her daughter’s description of her dreams-about being some wild animal and hunting herself through the jungle-he called on her uncle. Alexander and Victor had anticipated this, and quickly arranged to join her in Ardahn so they could be ready when the time came. Victor was there to take the boy under his wing, while Alexander was there for Dawn, encouraging her to free her mind, as it were. Faced with the political demands of his position, Alexander had intended from the beginning for Dawn and Scarlet to be formally engaged, and married to their own compliments to disguise their true nature from his superiors.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Erosion of Scarlet’s Perspective-A Nightmare’s Perspective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Equinox. Scarlet had fought off the onset of heat without even realizing what she was fighting. As collapse became imminent, she became haunted by nightmares and her mother’s ghost. Returning to Ardahn had certainly not helped. Her irrational fear of the place they stood to inherit made her refuse to remain behind and accompany her siblings on a tour of the immense ruins of Ardahn. Some of her fear was shared by the others, for it was on that very site that their childhoods had been shattered, and they had all been scattered to the winds. Scarlet’s decision to remain in the newly build palace was understandable. Her free time was spent pursuing answers to the questions and confirmation of the remembered events that plagued her nights. All the pressures she endured became focused on a fault within her mind. Somewhere in the complex weave of Scarlet and Dawn’s minds was an alien-a being of embodied thought, a renegade of the Awakened Empire. A demon-or a naked dragon, as avon would call them-it had attempted to possess Victoria Morgan, became  trapped in the united mind of Scarlet and Dawn, and ended up torn in half as the children’s minds separated. As the potential of Crimson quickened to Scarlet’s heat, the demon sensed a possible opening and proceeded to stalk her from within. In spite of existing within the shadows of both girls’ minds, Dawn seemed immune to encountering him in her thoughts and dreams. In a way that made sense, for to her the nemesis was a female spirit. Dawn’s own reaction to heat actually suppressed the part of the demon within her. The male aspect, within Scarlet, was invigorated by the sexual awakening, seizing control of the heat dreams and weaving them into traumatic recreations of the Ardahn Massacre. Because of the nightmares, Scarlet fought the onset of heat until it was threatening to kill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Scarlet-The Onset of Heat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When Scarlet went to visit her mother’s old apartment in Ardahn, her symptoms finally overwhelmed her. After a bit she realized that she was not suffering from a normal fever. The raging arousal, the listlessness, the fever-she honestly felt that she would die if she did not get laid. In the twilight of fever dreams, Scarlet had become increasingly preoccupied with thoughts of sex and death. Now it had finally seized her in the waking world and she panicked. Scarlet managed to conduct herself properly through the formalities of the meeting. By the time the event was over she was dizzy with fever. She was forced to excuse herself when she could no longer contain her symptoms. On the short walk to the palace, she collapsed more than once under the strain of resisting the first full bloom of heat. She wondered if she would even make it to the palace, let alone her own rooms in Cinder’s suite. In fact she did not, but she managed to make it into the middle of the dahn before she blacked out from the of heat. When her defenses finally crumbled, she was stumbling down an anonymous street. It was the worst possible time to be so completely isolated.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Except, isolated did not necessarily mean alone. Scarlet was within reach of the only person who could help her truly overcome the first onset of heat-Crimson. Of course, she was hardly in a state of mind to appreciate that. As strange as it had been to confront an unexpected twin in Anna-and Coal-as frightening as it was to face returning to the site where her childhood had been scarred, as hard as it was to relive the devastating loss of her mother, much worse was about to occur without her even realizing it. Crimson, the male aspect of Scarlet, was prematurely drawn out by an instinct for self-preservation, in time to save their lives. The two of them embraced in heat, almost incapable of coherent thought. Scarlet and Crimson’s first embrace was their only moment together. The impact of her violent onset had made her virtually blind, as a hungry sense of touch devoured her attention. It was the opportunity the demon had waited for, hurtling out of the shadows of Scarlet’s mind to seize control of the male body. Scarlet recoiled in horror as she felt the newly awakened part of her mind suddenly cut off and retreated from the boy in fear and confusion.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As soon as she was found, help was summoned. At first, the witnesses thought she had been raped. As the natives attend to her, they realized exactly what the problem was. Her symptoms were instantly recognizable-if not explicable. No avon would allow herself to deteriorate to this condition. Fortunately, a stranger had obviously come to her rescue. He did what had to be done, and then-wisely, given the circumstances-disappeared. Whatever they thought, though, one look at her face warned them to keep their questions to themselves. Mistaken for Cinder, the people who found her delivered her to her queen’s apartments.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Encounters And Confrontations-Dancer and Scarlet-The Revelation of Heritage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Desperate action was taken by the aeomni master, Dancer, to save her life. Passion, Dancer’s current protégé, had come down out of her sanctum to find-Cinder, she had assumed-lying half naked in the street. Unlike Dancer, she could not detect the subtle differences between the young queen and her champion, and yet she did sense something odd about Scarlet as she and Dancer drew close, a small commotion ensued as the maestro took charge and left the foyer with Scarlet in her arms. Scarlet awakened in her own bed in Cinder’s suite. Whatever had happened, the fever had broken. When she began to come to her senses, she could not say if it had been a dream, an intimate vision conjured within her mind, or if it had been rape. Scarlet did not have a clear picture of her partner. All she could remember was the feel of his hands, his lips, the filling of a void and the power of his arms and legs as they tangled themselves in hers. Her mind was in such a state of chaos that she had not made a conscious choice to participate in that embrace. Nor had she been in a state to resist or refuse his touch. That need had broken a discipline that had kept her alive for the past two years. As she regained her senses, she could not help feeling shame and guilt. Without a doubt, she had been violated in a moment of helplessness, and she could not imagine that the attack had been a betrayal of her own body. Then she remembered the last words she heard. Someone had said she was in heat. That was absurd. Humans did not go into heat. It was hard, however, to argue with her symptoms. It was a shocking way to learn that she was not human, and that she had come home. The carefully constructed lies that had defined her life up to that point shattered in her face. As hard as she had resisted heat, she resisted the truth it forced her to confront. She could not possibly have been in heat. There had to be some other explanation for what she had been feeling. It had to have some external origin, her humanity demanded the comfort of such an explanation, because her upbringing did not condone or allow for such utter abandon. Her mentor disagreed. He listened to her raving rationalizations and informed her that what she was describing could have been nothing but heat. Victimizing herself could not change that fact, no matter how hard it was to accept. What Scarlet had perceived as a rape was nothing other than a life-saving act. That wordless consummation had relieved enough biological pressure for her to be taken safely home-or rather to the home of her patron, Cinder-where her condition could be treated. Between the obvious symptoms of heat, and her confession about being haunted by her mother, Dancer was able to assert that-human or avon background-she was avon and she needed to know her true heritage. Confronted with the facts of biology, and the long denied truth of her own memory, she had little choice but to accept that she was avon-not human as she had always assumed. It was a difficult thing to accept. She found herself way out of her depth among her own people, but learning who and what she was would become her only hope for survival. He had warned her she was not out of danger yet. More attacks would follow, and if she did not quench them at the outset, they would become just as life threatening. As her mentor, it was his responsibility to educate her, but once she mastered her sexuality, she would be free to choose her own quenching partner-or partners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Crimson · Opening Perspective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After the Ardahn Massacre, Scarlet and Dawn were taken home by Alexander. Like Cinder, Scarlet had inherited her mother’s memory, and possessed the essence of her training and experience. Unlike Cinder, Scarlet was also possessed by more than her mother’s memory. During the next four years, Eve was charged with helping Scarlet cope with the unawakened memories and potential she did not even know she now possessed while Alexander took Dawn away for almost a decade of relentless training. Scarlet was the first of the pair to manifest her dragon potential. Crimson, her male half, disappeared immediately after quenching Scarlet’s heat. His manifestation was in fact triggered by the reawakening of the demon her mother had trapped before her own death and which she subdued in descending upon Scarlet. The first quickening of heat, and the resurgence of memories of the massacre that greeted her visit to Ardahn created the opening the demon had been waiting for. The possession of had torn them apart before she had a chance to understand what had happened or consciously recognize her compliment. In spite of his desire for freedom, he was drawn back to the twins. There was something that needed to be done to make him truly free, and he had no idea what it was. Whatever it was drew him to Dawn. The morning after Crimson manifested under possession, he cornered Dawn in the baths posing as a member of the household. Crimson’s anonymity was preserved as Dawn-who rebuffed his attempt to seduce her-came to the mistaken conclusion that he was Coal, who tended to be a bit aggressive in male form.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Erosion of Dawn’s Perspective-Crimson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That morning, when Dawn and her friends arrived back at the palace after her two week visit to the ruins, she encountered Crimson. Unfortunately, when the two of them first confronted each other in the bathroom, Crimson had mistaken her for Scarlet and attempted to seduce her. It was easy enough to mistake Crimson for Coal. Especially when Crimson went along with her mistake. Crimson was afraid that Scarlet would realize he was possessed. He knew that they would be like complete strangers. They were complete strangers in one sense, but only from her side. Crimson had known her from the inside out, and in a sense had fallen in love with her. He had to risk discovery or stand aside and watch as she too became forced to find release in some stranger’s arms. he was still struggling with this when he encountered Dawn in the baths. He mistook her for Scarlet and made his move. Intriguing or not, she forced herself to resist the temptation Coal/Crimson presented. The moment Crimson and Dawn touched, his fears evaporated. To his senses, she was indeed a kindred spirit, in a twisted sort of way, overshadowing the compliment of his own mind, and she subconsciously knew him for what he was. It was that very sense of familiarity that caused her to reject Crimson’s advances, but which would inevitably drawn the two of them into bed together. She had felt the demon’s compliment reaching out to him as if it were her own impulse. With just a touch, she had unlocked the memories of his host-triggering a similar subconscious awakening from the subdued mind of the real Crimson. At the same time he realized that she was not Scarlet. Once he realized the truth, he apologized but the confrontation had fixed his interest on Dawn. Her denial only seemed to encourage Coal/Crimson, and it quickly became frustrating and annoying. The real Coal never understood the meaningful glares she met him with, and Crimson persisted in cornering her when no one else was watching. Crimson/Coal’s interest tainted her opinion of Fox the first time she was confronted by him-or rather the first time she confronted him as a male.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Fox-A Revised Perspective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The history Fox was able to relate was a version of the history they had in common. Victor had been charged with modifying those memories. Victor roused memories of Alexander’s own childhood, altering them so that Fox remembered Victor devoting the past nine years to training him. Alexander and his father really had wandered the Aegis searching for masters of every discipline of the art of dance and the art of dreaming. Alexander’s father had wanted his son to learn from people who had truly devoted their lives to perfecting their art. As a boy, Alexander had excelled, taking intense delight in the development of his potential. Among the final ordeals of his training had been the blooding of a dragon in dragon’s bath and his engagement to Eve. The emphasis was shifted to Dawn-but this scheme had the consequence of giving a very masculine mind to a body that was female by default. Without really explaining, Victor had explained that it had been an unforeseen consequence of his blooding. Dawn and Fox were in reality only separated only long enough for Victor to shape the boy’s mind, which was accomplished on a long, arduous trek from Ardahn to Aerahn. On arriving in the capital, Victor introduced the boy in court where was drawn to Cinder by the echo of Dawn’s friendship with her. Cinder was informed that Fox was Dawn’s fiancé-a family arrangement-and that Dawn was not to know about it yet. It seemed everyone was trying to keep secrets from Dawn.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7</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Aerahn, Late Spring, Seventeenth Year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Cinder-Memories of Anna immediately prior to the Ardahn Massacre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Unknown to Ember, Cinder had already guessed what Ember had intended before the massacre. Her mother had given the matter significant thought before agreeing to the betrothal. Everything hinged on a difference of perspective. Cinder’s third perspective, through memory, gave her a keen insight into her mother.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Anna did not know much about the blooding. She attributed interest in the blooding to a desire to embody that alien, alluring quality their new dragons had. She thought it was a kind of renewed, romantic interest in that deadly form and the strangeness that now inhabited it. A phoenix assimilated forms by sacrificing her own flesh, allowing a part, or even the whole of herself to be consumed. The opposite of what their new dragons did. They could become what ever they consumed, while avon could only become what consumed them. She had known the dragon form from her first incarnation, but now that dragons were host to entities that could remake avon in their own image, the cost of that form had become too high to entertain. She had no idea that avon could gain that aspect of their potential without sacrificing who and what they were. She perceived the situation through her experiences with the countless victims of conversion within the empire. She failed to perceive the promise blooding held for avon. Then again, her instincts forbade her to even consider blooding herself, so she took that to mean a danger to her kind, rather than a specific danger to her. Unfortunately, her caution did not protect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If she were lucky, her beliefs would only get her killed. If not, she would learn the truth about blooding in her next life. Knowing Ember, she could count on that. The betrothal of her daughter had been part of a simple, effective scheme to bypass her well-known aversion to awakened dragons and blooding. Her rival and ally had found a very clever solution. If Anna could not be made to listen, her daughter could-especially if she were raised and educated to love and trust the one who would most likely convert her. To understand what Ember had in mind, it had only been necessary to understand and appreciate the art and application of assassination in avon culture.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Cinder certainly did. Because avon were essentially an immortal race, simply killing someone was not necessarily an effective means to an end. Avon embraced death the way other species embraced dreaming. That did not mean that a determined mind could not find a way to silence or disarm an individual. Avon were fully gifted psionics, and in the study of that lay the answers to their ability to resurrect and reincarnate. The abilities were evolved, largely in response to the threat of their native dragons. Their gifts were not necessarily perfect, in the abstract sense, because they bowed to other pressures derived from extreme longevity in a transient universe. The world was always changing, but after a point, people become resistant to change. Thus it was not surprising that while avon evolved the ability to resurrect-and before that to reincarnate-a resurrected mind was stripped of the burden of its history, while a reincarnated mind was always rebuilt on a fresh foundation. Anyone who pursued the past could recover it, but always with a renewed perspective. It was a necessary survival trait, and one that could be exploited. Death remained a powerful force in the avon understanding of life. The end of life as they knew it was the descent into oblivion, the birth of amnesia.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Awareness of that fate kept avon from becoming static or chaotic-either too bored to live or too reckless to have any coherence or integrity. For many, it was an eternal promise of a state of grace. The majority of avon spent lifetimes living naked and wild, investing in nothing they feared to lose. Identity, at least, really was immortal, and an individual choosing to go wild contributed to civilization by offering dragons more vulnerable prey. Thus, the qualities of selflessness and self possession were not necessarily the dominant characteristics of those who actually built up and defined civilization. It did not take much imagination to see that power, whatever form it took, tended to accrue in those who pursued it. Not all motivations for power were necessarily benign or benevolent. Cinder could not tell whether assassination started as a way to mitigate the danger of a truly pathological mind, or a tool employed by the utterly ruthless to remove obstacles to their ambitions. What could be said was that assassination and dueling had become the twin resources of law. That was why avon said that every law was written in blood. The proper use of those tools could prevent war, but the improper use could incite war better than anything else.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Scarlet-Initiation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She was utterly shameless. Her need to embrace her heritage caused a reawakening of her mind just as intense as the awakening of her body. Her curiosity about her own sexuality was intense and innocent and she knew, with that perfect intuition she possessed, that there were intimacies to explore she could hardly imagine.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Erosion of Dawn’s perspective-Fox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In the late spring of her sixteenth year, Dawn confronted Fox. Their first encounter, however, Fox was in his female incarnation, dressed in clothing borrowed from Cinder. Fox was easily mistaken for her friend from the imperial court. Fox, having been informed of the imminence of his engagement-and warned that Dawn bore a stunning resemblance to Cinder, whom he had just met-it was easy to assume from Dawn’s behavior that she was told about him, and about his unfortunate curse. Delighted that she did not seem offended by his female form, he decided not to even mention it. That assumption was shattered after they arrived at Dawn’s home.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Fox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Fox pulled himself together and joined his father in front of the family for their formal introduction to the family, and his engagement to Dawn. Dawn, not even warned, took one look at Fox in male form and mistook him for Coal-or rather Crimson, who she mistook for Coal. It came as a shock to her, for of course Coal was engaged to Cinder and everyone knew it. She objected furiously to the engagement and had to be taken aside by her father and convinced that Fox was not Coal, but a cousin-so to speak-and that her father’s honor and position were at stake. Dawn still chaffed at the idea of an marriage to a total stranger, but she returned and accepted. Fox simply did not know what to think. It was hard not to feel her indifference, and it was a numbing sensation after her initial warmth and acceptance. A great deal of effort was involved in overcoming the fear and uncertainty both parties felt after that cold engagement. Victor and Fox remained together with Dawn and her sisters in Alexander’s household. They went to school together and became friends, neither one suspecting the full bloom of heat still to come. It had been set up so that when the time came they would naturally turn to each other.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Summer, Seventeenth Year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Cinder, Coal, Scarlet, Dawn-Coming of Age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Among the things Scarlet and Dawn faced first, as avon, was the consequence of uncomplimented heat. When those who had lost-or never possessed-a complement reached heat, they had to turn to others to cope. Unfortunately, neither Scarlet nor Dawn could stand to go through with such an embrace. Scarlet did not know Crimson existed yet, and Dawn still considered herself to be human-no one had informed her otherwise-and refused to turn to Fox because she still resisted the idea of being forced to marry him. Nature did not care what they thought or knew, however. Their need drove them to Cinder and Coal and turned their friendship into something deeper.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Fox</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Fox, patterned after Alexander and living in the palace, understood he had certain obligations to his new household. When Fox appeared in Cinder’s household, the imperial court soon took notice. Clearly, his engagement to Dawn was an important duty, but he was also partly responsible for contributing to the safety, security and integrity of the house. As a young man, he had to take his turn in the house guard, stand in court, if necessary defend the honor of Court, Clan, and House.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r w:rsidRPr="000174FD">
        <w:rPr>
          <w:rFonts w:ascii="Montserrat" w:hAnsi="Montserrat"/>
          <w:sz w:val="24"/>
        </w:rPr>
        <w:t>Fox</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As a result of this obligation, Fox became an associate of the class of dancers currently serving guards’ apprenticeship. As a result of his curse, Fox tended toward androgynous dress and presentation. This caused him some problems within the fraternity of the guard-particularly since a tendency to turn into a girl had made him a bit sensitive, perhaps even afraid of being mistaken for a girl.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Encounters and Confrontations-Crimson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Dawn felt well enough to join Scarlet at an audience before the avon empress. That evening, Dawn appeared in court with the rest of her delegation. All eyes were drawn to the Regent, entering with her entourage. As she glanced over the people surrounding Cinder, she was shocked at the sudden sense of standing opposite her self. In dazed fascination, her eyes became riveted on Crimson. From his position, and what she knew about Coal, she was forced to see him as a distinct individual. She honestly thought she was seeing him for the first time. In spite of that, there was something about him, as if she already knew how his hands would feel on her. Crimson was standing to Cinder’s right as her sword.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Crimson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Crimson had weeded his way into the house guard with the assistance of other compromised guards. The awakening of Dawn’s dragon potential, and the Blooding that re-imprinted her male aspect with a female body, led the twins to discover Crimson, who realized no one connected him with the scene in the baths and told a modified story of awakening, being disoriented by the physical change and enlisting in the house guard out of shock at the strange event. Crimson’s remoteness was easily explained by an aspecting reflex. A newly manifested aspect tended to wall itself off asserting its independent perspective, and usually as much as a year would go by before the two aspects could reunite. Scarlet, taxed to even imagine how she would react to being a boy, assumed the experience accounted for the discrepancies between her and Crimson’s personalities. Fox, manifested with a very masculine personality, added to that assumption by fighting so stubbornly to suppress female body and mindset he was founded on. Dawn, Fox and Scarlet joined Crimson in the house guard at Cinder and Coal’s urging, both to serve them as personal body guards, maintain their growing friendship, and enable the split twinned twins to come to grips with their true heritage. Fox tended to confide most closely in Crimson, and eventually fell prey to the demon’s machinations.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Perhaps as a result of her outside interest, he set his intentions for Scarlet aside. Dawn had proven to be a mystery even more compelling than his possessive love of Scarlet, which he pursued intently from that moment.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8</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Autumn, Seventeenth Year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r w:rsidRPr="000174FD">
        <w:rPr>
          <w:rFonts w:ascii="Montserrat" w:hAnsi="Montserrat"/>
          <w:sz w:val="24"/>
        </w:rPr>
        <w:t>Fox</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His desire to be a man among men led to many fights, and one serious faux pas. Even though he had not recognized his complement for who she really was, he was an awakened avon-whether he believed it or not-and vulnerable to heat.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Debate, On Human Origins-Cinder, Coal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As Cinder had used the similarity between human and avon to infiltrate the dragon empire, dragons had used it to infiltrate Aeryn. They gave themselves all the time in the world to fall upon Aeryn in a constant, silent rain. Naturally, their initial target was dragons, so they always arrived in the wilderness. The human invasion was simply a trickle down effect. One by one, they simply started emerging from the wilderness, as avon had flowed in and out of civilization for ages. Due to some quirk of genetic evolution, those humans differed from avon only in the expression of the male aspect of reproduction-which resulted in offspring differentiated into male and female sexes. It was strange, but easily explained as a mutation, and as humans continued to emerge, was accepted as a natural and stable part of their own evolution. Away from avon eyes, the awakened humans among them systematically assimilated the dragon species. As far as avon knew, dragons had simply begun hunting each other more so than wild avon.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0000"/>
          <w:sz w:val="24"/>
        </w:rPr>
      </w:pPr>
      <w:r w:rsidRPr="000174FD">
        <w:rPr>
          <w:rFonts w:ascii="Montserrat" w:hAnsi="Montserrat"/>
          <w:color w:val="800000"/>
          <w:sz w:val="24"/>
        </w:rPr>
        <w:t xml:space="preserve">Eden, the Garden of Man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0000"/>
          <w:sz w:val="24"/>
        </w:rPr>
      </w:pPr>
      <w:r w:rsidRPr="000174FD">
        <w:rPr>
          <w:rFonts w:ascii="Montserrat" w:hAnsi="Montserrat"/>
          <w:color w:val="800000"/>
          <w:sz w:val="24"/>
        </w:rPr>
        <w:tab/>
        <w:t>The dragon empire had assimilated humanity, and in fact retained its hold on the world of human origin, Eden-or as its unawakened inhabitants know it, Earth. One of the worlds in the dragon empire which Cinder Arden was most attached to was Eden. Like many of the worlds in the Empire, it was a reserve, a place reserved for dealing with one of the natural consequences of conversion. Dragons, or the children of the umbra, had evolved beyond physical embodiment, and only increased their numbers by awakening the umbra of its host races. Those hosts were physically embodied and did retain fully functional reproductive systems and drives. Such embodied races produced offspring on a scale which the Empire only rarely needed to remain functional. Thus, the native worlds of each race were often set aside as prisons or nurseries, fallow gardens where the native species were allowed to evolve or mature in isolation from the vast intergalactic civilization.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000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9</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Winter, Eighteenth Year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r w:rsidRPr="000174FD">
        <w:rPr>
          <w:rFonts w:ascii="Montserrat" w:hAnsi="Montserrat"/>
          <w:sz w:val="24"/>
        </w:rPr>
        <w:t>Fox</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Winter seventeen. Crimson, thinking about possessing Dawn, had studied the situation and used his relationship with Fox to plant the notions which drove Fox away from Dawn. His relationship with Dawn was fragile. She had hurt him when she reacted so negatively to their engagement, and their growing friendship seemed to be based on perceptions formed of him as the girl she met first. On the other hand, as a human she was immune to heat, her biology did not force her to have sex. How could he? He felt deep down that turning to her for release somehow violated her integrity. He could not ask, because it felt like trying to use her. Unable to ask, he fought the onset until it forced him to turn to the complements of his friends in the class.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Scarlet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In her efforts to integrate her mother’s memories, she spent a good deal of time rooting through avon libraries and human databases. Not all the information she gathered could be found in books or on the net. Certain parties knew more about her mother than others, including the fact that she was clearly a phoenix-an awakened phoenix, some insisted. Her capacity for remembering herself through traumatic resurrection was far greater than it would be as a pure phoenix. A human phoenix was not unheard of; a phoenix could be reborn in the image of any species it had chosen to adopt. All speculation was held close to the chest. Enough could be established about Scarlet to understand why the Regent was motivated to claim her, with the name and status of Phoenix Scarlet, and court her, as an adherent to the phoenix house. She was taught about her nature, and reminded of the response humans had to her when they discovered it. As her curiosity about her past lured her towards the humans of the aegis, they had reminded her about the risks of revealing her true nature to humans.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10</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Spring, Eighteenth Year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Wedding-Cinder Je Ara Danaomi, Coal Je Ala Danaokume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In spite of her fears, Ember obeyed the tradition and submitted her body to the knife and the feast of passing. As she had expected, Coal was shocked by her mother’s memories, and quickly confided in her lover. Anna-or Cinder, in the person of her mother-had been targeted for assassination for the constructive purpose of “changing her mind”. Her opponents-and even many of her allies-perceived her position on dragons and blooding as dangerous, both counterproductive and inciting of conflict. Things were never that simple, of course.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The war started over a dispute between prominent Aldannan and Ardannan houses over a title to significant authority. Anna’s policies regarding dragons and blooding simply gave that dispute the divided weight of popular support for old traditions and new innovations. Once those lines had been drawn, and blood had been shed over them, the war had taken on a life of its own. Even the resolution of the original dispute could not have stopped it. Ember, the Allannan heir had recognized this, and she could not have survived the backlash of turning against the will of her supporters. She might have been willing to admit that there was some merit to Anna’s arguments, but the conflict had to end before anyone else was going to stop to consider the arguments themselves. Gambling on the hope that Anna’s people felt more resentment for her new decrees than old loyalty to her person, she had her killed. If Ember had been right, the true conservatives leading Anna’s people to battle would lose their support. Considering that for three thousand years she had been the champion of the Dragon Dawn, and more recently the one who had forced them to reveal the truth about themselves and their intergalactic civilization, Ember assumed that Anna’s death would also shake her radicals out of their bloodlust. Anna had meant a lot to them, and their rage against her was largely provoked by the sense of betrayal they felt at her condemnation of the most attractive aspect of their new relationship with dragons.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Initially, her death did stop the fighting, but only just. Everything depended on what her “daughter” did-how she responded to her own death and what she did with the authority she inherited in her reincarnation. A complex situation, since many took the news of her reincarnation as the perfect opportunity to bend her mind to their own ends. As had been planned, overwhelmed with demands, she turned to the one person she was sure she could trust.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Impulse-Ember, Coal Je Ala Nikume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As Ember descended upon Coal, her dragon descended upon Coal’s. Coal’s dragon digested the plot to blood Cinder and proceeded to execute it. She had a number of arrangements to make if she was going to take her sister’s place and maneuver Cinder into a suitable hunting ground-for the hunt was an inextricable part of blooding.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r w:rsidRPr="000174FD">
        <w:rPr>
          <w:rFonts w:ascii="Montserrat" w:hAnsi="Montserrat"/>
          <w:sz w:val="24"/>
        </w:rPr>
        <w:t>Fox</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Crimson had paved the way for Fox, enlisting his friends in his plan to sue for Dawn’s bed. In the eyes of both custom and law, a man’s wife or consort was his complement, and obligated in the same ways any compliment would be. Sexual favors included. Crimson encouraged Fox, helping him build his confidence and master the intimate dance, and then conned Fox into a liaison with Scarlet.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r w:rsidRPr="000174FD">
        <w:rPr>
          <w:rFonts w:ascii="Montserrat" w:hAnsi="Montserrat"/>
          <w:sz w:val="24"/>
        </w:rPr>
        <w:t>Fox</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Crimson took care to set it up as a prank, assuring that it was how Scarlet would want it-that surprising her had been Crimson’s reason for waiting. Fox could have simply have gone to her himself, as a member of their set, but by going through Crimson it implied an agreement between men. Crimson earned the right to bed Dawn without asking her because  Crimson had given Fox permission to bed Scarlet without asking her. In the eyes of the law, he was Scarlet, so he didn’t have to. Because Fox and Dawn were engaged-which made them consorts. Fox was Dawn-in the eyes of the law-and able to make a legally binding contract for her. It was Fox’s responsibility to reconcile her to that obligation. There had been a simple reason for this elaborate scheme. Scarlet would hardly object to bedding Fox, but Crimson already knew Dawn would refuse to bed him. Now he didn’t have to ask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Crimson’s Suit-Dawn’s Obligation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Fox had never suspected foul play, and the confidence he had gained in himself had enabled him to bed Scarlet without raising the slightest suspicion. Crimson had coached him in deceiving her, as part of the prank. However intended, the deception worked. It worked better than Fox or Crimson might have imagined.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Dawn’s mentor encourage her to turn to Fox. She wanted to, but he had started avoiding her. She pursued him until she stumbled across Fox and Scarlet and concluded that the two of them were involved. Obviously they were happy with each other. Feeling excluded-silently rejected-she turned to Crimson.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and Crimson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As a result of the strange sympathy between Crimson and Dawn, the two achieved a kind of union their first night of intimacy.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Crimson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As a consequence of his division between Scarlet and Dawn, the demon had been forced to manifest its phoenix potential to survive. Thanks to his shocking union with Dawn, Crimson had managed to recover the compliment to his own nature. With that awakening had come the ability and desire to possess a host with two complimentary bodies. The female aspect of his mind gave him a strength and coherence to contemplate a full possession of an awakened avon. With such a long residence within Scarlet, it was a given that her body would be the one it desired most.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Scarlet and Dawn-A Ghost of Rivalry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Dawn confessed to her anonymous coupling when she returned to their suite. Dawn comforted her, confiding that she too had turned to a stranger for help. She tried to resist, but it was what avon had to do if they lost their other half. The event had forced Dawn to finally accept what she was, for it was the only thing that made her actions bearable. Their friendship and rivalry as sisters was tested when it became clear that both of them had turned instinctively to Crimson as the only succor from heat.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and Fox</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Dawn and Fox struggled to deal with the revelation, for it defied their understanding of the relationship between them. Scarlet, less certain of her connection to Crimson, took this to mean she was free to explore her interest in Fox.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Crimson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Controlling one aspect of Scarlet, and possessing potential which enabled him to contemplate a full possession, there was only one sure way to succeed. Given what she was, the best chance it had to fully possess her was to allow Scarlet to achieve union with Crimson. His experience with Dawn had shown him how to achieve that, and he could figure out how to get Scarlet confined to her own body, she would not be able to repeat her mother’s turn around.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Crimson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The scheme Crimson dreamed up to seize full possession of Scarlet and seize the Seat of Oasis depended on eliminating all of the other aspects associated with Scarlet which he did not control. Scarlet only had one free aspect-aside from herself-but as long as there were any other aspects of Scarlet on the loose, she could retreat from the threat of possession.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Crimson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Dawn posed a slightly different threat. Experience had taught the demon that Dawn, and her aspects, were compatible enough with Scarlet and her aspects to pose the kind of threat he feared. As long as she was around, she could mount a direct assault on Scarlet’s possessed aspects.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Crimson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Crimson schemed to eliminate Dawn, turning her over to his allies for possession or absolution. Crimson conspired with other possessed to possess, convert and ultimately dispossess Dawn, which resulted in the assault on the beach. Crimson left the execution of that plan to his compatriots and focused on eliminating the other aspects of the twins in preparation for a showdown with Scarlet. Crimson’s plans initially required Dawn and Fox to fall to a dual possession, they way most awakened avon did.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11</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Autumn, Seventeenth Year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Debate, On Dragon Origins-Cinder, Coal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Coal’s revelations encouraged Cinder to reexamine her own inherited memories. She started with a major point of difference between her mother's opinions about dragons and her own. Two generations of memories about dragons gave her an impressive amount of data to consider, starting with the truth about dragons. When her grandmother had first discovered them, they were not even dragons! It was important to remember that dragons were a race that had evolved into embodied thought. Avon only called them dragons because that was how they chose to present themselves-the vehicle of their infiltration. Dragons would have eventually found their way to Aeryn, but as luck would have it Cinder, Anna’s mother, found them first. As chance would have it, they had already found and adopted a race virtually identical to her own. The similarities between a human and an avon allowed her to slip unnoticed into the awesome intergalactic civilization, but in the dragon empire Cinder stood out in a way she never anticipated. As she explored that great society Cinder did not realize that she was being subtly probed and analyzed every moment. Once she was in the empire, Cinder opted to perfect her disguise. Cinder had adopted human and tiger form through assimilation-it’s ridiculously easy to share a piece of meat in any culture. Because she fed her morsel to an awakened human, she had simply given him every form she had ever assimilated, including the one she was born to. From her own flesh, Cinder gave them both the avon form and that of its natural predator to analyze. Already drawn to some indefinable quality in her, this riveted their attention to her. Cinder was as powerful a psionic as they had ever seen, but she had never encountered the subtle form of telepathy these beings possessed-the ability to silently probe the unconscious mind without triggering so much as a ripple in the conscious. Her instincts told her she her was dangerously exposed, but she never saw the threat. In fact, she her rather enjoyed that sense of danger and courted it. She provided the map to her own civilization wholly unwittingly. She unconsciously led them to her home world, to her daughter-her future self. While she went about her way, curious and unmolested, the beings avon would call dragons arrived on Aeryn.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Summer, Eighteenth Year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History, Dragon Dawn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Among their first civilized objectives, dragons started courting avon authority. From Cinder they knew of the power and influence her daughter could claim. They sought her out right from the beginning and then encouraged her rise to power. With humans and dragons at her side, “encouragement” was a bit of an understatement. Through her, they gained the attention of her peers-the Ascendants. Through them, they gained the attention of the world. Of course, by then, they had integrated themselves into the avon life cycle by assimilating their natural predator. Through her daughter, the “dragons” were announcing their newly attained sentience-casually refraining from explaining how they had “attained” it. They were cautious about assimilating Aeryn. On other worlds they did not announce themselves so boldly. They entered the society of their initiates in the guise of their targets’ natural predator-or predators, as it seemed with humans. The predators, usually sub-sentient, they simply assimilated. Their prey, they intended to convert. It was how they brought races into their empire. As an observer within the empire, Cinder learned about the cost such conversion imposed. A race, whatever its origins, became remade in the image of its silent conquerors.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Scarlet, Dawn and Crimson-Confrontation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For the first time in their lives the three confronted each other at once. Crimson was shocked at the sight of both of them together, he understood at once how it had been so easy to mistake one for the other. In so many ways they were both the same person. His instincts toward both of them were the same. That was only his first impression. Once he was able to examine them together, there were differences. Dawn had come to see Crimson as a distinct individual, an ideal lover, and perfect potential mate. Due to the assumption that she was merely human, Scarlet had resisted the onset of heat until it had threatened to kill her. She still resisted. Crimson, separate from her now, but still effected by their shared biology, had not dared to resist. Isolated as he had become, he had been forced to turn to others to alleviate their symptoms. He suspected the same for Dawn. After all, she had eventually turned to him. As a consequence not turning to their proper compliments, they had all been prolonging heat indefinitely. The impact of that was forcing all of them to obey their heritage. Dawn had been the first, but by turning to Crimson, she had provoked a complete change in Scarlet. What she saw in him now was typically avon. The promise of independence and unity. It was difficult for them to stomach the humiliation of having no other half and being forced to turn to others for reprieve. In their own ways, Scarlet and Dawn struggled with the sense of debt they had incurred with their friends and mentors.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Scarlet, Dawn and Crimson-The Revelation of Heritage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Scarlet and Dawn took Crimson to a private audience with Cinder. As a result the three of them were quickly confronted by their mother’s legacy. Cinder had taken Scarlet and Dawn’s identities for granted once they had initially been established, and the appearance of Crimson had only been an oddity. Confronted now with Scarlet, Dawn and Crimson, questions had to be asked. They had to resort to genetic identification. The three were genetically identical to Cinder-and Coal. That discovery demanded some sort of explanation. Among avon a specific genetic pattern could endure for thousands of generations by way of direct descent. Cinder and Coal were descended from twins born to a very ancient house-according to histories that were more legend than fact. Among avon, natural twins were exceedingly rare. The only possible explanation of Scarlet and Dawn-now that it was clear that they were avon-was an ancient story that claimed that the twins had each given birth to twins as well. If that was in fact true, then Dawn, Scarlet and Crimson were incarnations of the long lost Ava and Ana branches of the imperial house of avon-branches that had died out at least ten thousand years ago. Interesting speculation, but it did not agree with the fact that Scarlet and Dawn were twins by birth. In spite of that, and other unanswered questions, exhaustive testing confirmed the three to be uniquely related in body, mind, spirit and soul. Cinder’s instinct about the girls had been correct. They had to be recognized for who they were.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Scarlet, Dawn, Crimson and Fox-The Disclosure of Heritage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From that revelation came a general announcement, and formal recognition, followed by a number of suits against their restored estates. Many of those suits were marriage proposals, and almost as many were challenges to duel. The three struggled to keep abreast of these suits, as they delved into the estate itself.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Scarlet-A Consequence of Reincarnation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As Scarlet integrated her mother’s memory, she became possessed by her mother’s love for her father. Confiding this to Crimson, she unwittingly provided him with the perfect opportunity to catch Alexander in a vulnerable moment and kill him. Crimson encouraged her to pursue an exploration of her former relationship with Alexander. Scarlet and Alexander did not need much encouragement to fall once more in love. It was a strange relationship, mixing the passion of lovers and mates with the affection of father and daughter.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Fox and Scarlet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Summer eighteen. After a while, Fox’s conscience compelled him to let Scarlet in on the joke by revealing himself to her-using the only trick that could totally convince her. Scarlet was actually impressed, relieved to learn that Fox had come to her-if he could not yet turn to Dawn, at least he had not obligated her by turning to someone else. They continued the relationship, Scarlet thinking to improve his chances with Dawn by giving him the skill to absolutely blow her mind when he was finally ready to bed her. Of course she wondered how he had gotten as good as it as he already was. Without really thinking, she asked him if he had taken advantage of his girl side to teach himself. It was the only question that could provoke him to reveal the truth. Scarlet was outraged. By asking other girls to bed him, he had given their brothers or mates the right to ask Dawn. Had he even thought about the consequences for her? To her horror, he replied that he had never asked a girl, he had always accepted offers through the guys in his class. Completely whipped by the dumb-stick, he had never realized that their offers had been their way of asking him for the right to bed Dawn. Having accepted, there was no way Dawn could back out of those obligations.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Crimson’s suit-Crisis, Blood on the Beach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Before Dawn could be warned, the boys of Fox’s class approached Dawn to collect Fox’s debt. Dawn had already suspected the truth about Fox and his classmates. She had tried to address it herself but never quite managed to work up the nerve. Now it had confronted her. She agreed to meet them and discuss arrangements for discharging her debt and then informed Fox. Fox, angry at himself for putting her in this position, points out that he could pay his own debt. Considering his natural form, there was no question about his physical capacity, but Dawn was concerned about the mental and emotional cost. They argued, but Fox would not relent. Scarlet had confronted him with opportunity he had to explore his full potential, how he threw it away without even considering it, and the truth had hurt. A similar conversation with Cinder, about her delight in exploring the full spectrum of sexuality, had humbled him. The fact was, exploring the sexuality of his natural body scared him, and that was the reason he was determined to do this.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12</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History, Dragon Dawn, Explored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Like thousands of races, avon never recognized the invasion for what it was. They were easily led to believe that their own ancestral enemy had evolved and finally confronted them in the theatre of civilization. Aeryn dragons had always been terrifying and beautiful. They had driven the evolution of psionic potential for billions of years, so naturally they were psionic and cunning-intelligent in their own way. In Cinder Jeara’s absence Aeryn entered an age of peace between predator and prey. Eventually, her silent entourage felt they had learned all they needed from observing her-and that Cinder had learned far more than she should have. Sensing the antagonism she was feeling at her discoveries, they did not even consider converting her. They simply overwhelmed her defenses and slaughtered her. It was the only mistake they ever made handling her presence in the empire. If she had not died, Cinder would not have ascended. In the body of her daughter, in the mind of her future self, she her awoke to discover what the dragons had done. In the space of about three thousand years, Aeryn had become home to awakened dragons, humans, awakened humans-humans with the dragon gift, and able to embody the predator of their line-and the predators of humans which were integral to the balance dragons always established.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Fox</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Everything came apart in a moment. Fox was ambushed on the beach, and dragged into a cove. Fox could accept that he had a female body. He accepted the fact that because of it he could conceive and give birth to a child. He could even deal with the fact that his fear and blindness had brought this situation about. He even had the comfort of knowing that heat had made his body infertile. That was what made this time in an avon’s life perfect for studying the art of sex. What he-she had difficulty accepting was the fact that she was about to be raped. She was not afraid to fight, but the way they were acting was bad enough, she did not need to provoke them to do worse. When the rape of her body became the rape of her mind, however, she snapped.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When the conflict began, Dawn and Fox had been in rapport, and they had taken advantage of Fox’s open mind to stun her. The link was cut as Dawn recoiled in shock.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Fox</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Witness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Him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warriors. Three of them gave a knowing nod in his direction as the bodies they treated died.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By the time her mind opened up again to the path, Fox had been arrested. Fox relayed brief impressions of the ambush and it’s conclusion. Fox warned her very explicitly that this had been intended as an attack on Dawn and warned her to do whatever necessary to prevent anyone from knowing where she was. She had no idea what they had intended, but her instincts told her it was far worse than rape or death, and that the perpetrators would go to any length to accomplish it. Before she could say more, Fox was collared, breaking the link.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Eve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Dawn was instantly alarmed. She pathed to her mother and crisply related the details of the incident, stressing Fox’s warning, and then broke contact. Eve immediately contacted Alexander, who dispatched his own security people to investigate the perpetrators. At the same time, he provided her with the location where Fox was being detained and who to contact for information. Already on her way, she beat him to the facility. When asked how she had learned of Dawn’s arrest, she revealed only that she had been in communication with her when the event unfolded. Eve contacted her Scarlet, alerting her to the danger her sister was in and directing her to be extremely cautious of the people around her. Dawn went directly to Cinder, explained the situation, and with her help effectively vanished.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Him and His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They regrouped as soon as they could and sought out the girl. Fox was in custody, being debriefed by the captain of the house guard. His subtle efforts to get custody of Fox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ordered, and had been present when the other witnesses arrived. Three of his comrades had been able to break new mounts, but they still suffered from the deaths of their birth mounts, and would never assimilate the identity they has been forced to assume. He would not be able to use him in his immediate plans, but they would be adequate to prepare a trap. It would be up to him to drive her into a trap if the right opportunity presented itself. Fortuitously, he was the star witness.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13</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Switch-Dragon Coal, Phoenix Coal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When dragons moved to dominate the powers of avon authority, their first campaign had been against the assassins’ guilds. Just as native dragons had driven the evolution of the avon race, assassins had driven the evolution of avon civilization. Through their control over the assassins, dragons had been able to respond to every serious threat to their invasion without directly exposing themselves. Using their pawns, like Anna, they could issue contracts on those who saw too much, said too much or did too much before they could recruit any support or mount any sort of investigation into-or organized response to-the invasion. When Anna surprised them all by springing a full revelation out of nowhere, the only thing she had not known about was their command of the assassins.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Crimson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The attack on Dawn went off unsuccessfully, and Fox seemed to be nowhere in sight.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Arraignment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Fox was publicly stripped and suspended of title pending the outcome of her hearings. She could tell she was being treated as a suspect, not a victim, and the implications of that frightened her. Her instincts told here she had done only what she had to, but clearly no one else saw that. Honesty was her only defense, but it suddenly occurred to her that with her ignorance of the avon covenant, honesty would only serve to convict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Crimson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Crimson assessed the situation and determined that Dawn and Fox had united-which would make Dawn’s possession a virtual impossibility. The circumstances did offer the prospect of a second chance-and a better chance at absolution. Crimson endorsed that plan, then concentrated on isolating each of the twins’ adult aspects, luring them into vulnerable situations and then killing them.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14</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History, Dragon Dawn, Exposed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She had to assume that dragons had suspected what avon were from the start. In hindsight, it was obvious why dragons came to Aeryn. Once they discovered what had evolved there, nothing could have stopped them. The name they gave avon explained it all. It was a name borrowed directly from a creature they had encountered once-a creature which had no predators, and which dragons had been unable to assimilate. The phoenix of human mythology originated in dragon mythology, and the nature and quality of its mind and spirit was identical to that of avon. The potential had been present in numerous sentient races, including humans who had it in equal measure to dragon potential. Only in avon had that potential been so naked and vulnerable. That was why dragons had been so cautious. Avon embodied the ancient, mythical and unattainable quality of the phoenix. When Anna confronted them, when she her exposed the truth about them-and herself-they named her Phoenix and introduced the word, concept, myth and mystery into avon culture.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Crimson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Alexander was set up well in advance, thanks to Scarlet’s integration of her mother’s memory and their resultant exploration of a strangely redefined relationship. Deciding that what Fox could do with enough determination-and possessing the female potential his division had cultivated-he could do. He learned to manifest and maintain the female expression of his stolen body.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Crimson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Eve made herself vulnerable by confiding in the twins, and their aspects. She was potentially the hardest of them all to kill, because she really knew what Crimson was. She knew about the sleepers, that is, but not that Crimson was one. Eve shared her suspicions about the boys who attacked Dawn with the three youths, and Crimson had naturally appealed to her to help him learn how to fight sleepers. As her apprentice, he was in a position to assess her defenses-and once again, Scarlet was her biggest weakness. To protect Scarlet-or Dawn-Eve would take far greater risks than otherwise against such dangerous foes.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Court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Things developed in the following days. The lords of the houses representing the families of the slain sons made the suit. The surviving sons were surrendered for inquisition and trial, under the assurance that Fox would be made to account for the untimely deaths. Fox and the boys who had attacked her were all in heat. They were all serving in the guard, but Fox was the most disciplined, the closest in ability to an ideal, making her more responsible for the outcome. A case was made that Fox could just as easily have crippled or incapacitated her assailants, and the question posed to the court was whether she had been justified to kill in her defense.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and Fox</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Consulting through the path, Fox learned that Dawn’s Aegis citizenship offered no immunity or escape from the situation she was in. After a mild reprimand for some of the bad decisions that had contributed to this turn of events, Dawn gave advice and support to strengthen Fox’s morale. Whatever might happen, Dawn believed her justified in her actions, and agreed to stay in hiding until they knew more about the attackers intentions. Visitations by the Regent, her father, her guardians and her mentor were tense and bewildering. Cinder assured her of support, as did her family and teacher, but there were serious concerns by all about where this would end up going.</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Him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He had signaled his men when he had been called on to identify them and their part in the event. As their sire, he had their full, silent cooperation going into trial. He stood before the court and testified on Fox’s behalf. He provided sufficient expert testimony to establish that their motives had been hostile. He also allowed himself to grudgingly admit that she had used unrestrained lethal force once she had taken an offensive stance.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15</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First Warning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Coal, now a prisoner in a house of assassins had spied the plot in her twin’s mind during their switch, and tried to send warning to Cinder. Her message was intercepted by one of the dragons who knew the secret about Cinder. That dragon called the others who knew the secret to a hasty meeting.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Fox</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For the final time, Fox was brought out of her cell to stand naked before the court. The weeks of inquisition had humiliated her. Before her assembled friends and family she had been stripped of mantle, voice and name. She stood accused of charges ranging from murder to breach of discipline. The conclusion of the court was that the seven whom she had killed had given her justification to defend herself, with clear intentions of rape, assault, and at least one genuine attempt at murder. The capital charges against her, seven counts of murder, mutated into other charges. Before court and house, she was convicted of provoked manslaughter, a breach of discipline. Her sentence, prove her discipline, or be formally stripped and exiled.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Him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However she chose, there would be a second chance to resolve this mission. If she chose trial by combat, he would be ready, among the champions who would test her. That would be the least fortuitous choice, since his only option would be to kill her. But, he had judged her carefully.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Fox</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She was left to contemplate her sentence. If she could prove herself in the arena, if she could demonstrate proper discipline in the face of a similar or worse threat, she would absolve herself of the crime. It was a test of her self control. She would be able to fight, but not kill, to defend herself in a sexual or murderous assault by contracted dancers. Unfortunately, she didn’t trust herself not to go berserk and kill, even if she deliberately submitted. She did not understand it, but she knew the bloodlust she had felt had something to do with the scars in her mind, and there was nothing she could do to control it until she had dealt with the damage to her mind. Harsh as the wild promised to be, she felt her decision to accept exile was better than the alternative. Knowing that, if she lost control, her trial by combat would become her execution, she stepped through the exile’s gate. Her personal ties to her past, her title, and her place in civilization were all stripped away, locked inside her mind.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16</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Dragons’ Plot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The first attempt to blood Cinder focused on Anna. Her death was the first clue any dragon had that she might be an angel of the dream. The Ardahn Massacre had been an attempt by Anna’s former dragon allies to force her back into collusion with them. It was essentially a repeat of the D’Ana Massacre which had removed Ember’s mother from power in the North. Ember had been a child when the dragons blooded her mother, and her existence provided a complication of normal blooding the dragons used to create an opening for Anna to assume the Northern Throne. Dragons had learned that an avon typically survived blooding-in effect manifesting her full phoenix potential at the same time as blooding forced her to manifest the awakened dragon potential. An angel-the daughter self which evolution and awakened phoenix potential granted each avon-forced the phoenix aspect to descend upon her when the archangel-the adult aspect-was blooded. The power of the phoenix aspect over the dragon caused the dragon aspect, originally manifest in the image of the adult, to adopt the characteristics of the child. What they had learned since about the price of angelic descent encouraged them to target Anna rather than Cinder, who could serve to indirectly blood Anna through angelic ascent-with the consequence of giving an individual who had chosen to oppose them the full potential of dragon and phoenix aspects. The assassination of Anna’s mother in their own empire had taught them that Anna would be very difficult to kill, but forced to defend her household and daughter, she was far more vulnerable. Unfortunately, they failed to blood her, when she turned the very mechanisms of blooding against them. Caught in the jaws of a dragon, with her mind in total rapport with her assailant, she slithered down its throat and shifted into the form of a dragon herself. Her assailant, ripped apart from within, slipped into the depths of her mind in shock. Realizing that, like the mythical phoenix of dragon legend, Anna could not be blooded against her will, they redoubled their assault until they finally killed her. In the aftermath, the dragons were rejoined by the companion they’d believed sucked into the shadows of Anna’s mind. That dragon stunned them all when it revealed that it had indeed been sucked into the domain of Anna’s unconscious-and arrived directly back in this very world. Thus, dragons discovered that Anna had been an angel, an avatar of the Sleeping Goddess-and so too, her daughter. By unanimous decision, they agreed to keep this discovery a secret.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Eve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It had taken too long to arrive after she heard the bad news, confirmed it through her Scarlet, and received permission to return to oasis minor. Her mind kept going over her daughter, Fox’s, fears about her heat and the necessary return to Ardahn for her rite of passage, and with guilt Dawn recalled her assurances that all would be well. Arriving to learn that she had gone into exile, Eve and Dawn despair. By accepting exile, Fox had placed herself out of Cinder’s power to protect her. An unnamed child was a ward of the Court, in theory a vassal of the Queen. Her claim and rights were proscribed.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Chorus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The ruthless reprogramming of her mind made her unable to even speak to her family, friends and acquaintances. Those whom she could speak to, she found she could not speak to of her identity. Dawn was twice frustrated, since Fox’s condition made it impossible to pursue her mission objective of identifying Fox’s path contacts. Not only can Fox not speak to her mother, she cannot address or identify any individuals associated with her past. Because oasis minor was not a full member of the aegis, the situation was diplomatically sensitive. While Dawn was a citizen of the aegis, established precedent dictated that the aegis had to respect the covenant under which Fox had been convicted and exiled, the aegis could not exert pressure to remove the block that inhibited their investigation. Nor was extradition possible, even if charges could be brought against Fox to justify such an attempt.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Fox</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The three survivors of Fox’s onslaught faced their sentencing and chose exile. With that bit of interference out of they way, they set out in search of their prey. They had a mission to complete.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17</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Sleeping Goddess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What happened when an angel of a domain was blooded varied. In the case of Cinder, the very heart and soul of the dream-if she truly was an angel with full possession of the phoenix aspect-the worst could very easily happen. If she was who they suspected, she was the anchor of reality. Any other angel, even one with partial possession of the phoenix aspect, would have to give up her access to the phoenix potential in order to grasp the awakening of her dragon potential or the attempted blooding would kill her. It explained her mother’s instinctive fear of blooding, for any angel would sense the threat of paradox latent within the blooding experience. What it did not tell the dragons was how close she had been-or her daughter now was-to the heart of the dream. Cinder’s division into adult and child incarnations at the time of the Ardahn Massacre meant either would have commanded only partial possession of her phoenix potential, and as it turned out Anna’s mind simply refused to abandon even that partial grip on it. It was also impossible to know if there were any other angels aside from Cinder Jeara. If Cinder was one of a host, then blooding her was merely a calculated risk-she would either assume the dragon aspect independent of the phoenix, or she would die. As a dragon aspect she could hunt down the anchor of the dream, clearly identifying the goddess to all. Because there was no way to know whether or not she really was the dreamer in the dream, dragons became divided over how to proceed. The best way to minimize all risks, however, was to kill her. As a phoenix, she would rise again, but the loss of her memory would minimize the chances of opening the eye of paradox as she was blooded.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Cinder was going to be a lot harder to kill than the average phoenix, however. Coal’s mother had known that would be the case so her final plan had been simply to wait until Cinder came of age to blood her. She had counted on Anna voluntarily falling under the knife, and becoming as vulnerable to Coal as Cinder after her descent. Ember was gone, but her thinking still had merit. It would be a simple matter for a dragon assassin to pose as Coal and close in for the kill. Since they already had Phoenix Coal in their control, they could choose the best assassin and give her the perfect disguise-in the area of shape shifting, it was the one advantage dragon potential had over phoenix potential.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Fox</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Fox had not considered that when she had made the choice that made her a defenseless target to any who wished to do her harm. If she did not find a patron soon, she would have to flee. Only, where was she supposed to go?</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Scarlet and Eve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Word of Fox’s predicament reached Scarlet who told Cinder. Cinder sent her to Eve with a message, arranging for protection if her daughter could make it to Arlahn. Scarlet sought out Fox and advised her to flee to Cinder’s private retreat near Ardahn where she would be offered patronage and protection from the three exiles.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Fox</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Days into the rainforest, she had lost her pursuit and evaluated her situation. The promise of patronage gave her a goal, but it would be a long journey afoot to tael danh. She wished that she had the skill to make such a long fight under her own power. The circumstances of her new life were doing their best to drive her into the wild, but the fact remained that she was not trained to survive in the wild. She could learn to hunt, or experiment and identify what other wild things she could eat, and if she was lucky, she would be able to survive the winter if it caught her short of her goal. If she didn’t end up prey herself. She was not alone out side of civilization. She was still in heat, and that would draw attention. Her somnolence, and constant arousal would not work in her favor.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Having driven their prey into the wild, they rushed to rendezvous with their leader. They were startled by the appearance of the dusk who had witnessed in the court against them. He reprimands them for being late and calls out their reinforcements.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18</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Second Warning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r w:rsidRPr="000174FD">
        <w:rPr>
          <w:rFonts w:ascii="Montserrat" w:hAnsi="Montserrat"/>
          <w:sz w:val="24"/>
        </w:rPr>
        <w:tab/>
        <w:t xml:space="preserve">Phoenix Coal did not waste any time warning her twin what was up once the dragons had taken their pound of flesh from her. The dragons could not have prevented her warning, but for what it was worth they had been silent about their intentions. Even if she happened to deduce their plans, the dragons had counted on Dragon Coal refusing to compromise her own objective to warn Cinder about their assassin. Cinder would certainly have forced out the truth before taking the threat seriously, and Coal would have virtually no chance of blooding her once she was on guard against her. In spite of their convictions, Dragon Coal did warn her, and Cinder decided to put herself out of reach of both threats.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Once Cinder was warned that Coal had been replaced by her dragon and that she intended to blood her, they counted on the influence of her mother’s memories to drive her into flight, and faced with the prospect of a paradoxical event, they sent a small armed force to pursue and capture her. Among the orders they received was the order to kill her. Their first objective was to prevent any dragon from attempting to blood her, but in the event that an opportunity presented itself in the future and some dragon did manage to blood her, the absolution of her memories would minimize the risk of opening the eye of paradox. That done, all they could do was hope their soldiers could prevent any dragon from reaching her before she could be safely captured, killed and imprisoned. Blooding would not necessarily have been a bad thing for her, but for all who dwelt within her domain the awakening of her dragon potential could be cataclysmic.</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Crimson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The time to act was determined by outside events.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Crimson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When Cinder fled the palace, she installed Scarlet in her place, and sent her family off to Arlahn where they were supposed to be waiting for Dawn to arrive. Theoretically, Scarlet went with them, but in fact it was Cinder, who slipped into the wild as soon as possible. Crimson figured this out, and made his moves while she was too far away to possibly interfere. Unfortunately, the three adults had not realized Cinder, and not Scarlet, had accompanied them on their journey, so when each was attacked he or she saw Scarlet as the killer and not Crimson.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Fox</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A lot of food grew wild on the road sides, and foraging from that reliable source made her progress predictable. The pursuit she had thought lost had merely jumped ahead to wait for her. She stumbled into their trap unexpectedly, and struggled desperately to escape. As they baited her and tightened their net, she realized that what had happened to her before had been impersonal. Her actions had made it personal, she guessed, by the way they treated her this time. Her fear turned to terror when she recognized in one of the new people the characteristics of the leader-the one she had killed first. As before, they attempted to penetrate her mind, she could not use her own abilities without leaving herself open to their attack. With her psi effectively leashed, and her body quickly and ruthlessly restrained, her bloodlust could not be satisfied.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Fox’s retreat from her body, and her defensive closing of her mind, closed her off from Dawn. As soon as she lost contact with Fox, Dawn risked contacting Fox again. Dawn was not able to identify Fox’s assailants, but there was little room for doubt. Unfortunately, Dawn could not offer a very precise description of where Fox was ambushed.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As it began, she suddenly found herself standing outside of her self. The rape did not bother her as much as the strange behavior of the rapists. She could easily distance herself from the physical trauma, she had been trained to understand that rape was not about sex, but about domination. A ruthless attack on an intimate and vulnerable part of her life, but in practical terms, not much different from being beat up. The only thing she could do was survive, and heal. Fortunately, at this time she was not as vulnerable as she could be. Heat had made her infertile. Of course, she was afraid, but most of the fear, the helpless anger, came from their attempts to rape her mind. No matter what they did to her body, she could control herself until that piercing gaze. The instant she felt that mental thrust, her rage would take over.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Him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It was personal. He worked her over until there was no energy left in her to rage, and the brutality of rape bled into the embrace of lust, almost love-making, as her body betrayed her with its own needs. He even shared his amusement with her, as he listed off the new conditions of her life as his pet, and delighted in the fact that her memories of his true identity were unspeakable, as part of her banished past. He was completely oblivious of the change that came over her. With the others, once fighting became impossible, she had simply withdrawn and let them do what they did without her participation. She saved her energy for the defense of her mind. With him it was different. In a very sick way, he really was making love to her. He was involving her, forcing her to respond on such a deep physical level that she could not help it. The orgasms he evoked were a thousand times more devastating than the kicks and blows. Her defenses crumbled and he seized control of her mind. Each time she managed to surface and throw him out, but only after he’d done to her mind what he took such great delight in doing to her body. Subject to such intense pain and pleasure, something within her had been purged-all of her imperfections devoured in an intense, purifying furnace. What remained of her was a flawless, molten alloy.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Crimson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Crimson took Scarlet’s father in bed, when his guard was completely down.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Eve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Duty required that she report the contact and her suspicions to her superiors while she considered whether there was any action she could take to save Fox. The crew shared the frustration of their captain, knowing that her professionalism would not allow herself to use her command resources for such a personal end. At least not while she could think of no excuse that would cover her actions. The terrible certainty that her son/daughter was certainly being raped, and quite possibly murdered, did not make her burden easier to bear.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Fox</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After he was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That was the final irony. In her absolute vulnerability, she had discovered the truth about power. All of her strength, all of her power, came from who she was and she did not have to give it to them. Nothing they could do could make her. They could take so much away from her, deprive her of so much, but once they had taken everything away she had nothing left but herself. They had unwittingly given her all the power. She just had to figure out how to use it.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Fox</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Sex. It was the only weapon she could take back from them. The simple fact was, she was unique in their company. She was the only female. There was only so much pleasure they could take from her, and it was compared to the pleasure she knew how to give. She had been a man, she knew men from the inside out.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It didn’t make sense. She was enjoying what they did to her. She was challenging them to enjoy what they were dong to her. To feel pleasure and to accept the pain she would cause them if they underestimated her for an instant. They could force her to do anything they wanted, but they were finding her eager to bend, and quick to anticipate them. She had figured out their weakness with regard to her, and it forced them to deal with her as a hostile ally rather than a prisoner or a slave.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Fox</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Her victories came quicker than she expected, along with realization of her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awakening regenerative capabilities protected her from disease and injury.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Him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He saw it happening, and he could not see any way to prevent it. They had a mission to accomplish and she had found a way to become immune to their methods. He continued to try, but until they reached their destination, their methods were limited by their need to travel swiftly. Still, there were some attacks he could make against her will.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trike/>
          <w:sz w:val="24"/>
        </w:rPr>
        <w:br w:type="page"/>
      </w:r>
      <w:r w:rsidRPr="000174FD">
        <w:rPr>
          <w:rFonts w:ascii="Montserrat" w:hAnsi="Montserrat"/>
          <w:sz w:val="24"/>
        </w:rPr>
        <w:t>19</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Lethal Complications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Once Cinder took flight, Dragon Coal pursued with every intention of blooding her-after all she did not know about the threat of paradox. Dragon Coal was unperturbed by Cinder’s actions. She simply followed her quarry into the wild, and stumbled across the assault force that had been sent after her. Like Cinder, Coal was drawn to the fringes of their camp when she discovered they had captured Fox. Unlike Cinder, Coal was deceived by her impersonation of Cinder. She infiltrated their company, posing as one of their scouts, and discovered their intentions.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Fox</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Amusingly, she was learning survival skills by observing her captors. They had long since left the road and were dragging her north up the coast. As they had, the first time they had trapped her, they kept her psionic gifts subdued. The psionic collar being the only thing they had given her to wear. As long as she wore it her chances of escaping were grim.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Him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His patience with her insufferable defiance wore out. Conversion had been their objective for her, but her will was impregnable. Rather than continue with their fruitless efforts, he decided to shake her possession and ride her until they reached their destination. Once delivered, more effective means of attacking her integrity could be employed.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Fox</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While struggling with newly deepened bloodlust, it occurred to Fox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20</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Fight or Flight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The dragons’ soldiers knew Coal had her sights set on Cinder, but not that she had wormed her way into their company, so the soldiers unwittingly confided in Coal.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Him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He could tell within days that she would recover from the damage he had ordered. Severed parts were regenerating. Left on its own, her body would recover in a few years, but he suspected that she could restore herself even quicker if freed from the psi restraint. That would be an advantage in trying to break her once they delivered her to their destination. To test his theory, he made a side stop in a temple ruin, and set up a psi damping perimeter. He takes off her collar and orders her to repair the damage. He explains his reasons, even, putting himself at risk for this answer. He patiently witnesses her recovery, holding out the temptation of escape for her. She tries several times, and he stops her, forcing her to need even more time to fulfill his command. The two, locked in together in isolation, get to know each other very well. He himself is in love with her, but his duty remains paramount, and he is not coy about it.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After much too long, the leader and Fox emerged from the ruin, and their march was resumed. The restoration of their beloved prisoner restores the group’s morale as well. Several openly comment that it was a pity she was not already one of them.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Coal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She suspected she knew where they were taking their prisoner. If things had been different, their destination would have been her own home. The lands Cinder would have inherited through her title. Fox confronted the leader of her enemies as she too figured it out.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Fox and him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In privacy, in the embrace of respectful enmity, she asks what they are trying to make her become. She debated the possibility of a compromise or arrangement between them. She pursues the possibility that there might be some resolution to this situation. He responds that the only way she could ever become one of them would be to surrender herself to him entirely. When she asks him what would happen if she did, he merely replied that the only way she would ever learn that would be the hard way. Again, he implies that she has no hope for her fate. Only time that is running out.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Coal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Ardahn was the last place she ever wanted to go. Her life had been traumatized by the slaughter of friends and family there. The fact that her mate was heir to the estate was the supreme irony of her life. The most terrible place in the universe to her was destined to be her home. She had seen the curse at work as a child, and she had determined to live her life as far from the place as she could manage. Only now, she was discovering that the curse might be something that could be fought.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Fox</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She finally got the nerve to ask, if she could not be broken, were they going to kill her? She was told that if she could not be made one of them, then she can have no place among them. They would never trust her, and they could not allow her to claim what was sacred to them. Fox tried to convince them that she had not had any desire to claim the cursed estate. She would never have even approached it if they had not forced her to. Nothing she or he could say could shake her conviction that none of their aims would result in anything less than her death.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Fox</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She confided at last her conviction that whatever happened, she would not live to speak of it. She also confesses her curiosity why an estate that had been in her family for thousands of years was so sacred to them. The simple response stuns her. Ardahn was where their kind had originated. Everything they knew about themselves began here about a thousand years ago. With their arrival only days away, Fox is aware of her imminent death. When they had given up on breaking her mind, they had stopped raping her as well. Whatever they sought to do to her, she was truly immune. The fact that she was still alive only meant that they had something left to try.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Coal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Once she became aware of the difference in their objectives, Coal turned on the hunt party in dragon form. She was true to Coal in every personal regard, and the thought of Cinder’s death and capture alarmed her. It came as a shock to witness Cinder stealing into camp to aid in her own escape. For a moment she imagined that her twin had escaped and come to her mate’s rescue. Whatever the case, Coal followed their silent escape and waited for the chance to fulfill her objective. Unfortunately for Dawn, Coal was still convinced by her deception.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Crimson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Crimson arranged for his allies to attack Scarlet-and posing as Scarlet for this trap, he would be able to strike when her defenses were overtaxed and presented to the wrong attackers.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Crimson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Victor was the hardest to set up. He was a she as often as not, so he would not be easily fooled by a sex change. He was also one of the best dancer/dreamers of the present day. Victor would always have been a real fight, so Crimson had to arrange it so that Victor attacked him-or rather,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Crimson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As Eve was stumbling under the weight of the sleepers attack, Crimson-posing as Scarlet-had urged her to call in reinforcements. Victor simply had to come. Once he appeared, Crimson shocked Eve and Victor by turning on Alex, and killing her right before Vic’s eyes. He, naturally, assumed the worst-that Scarlet had been possessed. That meant he would do everything he could to subdue her, and drag her away from the other sleepers so that she could be exorcised. In other words, he would give himself the handicap Crimson-especially as a girl-needed to defeat him.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21</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Minor Climax, On Death’s Blade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Cinder and Dawn, friends and lovers, fell into each other’s arms once they had put a safe distance between themselves and the soldiers. In one moment perfect ecstasy became the purest agony. In her moment of celebration, Dawn was caught and to all appearances devoured alive by the dragon. Cinder watched as her friend and lover was torn from her body and mind’s embrace, snapped up in flashing jaws that arched back as if in orgasm. Dawn’s last thought put Cinder in motion as the shock of her death shattered her mind. It only took a moment for the dragon to realize her mistake. Coal redoubled her efforts to stalk and blood Cinder, happily contributing to the mayhem Cinder’s efforts inflicted on her pursuers.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Dawn’s final command kept her fleeing for her life, while the dragon savored its kill. In nature, a dragon had been a ruthless eating machine, driven to grow as fast as possible lest it be eaten by its own siblings or the first adult dragon that it came upon. An awakened dragon possessed those same instincts, using them to drive the Blooding. Cinder did not stop running that night, nor all the next day. Salvation appeared before her as the dragon was finally catching up to her. She slipped into the abandoned temple hoping to loose it in the complex structure. It was a loosing prospect, the beast kept her pinned down at the ruins for days, waiting for her attempts to forage for food to pounce on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Anger and grief eventually surrendered to the absurdity of the situation. Cinder, amused to discover that the dragon was utterly fixated on her, got to thinking. The dragon was only her most recent predator. Cinder started drawing out dragons, baiting them with her own flesh and spirit. Blooding was less of a threat than execution, and she knew that the soldiers’ orders made any dragon that came along her ally. Her favorite, and strongest-unrecognized-was Coal.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Even when they managed to capture and strip her, they found it impossible to kill her. Like Coal, she was only seventeen, but she had thousands upon thousands of years of skill and experience distilled from her previous lives, and among them all the arts of an avatar. To kill her, they had to completely break her and exhaust her. A difficult endeavor when every dragon in the wild was drawn to her siren call.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The hunting party caught up to her almost nine days later. When they found their starving quarry within, they had no idea what sort of trap they had stumbled into.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For what the group of men had done to her, she wanted to kill them. For what the dragon had taken from her, she wanted to cripple and maim it. With a little thought, it would not be impossible to arrange. In a manner of speaking, the questions provided the answers. The dragon waited until there was only one escape before it attacked.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Crimson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His allies had reported that Dawn had been killed by a dragon, so Crimson was finally free to go after Scarlet. He saw no reason to doubt the dragon would strip the girl of all of her assets-including her memory-so it was safe to say that she was as absolved as an awakened avon was likely to get. The report he received also informed him to prepare to assume the Seat, as Cinder was being targeted for absolution and exile.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22</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Minor Climax, In Death’s Teeth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Cinder. As they reached the outskirts of the ruins, they were attacked by the dragon. When humans had seen them, there had been no other name to give them. The native name for them was simply death. It earned that name many times before the survivors reached safety. As they fled, it managed to cut down half of their remaining number before they reached the safety of the estate. If not for the assistance of the party that had come out to meet them from Ardahn, none of them would have made it. Cinder, short an arm, was the luckiest of the victims, having cut her losses to run. She would not have suffered a scratch if it had not been for the insane protective urge that had put her between the dragon and Blade. The remainder of the hunt party, short the pair who had gone back to report, dragged Cinder and Blade into shelter.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Cinder. As she lay bleeding, she begged them to remove her collar so that she could use her abilities. Knowing that she lost the arm trying vainly to fend off a lunge for him, Blade granted her wish. Concentrating, she forced her wound to close and begin healing. Taking the chance that they could not assess her true ability, she explained that it would take days for her to restore her arm, promising not to try to escape for at least that long. She made no promises beyond that though. She used her time to learn her way around the estate, remembering her childhood explorations, and the tragedy that brought them to an end. Her old fear of the place, and of her bloodlust had finally been dispelled, however, and the implications of her awakened power still stunned her.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Cinder stood on a balcony, staring out at the dragon that still waited for the chance to devour her. The dragon, having feasted, having tasted Cinder and knowing that morsel still hid within the estate, would not leave. Cinder watched it from safety. There were about twelve more of the strangers there. These were not the ones who had raped her. So far they had done nothing more than hold her captive. If the others she had known were anything to go by, she was in mortal danger. Counting the nine lost out of the first group, there were seventeen of them left. Would she be justified in killing these men to survive? If not, could she incapacitate all of them badly enough to make good her escape? In spite of herself, she was feeling sympathy for their position. She still didn’t really know what they were, but they were something very different from what they appeared to be. The others she had known had considered her death necessary for their survival.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Cinder. Her enemies were not powerless. Those who had remained at the gate had greater psi ability than the scouts that had escorted her out, and they were prepared to fight the dragon. Of course, even natural dragons were frighteningly intelligent, and had powerful psi themselves. The hunt party came up empty on its forays, even losing two more members in the space of three days.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Cinder had not been left entirely on her own. If she wandered too long, a group of them would go after her and drag her back. Blade required her to dine with him each evening, probing her loyalties, keeping her up to date on the dragon hunt. Cinder all but begged Blade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ash looked at her told her that Scarlet desperately wanted her to commit herself to them, but did not believe she really could.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She had a chance to save herself, playing prey to lead the dragon into the trap. She would be a predator at the same time.</w:t>
      </w:r>
      <w:r w:rsidRPr="000174FD">
        <w:rPr>
          <w:rFonts w:ascii="Montserrat" w:hAnsi="Montserrat"/>
          <w:sz w:val="24"/>
        </w:rPr>
        <w:tab/>
      </w:r>
      <w:r w:rsidRPr="000174FD">
        <w:rPr>
          <w:rFonts w:ascii="Montserrat" w:hAnsi="Montserrat"/>
          <w:sz w:val="24"/>
        </w:rPr>
        <w:br w:type="page"/>
        <w:t>23</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Regrouping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They dragged her to a ruin, where they intended to ward off any dragon assault for as long as it took to break her. Only a handful of her original pursuers remained at that point, and only her favorite of the dragons seemed intent to brave their defenses to get to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On the tenth day, Cinder found herself on the ramparts again, watching the dragon. The dragon had held them under siege for the entire week, and Cinder’s arm was filling out. It came out of the forest and watched her watching it for about an hour. When Blade sent his men out, it ignored them for as long as it could and then slipped away. That night it struck inside the estate, catching them all by surprise in the hall. Three more died as they fought their way into tighter quarters.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Cinder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Cinder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24</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Final Conflict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Disrupted by the dragon’s efforts, the soldiers turned their attention to killing the dragon first. Cinder was the obvious bait, but the trap offered her a chance of escape if she could find a way to turn it against her captors.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Cinder planed her routes into and out of the trap. She was not pleased as blade collared her again. Scarlet assured her she would be safe enough if she stuck to the plan they had come up with. It was no less than she had expected. Also as expected, she had a shadow. She confronted her enemy as she prepared to bait the dragon. Scarlet admitted that her help would not change her fate, even if her plan proved successful. She nodded, declaring that she would rather take her chances with the dragon then. Taking flight into the open, Scarlet pursued. The dragon was quick to pounce, cutting off her false escape. Cinder, ready for this, turned and fled back into the trap, disabling her shadow. The dragon accepted her gift, conveniently giving her time to build up a good lead.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Cinder took out the two set to block her flight out of the killing quarters, and methodically began to hunt down the rest, who were engaged with the dragon.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r w:rsidRPr="000174FD">
        <w:rPr>
          <w:rFonts w:ascii="Montserrat" w:hAnsi="Montserrat"/>
          <w:sz w:val="24"/>
        </w:rPr>
        <w:tab/>
      </w:r>
      <w:r w:rsidRPr="000174FD">
        <w:rPr>
          <w:rFonts w:ascii="Montserrat" w:hAnsi="Montserrat"/>
          <w:sz w:val="24"/>
        </w:rPr>
        <w:br w:type="page"/>
        <w:t>25</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End Game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Between her and Coal’s efforts, she managed to escape her captors only to land in the dragon’s jaws. By this point, she had been drawn into such close rapport with the deadly predator, that blooding was inevitable. Her mind, caught in the dragon’s perspective, awakened to that sleeping potential, and the impulse to devour that succulent morsel which seemed suddenly to consume her attention overcame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Her enemies were more wary of her than she expected. Instead of splitting up to hunt her down, they were waiting for her together. The element of surprise would allow her to take one of them out, but that would leave three to retaliate. Her four remaining enemies circled her, searching for an opening. Cinder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masters of the dance. They were even better trained than she. Though less creative and powerful, they had the advantage in a battle of attrition. Finding herself overwhelmed, she realized could only flee or be ruthlessly dismembered and finally decapitated. Cinder. She was saved by their last attempt to possess her. The appearance of the dragon, having finally found a way into the area they had retreated to, created enough confusion for her to escape. Wary of each other, her two legged and four legged predators allowed her a running start. Cinder, fleeing for her life from the dragon, slipped deeper into the ruins of Ardahn to loose it in the complex structure. It was a loosing prospect, the beast had pinned them down at the ruins for weeks, waiting for her attempts to forage for food to pounce on her. Slithering through secret spaces, she eluded them, forcing them to split up. Her luck finally ran out. In her haste to escape her pursuers, she forgot about the dragon. If that had been the only flaw in her memory, then it might not have mattered. Unfortunately, it was not. The bridge she remembered from her childhood explorations no longer spanned the chasm her flight had driven her to. She noticed it at the last possible second, and gathered herself for the impossible leap, praying that the convoluted depths of the dragons’ throat was still flooded. Phoenix focused her thoughts in desperation. Her mind was still too frayed to grasp at the threads of the interface. As she prepared herself for a shattering impact, her eyes picked up the dancing reflection of Ajeo racing up at her. The wash of relief turned into a searing blaze of panic as a massive head broke the surface in an explosion of spray. The dragon had figured out what kind of game she was playing and outmaneuvered her. In plain view of her enemies, the dragon snatched her out of the air, and dragged her away. There was no time. As her feet descended into its silken throat, her mind suddenly focused. With her thoughts charged and raw she felt the touch of an interface and took a desperate chance. Her mind, desperate for a way out of the trap, pursued an instinctive escape-one that wouldn’t have occurred to her conscious mind at all. Her escape came as much a surprise to her as it did to her predator and replica.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Cinder-it astonished her to wake up on the sandy beach of an underground lake. Apparently it had astonished the dragon as well. Once again she tried to flee, finding a deep crevice in which to retreat. Cinder was startled by the light of intelligence that shone in its eye as it regarded her. The awe and horror as its mind entered hers and bent her own psionic abilities to draw her out of her shelter and into its mouth was indescribable.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26</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Major Climax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A full blooded eclipse, opening the eye of paradox. Cinder is a sleeping goddess, the dreamer in the dream. Coal is awake, and by virtue of being a demon with the full possession of dragon and phoenix aspects is a god. In the instant she obeyed that dragon impulse, the dreamer in the dream awakened. The opening of the eye of paradox caught her and Coal-wrapped intimately together in the rapport of blooding-ripping through the dragon’s mind and tearing her phoenix incarnation from the very fabric of the dream at the same instant. Thus, the instant of Cinder’s blooding became the instant of Cinder and Coal’s full eclipse-and the conception of a child in the depths of paradox.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Cinder-the confrontation that followed was unbearably surreal, as the dragon took on the perfect semblance of her beloved other-self. So much so, that on the other side of the gate, she was still fleeing for her life, barely aware of her strange new environment, until she was caught by a pair of men... The realization that she was confronting an outside embodiment of other self-that in every way but one she was confronting Cinder-was almost more than she could take. It was even more frightening to realize that if she had not known that this was what had killed Cinder, she would not have been able to say it was not her. In fact, this terrible transformation made the one thing that had been impossible possible. With this Cinder it was possible to conceive a new life. This Cinder could be a consort-a husband.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27</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Resolution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In the dream, the dragons witnessed with horror as the eye of paradox opened. From the ruins the terrible rift spread, sinking its roots into the very core of Aeryn, and lifting its branches to the heavens. For seven terrifying days, the rift grew, giving birth to storms the likes of which had never been seen in that sphere of paradise. No one noticed when blood began pouring through the crack in reality caused by Phoenix Coal’s removal. The bath she had occupied filled with the blood of a dragon and a phoenix that had circulated in the surreal twists of paradox since Cinder’s death. No one noticed the coalescence of a body in that sanguine pool. A spark of consciousness fired within the new formed flesh, and with a gasp of shock, the daughter of the goddess lifted her head from the waters of her birth. Her first thoughts reached out through the dream and wrapped around the slowly spreading rift. Her absolute will froze the open eye of paradox and bound it in place. As she slipped back beneath the surface, her presence was finally discovered.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Scarlet and Dawn-Crimson’s Assault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Once Crimson had effectively confined Scarlet to her own body, he was ready for his final move. Crimson had already deduced that the best chance he had to fully possess Scarlet was to achieve the union their bodies hungered for. As their minds embraced in united flesh, he would be able to swallow her with his new female aspect. When he executed his plan, it started out perfect, but quickly a desperate struggle. Scarlet’s cry for help was expected. It’s being answered was not. Scarlet’s panic was felt by Dawn-who it turned out was not dead after all. Dawn appeared out of nowhere and the twins’ minds lashed out in a crushing defense. The report his allies had made had proven false. It had no idea how she had come to the rescue, but suddenly her mind was right there along side Scarlet’s and their combined fury was a perfect recreation of the moment the demon had first been trapped. The demon panicked, triggering the separation of their joined male aspects. The division weakened Scarlet and Dawn’s assault, but their compliments were both swallowed as the sleeper retreated. The demon’s duality, and the implicit duality of the Crimson/Fox fusion, were complimentary, and for a moment it thought it had achieved its objective. That faint reprieve allowed Crimson to realize he had seized his objective-not exactly as planned, but more than close enough. without hesitating, Crimson ripped the minds of Fox and the real Crimson out of their shared body and threw them back at Scarlet/Dawn-as sleepers.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The girls’ minds were swallowed by the fury of Crimson and Fox. Crimson had been conscious of his possessor’s thoughts and deeds throughout his imprisonment. Fear and loathing combined with an unspeakable thirst for revenge. Fox, having tasted only a moment of possession, but in that moment discovering that it had been this demon who had engineered the attack on the beach and consigned him to that devastating ordeal, felt an equal need to strike back. Without hesitating the joined twins lashed out, slaying their own dispossessed body. Scarlet and Dawn surfaced and seized control of their body with the sickening realization that the demon’s action had somehow divorced them from their compliments-and their own minds had fused together.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Erosion of Dawn’s perspective-Scarlet and Dawn’s Union.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The strangely united and divided girl faced the consequences of the murderous assault. The blood on her hands would become the perfect excuse for other enemies and political rivals of their house to shatter the re-emergence of the Ava and Ana lines-a threat to the imperial succession itself. Scarlet hardly cared about the danger facing their house, she was concerned only for the health and sanity of Dawn. From the moment the bloody confrontation ended, she had been aware of the chaos Crimson’s actions had caused her. Dawn had been almost unhinged by the inheritance of her mother’s memories.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Dawn’s attempt to go to Scarlet’s rescue almost went unrecognized. Attempting to teleport to Scarlet, Dawn somehow teleported into Scarlet. It forced them to confront a paradox of their nature which being avon did not explain. it placed all the answers they had begun to embrace in a very uncertain light. They had appeared to be normal human twins, however they had twice proved to be something no one had ever seen before. The twins premature union during the Ardahn Massacre demonstrated that the two had an inexplicably deep rapport. They fit together like a fully awakened avon, but independent of each other Dawn and Scarlet were awakened avon. Which meant a union between them ought to be impossible.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When the sleeper seized sole possession of Crimson/Fox, it seized all the potential of an awakened avon. Thus, the demon resurrected with its mind and memories intact. Scarlet/Dawn were so preoccupied with sorting their situation out they did not even notice as their enemy stirred. As the fused twins struggled to reintegrate the dispossessed minds of their compliments, Crimson seized the initiative. Assuming the place of Cinder, she summoned the house guard and had the unified girl arrested for making an assault on her person.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actually accused Scarlet and Dawn of being possessed-to which their joined minds gave a misleading testimony.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string of deaths which Crimson had perpetrated were reported soon after, and under examination and trial, the memories they had inherited convicted them outright.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Scarlet-in name the one under prosecution-had an alibi, but her loyalty to Cinder prevented her from using it. Besides, without Cinder to substantiate her claims, she would sound like she was just making it up. Crimson was cementing herself in her new role by making all the accusations and driving investigators to reconstruct a history of events all too close to the truth. The only ones who knew Crimson was lying were the ones who had driven Cinder into exile, and who had offered to endorse her coup. By exposing the sleepers to avon, Crimson was seriously compromising the agreements between them, but the truth about Cinder was an even greater secret. By persecuting Scarlet, Crimson was eliminating the only other pawn the dragons had left to oppose her with. Without her, they would have to come out into the open to depose Crimson. Unfortunately, there was one person unaccounted for. Phoenix Coal.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People, Places, Things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Anna </w:t>
      </w:r>
      <w:r w:rsidRPr="000174FD">
        <w:rPr>
          <w:rFonts w:ascii="Montserrat" w:hAnsi="Montserrat"/>
          <w:sz w:val="24"/>
        </w:rPr>
        <w:tab/>
        <w:t>Je Ara</w:t>
      </w:r>
      <w:r w:rsidRPr="000174FD">
        <w:rPr>
          <w:rFonts w:ascii="Montserrat" w:hAnsi="Montserrat"/>
          <w:sz w:val="24"/>
        </w:rPr>
        <w:tab/>
        <w:t>Dai</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Ember</w:t>
      </w:r>
      <w:r w:rsidRPr="000174FD">
        <w:rPr>
          <w:rFonts w:ascii="Montserrat" w:hAnsi="Montserrat"/>
          <w:sz w:val="24"/>
        </w:rPr>
        <w:tab/>
        <w:t>Je Ala</w:t>
      </w:r>
      <w:r w:rsidRPr="000174FD">
        <w:rPr>
          <w:rFonts w:ascii="Montserrat" w:hAnsi="Montserrat"/>
          <w:sz w:val="24"/>
        </w:rPr>
        <w:tab/>
        <w:t>Dai</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Alexander</w:t>
      </w:r>
      <w:r w:rsidRPr="000174FD">
        <w:rPr>
          <w:rFonts w:ascii="Montserrat" w:hAnsi="Montserrat"/>
          <w:sz w:val="24"/>
        </w:rPr>
        <w:tab/>
        <w:t>Morgan</w:t>
      </w:r>
      <w:r w:rsidRPr="000174FD">
        <w:rPr>
          <w:rFonts w:ascii="Montserrat" w:hAnsi="Montserrat"/>
          <w:sz w:val="24"/>
        </w:rPr>
        <w:tab/>
        <w:t>Aegis Ambassador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Victoria</w:t>
      </w:r>
      <w:r w:rsidRPr="000174FD">
        <w:rPr>
          <w:rFonts w:ascii="Montserrat" w:hAnsi="Montserrat"/>
          <w:sz w:val="24"/>
        </w:rPr>
        <w:tab/>
        <w:t>Morgan</w:t>
      </w:r>
      <w:r w:rsidRPr="000174FD">
        <w:rPr>
          <w:rFonts w:ascii="Montserrat" w:hAnsi="Montserrat"/>
          <w:sz w:val="24"/>
        </w:rPr>
        <w:tab/>
        <w:t>Former Aegis Ambassador, First Contact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Eve</w:t>
      </w:r>
      <w:r w:rsidRPr="000174FD">
        <w:rPr>
          <w:rFonts w:ascii="Montserrat" w:hAnsi="Montserrat"/>
          <w:sz w:val="24"/>
        </w:rPr>
        <w:tab/>
      </w:r>
      <w:r w:rsidRPr="000174FD">
        <w:rPr>
          <w:rFonts w:ascii="Montserrat" w:hAnsi="Montserrat"/>
          <w:sz w:val="24"/>
        </w:rPr>
        <w:tab/>
        <w:t>Captain, Aegis Navy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Victor</w:t>
      </w:r>
      <w:r w:rsidRPr="000174FD">
        <w:rPr>
          <w:rFonts w:ascii="Montserrat" w:hAnsi="Montserrat"/>
          <w:sz w:val="24"/>
        </w:rPr>
        <w:tab/>
      </w:r>
      <w:r w:rsidRPr="000174FD">
        <w:rPr>
          <w:rFonts w:ascii="Montserrat" w:hAnsi="Montserrat"/>
          <w:sz w:val="24"/>
        </w:rPr>
        <w:tab/>
        <w:t>ASI Agent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Cinder </w:t>
      </w:r>
      <w:r w:rsidRPr="000174FD">
        <w:rPr>
          <w:rFonts w:ascii="Montserrat" w:hAnsi="Montserrat"/>
          <w:sz w:val="24"/>
        </w:rPr>
        <w:tab/>
        <w:t>Je Ara</w:t>
      </w:r>
      <w:r w:rsidRPr="000174FD">
        <w:rPr>
          <w:rFonts w:ascii="Montserrat" w:hAnsi="Montserrat"/>
          <w:sz w:val="24"/>
        </w:rPr>
        <w:tab/>
        <w:t>Naomi</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Coal</w:t>
      </w:r>
      <w:r w:rsidRPr="000174FD">
        <w:rPr>
          <w:rFonts w:ascii="Montserrat" w:hAnsi="Montserrat"/>
          <w:sz w:val="24"/>
        </w:rPr>
        <w:tab/>
        <w:t>Je Ala</w:t>
      </w:r>
      <w:r w:rsidRPr="000174FD">
        <w:rPr>
          <w:rFonts w:ascii="Montserrat" w:hAnsi="Montserrat"/>
          <w:sz w:val="24"/>
        </w:rPr>
        <w:tab/>
        <w:t>Naokume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w:t>
      </w:r>
      <w:r w:rsidRPr="000174FD">
        <w:rPr>
          <w:rFonts w:ascii="Montserrat" w:hAnsi="Montserrat"/>
          <w:sz w:val="24"/>
        </w:rPr>
        <w:tab/>
        <w:t>Morgan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Fox</w:t>
      </w:r>
      <w:r w:rsidRPr="000174FD">
        <w:rPr>
          <w:rFonts w:ascii="Montserrat" w:hAnsi="Montserrat"/>
          <w:sz w:val="24"/>
        </w:rPr>
        <w:tab/>
        <w:t>Morgan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Scarlet</w:t>
      </w:r>
      <w:r w:rsidRPr="000174FD">
        <w:rPr>
          <w:rFonts w:ascii="Montserrat" w:hAnsi="Montserrat"/>
          <w:sz w:val="24"/>
        </w:rPr>
        <w:tab/>
        <w:t>Morgan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Crimson</w:t>
      </w:r>
      <w:r w:rsidRPr="000174FD">
        <w:rPr>
          <w:rFonts w:ascii="Montserrat" w:hAnsi="Montserrat"/>
          <w:sz w:val="24"/>
        </w:rPr>
        <w:tab/>
        <w:t>Morgan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Aeryn</w:t>
      </w:r>
      <w:r w:rsidRPr="000174FD">
        <w:rPr>
          <w:rFonts w:ascii="Montserrat" w:hAnsi="Montserrat"/>
          <w:sz w:val="24"/>
        </w:rPr>
        <w:tab/>
        <w:t>Aeren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Aerahn</w:t>
      </w:r>
      <w:r w:rsidRPr="000174FD">
        <w:rPr>
          <w:rFonts w:ascii="Montserrat" w:hAnsi="Montserrat"/>
          <w:sz w:val="24"/>
        </w:rPr>
        <w:tab/>
        <w:t>Aerannan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Athyn</w:t>
      </w:r>
      <w:r w:rsidRPr="000174FD">
        <w:rPr>
          <w:rFonts w:ascii="Montserrat" w:hAnsi="Montserrat"/>
          <w:sz w:val="24"/>
        </w:rPr>
        <w:tab/>
        <w:t>Athen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Athahn</w:t>
      </w:r>
      <w:r w:rsidRPr="000174FD">
        <w:rPr>
          <w:rFonts w:ascii="Montserrat" w:hAnsi="Montserrat"/>
          <w:sz w:val="24"/>
        </w:rPr>
        <w:tab/>
        <w:t>Athannan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Ardyn</w:t>
      </w:r>
      <w:r w:rsidRPr="000174FD">
        <w:rPr>
          <w:rFonts w:ascii="Montserrat" w:hAnsi="Montserrat"/>
          <w:sz w:val="24"/>
        </w:rPr>
        <w:tab/>
        <w:t>Arden</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Ardahn</w:t>
      </w:r>
      <w:r w:rsidRPr="000174FD">
        <w:rPr>
          <w:rFonts w:ascii="Montserrat" w:hAnsi="Montserrat"/>
          <w:sz w:val="24"/>
        </w:rPr>
        <w:tab/>
        <w:t>Ardannan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Arlahn</w:t>
      </w:r>
      <w:r w:rsidRPr="000174FD">
        <w:rPr>
          <w:rFonts w:ascii="Montserrat" w:hAnsi="Montserrat"/>
          <w:sz w:val="24"/>
        </w:rPr>
        <w:tab/>
        <w:t>Arlannan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Aldyn</w:t>
      </w:r>
      <w:r w:rsidRPr="000174FD">
        <w:rPr>
          <w:rFonts w:ascii="Montserrat" w:hAnsi="Montserrat"/>
          <w:sz w:val="24"/>
        </w:rPr>
        <w:tab/>
        <w:t>Alden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Aldahn </w:t>
      </w:r>
      <w:r w:rsidRPr="000174FD">
        <w:rPr>
          <w:rFonts w:ascii="Montserrat" w:hAnsi="Montserrat"/>
          <w:sz w:val="24"/>
        </w:rPr>
        <w:tab/>
        <w:t>Aldannan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Allahn</w:t>
      </w:r>
      <w:r w:rsidRPr="000174FD">
        <w:rPr>
          <w:rFonts w:ascii="Montserrat" w:hAnsi="Montserrat"/>
          <w:sz w:val="24"/>
        </w:rPr>
        <w:tab/>
        <w:t>Allannan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\ay\</w:t>
      </w:r>
      <w:r w:rsidRPr="000174FD">
        <w:rPr>
          <w:rFonts w:ascii="Montserrat" w:hAnsi="Montserrat"/>
          <w:sz w:val="24"/>
        </w:rPr>
        <w:tab/>
        <w:t>a \ah\</w:t>
      </w:r>
      <w:r w:rsidRPr="000174FD">
        <w:rPr>
          <w:rFonts w:ascii="Montserrat" w:hAnsi="Montserrat"/>
          <w:sz w:val="24"/>
        </w:rPr>
        <w:tab/>
        <w:t>e \eh\</w:t>
      </w:r>
      <w:r w:rsidRPr="000174FD">
        <w:rPr>
          <w:rFonts w:ascii="Montserrat" w:hAnsi="Montserrat"/>
          <w:sz w:val="24"/>
        </w:rPr>
        <w:tab/>
        <w:t>i \ee\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o \ah\</w:t>
      </w:r>
      <w:r w:rsidRPr="000174FD">
        <w:rPr>
          <w:rFonts w:ascii="Montserrat" w:hAnsi="Montserrat"/>
          <w:sz w:val="24"/>
        </w:rPr>
        <w:tab/>
        <w:t>o \oh\</w:t>
      </w:r>
      <w:r w:rsidRPr="000174FD">
        <w:rPr>
          <w:rFonts w:ascii="Montserrat" w:hAnsi="Montserrat"/>
          <w:sz w:val="24"/>
        </w:rPr>
        <w:tab/>
        <w:t xml:space="preserve">u \oo\ </w:t>
      </w:r>
      <w:r w:rsidRPr="000174FD">
        <w:rPr>
          <w:rFonts w:ascii="Montserrat" w:hAnsi="Montserrat"/>
          <w:sz w:val="24"/>
        </w:rPr>
        <w:tab/>
        <w:t>a \uh\</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AEA</w:t>
      </w:r>
      <w:r w:rsidRPr="000174FD">
        <w:rPr>
          <w:rFonts w:ascii="Montserrat" w:hAnsi="Montserrat"/>
          <w:sz w:val="24"/>
        </w:rPr>
        <w:tab/>
        <w:t>The Awakened Empire’s Aegis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ASIA</w:t>
      </w:r>
      <w:r w:rsidRPr="000174FD">
        <w:rPr>
          <w:rFonts w:ascii="Montserrat" w:hAnsi="Montserrat"/>
          <w:sz w:val="24"/>
        </w:rPr>
        <w:tab/>
        <w:t>Aegis Security and Intelligence Agency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Oasis · Phoenix House · Autumn Court, Blood Clan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Athenic mother · Morgan · Avon O En · the human with an avon soul, an embodiment of the goddess.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Moon · Phoenix House · Autumn Court, Blood Clan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Carnal mother · identified as Aspen Morgan, a human female, the younger twin, heir of the Regent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Morning Ash </w:t>
      </w:r>
      <w:r w:rsidRPr="000174FD">
        <w:rPr>
          <w:rFonts w:ascii="Montserrat" w:hAnsi="Montserrat"/>
          <w:sz w:val="24"/>
        </w:rPr>
        <w:tab/>
        <w:t>Born at twilight, morning of the summer solstice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Morning Dawn </w:t>
      </w:r>
      <w:r w:rsidRPr="000174FD">
        <w:rPr>
          <w:rFonts w:ascii="Montserrat" w:hAnsi="Montserrat"/>
          <w:sz w:val="24"/>
        </w:rPr>
        <w:tab/>
        <w:t>Born at sunrise, morning of the summer solstice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Phoenix Dawn</w:t>
      </w:r>
      <w:r w:rsidRPr="000174FD">
        <w:rPr>
          <w:rFonts w:ascii="Montserrat" w:hAnsi="Montserrat"/>
          <w:sz w:val="24"/>
        </w:rPr>
        <w:tab/>
        <w:t xml:space="preserve">Born at noon, on the summer solstice, during a full solar eclipse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r>
      <w:r w:rsidRPr="000174FD">
        <w:rPr>
          <w:rFonts w:ascii="Montserrat" w:hAnsi="Montserrat"/>
          <w:sz w:val="24"/>
        </w:rPr>
        <w:tab/>
        <w:t>northern hemisphere of Dawn, on the line of the northern tropic</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Ash Moon · Phoenix House · Autumn Court, Blood Clan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Carnal mother · identified as Arden Morgan, a human female, the older twin, heir of the Regent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Evening Dawn</w:t>
      </w:r>
      <w:r w:rsidRPr="000174FD">
        <w:rPr>
          <w:rFonts w:ascii="Montserrat" w:hAnsi="Montserrat"/>
          <w:sz w:val="24"/>
        </w:rPr>
        <w:tab/>
        <w:t>Born at sunset, on the winter solstice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Evening Ash</w:t>
      </w:r>
      <w:r w:rsidRPr="000174FD">
        <w:rPr>
          <w:rFonts w:ascii="Montserrat" w:hAnsi="Montserrat"/>
          <w:sz w:val="24"/>
        </w:rPr>
        <w:tab/>
        <w:t>Born at twilight, on the winter solstice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Phoenix Ash</w:t>
      </w:r>
      <w:r w:rsidRPr="000174FD">
        <w:rPr>
          <w:rFonts w:ascii="Montserrat" w:hAnsi="Montserrat"/>
          <w:sz w:val="24"/>
        </w:rPr>
        <w:tab/>
        <w:t>Born at midnight, on the winter solstice, during a full lunar eclipse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r>
      <w:r w:rsidRPr="000174FD">
        <w:rPr>
          <w:rFonts w:ascii="Montserrat" w:hAnsi="Montserrat"/>
          <w:sz w:val="24"/>
        </w:rPr>
        <w:tab/>
        <w:t>southern hemisphere of ash, on the line of the southern tropic</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Overview Notes-Pending Expansion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 xml:space="preserve">Victor. Victor had always been known as an asset of Victoria’s, an alias. After such a long absence from the Aegis, however, Victor was almost able to appear on Aeryn as a distinct individual. Victoria had been very young when she was sent to Oasis, young enough to arrive in the throes of heat. Victor manifested, and adopted an avon identity-he actually was recruited to serve as Empress Anna’s personal body guard. Victor and Victoria had caught Anna’s interest for reasons she shared only posthumously, but for those same reasons, she never disclosed Alex and Vic’s secrets to their superiors, or her own subordinates. Vic’s superiors were not concerned, being too excited about how close their operatives were to Anna, and the opportunities that provided them. Already suspicious of the truth about Vic, they counted on her greater exposure to the Aegis to command her loyalty, and through them fulfill their mission in Oasis without resorting to military means.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Victoria. Victoria was the product of a thousand generations of direct descent spent living on Earth. She initially arrived on Earth as a scout for the Awakened-accompanied as always by Eve. The two were essentially covert special operatives of the Aegis Security Intelligence/Investigations Agency-of course, they were more like the Dirty Pair of the Aegis. They were very powerful, very resourceful, extremely enthusiastic and utterly fearless immortals. They had also been the only two of their kind in the Aegis-phenotypically speaking-until the Garden of Eden produced Man. Victoria fell in love with Earth and resigned-with some regrets, as Eve firmly resisted her attempts to seduce her into quitting and joining her on Earth. Over a few thousand years, the two grew further and further apart. If she had not become involved with a group of rebels striving to break Earth’s quarantine, she might never have returned to Aegis service.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Alexander. Alexander Morgan had taken Victoria’s place at Eve’s side after her retirement. At the time, it had convinced some of their superiors in the Aegis that Eve and Victoria had in fact always been embodiments of the same person-a fairly common occurrence among the Awakened. For that reason, Victor was immediately suspected of being Victoria, although there were more than a few questions about how Victor managed to be so convincingly avon. Alexander was aware of the suspicion, and the investigations which pursued the matter. In spite of the long history of Eve and Victoria within the Aegis, it was apparent to his superiors that the two had probably been the very first awakened avon-individuals blooded by long range scouts sent out millions of years ago. Which meant Cinder Arden had not been the first avon encountered by the Aegis. There had been at least one awakened avon living and working in the Aegis for about a million years.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Eve. Eve remained the ASIA’s premier operative, and with the high tension surrounding the succession in Oasis, she had been tapped as the embassy’s military liaison. Anna’s disclosure had brought the Seventh Fleet to Oasis, to picket the system and enforce the quarantine. They were also there to support any ground based actions that became necessary as the situation evolved. The Aegis was scared of Oasis-of the avon race, to be specific. The people of this world had realized a potential unique in the explored universe, a kind of power equal to the powers of the awakened, but opposite in nature-and they had been given the awakened powers on top of it. Fortunately avon powers were based on psionics, just as the awakened powers were, and thus technology developed to neutralize the awakened were just as effective against avon. What avon did not know, however, was that the weapons were not here to threaten them as much as protect them. The Aegis had enemies, and they would go through hell itself to pick up assets as powerful as avon. No force could prevent these beings from penetrating Oasis, but they could reduce the intensity and density of such an invasion. Eve was the one tasked to respond to such penetrations.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Cinder was noticed early in her residence by Dawn’s father, who took steps to prevent Cinder and Coal from encountering Scarlet and Dawn the year their paths overlapped.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Scarlet did not know how to sleep in the comfort of her house. She was not sure about the wisdom of going night stalking. The compulsion was so strong she imagined she must have developed a habit. As it was impossible to sleep without having nightmares, she indulged the urge. She reflected on her recent experiences as she slipped through the sleeping house. Passing under a window, she overheard the exchange between Dancer and the imperial regent.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Scarlet was a witness as Dancer stole in during the night to appeal to the imperial regent for a favor in spite of having forsaken her house name. In the hope that her legitimate children would fulfill the bloodline's legacy, the muse had committed herself to a path that forbade her to hold such titles. Now her children were threatening to quit their claims and follow in her path. In spite of her own abdication, she was gravely concerned about the resulting disposition of the titles she had held in trust. The imperial regent confided that she was already looking into alternate heirs to the two houses.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The twins’ significantly changed the imperial regent’s plans for answering Dancer’s request. The purpose of requiring Scarlet and Dawn to study in the schools of dancing and dreaming was to prepare them to bear the mantles of Ava and Ana. What was at first a notion had been strengthened by Pride and Passion’s rejection of their rights to those titles.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Scarlet was only confused by what little of the conversation she overheard. Scarlet, sensing that letting on what she overheard the night before might not be wise, resolved to pretend total surprise and ignorance of anything unusual going 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Dawn all but immediately sorted herself out in the local school community. By her third day in attendance, she had some idea of how things would proceed for a pace. Among her new peers a growing crowd of friends, allies, competitors and such had begun to gather. Attention gradually but steadily focused on Scarlet and Dawn-from muses and mentors, other heirs and nobles, suitors and seducers, artists of name, and even her own siblings as they catch up to her and events move 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The Regent took her measure and decided that Scarlet and Dawn had all the qualifications necessary for royal champions, but as heirs to the titles of Ava and Ana lacked the preparation for authority and leadership.</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Like many people she had the aptitude to learn some of the more exotic disciplines of the body, but in this instance she allowed peer pressure and her own unresolved feelings about her near rape to gravely compromise her judgment.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Cinder and Dawn encountered each other on their way in. Dancer was lingering about the suite concerned about Scarlet who had been brought home with serious heat sickness.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Dawn avoided Cinder and Coal, trying to come to terms with the questions before her. However, neither of them wanted to be avoided. From the moment she had seen Scarlet and Fox, Dawn had stuck thinking about her situation. Scarlet had taken Fox, and according to everyone around her, Dawn was expected to “dance” with Crimson. Once she said it out loud, however, Scarlet had nearly exploded. It had been inevitable that the two of them would get into a fight. They were too much alike to be so different, equal and opposite. Fast friends, the twins were also natural rivals over identity-over Crimson and Fox as well. Scarlet still felt she had tried to steal Crimson. With friction over sharing the same face and the same name, compounded by the differences in their social status and reputations, each was feeling defensive of her own territory. It had not been possible for them to really share anything, and neither wanted to share lovers! Besides, Scarlet was still sore that she had turned down her strange offer. Dawn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Dawn wandered the darkened streets, her mind preoccupied with thoughts of sex and death. When she left the palace,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She arrested her thoughts as she felt the approach of her potential mate and compliment. When he asked what she was doing, she confessed that she was looking for a place to stay-and a partner to stay with.</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Encounters and Confrontations-Dream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Crimson took Dawn to see his mentor, dancer’s female half, dream, who listened to, and responded to Dawn’s apprehensions of heat and choosing. She talked to both of them about the natural order of events in an avon life, explaining how their nature required them to turn to each other to make it through each mating season. For a lyn avon, mating season was a time for choosing mates, a time for tasting compliments. Split-manifests, chiyn avon,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avon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Crimson followed the forms for bringing his mate into his house, guiding her through the exchange. Dawn was surprised as she was introduced into the personal residence of the Regent. House avon was the mother house of the avon race. House mating was a ritual that evolved over time. The first step was simply approval of the head of the house, which in this case meant the approval of the Regent. Cinder kept the matter informal-given the circumstances-allowing them a grace period to reacquaint themselves before subjecting them to the formalities of a full house reception. The two of them expressed their thanks and then retired to Crimson’s suite of apartments, where Crimson did not spare her the formalities of room mating. She was surprised to realize that his insistence on the forms had been to ensure that she had the chance to impose limits on their intimacy.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Bedmating</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Together Dawn and Crimson confronted the mystery of each other. Dawn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Crimson pointed out that, for an avon, that was the way it was supposed to have been. It was abnormal for a split-manifest to exhibit such distinct identities. Crimson talked her into going with him to consult some people about it, to ease both their concerns.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Encounters and Confrontations-Blade et al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To her surprise, they did not go to see Crimson’s mentor. Crimson took them to see his class mates-members of the house guard. When she saw them, she understood why. The group of young men and women-hardly more than boys and girls-were all split-manifests. That brief encounter convinced Dawn that Crimson was telling the truth when he said that they were abnormal for a split-manifest. That hardly mattered beside what their behavior and comments had revealed about their relationship. Few comments were directed at her, but she picked up enough to know that Crimson owed his comrades for past sexual favors, and it was obvious that the young men expected payment in kind. Their reaction to her, and her modesty, alarmed her. Her judgment lapsed as the teasing and taunting struck a nerve. In an effort to preserve her other’s reputation, Dawn challenged their assumptions about her incompetence. By default, she had challenged the school. A time was named for her to meet the Coal kume champion, and captain of the house guard in the circle. Crimson dragged her away before she could get herself into any more trouble. Not having found an answer to their problem, they went looking for dream.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Crimson did not understand Dawn’s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Dawn made the first gesture, asking Crimson to help her understand what it meant to be avon. He started with the aspect of his culture that she seemed the most unsure of, avon sexuality. As native avon, Dawn’s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Encounters and Confrontations-Cinder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That evening, Dawn appeared in court with Crimson, who was standing to the Regent’s right as her sword. She stood to Cinder’s left as her shield which made the original statement twice as pointed. By implication, then, the Regent was willing to trust her protection to a citizen of the aegis. Dawn accompanied her brother and the lord of the court to her residence when the evening had come to a close. The private interview that followed was nerve shattering. The Regent opened the conversation by asking Dawn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Cinder replied that if one was to be targeted for assassination, then the best chance for one’s survival is to thoroughly and completely convince one’s enemy that one has been assassinated. As for why she would arrange for Dawn to commit such an act and get away with it, she simply said “i would not want to see my daughter-in-law be executed for doing her duty”. They were confronted by their mother’s legacy.  Crimson and Dawn had been promised, on their naming day, to the Regent’s split-manifest child and heir. Before they were excused, they were formally reintroduced to pain and pleasure, their fiancées. They talked a bit about Crimson and Dawn’s inheritance, lands and titles and such, but Dawn was too upset to take it all in.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As soon as they were alone, she turned on him and demanded to know what other surprises were waiting for her. Crimson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well-Crimson and Dawn lost their ‘virginity’ to the expert ministrations of dream, whereby they became adults and were granted sexual freedom.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Crimson,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Dawn was prompt and precise in her reports to her superiors. Her insight was proving invaluable to the delegation. She was required to describe and explain her actions in detail, which made it more difficult than simply spying on the Regent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Crimson, who could think of nothing to do but hold on to her and whisper reassurances. Ironically, her reaction only made her more committed to learning and perfecting her sexual techniques and the protocols of tasting, choosing and bed mating. Crimson had not needed to tell her that the initiation had made them subject to open courting.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 None were pleased to learn that they had to complete the same rites of adulthood, and qualify for a rank of nai or better to be able to leave their adopted home and travel into wild or hostile territory-as human space and the aegis were considered to be by oasians.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The direction things were headed prompted Dawn to seek out her twin. As she feared, Scarlet was angry with her for “stealing” Crimson, and actually cried as she related how painful it had been to watch them commence together. As she hoped, Cinder was equally alarmed at the arranged marriage to pain and pleasure. Not that she objected to either fiancée, but she was concerned about how she fit into these plans. When they met with Crimson, they shared their concerns. If one of them were cut out of their union it would harm them all. In a private audience with the Regent, when Crimson took Dawn and Cinder to meet with the head of his household, they were all tested and confirmed to be a triune soul, and the legitimate heirs of avon d’ava and the province of phoenix gate. Faced with their obvious unity, the Regent questioned their assumed identities. Dawn had taken her identity for granted, but Crimson and Cinder had not been blessed with such an opportunity. They had both resorted to genetic identification-but since they each went to different authorities, the answers they got were significantly different. Cinder had been identified as the genetic twin of  Cinder nin, hence she took that name.  Cinder nin ii had assumed she was the only survivor of the massacre-and the one and only daughter of phoenix. Unknown to anyone at the time, young Dawn owed her survival to a desperate manifestation of her power, an embodiment of her destructive potential. This other young Dawn slaughtered the terrorist hunt party that started the massacre, and then stumbled through the open phoenix gate, arriving in dream gate stunned by her own actions. Due to this unusual manifestation, the girl grew up on two worlds unaware of her own duality. Crimson had been identified as the male aspect of the long lost heir of the ava branch of the imperial house of avon-a genetic duplicate of a person who had lived at least ten thousand years ago, and quite possibly of the first generation of the avon race. The same tests were certain to confirm the same for them all.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Cinder’s meeting with ara and a man named talon, who had come in the cover of darkness. This time she could not flee without giving herself away. The purpose of ara’s visit was to ask her to provide a place for her household-her husband, her heir and her younger children-so that raven could be presented to Dawn for her mnao. A few months had passed since ara dispatched a letter to her, pleading the urgency of house business. Ara had been given notice to retire as head of ara,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Dawn and Crimson’s reunion. Remembering only that ava’s heir had lost her male counterpart in the ava massacre, when word of Dawn’s arrival reached her, ara immediately saw Dawn as a perfect mate for her son. Her claim to the lost ava mantle presented an opportunity to restore the ancient avara heritage in a union with raven. She had missed the opportunity with passion, and planned to correct that this time. Cinder agreed to make a place in her home for the lord of ara, her children by storm, and her other children fostered by contract to the d’avon, in the hope that she would be regain a place in her sister’s heart. Ara’s interest in Dawn was obvious. Passion’s rejection of her own claim to the d’ava title significantly changed ara’s plans for answering talon’s challenge. She had a notion of orchestrating an alliance and future reunion of ava and ara through Dawn and raven. Her desire to unite the two houses had only been strengthened by passion’s refusal. Her intention was to sue for betrothal. Cinder made no comment to that, save to assure ara that preparations necessary for Dawn to bear the mantle of her house were already being undertaken.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She had almost adjusted to the news that Cinder planned for her to assert a claim to d’ava and be married off. If Cinder was serious about marrying Dawn to Crimson, how could she negotiate a second engagement between Dawn and this other woman’s son? She had checked on the legalities, and based on what she had learned Dawn would not have thought she would be introduced into her claim. Among the things she had discovered was her twin’s official station when she died. Her twin’s claim, though never asserted, was valid. Dawn was not as sure about her own. As a courtesan, her mother had no legal rights to her children, so Dawn would have assumed she had no claim on her twin’s house. No one else seemed to have such doubts, though. Things seemed to be moving awfully fast. When she pressed Crimson for a reason, she learned that Cinder was dying. No one said anything, but everyone knew it. With the health of the Regent failing rapidly, several important people had dissolved their schools and dismissed their students-even their own children-to go to their empress’s side. Dancer was one of them. They would not have done that if they had not suspected or else were summoned to attend her. Even the negotiations with the human empire stemmed from Cinder’s desire to sort everything out before she died.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Dawn and Scarlet were called in to see the Regent. The question of what to do with Dawn was quietly appraised while the Regent also gave some serious consideration to pain and pleasure, given their place as heir. These considerations molded the direction the Regent took with the conversation. In a more formal interview with the Regent, Dawn was counseled by Cinder on the requirements she would have to meet in her education. Dawn was required to take up duties in the house and, along with Scarlet, enroll in school. Dawn was easily skilled enough to be Coal, so she would be expected to serve the Regent in the lists. Dawn was surprised to be asked to join her brother in devotion to dao. If certain mixed messages were to be believed, the Regent would have special requests to make of Cinder as well. She evaded both of them, simply hinting that the uncommon twinning of Dawn and Cinder presented a possible answer to one of many new problems. She assured them it was nothing they need be worried about. It would take some work on the part of each of them to test that possibility.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Dawn’s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Apparently, their mother had known of her rights and obligations and had been quietly administering to them since her appearance twenty years ago. She had resided at dream gate for some time and was recognized as a prominent member of house avon. The arena  putting it to the challenge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Because she was standing shield, Dawn was required to spend as much time practicing with the house guard as Scarlet. Dawn was in for a rude awakening. With no hesitation, Dawn was thrust into the company of her peers. Almost out of habit, she was determined to enter as an Cinder. Passion had told her how her androgynous manners led people astray. When they saw her going out the door, passion and Cinder stopped her to re-emphasize the warning. In spite of passion’s and Cinder’s protests, she defended her right to innocent misdirection; maintaining that it was not misdirection but part of her character-and what others interpreted was their business, not hers. But what she hinted disturbed passion even more. Dawn all but immediately sorted herself out in the local school community. Cinder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Dawn had all the qualifications necessary for a first sword, but as an heir she lacked the preparation for authority and leadership. Among her new peers a growing crowd of friends, allies, competitors and such had begun to gather. Attention gradually but steadily focused around Dawn-from muses and mentors, other heirs and nobles, suitors and seducers, artists of name, and even her own siblings as they catch up to her and events move on. Some of the boys-her new “classmates”-took exception to her enigmatic character and background began to push and test her. Dawn was initially the object of o’jin investigation. The loss on their side had been very high, almost as high as the death toll of house ava. Thus, while they had an idea of what had been intended in that long ago raid, they had to investigate the possibility that Dawn had been converted. If she too was o’jin, then their highest objective had been unwittingly attained. Unfortunately, when they confronted her, their analysis was Annetic.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Dawn wondered if Scarlet had slept with them all, or at least the female of each set. Part of her accepted his debt as hers, but it was too difficult to bring herself to assume that debt. Especially with the pressure that she felt under the surface when ever she was around them. Scarlet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A hidden adversary and secret admirer-a man of power, status and rank-became entranced by her. Dawn was not what anyone would call normal. In fact, so many people found her mysterious, Annetic,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As heir to d’ava, Dawn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Dawn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Dawn was grateful and guilty at the same time. She had no right to place the burden on Cinder. Once again she resolved to do it, but as before, when she started to approach it, her nerve would break and she would have to be rescued by Cinder.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When Dawn’s girlfriends encouraged her to turn out in style, many of Scarlet and Coal’s male friends twisted their necks out of whack. A couple of such nights out cast an allure over Dawn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A time of choosing Dawn and the others soon found themselves in the midst of arla liymb. Like ot or not, it was the time of choosing for her mnao.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On the islands of the phoenix coast, Dawn faced the mystery of heat and the first part of the legacy left by her enigmatic mother. There was a marked difference in the way different groups went about the affairs of arla liymb. The issue among the teen peer group was: who would Dawn love? Who’s love would win her? Compared to seasonal flood of raging hormones, what else could possibly be important? The adolescent insanity of Dawn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Dawn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Dawn was asked to share her memory of it with her siblings. Cinder, along with the ship she served on and its crew, had been devoured by a deadly and destructive alien power in the depths of space. Like Dawn, Scarlet had absorbed the mind of his predecessor,  Scarlet nin, at his death. His own death immediately after caused the two identities to merge in ways almost impossible to sort out. His power had revealed itself immediately after his resurrection. His confession compelled Dawn to confide her darkest secret. Dawn had salvaged her twin’s mind from the abyss of death. Dawn’s power fully manifested itself after this second tragedy, and forced the girl and Scarlet to relocate to a psionic reservation.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Of them all, Dawn had the hardest time dealing with the legacy, especially the predictions of that journal. Her training in psionics was largely grounded in the scientific revelations of human scientists. While Dawn had studied psionics, with equal devotion to physical training at Scarlet’s urging, her twin had been learning the arts and mysteries that lay behind the use of that very power, mastering a deadly and efficient martial art well suited to her nature as an angel of destruction. The spiritual and magical qualities that avon sciences had for humans troubled her, especially with the ghost of her mother living in her mind. In a way she could remember writing all of those entries, and her instincts told her to avoid those memories and the terrible darkness they brought to her dreams.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On her return to school following the celebrations, Dawn was confronted at the gates by her new acquaintances. Dawn’s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Bloodlines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She was particularly curious about Cinder, Dragon Coal and Phoenix Coal, having seen the three of them within the houshold. The houses of Ardyn and Allyn were closely related. Cinder was the sole embodiment of the Arden line, the sister house of Allyn. Phoenix Coal and Dragon Coal were true to the Allen line. -they had entered Cinder’s household for their fosterage. It was proper even to call them cousins, due to the manner in which a given avon bloodline could span millennia unchanged. Dancer was believed to be from the Ana line, so in a way he was like a second cousin to Cinder. Cinder and Dancer adopted each other when he mysteriously appeared following her mother’s death, and lived together in Aerahn as mentor and protege. Scarlet was shocked to find that Cinder had inherited the mind of her mother in the wake of her death, when she was only seven years old. Dragon Coal and Phoenix Coal stood to inherit the mind of their archangel, the Imperial Regent, though they would be more influenced by their present incarnation than their previous one.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Events had unfolded, forcing the Imperial Regent to restore the line of Ava. Cinder’s line had held the title in trust, waiting for Cinder to insure the phoenix line. She still refused-or was unable-to fulfill that obligation, so the burden presently rested on Cinder. She had no wish to shame Cinder, or force her into pregnancy, but Cinder had committed herself to the muse path, which forbade her to carry any titles.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Cinder was enlisting Dancer’s assistance in quitting her claim to D’Ava, and transferring it to Dawn. The Imperial Regent had already confided that an acceptible mate for Dawn could be found. Surely she could fulfill Cinder’s obligation.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Scarlet could not pry herself away as the conversation shifted to a discussion of the requirements of heat and their assessment of Dawn’s choice of mates. Scarlet was the obvious choice, certainly Dawn had no one else to turn to. All she asked was that Dawn pursue her, win her over and encourage her to take up the obligation of her house. Scarlet could stand to hear no more. What she heard disturbed her and cast a shadow on her paatronage. She was startled when Cinder came upon her, hiding under the eaves of Dancer’s study. Cinder and Scarlet retreated to their room, where Cinder attempted to answer Scarlet’s questions.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On an unconscious level, she was far more aware of the dangers she faced. She did not know it but she was participating in events that had led up to her own birth.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She unconsciously feared to interfere with the relationships her intuition said must form, and grieved at the deaths she sensed would come. Unable to even explain, she fled from the alter and into the opening movements of a war.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Cinder tried to explain her existence at that point. Her memories of early childhood were identical to Dawn’s, but something had happened at some point and the two had diverged. Cinder had awakened one night in the vast athenaeum of dream gate, as if from a nightmare. She had hung around until she was noticed and taken in by the muses. She had manifested her psi, and was raised there in fosterage with pain and pleasure where she was the youngest of thirteen children growing up in the household until she was found by her mother. The meeting had been accidental and there had not been time to really communicate. The few facts she had learned had mislead her. She had learned from her mother that she was a split manifest and that her other self was being raised by her mother in the aegis. Only, she had assumed that her other self was a boy. Confronting Dawn had been a terrible shock. In learning about the process and function of heat, she was exposed to the concept of a split twin, a dual manifestation of being expressing the male and female aspects of a soul, but in her case, the male half of her had been lost and somehow a second female half had appeared in his place. Each confronted the prospect that they could only find relief from heat in each other’s embrace-for the male expression of their potential had died in the massacre.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Mother’s Obligations-Alternate Notes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Apparently, their mother had known of her rights and obligations and had been quietly administering to them since her appearance twenty-something years ago. Her personal suite was a mystery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Of them all, Scarlet had the hardest time dealing with the legacy, especially the predictions of that journal. In a way she could remember writing all of those entries, and her instincts told her to avoid those memories and the terrible darkness they brought to her dreams. 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Manipulated by a hidden enemy, Dawn was used to entrap her sister in a deadly plot.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Her irrational fear of the place they stood to inherit made her refuse to accompany her siblings on a tour of the immense ruins of Ardahn. Some of her fear was shared by the others, for it was on that very site that their childhood had been scarred, and they had all been scattered to the winds. Alone, at dragon’s gate, she finally confronted the embodiment of her terror-the o’jin possessed compatriots of her brother Crimson. She had confronted them many times, aware of an obligation created by Crimson, which she or her twin would had to fulfill, and she thought that they had simply tired of waiting. Her opinion changed when they ambushed her on the beach and tried to take possession of her mind. She was saved by the ghost of her mother, who drew on an unused rapport between Dawn and her deadly sister. As Dawn was being attacked, the wall between the twins’ minds suddenly crumbled and Dawn’s mind was ripped from its body to face death and destruction. The minds of Dawn and Dawn united as their mother’s mind descended upon Dawn’s vacant body.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Crimson, with an entirely different Dawn, rushed back to Dawn’s side in alarm, to witness the aftermath of her ruthless defense.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-and the condition of her parole was the crippling of her psionic ability. Before Dawn could reveal that her “twin” was not who everyone thought she was, the pair were sentenced and exiled to face their surviving enemies outside the protection of civilization. Relieved of her burden of knowledge, she does not feel the pain of the future that had been stripped away from her. Their twin and brother, Crimson, chooses to aid them in attaining the only kind of protection their condemned status allows them. With his support, Dawn looks forward to the simple resolution of her struggle with the demands of heat.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If only she did not remember the last precognition. The worst was yet to come. Mother and daughter, compelled by biological and spiritual imperatives end up fighting over Crimson even as their enemies net them all in their final trap. Once again, seeking to delve into the mysteries of phoenix gate, they were caught in a dual siege. With demons on one side and dragons on the other, the three had only each other as they face a critical part of their destiny.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emerged from the conflict at phoenix gate stunned, and transformed, by her experience. Dawn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caught up in the demands of the legacy she had twice stumbled into, she began to rebel. Quietly fighting to assert control over her self and her destiny, events began to pull her into the embrace of an ancient pattern. At the time she had been awarded title to the domain of ava, Dawn did not realize that she would be burdened with its administration. When the time came for her to enter the academy, Dawn was forced to split her attention in order to meet the obligations of her status as an exotic noble. In her effort to tame her wildly enhanced psi, she had begun dwelling on her transformation. In her spare time, she had studied the gate within her house seat. During her ordeal at phoenix gate, she had not been entirely oblivious to the forces that had been at work on her and her tormentors. She had developed a strange rapport with the weave of paradox. She learned from the gate how worlds were linked together, and contributed to a growing understanding of how the gates keyed off of the mind and vice versa. She revealed her discovery, a fact that could shift the balance of power between avon and human-the gates of paradox existed on human worlds. The significance of her revelation was lost on the majority of the avon court, overwhelmed by the verification of her discovery.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Raven Scarlet phoenix was raven’s unexpected daughter. The discovery of raven’s pregnancy reinforced Cinder’s belief that Dawn’s pearl had been awakened by the passage through time. Cinder proposed that the father of raven’s child was Coal (since she was infertile and Coal was the only other man she had slept with). Her embryo had probably gone into stasis before she was turned into a dragon, and the phoenix potential in her genes had caused it to remain with her through her transformation. Cinder did not know she had shape changed after arriving, and raven did not think to mention it. Not even when she found she could not shape change anymore. Her pregnancy did awaken her phoenix potential though. She was a true dragon-phoenix now. The only one of her kind. They named her daughter Scarlet, in memory of Coal’s alter ego. Her resemblance to phoenix later earned her that name as well. Her blood red mane and grey eyes were attributed to Coal. She was raised with the younger Dawn and Coal as their cousin. She was Dawn’s best friend, and in time became lovers with Crimson, Dawn and Coal. She could easily become any sex she chose which made her unique and a favorite of all of them. As a child, she had often pretended to be Dawn’s dragon. She had been Dawn’s partner in their unsanctioned training and her dance partner for their legitimate education. Their tight group included passion, and later rage. Scarlet phoenix was hit the hardest by their deaths. Her talent for death and destruction earned her the title of angel of death during the war that followed the severing. She refused to take a dragon consort, and apparently shared raven’s dual nature. There was no way that anyone could know she was really a dark phoenix. In a way, her hatred of her own kind made her the worst of them all.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Scarlet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Her nightmares and disturbing memories were of a future that was neigh upon her, and she stubbornly refused to face either. The living embodiments of those terrors were hardly swayed. As she fought against the paradox of her own understanding, dangerous beings were targeting her for a demonic plot. Efforts at investigation by the o’jin was inconclusive. Scarlet was, and was not, o’jin. They could sense an overshadowing mind, but not the darkness they themselves had. They attached someone to her, a suitor in pursuit of her hand. While in the presence of Scarlet, he found little encouragement, he was startled to find Scarlet as natural a companion as other o’jin. It would take little effort to nudge Scarlet into betraying herself as a whole to them. Somewhat confident that Scarlet was a child of possession, they only needed to penetrate Scarlet to test her. Once they understood the resistance of that aspect of her personality, they could perhaps trigger her conversion. Or possibly just kill her right there and resolve the problem that way.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strain of reliving that nightmare only compounded her silent suffering. What only phoenix knew, and had kept secret for reasons she could not explain, was that she had recognized the entity that had murdered her. It had, in fact, been looking for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Blood on the Beach · Alternate Notes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When she came to, she was wandering naked down the beach-carrying a sword and bathed in blood. She was arrested on sight. She was fortunate that her victims were avon twins, able to resurrect within their compliments. At her hearing, Cinder and Scarlet were able to explain the situation. Dawn was shocked to find that what had been done to her was legal, and because she had fought could be done to her again. Unless she wanted to stand trial for manslaughter, she had to agree to fulfill Scarlet’s debt. Her friends urged her to acceed to the debt, promising her that what had to happen would not be a repeat of that horrific scene. Her account of their psionic assault had been heard by her friends, if not the court, and they assured her that they had made their own suits to bar her suitors from using psi when Dawn took them to bed.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She suspected she knew where they were taking her. If things had been different, their destination would have been her own home. The lands she would have inherited through her title. She confronted the leader of her enemies.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Ironic, she thought, how the respect they had been forced to pay her had actually become admiration. Before releasing her, blade confided his knowledge of her imperfect conversion. Scarlet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Scarlet-and the tragedy that brought them to an end.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color w:val="0000FF"/>
          <w:sz w:val="24"/>
        </w:rPr>
        <w:br w:type="page"/>
      </w:r>
      <w:r w:rsidRPr="000174FD">
        <w:rPr>
          <w:rFonts w:ascii="Montserrat" w:hAnsi="Montserrat"/>
          <w:sz w:val="24"/>
        </w:rPr>
        <w:t>Dawn's mother and the Regent still barely speak to one another and the Regent would not abide the presence of Dawn's father-who she feels failed her daughter. Aeph didn't fail his daughter, however. Her childhood and youth prepared her to meet far greater damands than attaining the status of her noble heritage. Aeph provided her with some of his own formidable martial skills encouraged her to develop far more of her native ability than her devotions could account for.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somber lecture she sat through with her siblings brings back to mind the terrible lesson of her confirmation in the ritual of promise. She was riveted to the discovery of the reasons for the cruel and painful leash that held her during childhood.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Part</w:t>
      </w:r>
      <w:r w:rsidRPr="000174FD">
        <w:rPr>
          <w:rFonts w:ascii="Montserrat" w:hAnsi="Montserrat"/>
          <w:sz w:val="24"/>
        </w:rPr>
        <w:tab/>
      </w:r>
      <w:r w:rsidRPr="000174FD">
        <w:rPr>
          <w:rFonts w:ascii="Montserrat" w:hAnsi="Montserrat"/>
          <w:sz w:val="24"/>
        </w:rPr>
        <w:tab/>
        <w:t>01</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Chapter </w:t>
      </w:r>
      <w:r w:rsidRPr="000174FD">
        <w:rPr>
          <w:rFonts w:ascii="Montserrat" w:hAnsi="Montserrat"/>
          <w:sz w:val="24"/>
        </w:rPr>
        <w:tab/>
        <w:t>01</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Introducing Dusk, Lion, Rain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Dusk Virgin Nevin, had amazing powers, and they were not fully under control. On the eve of his sixteenth birthday, he went rock jumping with his friends. It was on a river tributary in the mountains of Northern California, near the town where his mentor was a guest instructor for a local martial arts dojo.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Introducing Raven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went directly to his mentor, on the edge of a screaming panic. Raven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Raven knew he had a serious problem on his hands.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Her mentor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mentor.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Chapter </w:t>
      </w:r>
      <w:r w:rsidRPr="000174FD">
        <w:rPr>
          <w:rFonts w:ascii="Montserrat" w:hAnsi="Montserrat"/>
          <w:sz w:val="24"/>
        </w:rPr>
        <w:tab/>
        <w:t>02</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Introducing Dawn Confronting Herself </w:t>
      </w:r>
      <w:r w:rsidRPr="000174FD">
        <w:rPr>
          <w:rFonts w:ascii="Montserrat" w:hAnsi="Montserrat"/>
          <w:i/>
          <w:sz w:val="24"/>
        </w:rPr>
        <w:t xml:space="preserve">a device in which she tells the story in both first and third person~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Phoenix, Dawn Virgin Morgan, had the power to split into two people and assume either the male or her normal female sex. She used this power to be her own best friend, confidant and lover-which inevitably made it possible to keep secrets from herself.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Introducing Ash, Eve, Cinder, Amber and Confronting Dawn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After assuring himself that the two boys had gotten over their shock and apparently returned to their normal lives, Raven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Raven could teach him anymore-as a boy. As a girl, there was quite a lot for her to learn. The female body had different strengths and weaknesses, and a girl required greater skill and ran a far greater risk in martial arts than a boy.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When they arrived, it seemed that no one was home. Raven left her there in the front yard and went to find a phone. She took a turn about the yard and settled on the front steps to wait. A few minutes after her mentor vanished around the corner, a car pulled up and a woman and older girl got out.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mentor had told them she was coming, and they had prepared for the arrival of a hopeless tomboy. Lord only knew what her mentor might have actually told them. So, she simply acquiesced to their commands, and tried on a number of outfits, parading them for their approval.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Finally, a third girl showed up, and all of them were so shocked at the resemblance between Dusk and Dawn-none more so than those two-they came close to populating an entire cardiac ward. Confronted with the fact each of them had accepted a complete stranger as her daughter or sister, Dusk finally got the chance to introduce herself.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had only barely stumbled through it when Raven walked in the door, laughing and joking with Ash Morgan. As soon as Eve Morgan spoke, Dusk realized that her mentor had told these people both far more and far less than she had expected. One, they had been expected. Two, they had not been informed that she was no longer a he, but assured that Raven was accompanied by his </w:t>
      </w:r>
      <w:r w:rsidRPr="000174FD">
        <w:rPr>
          <w:rFonts w:ascii="Montserrat" w:hAnsi="Montserrat"/>
          <w:i/>
          <w:sz w:val="24"/>
        </w:rPr>
        <w:t>son.</w:t>
      </w:r>
      <w:r w:rsidRPr="000174FD">
        <w:rPr>
          <w:rFonts w:ascii="Montserrat" w:hAnsi="Montserrat"/>
          <w:sz w:val="24"/>
        </w:rPr>
        <w:t xml:space="preserve"> Three, they knew exactly what his problem was, without being told, and they were curious to know why the problem had not been resolved when she was still a child.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Raven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On assuring the Morgan family that she had every intention of reclaiming her manhood, they relaxed and talked about the marriage arrangement. All three Morgan girls raised their eyebrows at that. They were used to being courted by prospective mates within the Dragon and Phoenix Houses, but the very notion of having the matter decided for them was quite offensive to them. Asserting that Dusk was the most promising prospective mate in their generation, perhaps the only true equal to any of them, sort of backfired with the evidence that Dusk had failed to develop that potential properly.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older girls asserted that they were rather set on marrying older men, as opposed to younger girls-but of course there was no real conflict, since she was perfect for Dawn. In one shared assertion, the elder sisters managed to sink axes into both girls-though Dusk could not imagine how Dawn could be quite so upset at their remark about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surprised them all, however, suddenly lighting up, and grinning. She announced that her sisters were right. As far as she was concerned, Dusk was perfect, and she was happy to take her exactly the way she was. That seemed to settle the matter for the parents and elder sisters, but Dusk was not entirely sure that the matter had gone well.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Protesting that she could not possibly marry a girl if she herself was a girl, Dawn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took her in hand and continued making friendly overtures. It seemed she had been told a few things about her, and shared an interest in martial arts-if not her level of obsession. While they were warming up for a little practice bout, she asked Dawn if she was really so indifferent to the possibility that Dusk might not regain her manhood.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stopped and faced her squarely. As far as she was concerned, the whole business of seeking an equal or a better for marriage was absurd. It seemed more important, when confronting someone who truly was one’s equal, to make that person one’s friend. Since she really hoped Dusk would be her friend, she was not about to ruin that hope by placing great expectations of love, or marriage, or children in the way. She figured that the best way to make Dusk her friend was to accept Dusk for herself.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Besides, she pointed out, she had gone through what Dusk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Chapter </w:t>
      </w:r>
      <w:r w:rsidRPr="000174FD">
        <w:rPr>
          <w:rFonts w:ascii="Montserrat" w:hAnsi="Montserrat"/>
          <w:sz w:val="24"/>
        </w:rPr>
        <w:tab/>
        <w:t>03</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and Dawn entered the bath together after their workout. Dusk had been a bit shy, but shared Dawn’s curiosity to find out how deep the resemblance between them was. Dawn conferred with herself, amazed at the juxtaposition of foreign and familiar in the scene. Habit compelled her to regard Dusk’s body as her own, and the liberties she took with herself startled and put the neo-girl a bit off guard. Dawn was shocked to learn Dusk had resisted the temptation to explore her new condition. Dusk found it easier to submit to Dawn’s attention than her own. Dawn offered her curiosity a less threatening outlet.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Dawn’s mother confronted Dawn as she came out of the bath. Dusk had not yet been introduced to her other, and she wanted to know if she was out and about elsewhere. Dawn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Dusk’s arrival.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asserted that she was spending more time in the singular. She promised to reintroduce herself to Dusk, but she had been collected when they first met. Her mother agreed that it would be best for her to remain singular to prevent outsiders from confronting a third twin. Dawn assured her she was comfortable with that. Considering the resemblance, it made sense to allow people to mistake Dusk for Dawn’s twin. She rushed to her bedroom, as soon as she could excuse herself from the conversation, to work off the frustration aroused by her bath with Dusk in privacy.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Confronting Dawn, Intimately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Their friendship almost did not survive the first night. On the assumption that the two were both girls, and engaged to each other, Dusk was told she should sleep in Dawn’s room, since she had a big, queen-sized bed. In the course of the day, Dusk had developed a rather strong attraction to Dawn-she still retained her male perspective, particularly in matters of sexual orientation, and interest. Dawn was identical to her, was so very much a girl, and so friendly and inviting that she really did seem to be the girl of her boy-dreams. She had confessed so much to her mentor. The girl had such a profound effect on her she seemed certain she would simply have to revert to a guy or else go crazy. They had stayed up to talk, and Raven finally smiled and sent her to bed.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slipped quietly into the room, expecting Dawn to be asleep. She had undressed and slipped into the bed before realizing that there were already two bodies in that bed, and that they were obliviously wrapped around each other. In the dark, she had thought that Dawn had noticed her and was thrashing about to make room in the bed. She discovered otherwise, and stared in mute shock and disbelief as Dawn finished having sex with herself. When they disengaged, and one of them rolled on top of her, she suddenly snapped. She was out of the bed in a flash, but her mind was stuck in that eternal instant.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Dawn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In shock, in fear, she spoke without thinking. </w:t>
      </w:r>
      <w:r w:rsidRPr="000174FD">
        <w:rPr>
          <w:rFonts w:ascii="Montserrat" w:hAnsi="Montserrat"/>
          <w:i/>
          <w:sz w:val="24"/>
        </w:rPr>
        <w:t>Your sisters were right. I am perfect for you. You can marry me and pretend you are still doing it to yourself.</w:t>
      </w:r>
      <w:r w:rsidRPr="000174FD">
        <w:rPr>
          <w:rFonts w:ascii="Montserrat" w:hAnsi="Montserrat"/>
          <w:sz w:val="24"/>
        </w:rPr>
        <w:t xml:space="preserve"> There was no way to take it back, and Dawn’s pain was so obvious she simply slipped out of the room.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Dawn alone, crying in her pillow. When she tried to touch her, Dawn sat straight up and slapped her hard on the face. She stiffened and admitted that she deserved that. Dawn almost told her to get out of her room, but stopped as she sensed Dusk’s profound remorse.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swallowed her pride, closed her eyes for a quick prayer, and spoke her peace. </w:t>
      </w:r>
      <w:r w:rsidRPr="000174FD">
        <w:rPr>
          <w:rFonts w:ascii="Montserrat" w:hAnsi="Montserrat"/>
          <w:i/>
          <w:sz w:val="24"/>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0174FD">
        <w:rPr>
          <w:rFonts w:ascii="Montserrat" w:hAnsi="Montserrat"/>
          <w:sz w:val="24"/>
        </w:rPr>
        <w:t xml:space="preserv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0174FD">
        <w:rPr>
          <w:rFonts w:ascii="Montserrat" w:hAnsi="Montserrat"/>
          <w:sz w:val="24"/>
        </w:rPr>
        <w:t xml:space="preserve">Dawn stared at her in surprise, and answered. </w:t>
      </w:r>
      <w:r w:rsidRPr="000174FD">
        <w:rPr>
          <w:rFonts w:ascii="Montserrat" w:hAnsi="Montserrat"/>
          <w:i/>
          <w:sz w:val="24"/>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and Dawn were in each other’s arms at this point. Dusk asked Dawn to take her. Dawn hesitated, and Dusk told her flat out, if she feared losing her manhood so much it might very well be that it was never hers to keep. Dawn accepted her as she was, for who she was-Dusk felt it was time she did the same. There was of course one thing Dawn needed to do first. Dawn taught Dusk how a psionic girl protected herself, and saw to it that she did it and did it right.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As they recovered from the first thrust, Dawn confided-she had taken her own maidenhead, but only now could she say she was no longer a virgin. Dusk was a virgin, and she confided-she had always meant to get her start from a girl with more experience.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Chapter </w:t>
      </w:r>
      <w:r w:rsidRPr="000174FD">
        <w:rPr>
          <w:rFonts w:ascii="Montserrat" w:hAnsi="Montserrat"/>
          <w:sz w:val="24"/>
        </w:rPr>
        <w:tab/>
        <w:t>04</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Introducing Jack Thorn and Confronting Dusk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Dawn assured her that she would teach her everything she could about being a girl. At the same time, admitting there was a lot of ways her own masculine development could benefit from Dusk’s inspiration.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Taking Dusk had made Dawn more at peace, more fully integrated, with her own manhood. To lie back and receive Dusk-who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cuddled with Dusk in the late morning hours, while each came to her own self-realization. Dusk and Dawn agreed that they were not in love, but they were off to a good start, as they were deeply in friendship. Thoughts of friendship reminded her of the two boys who had witnessed her change. She composed a letter to them while Dawn was drawing a bath. Then she joined her in the tub.</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When they came out for breakfast, and everyone saw that Dusk was feeling very female, Raven and Ash announced that Dusk had officially become Dawn’s twin sister, for the duration of her evolution. The fact that they were born on the same day and were identical helped. The identity had been created when Dawn was seven years old to accommodate Eve’s regenesis. An instinctive ability, it had turned her into a seven-year-old girl. A bit of sleight of hand had produced the necessary paperwork to explain a twin sister separated at birth and reunited at the age of seven with her family.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name they had given her, and were now offering to Dusk, was identical to Dawn’s given name-and virtually identical to the one Dusk grew up with-so they suggested either using their nicknames or using Dusk and Dawn. They explained the name by shocking Dawn. Her elder twin had been named thus, and when she died minutes before Dawn was born, the name had passed on to her. The birth certificate had been real, the rest fabricated on that foundation-and a plausible story about her twin’s abduction at birth. When Eve had figured out how to assume a more appropriate age, Dawn’s other had kept the identity alive. If not for that poor lost twin, things might have been a bit more difficult for their family. Dawn thought about her other and wondered hard for a few moments.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reason why this subterfuge was undertaken stunned Dusk. She was being enrolled in school with Dawn, effective immediately. Raven, who had handled Dusk’s education, had the credentials to assert that she had been privately tutored for the past ten years, and with summer classes, enter high school with her “sister” for their senior year. In truth, Dawn had enough credits to have graduated a few weeks earlier, at the end of her sophomore year, but was squeezing in a number of extra classes to remain in school for social reasons, and to compete for one more year in gymnastics.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Dusk was won over, seeing school as an aid to her goal of fully developing her girl side. Dusk got the address of Lion’s father’s dojo from Raven and mailed the letter she had written before breakfast on the way to the university. She was going in to take a battery of tests, and make a last minute enrollment for the summer classes that started the next week.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In the afternoon, after the testing was done, Dusk accompanied Dawn to her gymnastics practice. Dawn explained that she had been scouted by the university during the previous year. Her high school gymnastics team made it to the national finals, and she had been invited to join a special program, which she had started in the spring. Arrangements had been made to keep the gym open for practice through the break between the spring and summer sessions. Some of the candidates for the summer session were going to be trying out that day. She was lucky to still be in the program, on account of her height.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While Dawn was changing in the locker room, Dusk wandered into the gym. She was wearing just a bathing suit under a light cotton dress, since Dawn had suggested she could use the pool during practice-their pool, like their new house, was still under construction. There was no one else in the gym. Dawn liked to arrive early and get in a little extra time warming up and trying out bits of choreography. Finding herself alone, she slipped the dress-like a big, oversized shirt-over her head, limbered up a bit, and worked through a few katas on the big mat.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slipped up on her completely unnoticed and clapped a hand on her shoulder. Surprised, her reflexes took over. She grabbed his hand, twisted and threw him to the mat-just as she would at any unprovoked attack. Her guard was up, ready to meet his attack as he bounced off the mat and came at her feet and fists, elbows and knees. Initially, she had the full confidence of her exceptional experience and training, but she quickly realized that her styles had picked up many flaws and lost much of their effectiveness, thanks to her change. Her opponent, however, moved flawlessly, breaking through her guard repeatedly, and landing blows solid enough to really hurt if she had not known how to deal with them. She made some quick adjustments, and managed to penetrate his defenses at least three times before he took her down and delivered the killing blow-that would have killed her had he not stopped a hair away from her throat.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was smiling and looking pleased as he gave her a hand back up. She understood that he had simply tested her, like a real master would, without preamble. She bowed at once and grinned at the two things his opening comment revealed. He obviously mistook her for Dawn, saying he had no idea she had that level of training, and that she fought like a boy. He found it disappointing that a master with so much skill to teach had failed to adapt it to a female body. She agreed with him, and then pointed out that when she had started she had been built like any other child, boy or girl, and then physically grew out of her skills-it was essentially the truth.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told her to stay after gymnastics practice if she wanted to correct her deficit, and Dawn spoke up from the sidelines that he would first have to convince her sister to join the class. He did a double take, and Dawn introduced Dusk as her twin sister-recently found and reunited. He commented aloud, he had wondered why Dawn would wear a single piece bathing suit instead of a leotard for practice.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first question, however, was whether or not Dusk had the skill for gymnastics. Martial artists often developed some gymnastic ability, but applied it so differently that she might not. He put her through a second test, following Dawn’s lead, and Dusk was surprised at the agility and range of motion her new body allowed her. As a boy she had tried gymnastics, but only as a girl did it come naturally to her. She was no where near Dawn’s level of ability, but was limber enough, and coordinated enough to adapt the abilities she had to perform at an exceptional level with a little training.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was so delighted at her discovery that the prospect of joining the gymnastics class was suddenly as attractive as the prospect of retraining in martial arts. Jack Thorn seemed just as excited at having her join. Dawn had been scheming to get him to accept her school’s invitation to coach the gymnastics team, and on the condition that both of them be on it, he finally decided to accept.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Chapter </w:t>
      </w:r>
      <w:r w:rsidRPr="000174FD">
        <w:rPr>
          <w:rFonts w:ascii="Montserrat" w:hAnsi="Montserrat"/>
          <w:sz w:val="24"/>
        </w:rPr>
        <w:tab/>
        <w:t>05</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By the end of practice, Dusk had gotten used to the nickname Dusk-and calling Dawn Dawn. Being dressed differently enabled Jack and the other girls present for practice and try-outs to distinguish the two of them, and though the girls had explained sharing the same name and that both answered to Dusk, everyone made the effort to keep them straight using their pseudonyms.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Introducing Lauren, Morgan and Confronting Cinder and Amber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It being a Friday night, they arrived home to discover that Dawn’s older sisters had gotten permission to throw a party in the new house. They had spent the day setting the empty house up. Dusk and Dawn went out together, touring the almost completed house and marveling at the unusual design of the entire property.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Eve Morgan was the architect, and this was her dream home, the masterpiece of her chosen art. It was a palace, and brought Xanadu and Maxfield Parish to mind. The house proper was nested in a structure that used an atrium and aquarium complex to seamlessly blend indoors with outdoors, and one could almost think of the house itself as occupying the entire nine-acre plot. It was nested in a little meadow between steep hills, at the mouth of a narrow ravine. Set below the hilltops, the house was surrounded by trees. The hills themselves were a thin layer of dirt and sod grafted to solid humps of bedrock, cut in two by a stream with the patience and endurance of saints. The property would have cost a fortune, but Eve had inherited it through her family from the original settlers.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had waited to build on it until she felt her skills as an architect were equal to the challenge. It was obvious that she loved employing stone in construction, for the design was rife with columns and fixtures hewn from granite, for the exteriors, and marble, for the interiors. The entire foundation and the pool system had actually been carved out of-or into-the native bedrock. Tons of natural rock had been used landscaping the atrium-aquarium complex, skillfully mimicking nature in a fit of inspiration.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aquarium was actually complete, an interlocking pool system riddled with connecting passages, but it was still dry. They slipped off their shoes and toured the system, easily spotting all of the secrets that water would submerge. The veins, arteries and heart that would keep the water alive and circulating branched along the rims and bottoms under removable dressed stone that seated themselves almost seamlessly.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atrium, and the house itself, was bounded by stone walls and a colonnaded walk. The columns supported a broad lip overhanging the walk. It was clear that Eve had wanted to create more than a home, but an environment that begged to be explored. The living area had three floors, but the entire structure was built on nine levels.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aquarium had three levels, each accessible from its associated floor, the upper pools connected to the lower pools by waterfalls and diving rocks-two short falls and one long fall. Because the pools provided alternate routes through the structure, each floor was offset from the one below and safely undermined by waterways.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Cinder came out and accosted them. The party was to commemorate the filling of the pools, so they were asked to try to finish their tour before guests arrived. They were roped into helping Cinder and Amber play hosts, as servants, but the party also served as a debut for Dusk as the long lost twin, so she was able to get out of indentured servitude. Or almost, between them, Cinder and Amber were a tough team to out smart and evade.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For the most part, the guests were selected exclusively from the Avatar Families. Dawn introduced her to Lauren and Morgan, and Dusk bit her tongue as they pressed Dawn to confirm her engagement to the mysterious and wonderful son of Raven and Eve Nevin. It seemed that their parents had made the announcement without clarifying Dusk’s situation. As far as the world was concerned, she was still a guy. The way girls in the families reacted to that guy made her appreciate being a girl even more.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 short while later, the champagne came out and the water started flowing. Amber was capitalizing on the girl’s interest in Dusk the boy, working them into a froth of envy and desire in front of Dusk the girl. Organized games and dancing, organized by Amber, preceded dinner, after which the party thinned out a bit. What remained was a predominantly younger crowd. The music changed and people began to break off to claim the little nooks and crannies they had spotted earlier to talk, neck and do a little horizontal dancing.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and Dawn danced together with Lauren and Morgan, the four of them avoiding boys their own age out of habit. Lauren and Morgan, because they had their sights set higher. Dusk because he knew boys too well; Dawn, because she knew </w:t>
      </w:r>
      <w:r w:rsidRPr="000174FD">
        <w:rPr>
          <w:rFonts w:ascii="Montserrat" w:hAnsi="Montserrat"/>
          <w:i/>
          <w:sz w:val="24"/>
        </w:rPr>
        <w:t xml:space="preserve">those </w:t>
      </w:r>
      <w:r w:rsidRPr="000174FD">
        <w:rPr>
          <w:rFonts w:ascii="Montserrat" w:hAnsi="Montserrat"/>
          <w:sz w:val="24"/>
        </w:rPr>
        <w:t xml:space="preserve">boys too well, and was tired of having to chase them away from her constantly. All four of them had one other overriding interest, getting away for a dip in the pool.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bulk of the water was going in at the top, waiting for the upper pools to fill and spill over the falls to the ones below. They slipped up top and stripped down when they found that the water was already about chest high in the deep end and no one else had bothered to venture up. The system was designed to pump a tremendous amount of water to the upper pools to sustain the waterfalls. In no time they were swimming free as they pleased, watching as the level gradually buoyed them up to the lip. When the water was creeping over the lip, they climbed out on the diving rocks and shouted a warning to those below.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Only then, seeing their wet and naked bodies, did anyone realize that the upper pools were open for business. The four sighed and accepted the intrusion of dozens of naked bodies in their little sanctuary. As they were all psionics, clothing was irrelevant, so no one made a fuss over mixed sexes and ages. Those who wished to be intimate staked out a private pool, more for courtesy than because it could stop any voyeurs among them. Of course they-the younger boys that was-had their eyes firmly glued to the four redheaded girls.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Provoking Rain and Lion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letter arrived from Dusk. Rain and Lion shared the missive updating them about Dusk and her adjustment to her new life. Rain observed that he really had turned into a girl. Lion noticed that Rain kept the envelope as he gave back the letter Lion had received.  By the end of the day, Rain had vanished. He had told his parents he was going to visit a friend for a while, gotten in his car and driven off. Lion could easily guess where he had gone, but was puzzled about why.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Chapter </w:t>
      </w:r>
      <w:r w:rsidRPr="000174FD">
        <w:rPr>
          <w:rFonts w:ascii="Montserrat" w:hAnsi="Montserrat"/>
          <w:sz w:val="24"/>
        </w:rPr>
        <w:tab/>
        <w:t>06</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Introducing and Confronting Dragon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On Monday morning, Dusk and Dawn woke early to prepare for school. After listening to Dusk complain the day before about how she was not a morning person, and how she dreaded anything that imposed an early start to the day, Dawn was surprised at how easily Dusk woke and slipped out of bed.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had not been asleep. She had lain awake most of the night, silently debating whether or not to test what she had discovered near the end of the weekend.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They had spent the weekend alone at the new house, enjoying the pool and each other’s company. They had been the two happiest days of her life.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At some point during the night, she had slipped into the bathroom and turned on the light. She then confronted herself in the mirror and turned into a boy. It was no different than flipping a switch. She thought about it, it happened. There was no struggle. She stood there staring at herself for an hour and did not feel the least twinge of ache or effort.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 week ago, she would have celebrated. Now she stared at that familiar face and realized she faced a difficult choice. She had turned her life upside down to accommodate what she had believed to be a permanent shift in perspective. She had made deep, emotional commitments to embracing what she had become, and as soon as she was happy, she suddenly confronted the fact that she could turn right back around and walk away.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could be a boy again. All she had to do was decide to. This must have been what Dawn had confronted when she faced this ordeal. For a few days, she had been forced to be a boy, but once she adjusted, the imperative evaporated and it was simply a matter of deciding if being a boy was worth the trouble it got her into. Dawn had gone back to a girl and all but forgotten she could be a boy.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looked at the boy in the mirror, asking herself if she had gotten all she wanted out of being a girl. Had she achieved all she needed as a girl? Nine days, plus change, was that all it took for the girl in her to equal a boy she had lavished sixteen years on being? All she had really explored in any detail as a girl had been sex. At that, she had spared as much attention of sex as a boy. Was that all there was to it? Compare and contrast, decide who she needed to be on the basis of sex? Well, sex was the question. Somewhere deep in her mind it must seem a simple question. Male or female, try them both, and them pick one.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On the basis of which side of the act she preferred to be on, female was the obvious choice. The boy in her endorsed that decision easily. She refused to choose on that basis. Boys and girls lived in two entirely different worlds, she was learning. She had no idea which world she belonged in, the commitment she had made to herself had been to find out. Putting on her female guise, she had gone back to bed and wondered if she had just made her decision, or if she would have the chance to confront it again armed with a better understanding of the choice she was trying to make.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As she bathed with Dawn, Dusk tried to distract herself from her night long vigil, focusing on the moment she was in, and reflecting on the less conflicted thoughts her weekend with Dawn evoked.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had particularly enjoyed the freedom of going about nude the entire time. She was perfectly comfortable with her body, and bothered to become male only to return the favor for Dawn, when the two of them indulged in their new favorite pastime. She was as yet far from comfortable with girl’s clothing and make-up. Dawn picked out her clothes from her own wardrobe, and did her face. The minimum that she typically settled for put her good looks to best use with the least time wasted, and Dusk acquiesced quietly to the same ordeal.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At breakfast, Raven looked stunned at her transformation, and admitted quite freely that if Dusk never regained her manhood, she at least had exceptional prospects as a girl. Stung a bit, that her mentor so openly endorsed practically ditching life as a boy, she retorted that the clothes, face and hair were Dawn’s fault. Dawn growled, if she was going to be so ungrateful about it, she could take care of such things herself from now on. Dawn did not talk to her for the rest of the morning except for necessities.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rushed Dusk through breakfast, storming out of the house and forcing Dusk to run to keep up with her. On the long walk to the campus, Dusk tried to chip through the ice between them. Dawn just got madder at the fact that Dusk had no clue why she was angry. Realizing that she was not going to relent, Dawn sighed and started to explain. Before she got a word out, Dusk was in a fight.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guy had come around the corner behind them, and made a grab for Dawn. Dusk had noticed and moved instinctively to protect her. As a result, the boy who had been about to molest her put his mitts all over Dusk. As far as fights go, it was short. Dusk popped him in the solar plexus and wriggled out of his grasp, fuming and offended. The boy, Dragon, looked up in shock, as it finally dawned on him that there were two of them-twins-and stared at them both, hurt.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He and Dusk exchanged words, and Dawn stared on in annoyance as she realized Dusk was carrying on like a boy, protecting his girl, retaliating for the assault on his person, and threatening the other guy. Only, she was a girl, and none of it was having the intended effect. Dragon was outright charmed by her, and did not take the threats the least bit seriously. Worse, he turned his attention to Dawn and professed his undying love for both of them.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grabbed Dusk, angry again, and excused both of them. Dusk could not believe the guy, and muttered angrily for a moment before Dawn interrupted. He, she explained, was not all that bad. He had enrolled in the summer program hoping to win his year old campaign to get in her pants. It just happened that he had the same thing about twins he did about red heads, so there was no chance now of shaking him. On that note, she dressed her down for acting like a guy.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two of them had elected to enroll in the same classes, for mutual support. Now that the two of them were both angry at each other, they almost regretted it. They argued under their breath through the next few classes. Dawn finally got to the heart of her annoyance; she had believed Dusk when she declared no reservations about-and firmly committed to-being a girl. And yet she was getting defensive at the mere suggestion that being a girl was acceptable, and acting like a jealous boyfriend and macho jerk the instant a boy showed any interest in Dawn.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shut up and thought that over. She had become angry at Dawn’s terse and cold behavior, but Dawn was right, it was her own fault. When she attacked her for acting like a guy, she had felt that Dawn was revoking her assertion that she accepted Dusk for who she was-or, like a girl, changing the rules to suit her whims. Dusk apologized at the end of their last morning class, but Dawn accepted it only conditionally.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Chapter </w:t>
      </w:r>
      <w:r w:rsidRPr="000174FD">
        <w:rPr>
          <w:rFonts w:ascii="Montserrat" w:hAnsi="Montserrat"/>
          <w:sz w:val="24"/>
        </w:rPr>
        <w:tab/>
        <w:t>07</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During lunch, Dragon approached, bearing his own apologies and asking to make it up to Dusk by taking her out on a date. Before Dusk could refuse in indignation, Dawn whispered to her. If Dusk wanted Dawn to accept her apology, she had better accept Dragon’s.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For the rest of the day, Dusk was in dread of the date she had been forced to accept. Dawn had a ruthless streak, and Dusk was beginning to respect that, and the logic she used to support it. She nearly stopped breathing when Dawn gave her permission to sleep with him-if she felt she needed to. Dawn would not get into a conversation about it, beyond asserting that it would not hurt or offend her-and jealousy was not in her nature. A girl had to have her freedom, she asserted.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came to watch them at gymnastics, openly admiring them both. It made Dusk’s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she at least told herself, but he really had a way of making her feel very good about herself.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In the showers, she begged Dawn a favor. Dawn considered the matter before deciding, but concluded that it would be best to help Dusk keep her judgment. Dragon had aroused her with his worshipful attention, and she needed to get it out of her system or she would end up in bed with him in spite of herself. They broke into a storeroom and had sex, then showered and went out to meet Dragon. Going along, while he put his arm around her and took her to his car, was the hardest thing she had ever done.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To her surprise, he was really nice. He took her to a park, where they took a long walk and talked. From there, they picked out a restaurant and ate. He suggested a movie, and that really was a treat for her. She was always missing the chance to go to movies, on account of training or traveling. Everything was going really well, up to the point where he was dropping her off at home, when the morning’s scene suddenly repeated itself. Rain had come walking up behind then, and when Dragon finally got up the nerve to put a move on her, Rain jumped in to defend her.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Confronting Rain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Rain was almost as good a martial artist as his friend Lion, and Lion could give Dusk a run for her money when she was still a boy. Dragon really did not stand a chance, and Dusk had to come to his rescue. On Dragon’s behalf, he had cunning instincts and great reflexes, and some training. After being jumped once that day, he was a little more alert, and that kept him from getting hurt too bad. Dusk realized that Rain was on the defensive the moment he realized who had stepped into the fight.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Dragon took advantage of her “distraction” to put Rain down and sit on him. Since neither of them had really spoken, Dragon was as certain it was his duty to protect her from Rain as Rain had felt compelled to intercede for little innocent her, naive to the ways of men simply on account of having become a girl. Dusk had to put her foot down to keep the two from engaging each other again.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It took a bit, starting with introductions all around, to get them thinking. Dusk explained that Rain was a friend and that Dragon had just brought her home from a date. Once it was clear that neither one was her boyfriend-the next assumption both of them jumped to-she got them to shake hands and stop bristling at each other. Mostly. Dragon still bristled after her assertion that there was nothing between him and her. Rain just shrugged the matter off and announced that he needed to talk to her urgently.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Dusk held him off long enough to give Dragon a proper kiss good night. She felt she sort of owed it to him, after the trouble, but knew deep down that the next time he would be twice as macho and three times as eager to get her in bed. Once he drove off, she took a quick ride with Rain. He insisted on going somewhere private. She took him to the new house and found a bench in the atrium where they could sit down and talk.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She asked him what he needed to talk to her so urgently about. He told her he had not been able to keep his mind off of what had happened to her. She thought her mentor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It was she, he emphasized, that he had spent so much time thinking about.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they really were. She had asked herself a lot of those questions, but as he asked them, she got the idea that he was trying to ask her to have sex with him, and could not bring himself to ask outright. Instead he was going to the trouble to find out if she considered herself a real girl, with a girl’s desires, and to assure her that he accepted her as such. Admired her deeply in fact.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decided to make it easy for him, and asked him right there to take her. Assuring him that she had always liked him and would be honored to have sex with him. Instead of reassuring him, that seemed to make him more upset. He asked her more questions. How would she feel if he had been the one who had changed? If she were the guy and he the miraculous girl, and he proposed the same thing. Her experience with Dawn came to her aid. She asserted that it depended solely on who he was, not what he happened to be. If she liked Rain the person, she would be happy to embrace Rain the girl.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In a spurt of abject honesty, she confessed that if she really liked the person, she would change her sex just so she could embrace the person. Then she asked him if he was turning down her offer. He doubled back quickly asserting that he did want her and that was the problem. She raised her eyebrows at that. How could that be the problem? He took a deep breath and tried to explain. When he saw him become her, he had experienced an epiphany. When he realized that he was still overwhelmingly attracted to her, he felt crushed. And he had been consumed by doubts ever since.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faced him squarely and asked him if he was trying to tell her he was gay. He gave her a shocked look, then burst out laughing-so hard he started crying. She became alarmed at the sound of pain in that awful outburst. After he calmed down, he sighed deeply and came right out with it. He was not gay, or maybe he was considering, but that was not his problem. His problem was, he was a girl. In mind, or in spirit at least.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Chapter </w:t>
      </w:r>
      <w:r w:rsidRPr="000174FD">
        <w:rPr>
          <w:rFonts w:ascii="Montserrat" w:hAnsi="Montserrat"/>
          <w:sz w:val="24"/>
        </w:rPr>
        <w:tab/>
        <w:t>08</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frowned in confusion, and said she did not understand. Rain calmly and carefully explained to her about a problem called gender dysphoria. He had it. He had grown up different, instinctively identifying as a female. He had been confident he would grow up to be a girl, despite the fact that he was being raised as a boy. He had not understood the differences between sexes until he was confronted with the biological facts. The facts changed his life, turning it into a nightmare. He tried to adjust, but he just did not have the instincts of a boy. He had been persecuted mercilessly, beaten and taunted by other boys. Every time they called him a girl, he felt secretly vindicated, but merely surviving depended on convincing everyone that he was a boy.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His story anguished and outraged her. The same kind of pressure had caused her to reject the expression of herself as a girl when it manifested. He went on to describe the nightmare of adolescence, and being forced to confront his parents with his problem. His parents had sent him to a therapist who sadly informed them that their son’s problem was tragically real. The phenomenon had existed as long as humans had, and only recently begun to be understood. There was no cure for gender dysphoria, and the only treatment that relieved the suffering it caused was hormone replacement and in an astonishing number of cases, sex reassignment surgery.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told her that the reason he had such an androgynous appearance was because he had begged to be allowed to take anti-androgens to prevent his body from changing irrevocably into something that could never pass for female. He was fighting to be allowed to take hormones to encourage female development and saving money to have the surgery as soon as he turned eighteen. The fact that an appallingly high percentage of transsexuals who pursued transition fell prey to rape, assault and murder, or risked an insanely high suicide rate for avoiding transition, could not discourage him. The only hope he had of feeling like he belonged in his body was to make it as close to female as possible.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could hardly believe it. She believed him, but the idea that there were people who were literally trapped in bodies hopelessly alien to them was appalling. That people would desperately seek to neuter themselves just to possess an approximation of a gender appropriate form was utterly depressing. But now she understood Rain’s problem. He knew it was possible for a boy to change into a girl, literally. He had seen it. To know that and suddenly be beset by doubt because he discovered that he was attracted to her in an entirely male way-it had to have shaken him. Or her, she noted.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considered the matter and made an observation. The body could have a tremendous impact on the mind, and the mind had the potential to respond to the impulses that were uniquely male or uniquely female. The attraction he felt, she suggested, was largely physical. The fact that Rain, as a person, a mind, had already become attracted to her as a person, first male and then female, only proved that he desired her for who she was as much as he was attracted to her for what she was. Besides, sexual orientation had nothing to do with sexual identity. For all Rain knew, his circumstances had encouraged him to become bisexual, to allow for his instinctive and acquired tastes. She suggested that, if he really did want her, it would both ease and clear his mind to have her. He realized he could not argue with that.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They proceeded carefully at first, then became carried away. He was a virgin, it turned out, but he had obviously given sex a lot of thought, and curled her toes with little effort. They lay for a while locked together when they were done. Finally she asked him. He said his feelings about himself had not changed, but he was much relieved to have gotten the impulse out of his system. She told him she could change him, but, if she told him he would never be able to be a guy again, would he still risk it? He assured her he would, without the least hesitation. Paying special attention to what he was asking her to remove forever, she lifted him to the heavens and asked again. He answered the same. Pleasure was nice, but his soul cried out for peace within himself. She closed her eyes and confronted herself silently. She had to do it. She turned her mind to the problem and took him apart on a molecular level. Dusk rebuilt her as the female version of herself. It took a heartbeat to do.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Rain sat up carefully, and examined herself. The floodgates opened, and she was laughing and crying again, but this time with the sweet ring of joy. She quickly got hold of herself, and hugged Dusk. As she let go, she lamented how unfortunate it was that she had not been like this when Dusk was a guy. Dusk smiled at her and explained that she still was a guy. The boy she had been was still inside her, and she brought him out. Rain almost did not believe it. He offered to return the favor, and Rain stammered her wholehearted demand that he would or else. He checked her, to ensure she would not be able to get pregnant and broke her in with all the skill he possessed.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It was very late when they finally stopped. A quick swim freshened them up, and Dusk reverted to her female default. Rain drove them to Dawn’s home, and Dusk snuck her into the house. She quickly explained to Dawn, and they put the neo-girl to bed with them. Rain fell into a warm, fuzzy sleep at once. Dusk confessed to her fiancée, that she had resisted Dragon but exchanged favors with Rain whole-heartedly. Dawn assured her that she understood, and that Dusk had done the right thing.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Confronting Lion-and Rain’s Transformation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It was a Tuesday, so they did not have any classes to go to. Dawn and Dusk woke early to slip Rain out of the house. They had made plans to go shopping and Rain’s car enabled them to set out on their own. Dusk had solved a problem for Rain but created one for herself and Dawn. They were not sure that their parents would approve of what she had done for her friend. The world they lived in had forced their parents to impose strict rules on when, where and how there were allowed to use their powers, and this might well have crossed the line. They discussed it silently while touring the mall for must-haves and bargains.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While they were shopping a visitor came to Dawn’s house looking for Dusk. Lion had copied the return address from Dusk’s letter into the dojo’s database for his father before taking the letter to show Rain. It had not been hard to guess where Rain went haring off to, but the mystery of why had gnawed at him until he had to go after him and find out. He did not see Rain’s car there, but saw no reason not to ask for Dusk. Dusk might have already seen Rain and if not they could wait for him to show up together. At the house he was told that Dusk had gone shopping at the mall, and might not be back until dinner. Lion asked for directions to the mall and set off to find her there.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girls had completed their preliminary tour of the mall, and set off for the food court to discuss their shopping lists. Dusk and Dawn had silently agreed that they would have to present their problem to their parents and face the music. The girls doubted they would object to Rain’s transformation once they knew the facts. It was a common belief among psionics that the division of the sexes had a lot to do with why people almost never tapped into their psi potential. Ambisexuality was not a prerequisite for psi, but the social and environmental impact of gender typing did in fact contribute to the atrophy of the mind.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Lion saw them before they saw him. The sight of Dusk and Dawn caused him to do a double take, on account of their resemblance, but the real shock was recognizing Rain. He flat out said it. </w:t>
      </w:r>
      <w:r w:rsidRPr="000174FD">
        <w:rPr>
          <w:rFonts w:ascii="Montserrat" w:hAnsi="Montserrat"/>
          <w:i/>
          <w:sz w:val="24"/>
        </w:rPr>
        <w:t xml:space="preserve">You’re a girl! </w:t>
      </w:r>
      <w:r w:rsidRPr="000174FD">
        <w:rPr>
          <w:rFonts w:ascii="Montserrat" w:hAnsi="Montserrat"/>
          <w:sz w:val="24"/>
        </w:rPr>
        <w:t xml:space="preserve">That caught their attention, as well as that of many other passers-by. Rain almost turned and fled. Dusk caught her arm and dragged her along as they closed on Lion, before he managed another outburst. Realizing that they could not talk to Lion there in the middle of the mall, they escorted him out, nearly having to drag both him and Rain as they stared at each other in different states of shock.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Rain was worried that she was on the verge of losing her best friend, and Lion was just plain blown out of his mind. On the way in, Lion had spotted and parked next to Rain’s car, so it was there waiting when they arrived at Rain’s. Rain’s car would not start. That roused Lion from his stupor. He used his key to Rain’s car to open the trunk, and then went under the hood to return the battery to its proper place. He explained that he had not wanted Rain to be able to drive off until he found him-her. Rain asked if Dusk or Dawn could drive-Dawn had gotten her drivers license the day after her birthday-and asked them to follow in her car while she rode with Lion and explained things to him.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and Dawn agreed that was best. In fact, Rain should not have been driving that morning, since she no longer possessed a valid driver’s license, and presenting her old one if she got pulled over would cause a whole world of trouble. Dawn led the way back out to the new house, where they could manage privacy even if crews were there working on it. When they arrived, Rain and Lion were arguing. They did not get out of the car, and glared at the twins when they interrupted to tell them where to meet them when they came in.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and Dawn looked in and saw that there were in fact crews at work, painters and carpet layers. They picked their way through and found sanctuary in the atrium off of the upper pool. They debated for a while whether it was safe for them to indulge in their favorite pastime, and decided that most of the guys looked fine enough to invite into their little bower if they happened to get caught. The alternative was to worry about Rain, or worry about Rain and Lion, or worry about Rain and their parents. This was one of those times when worrying could accomplish nothing, so they teased each other’s clothes off and cheerfully distracted each other. Neither of them took the lead, instead, Dawn produced her real twin and treated her lover to a threesome.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They were interrupted, but it was Lion, with Rain in tow, and the sight of yet one more of them amazed, amused and delighted the couple. The trio noticed that Rain and Lion were standing hand in hand, and concluded that a history of crossed signals had finally gotten straightened out. Dusk introduced Lion to Dawn and Dawn, and let them explain themselves to the bewildered boy. While Lion absorbed that, Rain silently stripped down behind him. He did not notice until she wrapped herself tightly around him and reached into his pants.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Lion nearly jumped out of them. Before he could tell her to stop, she reminded him who he had told all of his sexual fantasies to. One of his favorites involved being overwhelmed by gorgeous blonds and redheads. Dusk got up and quickly examined Rain, then Lion, and assured them they were both clean, healthy and none of the girls were at risk of pregnancy. Lion was no virgin. Nor was he intimidated by four willing girls. He did surprise them by stating that, tempting as the offer was, he only wanted Rain. Rain nearly fainted with delight.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Later, after talking and bonding had reached their climax, they reminded themselves that Rain and Dusk desperately needed new clothes. Keeping three girls dressed would stress Dawn’s wardrobe past its limits. They stretched the day to include all the shopping, a nice dinner, and a movie-the second in two days, Dusk was thrilled to note. They arrived at Dawn’s house at Coal and stopped to collect their wits. It was time to brave the parents in their den.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Chapter </w:t>
      </w:r>
      <w:r w:rsidRPr="000174FD">
        <w:rPr>
          <w:rFonts w:ascii="Montserrat" w:hAnsi="Montserrat"/>
          <w:sz w:val="24"/>
        </w:rPr>
        <w:tab/>
        <w:t>09</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Confronting Necessity, Awakening and Training Rain and Lion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girls led Rain and Lion inside and introduced them to Dawn’s family. None of them had ever seen the two before, and silently enquired if the two were active or latent. Amber, particularly, eying Lion with feminine interest. It was an irony that a psi could sense a person’s potential but not determine immediately if that person had tapped it or not. A psi actually had to touch the person, mind to mind, to tell-and of course risk catalyzing a latent potential. By saying that they had not checked, Dusk and Dawn only confirmed that they had not witnessed either friend utilizing psi.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Occasionally, the Dragon and Phoenix Houses approved of waking someone, usually when they had exceptional untapped potential. In the past few generations the Dragon and Phoenix Houses had grown to the point that their children constantly kept an eye out for such promising latents, in search of fresh blood. Amber, in particular, had an interest in finding and marrying a virgin-a popular description of a latent psionic-and breaking him in herself. Rain sensed her interest and asserted her claim on Lion, by taking his hand and interposing her body between him and Amber.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Amber’s eyes took on a wicked gleam and she allowed herself a smug smile. The promise of competition only enhanced her interest, filling her with anticipation. Raven came out to find out what the commotion was, drawn more in search of Ash who had excused himself to meet his daughter’s friends and had lingered to watch his middle daughter finally taking interest in a man. Raven recognized the couple immediately, only the last time he had seen them they had been a couple of boys.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Raven confronted the girls, demanding they explain Rain’s condition. Amber inquired what was wrong with Rain and raised her eyebrows in amusement at the answer. The story of Dusk’s metamorphosis in front of normal witnesses was dragged out. Raven had initially assumed that Rain’s transformation had been spontaneous, and hoped that the girls would confirm that, but Dusk admitted freely to changing her. Raven sighed deeply and gave her the lecture.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When Raven got to the part where he commanded Dusk to change the neo-girl back, Rain stridently opposed him. Raven turned to confront her. He gave her a lecture about the dangers of playing games with the bodies and minds of latents. Rain asserted that it had not been a game, but a miracle cure. She was forced to explain the medical condition she had suffered under, and how Dusk had saved her from a life of hell. Lion backed her up, having known what a pitiful and unhappy boy Rain had been.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Ash, as a doctor, asked Rain if she could support her claims, and Rain went out to her car to produce the files and records she kept in a traveling folder, since she often had to travel halfway across the state for tests, treatment and therapy. With support for her story, the adults agreed that she should not be changed back. That would be unusually cruel. Dusk was still given a sound tongue lashing for failing to consult an adult, or checking Rain’s story, before acting.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To Rain, they explained that the world did not willingly accept miraculous transformations. Because her condition and treatment had been documented, it was possible to introduce her to their own community as a post operative female-with Ash able to assert that she had privately arranged for and followed a regimen of hormone replacement, followed by surgery performed by him. Ash was known as the best reconstructive surgeon in the business, who lamentably devoted himself primarily to researching and developing surgical techniques. Officially, he generally worked with hand-selected candidates, who received free treatment in exchange for serving as the test beds for new procedures. Such would be the official case with Rain.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Rain would have to instruct his parents to come down and sign of on the agreement, since Rain was a minor. That way Rain would be able to correct his official identity legally, and enter school with Dusk and Dawn in the fall. Typically, post-operative transsexuals elected to move and obscure their past, so the official story was only intended for bureaucratic consumption. To the rest of the world, she was free to present herself as a natural born female. To do otherwise was to court disaster. He recommended she not get pregnant. The problem with her cover was, if she had children and someone bothered to check her background, unpleasant questions would be aroused.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That was a potential problem. The immediate problem was, Rain, Lion, and by necessity Rain’s parents, would all be fully aware of the truth about psi. A thousand, or five hundred, or even one hundred years ago, a psi stood a chance of escaping the pyre if a witch-hunt got started. In the modern world, a witch-hunt was still possible, but more likely to provoke a kind of war only the Bible hinted at. Psionics survived in the modern world by remaining invisible and intangible. When normal people noticed them, stories inevitably got started, and inevitably spread to those who waited hungrily for leads to true psionics, and a hunt would be started.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Rain and Lion were good people, but it was not their own necks at risk. Psionics who killed normals to keep their secrets were the worst threat to psionics, and were hunted down by their own kind. There would be no threats to keep Rain and Lion in line, or silent, inscrutable eliminations to negate the threat they posed to the psionics they knew about. There was a simpler, more reliable way to keep normals from betraying psionics. Turn them into psionics themselves. The potential was universal; the only secret was tapping into it.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Rain and Lion were surprised. They asked if they really had the potential to do the things Dusk had demonstrated that first, eventful day. Raven explained that potential for psi had evolved before humans had. In humans it was constantly being refined and enhanced, for the most part by the very pressures that typically kept if from becoming fully expressed. Psionics like Dusk were perhaps one in a billion, but latents with the same level of potential she possessed were closer to one in a million. Rain and Lion were in that category.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Amber had already guessed that, and the question she asked whiffed of disappointment. She asked if her parents were saying they were going to take the two of them in and initiate them. Under the circumstances, there was no option. They needed to be awakened to their potential and trained to harness and use it properly. Amber sighed and realized her plans for Lion were not compatible with that, and she did not dare interfere with her parents on such a sensitive point. Rain and Lion were warned, in the same way that psionics policed themselves to weed out casual killers, they also weeded out those who could not control their own power. They really had to be careful, learn quickly and correctly, and make no mistakes.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Except in the rare instance where a psi and a normal are certain of each other, psionics did not talk openly about the existence, application, articulation, or expression of their ability. They would have to learn the two basic abilities, what they would call telepathy and telekinesis, right away. They were the abilities most commonly expressed in children, and least likely to be noticed if they made small slips. Their first experience with both abilities would come from the people in that room. But that would have to begin in the morning.</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It was already late, and people needed to get to bed for school and work the next day. The meeting was adjourned, and the four of them dismissed to bathe and go to bed. The girl’s bath was governed by Japanese custom. Any or all the girls in the house might be in there at any time, scrubbing down in an large open stall with four faucets and shower heads, or soaking in the huge basin across from it. It could be entered from the hall through the dressing room, or directly from the girls’ bedrooms or the utility room. Dawn, Dusk and Rain washed each other down and then retired to the big tub to talk.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Lion was taken by Raven to the guest bathroom, across the hall from the master bedroom in opposite wing of the house. Lion took a quick shower, and considered what had happened that day. He had spent his life pursuing the acme of martial arts, chi. He had already begun to learn how to focus and channel his body’s natural energy. When he had first confronted psi, he had actually sensed it, recognized it. Now he was going to learn to harness it. He had meant to discuss this with Rain, so he slipped into shorts and shirt and went looking for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On his way out, he confronted Cinder, who told him the sleeping arrangements. Dawn, Dusk and Rain, being female in mind and body, were tripled up in Dawn’s room. Lion, as the only guy, had to sleep in guest room-with its two double beds-with Raven. It was that or give Lion the couch in the den. He accepted the spare bed in the guest room. He explained that he needed to talk to Rain for a minute, when she tried to lead him back the way he had come. Cinder assured him that Rain would be in the bath for a while, and handed him a stack of sheets and blankets.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Cinder went in to bathe herself and told Rain to go talk to Lion, when she was done. Rain borrowed a robe from Dawn and went to the guest room to find out what her best and boy friend wanted. He had lay down on the bed after making it up to wait for her, and had fallen asleep. Rain cuddled up next to him on the bed, and tried to tease him awake. Raven walked in and chased her out of the room before he did.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Chapter </w:t>
      </w:r>
      <w:r w:rsidRPr="000174FD">
        <w:rPr>
          <w:rFonts w:ascii="Montserrat" w:hAnsi="Montserrat"/>
          <w:sz w:val="24"/>
        </w:rPr>
        <w:tab/>
        <w:t>10</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Confronting Psi-and Rain’s Parents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In the morning, Dusk and Dawn had to part company with Rain and Lion. They wanted to sit in as their friends were confronted with the facts about psi, but their parents insisted they had their own educations to attend to. After breakfast, they left and Raven and Ash drove over to the new house with Rain and Lion. The men excused the work crews that were there-just cleaning up after the last of the painting and carpeting.</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Raven asked Rain if she knew where her parents would be at that time of day. Rain explained that her parents worked from home, which was on a large property on the Klamath River. Raven nodded; he had been out to her house once for a party they had thrown. Raven announced that it would be best if they collected her parents. To explain what had happened to Rain, they would need to understand what Rain and Lion now understood, and thus undergo the same initiation.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Rain explained that it was a six or seven hour drive, but Raven just shook his head. There was a lot for the kids to learn. He turned his attention to the world, and focused on the house where Rain had grown up. He stated that there were times when a person traveled openly, and times when a person just showed up and departed unseen. With that, he teleported. He appeared standing on the front porch.</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Raven rang the bell, and announced that he had come to pick them up. They recognized him and asked him what he meant. He explained that something had happened to their son, and he had come to take them to him, and help explain what had happened. They were immediately concerned. He assured them that she was not hurt, and they almost failed to catch the pronoun. When they asked, he stated that it would be simplest to show them, and asked if they were coming.</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As they nodded, he gathered them up in his mind and teleported back to the new home with them. They were startled, asking themselves what had just happened. Raven assured them there would be explanations, but they had to see their daughter first. At which point, they noticed Rain, staring in shock at their sudden appearance. They recognized her, and forgot their sudden dislocation to marvel at her miraculous transformation. They had to assure themselves that they were seeing a female Rain and not a clever make over.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Rain’s mother made the necessary confirmation, at which point she was totally willing to accept the impossible as merely improbable. Rain’s father took his wife’s report to heart and asked the necessary question. How had it happened. Raven, with Rain and Lion’s help, told the story of Dusk’s transformation-and the following chain of events. With that introduction, he formally introduced them to the subject of psionics.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Psi potential had evolved undetected, and in most cased unexpressed, in the human race. Science had never grasped it, simply because conventional science had overlooked the most obvious component of reality-the mind. He briefly explained the difference between physics and psionics, but interrupted himself to address the reason they had been brought to that place.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Bringing them and confronting them with Rain established the fact that psi was real. They needed to understand that first to deal with the situation that confronted them. They were familiar with Rain’s problem, and hopefully approved of its resolution. They enthusiastically approved. Their only problem with Rain’s medical condition had been the fact that nothing satisfactory could be done about it, so this miracle was absolutely welcome. Raven pointed out, it had one draw back. By curing Rain, they had confronted Rain’s entire family with unfamiliar consequences.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Psionics had no ulterior motive for keeping their powers to themselves. They had learned through bitter experience that their power was as much a curse as a blessing. Individually, normal people embraced the possibility, and delighted in the reality of psi. On that small scale, people could come to terms with it and embrace the potential within themselves with proper guidance. On a larger scale, the discovery that a single person or a small percentage of the population had such awesome abilities provoked almost fatally negative reactions. In all of history, there had never been enough psionics in a population to achieve a safe, sane awakening of that entire population.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only successful group awakenings had been on the scale of families. The awakening of a single member of a family typically resulted in misunderstanding and conflict. Spontaneous awakenings had established that reliably. The essence of the problem was a parent was responsible for a child. If the child-and children were far more prone to awakening-did not have her parents’ confidence, her power often caused problems for her and her family. Because psi power was potentially dangerous, a child needed guidance and support in handling it. A parent needed psi abilities of his own to be able to manage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Because they were responsible for Rain, her parents needed to be a part of her awakening. Lion interrupted to ask why his parents had not been summoned then. Raven explained that his parents already were. His father had come into psi on his own, as a product of his devotion to martial arts, and awakened his wife. It was the reason Raven had sought him out. Lion, he explained, had been in the process of guided awakening, through the only process his father had known to accomplish it. Raven had improved his understanding of psi during his stay.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Lion’s father had been the reason Raven had simply left Lion and Rain behind after their exposure to psi. If they had waited, instead of following Dusk, they would have been initiated by him. That brought him back to Rain. He explained to her parents the decision they had made. Ash explained the cover he had arranged for Rain’s reintroduction as a girl, and his intention to act as her guardian while she finished school there. If she were to go back to her home the way she was, only a miracle could explain her change. But, after a few years away, she could return if she wished, and say it was all hormones and surgery.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Rain’s parents accepted that arrangement, and said the money they had been putting aside for that surgery would certainly pay her room and board. Raven then explained that Lion’s father was able to see to their own education, and Lion’s, if they were unable to relocate themselves. Lion protested at that. He had no intention of leaving Rain. With a red face he explained that he had proposed marriage to her. Rain’s parents where both shocked and delighted to hear that, and insisted that he stay and protect their daughter from the wolves.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Ash examined the young man and announced that he was welcome to stay in his house until the two of them were ready to go off on their own. Raven accepted that and said he would see his parents and talk to them about it. He then returned to the subject of psionics. He explained the nature and workings of psi, and the theories and mechanics behind it. He demonstrated a number of abilities, and then tested them all for ability.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Rain surprised herself by actually doing the things he asked her to try. She seemed to have a grasp of the six primary aspects of psi, and sufficient control for the primary abilities. Apparently, the experience of being taken apart, redesigned and put back together had shocked her mind awake. Lion was able to demonstrate chi, but the discipline of his mind actually made him more resistant to such shocks and thus no closer to being awake in that sense. Rain’s parents were able to manage a little bit of ESP, perhaps as a response to being teleported.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Raven took them back home and spent the rest of the day with them, introducing them to Lion’s parents and making arrangements for the two couples to work with each other and for Lion to remain with Rain. Ash worked with Rain and Lion, but Rain benefited the most from his efforts. They were joined in the late afternoon by Dusk and Dawn, who had stayed after gymnastics for martial arts instruction with Thorn. The four of them elected to stay the night at the new house, since the next day was free for the two girls.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Chapter </w:t>
      </w:r>
      <w:r w:rsidRPr="000174FD">
        <w:rPr>
          <w:rFonts w:ascii="Montserrat" w:hAnsi="Montserrat"/>
          <w:sz w:val="24"/>
        </w:rPr>
        <w:tab/>
        <w:t>11</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Confronting Decision, Lion’s Transformation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Before their fathers left, they talked to their daughters about sex. In a psionic household, secrets did not keep, so the matter was hardly closed to discussion. Aside from ensuring that they were protecting themselves, their fathers wanted to remind them that normal people were as odd about sex as they were about psi. The fact that they were so erotically charged was natural, psi stimulated the brain intensely, and the resulting increased sex drive was actually a survival mechanism. A psionic could very easily lose touch with her body. A fully developed psionic could actually survive without it, but without it she could easily lose touch with reality. A body served as the seat and anchor of the mind. Physical activity and stimulation engaged the mind with the world, and nothing engaged the mind as fully or intensely as sex.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men assured them that they were free to indulge themselves, they encouraged it mightily, but they asked them to stop sneaking around like guilty children. They were concerned about them putting themselves at risk by foolishly trying to avoid parental censure. All that mattered to a parent was that a child be safe, and they were free to use the new house as their play ground, but aside from that, they should restrict themselves to their own home. Dawn’s family had been waiting for her to come of age-it would have been rude to flaunt their own sexuality in front of a child who was not ready for an openly sexual environment-to implement the policy of free and full expression in the house.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In their new house, there would be no rules or taboos. Clothing would be optional, and any safe and healthy recreation openly encouraged. The girls were amazed and asked if they were serious. They answered that society had a lot of warped views and ideas, but most of them due to the fact that most people were naked and helpless and uncertain about themselves. For people like them, it was sheer folly to live that way. Ash and Eve’s intention in starting a family was to create an island where people could be openly and unapologetically true to themselves.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sensed that there was more, and she was right. The men explained that all people are possessed with natural drives and appetites which society regarded as abnormal. That was not the case. The truth was, if such desires were pursued by people who could not or did not take suitable precautions and responsibility, tragic and unfortunate outcomes could result. It took a moment to read between the lines, but both girls realized at the same time that their fathers were advertising that they had a healthy and natural interest in their daughters-which, if proper precautions were taken, was entirely true.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was struck suddenly with the realization that-just as a girl could also be a boy-a mentor could also be a man. Looking at her mentor as a man, she realized at once that she would be thrilled to have him. The fact that he was her mentor, whom she loved and trusted more than any man in the world, only enhanced her awakened desire. And, to be honest with herself, her first thoughts about expressing herself as a girl had been of him. She looked him over meaningfully and asked when the new rules went into effect.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Raven caught her real message. He told her they would discuss it, but he assumed they could wait until suitable amenities were in place. She smiled at him, he obviously wanted to bed her properly. She agreed that there was much to talk about. The men left and Rain and Lion confronted Dusk and Dawn. The girls asserted that the couple had interpreted that exchange correctly. They debated that for a bit, but the girls’ eyes had opened a bit more. Life imposed certain limits, and people responded by imposing even more limits, compromising themselves because they had made or accepted compromises. People accepted too many limitations, and ultimately cheated themselves of what life really had to offer.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For the rest of the evening, the four engaged themselves in the exploration of their bodies and minds. It was very frustrating for Lion, who was excluded from full participation on one side by his lack of access to psi, and was excluding himself from full participation on the other on account of his professed devotion to Rain. He saw no reason for Rain not to indulge in adventurous sex with other girls, but would not allow himself to touch either Dusk of Dawn. As it finally got dark, his frustration led him to a solution to both problems.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had given a lot of thought to Rain’s effortless opening, and Dusk’s evolution, and wondered if there was some chance that his untapped potential lay coiled up in the neglected feminine side of himself. He brought it up when they slipped back to the old house for a late dinner. He presented his musings and suggested being changed into a girl on the theory that it might shock him awake.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adults, and the older sisters, stared at him in surprise. He argued that he had always accepted things the way they were. When the notion of actually being female had first come to him, it had been patently impossible. Now he knew it was not, and in fact, a potential he possessed as certainly as that of psi. If, as might happen, being turned into a girl caused him to suffer the way Rain had suffered at being male, he would have additional incentive to change back, but if, as was equally possible, his psi was laying dormant in the same shadows as his anima, he might never tap into it without first changing.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was warned that he was making a radical decision, and that he might well be compelled to remain female. No one objected to that, in particular-except for maybe Rain-but it presented potential legal problems. He did not have a history like Rain’s to support a plausible cover story. He would be faced with having to create an entirely new identity, which the government frowned on, and thus invested significant resources trying to prevent. That was playing with fire, since arousing official interest in a psionic was not generally approved of.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Never the less, when Lion persisted, assuring him he was prepared to take those risks, they humored him. He asked Dusk to do the honors, as she had with Rain. She asked Lion silently if she wanted to be broken in like Rain as well, once she had finished. Lion looked at her, sensing the boy within her looking out. Her mind was ringing with excitement at what her chi sensitized perceptions had observed, radically adjusting itself to a new order of perception. She thought she would have to get used to the idea of being a girl before she could answer that question.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They gathered up blankets and pillows, and returned to the new house. They were all girls now, and Lion was willing to let them help her explore her new condition. She saw no immediate change in her grasp of psionics, but she was at least free to participate freely in their other activities. Rain seemed no less attractive to her, and found Lion as a girl very attractive. She assured her boy friend that she could love her the same if it happened that she never wanted to change back.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Dusk confided that a similar statement had helped her come to terms with the prospect herself. Lion was a little nervous at that, but she had meant it when she said she was prepared for the possibility. As a girl, Lion finally felt free to express the feelings she had had for Dusk since her own transformation. She did not notice when Rain and Dawn wandered off, but she noticed as Dawn came back and devoted her full attention to Lion and Dusk.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had left Rain in the company of her other, who was making up for the poor girl’s sudden, unexpected loss of male attention. Rain deeply enjoyed the company and attention of other girls, but at present she needed the embrace of a man, and had kept her moth shut about it instead of creating problems for Lion. Asking him to remain a guy, and possible give up the chance of awakening his potential, just to make her happy, was not to be allowed. Besides, she had been curious about Dawn’s male side. As identical to Dusk, the way she had first met him, as Dusk, the way she had become, was to Dawn. Dawn, as a guy, was amazing-the embodiment of the lover of Dawn’s dreams-an ideal, where as Dusk had been merely, wonderfully, real.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Chapter </w:t>
      </w:r>
      <w:r w:rsidRPr="000174FD">
        <w:rPr>
          <w:rFonts w:ascii="Montserrat" w:hAnsi="Montserrat"/>
          <w:sz w:val="24"/>
        </w:rPr>
        <w:tab/>
        <w:t>12</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Confronting Lion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 night and evening before had been busy, but the day ahead would be even busier. Rain could only claim to have gotten more sleep than the others, in truth she had washed up and nested down only a quarter hour before the others joined her. They only slept for an hour or two, and then were up again. For a psi, it was possible to regenerate with only an hour’s sleep. Lion bounced back so quickly the others thought she was beginning to tap into her psi. Lion corrected them; chi was also useful for restoring and maintaining proper health and balance. They started talking about chi, but that brought up martial arts, and Dusk jumped up and slapped herself</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Just as her own change had taken the edge off of her martial arts, Rain and Lion would be suffering the same difficulty. Rather than allow them to discover it the way she had-in a fight-she dragged them all out on the lawn for a quick retraining session. She condensed the lessons Jack Thorn had given her, and passed the essential points on to them. As they practiced, an audience formed of men arriving to work on the house. They were discrete, and tried not to be noticed for fear of startling the naked girls and ending the show.</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girls finally did notice the men, and quickly retired to the pool. They were fortunate that they had not been using psi, but they had been addressing Lion by her given name. A couple of the men confronted Lion about that, and she thought fast. She explained the French pronunciation of the name Lion, and her friends caught on immediately. Since the presence of the men forbade the use or open discussion of psi, the girls retreated to one of the upper pools and discussed the proposals of Dusk and Dawn’s fathers.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four of them were unhappy at the intrusion, since the idea had been to spend the day working with Rain and Lion on psi. Unable to fight it, they switched topics when they sensed the men coming into earshot to plans for the coming Friday night. They were relieved when Ash showed up and explained that the young men who were working on the house were all members of the Dragon and Phoenix Houses. There had been some normals among them from time to time, outside contractors, but the main crew were all distant relatives making extra money while enjoying the opportunity to work with their hands and in certain cases their minds.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They had not been informed as a test, to see if they would be discrete in the presence of strangers. They had done well, and were now free to exercise their minds within the walls of the atrium. The men would act as spotters and inform them if an outsider came in, before they could be spotted. While he was there, Raven showed up, and the two of them were dragged aside by their daughters. It was a quick private exchange. Ash almost excused himself, but the subject of chi was brought up, and he stayed for the discussion.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Chi was a related phenomenon, but differed from psi in significant ways. Chi was mastered through physical discipline, or rather mental discipline over the body. Chi was energy harvested from the world, from matter and energy, and closer to emotion than thought. Psi was innate, personal power, and was summoned from within. Only with great difficulty could psi be harvested from other sources and harnessed by an individual. Chi could only be harvested from other sources, from the energy that constantly bled out of the manifest world. The law of entropy assumed that the bled energy was irrecoverable, but in truth it pooled and flowed and could be tapped from its original sources or the reservoirs it eventually settled into.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Lion was finally able to explain why she had been so sensitive to psi. The bleed from psionic energy was a perfect fuel for chi. Just being around the three psionic girls all night had kept her chi batteries fully charged, and allowed her to shed fatigue and function efficiently in a quick nap and stay charged through the intense physical activities of the night and the day. The other three girls became very interested in chi, and could now share Lion’s frustrations as they struggled to tap into that unfamiliar resource. The two men assured them that once they digested the matter, they would realize that potential almost effortlessly. They were making the same mistake with chi that Lion was with psi. Looking as hard as one could only made finding it harder than it had to be.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Rain was feeling fairly comfortable with her psi, at this point. The four of them decided that it would be safe enough, and wise in light of the men’s advice, to take a break. They went to the old house to clean up and change clothes. Following lunch, they headed out to the mall. It was Lion’s turn to be outfitted. At the mall, Lauren and Morgan jumped in, following introductions to Rain and Lion. Lauren and Morgan found Rain and Lion intriguing, an odd mix of self-consciousness and self-possession. They were not awkward about being female, just a bit shy and naïve. In matters that did not remind them of their physical condition, they were as bold and adventurous as ever.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In an odd encounter, when Lion lagged behind the others, she found herself confronted by the kind of guy she would have made heroic efforts to befriend as a boy. He was obviously athletic, and seemed to be the kind of guy who got along very well with girls. He spotted her in a store and struck up an easy conversation. He noted that she was new to the area and invited her to a party the following night. Lion initially thought it might be a bad idea, but her quirky and adventurous nature rebelled at once at the thought that someone might not approve. too bad for them, it was her decision, and her answer was yes. They exchanged numbers and parted company.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Lion kept the encounter to her self. If she announced that she was going on a date her friends would undoubtedly tease her. They did not know it, but they were still treating her more as a guy than a girl, and it had not been until that boy confronted her that she had really been made to feel like a girl. It aroused her curiosity. Dusk’s offer was still on her mind, but for some reason her attitude toward Lion made her feel like a guy in a dress. She felt no urgency to sleep with a guy who saw her as a guy. She had no idea what sort of reaction she would have to a guy who saw her as a girl.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Not yet, but she intended to find out. They finished their shopping and returned home, by parental request, for dinner. Dinner was a pleasant affair-Lion took the opportunity to explain the name change and muse aloud about making it official-followed by an intense discussion of the night’s sleeping arrangements. Rain and Lion wanted to go back out to the new house, but Dusk and Dawn needed to go to school the next day and could not join them. Or not entirely. Dawn’s other could go with them, since two of her could not go to school. Dusk almost objected to being left out, but Dawn reminded her that they could stand to enjoy an evening alone together.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left with Rain and Lion, while staying behind with Dusk, after dessert. Neither group got much sleep. There was too much temptation to play and sex was the one activity that never got old. Dawn was curious about Dusk’s progress, wondering how long she would need to balance her two sides and when she would face the decision about which side she would commit to. Dusk confessed that she did not know. Her own thoughts had been more about the resemblance between them, how chance, and common ancestry, had made them perfect twins. Dawn tried to debate the term, but Dusk shocked her by saying she had checked it out. They were genetically identical.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It raised a haunting question. Did they dare have children together? A detailed examination, possible for a psionic, revealed that there were no risks. Genetically, they were both perfectly clean. Their child, if they had one, would be identical to them, due to the fact that their codes were thoroughly reinforced. They really were the culmination of a thousand years of selective breeding, they had become an archetype. Only by breeding out would that perfect reinforcement be compromised. Their parents had to have known it, and it explained why they had schemed to hook them up.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Chapter </w:t>
      </w:r>
      <w:r w:rsidRPr="000174FD">
        <w:rPr>
          <w:rFonts w:ascii="Montserrat" w:hAnsi="Montserrat"/>
          <w:sz w:val="24"/>
        </w:rPr>
        <w:tab/>
        <w:t>13</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Introducing Aaron and Confronting Angel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and Dawn rose and prepared quickly for school. On their way to class, they were confronted by Dragon again. As Dusk had feared, he had become more forward with her after their date. If Dawn were the jealous type, she might have fumed a bit, but instead she was just amused. Dragon’s interest that morning surprised them however. He confessed to Dusk his deep affection but asserted that his interest in Dawn had not paled, and wanted to be sure she would not take offense if he pursued it.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became amused and gave him her blessing, then watched as he leaned on Dawn. He went through the same routing seeking her confidence to inquire if she were offended by him sharing his affections with her sister. Dawn knew exactly how far his affections had gotten him with Dusk and assured him that she was fine with it. He then proposed making it up to her. He was obliged to extend the same courtesy to her he had to Dusk, and thus asked her out on a date.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already had plans with Dusk for that night, but that was no reason to refuse. Her other would be delighted for the opportunity to get out for the night and enjoyed parties. Of course she might just well sleep with him but she did have her own prerogatives. Having two minds meant that she would constantly compete with herself if she expected both of her to pursue all the same interests. If that only encouraged his interest in taking his twin goddesses, and Dusk objected to entertaining him, she could handle that matter too, and double-team the lusty lad herself.</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She discussed with Dusk how her evolution had given Dawn a hope of freedom she might never have known. If she went back to being a boy, her spare female identity could be assumed by Dawn’s other. If she remained a girl, then Dawn’s other could assume his male identity. By swapping identities, they could carry the deception through matrimony however the matter evolved. Dusk considered the matter and suggested that she start right away. If her other was willing, he could assume Dusk’s male identity right away, and learn a few things in the process.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other Dawn was with Rain and Lion, working with them to better their minds. Unable to tap into psi, Lion had begun experimenting on the relationship between psi and chi to attempt things with chi she had never tried before. With chi, the main difficulty was tapping into and channeling energy efficiently. With such the pure residue coming off of Dawn and Rain, she was able to meet the fuel requirements of some of the more difficult chi techniques she had been struggling to master.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After her latest effort churned up a tempest in the atrium, they broke for lunch. Rain and Lion had decided that Dawn was the perfect third for an ideal three-way relationship. Their feelings for her were not conflicted by their relationship with Dusk, who they both loved but whom they sensed was extremely shy of interfering between them. The intimacy she had shared with them had been out of friendship, and limited to specific circumstances. Her full attention was reserved for Dawn.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presented a different matter entirely. She gave her full attention to Dusk. As far as their friends could tell, they were so deeply in love they did not even realize it. Dawn, however, had full attention to spare. Her own integrity compelled her not to interfere in Dawn and Dusk’s relationship. The girl that confronted them the night before had been a free agent, an Dawn for whom there was no Dusk to embrace. So, she embraced the two of them with all the love and passion she possessed. How could they not have fallen in love with her?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prepared lunch, leaving the other two alone to talk freely between them selves. Rain confessed to Lion, her activities with Dawn previous of the night before. Lion understood and said she might have done the same if Dawn or Dusk had made her feel receptive. She had not imagined how the perceptions of others affected self perception, but now that a guy had evoked her feminine feelings she knew that there was more to that side of her to explore. She confessed to Rain, bidding her to secrecy, about her coming date. Rain listened to her, and then gave Lion her blessings.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Rain did not betray Lion’s confidence, but as soon as she and Dawn had a moment to talk alone she expressed her own apprehensions. Rain and Dawn discussed their common problem, loving boys who might choose to be girls forever. They both had experienced the other side, and Dawn could confess to her own crisis. A penis was a wonderful toy and she had never quite gotten over having one. It had come down to which role she would chose if it should happen to be a permanent change. She realized that it would cripple her to be trapped in the male role.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fact that there would never be a permanent or final transition meant that she could indulge in her male side at will, and she hoped that Rain would heal to the point where she could appreciate the qualities of her birth sex. In the even that Lion and Dusk opted to remain female, they themselves could not fault the decision. They had made it. They would love them no less, but it was difficult to see how they could come to terms with it. They both confessed they would have almost the same attraction to a girl who possessed all the strengths of a man, that they would to an actual man.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Rain did worry though. Lion did not have the abilities that Dawn and Dusk had. If it happened that Lion became a girl who could become male at will, that would be marvelous. If Lion went so far as to become able to be both at once, as Dawn often did, that would be simply ideal. Rain herself would need that twinning ability herself to bear the expression of her male side. She could stand the thought of being male part time only with the assurance that she would still be female full time.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In the afternoon, the five of them focused on improving their bodies, increasing their skills or reapplying them to suit their present statures. Lion joined Dawn in the bath-the one she had spent the day with, and who had learned that her other had set her up on a date-and enlisted her in preparing herself for her own date without explaining her plans. Once she was dressed and looking nice, Lion announced that she was going out to the mall, for time alone and the chance to observe female behavior.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Dawn’s date arrived and was willing to drop Lion off at the mall. Dragon was taking Dawn to dinner, and the party they were going to afterwards was not mentioned. Lion waved cheerfully as they dropped her off, and went inside to meet her own date. Aaron was early, so the two of them walked the mall, engaged in conversation. He complimented her sincerely and frequently, rousing all sorts of pleasant feminine feelings Lion had never experienced before.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Before it got dark, they left and proceeded to the party. Lion had been letting her instincts set the pace, and was quietly signaling that she welcomed a more private and intimate kind of party. Aaron was picking her up just fine, but restraining himself gallantly. He encouraged her to enjoy the party, dancing and flirting with Aaron and his friends. It was a big party, organized by professionals who had turned a family mansion into a gothic paradise.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and Dragon were at the same party, and Dragon was one of Aaron’s friends and teammates. Dawn knew Dragon and was surprised to see an entirely different Lion laughing and flirting and hanging on his arm. Dawn was quick enough to realize what had made such a difference, and took pains not to be spotted in Lion in return. A guy could become a girl, but he had to be treated like a girl to really embrace the change. She did not want to remind her she was a guy, and ruin her fun.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was actually relieved when Lion finally lured Aaron into a bedroom and locked the door. Avoiding notice had cramped her style. If not for her new feelings for Rain and Lion, a sense that she was falling in love with both of them, she might have been dragging her own date into one of those bedrooms. Instead she was letting him set the pace, and he was pursuing a careful seduction. He really did want to get his twins, and was working on a strategy that would net them willing and eager at the same time.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In the bedroom, Aaron was trying to give his fill attention to the wonderful girl he had found. She was making it difficult by proving to know all sorts of ways to make a guy sit up and beg. It was if she knew what it was like to be inside his skin. He returned the favor, worshipping her with that special intensity he had devoted to girls. He may not know what it was like to be in a girl’s skin, but he had given the matter decades of thought. Lion could not have asked for a better man to relieve her of the rest of her virginity.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Having been born a guy, she had experienced more than a little apprehension about sex as a female. enough apprehension that she would not have considered it with a partner who knew her secret. Still, she had always had insatiable curiosity, and would have tried sex even if the idea had terrified her. Before, she had been anxious over the possibility that she might like it better as a girl. Now she was certain. She loved it, it was over whelming, and she feared she would never enjoy sex as a guy again.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boy who had possibly shattered her manhood was far from through. He was a sex machine, bridled passion that never spent itself in explosive release. She wondered if he was ever going to stop, and found herself wishing he would not. Her perfect ecstasy had a spice of tragedy, and she cried through the next few rounds. It was not that she had lost her self as a boy, but that she feared what might happen if she got no pleasure out of having sex with the girls she loved.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As he finally let go, he noticed her tears and asked her what was wrong. It was hard for her to explain. Instead of explaining, she said he would have to experience sex as a girl to understand. That she wished she were a boy, so she could find out he could feel pleasure as intensely as she had with him. He wished he could help her, saying he’d trade places with her if he could. She was thinking, if she was not such a retard at psi, they really could. Something inside her twitched. She was so curious to test her fear, she changed herself and her partner without even thinking about it.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It shocked them both, and Lion was afraid to explain. He was panicking, muttering to himself that it could not be happening. She was too amazed to speak, touching herself and touching him; she finally announced her realization that it was actually happening. Her sense of wonder turned suddenly into apprehension. She feared this miracle might slip away in an instant, as whimsically as it had come, and she begged him to take her. She could not bear to waste the opportunity. Lion collected his wits and regarded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knew from his own experiences what a turn off it was to expect a boy to remain a boy in a girl’s body. He confronted her with one question. How should he treat her, as a boy or as a girl? She closed her eyes and took a deep breath. In a whisper, she said “girl” and he prayed he was not about to mess her up for life. He could not help it though. He had a need and curiosity as great as hers, and her life was changed forever, no matter what else happened. He finally realized that he had been asked how to be treated, and he had not been as brave as she. Combining experiences as a boy and a girl, he broke her in as exquisitely as she just had.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At first, his fear seemed to be confirmed. He became aroused easily enough, perhaps more than he ever had been before, but the experience was taunting-pleasant without being ecstatic. Just the same, he could not have taken her as far or as frequently over the edge as he did then, if his own nerves were as stimulated. He discovered that it was her pleasure that begat his true pleasure in sex. A man was built with a hair trigger, but he was also designed to do, to act, to effect. He became deeply conscious of the being he held in his hands, her exquisite vulnerability, her embracing openness, the abandon with which she received his attentions.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 man’s pleasure was not less. It was different. He had not known what sex really was until that moment. Being a girl had opened his eyes, opened his mind, and finally revealed to him the ecstasy a man could feel. He finished in a shivering embrace, feeling awe equal to hers. He knew where she was now, and was relieved to know that there was something wonderful for her to experience when she changed back to normal. He commented to that effect, and was surprised at her vehement protest.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refused, absolutely, to be changed back. She announced unequivocally that she hoped the miracle never reversed itself. Lion was so shocked at her statement he lost focus for a moment. His vision cleared and she was staring at him, and examining herself in a panic. Lion understood, Aaron was thanking god that she had not changed back, and grateful that he had allowed her to on her own. God had nothing to do with it.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Lion had changed her, but apparently could not really change herself. He still thought of himself as a guy, but he realized he was still thinking like he had as a girl-and far better than he ever had before-and wondered what that meant. She remembered the explanation Raven had given them about Dusk’s change.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Her power had come through being female. Her development lay in that domain of herself. For a glorious moment, she had been totally at peace with being female, and then she had been able to assert her existing male side. Like Dusk, being male was now only an ability she possessed. It was no longer what she was. Strange, it did not seem to trouble her much, but what had happened to Aaron did. What had he done to make this boy so desperate to remain female?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responded to the question with the unbelievable. It was nothing he had done; it was what she had always prayed for. With eyes wide, he was struck with perfect understanding. Once again, she had been drawn to that one in a million boy who was a girl at heart. She had a story virtually identical to Rain’s, and had only been afraid that Lion had been transformed by some unconscious act or wish of her own. In a way he had been, but by the experience she had given him as her last act as a young man.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had a serious situation to deal with. There was no question that she had to introduce her to Raven and confess. Aaron would have to be initiated as well. She explained Rain’s situation, and suggested a similar compromise. There was one problem with that. Angel-a quick change from Aaron-did not have the understanding, consent and support of her family and could not go home. She refused to even consider changing back, or approaching her parents with her transformation. Lion saw no other option but to take her home-or rather to Dawn’s home-immediately.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Chapter </w:t>
      </w:r>
      <w:r w:rsidRPr="000174FD">
        <w:rPr>
          <w:rFonts w:ascii="Montserrat" w:hAnsi="Montserrat"/>
          <w:sz w:val="24"/>
        </w:rPr>
        <w:tab/>
        <w:t>14</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Confronting Necessity Again, Angel’s Appeal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Dragon had made an interesting confession to Dawn. She had been trying to find out why he was so intently fixated on her. He had extolled all her virtues, skirting the question, but finally confessed that he had been in love with her since she was nine years old. That actually alarmed her. She thought back to a chain of events that she only remembered as Dawn’s other. Events that had planted the seeds of her duality. Dragon Thomas had never figured in any of those memories, so she relaxed.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quipped that she hoped she had not disappointed him by growing up. He gave her an odd look and asked her if she was suggesting he had a thing for little girls. Point blank, she asked if he did. He looked stone faced for a moment then grinned and started tickling her, saying, </w:t>
      </w:r>
      <w:r w:rsidRPr="000174FD">
        <w:rPr>
          <w:rFonts w:ascii="Montserrat" w:hAnsi="Montserrat"/>
          <w:i/>
          <w:sz w:val="24"/>
        </w:rPr>
        <w:t>only you, little girl!</w:t>
      </w:r>
      <w:r w:rsidRPr="000174FD">
        <w:rPr>
          <w:rFonts w:ascii="Montserrat" w:hAnsi="Montserrat"/>
          <w:sz w:val="24"/>
        </w:rPr>
        <w:t xml:space="preserve"> Before things went any further than that, she noticed Lion sneaking out of the bedroom looking positively ashen. She declared a girl emergency and ditched Dragon, with apologies, and went after Lion.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Lion was surprised and grateful to see her. She grabbed her and dragged her into the bedroom, telling her on the way in that she had a major serious problem. Dawn took one look at Angel and gasped. Even with the change, she was still recognizably Aaron, high school chum, star athlete, all around nice guy. She asked Lion if she was responsible, and she said it had been an accident. Dawn turned to Angel and assured her that she could be changed back, at which point Dawn learned the real problem.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Lion shook her out of her musings at the improbability that Lion would zero in on a closet transsexual the first time out the door, and explained that they needed to get Angel to Dawn’s home. Angel could not wear the clothes she had entered the bedroom in. She already looked like Aaron’s twin sister, and wearing Aaron’s clothes in public would tip off anyone who bothered to look. Dawn pointed out that they were in a classmate’s home, and there was a girl in the family the right size to loan a dress.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went out to find the girl and ask for the loan of a dress, explaining that her friend from out of town had fallen in the pool and ruined her clothes; she just needed something to get home in real fast. The girl provided a cotton summer dress and a sweater. Angel managed a quick shower while waiting, and soaked Aaron’s clothes into an indecipherable lump for good measure. The girl came in with Dawn, producing a bag for the wet clothes, wrapped around the give away shoes, and offered to drive Dawn and her friends home. They accepted gratefully.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On the way out, they were so concerned with avoiding Dragon, they failed to avoid the shutterbug who had photographed Aaron and Lion going in, and got photographed coming out. Cameras had been out all night, so they paid no attention to the flash, cut through the crowded house and slipped out through the garage. Dawn asked another friend to explain that she had to see a friend home following an accident, and extend her apologies to him. Sensing the dread in Lion’s heart at the prospect of explaining the situation, Dawn reached out and communicated the entire story to her mentor before they neared home.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Ash was not happy with the news, but accidents did happen, particularly with people on the verge of awakening. At least the kids had tried to keep a low profile, and come straight home as soon as possible. The thing that worried him most was not the exposure of Aaron/Angel, but the fact that she swore up and down that her family could not be confronted with this. That would have to be investigated. If the family could not be brought in with the child, problems-serious problems-might result.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Angel was ushered inside without delay, once they arrived at Dawn’s house. Rain, who had spent the evening getting better acquainted with Cinder and Amber, followed those girls as the household was called to a meeting. Angel was introduced, and she repeated her story, pleading for help and understanding. She earned Rain’s instant friendship, and Rain shared her own story. Amber also took an interest in the girl, who was the same age as her self.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Without a doubt, Angel presented the household with a problem. They had no objection to putting Angel up, or supporting her decision to remain female, but she was another liability and one with no legal identity. With the support of Rain’s parents, it had been possible to transfer her identity over to her new sex, by finding and editing her legal records and moving her to a new area. Angel, without such support, presented them with a need to fabricate a completely new identity as they had with Dusk. With less to build 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 number of problems were discussed, including the need for one of the adults to screen Angel’s parents to confirm or deny Angel’s assessment of their open mindedness, and as a contingency, work out a solid back ground to support a new identity for Angel. The problem of what to do with yet another girl in the house was solved by Amber. She volunteered to take Angel under her wing, sharing her own big bed, and acting as mentor to things feminine and psionic. She had let Lion slip through her fingers, and Aaron had been a friend of hers for a long time. She had confidence she could make a man out of her yet, at least for those little necessities like marriage and conceiving children. All she had to do was open Angel up to the possibilities, and of course get her to fall in love with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and Dawn were spending the night in San Francisco, so they could not be brought up to speed until the following day. They had made plans with Lauren and Morgan to see a play and sleep over in the big town house apartment the Morgan family reserved for their own use, while renting the rest of the building out. They would not get in at the apartment until rather late, and a message was left on the machine there instructing them to come home promptly in the morning.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Lauren, Morgan and the twins got out of the theatre around midnight, and wandered down town San Francisco looking for a dance club. The four of them were all very tall girls, and dressed for a play at a high-class theatre, they easily passed for young twenties, so getting into the club proved easier than it might have. In any case, Lauren was not above forging a handful of driver’s licenses just in case. The object of the evening, it seemed, was to play with men’s poor little minds, and Dusk got into the spirit of it. She figured that Dawn’s two friends had explored their male sides as children, if at all. Of them all, including Dawn, Dusk understood the adult male mind best.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enjoyed watching her work. It was nice to see her twin asserting herself, spending the better part of the night circulating among strange men without being pushed or protected by Dawn. It was a big change from the previous week’s party. Even Lauren and Morgan admired her guts and flair, commenting on how shy she had been at the pool party. Dusk let her beaus down easy, devoting the last few dances to her twin, and then leaving in the company of the three other girls. The boldest of the men actually came out after them, and invited them selves to walk along with the girls as they headed back to the apartment.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surprised the girls by both welcoming them to walk with them, and thanking them for not exposing their real identities. Only then did Dawn recognize them as four of the guys who had worked on her new home. She confronted them, and they confirmed that they had overheard Dusk and Dawn discussing their plans for the night the day before. She was surprised Dusk had not said anything until now.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men were all first year college students, only a couple of years older than the girls, and had to fake their own ID’s to get into the club. They were also all psionics, and members of the Dragon and Phoenix Houses. Dusk had already been entertaining the idea of indulging the men’s interest in her, and the other girls started thinking along the same lines. The only question on Dusk’s mind had been what Dawn would think about her decidedly female interest in the older boys.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was far from sure how she herself felt about it, but the whole business of being a girl had forced her to put her instincts in charge. She conferred with Dawn silently about it. Was her interest normal? Was she just a nymphomaniac, or worse, a slut at heart? Dawn assured her that a girl’s sex drive was just as lusty and adventurous as a guy’s. Dusk was entirely normal, both in her interests and concerns. A girl could take on a whole gang of boys quite happily, and that had a lot to do with why society had such a nasty opinion of girls who proved it.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question was handed off to Lauren and Morgan, who it turned out had been openly competing with Dusk for the men’s attentions all night. They voted enthusiastically to bring the men upstairs, and threatened to lock Dusk in the closet if she did not share. As it turned out, Dusk was still a bit uncertain about men. Flirting was easy and fun, but the prospect of laying down with a guy she barely knew was a little frightening. She had assured herself that the four men were all decent, healthy and clean, and trustworthy as long as she herself did not abdicate responsibility. She still could not go to bed without Dawn by her side for moral support.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In an odd way, it was yet another bonding experience for the young couple in love. To lie down side-by-side and share the experience of opening themselves to the unknown. Dawn watched her love, seeing her rapid evolution as a girl and wondered again where she would end up. Already, she was arousing the male side of Dawn, awakening that masculine protectiveness, and perhaps even a hint of possessiveness. She admitted that if she had gone out that night as a boy, she might well have gotten in a fight with one of those four men over her in the dance club.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Chapter </w:t>
      </w:r>
      <w:r w:rsidRPr="000174FD">
        <w:rPr>
          <w:rFonts w:ascii="Montserrat" w:hAnsi="Montserrat"/>
          <w:sz w:val="24"/>
        </w:rPr>
        <w:tab/>
        <w:t>15</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Introducing Wolf, Cougar and Confronting A Situation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Dusk and Dawn did not get the message to come home until the next morning when they finally entered the apartment’s kitchen. Dusk had followed Dawn in to eat breakfast, while sharing her thoughts. she had concluded that if she lost the ability to become male, she would be perfectly happy to remain female. Dawn was asking her if her feelings were the same the other way around when she noticed the light blinking. Dawn checked in silently with her other to find out what the emergency was, and after hearing the report, demanded to know why they had not contacted her directly.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Dawn’s other told her point blank that she had been about to, but noticed what they had been up to and decided not to interfere at such a decisive moment in Dusk’s life. Dawn shared the news that Dusk might have just decided to remain a girl forever. Dawn’s other asked her the hard question, would she decide to be a guy to compliment Dusk if she did. Dawn told herself that she had given the matter some serious thought. For Dusk, definitely yes-but for herself, she did not know if she really could.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Dawn’s other left her to her thoughts, and turned to consider the problem with Angel again. They were up, eating breakfast, discussing whether or not anyone had noticed that Aaron had entered the party and never left, and Angel, who had never entered the mansion, leaving. How were they supposed to find out without asking a lot of questions, and how could they ask a lot of questions without pointing out the very thing they were trying to hide. The only thing they could think of was to have Angel circulate a bit, and see if or how people from the party reacted to meeting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people they really needed to test that theory on were the very people least likely for them to visit. That morning, the head of security for the party organizers was making a round of all the rooms trying to locate the one guest who had not been checked off. The head organizer caught up with him and asked for a status report. The conversation between them would have greatly interested the Morgan household. Wolf informed Cougar that one of the guests had not been checked off his list. Aaron had been on the invitation list, and he had been checked off with his date when he arrived, but never checked out.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Wolf had tracked down the few people who had managed to leave without being crossed off, and his date had been one of them. She had left with two girls, one another invited guest’s date, but the third had not been noted at all. He dragged Cougar over to the sound room where videos taken at the party were being reviewed by Wolf’s staff. Wolf pointed out the three girls, leaving the party with one of the girls who lived at the mansion. Wolf was guessing that she had brought the girl in without notifying the party organizers. But he was waiting for more information to verify it.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They had not been able to rig surveillance in the bedrooms, so Wolf had placed photographers in locations where they could catch snap shots of anyone who went into or out of the bedrooms. Cougar asked him if he was suggesting what he thought he was suggesting. Wolf nodded. A number of potentials had been spotted and were on his list to be investigated further, but he suspected that they might have actually caught an active. When the photos finally arrived, rushed at Wolf’s express command, both young men poured over them together.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They quickly sorted out the photos that showed Aaron and his date. Aaron had been photographed going in with her, and she had been photographed coming out, going back in and finally leaving with the unidentified girl. No alarms had gone off all night, so he had not gone out the window, and based on the evidence, and the thorough work of Wolf’s security, they had apparently caught an active. Now all they had to do was track her down. Cougar congratulated Wolf for a job well done and called a meeting of the inner circle.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quietly excluded herself as she and Dusk arrived home with Morgan, Lauren and the four older boys they had picked up. She simply joined her other as she met her at the door, then escorted the others in and stood aside as they were introduced to Angel. Being part of the Dragon and Phoenix Houses, there was no reason to ditch them or exclude them from the introductions. Besides, it would be interesting to see how they reacted to Dusk’s story, which was bound to come up when the adults got around to explaining to Angel the events leading up to her own miraculous transformation. They were surprised, but three of them confessed to an embarrassed Dusk that they had gone through a similar phase, and she had adapted far better than they had. The fourth came out and revealed that he had been born a girl, and chose to remain a boy.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Rain and Angel took his story to heart, finding assurance in their own decisions to change, and Dusk kept it in mind. If she had to make a decision, she would want to be a boy for Dawn and a girl for herself. In order for that to happen, she would have to have an “other”, like Dawn did. The boys’ confessions did set the topic for a heated debate. They discussed, sex, gender and the mind’s potential, and the fact that changing sex seemed to be the perfect short cut to awakening psi potential. It had been so for Rain and Lion, and proved again that morning with Angel, who had to be tackled when she slipped out into the back yard and spread her arms to take flight.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Angel had confessed, after crawling out of that dog-pile, that next to being a girl, her fondest wish had been to fly. It seemed natural that with one miracle under her belt she should try for the other. After a lecture, in which everyone present sympathized immensely, she could understand how the will to fly was perhaps the most dangerous temptation for a psionic in the modern world. It took a long time to learn how to baffle radar, and even then there was always a chance of being observed visually. She agreed to wait until she was trained, and approved for night flying, before experimenting further in that direction.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ban only applied to full out flight. The new house had been designed to accommodate anyone’s interest in levitation, and that was what the work crews had always done on their weekends, before the girls had made the new house their personal playground. Those older boys were about Cinder’s age, so for the first time, she was eager to join the group headed over to the new house to play. The adults agreed that time spent practicing control was critical at this stage, and no one worked harder than when they were at play. The problem of Angel’s identity was set aside for the day, once Angel assured them that she often stayed out all weekend-as a guy-without her parents becoming worried.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It was decided that Lion, in male form, wearing Aaron’s clothes and a bit of make up, would pass for the missing boy. He went to collect Aaron’s car from the mansion, telling a story about having slipped out through the back yard, and getting out the side gate. The security from the party accepted the story when Aaron’s key proved to unlock and operate the vehicle. He drove the car to long term parking at the Oakland International Airport after meeting Ash for the ride out.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On the drive to the airport, he had discussed another problem with Ash. Officially, he was a boy. With the awakening of his powers, he had become a girl by default. His intentions, when he asked to be turned into a girl, had mostly been experimental, and had now evolved to acknowledge the fact that he had a whole other side of himself to develop, much as Dusk had. The fact remained, however, that being a girl left him in the same boat as Angel, devoid of legal identity. Unless Ash seriously suggested creating an additional identity for Lion, a real possibility if it could be done for Angel, Lion had an obligation to maintain her male identity.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Ash assured him that a suitable cover could be arranged if it became necessary, but he discouraged her from trying to fight his new natural state. He did not need to argue his point, since Lion proved it herself. The stress of staying male for the duration told on her, as she reverted spontaneously the moment she killed the engine. Ash teleported them back to the new house. They had remained in the car long enough for their surreptitious tail to expose a full roll of film, catching her in the act.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Lion returned to the point she had argued. She had an official identity already. All she needed to do was maintain it. In order for her to do that, she had to gain better control over her ability to shift. As it was, it took her full concentration to remain male, and as she learned through the course of the day, it only took a moment’s distraction for her to slip unexpectedly back to female. There in the haven of Xanadu, the new code for the new house, she was safe enough, but if she enrolled in school with Rain in the fall, she had to be able to keep the male side up with less effort, or assume a new identity.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It took a bit, but a long talk with Dusk got to the root of Lion’s real concern. Lion confessed to her that her date with Aaron had been an epiphany. If she did not make an effort to maintain her link to Lion, she would be irresistibly tempted to remain female. Not even Rain could prevent that. Just being Lion had to be important enough in its own right or she would lose it. Give it up willingly. Just knowing that sex as a man could be as rewarding in the male role as it was in the female role did not do it. Dusk assured her she was dead right. Being a girl, she had discovered, was not an act or an experiment. It was an innate part of who she was.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explained further. The decision to live in the male or female role had more to do with how a person wanted to realize themselves socially, and in her entire life as a boy, she had known only passing acquaintances. Only as a girl, had she really made friends, and developed a social life. As a boy, she had actually gone to great lengths to keep from making any close ties to people. Being a boy, she had driven a wedge between herself and her own mother. Only as a girl had she been willing to see her mentor as a person, rather than the ultimate authority in her life. As it stood right then, she would fight to remain female. The boy in her would be fighting right at her side.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Lion listened to her with painful agreement. It was true. Already, she could not bear the thought of abandoning what she had discovered. Their lives were so much alike. The only exception was that Lion had been living in the same town his entire life, and was popular in school. The devotion he had to martial arts had never-the-less limited his social development. As a guy, he could deal with people he already knew, or who like Dusk, were as devoted to the art as he. With strangers he had always been on guard, remote. The fact was, she had better social instincts as a girl, and in light of the majority of people she did not know, it was as a girl that she could best deal with them.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shocked her by announcing that Dawn was going to be taking over Dusk’s place. That is, she was taking over her male identity. Lion understood in part why she was doing that and hoped that she would not end up pressuring Rain to try the same.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Chapter </w:t>
      </w:r>
      <w:r w:rsidRPr="000174FD">
        <w:rPr>
          <w:rFonts w:ascii="Montserrat" w:hAnsi="Montserrat"/>
          <w:sz w:val="24"/>
        </w:rPr>
        <w:tab/>
        <w:t>16</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Introducing the Wild-Psi’d, Lynx, Tiger, Jaguar, Panther, Dusk and Kodiak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Jaguar arrived at the meeting of the Wild-Psi’d with the developed surveillance photos. Lynx had the research on Aaron and the girls who had helped him escape from the party after his transformation. Jaguar was excited, Lynx was apprehensive. Cougar looked at the two of them and asked for what would be the good news first. He laid out the photos, capturing Lion’s shift in full detail, announcing that they had confirmation that the target was a psi. Wolf interrupted to inform everyone that the person in those photos was not the target, but in fact the girl he had been with, with her hair dyed black. There were now two targets. The proof about the second validated the existing evidence about the other.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An excited debate followed, with individuals throwing around theories they each cultivated about the relationship between gender dysphoria and psi potential, and which might be at the root of the other. Cougar interrupted the debate to ask Lynx for the background report she had assembled. She began by laying out the photos from the party. She picked one that showed Dawn, Lion and Angel sneaking out through the garage and asked anyone if they recognized the third girl.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Everyone studied the picture and then someone shouted in recognition. It was the girl that Dragon was constantly surveilling. Someone reminded him to use Dragon’s cover name, Dragon, or at least the code name Dragon. By any name, he was a young man most of them feared, and then maybe respected. Lynx then pulled out the background data and announced it was bad news. The worst. There were a few details Dragon had been leaving out of his reports, not that he was particularly good about keeping the group informed.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While doing the background on the two people they had been able to identity, Aaron and Dawn, she had discovered several interesting things. One, Dawn apparently had reunited with a twin sister who had been abducted at birth, through the simple trick of having her reported stillborn. The pair of them were enrolled in summer classes at the university. Their records contained the bad news. They were both in a class held by Jack Thorn.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room went deathly silent. She had to confirm her report. Dragon had never established that Dawn was more than a very promising potential, but if Thorn was that close to her, she was probably more, and without doubt in great danger. Worse, both of the targets they had identified were only one step away from being spotted by Thorn himself. The people in that room had been rescued from Jack Thorn by Dragon, his younger brother. How could he have failed to notify them that Thorn was back to his old tricks?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It went to an immediate vote. If they acted quickly, they might be able to contact and warn Dawn, and the other two targets, before Thorn made his move. On the other hand, if they acted too quickly, they might end up back in Thorn’s clutches. He might already have sold the girl his lies and could be using her to quicken others, starting the cycle over again. If they approached her, and she was on his leash, she would betray them to him. First, they had to confer with Dragon, he might have good reasons for keeping Thorn’s emergence a secret.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Until then, they could only continue surveillance. An opportunity might present itself, or adversity, and they had to be ready to act. Dawn, her twin and anyone who was observed to be closely intimate with them or the targets they already had, would be kept under observation. Because of Dawn, Dragon was certain to contribute to the effort. In the mean time, they had to go over the list of potentials they had screened at the party. It was the reason they had gone into the business of staging parties, they could not neglect the potentials simply because they had a line on a few actives.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in male guise, arrived at Xanadu and was introduced as Ares-a new code for Dusk. She had been talking to Raven at her old home about assuming Dusk’s original identity, while Dusk and Lion had been speaking together at Xanadu. Dawn frustrated Lion by proving to have perfect control over her sex. Lion did not say anything as it turned out that Dawn’s other was a family secret, shared only with Dusk, Rain and Lion. Her other had stepped out of the meeting that morning to keep from exposing the secret to Angel, Lauren, Morgan and the four boys who had come with them from San Francisco.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After the family meeting she had sent her other back out with the others and called on Raven. Raven had agreed to Dusk suggestion that Dawn take on the role to aid the development of her male side. With Dusk growing more and more into the female role each day, it might well be appropriate for Dawn to take on a male role. The most important thing was that the two of them resolve to marry and have kids. Their child would be the vindication of a thousand generations of breeding.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concern was not that one of them had to be male. That really did not matter in light of their abilities. The concern was that one of them had to be able to assume the role and responsibility of a child’s father. Good genes did not make a child immune to the environment she grew up in. Raven was already cursing himself for keeping his boy away from his mother so much. As a boy, he had taken after his mentor too much, and only as a girl had she escaped his hold on her and bloomed in her own right. Dawn turned her life as a girl over to her other, and was focusing exclusively on being Ares, officially Dusk, until or unless Dusk asked her to give the role back.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Having made this momentous decision, she had decided to have fun with it. Right away, Dusk made a fool of herself, throwing herself at Ares. Dawn’s other, now the only Dawn, pulled her off of him and reminded her that Ares was engaged to Dawn, meaning her, and had best not forget it. Poor Dusk was shocked to the pit of her stomach. What a fool she was, she had made no effort to act like Dawn, and no one who had been there could have mistaken her for her twin with Dawn right there beside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She got a grip on herself, telling herself that the scene had been more for Lauren and Morgan than it had been for her. Ares took one look at Dawn and pulled Dusk back saying he could just as well pick Dusk, since it still honored the family agreement. Lauren and Morgan chimed in, telling him not to limit his options even that much. Dusk remembered what Dawn had confessed about her friends and a wild inspiration took her. She grabbed Dawn by the hand and walked her back to the pool, saying loudly that arranged marriages were archaic anyway; maybe they should just leave Ares to the wolves.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Ares looked shocked and Lauren and Morgan jumped into the breech. Dusk muttered under her breath to Dawn, as those two girls pounced on Ares and dragged him the other way, that this was the best way for Dawn to learn what being a boy had been like for her. Dawn retorted that her other would hardly be troubled, she had dreamed of taking her two best friends as a man for years. Dusk confessed that she had known it. She was just curious to see what her love would do about it.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had trouble freezing Ares out, but as the sister of the girl he was supposed to marry, and a person he had just met, she understood that was the way she had to play it. If she could do a convincing impersonation of Dawn, she might have tried it, but Dawn’s other had a natural advantage over her. If this situation lasted long enough, they would have to swap places so Dusk and Dawn could actually get married, but there was plenty of time for that. She was thinking first of the worst consequence of Dawn’s impersonation of Ares. They might not be allowed to sleep in the same bed any more.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Oh, the adults in their household would not object at this point, they already knew what they had been up to. The deciding factor was that they were now openly keeping a young man as a guest, and they could expect their neighbors to be peeking in the windows and listening through the walls to catch any inappropriate behavior. Really, a person had more privacy with people who see through walls, and read minds.  At least psionics did not lie to themselves about what constituted normal behavior, and had the sense to be discrete.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That evening, Ares was crushed to discover that he was now sleeping in the guest room with Raven. He gave a deep sigh, and asked Dawn to give her love to Dusk. He was disappointed when his other showed up at the door to the guest bedroom and slipped back into his mind. Dawn’s bed was not big enough for four. If not for the fact that Rain or Lion would be shoved out onto the floor, Ares could have stayed in Dawn’s own room, tucked inside her own head.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Ares Dawn finally got fed up. There was no reason why couples should be broken up by beds. She grabbed Raven and moved him into her room, dragging Rain, Lion and Dusk with her into the guest bedroom. Unless someone came into the house to do a head count they would never know who was sleeping with whom, but at least this way they all had a comfortable bed, the company of the one they loved-except Raven, Eve was still in England. She reminded herself to ask Dusk what to do if she paid them a visit while she was pretending to be Ares.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had just decided that Dawn had made an exception to her own rule, of living in the male role, when she slipped into bed. Her love was decidedly male, and she could not help but be strangely excited. They had both taken on the form to make love to each other, but she had not ever slept with a man, in the strict sense of the word. Rain looked on in amusement, while Lion looked on in envy. Lion declared loudly that Dawn had to teach him how to do that; poor Rain was being neglected.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Chapter </w:t>
      </w:r>
      <w:r w:rsidRPr="000174FD">
        <w:rPr>
          <w:rFonts w:ascii="Montserrat" w:hAnsi="Montserrat"/>
          <w:sz w:val="24"/>
        </w:rPr>
        <w:tab/>
        <w:t>17</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Confronting Eve, and Adopting a Daughter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next day, a Sunday, they all rose early to slip over to Xanadu. Dawn awakened first, and split into her self and Ares, so Dawn could slip into the bath while Ares cuddled in bed with Dusk. Dusk asked Ares if there was some way she could take Dawn’s place without tripping over herself. Ares had wanted to ask her the same question, and they tried an experiment. Opening their minds to each other, they traded experiences and memories, copying themselves into each other. It was a hundred times more erotic than sex, and they had to go at it just to relieve the tension.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Rain and Lion awoke to that music and asked what had bitten the two of them. They replied that they had better not engage in mental intercourse if they could not go at it in the flesh. Dusk had embraced Dawn so deeply that she fooled Dawn’s other when she went into the bath. Because Dawn had been out of the loop, Dusk had to do it again, so that she could be Dusk. When it was done, Dusk was Dawn as much as she had ever been herself. A separate Dawn, to be sure, and no less herself. She was a different soul, a different awareness. That was all there was to tell the difference.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It came out at the breakfast table, and the adults looked at them in shock, congratulating them in shaky voices. They were now more deeply married than the most binding ceremony could wed. A wedding ceremony had just become a technicality as far as they were concerned. The fact that Dusk had embraced both sides of Dawn only meant that she now had a wife and a husband. The tragedy, if they wished to see it as such, was that they were now locked in the roles they had adopted.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Dusk was now Dawn, and Dawn was now Ares and Dusk. Any other arrangement would only be an act. It was a stunning revelation, but the moment they tested it, it proved true. On waking up, they had all been unfinished. On embracing each other, they had given themselves so completely that they had finished each other off. Not fatally, but in the sense of absolution, of purification and perfection. Doubling their life experiences through each other. Dawn considered herself, gazed deeply into the hearts of Dusk and Ares. After careful soul searching, she found nothing objectionable about her new state, and her thoughts were so intimately woven into her mates’ that she knew they too were deeply satisfied.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While the three of them wandered away in a daze, Raven turned to Angel and announced that he had found a solution to her problem. It had occurred to him the day before, and he had consulted his wife about it. They were adopting her. Angel was stunned. The bit about what Dawn, Dusk and Ares had done had not penetrated her, but this drove right home. She asked him to explain. Raven told her that in his younger days, he had fathered a woods-colt daughter. The girl had tracked him down after running away from an orphanage where she had lived since her mother’s death.</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poor girl had done all the research, confronting him with letters and bills and a birth certificate, all linking his name with her mothers. He had resolved to take her in when her own powers did her in. She had manifested them in the orphanage, under extreme emotional stress, and had never been disciplined. Other psionics had noticed her, and chased her when she ran from them. They killed her trying to subdue her, and he had arrived too late to do anything about it. He could not take revenge on the ones who killed her, she had been extremely dangerous and they had only intended to kill her as a last resort.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There had been no need to bury her; she had teleported herself into a rock wall. The kind of mistake that instinct normally prevented, but she had fought the instinct in her desperation to escape. There being nothing he could do for her, he collected her things and sent them to his wife for safe keeping. Her legacy would be Angel’s. His wife had taken the fastest flight to come out and meet her new daughter, but he urged her to keep it to herself, since Dusk-Dawn he corrected-would likely run for the hills if she knew her mother was coming.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When everyone was ready, Dawn, Dusk and Ares were rounded up and dragged over to Xanadu. By the time they arrived, the altered trio was all eager to test the effect of their marriage on the abilities they had possessed. They found that they could isolate the specific abilities of their original selves, or apply the gestalt and perform on a level they had never reached before. One surprise was that the new Dawn now also had a double, and she was not married to Dusk and Ares.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seemed to have benefited from the union, however, expressing the combined traits of all three, while being unique to herself, apart from their trinity. On examination, she proved to be the new Dawn’s other, differentiated on the understanding of the union the potential to split had derived from. The original Dawn had possessed a fault-break, which had enabled her to split too. Whatever it had been, it was now the division between her sexes. Dusk urged the new aspect to retain her independence, and to regard Dawn as her home.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Her concern had been that she might feel obliged to take on the male aspect of Dusk-Dawn. It was not necessary; Ares had assumed that aspect of the original Dusk. The girl accepted that, and then posed a vexing question. Everyone had come out with a name but her, as confused as they were by the perspective shifts they had all experienced-what was she supposed to be called. Even the usual names they used publicly, Dusk, Dusk and Andrea, were taken. It was observed that she was essentially a copy of Dawn-sticking exclusively to their present associations-so she was Alt Dawn, and could go by Alt for short.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Everyone had retired to the pools when Eve showed up. Alt and Dawn spotted her a mile away and were both panicked and excited. They were not, and would never again be her son, but they were now the daughter-daughters-Eve had always wanted. To replace the son she was losing, she was gaining the best son in law there was, although technically it would be the other way around. She actually had to remind herself of that. Among other things. She slipped out of the pool to swamp her mother in a twined embrace, Alt moved with the same instinct, and equal vigor.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Eve had not been told about this, but she recognized at once that her son had become twin daughters. She examined them intently, spotting the child she remembered. She warned Raven that he had a lot to explain, but since she had gotten the good news first, as it were, she promised not to beat him to hard to get it out of him. She then asked to meet the girl she had been told about. Angel came up shyly and introduced herself. They talked for a bit, and Eve embraced her warmly and with full approval.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Angel beamed as beatifically as Alt and Dawn, confiding that their mother was perfectly wonderful. Eve abandoned them only to share a few words with Raven, and to talk to the Morgans’ about swapped children, marriage arrangements-to make what they had already done official-and living arrangements. Xanadu solved that last issue; it was designed to accommodate multiple families, on the assumption that the Morgan daughters would never leave once they were allowed to move into that paradise. Eve had to get to know all the kids more or less from scratch, so she approached Ares and embraced him as a son.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On hearing the house rules, she stripped down and joined the kids in the pool. Having been informed of the difference between Alt and Dawn, she cornered Alt for female talk, getting the unbiased view from her of her daughter’s love and sex life. Dawn was finding that Ares and Dusk were discussing how to divide her up, and jumped into the conversation wondering at how she loved him-her twice as much. They surprised her by joining together and giving her a single person on whom to focus her attention.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Mated, Ares and Dusk were perfect. A perfectly androgynous mind in a body that was male or female at will. Dawn could still return the favor, her own mind was just as androgynous, for all she was a singularity and they were a duality. Her mind suddenly stopped trying to quantify and qualify. She was in love. She could finally admit that. She finally said it. Ares divided and together they returned it. Finally, they could talk about it. They had given up all they had originally possessed, and looked at each other from opposite sides. Ares finally whispered, </w:t>
      </w:r>
      <w:r w:rsidRPr="000174FD">
        <w:rPr>
          <w:rFonts w:ascii="Montserrat" w:hAnsi="Montserrat"/>
          <w:i/>
          <w:sz w:val="24"/>
        </w:rPr>
        <w:t xml:space="preserve">You truly are perfect for me. I can make love to you and never have to pretend I am making love to myself.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They held on to each other, and watched Alt, as she swam away from her mother and joined the trio she could someday belong to. Rain and Lion took her into their circle with enthusiasm, and from where Dawn stood, they seemed to compliment Alt so well. Dusk said she was seriously considering giving Alt her own identity, not in the way the three of them had exchanged-it would not be necessary for her now-but just step into Ares and let Alt follow her heart with a place in the world.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turned to her and reminded her that she was Alt, Alt would hear through her. Dusk smiled and explained that she would not necessarily hear. Dawn would be able to keep her secrets and her privacy, and make plans for her other self in the same manner which she had manipulated her own Dawn’s destiny. She had never imagined she would end up where she was, patting Ares on the shoulder, but if she could have imagined it, she would have aimed for it.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Lauren and Morgan showed up in the afternoon and stole Ares away from Dawn. Alt proved that she could jump back into Dawn by simply teleporting from where ever she was when needed. Since Lauren and Morgan had not been in the original Dawn’s secret she had decided to keep herself a secret as well. The four older boys showed up right behind those two girls, and divvied themselves up. One of them was already attached to Cinder, two of them made a beeline straight to Dusk and Dawn, and the last one joined Rain and Lion. Amber was keeping Angel to herself, whenever she could steal her away from Eve.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 next morning, Ares jumped into Dusk, to join Dawn at school. Eve had gotten up to eat breakfast with them and then see them off to school. Dawn was still so thrilled at her mother’s reaction to her that she would rejoice all week. Dusk reminded her that she owed Dragon an apology, and perhaps even a make up date. A debt she inherited with the name and responsibilities of Dawn. To make it up to him, Dragon demanded that she con her twin into joining her on the next date, so that all three of them could have a good time. She told him she would.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Ares actually came out to watch the twins’ gymnastics practice, and see if Thorn spotted the trade. He had proven he could tell the girls apart once he had confronted the fact that there were two of them. He did spot the switch, discretely asking Dawn why she was pretending to be her sister. Dawn pointed to the boy in the stands and explained that he was engaged to Dawn but they, the girl Thorn recognized as Dusk and the boy, were in love. Of course, she added, he thought she was Dawn. Thorn chucked and shook his head, and laughed outright when she asked him how he was able to tell them apart. She had thought she was mimicking her sister perfectly. He told her that one word said it all. Mimicking. He could always spot a faker, body language gave everything away.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Ares noted, afterwards, that Dragon had not made an appearance of his own at practice. How could he or the girls have known that Dragon had been called to a meeting of the Wild-Psi’d. Dragon-Dragon, AKA Dragon, was confronted with the data on Dawn, Dusk and their friends and revealed that he had been aware of Dawn’s potential but had never established if it were active. Thorn had given him no reason to suspect that he considered her active; his present role was a typical scouting role, if evidence came out proving her active, he would have to act immediately to keep her away from his brother.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Ares, Dawn and Dusk went home to find out how the day had gone for the others. Eve had informed them that morning that she and Raven had an appointment with a lawyer to establish Angel’s identity and arrange for a formal adoption hearing. Ash had also approached Lion with a cover identity, something a bit sketchier than Angel’s but which could be strengthened if it became necessary. Dawn had inherited a driver’s license, and so Dusk, Ares and of course Rain and Lion, were all going to go in to reacquire their own driving privileges the next day.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Morgan house was going to get a reputation as a halfway house for displaced and recovered children. Officially, they had rediscovered Dusk, a long lost twin sister, and they had helped reunite Angel with her long lost father, with Lion they had taken a poor homeless girl and discovered her sketchy origins, and of course they were helping a transsexual girl start her life over again. Dawn suggested the family consider officially becoming a half way house, since there were bound to be more psionics who would need to adjust their whole lives as a consequence of awakening to psi.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next day was a break from the normal routine. The day following they would go back to Rain, Angel and Lion-and Ares-spending their days together, working on mastering their powers in the mornings and going out together every afternoon while Dawn and Dusk-in their switched identities-were stuck at school. The date with Dragon was looming somewhere on the weekend horizon, so Dawn found herself with a day pretty much to herself. It was about time she went hiking. Instead of a heavily trafficked park, she headed over to the San Francisco Peninsula and ventured into the watershed, thousands of acres of protected forest and pristine reservoirs.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did not notice her tail; her mind was still high with wonder and excitement at the change in her life. Her concern was with spotting and avoiding rangers as she cut through the woods like a goddess, or a wood nymph as she almost immediately discarded her clothes. The young man who followed her could easily keep up with her and mask his presence. He captured her exploits with a soundless, high fidelity digital video camera, relishing the response of his friends when he presented the evidence they had needed to make their decision about her. The poor camera quit after a few hours, but he continued to observe her as she frolicked through the woods, stretching her mind, and made notes.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Chapter </w:t>
      </w:r>
      <w:r w:rsidRPr="000174FD">
        <w:rPr>
          <w:rFonts w:ascii="Montserrat" w:hAnsi="Montserrat"/>
          <w:sz w:val="24"/>
        </w:rPr>
        <w:tab/>
        <w:t>18</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Confronting Conflicting Interests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Wild-Psi’d reviewed the tape the next day. The thing that surprised them was not that she had used her power so openly, but that she had managed to avoid all contact with normal observers. Several times, she had moved suddenly and arbitrarily to avoid encountering the people that wandered the trails, taggers from the forestry service, surveyors, rangers and game wardens, even a few hikers and adventurous kids were narrowly, but gracefully dodged. The only person she had not seemed to spot was the one person who was actively being invisible.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They concluded that this was not a girl who had only recently come into her power. She had a skill and presence of mind that suggested a long history of psionic activity, combined with tremendous devotion to athletic, gymnastic and martial disciplines of the body. She was the perfect fit for Thorn’s ideal prey. Once again, Dragon was not at the assembly, but a report was composed and one of them dispatched to give him the news. He would be at school, watching the girl and her sister.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Dragon had met the girls and settled on a date that morning. He had suggested a trip to Yosemite for the weekend, but Dawn had begged off, she had spent the day before hiking and gotten it out of her system. Instead, they voted for a trip to an amusement park. Great America in San Jose had been overhauled two or three times in the past decade and was practically a new theme park. Dragon agreed, and bumped the date up to that Thursday, the day following, a day out in addition to the promised date, he suggested.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With that qualification, they told him they would be bringing some friends along to enjoy a day out as well. He agreed amiably. He even showed up for their practice, and met Ares at last. Dragon looked a bit pale at hearing that he was Dawn’s fiancée, but got a grip on himself. He listened to the story and silently contemplated how to break the two of them up. Dusk was every bit as fascinating as her twin, but it was Dawn he had so long been obsessed, Dawn who had touched him so profoundly.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After practice he was found by Wolf, who gave him the report about Dawn. He could not say which of the twins had been observed, but Dawn’s own words had informed Dragon. Dragon sent Wolf back to the others with his assurance that he would start thinking of a plan. A fiancée, and now proof that she was active. He cursed. He had been getting closer to her each day, now there was no prospect of waking her up, and two very real threats to ever getting his hands on her and keeping her. If fate denied him that chance of winning her, he would have to start thinking about stealing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 trip to Great America became the event of the week. Everyone wanted to go. Cinder and the older boys they had taken into their circle could act as chaperones for the motley bunch, leaving the adults with a day to themselves. Kelly, Allen, Robert and Mark were contacted and agreed heartily to go. Lauren and Morgan also. Naturally, Rain, Lion, Amber, Angel, and Ares were in on it. The girls went out to get bathing suits, to wear under t-shirts and shorts or summer skirts, while the boys decided to tough it out in cut off jeans.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In the morning they all met and sorted themselves into car pools. Dawn and Dusk rode over with Kevin, accompanied by Rain and Lion, as a boy. Out of respect for Dragon, Ares had agreed to entertain Lauren and Morgan so that Dragon’s day was not ruined with jealousy. For the most part, they ignored each other, but it was impossible for them to stay away from each other the entire day. The occasional shared glance or confidence gave Dragon something to brood over, and he did not try to hide it. He brought it out in the open, making a game of actually competing with Ares for Dawn’s attention.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Lauren, Morgan and Dusk or course kept it playful by competing a bit on their own. The only remotely violent outburst was when Ares ended up as Dragon’s prime target in bumper cars. Dusk cornered a brooding Dragon when Dawn and Ares jumped back in line for a second go at one of the rides. The way Dragon watched Dawn urged her to address it. She pointed out that, in spite of his expressed interest in both of them he sure focused a lot of his attention on Dawn. He opened up a bit, explaining his long infatuation with Dawn.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told her about the date, which of course she remembered, having been the one he had actually been out with, and how he had come right out and told her he had fallen in love. This time she pressed, because she personally, had been the cause of a great deal of trouble when she had been nine years old. He only said it was impossible to explain. What he could say was that he had decided that he would win her love, and there she was engaged to a stranger, who was stealing her away as he watched.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Dusk had gotten to like Dragon, and knew he was correct. He did not have a chance with Dawn, or herself, for that matter. Things had changed and there was no explaining it fully. Still, an obsession could turn dangerous and he needed to get over his infatuation. She tried to break it to him gently, explaining that Dawn and Ares seemed like strangers to each other, but they knew each other far better than anyone might expect. They were deeply in love, and trying to break it to their friends and admirers gently.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She also counseled him. If he did not make a menace of himself, there was a good chance he would still have a place in Dawn’s and her own heart. Ares was not jealous or closed-minded. He believed that variety was the spice of life, and that love could only be increased, not diminished, by spreading it around. A girl could only marry one boy, but she could have many lovers if all concerned kept their wits about them. His interest had never offended them, she assured him; he could still realize some of his dreams. He simply had to understand that one of them was off limits.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did not reply, and Dusk left him to think about it. She had other problems to deal with. Lion’s decision to go out as a boy had seemed reasonable at first. It was wonderful of him to treat Rain to a real date, chaperonage aside, and the two were so obviously a couple that they would have attracted strange looks if they both were female. That would hardly stop them, and in hindsight would have been safer. Lion still did not have full control of his shifting. Whenever he resisted the female role, he had to be very careful or change unexpectedly in public.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An amusement park provided more than enough shocks and distractions to keep him flipping back and forth. More than once he had to think and move fast to cover for a slip, dealing with the annoying fact that he could not always switch back quickly or easily. The fact that no one could account for exactly who had ended up in which car made it plausible that Lion and Lion were both present, and circumstances forced him-her to present just that deception. The identity Lion had been given made him-her brother and sister to himself, and thus best friend and boy friend of Rain.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Dragon proved how observant he was when he confided to Lion that his sister apparently had a thing going with his girlfriend behind his back. Because of Dragon, many others had to cooperate to keep him from twigging to the fact that something decidedly odd was going on. It was also the first time that Lauren and Morgan had really noticed his strange curse, and they took delight in provoking his changes when they determined that no one was watching directly. Only the weight of the crowds kept anyone else from noticing, to many certainly did see a sudden change. While they were blinking to figure out what they were seeing, the crowds shifted enough to make verification impossible.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It was a long, fun and expensive day and by the end, they had companionable settled into their original triads. Ares had pulled Dragon aside and said there was no getting around the marriage thing, but he was open-minded, and did not plan to keep Dawn on a short leash. What happened between him and the twins was up to the twins, as far as he was concerned. Dusk heard that, and announced to Lauren and Morgan that Ares had just pimped his fiancée. As Dawn’s twin, she was duly empowered to talk stud fees with them.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Eventually the crowds thinned, and Lion officially left with a raging headache. Rain and Lion were set upon by Mark and Allen, while Cinder made do with the attentions of Kelly and Robert. Amber and Angel were a happy and shameless couple, and Ares and Dragon made out with redheads on each arm. The final event was a concert in the park, following which they set out for an all night diner to unwind and talk over coffee. Dragon set a date, an exclusive affair with Dawn and Dusk, for a trip out to San Francisco for that Friday night.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Instead of going home afterwards, Lauren and Morgan declared that they should go to Xanadu, and have their own private party. It was the first time Dragon had been out to the new house, and he added his vote, which meant that it would be a restrained affair. The group had spent the day reminding themselves that Dragon was a normal for all they knew, and enough new people had been abruptly exposed to psi for one month. Ares, Dawn and Dusk decided silently that it might be a good idea to indulge the desires of their obsessed dates, to take a bit of the edge off of them.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In spite of the fact that the girls all had their bathing suits on, the house rule prevailed and everyone striped down. It had been a hot day and it was a warm night, so the cool pool seduced them all. Following a bit of mischief and play they began to focus on seducing each other. Morgan and Lauren stopped competing with each other to take advantage of the offer Dusk had made at the amusement park. They either shared or they went without. As Ares was led to a private nook, Dragon confronted the twins.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asked him if he had given what she had said any thought. He asserted that he had given it a lot of thought. He had remained a gentleman and stopped brooding so much right afterwards. Together, Dawn and Dusk asked him if he could be satisfied to be just a friend and a lover. They assured him that Ares would consent if he never failed to treat the girls right. Dragon could not say no, even if deep down he felt otherwise. He had worked so hard to get to just this stage in the relationship with them.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Besides, he told himself, justifying an act he as yet only toyed with, all was not lost. Ares seemed like the kind of guy who would understand if a girl changed her mind. And girls did change their minds. He relaxed, accepting what was offered on the terms he was given, and resolved silently to simply see to it that the girls changed their minds. He began his campaign by communicating the full depth of his worship in the very way he touched them. He stirred something deep within them, something he was surprise to learn they shared-but they were twins-awakening as the personification of sexuality.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could hardly believe it. He did know. He had known her. He knew exactly what to do and did it as if by habit, and she still could not remember having been touched by him. Having entrapped him. As she looked into Dawn’s eyes, she finally saw what had been born in her own eyes, and realized that her secrets had become a part of her love. Things she had hidden from herself, she had given to her soul mate in marriage. As Dawn looked back at her, the memories churned inside her. Dusk looked away, only now able to feel shame. Now, only Ares was ignorant of the truth. Dawn reached out, turning her face to meet hers, and she communicated her love and acceptance. She silently begged Dusk to not be ashamed. She had been a child. She had not known better, nor had she been given any choice.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Chapter </w:t>
      </w:r>
      <w:r w:rsidRPr="000174FD">
        <w:rPr>
          <w:rFonts w:ascii="Montserrat" w:hAnsi="Montserrat"/>
          <w:sz w:val="24"/>
        </w:rPr>
        <w:tab/>
        <w:t>19</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Confronting Conflict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 demons which Dragon had awakened in Dusk-and Dawn-had long been buried memories. Now they were stirred up to the front of her mind. They haunted every thought as she struggled to get through the next day at school. She had made her peace with them a long time ago, but it was gnawing at her. Had Dragon been one of her victims? It was the self-imposed torture of trying to fish a forgotten name out of the depths of her memory, and this one dark corner of her soul was where she had to look. Again and again Dawn tried to tell her to drop it. Or at least talk to someone about it.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had not meant to talk to her about it. It was all there in her head, plain to see, and there was not much she could add to it. But that meant she could also see how the problem had been resolved. That she knew the truth about Dusk and Jack Thorn. Dusk had only ever had one person she could talk to about this, and Dawn was suggesting that it was time to talk to him about it again. At gymnastics, Dusk bit the bullet and asked to speak to Thorn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Thorn considered the problem. Many men could say that their lives had been changed by a girl. In his case the girl had been the original Dawn,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Pr="000174FD">
        <w:rPr>
          <w:rFonts w:ascii="Montserrat" w:hAnsi="Montserrat"/>
          <w:i/>
          <w:sz w:val="24"/>
        </w:rPr>
        <w:t>self</w:t>
      </w:r>
      <w:r w:rsidRPr="000174FD">
        <w:rPr>
          <w:rFonts w:ascii="Montserrat" w:hAnsi="Montserrat"/>
          <w:sz w:val="24"/>
        </w:rPr>
        <w:t xml:space="preserve">conscious. She had no effect on females beyond eliciting affection, but it could make a man into a slave to her desires.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Thorn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Thorn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Thorn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Thorn had thought that the problem had finally been put to rest. Now Dusk approached Thorn to discuss her dark history, how her mating had revealed it to Dawn,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Thorn did not recall that Dragon had been one of her victims, but he promised he would look into it. He reminded her that she had gone into a dream state with most of her earliest victims, and also that circumstances could force a person’s identity to change.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knew that only too well. She did not know enough about Dragon’s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Thorn assured her that it had. She told him she would still be working on it in the back of her mind. She had another date with him that night.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Thorn surprised her by telling her not to go. She asserted that she had to, she had promised. Thorn reminded her that she had confided the truth about herself and her mate. Dawn and Alt could keep the boy entertained, but Dusk had something more important to do. He strongly suggested it was time for Dusk to let her other half in on the secret. When the girls left after practice, Thorn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 normal could never have even read the reports Thorn made. Another psionic could, if he could break the code. Dragon could. He routinely intercepted Thorn’s status reports. He watched unobtrusively as Dragon, and then simply stretched his mind once Thorn left, and scanned the buried messages without physically approaching the drop box, or handling the material. Dragon walked down the hall of the main office in Thorn’s wake and discovered that Thorn knew about Dawn’s power, and was about to investigate Dragon. He managed not to react, just kept walking out of the building and on to his car.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got in and drove off on autopilot. His head was churning. Thorn was a real threat to him. The reason he had learned how to take over other people’s bodies. An anonymous body was a perfect hiding place, but if Thorn investigated his host, it would not take him long to figure out who currently owned it. Its real owner had been kicked out into his old body and killed by Thorn. Just because Thorn currently thought of him as dead did not mean he would not believe he had dodged the bullet. It was time to switch to Plan B. He did not know exactly what that plan was yet, but it started with scrapping his investment in Dragon.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If he had to abandon the identity of Dragon, he lost his carefully built interface with Dawn and her twin. That was the agonizing part. The feud that existed between Jack and Dragon made his interest in her lethal. He would end up dong the same thing over and over, striving to get close to her and then getting spotted by Thorn, who would just try to kill him again. He had toyed with the idea of taking Ares’ place, it was the perfect solution, but Thorn would see that too. It frustrated him so much he could hardly think. There had to be some body he could use to remain close to her that Thorn would not guess at. He simply had to spot the obvious, which of course eluded him at the moment.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What he did know was, if he jumped before Thorn exposed him, he would probably be safe in that next body, as long as Thorn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Thorn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Dawn’s friends, and quite possible her family.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long shot, he granted. He set these thoughts on the back burner and returned to the line of thought he had been following before spotting Thorn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Cougar had called another meeting. Once again, their mentor and overlord begged off, claiming other responsibilities. naturally that became the first topic of discussion. The Wild-Psi’d were concerned that Dragon’s judgment was unsound in regard to his twin obsession. In spite of that fact that he had been warned, he had only gotten closer to them. He was simply begging Thorn to catch him, and they all knew how much he feared Thorn. They just hoped that meant he had some respect for him, and would not get wiped out.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With the topic shifting to Thorn, they got down to the real business. From their surveillance, they had concluded that most of Dawn’s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Thorn.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They picked Angel,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Angel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Dusk asked Dawn if Alt could take her place on the date, she had things to discuss with Ares in private. She agreed, confessing that she had hoped Dusk would resolve that matter. She took herself by the hand and Dawn and Alt bathed and dressed together. They were ready for Dragon when he arrived to pick them up. Dawn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Dragon fully entertained and assured of his place in her life.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and Alt went out to the city with Dragon, to a nightclub concert. Afterwards, she would take him back to the townhouse. Officially, they were staying over night so that they could spend the following day in the city, but Dragon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Dawn confided to herself, through Alt, that she really was falling in love with him, she just had to get used to his bridled intensity.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Ares and Dusk had slipped out for a private date at Xanadu, asking to be left alone for the night. That left the girls looking for somewhere else to go for entertainment. Angel and Amber went out with Rain and Lion, also to the city, to visit the dance club the other girls had been talking about all week, expecting to use a couple of extra bedrooms in the townhouse for the night. The three girls argued with Lion, begging her to just be one of the girls for the night, and spare them all from having to cover for her slips. Angel’s decision to remain female all the time, in spite of the fact she proved right away-to Amber-that she had been awakened and could shift back, protected her from giving herself away in the same fashion as Lion could, but in her case there were people actively looking for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As sometimes happened, an exciting night suddenly seemed uneventful in contrast to the strange encounter that took place on the dance floor in the middle of the evening. Angel was approached during the night and warned by Cougar and Lynx about Jack Thorn.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Angel called her friends aside and told them what had happened. They all agreed that something was up, and cut their evening short to discuss it in safety back at the town house. They would have gone home, but they wanted to tell Dawn as soon as possible. They made a quick call home and then waited for Dawn, Alt and Dragon to arrive. She had talked to Dusk for a few minutes, Lauren and Morgan had invited themselves over to Xanadu, forcing her to bug out or reveal Alt’s secret. So she was sleeping alone that night while Ares entertained them. If he was not too distracted by her revelation.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Dragon had been very sweet all night, and naughty. He seemed to know her body so well, he could reach out and push Dawn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Angel passed the warning on to Dawn when they arrived inside, who could hardly believe it. Amber also told Alt she had to become scarce before morning, since Dusk needed to be able to be seen in public tomorrow to investigate the strange story.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Considering the fact that they had Dragon among them, the other girls told her to stick to her plans with him, keep him distracted, and let them worry about the problem for the moment. Dawn promised she would keep her eye out for Thorn, and be careful when she went out the next day, and went back into deal with Dragon. Unfortunately, Dawn was a different predator’s target. Dragon had been brooding all night, and his inspiration had finally come. Thorn knew about his obsession with her. He would never guess that he would dare to take over her body. Yet it was the ideal solution.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had discovered that twins were identical to the roots of their very being, like one person in two bodies. The closest he could possible get to the one he loved so desperately was to become her twin. Knowing Thorn had been as much in love with Dawn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Dawn, ignorant of this darkness within him, was falling in love, opening herself to the one who would destroy her. After several hours of the most intense sex she had experienced, she slept soundly in his arms, confident in her safety.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rose before Dragon, and pulled herself together, tucking Alt away within her. She checked on the others and then slipped in the shower. She was happy. She had worried that her feelings for Ares and Dusk had spoiled her for any other. Dragon rose shortly after and joined her in the shower, asking where her twin had gone. Dawn told him she had to go home but that she was still free for the day. As his hands began to explore her body, she smiled at him and whispered encouragingly. None of the other girls were awake yet, she told him; they could have some fun before breakfast.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He smiled in delight. It was the perfect opportunity, and it had come so soon. He caught her face and stared deeply into her eyes. Dawn gazed up at him, expecting a kiss when she realized she was being attacked by Dragon. She was completely off guard, opening herself, willing him to enter her-if in a different way than he intended-and he was a powerful and unsuspected psi. She had been given no warning. The world swam in her vision and then all went black.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Dragon gasped as her body unfolded in his mind. Her senses were now his, and there was a heavy limp form pressing against her. She pushed it off, and then reached out quickly to grab Dragon’s vacant body before it crashed to the tile and woke people up. She turned the shower off-Dawn had been finishing when he entered-and gathered her old host body in her thoughts. Without wasting time, she teleported the water away from them, and hauled the body telekinetically over to the bed.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There was no Dragon,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slipped into the clothes Dawn had laid out to wear and checked the town house for signs of waking. No one had stirred. There was a lot still up in the air, but all the options were open. Dawn could always reappear and claim to have fled from Thorn, or some other agent, when he had fully digested her. The body of Dragon made up for the absence of any sign of struggle, while convincing any who investigated that Dawn had been forced to flee on her own, or had never had a chance to defend herself from abduction. In full possession of her new body, she simply walked out of the apartment without a hint of trouble.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Chapter </w:t>
      </w:r>
      <w:r w:rsidRPr="000174FD">
        <w:rPr>
          <w:rFonts w:ascii="Montserrat" w:hAnsi="Montserrat"/>
          <w:sz w:val="24"/>
        </w:rPr>
        <w:tab/>
        <w:t>20</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Ares dozed lightly in the arms of Lauren and Morgan. None of them had really slept; they had been at it all night, talking between bouts of intense physical activity. Most of it had been the girls discussing the kind of relationship they could build with him without openly challenging the marriage of Ares and Dawn. Arguing with him to consent to their desire for children by him, a license for which their parents had given them as soon as they were old enough to breed. He argued that a child needed more than the best genes, and he would not be able to be their father.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Ares had to wonder what he had really meant, as he hovered near sleep. He loved them and did not want to deny them, but he was lying to them. Part of the lie was the fact that he was really the childhood girl friend with whom they had schemed to win the best man. There had been a moment when he had wished this were a Heinleinian world, where group marriages were accepted and embraced. A moment, but then he had been honest with himself. He also wished he could tell them the truth. At the same time, the truth only complicated things. It was not that he was not the person they thought he was, but he had not gotten there by the route they assumed.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But that was just distracting himself from Dusk’s confession. As a boy who had once been Dawn, he was having great difficulty dealing with the truth about her childhood. The memories had come to him though another mating of the minds, a strange one considering that this mate was his other self. The truth about her self had shattered the two assumptions on which her current idea of herself rested. As a child, she had made the decision to be female, and embraced it so deeply that </w:t>
      </w:r>
      <w:r w:rsidRPr="000174FD">
        <w:rPr>
          <w:rFonts w:ascii="Montserrat" w:hAnsi="Montserrat"/>
          <w:i/>
          <w:sz w:val="24"/>
        </w:rPr>
        <w:t>being</w:t>
      </w:r>
      <w:r w:rsidRPr="000174FD">
        <w:rPr>
          <w:rFonts w:ascii="Montserrat" w:hAnsi="Montserrat"/>
          <w:sz w:val="24"/>
        </w:rPr>
        <w:t xml:space="preserve"> female had been the only thing that saved her from losing her mind. As a person with two expressions of herself, she had embraced masculinity in the assurance that she was still female-that she was not denying herself her true expression.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Now she was not so sure. Dusk had proved, past and present, that she was her, but a separate and complete expression of her-a reiteration of her individual self. On mating, their minds had finally recognized each other as fully autonomous, fully developed people-as the same person living two entirely different, but associated lives. She was not the male side of herself. She was the entirety of herself restricted to just being male. In another life, she was doing the exact opposite. She was like a timer traveler looped on herself.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path she was on was the path leading away from her self. She could see that, now that she had confronted herself. She was forced to ask herself what she needed to do, to be healthy, whole and sane. She was not sure at that moment if she was going to be able to be anyone’s father in more than an act. There was an obvious decision for her, but it was complicated by another truth. Dawn. Her soul mate, her completion, Dawn was a different person. She had come from an entirely different place, met her half way and then become her-by embracing her to become her equal. What was true for Ares and Dusk was true for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was meant to be what she had become, and Ares-as Ares or Dusk, since they were the same person walking two different paths-was her soul mate. Born a boy, and raised as a male, she would tell herself it was her responsibility to assume that male role if Ares balked at it. Because Ares did balk at it. But the thing about a soul mate was not that she had to be the opposite, a perfect compliment, but that she had the potential to make her soul mate whole, and be made whole in turn. That was what they had done.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Ares had seen that. Finding the missing piece of her life had given her no choice. If she remained Ares, she would be an exile from herself. If Dawn became Ares, the same would be true for her. They had to be true to who they were. What they might happen to be was nothing more than how they chose to express that. They could never lock themselves into a specialized role, for purely social reasons, and be happy. What they had become did not fit into the world they lived in. They had to understand that, and take steps to keep from stifling themselves and each other to meet the expectations of others.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showed up to collect Ares and give the two girls a lift home. While they were waking up, with a few laps in the pool, she told them about the warning Angel had received. They dried off and dressed, and on the way to their own homes, Dusk suggested that the two watch each other’s backs. There was no saying if the warning was legitimate, but an outside group of psionics had taken an interest in them. They had to have observed the group before introducing themselves. Lion had been the only one who they knew had revealed her powers in public, but they had approached Angel, which meant they were certain about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If they could be certain of Angel, they had to have been watching her before she even knew about psi to catch her in a slip, and even then they would have to have been very sharp. Lauren and Morgan agreed to stick together, even as far as getting out at the same house and going in together just to catch up on their sleep. Dusk promised to keep them informed and focused her attention on Ares. She told him that she needed to figure out some way to check on Thorn. He had been her mentor, did she dare confront him directly, or was there some other way to verify his past?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Ares could hardly think. Instead of responding, he told Dusk that he could not be Ares any more. He explained about the one person walking two paths, and confessed that there was only one path he wanted to be walking, and she was on it. She was silent for a moment, then told him she had been waiting for that to happen. There were no more secrets between them. No more division. Just a question and that question had been answered. Just because there were two sexes, and she could be two people, did not mean she had to divide herself up along those lines.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She told him that once they merged, there would be no going back. This time, they were deciding to walk the same path, and merging would absolve them of all differences. The ability would still be there, but the fault that facilitated it was gone. Another one might never form. Ares understood, and asked anyway. Dusk pulled over to the side of the road and took him in. It seemed strange that she should cry, but then again, it was the first time in years that she had truly been alone. She could not divide. There was no other within her to take the option, though she could still form the second attention as easily as ever.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got a hold of herself and drove home. She was in no condition to face Thorn, or make suspicious accusations. She needed to explain to her family that there would be no fiancée, there would be no wedding, and think hard about how to explain this to Dawn-how to keep her from making the mistake she had almost made. As she walked in the door, she was greeted by worried and anxious faces. Cold fingers raked up her spine. The way they looked at her told her more than she wanted to hear.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Dragon had been found in the town house with a mind as naked as his body. Dawn had disappeared. Not one of them suspected that she had destroyed her friend’s mind and run away. All they knew was that they had received a warning and suddenly it was too late. They were all headed out to the city; they were just waiting for her to get back with Ares. It was a bad time to tell them that there no longer was an Ares, and she struggled to tell it in a way that did not cause them to suspect foul play. Raven was stricken. Just as his daughter went missing, he realized that he had lost his son forever. Eve caught him and told the others to just go. She would stay with him and together they would hold down the fort.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had spoken to Angel and Amber on the phone the night before. The warning they had described receiving was still fresh in her mind, as well as the alarm it had caused. Angel, Rain and Lion, struggling with awakened minds and switched sexes, had been startled to learn that they had drawn the attention of a gang of psionic kids and some kind of psionic underground that they had broken away from. She kept thinking the scene over and over in her mind.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had wanted to run straight out there, to be with Dawn, but Alt had been there and it had seemed too complicated. She could not just show up when she was already there, and was afraid to risk teleporting in, for fear of being seen by Dragon. Again, because of Dragon, but by no fault of his own, they could not teleport over now. An ambulance had been called to pick him up and the EMT’s were taking their time getting him out. They could have waited, but they got in the car and started driving just to have something to do.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They debated about whether they kept Dawn’s disappearance a secret, or whether they should report her missing when they could. The girls who had found Dragon had told the EMT’s that Dragon had spent the night, with plans to go out with Dawn. They said that Dawn had slipped out while everyone was sleeping and had not come back yet. The EMT’s had wanted to know if Dragon had taken any drugs, and her absence had to have stuck in their minds. The best thing seemed to be to say nothing, since there was little police could do if she had been abducted by a psionic, and only a powerful psionic could have managed it without Dawn waking the entire neighborhood.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They had agreed to keep Dawn’s disappearance to themselves, by the time they arrived in San Francisco. The older, and more experienced psionics combed the entire town house, searching for clues to what happened to her. The younger psionics hit the halls and streets asking neighbors if they had seen Dusk’s twin at any point that morning. Most of them assured that if they had seen a girl like her they would not only remember it, they would have pointed her out to others, and thought about it afterward. So the short answer was no.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her sisters and her friends started searching further out for Dawn, venturing deeper into San Francisco, using the town house as a base of operations. The few hits they did get, they were suspicious of, as the witness asserted that the girl they had seen had walked alone. That was not impossible, it only meant that the abductor was a telepath powerful enough to abduct people without coming anywhere near them. A telepath powerful enough to abduct Dawn like that boggled the mind, and they found themselves disbelieving it simply because they hated to think about confronting that kind of power.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Angel had brought up contacting the people from the party much earlier, but as the day wore on, the rest of the group started to think it might be necessary. Turning to an unknown was not easy, but in the face of the unknown, it might be the best step they could take. Before deciding, they returned to base and conferred with Ash and Eve. It was now safe to assume that Dawn had not somehow fled from the attack and found some place to hide. If she had been able, she would have attempted to contact them, rather than resist every attempt by them to contact her. If there was a group of rogue psionics who were keeping tabs on them, they just might have a real lead for them to follow.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Before they could go to the place that Angel had been instructed to ask for them at, a group of them showed up at the town house. Word of Dawn disappearance and her friend’s search had reached the Wild-Psi’d by that late in the day. It finally caused them to approach them. They revealed themselves, with dire stories of the abduction of psionic kids. Their stories, for the most part, but also stories of kids who had not lived to tell their own. Dusk discovered that her parents had known her gymnastics trainer was an agent of the psionic underground, a very dangerous psionic. He was the embodiment of evil as far as the Wild-Psi'ders were concerned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Her parents had resisted believing that the man they had entrusted their daughter to-who they had actually given a license to have sex with her to keep her alive, who had refused to carry out a contract against her that they might have endorsed, and which many psionics would have carried out, because he had bothered to understand her problem and realize it could be solved without bloodshed-was a menace or a monster. The stories about him those kids told shook that belief.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Chapter </w:t>
      </w:r>
      <w:r w:rsidRPr="000174FD">
        <w:rPr>
          <w:rFonts w:ascii="Montserrat" w:hAnsi="Montserrat"/>
          <w:sz w:val="24"/>
        </w:rPr>
        <w:tab/>
        <w:t>21</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woke up in a different world. At first she thought she might have been drugged, and the shifting landscape was due to the disruption of her normal perceptions. Then she realized that it was not her, but the world itself that was a bit unstable. She wandered through the strange landscape for several hours, before passing through a door into a strange reflection of the real world. From the moment she noticed other people, the world around her had become stable. She wandered the streets watching the people, drinking in the awesome detail, and confirmed with all her senses that it was a real, true and subtly alien universe.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As the day dwindled toward evening, she looked for a place to sit down and think. What was she doing in another universe, and how had she gotten there? She struggled to remember the events leading up to her first suspicion of displacement. There had been that timeless disorientation, some sort of dreamscape, and before that only darkness-oblivion. What could she remember before that? It was difficult to remember the recent past, so she tried to reach further back. That proved equally frustrating, since there seemed to be two, and in places three, different pasts which she recognized as her own.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She studied the paths leading back, and saw that two were knit closely together along their entire lengths, and merged into one past if she followed them back far enough. The other path converged on those two from some remote origin. On one hand, she had been born and raised a boy, and on the other hand she had been born and raised a girl, but in both cases she had broken form, reached some middle ground, become who she really was. As she sat there thinking about it, it all came back to her.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She had been attacked by the last person she would have suspected. He had torn her mind right out of her body and swallowed it, and she had been too shocked to do anything about it. He had banished her to the depths of his subconscious, and she had struggled to escape. He had been guarding the way she had come, so she had gone the other direction. Deeper. She had emerged in a world within his mind. Her mentor had told her stories about such things. She had never believed him, how could people have entire worlds-universes-inside them?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believed him now. It terrified her. It raised the question of what had happened to her body. Had she lost it forever, along with the world she had been born to? Had she banished herself beyond the pale? It was then that she realized that she was not with her other. She studied the facts, and realized that what she had done was possible only because she had possessed a free mind, a free will and attention. Her other was his prisoner-a prisoner in her own body. He had not even realized she had possessed a second attention, and she had avoided confronting his consciousness. She had escaped from him by hiding in his own unconscious mind.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Alt had been stunned for the first part of the day. She had been helpless as her own body made its way through the city, using public transportation to reach a neighborhood she was utterly unfamiliar with. She experienced everything, but could affect nothing. Even thought had been beyond her command. In many ways, what had happened to her was not different from when she stowed away in Dawn’s mind. Except this was not Dawn’s mind, her birth mind. She had been trapped among his thoughts, his fears, his hopes, his memories, a captive audience.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After several hours of total immersion in him, she regained the ability to think, but already knew all the answers to any question she might ask of him. She need not wonder how Dragon had become so powerful a psionic and kept it hidden. He was not Dragon at all. He was Jack Thorn’s brother. The two had a couple other things in common. They both possessed dragon potential and both had been inducted into and trained as assassins for the psionic underground. They both had tremendous psionic potential, but only Dragon had been scarred by his experiences with young Dawn.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Dragon was unstable, driven by dark urges, and forbidden passions. His motives for pursuing and abducting her were complex and convoluted. He knew that, while his brother killed for the organization he belonged to, he primarily located and “recruited” psionics for the underground. Stealing the girl of his dreams from under his brother’s nose and destroying her, if he could not keep her for himself, was simply a way of striking at the brother who he felt rejected him. It would also be a way to punish her for abandoning him for Jack all those years ago.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It left her afraid to think. She had never been this vulnerable, and only the experience passed on to her from Dusk-the original Dawn’s other-gave her any hope of saving herself. The ability to keep secrets from her other served just as well when the other in question was an altogether alien mind engulfing hers. Their minds were otherwise naked to each other, and it would take only a curious thought to trip off full mental intercourse, which would mate them as surely as Dawn had been mated to Ares and Dusk. That might be a good thing, since he could hardly dispose of her mind if he welded his own to it.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Then again, he had done just that at least once before to the young boy who had been Dragon. When his brother had begun to hunt him, he had sought refuge in the mind of a little boy. When it became clear that Thorn would never quit until he was dead, he had shoved that boy’s mind into his own body to take the fall. Dragon-Dragon had been a redundancy to him, an unnecessary copy he had not hesitated to sacrifice for his own purposes. Since he had been motivated by fear and desperation to survive, Dragon-Dragon had not even flinched to do it.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If she provoked him, there was every reason to believe he would do it again. It was almost unavoidable. A forced mating of her mind with his was already at the top of his list, all she could do was hold out for as long as she could and pray for either inspiration or opportunity. If she could just squeeze past him, she could jump out of his shadow and manifest herself. It would put her at physical risk, but her mind and soul would be safe. It was fortunate that she had responded to Dragon more so than Dawn, being herself unattached.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would never have considered jumping out of her own body to escape his grasp. If Dawn had turned her head up to receive his kiss, he would have seized her mind, and she would not have even considered the option Alt was silently thinking of. She had no idea precisely where Dawn had gotten off to, but she was safe wherever she now was. At least her mind was safe, no telling what sort of nightmare she was enduring in the darkest depths of her assailant’s mind. She was certainly not in a position to fall into Dragon’s grasp the instant Alt slipped free of it.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If Alt jumped free, Dragon would have sole possession of Dawn’s body. It seemed like a terrible thing to do to Dawn, but Dawn would hardly forgive her for selling their soul to a man who would use it like toilet paper. Alt told herself not to beat herself up. There was no time; she would be lucky to get one chance to prevent that. She was going to pay a steep price just for that much. She was learning him; digesting him from the moment he engulfed her. Taking him into her was half of the mating process, if he caught her and took her, she would have no secrets. She could only prevent that by doing what she was doing.</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was tainting herself, poisoning herself, adopting his traits and characteristics to camouflage her own, to hide from him in plain sight. To enable her to slip her mind free of his grasp and squirt her self back out into the world. The more of him she absorbed, the more she loved him, while knowing that she would certainly be destroyed by him if she was foolish enough to offer him that love. By the end of the day, she had completed her task. Now all she could do was wait for the opportunity to apply what she had learned. She still allowed him to feel her, a stunned and helpless mind, as a shell concealing the manner in which she had changed.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Dragon had taken a long time to reach her lair. She had traveled all over the Bay Area to confuse any attempt Dawn’s friends and family could mount to track her. It was a wonderful body, young and strong, but she was tired after the long day. She needed to crack open the mind within her and digest it, if her plan was going to work, but she longed for sleep. It would have to wait for the morning. Dawn had a mind as strong as her body, and she would fight, so Dragon would need the rest. If Dawn tried to throw Dragon off while she was asleep, she would sense it and wake up to deal with it, but she had not come out of her shock all day.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Alt waited until Dragon was asleep, and then poked a tiny hole in her shell and reached out. Her own thoughts blended perfectly with his, and pushed with the irresistible strength and patience of root tendrils. It took time, perhaps most of the night, but she gradually infiltrated the weave of his mind, opening a channel through which she could rapidly emerge. He would feel it when she did, but he would not be able to snare her as she bolted through. As she gazed out through the tunnel she had made, she spared one last thought for Dawn, praying that she would be safe.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had spent the day thinking. She did not have access to the things Alt had learned, but there was a lot of experience in the two lives that were her foundation, guided by men who wanted to arm her against any possibility. She had deduced that Alt was in greater danger than she was. Alt had no defense against a forced marriage, but as a married mind, Dawn could stand off such an assault forever. A trick which the original Dawn could do with her other had been a cold swap, for those times when both were expressed, but one needed to address something the other knew nothing about.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had established that she retained all her skills and abilities in this strange new world. She ought to be able to trade places with Alt and thus save her from a rape to horrible to contemplate. She took a step back to consider the situation she was going to be thrusting her other self into. It was roughly the same world she had known before, but there were differences. All of the major landmarks were the same, but a few familiar ones had been missing. She had not had time to check everything, but she knew that her family-or families-did not exist in this universe.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There might not be any active psionics in the world, for all she knew. She had made every call she could think of and found no one who had ties to the Avatar Families, but one of two normal friends had actually answered, and claimed not to know her. She had expected to end up on the street when it got dark, but a gallant gentleman had come to her rescue. He had accepted her story of having been mugged and losing all of her money and identification. He had been very attracted to her, but did not put any pressure on her to have sex. He had simply wanted her to do some modeling in exchange for food and a place to sleep, and a little bit of money.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She was in his bed, and he was sleeping on a couch in the next room. Given the fact that she was not going to be able to replace her “lost” identification, dropping Alt into the situation with no memory of how she got into it would perhaps convince her good Samaritan that she had been thumped harder than she had said, and was suffering from amnesia. Alt was smart enough to play that angle. If worse came to worse, and she ended up trapped in that world, at least she had some natural advantages. It was better than the alternative.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Alt gathered her nerve and pushed through. At the same time Dawn committed herself to doing what she had planned. Alt cleared the hurdle of Dragon’s mind without even bumping the rail. She was out, in the clear in her own body as Dragon twitched and woke up. Dawn took a deep breath and reached in through herself. Alt was getting ready to defend herself from Dragon’s instant, all out assault, when she felt a strange tug and the world spun around her. Dawn opened her eyes, surprised to find herself in her birth world, in full command of her faculties, and then she was slammed against the wall behind her. She impacted so hard she blacked out.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Chapter </w:t>
      </w:r>
      <w:r w:rsidRPr="000174FD">
        <w:rPr>
          <w:rFonts w:ascii="Montserrat" w:hAnsi="Montserrat"/>
          <w:sz w:val="24"/>
        </w:rPr>
        <w:tab/>
        <w:t>22</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In the split second of alarm, as she lurched awake and acted, Dragon assumed that Dawn’s twin, Dusk, had teleported in by instinct. It was not quite a blind teleport, when the nature of a twin’s bond was considered, but damn close. She gave the intruder no chance to orient herself. She had sufficient power, especially when it was controlled by her instincts or desires, to overpower her, and of course she had the means to leash her power-once imposed on Dragon by his brother. Jack had believed that the leash could not be slipped, but Dragon had been motivated. Once Jack had realized he could not chain Dragon, he had tried to kill him.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Just another detail leading to the present situation, but one Dragon had learned from. The underground had developed new technology based on the understanding of psi, and designed to possess, modify, enhance, or inhibit psi potential. Once she placed the collar around Dawn’s neck, and closed it, it activated and arrested the girl’s psi. Dragon slipped the collar off over her head and stashed it outside the cell she had slept in. Dragon had anticipated the possibility of an uninvited guest, and been prepared.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 room she had left Dawn in was a steel reinforced concrete cell, with no doors or windows, and all the fixtures-electric, plumbing and ventilation-sealed off by plates and paneling anchored by inaccessible screws and bolts that could only be turned telekinetically. With her powers leashed, it was an inescapable prison which Dragon could teleport into and out of freely without any fear of Dawn trying to escape. Now that she was secured, Dragon could pop back in to examine her at leisure. Since she was awake, her first concern was digesting her sister’s mind.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Dragon could not believe it. She was not there. Her mind had vanished. The body she was in was now hers and hers alone, and the mind containing the memories she needed to portray her host had escaped her grasp. Her plan seemed to be unraveling, but she caught herself and forced herself to think. All was not lost. The other one had come to her. She could not have told anyone what she was doing or else a whole crowd would have come in with her. She had probably been experimenting to see if it was possible to jump to her sister’s side.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Dragon let out her breath. The situation had become more complicated, but the basic plan might still work. Dusk, she still assumed it was Dusk, had not had a chance to see anything when she emerged. Dragon wished she knew what had happened to Dawn’s mind. It was conceivable that she had died of shock, simply blew right out like a candle in a high wind. A strong mind could prove the most fragile under certain pressures. She would have to keep that in mind with Dusk.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Dragon went back into the cell, and saw that the girl was still unconscious. Dragon would have to break her mind from without, and the body of Dawn would hardly do for that sort of thing. Since it was now mindless, Dragon could set it aside for later. It was time to call up a resource he had never expected to need again. His original body had died, but Dragon had translated it to and from thought enough times to have memorized it. It was easy to jump out of a host into his own flesh, hardly any different from simply teleporting from one place to another. Dawn’s body crumpled to the floor, but lay there awake and empty, as innocent as a baby.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Dragon picked the body up and moved it to the bed. Dusk would awake and find her twin in the same condition Dragon had been in and her own mind crippled. Dragon, who looked so much like his older brother, could go in and start working her over. It would take more time this way, but the bright side of it was that he would not have to dispose of her afterwards. She would be easy to manipulate into believing she was Dawn, shattered by the horrible experience, and Dragon could take over the role of Dusk. Their friends and family would be so glad to have them back alive they would not question that assumption.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was waiting for her to wake up. When he did, he welcomed her to the party, calling her Dusk and tipping her off. She tried to fight, but quickly figured out she was powerless. She considered attempting to harness chi, but he was guarding her too closely with his mind. She had to be able to move to direct and apply chi-enhanced techniques, but he held her body in his mind and clamped down on her if she even twitched the wrong way. The most she could do with chi was soak it in and wait for the chance to focus it, wield it. She made a show of defeat and asked for an explanation.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believed for a moment that it really was Thorn, and he too went along with it. He explained “Dawn’s” condition, saying that her mind had been destroyed resisting him and he advised her not to let it happen to her. He made her responsible for the empty vessel, saying it would be a shame to have to dispose of her twin. Knowing that Alt’s mind was safe and wholly intact, she had her own reasons for keeping that body alive for her. She challenged him, however, stating that she could not guess his intentions, but she would fight. He promised to enjoy it, there were, after all, so many ways to break a person.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It had been almost impossible to sleep through the night. Dusk finally gave up and went out into the main room where Ash and Eve were still talking with the leader of the Wild-Psi’d, Cougar. Dusk and her parents had been shocked when their new allies in the Wild Psi’d identified Thorn as one of the people who had abducted and then inducted them into the underground. Dusk’s experience partly confirmed that, Thorn had often lectured her about such dangers when he was her mentor. Dusk had helped confirm the facts, but remembered what Thorn had been trying to do with her somewhat fondly.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Her parents quickly shared what they had learned about the Wild-Psi’d. They had escaped from induction into the psionic underground, following a warning from an outsider, Dragon, she was surprised to learn. They called him Dragon, and struggled to explain the story of Dragon, Jack Thorn’s brother, who had left an impression of himself in Dragon before Thorn killed him, and Dragon had acted in Dragon’s name to protect other kids from the dangerous man. He had helped create the Wild-Psi'd and suggested the practice of scouting potentials and trying to beat underground agents to them when they went active.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They explained that Dragon had fallen in love with Dawn and had constantly argued for the group to take her in, but they had never been able to prove that she was an active until recently. They feared that Dragon had gotten himself wiped out trying to stop Thorn from moving on Dawn; he had left a message for the group saying that Thorn had finally confirmed that he knew she was active. They mourned his loss, and a couple of them haunted the hospital where he had been taken, protecting him and waiting to see if he would recover. Dusk listened to this and still found it hard to swallow.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did not know what to do. According to her new allies, Thorn was as ruthless without the excuse of being psychotic. The kids really did fear and hate Thorn, but there were flaws in their arguments. Thorn had not just recently found out about her ability. He had been one of the people who had trained her. He was her mentor, for crying out loud. As Dawn, she had been under the wing of Thorn-the man who had been contracted to kill her as a child, according to her parents-for a lot longer than she had indicated when she first met the original Dusk.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 lot longer than she had even admitted to her self until recently. A consequence of keeping secrets from herself. Only recently had she confronted those secrets. The reason Thorn had approached her as a young girl, in the guise of a gymnastics trainer. The first time she had encountered him, he had obviously had power of his own and had tried to encourage her to reveal her own. She had identified him to her parents, and they had interviewed him and approved him as a mentor for their daughter. He was a major influence in her life.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fact that he was her secret mentor in the most intimate sort of gymnastics-thanks to an ability to pick and assume any age he wished-as well as psi, only added to her uncertainty. Of course she had always been uncertain about that. Her parents had given that a lot of thought before arranging it and proposing it to her. How could they know they had proposed it to Dawn as her other, or that she had kept it secret from her self? In her mind, Dawn, as Dusk, was still her first, but in Dusk’s memory, as Dawn, she had given herself away as a child. Once again her mind had wandered back to her love, she forced herself back to the point.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could not answer these new doubts. The stories her new friends told her about Thorn just did not sound like him, but they did remind Dusk painfully of his brother. She had not thought about him in almost seven years. Mention of Dragon had opened the door to a whole new bag of worms. Now she finally knew where Dragon had learned to touch her so perfectly. Dragon had only been about fourteen when he was sucked into her thrall, but he had already possessed a disturbing and dangerous mind.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Many of the boys and young men she had been with had felt shame, but only after the fact, they had not been able to control themselves. Dragon had been able to resist her; he had kept his wits about himself, screaming to himself how wrong it was, and yet choosing to do it. He would seek her out to do it. He had actually kidnapped her, after she had turned to his older brother. He had hated her as much as he had loved her, and he had always wanted to own her. When Thorn had come to her and promised her that he would never be a threat to her again, she had gratefully forgotten him. She could not write off Thorn so easily. She wanted to see him in person. She had to ask him if these stories were true.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Dusk called her parents aside. She pointed out that they were all in a fix. She had school tomorrow, and saw two immediate problems. One was the consequence of Dawn’s disappearance, people were going to ask her why she was not at school, and she did not know what to tell them. They could say she was sick, but they had no idea how long that story would have to last, and Dawn’s dead body could turn up at any time to catch them in a horrible lie. Family was always at the top of any list of suspects, so they dared do nothing suspicious. Until they knew what had happened to her, hiding what they did know would only damn them.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other thing was of course Thorn. She was in his class, she could hardly avoid him, and considering how important gymnastics was to her, and Dawn, they would be expected to make heroic attempts to be there as opposed to actively avoiding it. Listening to accusations about Thorn was only going to get them into trouble. Such accusations had to be confirmed, and there was only one person who could confirm or deny Thorn’s actions. Thorn himself. She was not asking them to agree, she was simply telling them what she was going to do. She was asking them not to interfere.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promised to be on guard, but asserted that she was going alone. If she did not return, everyone would have their answer and she would at least be in the same boat with Dawn. The truth was, she would rather be someone’s prisoner with Dawn than be perfectly safe without her. As long as Dawn was in unknown danger, Dusk herself was no good to anyone trying to help her. She was just a hair shy of absolute panic already. She was ready to tear down the mountains looking for her soul mate. Masquerade be damned. Her parents loaned her the car and let her go.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knew where to find Thorn on a Sunday. She did not hesitate to confront him and demand he tell her where Dusk was. She had to explain that Dawn had vanished. She had learned about Thorn and his past, and out of respect for his past with her, she came directly to him to find out if he had abducted her, like he had so many others. Thorn denied it, but could not convince her. He </w:t>
      </w:r>
      <w:r w:rsidRPr="000174FD">
        <w:rPr>
          <w:rFonts w:ascii="Montserrat" w:hAnsi="Montserrat"/>
          <w:i/>
          <w:sz w:val="24"/>
        </w:rPr>
        <w:t xml:space="preserve">had </w:t>
      </w:r>
      <w:r w:rsidRPr="000174FD">
        <w:rPr>
          <w:rFonts w:ascii="Montserrat" w:hAnsi="Montserrat"/>
          <w:sz w:val="24"/>
        </w:rPr>
        <w:t xml:space="preserve">fooled Dawn and her parents, keeping his ties to the underground a secret. Thorn had reportedly abducted, beaten, abused, raped and murdered kids like Dawn for the mysterious psionic underground.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realized that there was no way he could convince her of his innocence, only of his guilt. They argued for a couple of hours, but Thorn did not do anything more aggressive. He refused to take her to his superiors for confirmation of their innocence in the matter as well. He reminded her that she had been warned that there were those who knew about psi, or who possessed psi who were ruthless and deadly. There were reasons why his organization operated the way it did, and if she did not belong to it, she would never be allowed to confront them on a matter of policy.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That only pissed her off. In spite of what she had said to her own parents, she announced that she was quitting. She told him that, under the circumstances, she could not trust him. She was dropping his class, and would not associate with him until her twin was found and his innocence in the matter established. He told her that would be a mistake, he was willing to help her, and pointed out that she would be placing him in a situation where he would be forced to move against her. Because as soon as she forfeited his protection, others would start to move against her. She agonized over the decision, but ultimately she cut him off.</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Chapter </w:t>
      </w:r>
      <w:r w:rsidRPr="000174FD">
        <w:rPr>
          <w:rFonts w:ascii="Montserrat" w:hAnsi="Montserrat"/>
          <w:sz w:val="24"/>
        </w:rPr>
        <w:tab/>
        <w:t>23</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studied the man before her, wondering what in the hell was going on. He was pretending to be Thorn, but she was certain now that he was not. His deception was as necessary for him, for whatever scheme he was pursuing, as her own deception was critical to her. Who ever he was, it made sense to stall him for as long as possible. She asked him about Dragon. He pounced on her inquiry, asking her why she was asking. Since he believed that she was Dusk, she lied and said that the last impression she had received from Dawn had been of the two of them in the shower. The real Dusk probably knew where he was, but might well need an explanation of what had happened to him and why.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He knew what condition Dragon was in expected that she had seen it. He assumed she was asking about Dragon to learn about Dawn’s condition. He explained that Dragon’s mind had crumbled under his attack and evaporated. With therapy a new mind could be raised on whatever foundation remained, but he had not been interested in Dragon. He was concerned about Dawn. Her mind was gone, shattered in a useless conflict with him. Still, he needed her, and intended to rebuild her, with Dusk’s help, using her mind as a template. She replied coldly that after telling her that he had destroyed two minds already, she was hardly inclined to let him touch her mind.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To distract him, she pointed out that he had changed; he was not like the Thorn she knew. He laughed and told her it had of course been an act. He returned to the main topic. Before he started in on her, Dragon tried to explain himself. He gave her the whole lecture, probably exactly what Thorn would have said to her if he were the man Dragon was trying to portray. He actually was appealing to her, while at the same time assuring her that he would take what he needed if she would not help him by giving it. Dawn was caught in a bind. If she were Dusk, in this situation and she had believed him for a minute, she would of course have risked anything to restore Dawn’s mind.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Still, she would have asked to do it herself, she would have objected to being picked apart by another who would actually go in and recreate her twin. She set her teeth and played hardball. She told him that he could instruct her in how and even oversee the process of restoring her sister’s mind, but she would not let him touch her own. She really had not reason to trust him, since all he had ever done was lie to her. He could beat her to death, torture her, and she would still maintain her defenses. He laughed. He did not need to torture her; he already knew how to get past her defenses. He simply reached out and touched her; touching her the way Dragon had touched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could hardly believe it. Having threatened to break her, she had expected to be raped. She had considered the fact that she was an adept martial artist, but against a psionic, with her own mind leashed, she would not stand a chance. She had simply resolved to withdraw. He could literally do whatever he wanted with her, and there was nothing she could do about it but get hurt. But, if he touched her like Dragon, there was no chance she could withdraw and refuse to participate. On the physical level, it would not even be rape. It did not have to be. He was not interested in her body except as a way to get to her mind.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had been prepared for rape, but he was telling her that he could rape her mind. Her own body gave him an opening he could force his way in through, a passage she could not defend, and which she could not fight. It was horrifying to think that she could be seduced into opening her mind, so that he could pick it apart at his leisure without bruising or crushing a single delicate fold of her inner being. Cold recognition of the threat caused her to recoil violently from her own sexuality.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Her eyes filled with a desperate horror. If he teased her open, he would spot her lie, realize that she was not Dusk and learn about Alt. Realize that she was still buried somewhere in his mind. If she was vulnerable to him there confronting the man, poor Alt, in his mind, was confronting a god. Avoiding sex was simply impossible. He could pin her into any position he wanted and then work her over until she was a willing participant. She did not kid herself that the mortal circumstances would leave her cold. Just the thought of her own vulnerability had keyed her up. Forcing her to a cold realization.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had to give it up. All that she valued and cherished in herself, all her secrets, her hopes and dreams, even her love for her soul mate, needed to be divorced from her sexuality. He already owned her sex; he just had not exercised his claim. He owned everything else in her that she left connected to it. It was a strange mental adjustment, but she accomplished it with a startled bat of her eyes. She looked up at the man with the mind of a child, unable to comprehend his desire. As he touched her, she understood he was not playing with her. It was like he was building a fire with his fingers, making her feel warm and happy, making her squirm and fuss.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remembered this, the perfect sexuality, the absolute abandon, and the cool, light heart of innocence that basked in the center of a sensual storm. It thrilled him so completely that he did not even try to take what had opened so instantly, so willingly to him. He controlled himself, pouring over her, searching carefully for the first piece of her to consume. She did not react at all; she simply lay open to him and waited for him to take a bite. The fear he had sensed flash through her had completely vanished. She was the amaranth, the immortal flower of the gods, replacing the part of herself he took even as he swallowed it. That first morsel was now a part of both of them. A common thread. The first step to becoming her twin.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Thorn brooded after Dusk left. He had to respect her decision; she had the right to leave him. The problem was he did not feel she was ready. What had happened to Dawn had forced her to the decision too soon. It was his duty to report her split to his superiors, and once he did, they would dispatch an agent to vet her. He knew the program well, she would be hunted, and if she exposed herself, revealed her power to protect herself, they would kill her. He would not accept that. This was the worst possible time for her to be tested. She was already being tested by life, and additional pressure would only ensure that she would crack.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took a personal risk; instead of reporting her refusal, he went after her. It was easy to follow her back to her family. He had been to the town house before, shadowing his charge on her occasional night out. The entire household was startled when he invited himself in. He explained to all that Dusk had come to him to ask him if he had been responsible for Dawn’s disappearance. He protested his innocence. It was then that he was confronted with the possibility that Dragon might still be alive. They told him that Dragon had warned them about him, and had attempted to keep Dawn and Dusk away from the underground. He tried to pursue the matter, tried to force them to explain.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Thorn listened to the accusations his brother had made against him and confronted Dusk. he told her again that he could not deny those accusations. But, he asserted, those accusations did not address the facts. There had been reasons; in most cases he had been following orders. He had abducted or inducted many of the kids who had broken away from the underground, and killed a few that had tried. He could hardly explain further, as the entire group rose to their feet as Dusk asked him to leave. They threatened him, when he did not move to obey. He asked one more time for her to listen, he had much more to say.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told him flatly that she was not interested in anything he had to say. Standing him off, with the help of her friends, she finally made him mad. He turned to confront her family, revealing to all of them Dawn’s childhood secrets as he demanded her parents confirm that the man they accused, about whom such terrible stories were told, was her mentor. Her parents only wanted to hear one thing from him, were the kids telling the truth. Thorn had already admitted to his actions, and said that from their side of it, they were telling the truth. Her parents did not give him a chance to make further excuses. They just sent him away.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Thorn grinned in restrained anger. Teleporting him to Antarctica was going a bit far to make a point. There were days when he really hated his job. The truth of it was, it took burned hands to understand fire. Thorn was a professional bad guy. An evil psionic was an unspeakable threat. To teach good kids why they had to master themselves, and to weed out bad kids who were too much in love with being bad, he had to embody the worst. Confronting naïve kids with true evil, and evil kids with greater evil was his job, and one he was good at. In Dusk, he feared the worst disease, self-righteousness. She was in danger of catching it from her parents.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underground had had dealings with the parents of the current generation of young avatars. The core members of the organization were themselves products of the Avatar Families. Ash had essentially told him to get on with the test, since he assumed that was what was really going on. They had not given him a chance to tell them otherwise. He returned to his home and admitted to himself that he could not protect his charges anymore, unless he took the responsibility of testing them himself. Well, really he could only test her at this point. Her new friends were not on his watch list and her old friends were on someone else’s.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Testing Dusk-and by extension, Dawn-was his prerogative, and it would not save them from the real test later, but he could call it the final examination, and use the exercise to shake some sense into the kids while he could. Her family and their friends firmly believed Dusk-and Dawn-were his current targets. If such had been the case when he confronted Dusk, neither her parents, nor their new Wild-Psi'd friends could have protected her from him. It was time to teach her-and the rest of those kids-not to play with fire, show them what they were so afraid of. Particularly Dusk. So, he moved her to the top of his list of targets, giving the poor kid he had been about to put through the wringer a temporary stay of excruciation, and submitted his intentions to his superiors.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That did not resolve the real problem. The fact was, he was genuinely concerned about Dawn and he needed to investigate on his own. Thorn, from the moment he heard from Dusk about Dawn’s disappearance, already knew who had not abducted her. As far as he knew, the underground had her officially listed as his responsibility, and he would have been informed if any contract had been signed against her. That left the opposition, the Psionic Authority, and of course the Wild-Psi’d, but only one of them was a true danger to her. His brother. He realized the minute they told that farce that Dragon had survived their last encounter.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There was not a chance in the world that Dragon would have imprinted a little boy to carry the warning when he could simply trade places with him and let him die in his place. His little brother had always been a problem. He had trouble believing that other people were entirely real. His obsession with the girl Dawn had ruined him. Jack had leashed him, before Dragon convinced the underground that he was a loose cannon. He had never lost control of his powers, as some in the organization had suggested, he simply had redefined his priorities, and refused to observe the imposed discipline of the underground. When he slipped his leash, Thorn had been given no choice but to terminate him. They boy had been too powerful, and too wild.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problem with his brother was, he was a demonic. He had what the families called dragon potential. He had an understanding for other minds, and could enter them at will, dismissing his own body to a notion and seizing control of the body of anyone he wished. It was one of the reasons he was still alive, but Thorn could always find him if he had to. He started by visiting a number of his brother’s cronies. The Wild-Psi'd had given away far too much in their little confrontation. Skimming carefully, he had figured out how they were organized and the way they operated.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He had been impressed at the things he had learned. They had developed into something remarkably sound and stable considering they had gotten their start from Dragon. Then again, Dragon had not been stupid; he just liked to call the shots himself. As Thorn suspected, Dragon had been able to make the gang serve his interests. There were members who seemed to have spent a great deal of their time keeping an eye on his main obsession, supplying him with pictures and information on the girl of his dreams. That girl, he sighed, what had happened to her? A girl with Dawn’s potential simply could not be lost. He promised to devote his superior resources to solving the mystery of her abduction.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In the mean time, he was going to have to convince Dusk that he was out to get her, and once he got her teach her a lesson she would never forget. The entire exercise depended on control. The same principle was used by the government and military to train agents and soldiers for the worst possibilities, capture and interrogation. There was no personal malice in it, but he had to embody all of the worst aspects of a man to do his job properly. It was a test only in the sense that he was not his target’s enemy. He did not want to destroy her, but he had to take his best shot at it. He was licensed to do every bad thing in the book, and a few that no one had the stomach to write down.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was licensed to kill, if necessary, but that was not the object of the exercise. It was normally the only thing he was licensed to do which was irreparable, irrevocable. He would only do it if they violated the first rule, and exposed their power to normals, or used it at the expense of a normal to escape, evade or retaliate against him. Dragon had failed that test, in a big way. He was the wrong person for Dusk-or Dawn, poor girl-to confront in this sort of scenario. There were no rules with him, no guidelines, no licenses for acts that violated the first rule.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Chapter </w:t>
      </w:r>
      <w:r w:rsidRPr="000174FD">
        <w:rPr>
          <w:rFonts w:ascii="Montserrat" w:hAnsi="Montserrat"/>
          <w:sz w:val="24"/>
        </w:rPr>
        <w:tab/>
        <w:t>24</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It was not sharing. Dawn was allowing Dragon to take whatever he wanted; she did not have a choice. She wanted nothing in return and hoped he would not offer. Not that she could really think about at the time it was happening. It was a return to Dawn’s childhood. Her mind retreated from sex. It had calved like an iceberg, and now the other half shut her down to protect her from it as if she was still the child of those memories. It was a painful sacrifice, even if she could not understand the pain because of it, but it protected her secrets.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While the day was a long chain of blackouts for her, for Dragon it was a feast of the mind and senses. Every metaphorical bite changed him, so much of her personality was unburdened with secrets that he could believe he was consuming her whole. It took him all day and much of the night to get down to the bone, the hard core untouched by her sexuality, the stone at the heart of the fruit. It was only then that he realized she had somehow held out on him. Her total submission had almost tricked him into believing there could be no more, but he had slowly started to become her, and with the last bite he could see the hole in the pattern which was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left her to tend to her twin and considered the matter. There was no question he had been changed by her. She had given him an ideal, a too perfect expression of herself untainted by mysteries, secrets and apprehensions. He could see how becoming her could heal him, because he could now see how he had been incomplete. The very thought of taking her place would have revolted him if not for the fact that her twin was already destroyed and had left a place for her to fill. He had been clumsy and killed one of them, perhaps the one he had loved best, but he would not have to kill her. He would actually recreate her as the one he loved best.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agonized over the remaining problem. She had hidden her secrets, and in order to become her, he had to make those secrets his own. He had been careful and loving in prying her open and feasting on her, taking without doing harm. He had been the only one affected by his actions. He knew there was no way he could crack open her last reserve, no way to avoid hurting her, no way to kid himself that he would not change the core of her. He had to remove her from her secrets to change her into Dawn, or she would remember herself, and figure out someone else had taken her twin’s place.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It tortured him to think of it, it would be agony to do it, but he had gone too far to back out now. He needed to finish becoming Dusk. It was like surgery; one did not transplant the heart and neglect to sew the patient back up. Pain was a part of healing, he told himself. It had to be done; it would make the final steps possible. He got a grip on himself and went back in to confront her. He told her that she had held out on him and jeopardized her sister’s recovery. He would not allow that. Since he was forcing her to, he was going to break her open the hard way.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swallowed her heart as she realized that he was going to torture her after all. There was no way to hide behind sex; she was vulnerable again. Perhaps more vulnerable than she would have been when she was whole. Once again she tried to stall him. She did not believe she could hold out against the kind of torture a psionic was capable of. He could pull her apart and put her back together, he could keep her alive totally dismembered; the possibilities were horrifyingly infinite. She had to tell him the truth. He might kill her, but that was better than torture. A person had to know when to quit, and do so while they had the dignity to face death.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She told him the whole story. What the hell, he thought she was Dusk already, might as well tell him what he could believe. She told him she had the ability to twin herself, and used it to cover for Dawn while she confessed to Ares about her past, the past Dragon had reminded her of. The other body, she pointed out, was not Dawn’s but her double’s. She had not teleported in to the cell, so much as she had teleported out of her other’s mind. Dawn was still out there in the world, looking for her, she was certain. When he asked her to open up and prove it, she protested.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could not. She did not want her mind married to his. Her refusal was an instinct for self-preservation, the same instinct, she suggested, that had caused her other’s mind to self-destruct. To go any further, in a fruitless effort to restore her other’s mind, would only succeed in destroying her. The easiest way to test her was to go find Dawn, see for himself that she was out there and not in here with him. Whatever he had wanted, she asserted, he had apparently not intended to destroy her, why make such an effort to rebuild her if he had. She begged him to stop, to check her claim. She even explained that her twin would be calling herself Dusk because she had been pretending to be Dawn when she was abducted.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Dragon was stunned. Her story was not impossible; he could have done much the same-jumping out of him self into a separate body. He could have doubled himself at will, but he only used the ability to ride others. If he had been possessed and was desperate enough, he might figure out how to jump out past his rider. The thing that really caught him was that her story, if it proved true, changed his entire plan. He could hardly go back as Dusk with “Dawn” at his side and confront the real twin and her family. He had simply assumed, without checking, that he had both of them under his control. He had to do as she suggested. He left at once.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After Thorn left, the previous evening, the Morgans had decided that they had to report Dawn as missing. There was no way they were gong to allow Dusk to go back to school with Thorn there on campus. A missing twin sister was all the excuse a person needed to cut classes. Her parents went home to take care of it, after calling the San Francisco Police Department and filing the report. Dusk remained at the town house so she could continue her search with her friends around to help protect her. Rain and Lion had slept with her and tried to comfort her-and distract her from her fears.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In the morning, the three of them went out together. A man watched them putting up a poster for Dawn, and asked them for details. They told the official version of the story, and gave him a poster so he could contact them if he discovered anything. Dusk could not help but wonder if Thorn would stick to his own routine after that big confrontation. Joining the search for Dawn would have been an excellent way to get the drop on others, so it had been safer to assume he was guilty than putting a noose around their own necks and giving him the other end of the rope. Just thinking about him was enough to keep her on her toes though. She had learned the hard way that he was bigger, faster, stronger and more experienced than she was. A dangerous enemy.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Dusk came a hair’s breadth from falling prey to him totally unaware. Dusk, Rain and Lion had stopped for lunch. She went to the bathroom and he attacked while she was sitting on the toilet. He came on mercilessly, attacking physically and mentally. She literally jumped out of her panties to escape him. She was a more powerful psionic, so she was able to negate his invisible assault, but he nearly pounded her into unconsciousness before she managed to summon Rain and Lion to her side. The three of them, being adept martial artists, were able to tie him up and force him to retreat.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They helped her clean herself up a bit, and looked for her panties. Thorn had apparently swiped them during the fight, so she straightened her skirt and wrote them off. Rain and Lion could not believe that both Dusk and Thorn had covered the commotion. If Dusk had not managed a telepathic cry they would never have known anything was going on. Even to the extent of locking the door, to prevent anyone from walking in on them, they had observed the first rule. Dusk tried to explain. Keeping normals out of it was the first concern of any psionic who was sane. Even when they tried to kill each other, psionics paid attention to details, covering their tracks, obscuring their struggle, presenting normal people with no mysteries to explore or paradoxes to ponder.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urged them not to forget that. The most dangerous psionic was the one who could use his abilities freely in a crowd without anyone being any the wiser. The first rule did not forbid the use of powers on normal people, in some cases it actually required it, it was only forbidden to confront people with the truth. As long as they did not know the truth, they would not notice when someone who did know the truth manipulated them. The big grey area was knowing the difference between maintaining the masquerade and exploiting helpless victims. The latter was not very well tolerated.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next encounter was a shocking lesson in how a skilled psionic could use his power in a crowd. Dusk and Rain were following Lion through a door when Lion disappeared and they saw Thorn in the doorway, calmly and naturally walking out. He held the door for them, a perfect gentleman and dared them to make a scene. Dusk stopped and asked under her breath what he had done with her friend. He smiled and told her it was not their problem anymore. She needed to think carefully about how she endangered her friends, he suggested. She slipped past him and grabbed Rain by the hand.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Rain was in a stone cold panic. Dusk gave her a hard mental shake and silently warned her to keep her wits together. She went to the nearest phone and called for back up. She explained that Thorn was after her, and she needed someone to come take Rain, before she got hurt too. Her sister had been about to ask about Lion, and realized what had happened. She asked, but all Dusk could say was that Thorn sent her somewhere. She was either going to call and tell someone to come get her, or she was in someone’s clutches unable to do anything. She doubted she was dead, or likely to become so soon.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Dusk then concentrated hard on piercing the veil of invisibility Thorn kept around himself. He was obviously keeping close tabs on her, and jumping ahead of her to spring his traps. Lion and Rain had too little experience to defend themselves from the use of psionics; they could barely control their own abilities. Using chi, Lion could make a psionic’s day pure hell, but she had no idea if that would be any help where she was now. Ash showed up with a group from the town house to collect Rain and asked her what she was going to do. She was not sure. She could go with them, but she was afraid she would just bring him down on everyone else.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Her suspicion was rewarded. A large group of men entered the building and took up stations. A handful of them broke off and approached their own group. Dusk was startled when they presented their ID; they were FBI agents. One of the men introduced him self, and spoke directly to Ash. He stated that the agency had received a tip informing them that one of Ash’s daughters had been kidnapped. Due to the sensitive nature of his work for the government-Dusk gasped-they had been instructed to contact him. They assured him that they were devoting every resource to helping to retrieve his daughter, but were also there to ensure that he was not pressured to betray classified information for her ransom.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Ash managed to signal to Dusk to lose herself as they were all escorted to waiting vans. She took the hint and faded out of everyone’s attention and retreated swiftly. He had passed a few other things along, among them the interpretation of the facts. He was being placed under house arrest as a security precaution, and someone who knew more than they should know had set this in motion. She was standing alone, when she realized that her mentor’s order had been a test. Would they notice her as she slipped away, would they allow her to slip away, was she the real target or had it been intended to simply entangle her allies?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realized that she had been noticed. A pair of agents stepped up to her and suggested she return with them to her residence. She was not being required to go with them, and when she said she had an errand to run, they allowed her to go. She had felt one of them probing her mind for ulterior motive, and she had done her best to think nothing suspicious. Psionics working in the government, it was a miracle her thoughts did not make him suspicious. But, they were clearly not interested in her; she did not have any government secrets to spill. The only question that remained was whether or not they had been used simply to cut her off from her family and allies.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She was afraid to test the theory. She made a quick call home, leaving a message for her mentor with her mother. He would understand the brief note. She returned to her errand, meeting up with Lauren, Morgan and Cinder. She was half afraid to go near them, but she was not sure she wanted to be on her own with Thorn after her. The problem with being hunted was that it only ended in the closing confrontation. There was going to be a fight. No matter how long she ran, Thorn would pursue. She needed to pick the ground she wanted to fight 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She needed to draw him to a place that favored her. Her only true advantage was she was more powerful than he was. She needed to go somewhere where the full expression of her power would offset his advantage in experience. She could compensate for his other advantages, being smaller, lighter, more agile and quicker. He could outrun her, but she could three times as fast as him if she tried. Even if she fought him as a boy, she was quicker than him, and in fact, she would be stronger than him too. She smiled. It was time to hunt the hunter.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stopped and shed all her clothing. She was still obscuring her self from view, and attracted no notice. A psionic learned that clothing was worse than useless. It was social camouflage, but it limited and constricted and bound. If she was going to fight for her life, she needed to be capable of uninhibited movement. Besides, if she were going to use her ability to shift in the fight, the clothes she had been wearing would have tied her in knots. She started stretching and warming her body up as she built a pattern of energy in her mind. Her power was the best clothing and armor there was.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found her focus and started weaving her thoughts into the world. In the place of clothes she built up a sheath, a layer of intense psionic activity covering her entire body, armor no thicker than an extra layer of skin. Once that was fixed in her mind, and manifested as a sheer white body stocking that covered her from the neck down, she built up a second layer, a domain of attention and will focused on her and expanding as a sphere as broad as the horizon. Her mind could keep unfolding until it encompassed the Earth, but this was sufficient for the threat she faced. She began to look for a dueling ground.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As she tapped into and harnessed more of her power, it had become easier to manage the crowds around her. To become perfectly invisible to the naked eye. She moved the way she had been born to move, in a way that a psionic dreamed of being able to move. There were of course people who did see her, people who heard her silent command to ignore her and used their own power to resist. To other psionics she was a blinding beacon, an angel. It was so rare that a psionic felt compelled to use so much power, and it usually meant a fight. She smiled. This was her response to Thorn’s attacks. She would not allow him to sneak around in the shadows; she challenged him to fight her in the open, where their peers would see it all.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Thorn did not disappoint her. She had been forced to call on some of the things he had taught her to deal with his relentless stalking without exposing herself, and all psionics, while still being able to use her powers to fight him. She had trumped him though, calling on things Raven had taught her soul mate. She had realized she had twice as much experience as she claimed, and his advantage had narrowed significantly. He pulled himself together, drawing on the potential within him, while cloaking it as carefully as she. Once his song of obfuscation was as strong and compelling as hers, he started to move.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Chapter </w:t>
      </w:r>
      <w:r w:rsidRPr="000174FD">
        <w:rPr>
          <w:rFonts w:ascii="Montserrat" w:hAnsi="Montserrat"/>
          <w:sz w:val="24"/>
        </w:rPr>
        <w:tab/>
        <w:t>25</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It had been a couple of hours before dawn when Dragon left to check Dawn’s story. It was still an hour before noon when Dragon had returned to Dawn in turmoil. When he reappeared in the room his face was a mask of pain and anger. He had been changed so much by her he keenly felt the tragedy of the situation. He studied the girl he had abducted, and the vacant body she had created in her attempt to escape the prison within his mind. That vacant body had been his assurance of success without further need of killing or destroying anyone else.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Now it was a fatal promise of life for him and death for her. He looked at Dawn again. Her story had been easily confirmed, he had talked to Dusk himself. He had jumped into the body of an old man and waited for her to emerge. The circumstances that inspired his initial plan still applied. He was less capable now of walking away from the twins than ever. His need to possess his goddess had become a need to become her after internalizing so much of her. The only way to take her place was by removing her from it.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Dragon finally spoke, in a voice filled with pain and sadness. His simple apology told her the entire story. He confronted her with her worst fear; he had intended to take her place. She fought the realization, protesting her ignorance, asking him why. She could forgive him for everything up to that point, she just needed to understand. He finally explained why, with the absolute honesty one reserved for one’s closest intimates and the dead. It was a crushing explanation, in which she learned that the boy she had fallen in love with was truly his previous victim, dead long before she ever met him.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She also understood the terrible price she would pay for his confession. She was not his closest intimate, even if he was capable of true love now, he could not allow her survival to be more important than his own. All the feeling he had for her he redirected to her twin, and any pity he had for her, he soothed by assuring himself that she would at least live on in him. She addressed it openly, telling him that living on as a memory was no substitute for the life she was losing. She wanted to hate him, but could not. She felt great sorrow for him, knowing that he was already so much like her he would hate himself forever for going through with this scheme.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He agreed, but he was still all he had been before, and on that understanding he knew he would hate himself forever if he did not. He was not doing this because he wanted to hurt her. He had never wanted to hurt her, but he could not fight his brother, and he could not run away from her in fear of him. From the beginning he had realized his only chance lay in doing something Thorn would never believe him capable of doing. He was utterly desperate. Now that there were no secrets on his side, he gave in to his desperation.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looked down in misery, but when he looked up there was no humanity in his face. He had made his decision and become the executioner. He hardened himself to finish the job of taking her apart. When he touched her, there was no warmth in him, no seduction. He aroused only fear in her. She had successfully stalled him, but only for the morning. Her voice quit after one last plea. He had become deaf to her; he would hear no more appeals. He started to break her. She understood that she would live only as long as he failed to do so, and he would not let her die. He had the power to prevent that, while hanging her over the abyss on a thread.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 energy that she had been soaking up had built up to the point where she could enhance her strength so immensely she would be able to break his telekinetic grip long enough for one, maybe two moves. This might be the last chance for her to act. She might not have a whole body to fight with if she hesitated. She did not hesitate. Lion had taught her a way to use chi against active telekinesis to discharge massive bolts of electricity. All she needed was the chi to seed it, and the strength to throw one punch through the TK field. She waited for him to arch back in ecstasy and did it.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Her punch could never have contacted him, but he had still tried to clamp down on her to prevent it. He totally underestimated her chi-enhanced strength, and tried to increase his power. The strike was too fast, but the surge of TK enhanced the effect she was trying to generate. As the lightening flashed from her fist, the awesome detonation of thunder shook the enclosed space, and Dragon went flying backwards into the concrete wall. If Dawn had not had her back pressed into the mattress she would have flown off in the other direction. She launched herself after him, unable to believe her own strength.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Dragon had been shocked so badly he had lost his grip on her entirely. She flew at him with a speed and force that would leave only a smear on the wall when it connected. He glanced quickly over her shoulder at the empty vessel. She had always watched, her eyes followed them constantly as she struggled with a child’s determination to comprehend the strange universe about her. Dawn’s kick had been aimed at his head. Even the wall behind him caved in when she landed it. It was the first time in her life she had killed anyone, but there was no question in her mind that his death was justified.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San Francisco was an excellent place to run and hide, confounding pursuit in the busy streets and swarming masses, but it was no place for a fight. The first round of the game was their attempts to maneuver each other to a chosen fighting ground. They took shots at each other, and closed for a brief exchange of fury, but only to press each other in different directions. The audience of awakened spectators shifted along with Dusk and Thorn as they darted through the city and off into the distance. They watched, but did not interfere. They would act only to enforce the first rule, and they would act with lethal efficiency.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led him to a deserted location on the coast. As she had known, she had the edge in power. She was able to box him in and keep him on the ground, unable to fly or teleport away, and force him to use his remaining abilities defensively. By going entirely on the defensive, he was able to protect his mind from hers, but he welcomed a physical fight. She had only proved why a psionic made a huge investment in physical training and development. A psionic either ended the fight in the first power confrontation or he won at the end of a physical duel, shaking his opponent’s mind through assault on the body.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She fought him on a beach under towering stone cliffs. She could still use her powers without letting any pressure off of Thorn. As he closed in to exchange blows, she smiled. The male and female forms had different strengths and weaknesses. Thorn knew her limits as a girl, and was confident that he would win a long engagement, but he had never fought her as a boy. The instant he seemed to be taking the upper hand, she shifted, and turned the tables. As a boy, she was still at a slight reach and height disadvantage, but she possessed the full use of her original training. By shifting back and forth through the fight, she used all the advantages of her two forms while covering for all their weaknesses.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Dusk paid him back for the beating in the bathroom with interest. Her only problem was how to bring the fight to a final conclusion. She did not want to kill him. Even if he had abducted Dawn, even if he was guilty as sin, she at least needed him alive to answer questions. If he was innocent, and she had provoked this fight herself, then she truly did not want to kill him. The only question was, how to stop him without killing him. She would need to totally incapacitate him, and go into his mind to shut his powers down or fiddle with his brain by burning out whole synaptic matrices.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beat him down, striking hard, breaking bones and dislocating joints, forcing him to weaken his mental defenses to repair the damage she was doing. Each time she landed an invisible blow, lashing his mind or sending searing blasts of agony through his nervous system. Finally, he could not keep up with the damage she inflicted. He crumpled to the ground, physically defeated. She finally came down on him, perched on his chest to focus her thoughts for one last major assault. She entered his mind. She came that close to victory. She did her best, but he out smarted her and over powered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As she was leaning over him, he called on his reserve. A strange device appeared in his hands, and before she could react, he snapped the big ring closed around her neck. She was trying to smack him down with her own power, and discovered it was gone. The device vanished before she could even look at it properly. Thorn used his waning power to throw her off of him. She felt her body twist off to the side, and rolled clear of him as fast as possible. His power was almost exhausted, but there was enough left for him to repair the damage to his body. She tried to inflict more, but he had already recovered enough to take the blows properly.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She thought fast, and realized her only remaining option was to flee. She had no idea what he had done to negate her psi, but without it she did not stand a chance. At least she had kept herself whole, healthy and fresh throughout the fight. She was in perfect condition while Thorn was clawing his way back from the brink of collapse. She was off the beach before he had climbed to his knees. She was up the cliff trail and into the woods before he was on his feet. She was through the woods and onto a road when he was only stumbling to the foot of the cliff trail. She was running down the road trying to flag down passing cars when he stopped and collected his wits.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Dragon had watched Dawn through uncomprehending eyes, finding in his shock that it was easy to pretend the total autism of Dawn’s duplicate body. All he had to do was stare at her with a blank face as she stomped around examining her prison. He studied her, feeling the room crackle with energy that poured off of her. There was no way she had regained her psi, he knew how to slip the leash and she had never come close to figuring it out. He had watched her carefully simply because he had know it could be done. The only possible explanation was that she could harness chi. She was a martial artist of exceptional ability, he knew, but that was about all he could really say on the subject.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His brother had tried to teach him about it, he had tried very hard to encourage his younger brother to take up the physical discipline, and of course Dragon had rebelled simply because it was Jack. But Jack had been such a beautiful girl before getting into martial arts and psionics. It was so simple, so stupid really, to hate the man so much because he replaced the beloved sister he had adored. Jack would appreciate the humor of Dragon’s current situation. Dragon had turned himself into a girl because of him. He had stolen a few female bodies from time to time, but by integrating with what he had stolen from Dawn, he had finally made the mental shift to being a girl.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It was a lot different being in Dawn’s spare body now that it had been before. It was the body he had redefined himself to inhabit and he felt more at home in it than he ever had in his own. He would not get to enjoy being in it very long if he did not figure out what to do about Dawn’s other power. Just keeping her telekinetically hog tied had proved disastrous, with his own corpse laying across the room from him he could hardly forget that. He wondered if it would be better to just quit. From the look of the bloody wall, she would obviously be able to break out of her cell in time. She would drag her spare body along with her. Maybe her family would accept the damaged clone as part of the family, and he could fool them into accepting him by gradually emerging as a person.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almost laughed at that. It would never happen. As soon as a functional telepath came near him, he would be discovered and that would be the end of that. He was only safe while she was trapped there with him and did not figure out he was in that body. He was still the only functional psionic in the room, but he admitted that she scared him. There was no chance now of breaking her, he would not risk it. He was already such a mix of him and her that he could easily go back to her family and tell a story of being mentally raped and forcibly imprinted by his captor. He just needed to remove her from the picture. Only one version of this story could be allowed to get out.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had actually done him a favor by killing him. Now if Thorn came along, he would have to doubt. He would face the fact that Dragon had survived him but died confronting her. Sure, his mind still tasted a bit like Dragon, but he had to remind himself constantly that was who he really was. He had only one last thing to do, and then he could forget that forever. His stomach gurgled loudly, suddenly, drawing her attention to him. He remembered suddenly that the empty vessel had often started to cry if she got too hungry. That was convenient, after this last turn of events he really felt like crying and it felt really good to cut loose.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came over to him and took him into her arms. The vessel had been able to walk, but usually did not unless prompted by Dawn. She got him to his feet and led him over to the bed. There was no food in the room for her to feed her hungry charge, unless she counted the remains of her enemy, but she would knock down the walls before she got that desperate. She cuddled her double, singing to calm her. The girl eventually relaxed and stopped crying. Dawn pulled back to look into her tear filled eyes and was surprised when she said, quite clearly, </w:t>
      </w:r>
      <w:r w:rsidRPr="000174FD">
        <w:rPr>
          <w:rFonts w:ascii="Montserrat" w:hAnsi="Montserrat"/>
          <w:i/>
          <w:sz w:val="24"/>
        </w:rPr>
        <w:t>I’m so sorry.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did not have time to react. As the girl spoke, Dawn felt something jerk her neck, then her body went numb and the world tumbled end over end. When the world stopped moving she seemed to be laying on her side looking at Dragon’s headless body. The final shock came just before the euphoria; that was a female body. Her body. Something warm and wet licked at her cheek and then she blacked out. She fought, and it felt like she was being torn to pieces, then all the pieces caught fire. Her consciousness stretched into an odd loop of dying and waking up at the same time in the eye of a hurricane.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Chapter </w:t>
      </w:r>
      <w:r w:rsidRPr="000174FD">
        <w:rPr>
          <w:rFonts w:ascii="Montserrat" w:hAnsi="Montserrat"/>
          <w:sz w:val="24"/>
        </w:rPr>
        <w:tab/>
        <w:t>26</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Thorn appeared at the top of the cliffs. A psionic could be beaten down in a fight, he noted wryly, but once the pressure was off, he needed only a moment to sort himself out, and if he had the attention to spare for a single teleport he could jump shift and restore his body to peak condition. Once the body was fit, the mind was free to burden it again with the full weight of its potential. He reached out and found Dusk, and jumped to her side. She felt his arrival and did not hesitate. She laid him out with a flying roundhouse kick to the jaw, and sprinted across the road and into the woods. Thorn picked himself up again, shaking off the shock of the blow, and grinned with pride.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had to be proud. She had come so close to winning, the only person to ever come that close. She could have killed him before he pulled his ace out of the hole, and there would have been nothing he could have done to stop her. If she had known about matrix technology, if she had realized for a moment that he would render her powerless with a single act, she probably would have killed him and been fully justified. Still, he was glad he had been able to leash her. She had passed the first part of the test with flying colors. Now all she had to endure was the acid test. It was his least favorite part of the exercise, but perhaps the most necessary.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In that regard she was fortunate she was not a boy, even though she could be one. The second part of the exercise was the attempt to break the subject, and all she had to do was survive what he had to do to her. It was necessary to demonstrate that even the most powerful psionic could be rendered helpless and vulnerable. If a person did not understand that they could be hurt, or how badly they could be hurt, they did not learn. They remained over confident and that was a dangerous handicap. Also, it was not enough to take the subject’s power away. It was not enough to merely threaten them with violence upon their person. The object was not merely to hurt, but to teach what it felt like to be hurt. To understand what a victim felt, and hopefully discourage them from ever making a person victim to their own acts.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Thorn loped along after Dusk, pacing himself as surely as she was pacing herself. She did not believe she could get away, but she was buying herself time, trying to think of a plan, looking for any means she could find to trap or snare him. If she could manage it, she would try her best to kill him now that she was virtually powerless. As a skilled martial artist, she had a chance still. So, he was careful, looking ahead and keeping track of her, seeing where she was going, observing what she did and what she focused her attention on. He respected her too much now to stumble into any traps she might set.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He hounded her, keeping her moving and giving her no time to set traps or plan an ambush. She kept her eyes open, looking for natural deadfalls, scanning the trees and ground for any advantage they might offer. She was also concentrating, focusing, trying to tap into the chi energy around her, within her, remembering everything Lion had taught her about harnessing and using it. Raven had talked about how a chi capable martial artist could face a psionic and win. Now she had to find out if there was any truth to that. She reached a brook and glanced around. It was the best spot she had seen. She took a deep breath and picked the place from which to launch her attack.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Thorn saw her stop and choose her fighting ground. He nodded to himself and went to meet her. She went on guard the moment she saw him. She was so calm, so focused; he hesitated to just slap her down with telekinesis. Then he set his teeth. He knew better than to play with her, and launched a massive invisible fist. To his surprise, she anticipated him perfectly, launching herself into the air and riding the stream of force. Her hair was standing on end as she landed gracefully on her feet. He jumped up onto the rock she had been perched on to look down at her.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Once again he tried to smash her down, again she surprised him, meeting the wave of force with a lightning punch and a blood curdling ki shout. A flash of genuine lightening flashed from her fist to his solar plexus, which combined with the awesome clap of thunder blasted him off the top of the boulder. As he flew back, he saw her charge the boulder. He landed on his back, gasping for breath, and stared in disbelief as the boulder suddenly exploded into thousands of murderous shards all aimed at him. He still could not get any air, as he desperately deflected stone missiles away from himself. Dusk sailed in through the hail of rock to deliver a flying pile driver to his face.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As her feet crashed down on him, he desperately flexed the skin of psi armor to absorb the tremendous kinetic energy of her attack. She rebounded off his face, as his head sunk into the embankment, and sailed into the trees. As he rolled away, finally going physically on guard, he realized how she was performing these miracles. The damn girl had learned to harness chi. The air around him crackled with energy she was tapping and channeling to fight him. Every blow he threw at her only increased the reserve of energy she could tap and throw back at him. When the entire embankment shifted violently, he lifted straight up into the air.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flew out at him, meeting him in the air as he came level with the top of the ravine. She placed one palm flat on his chest, sinking through his skin of armor like it was not even there. He felt something hot pulse through his chest and his heart stopped. She finished her movement, her momentum whirling them around in the air, and she flew away from him to the opposite embankment. He dropped spinning to the ground. His concentration had been shattered by the blow to his heart. As he desperately willed it to start beating again, the entire shoulder of the hill the brook had carved its way past shuddered and toppled. He was buried alive.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But he was not dead. Not yet. The shock of being buried under tons of earth jump-started his heart. The fear of being crushed caused him to teleport free. He found himself among a cathedral of leaning trees. Dusk was on the run again. He was pleased that she had not lingered to see if he was dead, many would have and he would have gotten the drop on them. He was also pleased to discover that the thought of going after her again did not terrify him. He had never been in a contest like this before, and it was nice to see that he was not entirely shaken by the experience.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He dusted himself off and started after her again. She had surprised him, using chi based attacks, but now that he was warned, he knew how to deal with it. If there had been a chi attack to turn the brain into jelly, she would have used it. The killing attack she had used would have done the job on a normal man, for sure. He heaved a deep breath and told himself to finish this. He opened his mind again and sought her out. He found her quickly and reached inside of her. Chi was dangerous in a direct confrontation, but there were ways to strangle it. One was to prevent the person from moving freely, popular with control freaks like his brother-he would not let a subject even twitch if he did not approve of it first. Another was to simply tweak the body’s natural flow.</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quickly mapped her flow and then applied pressure to a thousand specific points on and in her body. Dusk had been loping along unaware, then her body began to tingle. Dusk stumbled to a stop as her body heated and then seemingly caught fire. She felt pressure building up inside of her, accompanied by sudden dizziness and bursts of static along her nerve endings. Her limbs went weak as an intense wave of pleasure, the euphoria of intense pain, surged through her. She almost blacked out as the sensation reached an orgasmic crest, and collapsed in a heap.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It was hard to move, but she struggled to her hands and knees, crawling for all she was worth. She had no idea what had happened to her, but she knew who and why and she was not about to quit, even if she could only manage the most pathetic effort. It was exactly like trying to run in a nightmare, her sluggish body would not respond to the intensity of her need. She heard him as he came out of the bushes behind her. She rolled over to get a good look at him, and was reminded that they were both naked. He was standing at full attention, and she was ready to receive him after that improbable orgasm.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took her. He had had her many times before, but he took her in a way that left her no doubt that she was being raped. He handled her like a piece of meat, thrusting into her violently, hurting her, controlling her. Satisfying his own need and leaving her aching, empty and miles away from any kind of sexual release. He simply stood up, grabbed her by the foot and dragged her along with him as he headed back to the brook. When they arrived, he grabbed her by the back of the neck and forced her to survey the destruction she had caused. He commented on it in disgust, and then teleported her somewhere dark, cold and hard. She was utterly lost. She had lost utterly. There was nothing to do but cry, and cry she did.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Dragon Thorn was dead and his last thought after killing Dawn was telling him self that it was finally over. She was Dawn now. As much of Dawn that still survived. She looked at her slain namesake for a long time revising her memory, convincing herself that something subtly different had happened. She looked at Dragon as a different person, seeing the tormented soul that he had been. He had never given her dead twin much freedom of movement, but she had found a way. She had drawn on some hidden resource and killed him before he could rape her, mutilate her, dismember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He had given her no choice, promising to dangle her over the abyss and then pull her back from the brink, healing her and doing the whole thing over in a slightly different way. She could remember what he was saying as he began to rape her. As long as fresh blood flowed to her brain, her body could be savaged endlessly. She understood it would have been futile. Even if Dawn had tried to give him what he wanted her instincts would have rebelled and she would not have broken. She had killed him, but his last act was an irresistible command to her twin, the one he had shattered, the one who had tried to escape him by destroying herself.</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had killed her twin, her other, but he had made her do it. He had tapped into the copy of himself he had burned into her and used her to execute his executioner. Now he was just a bunch of memories within her, new secrets to replace the ones she had destroyed-nearly destroying her self in the process-to prevent him from stealing them. She gave full voice to her grief, and then pulled herself together. He had unlocked her power so that she would execute his last command. She could now escape and go tell her family about the horrible things that had happened to her. Beg their forgiveness for being his tool in destroying so much of herself.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Jack Thorn brought light with him into Dusk’s cell. She looked up in misery, but quickly composed herself to face him. She feared to guess what he would do to her now. In the long dark hours she had confirmed she was alone. If Thorn had Dawn, he was keeping her somewhere else. It would be such an easy way to torture them both, telling Dusk nothing, while confiding to Dawn how he had run her to ground and raped her. She could only guess at her twin’s state of mind at that point. Had he raped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had kept her a prisoner for several days, if he did in fact have her. Knowing Thorn, she could well imagine her sister and soul mate’s experience. How he would have been testing her, teasing her, taunting her, demanding she think her way out of the mess she was in, and since she would refuse to break, she would have been thinking constantly, trying to figure out what was really going on and confront him with it. That was how she had spent her isolated hours. As he studied her, she dared to challenge him once again. She had trusted him with her entire development. She did not see him as they kind of man who would invest so much time and energy in a girl just to tear her apart and kill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She had considered for a moment, that it had all been some test. He had always gone on about how deadly serious the life of a psionic would be. How a single mistake could get her killed, either by her enemies or her own allies, depending on the mistake. The present situation only had two possible explanations, since she had made no mistakes. Not being the best was never a mistake, she pointed out before he tell her all the things she had done wrong. She was there because he had been better. One possible explanation was, he either had Dawn and was going to do whatever he wanted to both of them, for whatever reason, and there was damn all they could do about it. The other was, he had done this to her to prove that he had nothing to do with Dawn’s disappearance.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asked her to explain the logic of the second option. She answered, once he established that he could have done it, that he could turn his protégée into a helpless victim, he would stop. He would have made his point and would then review the exercise with her. He would make no assurances about Dawn one way or the other, perhaps, but he would spend his time trying to see which way the frog would jump, her being the frog. If he felt that she was not going to go postal, he would then go on to the next step, working the problem of Dawn’s abduction. If he did have Dawn, he would continue the exercise, both of them would continue to be tortured or brain washed or whatever the plan was, and quite possibly both of them would either suicide or be killed trying to escape.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deciding factor, she concluded, was whether he ever tried to rape her again. She did not, and probably would never again, give him permission to touch her. Once, she allowed him, might have been necessary to prove a point. Twice, and they were enemies for life. She looked at him coolly, and asked what he would decide. Would he remain her trusted, if cruel and ruthless mentor, or would he confirm himself as her nemesis for life? He studied her for a while and then left her without a word either way.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[Break]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Chapter </w:t>
      </w:r>
      <w:r w:rsidRPr="000174FD">
        <w:rPr>
          <w:rFonts w:ascii="Montserrat" w:hAnsi="Montserrat"/>
          <w:sz w:val="24"/>
        </w:rPr>
        <w:tab/>
        <w:t>27</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Alt had adjusted to the new world, after discovering that she could not trade places with Dawn. It was actually turning out to be quite an adventure. It had been strange at first, blinking into entirely unfamiliar surroundings, in a strange bed and learning bit by bit that she was in a completely alien universe. It had been amusing, and a bit frightening, to wander out naked and encounter a strange man sleeping on a couch and have no idea who he was. He was surprised she had no idea who he was, or what she was doing there. When she asked him, perplexed, if he knew who she was, he reminded her of her mugging.</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She would hardly call the mess she had been in a mugging. Then again, Dragon had possessed every intention of stealing her mind. A careless comment on that thought aloud turned into a discussion on amnesia, which her host asserted she must suffer from. She began to wake up then, she listened to the story he told her and realized it was a story she had told him as Dawn. As he repeated back to her the things Dawn had said to him, she had caught on. She thought of where Dawn had been and deduced, following the same logic she had, that she was in a world within Dragon.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had laughed like a maniac at that, </w:t>
      </w:r>
      <w:r w:rsidRPr="000174FD">
        <w:rPr>
          <w:rFonts w:ascii="Montserrat" w:hAnsi="Montserrat"/>
          <w:i/>
          <w:sz w:val="24"/>
        </w:rPr>
        <w:t xml:space="preserve">Talk about the best hiding place, a man hardly ever looked to carefully into his own shadow. </w:t>
      </w:r>
      <w:r w:rsidRPr="000174FD">
        <w:rPr>
          <w:rFonts w:ascii="Montserrat" w:hAnsi="Montserrat"/>
          <w:sz w:val="24"/>
        </w:rPr>
        <w:t xml:space="preserve">She had tried to switch with Dawn many times after that first realization, and discovered she would not. After a few days had passed, she had begun to suspect the worst. She feared that Dawn was dead, how else did she explain her complete inability to swap places? There really was no way to know. She would continue to try; there might be some reason aside from death, perhaps something that interfered with Dawn’s mind that prevented her psi from functioning normally.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had found a safe place, and put her in it. Until she figured out how to get back where she belonged, she needed to make do with what she had. Realizing that she might be stuck there for life, she had gone along with her benefactor’s attempts to identify her and treat her amnesia. It was such a convincing cover story she sometimes found herself believing it too much. She reminded herself constantly that her life was not a dream, that she was who she thought she was, a stranger in a strange land.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All the same, she had been driven to latch onto something to remind her of the life she had lost. That was what brought her to where she was at present. She had been surprised when one of the people she had identified as a friend and possible link to her past turned out to be real. Considering who he was, she was intensely apprehensive about meeting him. She told herself that it was just a coincidence, a chance occurrence of the same name the same number. She was about to find out. He was coming to visit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She was alone in her benefactor’s house when the boy arrived. As she answered the knock at the door, she prepared herself for a fight to the death. It was Dragon, to her shock, and he said he recognized her. He made no sudden moves, gave off no hint of threat. He was the same charming boy who had pursued her as Dawn, who had made perfect and passionate love to her only a few days before. He was everything she knew him to be, and yet he was not Dragon. The intensity, the obsession, and the lurking pain were all missing.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She relaxed and the two of them went out to get acquainted. He told her that he had been contacted by her doctor, and had agreed to come on the chance that he might remember the girl who would not remember him. She told him that she remembered him, just not in any way that connected to the real world-that world, anyway. She apologized, and said she had hardly known him, maybe a day if at all, she did not expect him to remember her at all. He confessed to her alone that he recognized her from his dreams.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Lion squinted into the light as Thorn entered her cell. She was shocked to see who he had with him. Thorn threw Rain down next to Lion as he announced he had brought someone to keep her company. He looked at them both, as they wrapped themselves around each other, and commented. They were both lucky they did not need to be raped to understand that they were powerless against someone like him. Once again, he reminded Lion that they were buried under natural rock; using chi to break out would only get her, and now Rain, crushed.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Capturing Dusk had not ended Thorn’s campaign. In the hours between her defeat and their last conversation he had kept her on ice while he ran down each of her friends and continued to investigate Dawn’s disappearance. Dusk and Dawn’s friends were not being tested so much as they were being contained. With a real adversary on the loose, it had been wiser just to tie them down. Since Dusk and Dawn were both on ice, in not both safe, the adults had abetted the process. It was not until it was almost too late that Lauren, Morgan, Rain and Angel realized that the ordeal they were caught in was part of a test endorsed by their own parents and guardians to determine if any of them would be allowed to live, possessing the power they did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It was not, again, the kind of ordeal Dawn and Dusk were enduring. The only danger to those kids would have come from blowing their own cover, breaking the first rule simply because they were being hunted. Lion might have been the worst for that if Thorn had not gotten the drop on her so early. Lion was a real fighter, and what she had taught Dusk had made him wary of ever having to fight her for real. Rain had surprised him the most, by eluding him the longest. Even though her guardians had left her exposed, she had made a good run of it, using her powers intelligently, and also using normals against him in a manner that put the burden of the first rule on him.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Now that he knew where every one was, he could go back in and face Dusk. The exercise was almost over. She had passed every stage, even to the point of anticipating the exercise itself and working the problem from that angle as well as the one she had initially assumed. The points she had made when he confronted her were all correct. Since she had defined rape as the deciding factor, he had been able to continue the exercise by simply ignoring her. Until and unless he tried to touch her again, she would not know where she stood. Even if he was the real bad guy, he would have made her wait like that. Now he had to go back in and see if he could figure out if she was stable enough to set loose.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had made this mistake with his brother, accepting his keen analysis of the situation as the sign that he had passed. By the normal protocol, when he was conducting this exercise, he did not relent until the subject could confront him with the reason why. Dragon and Dusk had both been able to do that, but Dragon had cracked, and Dragon and Dawn ended up paying for Thorn’s mistake in missing the fact. Some people, when they got burned, learned not to play with fire, while others just became pyromaniacs. It was time to see which would be the case with Dusk.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Thorn jumped into Dusk’s cell and confronted her. She had said, if he attempted to touch her again, she would know this was not an exercise. He told her then, he was sleeping in her cell that night. He would be naked and powerless, just as she was. He produced the same kind of device which had robbed her of her own power, showed her how it worked and then told her to use it on him. This was the only chance he was going to give her to take revenge on him. If she killed him, she would still have water, but there would be no one to bring her food. She would remain trapped, and would starve to death, but he never promised that was not her fate anyway. There was only one way she could get him to actually free her, but she had to figure that out on her own. If she wanted any clues, he told her, she needed only think about what she had said to him the last time.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Dusk did think about it, as he settled down and pretended to go to sleep. Everything she had said to him had hinged on trust. What he was doing now hinged on trust. She had talked about his need, if this were just an exercise, a brutal lesson, to see which way the frog would jump. To know that, he had to know how she really perceived the situation. He was trying to find out if he could trust her. That was an odd thing for him to do if he was going to torture her. Just the fact that he could torture her was reason enough for her to kill him now, even if it meant she would starve to death.</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She would far rather starve to death than be tortured. She was sorely tempted to kill him, since he might still be toying with her. Still, if this was an exercise and she tried to kill him, he would simply kill her and get on with his life. If not, she probably discover that giving up his powers was just a trick, and the nightmare would really begin. A horrible thought, but at least then she would know where she stood. She could slam her head into the wall hard enough to kill herself. She would prefer to just end the whole scenario, however. Her love was still in danger. She tried to think of what she could do to get him to free her.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Once again, she replayed her previous conversation through her mind. She had forbidden him to touch her, warned him that was the surest way to convince her he meant her no good. If he did not touch her, she would still consider him her mentor, but he would not free her until she proved that to him. How could she do that unless she proved she was willing to accept him in the role she had known him longest? She had to make love to him to prove that. She swallowed hard. This really was a big test. He had said nothing forbidding her to touch him, not even to kill him. She thought about it. If she did not trust him, she could not do that just on the frail hope it might get her free.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She could only do it if she really did trust him and accept him as her mentor. He had shaped her, helped her become whole. She approved of the job he had been doing. She had trusted him implicitly until she heard a bunch of stories from a new group of friends, just acquaintances at this point, at a time when her soul mate was in dire peril. He had tried to keep her trust, had admitted, even tried to explain, but she had cut him off before he could. So whose fault was it that she was in this predicament? She looked at him for a long time before she approached him. When she made love to him, she did it like she meant it. And so she did. Not trusting him was like not trusting herself, and she realized she would not want to live that way, and could stand, in the end, to die because she placed her trust in a man.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Thorn and Dusk were finally able to talk to each other about Dawn’s abduction. Thorn quickly brought her up to speed on his investigation. He told her about Dragon and what he thought about Dragon. Dragon had died, he had seen to it himself, but in Dragon he seemed to have found a way to survive. As Dragon, no one had been keeping any tabs on him, but it had only been a matter of time before he hurt someone else. He told her about what had set him off, a report that Dawn had been caught using her powers. Then he gave her the bad news. He told her about his history with his brother. His brother would see proof of Dawn’s power as an excuse to close in on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He would know the underground would move on such a report-perhaps not with lethal intention, but such an event usually prompted the underground to confront the candidate, run her through the gauntlet, and then exert pressure to make her join-and his brother would rather kill his goddess himself than allow the underground to get their hands on her. Having just been through the wringer, Dusk already knew what Dragon’s experience with the underground had been like. He had failed to grasp the reason for the grueling exercise, however. He had simply proven the reason why the practice had been instituted.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psionic had too much power to remain an unrecognized threat. Within his organization there were those who argued that the testing created the kind of monsters it was designed to ferret out. Thorn sometimes agreed with them, since it seemed to be true in his brother’s case. He wavered, because he felt that his brother’s testing had been botched. He had failed to take all the pressures the boy had been under and then let him off the hook too quickly. Still, he was the exception that proved the rule. A lone psionic who moved undetected was the most dangerous threat. What had happened to Dawn proved it.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Once her eyes were fully open, she asked what Thorn’s organization was going to do about independents like her family, her friends, and the Wild Psi’d. He told her that he approved of independents, but unless independents demonstrated their own strength and will, people like him would take that independence away from them. As far as his superiors were concerned, those kids were still the responsibility of cell leaders like him self. His job remained the same, without the benefit of his guiding hand. They were making their own decisions, and he would be there to insure that they would be sound survival decisions. He told her that they would all face tests once the problem with Dragon was resolved, and warned her not to interfere.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In any case, he said, people could not be told how to survive their tests. They never really understood until they figured it out for themselves. Dawn herself was a case in point, since he had tried to teach her all of this more gently before. Since there was no guarantee that she would get it even now, since figuring it all out had a way of sedating people, she could be certain that he would still out there,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could truly pass judgment on the execution.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two of them had come out of the dungeon and sorted themselves out. After bathing and dressing they came back to the question of Dragon and Dawn. Dusk reminded him that he had said Dragon had moved to intercept a possible move on Dawn by the underground. Obviously, since he had such an obsession over Dawn, he would not want her to fall sway to the underground’s opinion of him. Perhaps he even feared that the underground would rediscover him through her. She asked him if he really believed Dragon would kill Dawn. Thorn told her he had other reasons to do her harm. He had only needed an excuse to pursue his twisted obsession; to punish her and Thorn, for the way they had both betrayed him, in his eyes.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Thorn told her that the others were safe. He had gone after them simply to detain them. He had not wanted them to go off trying to rescue Dawn and Dusk when there was a real predator on the loose. They had not been subjected to anything like she had, he assured her. As she accompanied him to go release the others, she brought up another mystery. Had he really used the FBI to cut her off from assistance? He told her that it had actually been done for another reason, though that side effect had been useful. He tried to explain. As the conflict took shape, it became evident that there was another potential threat, an organization with hands in the government and its agencies, and a profound interest in psionics like themselves.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government had recently become aware of the existence of psionics. Her parents had actually been involved in the incident, which resulted in the government getting its hands on the means to awaken psi and build devices that could affect psi or even simulate it. He confided that the underground had been established by the very individuals the government had stolen those secrets from. As she listened, it seemed clear that the underground had a primary objective of keeping psionics like her out of the hands of that organization, to which end the underground was utterly ruthless. She asked him what the objective had been.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Tipping the authority off with a false lead had been Thorn’s way of verifying that they had not abducted Dawn. By coming down on Ash as swiftly as they had, they had assured Thorn that they took the rumor he fed them completely seriously. The authority knew about the underground, they had been indirectly responsible for creating it by trying to lock up the two psionics who had unwittingly betrayed the existence of psi to the government and shown them how to catalyze it. They had moved very fast to try and control psi, and lock up or employ as many psionics as they could find and the underground had acted just as swiftly to oppose them.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Because of the underground, independents, like the Avatar Families, had been able to stand the authority off and retain their autonomy. Since the authority did not have Dawn, it was safe to assume that Dragon did, because Thorn had personally confirmed that the rest of the Wild-Psi'd were innocent. Since Dragon was more of a ghost than a man, he managed his material resources through the Wild-Psi'd. There was a list of safe houses they maintained at Dragon’s suggestion. He had been checking those houses, and using them himself to incarcerate his own victims.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Thorn had put the pieces of the puzzle together and eventually figured out how to track his brother down. With Dawn at his side, Thorn went to all of the safe houses on the list beginning with the locations where her friends were incarcerated. Rain, Lion, Angel, Lauren and Morgan were with them when they eventually discovered Dawn’s prison. It ultimately did not shock him when the girl’s trail led him so close to his own home. Obviously, Dragon had kept close tabs on the underground, or perhaps the authority. The place was equipped with devices which would fool a psionic into believing the house was deserted. A smart move, since the house was right next-door to where he lived.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in a hurry to rescue her beloved soul mate, was the first to enter the cell. The sight that met her struck her cold to the depths of her soul. She dared to take the severed head into her arms and peer into the cold flesh to know her love’s last thoughts. It was more difficult than normal telepathy, reading the codes of memory that survived even death. Thorn had entered on her heels, and stood mute as she engaged in that final communion; assuring her privacy by instructing the others not to enter. Dusk restored the body, healing the fatal wound, but not even daring to try and reverse death itself. Thorn left her to her grieving embrace; he too had lost someone. It did not matter that he had tried to kill him; he had still loved his brother.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sz w:val="24"/>
        </w:rPr>
        <w:br w:type="page"/>
      </w:r>
      <w:r w:rsidRPr="000174FD">
        <w:rPr>
          <w:rFonts w:ascii="Montserrat" w:hAnsi="Montserrat"/>
          <w:color w:val="808080"/>
          <w:sz w:val="24"/>
        </w:rPr>
        <w:t xml:space="preserve">Notes.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 second mysterious death is the current intrigue within the group. Their own intense and unguided investigation into the unknown will be a catalyst to accelerate her awakening. It will also turn up such paradoxes as a stairway to heaven and a password into the elite company of psionic beings who control the Earth from behind the scenes.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No matter how she argues, the resonance of truth in Dragon’s diatribes has threaded its way through her. The possabilities she glimpses are undermining her beliefs and convictions. She is at a crossroad. She is aroused and terrified by the door opening in her mind and losing sight of her purpose. Already she wonders if it is possible to continue to follow her original plan, or to break free to pursue some slight remaining chance at nromal life. Dawn faces a tough decison, realizing that everything her sister was lives on in her killer. She began to understand this aspect of the truth long before she can narrow the search down to Dragon. She desperately fights to keep her head together-afraid of being locked away should the authorities intervene-that kind of help might just kill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 Dawn witnesses the final confrontation between Fox and Dragon. Fox discovers a horrible truth about Dragon and during that confrontation the foundation of his reality cracks open beneath him. Dragon has refined his little art and has discovered the flaw in his old friend and begins to maneuver him toward that breaking point. In a demonstration of unconscionable power, Fox is beaten down. Fox is a key part to fulfilling his experiment, and the shattering of his ego in this confrontation is the culmination of the first step.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Dawn helps Fox back to his room and watches over him for the entire night. He confides to Dawn the essence of a meeting he had with one of his old girlfriends and tries to explain how that relates to his fight with Dragon. In the morning, when he awakes, he is not himself any longer. He becomes the first of the group to transcend mortality only to assume a new mortality.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 night in the arms of her troubled friend becomes a blow of many proportions-a twisting dagger of synchronicity in her gut. Dawn awakes under the passionate attention of her bed mate, but the hands, the body, all belong to her sister. She is confused, not connected with reality and half convinced she is dreaming. In the morning she is awoken by a terrified Fox screaming in the voice of her sister. In spite of the evidence of her eyes, it is clear in the light of day who this girl was only the night before. Both realize that the night before had been real, but beyond that thought they can barely think. Eventually the questions come, 'Can the truth destroy you?' 'Do you really want to know?'.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Dawn agrees to help Fox, but before they can come up with a plan, a report comes in. Fox’s body had been found. The strange circumstances surrounding his death distract many of his compatriots, but Fox (quickly assumed) and Dawn both know some scam is behind it. Fox’s body was reportedly found meticulously dismembered, more like dismantled, with every part carefully and systematically laid out in an abandoned warehouse. And now Fox has </w:t>
      </w:r>
      <w:r w:rsidRPr="000174FD">
        <w:rPr>
          <w:rFonts w:ascii="Montserrat" w:hAnsi="Montserrat"/>
          <w:i/>
          <w:color w:val="808080"/>
          <w:sz w:val="24"/>
        </w:rPr>
        <w:t>her</w:t>
      </w:r>
      <w:r w:rsidRPr="000174FD">
        <w:rPr>
          <w:rFonts w:ascii="Montserrat" w:hAnsi="Montserrat"/>
          <w:color w:val="808080"/>
          <w:sz w:val="24"/>
        </w:rPr>
        <w:t xml:space="preserve"> body, but neither knows how important that connection is. The whole exercise was a shifting of patterns, and only the uncertainty on Dragon’s part required the unmemberment to grasp the quality of Dawn’s attention. Having translated the pattern the flesh of either was redundant. He could, at this point, resurrect Dawn, but for that he would have to figure out a way to strip her out of his mind.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breaking point. Thorn turns to the second phase of her initiation, and focuses on Dawn’s vulnerabilities. An unwise confrontation between them shatters the last of Dawn's doubts. Having realized what Thorn is, she has suddenly come upon her inevitable trial by fire. Her will and identity will be tested--pushed beyond all mortal limits. Her destruction will be excruciating and slow as she stubbornly fights and resists the caresses of the devourer--the touch of destruction. His way is to stalk her; to catch her unawares, psychically deactivate her conscious control of herself, turning her into an unwilling participant, a living toy for him to sexually exploit. She is torn between the pleasure he causes her in using her in this manner and the fact that he has so utterly violated her. She finds herself wishing he had killed her and raped her corpse rather than leaving her alive with the knowledge that she has been reduced to an object of pleasure against her will. This desire was awoken in her sister, the same as it was now her. Her desperation will cause her to make herself an abonination to her old self before she finally must realize the truth. To learn at this time how vulnerable she still is, she must embrace the lesson for which her sister died.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As the last of her defensive armor evaporates she finally sees herself. At her moment of crisis she experiences an epiphiny-realizing an elegant truth she was born with. Her sense of vulnerability is actually an awareness of her openness to being touched, receptiveness to the penetration-the intimacy-of contact. Touch is the mother of all senses. Life is endured because of it. Existence is suffered for the sake of a simple contact beyond the isolation of self. A sense of wonder fills her that she could have feared to allow herself to be touched, explored and known by an unknown. Stripped of her illusions she remains a sensual young woman knowing no shame in a naked mind or bared soul. Beyond the simple feel of her, the fleeting essence of her being she is only a strength of will and responsibility to herself. Whatever might invade or aim to expose her nakedness could be met with unflinching candor. Faced calmly with integrity and without false morality. No longer turned against herself, she faces the remaining danger to her. The damage already done and the waning of her life. To become whole once more, to save to herself or have any hope of ever being able to live by her own will, she must confront death, and it will bring her to confront aes. ‘what do you want?’ Dawn faces a tough decison, which was more valuable to her, having her sister living on in her killer or having his death on her hands to set her free? She understands that should she spare him she will eventually find herself in the position of having to stand beside or defend him from the wrath of Dragon and others who can hold him to blame for the the death of loved ones as well. This position is made even more difficult by the fact that Thorn (Thorn) has gained an abominable lever over her through the insights of her sister. His efforts to seduce her and his instinct to use her much as he used everyone else in the project to further his own ends infuriates her. However, the only way she knows how to fight him is the way she learned form him, which is unsettling to her. Dare she deliver a killing blow to another being’s reality? Even in his case? A consequence of her own actions, Dawn is confronted by the realization of a divine destiny. Stranded in a moment derived of innumerable possible realities, and doomed to chaotic dissolution--caught between her desire to salvage her role in her own ersatz world, the unyeilding call of her self ordained destiny, and her own sensual and amoral nature--her only hope is to embrace the very soul of aes. Unfortunately, it is the devourer that wants her, and he'll do anything to get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Out of the conflict emerges her awareness of the rampant interest of men behind the scenes. Their attempt to catch and subdue her before she should pose any threat to either their secrecy or the world is the spur that drives her over the edge and into the arms of her mysterious power. Among the flood of following ideas are those which expand the limits of thought and perception, such as the shape of an awareness of so immense and complex as to incorporate a part of itself into all who are and a part of him, her or it into what it is. In so impersonal a world, one rarely ponders being so distant and removed as a god. A labyrinth of moral, spiritual, philosophical, and existential paradoxes and questions arise which the vital, evolving mind must come in time to consider. Something happens when faith, open mindedness, and desire are allowed to give way-an impossible quest to touch what we, in our limitation, call god.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Even in light of the horrifying revelations she has so recently endured, she compelled by her sense of responsabilities. In a time old tradition, she has retreated to lick her wounds but what should be a pause in the madness, a visit to medically confirm her enduring reality, somehow seems to be a nightmare of intrigue and mystery. Somewhere in all of these research efforts is a trap, and the only out for her is to out think whomever is behind the research. What she can not expect, however, is that the powers that be are not through with her yet. In fact, they have hardly begun to make their full claim on her. Only now, when all she has loved has been torn from her by her own hand, does she learn what waits to embrace her. Committed to an existence immersed in the inconceivable Dawn must learn that she has not even begun to understand the demands of her destiny. Especially as she learns that destiny itself is not inevitable. Can she live up to the subconscious designs she has placed over her self? Intimate encounters with virtually identical--yet disturbingly different--entities only accentuate her own uniqueness. Dawn, unleashed from the constraints of form, has become equal to her new diversity of form. Now, manifest in the body of an Asia, she embraces her smouldering fascination with aes. She--a phoenix risen from her own ashes--would trade her physical immortality to embrace the essence of divinity.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Part I At the age of seventeen, Dawn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Dawn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Dawn, as one of the few UFT mechanics who honestly did understand the interface of dimensions and media was recruited out of her high school prep school to help him. Two of her childhood friends had joined the group, at Dragon’s request. Lion had a knack for learning and applying new psionic techniques. Rain was a sound theorist, with superior communication skills, strong in languages and mathematics. Fox was exceptionally well educated and possessed a profound level of intuition. Their study group was confronted with a strange paradox, in which thought appeared to be the defining principle of existence. Something which had lain dormant within Dawn was roused by this controversy, a thought which took on a life of its own, and which stalked her from within. It was inevitable that Dawn would discover the truth, that her unconscious actions would have consequences and that those consequences would confront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Exploring the mystery of her origin through memories-nightmares and traumatic flash backs-Dawn came face to face with her nemesis, an invisible being who claims Dawn’s mind, body and spirit for her own. She was forced to confront the memory of being terrorized and telepathically violated by her own mother to unlock the truth of her deadly nemesis. Dawn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Dawn and her nemesis, to banish each other resulted in the two of them becoming manifestly divided. It was as if she had teleported to two places at once, and so managed to finally escape herself.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Dawn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Dawn, her nemesis understood the power they both possessed far better than she did. She had had nothing better to do than think about it during her exile.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Dawn’s head. Even Dawn was vulnerable to her possession, for in fact her nemesis had practiced the art on her for years. It was only a matter of time before Dawn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Dawn’s. She nearly succeeded. Dawn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Taking a page from her enemy’s book, Dawn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Dawn had passed through each of them, allowing them to see and feel while she possessed them, and able to listen to her silent thoughts as she used their minds to do her thinking. As far as her nemesis knew, Dawn had simply shattered and withered away. She was unprepared when Dawn emerged from Dragon's mind to confront her before their assembled friends. She was twice as shocked to discover that Dawn had figured out a way to block possession and taught it to her friends. Well aware that a fight in the real world would doom them both, her nemesis accepted Dawn's’challenge. Dawn declared herself the final battleground, and invited her nemesis in.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Dawn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br w:type="page"/>
        <w:t xml:space="preserve">Dawn, Rain, Lion, Dragon, Fox, Angel . Annex, morning. .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After a tense week, attending classes and waiting for the bomb to drop, Dawn decided to slip out for the weekend, hoping to lure her nemesis out. A showdown was inevitable, but if at all possible, had to be completely unnoticed or she and her enemy would both lose. She had argued the necessity all week, and finally decided to take the matter into her own hands. At breakfast, Dawn laid down the law, for all the good it did her. Angel arrived and was introduced by Fox to all. Angel was given the tour of the house, which explained why household and certain members of the staff tended to go about nude. The privacy of the estate not only allowed them to go outside nude, but freed them to indulge in the unique exercise of their minds. Angel’s presence ensured that no one openly debated Dawn’s plans for the weekend. In spite of that, the matter was discussed indirectly, both with Dawn, and privately amongst themselves in groups. Rain and Lion were determined to protect Dawn. Dragon and Fox argued over the necessity of Dawn’s intentions. Dawn dealt with Angel’s questions regarding what she chanced to overhear rather straight forwardly. Dawn was forced to take the girl into her confidence, briefly outlining the problem and its implications, a brief analysis of psionic power via the spectral model and known policies and practices of the organization that defined their existence. Dawn’s assertions were underscored by the ever present staff, her secret could not possibly keep. Angel could not help but admire Dawn as she left to go face certain destruction.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Fox, Angel. Annex Atrium, afternoon and evening..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Fox was honoring his friend’s request, it was a matter of grave necessity. Fox had invited a friend to the Annex to distract him, because he was unnaturally attuned to the two combatants. Angel, an old friend, was as good as her name, and Fox was well on his way to falling in love again. The two of them had been skinny-dipping in the upper pool, and started making out as Dragon and Dusk embraced. Fox realized that he was picking up everything, a confusion of erotic sensations and fearful anxiety combined. Angel was infected by his intense arousal, and the two of them ended up going at it right there beside the pool. Fox and Angel finished about when Dragon and Dusk did, . Fox and Angel climbed back in the pool to cool down and unwind, swimming and taking turns diving off the rocks into the lower pool. Fox felt only a spike of alarm when the device cut off Dawn’s resonnance, but the shock of her death penetrated as he was preparing to dive. Angel did not see the sudden transformation but heard Fox scream in pain as she fell into the water. The body she pulled out of the water fit the voice that she had heard, but there was no sign of Fox. The girl, a perfect duplicate of Dawn, was half drownded, in deep shock but still conscious. Fox was struggling to make sense out of the impressions she could, looking through Dusk’s eyes, saw the bodies of Dawn, Dragon and Lion (who was apparently being beaten to death) and snapped. An explosion of glass littered the atrium and backyard of the Annex. Police and paramedics, already on their way to investigate a murder-rape call on campus, dispatched additional units to investigate the explosion. Police responded to the “detonation” at Dawn’s house. Shock and reverberation. The two naked girls found slashed by broken glass were rushed to the nearest emergency medical facility. The broken glass found both within the atrium and outside the house were added to the picture and an investigation was opened. Fox’s examination turned up other disturbing details. Her body gave every sign of having been raped if lacking only one detail. The doctors admitted her for the night, once it was clear that she was in a state of shock. No immediate cause was noted for the explosion itself.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Dawn, Rain, Lion, Dragon, Dusk. Campus Dorms, afternoon and evening..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Rain and Lion took turns all day shadowing Dawn. Dragon encountered Rain, listened to her story and went to confront Dawn. Dragon talked Dawn into a soldiers farewell, while Lion stood lookout for Dusk. Dragon believed that the presence of witnesses, and potential witnesses, gave them some protection from Dusk. Dusk sensed Dawn becoming aroused and swapped places with her. Dawn set out directly for the dorms and Lion delayed her for quite a while trying to make sure she was not Dusk. Dusk was identified correctly by Dragon, but she easily overpowered him and left him unconscious. Dusk swapped places again, after shredding Dawn’s clothes. Dusk slipped a device from her pocket into Lion’s and then jumped into his body. While Dawn attempted to rouse Dragon, Lion-Dusk burst in on her. Lion-Dusk distracted Dawn with a plausible lie (talking to Dawn, she suddenly ran away, dropped this) while putting her device into Dawn’s hands. Dawn felt her powers quit as the device snapped around her wrist. Before she could cry out, Lion-Dusk punched her in the solar plexus, gagged her with her own underwear, and bound her hands with her belt. Dawn was helpless as her nemesis raped, mutilated and murdered her. As Dawn resurrected, Dusk swapped places again, trapping Dawn in Lion’s body. While Dawn was disoriented, Dusk transferred the device from Dawn’s dead wrist to Lion’s. Dusk stepped into the hall, possessed the first person she saw and raised an alarm. A crowd massed, blocking the exit, save for a few volunteers who strode boldly into the room to kick the shit out of Lion-Dawn. Police and paramedics arrived to take Lion, Dragon and the body into custody.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next couple of days, Dragon and Lion-who had been arrested on the spot-were up to their necks in a murder-rape investigation. Dawn’s body was transported to the city morgue and examined. Recent evidence of intercourse led the doctors to conclude that she was raped by two men, one of whom was truly sick and dangerous. The decapitation, and the other violation, were as malicious as they were deliberate. A cruel enactment of a dark and private fantasy she had never intended to share with anyone, let alone experience. No one could tell them that most of the marks, and both of the men, were innocent. The rape and murder of Dawn Dawn Virgin Morgan was intended to convince the authorities that she was dead. Dusk had needed the police to identify it, even to process the evidence which implicated Dragon and Lion. Dusk had considered that the only alternative to engaging her other self in all out war over her official identity. Making Dragon and Lion take the fall was a simple rebuke. They had ignored Dusk and Dawn’s warnings to stay out of the way. After the initial examination was finished, a special crimes unit came down and consulted with the pathologist, and for a while her body was unattended.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plan really had been to kill Dawn, if possible, leaving Dusk totally free and clear. As it happened, Dawn survived Dusk’s best attempt to kill her. Dawn’s ressurrection had been factored into her plan. She ended up becoming a hostage to her other self until such time as the two of them could be safely reunited. For the duration, the two of them compared notes.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Their combined stories detailed the history of the opening conflict. The struggle between them began with the awakening of Dawn’s sexuality, but the unknown cause of their schism had a much earlier origin. Dusk’s claim on Dawn’s sexuality became painfully evident when Dawn and her friends began experimenting with sex. It only took a few weeks before Dawn was confronted with inconsistencies in her behavior that caused her to confront herself. The result of that confrontation had been her bizarre twinning into Dawn and Dusk. As fascinated as they were by each other, the fact of their doubled existence was a danger to both of them. Dusk, driven by desperation, attempted to kill Dawn by trapping her in a different body and killing it. Dawn did not die, and the person who was used in this attack was resurrected with her. A quirk of Dusk’s power, combined with the way she used it, left Fox in possession of a third “Dawn” body. Fox’s powers were changed by inhabiting that body, adding new natural abilities to the skills she had already possessed. The attempt on Fox was the first her friends had known of Dusk’s manifestation, but they pulled together at once, determined to protect Dawn. Dusk confronted them, warning them to stay out of it. A week later, when they ignored that warning, in spite of Dawn’s endorsement, Dusk punished them, by casting the offending parties as the criminals in her little crime. Fox’s sudden reversion to Dawn’s form, and consequent trip to the hospital, fudged the plan. As a result, Fox became next on Dusk’s hit list.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Because Fox had been resurrected in Dawn’s image, the scheme to have Dawn officially declared dead developed a hiccup. Fox had turned up in the hospital at the same time that Dawn’s body ended up in the morgue. A number of interested parties took notice of the strange and conflicting reports. Dawn was never officially declared dead, because Fox had covered for her by accident, and maintained the fiction despite the difficulties it presented. Dusk confused the issue by stealing Dawn’s body from the morgue and hiding it where she had hidden Fox’s original body. It was not Dawn’s body she was at war with, but her mind, and through that cadaver she had the best possible weapon with which to assault her mind.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Dusk got the drop on Fox and possessed her. Through Fox, Dusk stepped into Dawn’s place, spending the rest of the night in </w:t>
      </w:r>
      <w:r w:rsidRPr="000174FD">
        <w:rPr>
          <w:rFonts w:ascii="Montserrat" w:hAnsi="Montserrat"/>
          <w:i/>
          <w:color w:val="808080"/>
          <w:sz w:val="24"/>
        </w:rPr>
        <w:t>her</w:t>
      </w:r>
      <w:r w:rsidRPr="000174FD">
        <w:rPr>
          <w:rFonts w:ascii="Montserrat" w:hAnsi="Montserrat"/>
          <w:color w:val="808080"/>
          <w:sz w:val="24"/>
        </w:rPr>
        <w:t xml:space="preserve"> room, intoxicated by the thought of going to </w:t>
      </w:r>
      <w:r w:rsidRPr="000174FD">
        <w:rPr>
          <w:rFonts w:ascii="Montserrat" w:hAnsi="Montserrat"/>
          <w:i/>
          <w:color w:val="808080"/>
          <w:sz w:val="24"/>
        </w:rPr>
        <w:t xml:space="preserve">her </w:t>
      </w:r>
      <w:r w:rsidRPr="000174FD">
        <w:rPr>
          <w:rFonts w:ascii="Montserrat" w:hAnsi="Montserrat"/>
          <w:color w:val="808080"/>
          <w:sz w:val="24"/>
        </w:rPr>
        <w:t xml:space="preserve">classes and hanging out with </w:t>
      </w:r>
      <w:r w:rsidRPr="000174FD">
        <w:rPr>
          <w:rFonts w:ascii="Montserrat" w:hAnsi="Montserrat"/>
          <w:i/>
          <w:color w:val="808080"/>
          <w:sz w:val="24"/>
        </w:rPr>
        <w:t xml:space="preserve">her </w:t>
      </w:r>
      <w:r w:rsidRPr="000174FD">
        <w:rPr>
          <w:rFonts w:ascii="Montserrat" w:hAnsi="Montserrat"/>
          <w:color w:val="808080"/>
          <w:sz w:val="24"/>
        </w:rPr>
        <w:t xml:space="preserve">friends! No one noticed the substitution. Even her father, when he called to check with Dawn about the call he had received to go to San Francisco to identify her body, and ask her to explain what was going on. Dusk confessed that something had happened, but she could not explain it immediately.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Dawn’s father had been called in to identify the body, after an officer recognized her face from modeling she had done and tentatively identified her, and her next of kin, through the agency’s records. At the morgue, Artemis and Dusk-as Dawn-met. When they arrived to view the body hey learned that it had disappeared. Once Dawn’s father became involved, Dusk, as Fox acting as Dawn, interceeded, coming to Dragon and Lion’s defense-that was in character for either Fox or Dawn. By the end of the day, Fox’s condition was explained, and the household had assembled for a meeting. As Fox, pretending to deliver a message from herself, Dusk led her friends to believe that Dawn was really dead. Dusk stayed in character and explained what had happened, trusting her father with the truth, and trusting that he had the pull to get the case closed. Her friends backed up her story. Only the fact that Dawn was still languishing in an oubliette somewhere was left out. Artemis took the matter about as well as could be expected. The police and media attention had caused their superiors in the Project to stand up and take notice. Her death had made the news, but due to Fox’s actions, and the fact that her body vanished before it could be properly identified, the investigation was currently up in the air. She handed over the evidence and asserted that the body had been disposed of, suggesting a significantly different explanation of the crime, which could be used to placate the police. The truth was only plausible to someone with access to the Project’s files on Dawn. She left it up to the project directors to close the official investigation. It was possible for him to interceed. Concocting a somewhat different story, and ensuring that Fox-Dusk, Dragon and Lion all knew it backwards and forwards, he arranged a coverup which the board of directors could endorse. At the same time, she was working on a plan for using them to help her destroy Dawn’s sanity.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Crucible. Worthy of her name, Dawn had resurrected, but her abandoned body was the key to exploiting her darkest nightmares. She was still aware of it, still perceived through it, and was vulnerable to horrors far worse than death because of it. Her nemesis was more than ruthless enough to use such a terrible means to destroy her. Willing to risk her own sanity to shatter Dawn’s. She nearly succeeded. Dawn was helpless as her nemesis carved that body up.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 case not entirely closed. The police concluded-by having seen Dawn (Dawn) in the flesh and having exhausted local, state and regional sources for an identification-that the victim might have been a runaway, or at least a native of another state. They did not accept the story about a cloning experiement at face value. The FBI sent a pair of agents to investigate once the abduction of the body was reported-and linked to several bizarre bits of evidence.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official investigation was closed, but the manner in which the case dissolved sounded alarms with at least two organizations. The Psionic Underground and the Federal Bureau of Investigation both assigned special operatives to investigate the bizarre death and apparent ressurrestion of Dawn V. Morgan. With both investigators closely and discretely observing Dusk and her acquaintances, it became apparent that something very odd was afoot. Each of the people were observed to have either a twin of the opposite sex, or the ability to change back and forth, and more than once Dusk was observed in two separate locations at the same time, on occasion side by side, but there was no record of the girl having a twin. Past a certain date there was no record of the girl at all.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Angel. That crazy thing you do. Confronted by such an inexplicable transformation, Fox was forced to confide in his friend. Fox was an intuitive soul who understood how things worked and knew how to have fun. The truth sounded irrational, but Angel was a psionic, and understood that the full potential of the mind had yet to be explored. Sphinx, Fox or Fox\Fox Kinkade, as Dragon’s witting lab rat and Dusk’s unsuspecting victim, had been reborn as a girl, but he had been the boy she knew until the previous week. Fox had learned to assume his proper guise in a hurry, he had been forced to figure out in a hurry not only how to change sex, but assume his original guise, or miss an important exam, but he had not perfected the technique. test. He was now as comfortable as Dawn in either form. His sudden reversion indicated that the body he now had was his default form. To his surprise, she begged him to teach him the techniques-he understood only too well the urge to explore the other sex.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Angel, Angelica Lynn Thompson, had learned the trick from Fox and taught it to Tiger, and met Dragon through both Tiger and Fox. Raven, Tiger or Kimberly Jean DeMer. Dragon and Raven had met for the first time in inverted roles and fallen in love, and that love had survived discovering the truth about each other.  . The grass </w:t>
      </w:r>
      <w:r w:rsidRPr="000174FD">
        <w:rPr>
          <w:rFonts w:ascii="Montserrat" w:hAnsi="Montserrat"/>
          <w:i/>
          <w:color w:val="808080"/>
          <w:sz w:val="24"/>
        </w:rPr>
        <w:t>is</w:t>
      </w:r>
      <w:r w:rsidRPr="000174FD">
        <w:rPr>
          <w:rFonts w:ascii="Montserrat" w:hAnsi="Montserrat"/>
          <w:color w:val="808080"/>
          <w:sz w:val="24"/>
        </w:rPr>
        <w:t xml:space="preserve"> greener.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Fox talked Dragon into going out as one of the girls. He normally had a delicate face and an androgynous figure. He almost did not need to translate, but once he did, she was a beautiful young woman. Lion was delighted by the effect, taking it all in stride, as it suited his impish nature. Thanks to Dawn, they had all become a extremely flexible in their attitudes about sex and gender. Rain had switched out of necessity, but the others did it because it was fun. Fox played the gentleman, and promised his friend that the evening would be a riot. They made a game of it, out of respect for Dragon’s sensabilities. The target for their game fell for the prank and no real harm was done. Dragon would never have imagined he would fall in love with a man, but having long wished to fall in love, she quickly became reconciled to living out her life as a woman.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Dusk’s determination to commit pseudocide compelled her to kill-and then kidnap-Fox to stage another convincing death. Her intentions for Fox were not encouraging, as she pulled Fox’s old body out of stasis and staged his/her death as well. Fox had been so androgynous, that it was an even bet that people would believe that he had always been a girl in disguise . Unfortunately, this plan first brought Dusk out into the open where she could be spotted by Thorn .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Thorn, a member of the Psionic Underground, was slightly better equipped to penetrate this mystery. It was a certainty that the household belonging to Dusk was under the umbrella of the Avatar Project, so he kept his distance from the house and its staff. Instead, he made a point to follow Dusk, and discovered her body jumping ability. Tracking her by her unique mental signature, he discovered where she did her shopping and discovered where the body had disappeared to, and the bizarre purpose it was being kept for. He suspected that her friends did not know that they were eating the remains of their friend-the trophy he found with the body left no doubt in his mind who that piece of meat had once been. Investigating further, he also found the prison where Dawn was being kept. She was in no condition to resist him when he confronted her, and from her mind he fished out the whole story. Once he had heard it, he understood her strange demand at the prospect of her rescue. After that first demonstration, he was determined to recruit her into the Psionic Underground. The absurd situation she had created made it possible to do so without the Avatar Project ever being the wiser. The only problem was, for her, the matter was not resolved yet.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After reading Dawn, Thorn decided to confront Dusk for her side of the story. Thorn was quickly recruited by Dusk to help her stage Dawn’s death in exchange for Dawn, Fox and herself joining the Psionic Underground. Thorn, of course, had hidden motives of his own. He wanted the powers Dusk had developed, and he wanted the powers Dawn had always possessed. It was Thorn who identified the cause of the schism between Dawn and Dusk, as well as how to repair it. It required Dawn to willingly submit to excrutiation, and unwillingly submit to Thorn’s possession.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 strange attraction. Dawn and Fox ended up confined together. The chemestry between them was very different than it would have been between sisters-even sisters as intimate as these accidental twins had been. They struggled with the attraction they felt towards each other-and the ghost of Dusk, haunting both of them-from the moment they met. The prediction Dragon had made, and the sexual license they were given in spite of what could almost be called incest-since they were physically identical to the smallest detail-troubled them greatly. Fox’s “curse” kept things interesting and presented a constant reminder of how closely related they really were now.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Taking a page from her enemy’s book, Dawn had spent the torturous days of her imprisonment studying her own potential. When her nemesis had possessed others, she had cut them completely off. Her own revealing dreams had been evoked by natural resonnance, while her other victims had known nothing of their possession except lost time. Dusk had not flinched from using people, but Dawn realized that she had not made the best possible use of them. She would not make that mistake.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Dawn was assaulted by a sleeper, at the age of seven, who provoked her little temporal displacement. At that point, the only direction open for her to escape was through time. Unfortunately, her assailant was rooted in her mind since she had already killed his host, so he went with her. In that desperate struggle, the sleeper managed to plant the seeds of her inner conflict by way of conversion. Unable to ever master her, the sleeper jumped at the first opportunity which was before she was picked up by the authorities. The sleeper never forgot her, and kept regular tabs on her. A rebel, and a decadant, he made the mistake of crossing her again a couple of years later. Having dwelt on her for years, he came back hunting for her, and she fell willingly into his hands. Still obsessed with mastering her, he molested, raped and murdered her without succeeding. In the process of these encounters, he did manage to learn a few tricks from her. To that he owed his survival. Resurrected in a body he had long forgotten he had once possessed, he became Thorn. His forgotten human roots had been his unconscious motivation to join the sleeper rebellion. His effort to avoid detection by the authorities, who would certainly have crippled and then destroyed him, led him to the psionic underground. His delight when his duties for that secret organization brought him once more into Dawn’s orbit could not be measured.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In the person of Dusk, Dawn had picked up some new tricks, combining her own abilities with those he had instilled in her. He could not fail to realize this after observing her. Discovering that Dawn was at war with herself came as a shock, but also presented him with an opportunity to earn what he had not been able to steal. Upon rescuing her from her shielded prison, she had no choice but to reveal to him some of her secrets-which she did not know were not secrets to him-that obliged her to explain things he did need to know. Using the psionic underground as bait, he was able to tempt her under his wing. Acting as her new mentor and ally, he was able to learn Dusk’s tricks by helping Dawn master them for herself. Dawn was strongly tempted to join the underground, for it presented her with a way out of her personal conflict. It offered her shelter from the threat posed by her own masters in the Avatar Project, which had been the cause of the all or nothing conflict. Unfortunately, Dusk was taking no chances with Dawn and continued her campaign to destroy Dawn’s mind. Worse, Dusk exposed herself to her friends, encouraging them to seek Dawn out. Not that Dawn knew this. Her friends could never have found her if not for the fact that her new mentor reverted to his old ways and revealed himself to Dawn.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Rook might not have been psionic, but he was smart. He had noticed Thorn, and had discovered Dusk’s meat cache by following him. The psionic agent had been so concerned about concealing himself from his prey he had not noticed the latent human who kept him in his sights. He only noticed in time to kill and possess Dawn, kill Fox, and flee the premesis. When he called in a forensic team and cordoned off the building where the half eaten remains of Dawn were found, Dusk was alerted. Dusk beat him to the cell where she found the dead bodied of Dawn and Fox that Thorn had left behind. It was possible that Dawn had tricked her, so she sent the bodies to a new hiding place, intending to subject them to the same treatment just in case. On her way out, she encountered Fox, who had resurrected and attempted to flee.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Thorn had not been able to resist testing the new form of his old abilities, and the additional leverage those revised abilities had gained had made it possible for him to succeed where he had once failed. Dawn was more vulnerable to Dusk’s type of possession than she had been to the original sleeper form. When Thorn took her body to indulge himself in a kind of rape Dawn was all to familiar with, he unwittingly revealed to her his true identity. Discovering the truth about Thorn drove Dawn into flight. Enraged and terrified, she mustered the strength to throw him off . Once in the open, her friends quickly found her. Dawn was so caught up in the discovery she had made about Thorn, and they way it impacted her past and present trouble, she had made no effort to hide. Staging Fox’s death ultimately convinced the only people who had believed Dawn was dead that she was in fact alive. The opposite held true this time, with her being officially dead, but her friends believing her to be alive. She revealed Fox’s fate to them, explaining how Fox and Dusk had been taken into the Psionic Underground by the man who had shattered Dawn’s mind as a child.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She returned to her friends. After a quick skull session in an anonymous diner, her friends learned that Dawn had mastered the abilities which Dusk possessed, and had even refined them. They all volunteered to help her bring this conflict to an end, particularily in light of Dawn’s assertion that her plan did not involve leaving inexplicable bodies littering the ground.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 strange attraction. Dusk and Fox were kept under surveillance . Fox and Dusk stayed together most of the time for “mutual protection”. Dusk presented herself as Dawn, and found a gym near the campus where Fox, as Sphinx, started learning gymnastics to break herself in to her body. The two went everywhere together, since they were under observation. Aside from that, she was the same genius college student that Dawn had been, and she and her friends went about their business without dwelling on what had happened between them.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In contacting her friends, Dawn exposed herself to discovery by one of the other parties investigating the bizarre string of events. In exchange for being taken into Dawn’s confidence, he agreed not to endanger her by revealing that she was still alive. He even helped her lie low. As a consequence, he ended up in the middle of a confrontation between Dawn and the Psionic Underground.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Crucible Revisited. The pain-and disturbing pleasure-of dismemberment, of being cooked and devoured by her nemesis, and her unwitting friends, crippled her. Only the fact that she had survived it once before, as a child, saved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Food for thought. Fox finally gave in to her curiosity and investigated Dusk’s little hidey-hole. What she found there was unspeakable. Dawn-Dusk she corrected at once-had constructed a meat locker in the bathroom. The bodies, which Fox could still recognize as akin to her own, hung there between walls of ice. From the shadows of Fox’s mind, Dawn looked at her lifeless body and demanded answers. The hallucination snapped Fox out of her fugue and opened the flood gates for her grief. Once she had confirmed the horrible nightmare, she fled.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Dusk had not been amused when Thorn broke the agreement between them to indulge a personal vice at Dawn’s expense. Unfortunately, she would need Thorn’s help and resources to catch Dawn before she was discovered by her masters. They tracked her to her hiding place. Thorn had volunteered to let Dusk drive, expecting Dawn to kill him on sight, and was not disappointed. Thorn resurrected in the fashion that Fox had, claiming the prize he had sought a decade ago. Finally revealing himself to Dusk, he was able to drive her out of that body and claim it entirely for his own.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Dusk and Dawn had no choice but to confront the manner in which they had been used. At the same time, they confronted the possible story of their mother’s demise. The fact that they were-Dawn was-legally dead enabled them to call a truce. It came as a shock when the two of them unexpectedly merged. Dawn’s ordeal with Thorn had finally shaken her denial.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Dawn’s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Her duality was not erased, she discovered. With that power finally under control, they could risk approaching their masters, and reporting the truth. A revised history, in any case, the story of Thorn’s abuses and body theft. The fact that a more dangerous psionic than her existed took a lot of the heat off of her in telling the truth. The little matter of having to come back from the dead again, however, made her wonder if her masters would even bother.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Conclusion. 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Part I</w:t>
      </w:r>
      <w:r w:rsidRPr="000174FD">
        <w:rPr>
          <w:rFonts w:ascii="Montserrat" w:hAnsi="Montserrat"/>
          <w:sz w:val="24"/>
        </w:rPr>
        <w:tab/>
        <w:t xml:space="preserve">An Open Conflict </w:t>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Chapter  01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victim of drownding and shock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body in a hospital, aftermath of a stricken witness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Chapter 02</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victim of rape and murder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 body in a morgue, aftermath of a duel to the death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Chapter 03</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body of evidence conflicted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body of evidence goes missing</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Part II</w:t>
      </w:r>
      <w:r w:rsidRPr="000174FD">
        <w:rPr>
          <w:rFonts w:ascii="Montserrat" w:hAnsi="Montserrat"/>
          <w:sz w:val="24"/>
        </w:rPr>
        <w:tab/>
        <w:t xml:space="preserve">An Internal Conflict, Present Perspectives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Part II</w:t>
      </w:r>
      <w:r w:rsidRPr="000174FD">
        <w:rPr>
          <w:rFonts w:ascii="Montserrat" w:hAnsi="Montserrat"/>
          <w:sz w:val="24"/>
        </w:rPr>
        <w:tab/>
        <w:t>An Internal Conflict, Past Perspectives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Chapter  01</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change of name, and unspoken consequences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set of confrontations - Dusk and Dawn, Dusk and Fox, Fox-Dusk and her friends and family and authorities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Thorn is sent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change of scenery, establishment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Chapter 02</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house of dreams, and awakened nightmares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sudden attack, and a couple of appointments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mess of impossible data, and an investigation on the verge of abortion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An agent picks up the file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Chapter 03</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girl alone in the dark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reunion, Dragon, Rain, Lion and Fox</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friend in need, past and present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girl surrounded by friends and family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Chapter 04</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consonnance of thought, Dawn and Thorn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walk in the woods, a startling realization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visitor, Dusk and Fox are interrogated, Dragon and Lion come home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brush with intimacy, Dusk rears her head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Chapter  05</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pattern of behavior, a fever dream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pair of observers, different observations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person unobserved, Dusk goes shopping, loses her tail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case in point, her seventeenth birthday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Chapter  06</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broken hearted girl and her failed appeal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girl and her friend, Dusk and Fox become tied at the hip</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friend and her girl, Fox is confronted by Angel, covering up</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rogue thought, maybe more than a theoretical possability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Chapter  07</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case of hindsight, getting her nose rubbed in it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string of misadventures, an inside joke, Dusk’s attempt to cover herself</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strategic use of doubt, getting back at Dusk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consequence of self denial, a confession of love and a serious apprehension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Chapter  08</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simple matter of changing sex</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more than willing student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girl or a boy, Fox and Dusk argue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strange attraction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Chapter 09</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practical joke, and the cat was out of the bag</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shopping trip, a shadow’s shadow</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necessary act, the price of freedom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reputation and another eager student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Chapter  10</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rumour that could not be ignored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problem that had to be confronted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very attractive offer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quick retreat, and explanations of duality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Chapter 11</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firm resolution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problem that now confronted her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safe house, and troubling events in the news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promise collected, sharing memories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Chapter 12</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war was inevitable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jump ahead of her, Dawn unwittingly confides her problem in Dusk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new friendship tradition, Fox caught teaching Angel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return to past pursuits, Dragon masters the trick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need to learn, Dawn and Thorn tackle Dusk’s tricks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Chapter 13</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moment of confidence, Angel is let in on the story, as is Thorn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trap, and using whatever weapon came to hand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fatal experiment, Fox is sacraficed in an attempt to kill Dawn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moment of horror, Fox stumbles upon Dusk’s cache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Chapter 14</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miracle is just a happy accident, and the conflict comes out in the open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chance to regroup, and Fox’s transformation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cause to celebrate, Fox confronts an impossible necessity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visit to the underground, a possible way out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Chapter 15</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matter of innate potential, and temporary defensive measures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moment of temptation, a declaration of war and a warning</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sudden turn of events, Thorn takes a test too far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 crushed hope, victim of another kind of rape, her old enemy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Part III</w:t>
      </w:r>
      <w:r w:rsidRPr="000174FD">
        <w:rPr>
          <w:rFonts w:ascii="Montserrat" w:hAnsi="Montserrat"/>
          <w:sz w:val="24"/>
        </w:rPr>
        <w:tab/>
        <w:t>An Open Conflict, Repraised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Chapter 01</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night out as one of the girls, Dragon falls in love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passing encounter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frightened disclosure, a matter unresolved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Chapter 02</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week of anxiety and anticipation, parallels past and present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demon behind and angels ahead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 duel between Dusk and Dawn, the whole scenario revisited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Chapter 03</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complication, Rook crashes the party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confession, and the promise of a plan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place to hide, an awkward witness to a horrifying torture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Chapter 04</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visit from the underground, Thorn, Fang and Claw</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call for help, the cavalry comes running</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surprising twist, Dragon and Tiger confront each other in their natural guises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Chapter 05</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different history to relate, Dawn’s objection to joining the underground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struggle for dominance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champion in the face of adversity, and reciprocity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Chapter 06</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dry run, courtesy of strangers, cut short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negotiation, plans and promises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last night, a scholar and a gentleman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Chapter 07</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dry run, courtesy of Fox</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spontaneous party almost trips her up</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final ordeal, an extremely awkward meal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Chapter 08</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stealthy approach</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kind of victory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showdown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Chapter 09</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rider in the group, an uninvited guest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last confrontation, Thorn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minor issue to resolve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Avon and Dawn had arrived with a few days lead on annae, who had departed for ao’ajea in the wake of the dissolution of her husband’s school, the jentempas. Annae and amaeo, had proceeded to teal explicitly so that amaeo could oversee Dawn’s imminent metamorphosis. A significant factor in the life of Dawn-ironically unknown to her-she was the rarest of sexes, the aeo. A fact which, it properly explored could cause her destruction simply in its revelation.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was awakened by a terrifying nightmare-and the accompanying and unnoticed fit. She slipped through the sleeping house out into the night. Prowling about, Dawn witnessed as annae stole in during the night to appeal to her mother for a favor. Events had unfolded in her life, forcing annae to send her daughter-self to her mother when she was still unnamed. Annae had committed herself to a dangerous path and annae could not in conscience expose her other-self to it as well. In spite of having forsaken her duty to her house, in the hope that her daughter, annea, would fulfill the requirements of an heir, annae would continue to represent avon in interests in the aegis. Dawn was about to retreat, to leave her mother and annea in privacy, when she realized that they had been discussing matters about her, she could not pry herself away. What she heard disturbed her and cast a shadow on her coming mnao ... A discussion on the expected metamorphosis of her sex ... Aeo ... There were things had to learn about her body, or rather the whole concept of the body that was hers ... Dawn was born, andgyn omni, but having spent her childhood largely among humans, adopted a female identity. She had always been something of a tomboy, by human standards, while she was growing up. When adolescence began to interfere with her friendships, she had found it easier to establish a female personality-given her general form-than assert her exotic sex and invite undue attention to herself. However, the more she overheard about herself, and the time of choosing, the more apprehensive she became about her sexual identity. The thought of being sex split like an was intriguing ... Disconcerting ... Hard to imagine, let alone believe.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Avon coming into majority ... Dawn faced more than one peripheral challenge. She was born heir to an empty title (ava), a damning art (xai), and a broken house (je’ara). These three burdens were her mother’s legacy to her. She only had a couple or years in which meet and match those challenges. She could just manage the formalities, with little attention to spare-too little to grasp the political ramifications.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Some of Dawn's new classmates take exception to her enigmatic character and background and so begin to push and test her. She was going to have to take her shirt off and trade licks with several of them to earn their respect.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Amaeo comes down out teal to find Dawn. Amaeo sees no more than anyone else, and yet she could not mistake Dawn for being anything but what amaeo herself is. Dawn and amaeo draw close, a small commotion ensues as the maestro leaves with Dawn.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returned home late and caught up with the news. Aeph, with his son anket, and aeth, with his son ankemet, and daughter ankimet, had arrived in teal. Arranging for the three youths to stay in residence there while they attended to the needs of their father’s house during her advancing illness. Dawn also discovered that annae, shin and shen were staying in residence, along with amaeo.</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Mna’ai dealt with the issues of intimacy and boundaries intensively ... Confronting them directly during their apprentice ship to mnao ... And again in their role as mentor to other mnao ... The more she explored the fire within her, the more it changed her, striving to dominate and redefine her. The passion, her sexuality, had always been there, but-as if it were a stranger within herself, some prisoner-it sensed the approaching day of its release. The more she learned of the possabilities and uses of herself, the more defined its sense purpose became.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Dawn’yn ... It took her by surprise. Under the influence of Dawn’yn, she was shift split into female and male bodies ... Anvea and anveo ... Her sexual education, she was stunned to learn, would involve exploring her sexuality through auto sexuality. To be very blunt, they were telling her to fuck herself.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In the morning Dawn received a visit from her mother, her first-teacher. Her preparation was tested and she was given leave to fulfill her mna. It was both exciting and disappointing. Dawn was poised on the threshold of the most sensative initiation in her life, and it would come among strangers.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r w:rsidRPr="000174FD">
        <w:rPr>
          <w:rFonts w:ascii="Montserrat" w:hAnsi="Montserrat"/>
          <w:sz w:val="24"/>
        </w:rPr>
        <w:t xml:space="preserve">Coming of age was bitter sweet. Opening herself to and mastering her sexuality was the last phase of her second devotion.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Mna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confronts her self over her sexuality. Technically, it was harmless. One of the oddities of split twins, they cannot sexually conceive together. Their gammates annihilate each other upon fertilization. On a moral level, it was as acceptible as masturbation. Also, if she could believe what she had been told, it was the only perfectly safe sex-that was truly sex-one could have. Ironically, sexual activity between split twins could provoke an asexual self conception in the female, and prevent asexual self conception in the male of the pair. At times when there is more than one embodiment of an individual, self conception only results in seeding-the production of a pearl, or dormant embryo. Once she got over the shock, she took it in stride, and indulged herself. In her own embrace there was release-only her hunger returned both sharper and deeper. Trying to be philosophical about it, she did worry about dangers inherent in what she had become.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Mna’ai</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On her return to school following the four days of wend, Dawn was confronted at the gates by her new acquaintances. Dawn’s explanations were curtailed by the added interest in her which came into focus there at the gates. Among the suitors were muses and adepts who had an apprehension of something more than politics afoot in her affairs. Of course all of this political maneuvering was but an annoying distraction to Dawn and her peers; who honestly care very little about all this grown up nonsense.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and the others soon found themselves in the midst of arla liymb. Like ot or not, it was the time of choosing for her mnao. Thoughts of her mnao still made her uneasy, and she resorted to the challenge to deal with the attentions her popularity engendered. She had no reason to think that this decision would damn her in months to come.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 issue among the teen peer group becomes; who would Dawn love? Who's love would win her? Compared to all those raging hormones, what else could possibly be important? While it may seem that all the adolescent sense/sex, affection/love insanity of Dawn and her friends was ridiculous or even irrelevant, the fact was that these powerful drives greatly shape the course of even the most sober and serious events. In a sense this was all a conflict between Dawn's generation and the older generation over who's view of reality would prevail.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Mnao</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Dawn’s promotion in court as the heir to tegal was what drew the attention of the va’Dawn to her. They had not know that she had survived the last action they had taken to protect their interests. They had a private claim to tegal which they were desperate to protect, and which they dared not allow come to anyone’s attention.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was initially the object of va’avon investigation. The loss on their side had been very high, almost as high as the death toll of je’ara. Thus, while they had an idea of what had been intended in that long ago raid, they had to investigate the possability that Dawn had been converted. If she too was va’Dawn, then their highest objective had been unwittingly attained. Unfortunately, when they confronted her, their analysis was enigmatic. They could sense something of themselves about her, but she seemed not to consciously reconize any of them.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Further investigation by the va’Dawn was inconclusive. Dawn was, and was not, va’Dawn. They attached someone to her, a suitor in pursuit of her hand. While in the person of anvea, he found little encouragement, he was startled to find anveo as natural a companion as other va’Dawn. It would take little effort to nudge anveo into betraying Dawn as a whole to them. Somewhat confident that anveo was a child of possession, they only needed to penetrate anvea to test her. Once they understood the resistance of that aspect of her personality, they could perhaps trigger her conversion. Or possibly just kill her right there and resolve the problem that way.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0174FD">
        <w:rPr>
          <w:rFonts w:ascii="Montserrat" w:hAnsi="Montserrat"/>
          <w:i/>
          <w:sz w:val="24"/>
        </w:rPr>
        <w:t>Dawn confronted herself .. Confronting something within her ... Something alien striving to dominate or displace her ... She was somewhat relieved to find that perhaps her problem was not some form of self-hatred or deep seated self-destructive impulse ... Whatever it is, it is damnably ellusive ...unable to prove what she herself did not know, that a demon from her past was awakening from its exile deep in her mind and trying to over throw her from within, Dawn is unable to act on her suspicion.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0174FD">
        <w:rPr>
          <w:rFonts w:ascii="Montserrat" w:hAnsi="Montserrat"/>
          <w:i/>
          <w:sz w:val="24"/>
        </w:rPr>
        <w:t xml:space="preserv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Anveo, or that which had seized that part of Dawn’s identity, was conceived in Dawn-not merely with Dawn-and so was designed to perceive that he was supposed to be Dawn. Though they shared the same definitions of self, they were not one self, not one soul. Arguably, they both had a valid claim on the same identity, but the struggle they faced was to be two separate people. Recognizing the need to distinguish themselved apart from each other was only the first battle they would face.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Anveo had always conceived of himself as Dawn. However Dawn was always too strong to subplant, and only in the weaker area of her masculinity, could anveo keep a foothold. However, upon finally wresting himself away from anvea, and with anvea stripped of her identity, he was finally able to assert his own identity ... The manifestation of which was the reflection of anvea.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breaks stride in the middle of a fight, her attention drawn to a commotion among the observers. Dawn turns and finds herself confronting her own image, a shock of recognition passes through her-different from the shockwave that passes through the crowd.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Dawn was trapped in an airshaft during the ara’dai’s meeting with her daughter and a man named teyn, who had come in the cover of darkness. This time she could not flee without giving herself away. The purpose of annae's visit was to ask her mother to provide a place for her husband and her younger children, so that amaeo could be present to help Dawn through her mna. Jannae agreed to make a place in her home for the idai, his children by annae, and her other children by contract to morene, in the hope that she would be regain a place in her daughter's heart. Annae's rejection of her claim to teal’s title significantly changed jannae's plans for answering teyn's challenge. What was at first a notion of an alliance and future reunion of ava and ara through Dawn and annea, had been strengthened by annae’s refusal. Her intention to sue for betrothal now had to involve preparations necessary for Dawn to bear the mantle of her house ... Unknown to her, however, ... Before she even received the message,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As before, what she heard gave her things to think about in the days following. Dawn was largely confused by what little of the conversation she overheard. She reflected on part of the lie she had lived. Thinking provoked questions about what she had been willing to take for granted, but could not bear to hear spoken.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was in for a rude awakening. With no hesitation, as if sensing that there was no time to waste, Dawn was thrust into the thick of the local school community. Dawn was already being pressed to acquire the qualifications to bear a house title. Her status as an artist of the anjenimai required only one discipline to complete for mai ideal. Word leaked at once that she would not specialize in body, mind or spirit, she was to enter dao upon completing mnai.</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That she was to be introduced ... Dawn had never thought she would be introduced into her claim ... Since, as a courtesan, mother had no legal rights to her children, she assumed she had no claim on her mother’s house. When she pressed for a reason, she learned that, with the health of the avon’dai failing rapidly, aeph and aeth had to dissolve their schools and dismiss their students-even their own children-to go to their father’s side. Since mother had no house to take the children of her mates into during this time of passing, they were to be housed with their maternal grandmother.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Due to some important family business, annea and annaeo had departed without her. They had assumed Dawn would not begin at jutaicho that day. Without escort and introduction from her friend, for whom she was to carry a message excusing them from their classes.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When she first laid eyes on Dawn, ojen fell for her. To a dragon, the light of a phoenix was like a candle to a moth. Such an attraction accounted for ket’s obsession with annea. Dawn had a unique quality-as alluring as that of a phoenix, and as compatible as a dragon-was totally irresistible. Naturally, Dawn remained almost blind to this deep affection. In spite of herself, Dawn acquired an escort to school. Entering the local school was actually the more difficult process of entering a new, closed community. A bit shy and oversensitive, she nearly got herself barred from the school before she could join. Though uncertain about this newcomer, most of the students of Dawn's age found it natural to assume her a boy with delicate features rather than a tom boy, as she had intended. It was her first lesson in what avon had always struggled with, presumption.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does not enter classes her first day due to placement and orientation procedures. In her absence, some of her new acquaintances get into a heated stir over her introduction. This friction would continue to build and hamper what might have been a smooth entry into her peers' social circles.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 latter third of annea's siblings await them at taelnihyar, sent by annae from the dissolved jentempas. Jannae, Dawn, annae, her siblings and their cousins all sit down to a second reception feast. The gathering turns into something of a house meeting, where they were all brought up to date on the situation facing jannae and thus the house. For many of these youngsters, it was the first time they had had to deal with the full weight of the masquerade of their species. Some rules were established to ease the integration of the four children of annae with the complications of society.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sensing that letting on what she overheard the night before might not be wise, pretends to total surprise and ignorance of anything unusual going on. The somber lecture she sits through with her “siblings” brings back to mind the terrible lesson of her confirmation in the ritual of promise. She was riveted to the discovery of the reasons for the cruel and painful leash that held her during childhood.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all but immediately sorts herself out in the local school community. Jannae had outlined to her the priorities for her anin paths. Most particularly, she attached to a mentor to save her from the disgrace of her illiteracy. By her third day in attendance, she had some idea of how things would proceed for a pace. Jannae takes her measure and decides that Dawn had all the qualifications necessary for a first sword, but as an heir she lacks the preparation for authority and leadership.</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Among her new peers a growing crowd of friends, allies, competitors and such had begun to gather. Attention comes gradually but steadily around Dawn-from muses and mentors, other heirs and nobles, suitors and seducers, artists of name, and even her own “siblings” as they catch up to her and events move 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Annae and jannae still barely spoke to one another and jannae would not abide the presence of aeph-who she felt was responsible for the wedge that had been driven between her and her daughter. Aeph would not remind the ara’dai of the fact that his alliance with annae had brought more stability to ara than anything else annae could have done for her house.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At the end of Dawn’s first week.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However. Her childhood and youth prepared her to meet far greater damands than attaining the status of her noble heritage. Avon had provided her with some of her own formidable martial skills and had encouraged her to develop far more of her native ability than her devotions could account for.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Dawn's introduction into the court-for recognition of her right to title-started a second shock wave, expanding the sphere of disturbances and provoking a wider circle of interest and intrigue centered around the avara’dsai.</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Jannae finally staged a full formal reception for the new residents ... To jannae’s dismay, Dawn turns up outfitted for her devotion, an unsheathed sword, which so strongly projects the illusion of boyishness. Dawn, unnerved by the prospect of house formality could only fall back on the manners she knew from her disciplines-again not deliberately being misleading. The impressions on which she would soon be judged were formed this long evening among the official guests.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Aeph inherited his father's house and estates. Kev was thus near, under his father's tutelage. Aeph intended to name kev his heir at the assembly the first day of the wend. Jannae was appraised of these shifts by teyn. Teyn reluctantly nodded to her plan to name Dawn before ennjeara was claimed by his illness.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was informed by jannae to be on her best behavior just as her grandmother’s peers and the members of her court were introduced to her and her “siblings”. She was shocked to overhear the news of her uncle’s rapid collapse of health. She had never even met the man who was the current champion of her house. She was so distracted by the thoughts this spurs that she fails to notice the degree of interest and appraisal that was focused on her throughout the evening.</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 day after her reception Dawn was taken by the ear and dressed for a court appearance with her grandmother. She was dragged along in ignorance, at the considered design of her house head. Dawn watches the proceedings with rabid interest until suddenly jannae steps out to bid a suit. Jannae announces that due to the confirmation of her son’s mortal illness she had chosen a new heir. Dawn sits mute with shock as jannae asks the court for its ruling on her grandchild whom they were introduced to at the reception. The court confirms her candidate and summons Dawn to the floor. Dawn steels her self to advance to the center of the hall and the assembly erupts into an uproar.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In the absence of her mother, Dawn was a natural choice for heir. Dawn had to be formally recognized by the exotic and imperial courts to bear the rights to the title and inheritance of her house. The board's initial assumption on seeing her during the reception was the same as everyone else's; certainly a boy, by dress and manner. However, the truth comes out rather embarrassingly which throws the hearing into confusion and results in a change of venue. It also causes a stir among Dawn's new friends.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"i don't know what you expected, i am just me, neh?"</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 revelation that the heir presented was not male, as the court presumed, forces a recess to silence the commotion. The high court under qumase had no intention of allowing this influential house remain directly under the female line of ara. What the state could-and ultimately chose to-do was force Dawn to advertise her self for suit and take bids for her marriage or defend her claim under the female inheritance laws from all comers through combat. In the face of the necessary compromise a daughter had to make to inherit, Dawn furiously rebels. Standing in court, only just named heir to the house she rejects the issue of a suitor, forcing jannae to take a risk on her ability to fight her own fights.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 death of the avon’dai hit everyone hard. She had almost made it through the winter. Arla liymb was only a month away. Dawn, still in the north with her brother and her friend, finally met her twin after eleven years of seperation. They spent much of their time exploring the ruins they had heard tell of on the ancestral lands of their mother’s house. Really, they were just staying out of the way of those who must decide the succession. While exploring the catacombs, they became trapped underground and a piece of Dawn’s past rose up to confront her, and awaken old demons.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Dawn's uncle, aeph's twin, appears, contesting Dawn's claim to the title of house ara, promoting his twin daughters by annae: kim and kym. Because of the contract made between the houses of ara and avon, kim and kym were considered to be legitimate daughters in the eyes of court law, giving them potential claim equal to a legitimate daughter by house law. Through aeth’s action, conflict between house and court politics enters the question of who had claim to the title of house ara.</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Naturally the state opposes all three daughters in favor of the legal [by anii law], firstborn and male heir, kev. Ironically, kev's claim to his father's titles overrides any claims to his mother's. Because the marriage of annae to aeph was not formally the union of house ara to house avon, the creation of a powerful and influential house was averted. But promoting kev as heir to both houses would unavoidably unite them in his lifetime. Recognition of this fact causes much hesitation among the heads of state to continue in their initial position.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As a result, Dawn, as the chosen heir was at once the principal opponent and nuptial prize for any man who could win the title from her.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Unless kev chose to enter the contest and take his own sister as a prize to get it, a union of ara and avon was forestalled.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Aeph creates an upset in the circles of house and court as he formally recognizes the legitimacy of his children. In essence, he tries to curtail further maneuvering around his son and daughter by granting full title to one of the avon houses to kev, and apportioning part of his dominion to house ara’s domain.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r w:rsidRPr="000174FD">
        <w:rPr>
          <w:rFonts w:ascii="Montserrat" w:hAnsi="Montserrat"/>
          <w:strike/>
          <w:sz w:val="24"/>
        </w:rPr>
        <w:t>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Syn begins to take an interest in Dawn for the same reasons ojen did, now that he realizes she was a girl.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When Dawn's girlfriends encourage her to turn out in style, many of Dawn's male friends twist their necks out of whack. A couple of such nights out cast an allure over Dawn that prompts a number of challenges to her right to title-with their eyes on the prize, the way the contract was traditionally written.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One of the boys new to her acquaintance, caval, had taken a marked interest in her and with tact and honesty begins to win some of her trust. He approaches as a friend.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Most of the boys she had gained respect from now only see her as a girl to suit-Dawn couldnot comprehend this change in people she thought of as friends.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 change in attitudes spreads to the families of her friends and allies. Dawn carries on her face the legacy of the ara bloodline. And she, poor girl, had no idea what could possibly interest them in her. She had no idea who trying to help her, and no idea why so many seem against her. There was no guessing what rumors passed down in families that took part in the purge.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and her strange androgyny continue to provide a tumultuous focus for the local youth.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was becoming an unexpected protégé of the muses, anima and anime. It was within their domain to fulfill her anim training in the mnao and the anao. Unfortunately, it was a great disadvantage to be a mere exotic ideal in the company of those who patronize the muse.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 virtual body double for the untouchable amaeo, Dawn might very easily find herself being pressed into use as the surrogate of coupling with the muse. Especially as a more sophisticated older crowd takes note of Dawn's unique traits.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As a daughter, Dawn's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Dawn going on either.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 prowess of Dawn's defense of herself and her house draws growing attention and malice. The factors arrayed against her begin to perceive that it might be easier to remove her than it could be to control her. Even as the pieces converge to make a case against her, she unintentionally engineers her own fall.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Dawn struggled with her insane attraction to her brother as arla liymb went on. He felt it too so he defeated her in challenge and shared the taste. While still in her arms, he warned her that he would not-he could not-accept her-or her sister’s-mnao, and advised her to find another for her choice.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found a mate and mentor in caval, her friend-and often co-conspirator, along with kev. Caval only had a year on her, barely qualifying for her choice, but his unusual maturity and empathy compensated enough. Together, they returned to /the imperium/ where aeph had been named avon’dai. Sometime after her return, she noticed that the fits had started again. They had not hit her since the year after the deaths at tegal ni hayr.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Things calmed down into a sweet routine that lasted through into her seventeenth year. She learned that grandmother was considering her as an heir to ara’dsai. The question, of course, being whether she could pass the vai test, which all knew to be the one real obstacle to her chances of ever becoming dai. Most likely the mantle would pass to one of keav’s twins, or her own twin. Of course keav seemed to be in line for the mantle of avon’dai after his father, and one of his twins would stand a fair chance of inheriting anx’dsai from their paternal grandmother, if the rumors about aeth being out of favor with his mother’s house were true. Dawn was less concerned with the succession gossip than she was with the representative of the aea staying at aodeth yn caoi.</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Dawn greets kev and caval, was reunited with äv, and other “siblings”.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 evening she went south to file her application, she was stalked and cornered by a gang of rapists. Something in her snaped during the attack and her attempts to defend herself became a slaughter. Dawn fled from the scene, and almost forgot about it.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0174FD">
        <w:rPr>
          <w:rFonts w:ascii="Montserrat" w:hAnsi="Montserrat"/>
          <w:i/>
          <w:sz w:val="24"/>
        </w:rPr>
        <w:t>Dawn. Everything came apart in a moment. Dawn was ambushed on the beach, and dragged into a cove. Dawn could accept that her body had gone into heat. She accepted the fact that she would conceive of herself, and could give birth to a child that would inherit her mind. She could even deal with the fact that, since the process of self conception made her infertile, this stage in her life traditionally involved studying the art of sex. What she had difficulty accepting was the fact that she was about to be raped.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0174FD">
        <w:rPr>
          <w:rFonts w:ascii="Montserrat" w:hAnsi="Montserrat"/>
          <w:i/>
          <w:sz w:val="24"/>
        </w:rPr>
        <w:t>Cat. They had been in rapport, and they had taken advantage of her open mind to stun her. The link was cut as Dawn recoiled in shock.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0174FD">
        <w:rPr>
          <w:rFonts w:ascii="Montserrat" w:hAnsi="Montserrat"/>
          <w:i/>
          <w:sz w:val="24"/>
        </w:rPr>
        <w:t xml:space="preserve">Dawn.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0174FD">
        <w:rPr>
          <w:rFonts w:ascii="Montserrat" w:hAnsi="Montserrat"/>
          <w:i/>
          <w:sz w:val="24"/>
        </w:rPr>
        <w:t>Vai kume. 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0174FD">
        <w:rPr>
          <w:rFonts w:ascii="Montserrat" w:hAnsi="Montserrat"/>
          <w:i/>
          <w:sz w:val="24"/>
        </w:rPr>
        <w:t>Him. 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vai. Three of them gave a knowing nod in his direction as the bodies they treated died.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0174FD">
        <w:rPr>
          <w:rFonts w:ascii="Montserrat" w:hAnsi="Montserrat"/>
          <w:i/>
          <w:sz w:val="24"/>
        </w:rPr>
        <w:t xml:space="preserve">Cat. By the time her mind opened up again to the path, Dawn had been arrested. Dawn relayed brief impressions of the ambush and it’s conclusion. Dawn was just about to path to her mother when she was collared, breaking the link. Cat debated for a moment and then broke into the navy com path to alert anathnae of her daughter’s arrest.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r w:rsidRPr="000174FD">
        <w:rPr>
          <w:rFonts w:ascii="Montserrat" w:hAnsi="Montserrat"/>
          <w:i/>
          <w:sz w:val="24"/>
        </w:rPr>
        <w:t xml:space="preserve">Mother. Anathnae was instantly alarmed. The unidentified path crisply related the details of the incident and then broke contact. The path contact revealed only that she was an acquaintance of Dawn’s and was in communication with her when the event unfolded. Anathnae contacted her daughter-self, directing her to investigate this claim. Annae also had to make a decision on whether or not to reveal this penetration of the navy com path.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i/>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The secret-house ara descends, through house avara, from avon ava’je’ara nineveh. Nineveh had been the patron god of ao’ajea. The phoenix, the rebel aelyn who had been freed in the eye of paradox from an embrace in Dawn’va. She had sacraficed herself, to end a war, closing the world gates of half the galaxy. A child, a daughter of ara, was conceived to carry the seed taken from the wreckage of nineveh’s body.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In spite of herself, Dawn was amna for a very long period and the result was catastrophic. Avon thought she could deal with it, but the very idea that the initiation to, and the discipline of, mnai required her to give herself to strangers disturbed her deeply. Dawn begged to be absolved of the discipline, over which they argued violently. Avon and amaeo refused to grant her request, to which answer Dawn rejected the discipline altogether. Though she refrained from advertising her status she was approached by a gang of spoiled house sons in a town the jen passed through. Irritated by her refusal, they tried to force her, scaring her into a panic. During the ensuing fight, she lost control of herself and succumbed to bloodlust, slaughtering seven of them before she managed to get away. Authorities caught her when she arrived at the danh covered in blood and learned what happened. Believing that her motivation had been merely a violent aversion to the prospect of intercourse, amaeo became furious, and expelled her from the jentempas, refusing also to protect her from the wrath of the houses her victims belonged to. If not for annae, Dawn might well have been caught and executed by the mob that came to the camp.</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sz w:val="24"/>
        </w:rPr>
        <w:br w:type="page"/>
      </w:r>
      <w:r w:rsidRPr="000174FD">
        <w:rPr>
          <w:rFonts w:ascii="Montserrat" w:hAnsi="Montserrat"/>
          <w:color w:val="808080"/>
          <w:sz w:val="24"/>
        </w:rPr>
        <w:t>Dreaming I :</w:t>
      </w:r>
      <w:r w:rsidRPr="000174FD">
        <w:rPr>
          <w:rFonts w:ascii="Montserrat" w:hAnsi="Montserrat"/>
          <w:color w:val="808080"/>
          <w:sz w:val="24"/>
        </w:rPr>
        <w:tab/>
      </w:r>
      <w:r w:rsidRPr="000174FD">
        <w:rPr>
          <w:rFonts w:ascii="Montserrat" w:hAnsi="Montserrat"/>
          <w:color w:val="808080"/>
          <w:sz w:val="24"/>
        </w:rPr>
        <w:tab/>
      </w:r>
      <w:r w:rsidRPr="000174FD">
        <w:rPr>
          <w:rFonts w:ascii="Montserrat" w:hAnsi="Montserrat"/>
          <w:color w:val="808080"/>
          <w:sz w:val="24"/>
        </w:rPr>
        <w:tab/>
      </w:r>
      <w:r w:rsidRPr="000174FD">
        <w:rPr>
          <w:rFonts w:ascii="Montserrat" w:hAnsi="Montserrat"/>
          <w:color w:val="808080"/>
          <w:sz w:val="24"/>
        </w:rPr>
        <w:tab/>
      </w:r>
      <w:r w:rsidRPr="000174FD">
        <w:rPr>
          <w:rFonts w:ascii="Montserrat" w:hAnsi="Montserrat"/>
          <w:color w:val="808080"/>
          <w:sz w:val="24"/>
        </w:rPr>
        <w:tab/>
      </w:r>
      <w:r w:rsidRPr="000174FD">
        <w:rPr>
          <w:rFonts w:ascii="Montserrat" w:hAnsi="Montserrat"/>
          <w:color w:val="808080"/>
          <w:sz w:val="24"/>
        </w:rPr>
        <w:tab/>
      </w:r>
      <w:r w:rsidRPr="000174FD">
        <w:rPr>
          <w:rFonts w:ascii="Montserrat" w:hAnsi="Montserrat"/>
          <w:color w:val="808080"/>
          <w:sz w:val="24"/>
        </w:rPr>
        <w:tab/>
      </w:r>
      <w:r w:rsidRPr="000174FD">
        <w:rPr>
          <w:rFonts w:ascii="Montserrat" w:hAnsi="Montserrat"/>
          <w:color w:val="808080"/>
          <w:sz w:val="24"/>
        </w:rPr>
        <w:tab/>
      </w:r>
      <w:r w:rsidRPr="000174FD">
        <w:rPr>
          <w:rFonts w:ascii="Montserrat" w:hAnsi="Montserrat"/>
          <w:color w:val="808080"/>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Before she was rescued one of the slayers tracked her down and assaulted her. Power she did not know she possessed came to her defense, memories of that moment of terror ended up repressed to depths reached only by her darkest nightmares. The dead bodies of her friend's brother and her attacker were both entangled in hers when they found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Ember had retreated from the world in the long hours after her final trauma before her eventual rescue. Much of her recovery was spent observing events from a new perspective outside of herself. As the healing process progressed, she gradually reseated her mind in her body. Ember never questioned the origin of this second attention. Eventually, she took it for granted. She joked about her "imaginary" friend, well aware that however convincing, it was her will behind the words of her intimate companion. Cat, of course, played along. Ember remained locked into total autistic shock followed by traumatic flashbacks and nightmares that plagued her recovery even after her return to her crèche environment after her naming, which was two years after the tragedy, and did not fully recover until her mother removed her off world. In spite of various pressures, Change and Ember shied away from voluntarily pursuing their claims for eleven years.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Ember had hotly refused to accompany her mother on later visits to Ardyn-which contributed to the consequences of her childhood tragedy remaining overlooked. The truth of her assault and instinctive defense remained locked deep within her, shrouded by oblivion. Recurring nightmares and traumatic flashbacks guarded the few doors into the depths of her mind, obscuring memories crucial to her perceivable self. Ember herself had adapted to her emotional scars, and endured them privately. The perverted aspect of her identity would wait for the future-her return for heat-to unfold. Ember grew up experiencing very little of her native culture, essentially, only what filtered through her jen training. Her ambition to follow her mother and father in an aegis centered career, lead her into academy prep school where she showed exceptional promise. The only catch was, before her father would allow her to enter the academy, he had arranged for her to return to Ardyn for a rite of passage. Her understanding of the rite was limited, but she knew that the ordeal was sexual in nature, why else would it have earned the pseudonym "mating season"?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rPr>
          <w:rFonts w:ascii="Montserrat" w:hAnsi="Montserrat"/>
          <w:color w:val="808080"/>
          <w:sz w:val="24"/>
        </w:rPr>
      </w:pPr>
      <w:r w:rsidRPr="000174FD">
        <w:rPr>
          <w:rFonts w:ascii="Montserrat" w:hAnsi="Montserrat"/>
          <w:color w:val="808080"/>
          <w:sz w:val="24"/>
        </w:rPr>
        <w:t>Dragon at Dream Gate</w:t>
      </w:r>
    </w:p>
    <w:p w:rsidR="00041385" w:rsidRPr="000174FD" w:rsidRDefault="00041385">
      <w:pPr>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The Initiation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one night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mna</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The Time of Choosing</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Phoenix-She had worked her way over to aodeth yn caoi to join the school, only to learn that her acceptance dictated a visit by the jen to her ancestral home. Phoenix accepted this news with interest, once there, she determined to confront the source of her nightmares and fits and disability. Ironic as it was, Passion's home was the only sort of place students and the unpromised could go for sanctuary. As one of the jen, she could claim a place at tael yn caoi, though she could no longer enter tael ni hayr.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Change-The codes governing the unnamed, and her presumed exile, would offer her a shadow of her "humanity". Her status was that of a cat or a dog. Her name was that of a pet. Low culture was far stricter about modesty, which she learned the hard way. To some, she would not even be able to speak. Fortunately, her translation had brought her to a region where the compulsion, if present, held faint sway.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Phoenix-Phoenix is called in to see the maestro, and learn that she is to be introduced into the school. Phoenix had never thought she would be eligible since, as one unpromised, she had no legal rights to her self, she assumed she had no claim on a devotion. When she pressed for a reason, she learned that, with the evidence of past training and her amazing aptitude for learning, she was a suitable possession for a maestro. She would be, no pun intended, his pet project.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Phoenix-In the morning Phoenix received a visit from her mentor, her first-companion. Her preparation was tested and she was given leave to fulfill her mna. It was both exciting and disappointing. Phoenix was poised on the threshold of the most sensitive initiation in her life, and it would come among strangers.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Fox-She wanted him. Her arousal was frightening. It was not even rational; a purely animal magnetism. Her body's response to just his look had been embarrassing, and the brushing contact had almost burst her heart.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Phoenix-At the age of sixteen, her rapid apprenticeship enters a penultimate phase. Phoenix is promoted from second companion (vao ma) to first companion (vao mna). Phoenix's promotion is based on proving mastery of the aggressive martial arts, but it also pronounces her sexual availability. Phoenix and the others soon found themselves in the midst of arla liymb. Like ot or not, it was the time of choosing for her mnao. By tradition, she must select an adept with whom to practice the arts she must master. By custom, this lover is selected through the process of trial and elimination. Thoughts of her mnao made her uneasy, her disassociated memories insist that her mother conceived during this phase of her apprenticeship, and it ruined her life. Afraid to risk her future, Phoenix puts her suitors to the challenge, unwittingly sowing the seeds of her own ruin, to deal with the attentions her popularity engendered. She had no reason to think that this decision would damn her in months to come.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After a year as exchange students in the Aegis Empire, it was a relief to set foot once more on the world of their birth. During their time among the humans of Aegis, Phoenix and Fox had prepared for their sexual initiation. Neither of them were quite prepared to face that rite of passage immediately upon returning. Upon reaching their home the two were separated. Phoenix was bathed, anointed and led to the alter for her initiation-a public ritual of opening. Before the eyes of the entire community-and the members of the human delegation that had accompanied them as well-Fox and Phoenix presented themselves to Dancer, an Ideal of the sexual arts. Phoenix watched as her cousin, who was slightly older than she, was received into the embrace of adult society. As Dancer took Phoenix into her arms, in turn, something went wrong. The master examined her carefully, and then announced that Phoenix was not yet ready for initiation. Mortified, Phoenix fled from the sight of her assembled community. The rejection was so unexpected that it left her numb.</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reaction set in when Fox caught up to Phoenix. It was difficult for her to accept what had happened. Intellectually, she understood that for an avon, it was dangerous to engage in sex before the onset of heat. But, how could she not be in heat? Her agitation deeply alarmed Fox, who could think of nothing to do but hold on to her and whisper reassurances. Ironically, her reaction only made her more committed to learning and perfecting her knowledge of the sexual techniques and the protocols of tasting, choosing and bed mating.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Phoenix was shocked to be turned away by her physician. Was she supposed to give up on finding an answer then? Phoenix could not understand why her body had not gone into heat. The collection of symptoms that characterized heat were a by-product of parthenogenesis. The onset of heat prefaced the stage in life traditionally devoted to studying the art of sex. It was simply unheard of to reach seventeen and still be a virgin. While that was embarrassing, she was more concerned with the end of heat, her parthenogenesis. She accepted the fact that she would not have conceived of herself, and given birth to a child that would inherit her mind, but if she failed to give birth to her offshoot she would never be recognized as an adult.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Phoenix-Coming of age was bitter sweet. Opening herself to and mastering her sexuality was the last phase of her second devotion. There would be no point in starting her third devotion. All of her achievements, all of her ability in her first devotion slipped out of her grasp without her crutch. In another year, she would face the test and she would die. Whatever was wrong with her mind, it would cause her to fail the one test that mattered. Her dream would end in death. Why couldn't she just give up the dream? She had excelled in her second devotion. It almost made up for the failure of her childhood. It also opened the doors to the worlds beyond. It gave her an option she had flirted with for ten years. All she had to do was leave everything behind and take up human ways and human war.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Phoenix-Things calmed down into a sweet routine that lasted through into her seventeenth year. She learned that Passion's mother was considering her as an heir to ara'dsai. The question, of course, being whether she could pass the knight companion test, which all knew to be the one real obstacle to her chances of ever becoming dai. Most likely the mantle would pass to one of her siblings. Of course Raven seemed to be in line for the mantle of avon'dai after his father, and his twin would stand a fair chance of inheriting Fox'dsai from their mother, if the rumors about Raven being out of favor with his mother's house were true. Phoenix was less concerned with the succession gossip than she was with the representative of the aea staying at aodeth yn caoi.</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Phoenix-Phoenix, awakened by a terrifying nightmare-and the accompanying and unnoticed fit-slipped out into the night. Prowling about, she happened to overhear a private interview between the je'ara'dai and the man named teyn. Finding that they were discussing her friends, she could not pry herself away. What she heard disturbed her and cast a shadow on her coming mnao.</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Phoenix-What she heard gave her other things to think about in the days following. Thinking provoked questions about what she had been willing to take for granted.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Introduction to Tear Niar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Phoenix breaks stride in the middle of a fight, her attention drawn to a commotion among the observers. Phoenix was interrupted in the middle of her workout. The group of young men and women-hardly more than boys and girls-were all split-manifests. A little more than a year ago, they had been her friends and class-mates. She knew that many of them resented her and Fox for winning the exchange scholarship. In their mocking consolation, she knew that friendship had lost to rivalry, and they could not resist taking advantage of her rejection to make her an object of ridicule. They observed that the absence of heat typically resulted from premature sexual activity. Her self control snapped as one of them pushed too far: “No one is that stupid, more likely she was raped”-as if she were incapable of defending herself! In an effort to preserve her reputation, Phoenix challenged their assumptions about her incompetence. By default, she had challenged the school. A time was named for her to meet the knight champion, and captain of the house guard in the circle. Fox dragged her away before she could get herself into any more trouble. Not having found an answer to their problem, they went looking for Dancer.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As soon as they were alone, she turned on her cousin and demanded to know what other surprises were waiting for her. Phoenix apologized, and asked what else she was supposed to do. Fox shrugged and told her sternly to go to bed and sleep. She had to fight in the morning, and sitting up all night arguing would not help her in the circle.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later, while the two were bathing, Phoenix and the old paladin consort talked. When Phoenix let slip that she knew what the paladin consort truly was, the old dragon took her under her wing and cleared up a number of Phoenix’s misconceptions.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Together Phoenix and Fox confronted the mystery of each other. Fox took Phoenix to see his mentor, who listened to, and responded to Phoenix's apprehensions of heat and choosing. In spite of her youth, Phoenix was naomna for a very short period and the result was catastrophic. Dancer thought she could deal with it, but the very idea that the discipline required her to give herself to strangers disturbed her deeply. She talked to both of them about the natural order of events in an avon life, explaining how their nature required them to turn to each other to make it through each mating season. For avon, mating season was a time for choosing mates, a time for tasting compliments. Split-manifests, twin avon, could also choose and taste, but by their nature, they were already mated compliments. Dancer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Fox followed the forms for bringing his mate into his house, guiding her through the exchange. Phoenix was surprised as she was introduced into the personal residence of the Avon'Dai. House Avon was the mother house of the avon race. House mating was a ritual that evolved over time. The first step was simply approval of the head of the house, which in this case meant the approval of the emperor. Anket kept the matter informal-given the circumstances-allowing them a grace period to reacquaint themselves before subjecting them to the formalities of a full house reception. The two of them expressed their thanks and then retired to Fox's suite of apartments, where Fox did not spare her the formalities of room mating. She was surprised to realize that his insistence on the forms had been to ensure that she had the chance to impose limits on their intimacy.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Phoenix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Fox pointed out that, for an avon, that was the way it was supposed to have been. It was abnormal for a split-manifest to exhibit such distinct identities. Fox talked her into going with him to consult some people about it, to ease both their concerns.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Abstract I :</w:t>
      </w:r>
      <w:r w:rsidRPr="000174FD">
        <w:rPr>
          <w:rFonts w:ascii="Montserrat" w:hAnsi="Montserrat"/>
          <w:color w:val="808080"/>
          <w:sz w:val="24"/>
        </w:rPr>
        <w:tab/>
      </w:r>
      <w:r w:rsidRPr="000174FD">
        <w:rPr>
          <w:rFonts w:ascii="Montserrat" w:hAnsi="Montserrat"/>
          <w:color w:val="808080"/>
          <w:sz w:val="24"/>
        </w:rPr>
        <w:tab/>
      </w:r>
      <w:r w:rsidRPr="000174FD">
        <w:rPr>
          <w:rFonts w:ascii="Montserrat" w:hAnsi="Montserrat"/>
          <w:color w:val="808080"/>
          <w:sz w:val="24"/>
        </w:rPr>
        <w:tab/>
      </w:r>
      <w:r w:rsidRPr="000174FD">
        <w:rPr>
          <w:rFonts w:ascii="Montserrat" w:hAnsi="Montserrat"/>
          <w:color w:val="808080"/>
          <w:sz w:val="24"/>
        </w:rPr>
        <w:tab/>
      </w:r>
      <w:r w:rsidRPr="000174FD">
        <w:rPr>
          <w:rFonts w:ascii="Montserrat" w:hAnsi="Montserrat"/>
          <w:color w:val="808080"/>
          <w:sz w:val="24"/>
        </w:rPr>
        <w:tab/>
      </w:r>
      <w:r w:rsidRPr="000174FD">
        <w:rPr>
          <w:rFonts w:ascii="Montserrat" w:hAnsi="Montserrat"/>
          <w:color w:val="808080"/>
          <w:sz w:val="24"/>
        </w:rPr>
        <w:tab/>
      </w:r>
      <w:r w:rsidRPr="000174FD">
        <w:rPr>
          <w:rFonts w:ascii="Montserrat" w:hAnsi="Montserrat"/>
          <w:color w:val="808080"/>
          <w:sz w:val="24"/>
        </w:rPr>
        <w:tab/>
      </w:r>
      <w:r w:rsidRPr="000174FD">
        <w:rPr>
          <w:rFonts w:ascii="Montserrat" w:hAnsi="Montserrat"/>
          <w:color w:val="808080"/>
          <w:sz w:val="24"/>
        </w:rPr>
        <w:tab/>
      </w:r>
      <w:r w:rsidRPr="000174FD">
        <w:rPr>
          <w:rFonts w:ascii="Montserrat" w:hAnsi="Montserrat"/>
          <w:color w:val="808080"/>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The glimpses of life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Ke'avon, kimberlea, kymberlea are born -4th year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Annjea, ji'lvon, byr'lvon, and the children are pressed into service with the circus (pushing a shift)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Jea, von, byr, ene; the feuds and debates form up</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Kev, kim, kym begin to grow up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Kev, the prodigal child, begins to sense what is going on -1st year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Kev witnesses jea and von's love affair, byr's jealousy-and av's conception (and gets plucked) -9 months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Avonlea is born 0 year; born to exile, an exotic in a circus.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Kev the protector, jea the goddess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Kim, kym; jealous and plotting at 4 months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Av unwittingly wins over kim, kym at 17 months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Von, byr, ene; fighting over jea (learning she is pregnant again)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Annshin, annshin born at 2nd year, 7 months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Av's first word (only word for a year)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Av enters training, barely able to walk (motion games) 3rd year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Maestro watches, worries (with reason)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Av takes to von 5th year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Ene claims jea 6th year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Nialea, nielea, anniah born 7th year and some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Kim, kym drag kev, av into mischievous streaks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Kim, kym, kev; prodigal performances begin; av, serious training begun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Her childhood was packed with training for versatility, and a dearth of conventional influences.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As an exotic child, av had many dark and sensual character traits.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Sex and death</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Bloodlust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 kind of innocence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 memorable day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The witnesses thread. There were things that he could learn about her during their time together.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Oblivious to the doom of the circus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Political undercurrents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The breadth of saendria</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The withering of the circus family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Av's bloodlust destroyed her aerial career and added to the death of the circus.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An infamous day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Av went through an initiation death not knowing that she had.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After the catastrophe that ends her stay in the city, Av returns to the country to escape from the clutches of her remaining antagonists.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 strange run of luck turns bizarre as she inherits the title to an abandoned land holding.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mystery of her lineage is unraveled as she is astonished to be awarded official claim to the title.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All she has to do is physically claim the manor itself to cinch it.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That is when she learns about the catch to it all.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Absolved of her crimes as well as the dishonor of her mother she discovers that the curse of the land and manor is expected to do away with her after all.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In spite of the malice and capriciousness of this back handed restitution, she is determined to succeed in this gamble to claim her family honor.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Naturally Tegal Manor is more interested in destroying her for the un-prejudicial delight of destruction for its own sake.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Early 16th through late 17th years-courting the establishment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Kept oblivious to the truth about the death of her brother, her childhood champion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Parental advice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The shock of life on the road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Alone for the first time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Av wandered alone until becoming involved in society.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Lured into a web of intrigue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Dangerous and tragic liaisons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To acquired the title and estate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 cursed province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 place like any other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Money by chance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 hand of cards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 deed to triel manor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Rumors abundant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 course of action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Trial for title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Willing bodies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The manor house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Getting to the manor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Getting in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The grand foyer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In triel manor, irregular access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Entrenched inhabitants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What we were prepared for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What we weren't prepared for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The butler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Other images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Playing with the very fabric of being</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Playthings of power, all of us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The learning of absolute vulnerability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Where you feel the changes they wrought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What I intuited in the changes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The sheer size of it all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Where to begin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Learning more about triel manor, among other things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Professional companions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Intimacy withheld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Moving through the depths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Obstacles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Conflicts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Oddities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Being toyed with again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My shadows drawn out, a twisted but true image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The trap fall</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Isolate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Skeletal companion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Talking with the dead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Willing to fight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Giving way to curiosity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Unexpected good conversation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Echoes of humanity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Temptations of the fleshless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First occurrence of her predicament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Her choice then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Regrets?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Armed confrontation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Allies of a type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Beauty.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 picture in the manor of a woman who has torn herself apart rather vividly.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sensitive beholds this and faces a puzzle in themselves, externalized.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picture is a mirror of the soul and spirit.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Av can see the picture as beautiful in spite of its gore and morbidity and wonders at the story behind it.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Perhaps the woman did not understand her own beauty and maimed herself over it.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She says silently to the picture, "You knew where the real beauty was, didn't you?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Underneath the skin; the flesh.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Beyond the body itself.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beauty is inside and you tore your way inward to get to it.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I understand you.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I can understand why you did this... We all want to show the world our inner beauty but it never shows where people are looking for it."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Then she understands the auanatneh of the picture.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She understands that the point of it is to know how to let the inner beauty show through the mask one hides behind, or holds up just in order to be seen.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When she turns away from the picture, her beauty astonishes her companions.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That is how the Tiegalna enchantments such as the paintings work.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They draw parts of you out.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When she touches her divinity the lesson she learned here is amplified and her appearance become more than attractive; it becomes divine.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Av and the deck of fate: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Seizing knowledge, the threads of meaning, intent and manifestation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Reflection on the effect its use has had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Its discovery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One card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Like the images, only more binding</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On the reading and use of the tarot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 full spread, playing with destiny as well as being</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Unlocking her destiny.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The Bunker, Ides of Tegal Ni Hayr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Ember-the nightmares, the prowling, her disturbed and agitated thoughts and emotions had driven her out of the warmth of her bed often in the past. Never more so than what she was experiencing of late. Her roaming brought her under the eaves of another private conversation, this time between ara'dai and her mother, who had come in the cover of darkness. This time she could not bear to hear what was spoken, but could not flee without giving herself away.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bunker \ with some reassignment, the passage can act as the introduction of Tegal ni hayr. The girl who lost a brother becomes Passion, the prankster of course becomes Raven, the thoughtful one becomes Ember's mentor Coal, and Ember herself has to be worked into the picture. The chapter comes near the end of mnao for Ember and Passion.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Ember-Ember, still in the north with her brother and her friend. They spent much of their time exploring the ruins they had heard tell of on the ancestral lands of their mother's house. While exploring the catacombs, they became trapped underground and a piece of Ember's past rose up to confront her, and awaken old demons.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The Exploration of Tegal Ni Hayr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one week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Ember-one evening, on a day her fits nearly drowned her in the baths, she was taken aside by an agent of her house regent Ara, the mysterious teyn. In truth, an agent of Passion's grandmother's court set to watch over the house. He was intrigued by her family resemblance, and the irony of her situation. He allowed her to pump him for information regarding the assassination and the ruins of tegal ni hayr. Late in the morning hours, drunk and playing it as a bet in a hand of keys, he told her of a family legacy. For the daughter of daughters, an heir of ara, one day Dream Gate would open heralding the beginning of the end of exile and the ara'dsai's resumption of the mantle of avon'dsai. Ara's mother failed that test, on the day of the assassination.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Avonlea carries, in her face and form, the legacy of the avara bloodline. The body of the story takes place during a period when she is a guest of a school-run by an extended family of martial artists. This is in a major metropolis (for saendria) and an excellent place to hide (due to the masses of humanity and the depth of the intrigue). Ironically, her (brother and other siblings) are also there under his apprentice ship but the two never quite cross each other's paths. After the catastrophe that ends her stay in the city, Ember returns to the country to escape from the clutches of her remaining antagonists. A strange run of luck turns bizarre as she inherits the title to an abandoned land holding. The mystery of her lineage is unraveled as she is astonished to be awarded official claim to the title. All she has to do is physically claim the mansion itself to cinch it.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Ember-she woke the next day freshly motivated by the story of the ara legacy to confront the pain of the past. She announced her plans to visit the ruins of tegal ni hayr. A group of adventurous souls responded to the announcement and the rumors it spawned, asking to join her. Many of them exiles themselves, she found it hard to dismiss their requests, even knowing that most of them approached with greed and larceny in their hearts. The ruins, long considered haunted, had been viewed as damned after the tragedy. The prospect of a daughter of the legacy leading a foray, as she was rumored, and some cases recognized, to be, perhaps implied some amount of protection.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Ember-their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tegal ni hayr. After ten years, Ember returned to the scene of the crime. She wished she had Pain or Coal there with her so bad she could taste it.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Ember-with little hesitation, they entered the estate proper. The group discovered that the yn caoi did not sleep soundly. Locks and keys like none in any yn caoi they had known were active, and in them were secrets that could take them apart or redefine them at a glance, opening and manifesting potential buried in their spirits, forcing them to confront themselves, taunting them with the promise of power such as only legends spoke of. They also discovered the horrors that lived, or in spite of death, yet endured. Nightmares given flesh and blood, and other abominations. Death walked in the shadows, in a wary and armed truce.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Ember-a darkness within her was manifested by a key in one of the rooms where they sheltered for a night. A thing of sex and death, naked and amoral. Among the many oddities picked up along the way, a deck of keys ends up in her possession. An instinct and a ruthlessness compelled her to seize it when the power of the deck's keys is discovered. Her quest was all but forgotten in the face of this deep transformation. She did not even notice the fact that her fits had ended with the advent of this transformation. She flowered darkly as they walked through the yn caoi, awakening to grace and guile, swiftness and subtlety, strength and beauty. And yet for all she changed, she remained herself.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Ember-things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The Key to the Threshold, Dream Gate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Ember-when they reach the heart of the ruin, they discovered that a change had taken place unnoticed. Dream Gate had awoken. The gate was open. Only she knew the meaning of this, and she announced that she would go no further. Her compatriots, her friends after what they had been through, chose to go forward. They had to see what lay beyond. They had to pursue the destiny that each saw unfolding for them. She had to return, and face her absolution. She had to find a way to prepare herself for the ramifications of the legacy.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 xml:space="preserve">Everything came apart in a moment the next morning. Phoenix Dawn was ambushed on the beach, and dragged into a cove. She had been in telepathic rapport with her mother when her assailants attacked. They had taken advantage of her open mind to stun her. The link was cut as Phoenix Dawn recoiled in shock. It took her a moment to realize that she was about to be raped. While uncommon, rape was not unheard of, and her unique condition had drawn a lot of unwanted attention.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She hardly noticed the knight champion. She returned from the beach, half naked, bathed in blood and still gripping the sword she had wrested from her assailants.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pStyle w:val="BodyText2"/>
        <w:rPr>
          <w:rFonts w:ascii="Montserrat" w:hAnsi="Montserrat"/>
          <w:sz w:val="24"/>
        </w:rPr>
      </w:pPr>
      <w:r w:rsidRPr="000174FD">
        <w:rPr>
          <w:rFonts w:ascii="Montserrat" w:hAnsi="Montserrat"/>
          <w:sz w:val="24"/>
        </w:rPr>
        <w:t>Thorn’s mount was dying. He had held on, waiting for someone to check on him. The knight, River, knelt at his side. Recognition was instant, and full of relief. Holding onto eye contact, he finally let go. The repossessed knight looked around at the others who had run to assist. He made no comment at the subtle seizures afflicting several of them. They were fully trained knight companions he noticed. Three of them gave a knowing nod in his direction as the bodies they treated died.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 xml:space="preserve">By the time her mind opened up again to the path, Phoenix Dawn had been arrested. Phoenix Dawn relayed brief impressions of the ambush and it’s conclusion. Phoenix Dawn was just about to ask her mother what she had to do when she was collared, which broke the link. Ember was instantly alarmed. She contacted Ash, Phoenix Dawn’s friend in the delegation and crisply related the details of the incident and then broke contact. Ember revealed only that she was an acquaintance of Phoenix Dawn’s and was in communication with her when the event unfolded. Ash contacted her superiors, who directed her to investigate the report.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Thorn, the corrupted knight, and his newly possessed knight companions regrouped as soon as they could and sought out the girl. Phoenix Dawn was in custody, being debriefed by another knight. His subtle efforts to get custody of Phoenix Dawn failed, and he was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comrades had been able to break new mounts, but they still suffered from the deaths of their birth mounts, and would never assimilate the identity they has been forced to assume. He would not be able to use them in his immediate plans, but they would be adequate to prepare a trap. It would be up to him to drive her into their trap. Fortuitously, he was the star witness.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the trial of Ember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three months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Ember-the trial remains an important element of the story, a prejudiced attack on an individual for the simple crime of being, not merely different, but better. Political motive remains a strong influence, as Ember clearly appears to be a powerful rival for the position of avon'dai. This does call for the old avon'dai, ateph, to live at least into the climactic movements of the story. Crow descends to vao'mnai, and his pursuit of Passion a direct contest between two eligible candidates for her mnao. This restructuring allows the avon'dai to assume a fronting role for the va'av, and his death obscures all but the connection with Crow. The accusations against Ember are based on the possibility that Ember is an initiate of. Proper handling requires that decisions are made where the trial fits in relation to the revelation at Tegal mansion. It also needs to be said whether the trial is conclusive, or if it is forced to evolve towards a later resolution or dismissal. In any case, the trial acts to force a confrontation with what Ember is, and between her and her antagonist.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 an attempt. After a mild reprimand for shutting her out, her mother gave advice and moral support to strengthen Phoenix Dawn’s morale. Whatever might happen, Ember believed her justified in her actions. She was surprised when they threw her brother-self into her cell with her, but relieved to have his shoulder to cry on for support.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Blaze at her heels, she stepped through the exile’s gate. Her personal ties to her past, her title, and her place in civilization were all stripped away, locked inside her mind.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The ruthless reprogramming of her mind made her unable to even speak to her family, friends and acquaintances. Those whom she could speak to, she found she could not speak to of her identity. Not only was Phoenix Dawn unable to speak to her mother, she found she could not address or identify any individuals associated with her past.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therefore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Them. The three survivors of Phoenix Dawn’s onslaught faced their sentencing and chose exile. With that bit of interference out of they way, they set out in search of their prey. They had a mission to complete.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Phoenix Dawn.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Phoenix Dawn had not considered that when she had made the choice that made her a defenseless target to any who wished to do her harm. If she did not find a patron soon, she would have to flee. Only, where was she supposed to go?</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 xml:space="preserve">In the face of all of this, there was literally nothing their friends, family and allies could do for them. Not that no one tried to help them. They were told to flee to sanctuary, there was a house that honored their mother’s name, and would willingly take them in. It would make them slaves, but they would be alive. In the world she had lost Phoenix Dawn could not expect to have been anything more. So she took flight with her brother-self.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 xml:space="preserve">Days into the rainforest, Phoenix Dawn began to relax and started hitting her stride. It was very hard to keep from using her powers, despite the danger. Still, it seemed that they had lost her pursuers. Blaze was still doing the hunting for both of them, so Phoenix Dawn spent the afternoon alone evaluating their situation. The promise of patronage gave them a goal, but it would be a long journey afoot to tael danh. She was not completely helpless without her power, but the fact remained that she was not trained to survive in the wild without it. She was just lucky she had Blaze. She could learn to hunt from him, or experiment and identify what other wild things she could eat, and if she was lucky, they would be able to survive the winter if it caught them short of their goal. If they didn’t end up prey themselves. They were not alone out side of civilization. Also, they were still in heat, and that would draw attention from the second deadliest predator in the wild. Her somnolence, and constant arousal would not work in her favor.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Them. Having driven their prey into the wild, they were rushing ahead to rendezvous with their leaders. They were startled by the appearance of the Blaze. He reprimands them for being late and calls out their reinforcements. A lot of food grew wild on the road sides, and foraging from that reliable source had made the pair’s progress predictable. The pursuit Phoenix Dawn thought lost had merely jumped ahead to wait for her.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 xml:space="preserve">Phoenix Dawn was worried. Blaze had never been gone so long. She stumbled into their trap unexpectedly, and struggled desperately to escape. Then she saw that they had her brother. After a quick check-he seemed oddly detached, but otherwise fine-she focused her attention on the gang. As they baited her and tightened their net, she was surprised to note that they were always so impersonal about what they were doing to her. She forgot for a moment that she could not use her own abilities without announcing her presence to every dragon on the island. They fell back at the lash of her mind, and she swiftly made her way to Blaze’s side. Her fear turned to terror when she suddenly lost control of her power and thus discovered that her ‘brother’ was one of them. With her psi effectively leashed, and her body quickly and ruthlessly restrained, her bloodlust could not be satisfied. With their attention focused on her, Phoenix Dawn was the first to see it. As they came within a heartbeat of crushing her mental defenses, they were attacked by a dragon. When humans had seen them, there had been no other name to give them. The native name for them was simply death. It earned that name five times before the survivors reached the safety of a ruined temple. Phoenix Dawn, short an arm, was the luckiest of the victims, having cut her losses to run.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Phoenix Dawn knew that she would recover from the damage she had suffered. Her severed arm was already regenerating. Left on its own, her body would recover in a few years, but Blaze knew that she could restore herself even quicker if freed from his psionic restraint. That knowledge would work to their advantage in trying to break her. That was the understanding between them as he took her aside, ordering the rest of the group to set up a psi damping perimeter around the ruin. He released her mind from its bonds and ordered her to repair herself. He explained the situation to her, openly confirming her suspicions. He patiently witnessed her recovery, holding out the temptation to escape. She tried several times, and he stopped her, forcing her to need even more time to fulfill his command. The two, locked in together in isolation, got to know each other very well. He was still a part of her, as strongly connected as if he were in love with her, but his duty remained paramount, and he was not coy about it.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 xml:space="preserve">The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trike/>
          <w:color w:val="C0C0C0"/>
          <w:sz w:val="24"/>
        </w:rPr>
      </w:pPr>
      <w:r w:rsidRPr="000174FD">
        <w:rPr>
          <w:rFonts w:ascii="Montserrat" w:hAnsi="Montserrat"/>
          <w:color w:val="C0C0C0"/>
          <w:sz w:val="2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C0C0C0"/>
          <w:sz w:val="24"/>
        </w:rPr>
      </w:pPr>
      <w:r w:rsidRPr="000174FD">
        <w:rPr>
          <w:rFonts w:ascii="Montserrat" w:hAnsi="Montserrat"/>
          <w:color w:val="C0C0C0"/>
          <w:sz w:val="2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Dreaming III, The Rape of Dawn (also see phoenix - TTVV - 0 - dreaming I-IV)</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one month</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mai</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Dawn-a daughter of daughters, ara'vao anathnae the heir to house ara (ara'dsai) and na'va'mnao-ideal in spirit and first companion in body. She came to avon'dsai for her mna (her sexual initiation), and would be remaining for her mnao apprenticeship. Athena, her chaperone, a combat bioroid liberated by her father from the human military establishment-a machine so sophisitcated it lived-was somewhat less excited by prospects and risks of arla liymb.</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Dawn-she wanted him. Her arousal was frightening. It was not even rational; a purely animal magnetism. Her body's response to just his look had been embarrassing, and the brushing contact had almost burst her heart.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Dawn-her house hoped she would use her mnao to find a mate, but Dawn's ambition was to qualify for the lists to represent her house in the courts and the arena. Falling in love at first sight was an inconvenience to say the least. But, young Dragon, fresh from the lists had possessed her thoughts from the moment their eyes met.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Dawn-9·975//01-15-she tried to find safety from the overwhelming heat of her attraction to Dragon under the wing of other knight companions, but the object of her affection proved impossible to resist. She found herself turning down or retreating from her other, unconsummated, choices-much to her disgrace and her would-be partner's disappointment-instinctively hoping he would approach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Dawn and Dragon-9·975//18-the moment of truth, Dawn and Dragon came across each other during morning exercises, and engaged each other in a practice bout. It was an intense contest, charged with sexual tension. At some point it ceases to be a bout, and becomes the taste, the pre-choice coupling allowed to evaluate each other as mentor and student for her mnao.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Dawn-9·975//21-on the final day of choosing, the mnao name their choices and their choices must accept or decline. When Dawn stood to publicly name Dragon, she was almost blind with the fear that he would not accept. Dawn's reckless choice brings her house down on her. A member of her house had made inquiries on the knight companion candidates over the course of the month, and had returned the day before to forbid her, in the name of her house, to partner Dragon. She defied her mother's command, not knowing of the reason for her objection. As it was her mnao, such interference was not allowed anyway, and her mother was forced to stand helplessly aside as Dawn flirted with disaster.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Dawn and Falcon-unaware that Dragon's twin sister-adept at impersonating Dragon-was taking advantage the relationship and the romance she had with Dragon to try and bed her, she had no defense when things suddenly got out of hand. Dawn simply thought Dragon was subject to moods, moments when his hunger for her threatened to overcome him. Those moments when he seemed poised to steal the initiative from her, she had shied away from him. She depended on his courtesy, while she learned how to control her own erotic impulses, and saw those strange encounters as tests. Finally, one night, he does the unexpected, and takes the initiative. For a moment she almost gives in, and when she discovers that she cannot disengage, her passion dies and is replaced by fear. Deaf to her commands, pleas and denials, he raped her. Dawn was so stunned and defeated that she did not even protest when he proved willing to rape her again and again through that long night.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Cinder-if not for Cinder breaking in, Dawn would have conceived in fusion. Aesalyn may couple with aealyn in mæl form, as it renders them infertile, but Falcon assumed male form when he took Dawn. Dawn, in the wake of her self conception was withdrawing from heat and regaining her fertility, which opened her to spiritual intercourse.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Dawn-she awoke with only Cinder beside her. After locking her door and washing her thoroughly, the numb shock gave way to wrenching tears and pain as she struggled to cope with the events of the night before. Cinder and Dawn, not knowing it was actually Falcon, takes their anger out on Dragon. Unable to speak of what occurred, they simply froze him out, refusing his touch or company. Dragon, not knowing that Dawn had been seduced and raped by the avon'dai, was completely mystified by their hostility, and he tried to warm them up, with violent results.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mnai</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The taste of possession changed Falcon. Awareness of what he had done to Dawn put Dragon between him and Dawn, but no one thought Cinder had need of protection. Her interference drew Falcon's wrath on her. Falcon held a personal grudge against Cinder for interfering, and she became the target for his awakened appetite. As Falcon fell into the influence of the va'av Cinder became the focus of his desires and ambitions, which in time exposed her to the interest of a corrupted avon'dai, ashdai'atephanket.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color w:val="0000FF"/>
          <w:sz w:val="24"/>
        </w:rPr>
        <w:br w:type="page"/>
      </w:r>
      <w:r w:rsidRPr="000174FD">
        <w:rPr>
          <w:rFonts w:ascii="Montserrat" w:hAnsi="Montserrat"/>
          <w:sz w:val="24"/>
        </w:rPr>
        <w:t>Blocking: Unmodified Character Development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Cinder is associated with two older sisters and a widower father. Cinder’s identification as a reincarnation of the Dragon gels with notions that the girls were separated from each other. This implies that Dawn met and married a knight (minor warrior nobility) and was pregnant three times during the war. By virtue of being able to split herself, this does not mean she was on the sidelines entirely. After Dawn's death, Ember was visited frequently by Phoenix, for training as a phoenix, when her father refused to allow her to join Raven's school. Raven replied to the insult by avoiding contact with the family, preventing childhood encounters between Ember and Coal.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Coal is associated with an estranged couple, in fact a split individual, born into the line of a knight champion (major warrior nobility) with arranged marriages to Amber and Ember from birth. Existing notes support Dusk meeting and initiating an individual who acted as surrogate parents for Ash and Coal. Dusk was fed on by a vampire, who was resurrected in her avon image, with access to Dusk's male and female forms. They became man and wife with the conception of Ash and Coal, and after Dusk's death, his mate took on Dusk's role to raise his remaining son. Ash had already been claimed by the Dragon. Dusk and Coal frequently toured with Raven's school, allowing Dawn and Coal to establish a longer relationship.</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rPr>
          <w:rFonts w:ascii="Montserrat" w:hAnsi="Montserrat"/>
          <w:sz w:val="24"/>
        </w:rPr>
      </w:pPr>
      <w:r w:rsidRPr="000174FD">
        <w:rPr>
          <w:rFonts w:ascii="Montserrat" w:hAnsi="Montserrat"/>
          <w:sz w:val="24"/>
        </w:rPr>
        <w:t xml:space="preserve">What had been established by this point in her life was that she had been raised by her mother, who had been forced to retire from her life as a priestess upon becoming pregnant. Growing up, she frequently came into contact with Cinder and Coal, who had no contact with each other after the massacre. Like Dawn, the girl and boy had awakened to their potential during the trauma of the Dream Gate Massacre. Cinder and Coal had awakened to their dragon potential during the crisis. It had been necessary to separate them from Dawn. Being recognized as reincarnations of the Ash and Ember, they were taken in by the dragon residing in the ancient sanctuary of Dragon’s Gate (Van Khomar). </w:t>
      </w:r>
    </w:p>
    <w:p w:rsidR="00041385" w:rsidRPr="000174FD" w:rsidRDefault="00041385">
      <w:pPr>
        <w:rPr>
          <w:rFonts w:ascii="Montserrat" w:hAnsi="Montserrat"/>
          <w:sz w:val="24"/>
        </w:rPr>
      </w:pPr>
    </w:p>
    <w:p w:rsidR="00041385" w:rsidRPr="000174FD" w:rsidRDefault="00041385">
      <w:pPr>
        <w:rPr>
          <w:rFonts w:ascii="Montserrat" w:hAnsi="Montserrat"/>
          <w:sz w:val="24"/>
        </w:rPr>
      </w:pPr>
      <w:r w:rsidRPr="000174FD">
        <w:rPr>
          <w:rFonts w:ascii="Montserrat" w:hAnsi="Montserrat"/>
          <w:sz w:val="24"/>
        </w:rPr>
        <w:t xml:space="preserve">As children, Dawn, Cinder and Coal had quickly tired of playing with the metamorphic gifts they had traumatically awakened to. As an adolescent, Dawn had resumed the use of her ability to alter her sex, for the simple reason that her own sex was exotic and alien, and thus dangerous for her to reveal in her travels through a human world. Her fellow initiates did not mind, because it allowed, by turns, for her to act as their surrogate twin. It also provoked Coal's realization that she had initially been Ember, and Ember's discovery of her childhood emasculation and death as Coal, causing Ember's phoenix initiation and adoption of Coal's life. Not surprisingly, they both committed to their female forms, somewhat scarred by the truth of their pasts as boys. Each would have preferred to be avon, to embrace their masculine qualities without the taint of traumatic boyhoods. </w:t>
      </w:r>
    </w:p>
    <w:p w:rsidR="00041385" w:rsidRPr="000174FD" w:rsidRDefault="00041385">
      <w:pPr>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Blocking: History, Myths &amp; Legends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Reflections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Through an odd series of translations, the founding family of the Arden Empire all assumed the same face and form. Eve was the first since the age of gods to manifest this form as the inspiration for a unified sex passed through the phoenix. The male and female versions of this form were devised by the phoenix over the dawn of creation, but she never manifested them due to the conflict the phoenix experienced over committing to either sex. The god, Crow, had forced the phoenix to manifest herself in a neutered version of this form when he enslaved her during the purge. When the dragon managed to free her from his control, he was imprinted with this neutered form. The phoenix sacraficed that embodiment to annihilate Crow and did not resurrect it even though it had allowed her a taste of humanity. The dragon was able to abstract the male and femlae versions of her ideal, and pass them on through initiation to the Dragon King. The dragon assumed the female guise as Ash, once Forge assumed the male guise, having been physically and spiritually emasculated as a child by slavers. Dusk and Dawn were the phoenix born divided by sex in those forms, by virtue of the tides of paradox unleashed in the attempt to resurrect Crow, who was banished to the abyss of the phoenix’s mind. Though the events of their birth and fusion occurred after the resurrection of Crow, they established the possability of his release from within the phoenix. Their fusion awakened the phoenix who instinctively interceeded in the fusion to prevent a second neutering and enslavement. The inspiration of this exotic sex to fulfill her self image became a part of her eternal consciousness at the instant the stimulus which provoked it had been applied. Thus, at the moment that Crow was first called from the threshold of his death, the phoenix manifested the form of the fused Dusk and Dawn, and became Eve. The male and female versions of that form had passed on to Ash, reincarnated by Forge in male form, and Ember, who was Forge reincarnated female by Ash. The same would happen in the next generation, the dragon twins trading sexes again to become Cinder and Coal in Dawn’s generation. The actual conception of Cinder and Coal came about under somewhat exceptional circumstances, when their childhood lover, Autumn, indulged their fantasy of sharing Eve. Arden had naturally resembled the phoenix ideal as a direct descendant of the founder of the phoenix house, but her daughter, Autumn, had inherited the dragon potential awakened in Arden by Forge, which enabled her to adopt Eve’s exotic form when the two became friends during Autumn’s fosterage at the sanctury of the goddess.. While Eve was split into male and female aspects, Autumn joined Ash and Ember in a threesome, in the exotic form she had gained from Eve, and was surprised by the conception of Crimson and Scarlet, thus starting the clock on her mother’s demise, as Ash and Ember accidentally pulled her into the conception of Cinder and Coal. Ember was impregnated by the embers of Cinder and Scarlet, and Autumn was impregnated by the embers of Coal and Crimson. Dusk and Dawn were conceived about a week before Scarlet, Crimson, Cinder and Coal were conceived, and all six were born within a day of each other. Dawn was born the morning of the summer solstice the year of eclipse, Dusk was born that evening, and Cinder and Coal were born during the eclipse at noon the following day. Crimson, borne with Coal by Arden’s daughter Autumn, and Scarlet, borne with Cinder by Ember, were born before and after the eclipse.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The Edge. Among a community of psi actives independent of certain controlling organizations, this slang has arisen to express psi ability. Many psis are aware of the popular science fiction definitions available, but the experience of psi makes them resistant to adopting it. The edge, it is said, has two faces, one angelic and the other demonic. The angelic face is geared towards a higher purpose, meaning that it is responsive to noble and ideal aspirations, such as the refinement of self and is said to serve the creator, though often the term artist is applied. The demonic face is geared towards what by comparison is seen as lower purposes, self aggrandizement, influence and manipulation of others, and is said to serve creation, or in the variations the art. In simple terms, the angelic serves one master or one will, while the demonic will serve any master or any will. In the philosophy, “the mind is the sword of the soul-its best weapon and its best defense. The body is but a sheath to protect the edge of that sword and to veil its lethal potential, when the soul is at peace or in harmony with the dream.”.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Our potential is so much greater than we realize. In spite of the part of ourselves that strives for that realization, we remain estranged from ourselves until death. There is no one simple diagram of human fulfillment, but it is clear that we deny ourselves much of the expression necessary for us to grow into that awesome potential we possess. Life is too short and complicated for the average person to perceive and act on the opportunity life presents us with. And yet, there are those of us who for one reason or another are too sensitive and too curious to numb ourselves to that goading inner voice. Especially those of us who are seared by the touch of the unbearable. Here is the story of a girl who is forced to confront her limitations and peer deeply into her soul. She is stricken by too great a loss and her search for answers that will redeem her suffering, she is reacquainted with her spirit; that other embodiment of the mind we have all but amputated in our quest for facts. Awakened to a deeper sense of reality, she enters a realm of possibilities that envelopes and is encompassed by the mind.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Existence is a complex weave, and the texture of its fabric is confusing. In an age when the existence of the mind itself is in question, humanity is at a much more desperate threshold when the existence of the spirit was rejected. The closer we come to robbing ourselves of ourselves, the worse the world seems to become. Even though it all seems hopeless, we still have time to open our minds to the answers that come from within. There is still time to stop ourselves from a return to chaos. There is still time to awaken to the point of our existence, and redeem the purpose of reality. In the penetration of her mind begins a passage through the evolution of reality-dream, mystery, magic, science, art, divinity-and the aspiration of ideality.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The threshold of our evolution is barred from us only by our capacity for asking the right questions to probe into the necessary vein of paradox.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When perspective of time and space and nature have been split, the world we know can suddenly acquire inhabitants the likes of which we believe to exist only in our minds. The idea that reality exists only in the mind and the simple belief that other beings might conceivably exist in worlds built upon the information contained in our minds-our thoughts and our memories-which perceived by them would be interpreted as reality, opens the door between the haunts of our nightmares and our own fragile reality. But far worse is the opposite passage. Another mind accepting confinement in the shadows of our consciousness can make an intimate penetration of our very seat of understanding. Touch our soul and dominate it. One of the hidden reflections in this vein, is the presence and influence of entities thoroughly alien to and irreverent of humanity. The legacy of prior inhuman influences on earth-like those behind the awakening-shades that have grown and lingered in the mist. Like much of the strange and unusual, these influences have been largely ignored by humanity and shunned by its realities.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Vampiric and Angelic natures are psionic metaprograms devised by the lyn to accelerate and support the development of psi potential in alyn. Considering the true nature of the LIFE program, a relative of psionic metaprogramming, all of the power given to the recipient is first stolen from them by the metaprogram which gave them to them. This fault of metaprogramming clearly provokes an examination of limitations one cannot change and to a second degree, underlines the collusion of reality. The result of applied development and presentation to reinforce the impact of this theme should be quite horrifying and appalling.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t xml:space="preserve">The Sleepers are a study in psionic sophistication. The evolution of the race into a purely psionic form is based on their ability to penetrate and suborn the attention of others, which constitutes what we perceive as the physical reality of a being. A mature Sleeper has the sophistication to ride any number of hosts, completely controlling the psionic architecture of that being and then depart at will causing no damage to the host, other than the loss of time. While occupying a host, the details of the host’s being are disassociated and realigned in fusion with the traits of the Sleeper’s rider. The displaced focus is usually capable of reasserting the perspective of the abandoned attention when the Sleeper evacuates. In most cases the Sleeper leaves its host in better condition than he found it. However an immature or embryonic Sleeper devours its host or destroys it while coming to maturity. An injured or insane Sleeper will also consume the host. In some cases, the rejection of the Sleeper’s penetration by the host will evoke a violent response, in which the Sleeper will dismantle the attention in attempt to shake the focus it is engaging. This ability is based on highly refined mastery of telepathy, expanding to and encompassing the abilities commonly identified as teleportation and biokinesis. The symbiotic/parasitic lifestyle of Sleepers has earned them the disdain and enmity of many races and cultures.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seven days of creation also correspond to the first seven years of life, and the first seven ages of evolution. When he and she wake up in the dream, it is as a god and a goddess who are also Adam and Eve in the Garden of Eden. It seems that the distinction between god and goddess is very simple. The God is the Goddess, her equal and opposite, offset by one hundred and twenty degrees and embodying the complimentary aspects of her soul. Like her, he is a trinity of attention and will united. Like her, he is a dreamer in the dream and an artist in the art. Dragon to her Phoenix, Demon to her Angel, Male to her Female. Like her, he possesses the compliments to his own primary aspects. He acquired them from her, as she acquired hers from him. Of course, there other ways in which they compliment each other. He is ambisexual, she is bisexual. For each, the opposite arrangement, while they are willing at least with each other, only comes with great difficulty. Of highest note, as fully resolved and polarized as they are, a union between them would result in the expression of the true trinity, the three minds which each encompass the full spectrum which the God and the Goddess define. The Three who are The One.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 large population of humans had been exiled to Aeryn by the Dragon Empire. Humans had been appropriated as a servitor race, and this group had proven far too adaptable and independent for the comfort of the Established Races.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their demands for independence, had been exiled with them. The powerful psionics that had emerged among the humans, the immortals and the eternals whom the latent segment of the population revered as gods, who had represented the greatest threat to the Empire, and who negotiated for the relocation of their constituents to this remote paradise, were also among them. The gods established a pact with the exiled dragons, in which the gods would be responsible for the mortal population and the dragons would not interfere beyond the needs of their own nature.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 phoenix took on human form, innocently creating an alien sex and being driven out into the wilderness as an outcast. She fell prey to a tiger, who in turn fell prey to a dragon seeking to prey on the humans who exiled her. In the process of undergoing a dual initiation, the tiger takes on her avon form and conceives of her and the dragon as twin daughters. Recognizing the difference in her daughters, and being twinned herself as a result of the initiations, she splits the daughters up by nature. The phoenix daughter is taken by the tiger phoenix, and the dragon daughter is taken by the tiger dragon.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emergence of the exotics, in a world that was already divided by populations differentiated to the point of becoming distinct species, was almost cataclysmic. People violently rejected the appearance of a third sex, particularly one that competed exclusively with the male sex.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At a very young age, the phoenix daughter was abducted and endured mutilation, rape and murder, from which she resurrected scarred by the trauma. As a child, the dragon daughter learned to adopt human guise, creating male and female versions of herself. As a teen, the phoenix daughter encountered and fell in love with her twin, the dragon daughter, as the psychic schism within reached the breaking point. Unable to comprehend her lover's madness, the dragon daughter responded to an attempt by her twin's demonic half to possess her by subjecting the phoenix daughter to a dragon initiation. As a result, the phoenix daughter was split into angelic and demonic twins who confronted one another in a deadly struggle that consumed them both and opened a rift in space and time. The dragon daughter's own duality, of male and female, was also liberated by the reflexive phoenix initiation. As a man and a woman, the dragon conceived of the phoenix, splitting her between male and female embryos, before making a desperate escape from the eye of paradox abandoning the two impregnated bodies vacant in the rift. Trapped in paradox, bound to the seeds within those vacant bodies, the phoenix calls upon paradox itself to ensure her rebirth. In the eye of paradox, there is no past or present suited to answer that desperate cry, but, a future which only paradox might engineer offered a hope of salvation. To be born, the son and daughter would have to return to their point of origin and become mother and father to themselves.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The heavens had to be reshaped, and a new world prepared as a sister to Aeryn, where these incredible gifted people could live, because even the gods could not hope to wipe them out. The age of gods came to an end during the purge, as humanity fought against the eradication of magic arts and artifice. During the cataclysm, the dragon and phoenix legacies were established by the avatar of the dragon and the phoenix, the tiger initiate. This brought stability to the northern kingdoms of the shattered continent that endured through the cataclysm and the age of empires. The legend, and the rituals used to enslave Dusk, remained buried in the lore of necromancy and demonology for thousands of years, but came to light during the age of empires. The discovery of the lost lore encouraged the arcane masters of the winter kingdoms to attempt to awaken the angel of death once more. At the height of the age of empires, the dragon house held power over the united winter kingdoms, and the phoenix house held power over the united autumn kingdoms, and the two houses stood on the brink of war.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At this time, ancient legends about the demonic daughter of the first phoenix, and the identification of the phoenix avatar as the first phoenix, combined to inspire an attempt to awaken the dark phoenix, by sacrificing the avatar's twin daughter. This plot provided the impulse to resolve the paradox of the phoenix's resurrection. The tiger's daughter died and retreated into the shadow of her mother, and the time and place for the emergence of the phoenix established. To fulfill the impulse of the demon's summoning, the son and daughter would have to enter the rift and pass through the eye of paradox into the vacant bodies (merging with the statues of the god and goddess) and then embrace each other, to merge and allow the demonic side of the phoenix to emerge, in order for the angelic side of the phoenix to carry the displaced seeds of the son and daughter out of the rift and find herself in her mother's place in history. To liberate the seeds from the shadow of her metamorphosis, she would have to merge with her demonic twin to reclaim her male and female forms, reunite the split shadow of the seeds, and be mother and father to her former selves.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Phoenix, Dusk and Dawn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By the time Dawn confronted Phoenix, numerous accounts had already been made of individuals encountering duplicates, or even triplicates of themselves. The obvious resemblance between Phoenix and Dawn obscured the subtle differences which heralded the truth about them. The desperation of the situation they found themselves already immersed in prevented them from probing each other in depth, and their assumptions about what had happened to them were too similar to provoke contemplation. As far as each of them knew, their reunions had been unexpectedly traumatic, and the moments immediately after exceedingly chaotic. Due to the psychic part of the fusion, each was burdened with memories of an impossible past and an impossible future, suffering no little uncertainty about which of their experiences they had actually lived through.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Neither Phoenix, nor Dawn, were at all surprised to encounter Dusk, even though she fought on the side of the enemy. Neither could deny the attraction they felt to the demon, an exotic and alien reflection of themselves. That resemblance had been the cause of unforgivable mistrust on the part of their intended allies, forcing the pair to stand alone together even as they fought for the cause of the living, and the defense of their homeland. It was easy enough to observe how the demon manipulated Dusk, sending her out to fight against the armies of the winter kingdoms exclusively, deceiving her into believing that she too fought to defend her homeland from invaders. Their phoenix and dragon natures made them immune to any horror of demons or undead, and in some cases even akin to them.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Dusk had been more deceived than either Phoenix or Dawn anticipated, however. Dusk had not had the benefit of much live discourse, and had not heard the reports of inexplicable duplications. The demon had encouraged her own assumptions about the nature of the conflict, imagining it a civil war, or an attempt by the winter kingdoms to conquer and crush the autumn kingdoms despite the treaties which had joined them into an empire. In Dusk’s eyes, Phoenix and Dawn were two of the cousins she had grown up with, and she hardened her heart against them the moment she realized they were fighting against her army. Her love for the people she thought they were turned to hatred at the perceived betrayal of their own people, in whose cause she firmly believed she fought.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 xml:space="preserve">A chance to redeem Dusk came when Dusk and Dawn accidentally traded places, pulled to safety on the wrong sides of the line of battle after a brutal encounter with each other. Neither could resist trying to take advantage of the mistake to do serious damage to their enemies. Both were caught before they could do any harm. Dawn was taken before the demon, who tried to seduce her. Dusk was taken before Phoenix, who took the opportunity to educate her in the facts of the conflict, and shake her allegiance to the demon. Phoenix had not been entirely successful when Dawn returned to announce that the demon had commanded his forced to quit the conflict. The sudden halt of the war stunned people, and gave Phoenix and Dawn ample time to rehabilitate Dusk.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br w:type="page"/>
        <w:t xml:space="preserve">Dreaming IV - Picking up two years after the end of Dreaming I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Out of Exile, Rising From the Ashes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I spent months on the road, a hired Thorn struggling for survival. My world was changing around me, the war never seeming to end or resolve. My people were constantly rising against the invaders and so in that sense there was always pay to be earned. It was a futile struggle, we simply didn't have the numbers, but we had the will. On a lonely evening I stumbled into an inn and eventually found myself at a gaming table. Lady luck was on my side that night, but perhaps Fate had a hand in it as well. I was recognized by the sole remaining player during the last hand, and my final reward was a story about my heritage, the real treasure of my noble line. With the key to my noble heritage now in my hands I set out to make my claim, hoping to rally my people around this ruin, a monument to our ancient heritage. Not quite thinking about what I was getting into, I took on some traveling companions, people I had fought beside in the bloody uprisings, and we set out to open the doors of the heavens. So it finally happened, after two deaths, and a paradox, I returned to what I had left unfinished a lifetime ago. I should have expected my enemies, the gang of rapists and murders, to once more pick up my scent and follow. Like a fool, I did not. They came upon us while we were distracted in our discovery of a lost technology-a kind of magic.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b/>
      </w:r>
      <w:r w:rsidRPr="000174FD">
        <w:rPr>
          <w:rFonts w:ascii="Montserrat" w:hAnsi="Montserrat"/>
          <w:color w:val="808080"/>
          <w:sz w:val="24"/>
        </w:rPr>
        <w:tab/>
      </w:r>
      <w:r w:rsidRPr="000174FD">
        <w:rPr>
          <w:rFonts w:ascii="Montserrat" w:hAnsi="Montserrat"/>
          <w:color w:val="808080"/>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Change, murdered while acting as Regent for D'Ava and D'Ara, rose once again from her ashes and headed into the wild, just as the silent invasion both empires feared flowered in Ardyn. Her death, several months after Ash and Ember vanished into exile, obscured the revelation, but in her memory was the key to a paradox that she had lived, and the confrontation she returned to awakened her to the divine potential she had fought so hard to deny. Ageless and immortal, it was too easy to return to her interrupted childhood. Her true identity could finally be asserted-if the paradox did not cripple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only option for a person who was supposed to be dead was to create a new life. The alternative was to start something too big to control.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Develop Through: An End to Exile...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It was hard to go back alone. It was hard to turn her back on the door out of exile that did not promise death. It was hard pretending that nothing had happened, for all who saw her could see, could feel the change that had taken place, even if they could not put their finger on it. Saying nothing, she shed the vestments of low culture and arrived naked before the avon'dsai. Her friends, her family, all stood by as she presented herself for her absolution.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b/>
      </w:r>
      <w:r w:rsidRPr="000174FD">
        <w:rPr>
          <w:rFonts w:ascii="Montserrat" w:hAnsi="Montserrat"/>
          <w:color w:val="808080"/>
          <w:sz w:val="24"/>
        </w:rPr>
        <w:tab/>
      </w:r>
      <w:r w:rsidRPr="000174FD">
        <w:rPr>
          <w:rFonts w:ascii="Montserrat" w:hAnsi="Montserrat"/>
          <w:color w:val="808080"/>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At some point in the journey, she realized that she was alone in her mind. The memories in her head felt like hers, but her deepest instincts told her she was still Ember. What had happened to Ash-Cinder? The question stepped to the side as she realized she had arrived at her destination. Nothing could have prepared her for the reaction of the people of that dahn to her sudden appearance. Ember walked out of the silk grass, naked, exhausted and hungry, but head held high into the heart of the dahn. People dropped what they were doing and fell in behind her on sight. It made her a bit nervous, but not as nervous as reaching her destination to confront Dancer, the ideal. Before she could even speak, the ideal dropped to her knees before her, followed by everyone else. She reeled under the wave of worship that emanated from the powerful avon minds. In terror, she realized that they were not seeing Cinder, as she had become used to. They were seeing her, a Goddess, and responding accordingly!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b/>
      </w:r>
      <w:r w:rsidRPr="000174FD">
        <w:rPr>
          <w:rFonts w:ascii="Montserrat" w:hAnsi="Montserrat"/>
          <w:color w:val="808080"/>
          <w:sz w:val="24"/>
        </w:rPr>
        <w:tab/>
      </w:r>
      <w:r w:rsidRPr="000174FD">
        <w:rPr>
          <w:rFonts w:ascii="Montserrat" w:hAnsi="Montserrat"/>
          <w:color w:val="808080"/>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Her mind kept asking: why? What had changed? None of the events that followed made any sense to her. It was as if her dream of death had somehow proven true, and this was some sort of afterlife. Her every conceivable need had been catered to without a word on her part. She had been bathed, groomed, fed and now housed in palatial style. As she circled the room, she could still feel the awe-and the fear that roiled beneath it-that had gushed out of the deepest parts of the people's minds. It remained incomprehensible, and thinking about it was wearing her out. She finally made her way to the huge silk curtained bed. As she parted the curtains, she realized that there was someone in the bed. She had a moment's fear that they had even provided for her pleasure. After what had happened to her, she did not know if she could deal with the thought of sex. Whoever it was had noticed her standing there and was sitting up to peer through the gauzy silk. Thrusting the curtain aside, she opened her mouth to tell the person to leave, when recognition hit. The person on the bed was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b/>
      </w:r>
      <w:r w:rsidRPr="000174FD">
        <w:rPr>
          <w:rFonts w:ascii="Montserrat" w:hAnsi="Montserrat"/>
          <w:color w:val="808080"/>
          <w:sz w:val="24"/>
        </w:rPr>
        <w:tab/>
      </w:r>
      <w:r w:rsidRPr="000174FD">
        <w:rPr>
          <w:rFonts w:ascii="Montserrat" w:hAnsi="Montserrat"/>
          <w:color w:val="808080"/>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It was not Ash. It was not Cinder. Her twin by death gave her no choice but to understand what had really happened that night in the ruin. She was the dragon that had eaten her, and the situation they had both stumbled into frightened them both. It was a relief when they stumbled across the memory of the conspiracy within the household of the Avon'Dai. They welcomed the distraction, and put their heads together to devise a plan to warn the Avon'Dai and expose the hidden threat. Working within herself, she learned to mute her distinctive presence, and adopt the patterns of Cinder's mind and manner. At the same time, she worked with Ash to expose the conspiracy against their lives to the Avon'Dai. After some argument and experimentation, they managed to assume the guises of Ash and Cinder-whose fates Ember shuddered to ask about-and slipped out of dragon's bath. Sneaking through the caoi, they arrived in dragon's gate.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b/>
      </w:r>
      <w:r w:rsidRPr="000174FD">
        <w:rPr>
          <w:rFonts w:ascii="Montserrat" w:hAnsi="Montserrat"/>
          <w:color w:val="808080"/>
          <w:sz w:val="24"/>
        </w:rPr>
        <w:tab/>
      </w:r>
      <w:r w:rsidRPr="000174FD">
        <w:rPr>
          <w:rFonts w:ascii="Montserrat" w:hAnsi="Montserrat"/>
          <w:color w:val="808080"/>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It could already be too late. In order for the demon plot to work, the heir of the Avon'Dai would have to be converted. Not because they would inherit the imperial seat, they had to attain unity for that. Before the conspirators could act against the Avon'Dai, they had to secure their hold on Tegal and the Ember gate-and with Ash and Cinder's exile, it had reverted back to Anket. The problem was they had no idea if the chiyn heir had been corrupted, and there was no way they could find out without taking a chance on giving themselves away. On the other hand, if they could manage to survive challenging their own exile status-in spite of not being exactly who they appeared to be-their claim on the estate would be reaffirmed. In that case, the demon would be forced to deal with them again. Rather than take a chance on not being able to convince the Avon'Dai of the threat within her household, they decided to challenge. Without a doubt, they would be facing one or more corrupted champions, but they would have to be willing to reveal themselves for what they were to silence the two of them.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An End to Exile, Reclaiming a Name...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nature of the sentence that had driven Ash and Ember into exile made it imperative for Ember to respond to the charges against her first. The dragon in the guise of Ash realized that Ember had expected this conclusion. She would be forced to face one or more of her true enemies in a contest where she was forbidden to kill, even to save her own life. It would fall to Ash to open Anket's eyes to what was really going on. As Ember stepped forward into the circle and challenged the court, Ash approached the lord of the court. In a few terse words, Ash succeeded in making her point. One of the knights would kill Ember. She knew this because one of the knights had already killed her-as the absence of the nail starkly proved. When the Avon'Dai asked why, Ash told her to ask the one who was going to break discipline in a vain attempt to prevent Anket from finding out.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b/>
      </w:r>
      <w:r w:rsidRPr="000174FD">
        <w:rPr>
          <w:rFonts w:ascii="Montserrat" w:hAnsi="Montserrat"/>
          <w:color w:val="808080"/>
          <w:sz w:val="24"/>
        </w:rPr>
        <w:tab/>
      </w:r>
      <w:r w:rsidRPr="000174FD">
        <w:rPr>
          <w:rFonts w:ascii="Montserrat" w:hAnsi="Montserrat"/>
          <w:color w:val="808080"/>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Thorn accepted the formal challenge as Ember had intended. As they stepped into the circle, Ember dropped the ruined slave collar on the floor, to remind her enemies that they were seeing a ghost from the grave. As far as the uncorrupted champions were concerned, they were trying to provoke her into a breach of discipline. They were required to rape her if they could, as that had been the weakness that she had exhibited before, but they were also at liberty to threaten her life. Thorn would know how numb she had become to the threat of rape. That did not mean that he could not use it as a way to achieve his ends. The contest eventually came down to the two of them. Thorn made a desperate attempt to corrupt her mind before executing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b/>
      </w:r>
      <w:r w:rsidRPr="000174FD">
        <w:rPr>
          <w:rFonts w:ascii="Montserrat" w:hAnsi="Montserrat"/>
          <w:color w:val="808080"/>
          <w:sz w:val="24"/>
        </w:rPr>
        <w:tab/>
      </w:r>
      <w:r w:rsidRPr="000174FD">
        <w:rPr>
          <w:rFonts w:ascii="Montserrat" w:hAnsi="Montserrat"/>
          <w:color w:val="808080"/>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Instantly, Ash steeped out of the wings and issued a mocking challenge. Ash could have cared less about dealing with Thorn, but the distraction was essential if Ember was going to pull herself back together without revealing her true nature. Anket immediately backed the dragon's accusation with her own authority to personally pass judgment. As Ember pulled herself back together, the emperor arrested and probed the mind of her champion. As Ember had hoped, a normal lyn was immune to the strange corruption of thought they used to convert chiyn lyn and àlyn to their cause. Thorn was no match for the Avon'Dai in a battle of wills. Instead of fighting the probe, Thorn issued a strange telepathic command. Ember, still somewhat influenced by the memories of Ash-Ember's mind, was devastated as the psionic command caused the memory of that personality within her to suicide instantly. There was a general commotion as chiyn pairs were struck down throughout the estate by the same phenomenon. The dragon in the guise of Ash was not affected. Rushing to Ember's side, she took the shattered young lyn into her arms and removed her from the scene.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b/>
      </w:r>
      <w:r w:rsidRPr="000174FD">
        <w:rPr>
          <w:rFonts w:ascii="Montserrat" w:hAnsi="Montserrat"/>
          <w:color w:val="808080"/>
          <w:sz w:val="24"/>
        </w:rPr>
        <w:tab/>
      </w:r>
      <w:r w:rsidRPr="000174FD">
        <w:rPr>
          <w:rFonts w:ascii="Montserrat" w:hAnsi="Montserrat"/>
          <w:color w:val="808080"/>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 few days after successfully drawing their enemies out, and forcing their hand, Ember made her bluff. Twisting the truth a bit, she explained that she had descended on Ember soon after she conceived of herself, and her training had forced her to retreat into the embryo. Ember had never taken a phoenix during her first pregnancy, and she had taken the time to ensure that no harm had come to the mind of phoenix or avon. That assured, there was, she announced, no more need of her divine presence. With that, Ember cloaked her presence, and fell into the character that would be her only defense through the remainder of her life. Of all the witnesses, only the dragon, Ash, realized what Ember had done. In privacy, the dragon finally addressed the fate of Ash and Ember. The long years of split manifestation, the scars of trauma and the shock of their reunion had been too much. In the jaws of the dragon they had welcomed oblivion, instead of fighting it as Ember had done. As Ember sought to take Ember's place to hide the truth of what she was, the dragon would adopt the place of Ash, with Ash-Ember growing inside her. Ash strongly recommended that Ember allow her offshoot to grow within her as well.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sz w:val="24"/>
        </w:rPr>
      </w:pPr>
      <w:r w:rsidRPr="000174FD">
        <w:rPr>
          <w:rFonts w:ascii="Montserrat" w:hAnsi="Montserrat"/>
          <w:sz w:val="24"/>
        </w:rPr>
        <w:tab/>
      </w:r>
      <w:r w:rsidRPr="000174FD">
        <w:rPr>
          <w:rFonts w:ascii="Montserrat" w:hAnsi="Montserrat"/>
          <w:sz w:val="24"/>
        </w:rPr>
        <w:tab/>
      </w:r>
      <w:r w:rsidRPr="000174FD">
        <w:rPr>
          <w:rFonts w:ascii="Montserrat" w:hAnsi="Montserrat"/>
          <w:sz w:val="24"/>
        </w:rPr>
        <w:tab/>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0000FF"/>
          <w:sz w:val="24"/>
        </w:rPr>
      </w:pPr>
      <w:r w:rsidRPr="000174FD">
        <w:rPr>
          <w:rFonts w:ascii="Montserrat" w:hAnsi="Montserrat"/>
          <w:color w:val="0000FF"/>
          <w:sz w:val="24"/>
        </w:rPr>
        <w:br w:type="page"/>
        <w:t xml:space="preserv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Archive</w:t>
      </w:r>
      <w:r w:rsidRPr="000174FD">
        <w:rPr>
          <w:rFonts w:ascii="Montserrat" w:hAnsi="Montserrat"/>
          <w:color w:val="808080"/>
          <w:sz w:val="24"/>
        </w:rPr>
        <w:tab/>
        <w:t>Moments in Time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Dawn was believed to have been abducted by her initiation mate and his father. Her ‘abductors’ had assumed she was the product of an accidental dual reincarnation of Dusk’s father, Musk, when Dusk and Dawn merged into one, because that was the only possible explanation. Dusk had initially fled out of confusion, transformed by the experience into a girl. Musk had stepped in and taken charge, taking refuge in the home of his best friend, Dusk’s uncle. Confiding what he had determined about his son’s true nature, he hastily proposed a union of their families and schools through an arranged marriage between Dusk and his friend’s daughter, Drama. Fear of being reincarnated as a girl compelled him to hide the truth from Dawn’s family, who he feared would encourage the ascension of Dawn’s mind over Dusk’s so that she could sustain her place in the royal family. While her royal heritage made her an attractive prospective mate, nothing was worth becoming female. Unfortunately, his courage and honor were challenged, forcing him to allow the initiation of his son’s female half in concert with the initiation of his male half. Even worse, the commitments he had made prior to being approached by Dawn’s mentors, came back to haunt him, and his son, bringing with them the girl’s mother and the author of this bizarre circumstance.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b/>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disciplined and techniques of dance and dreaming. In spite of rivalries, stubborn denials and outright rejection, they strove to master the most intimate and delicate devotions of their arts, while mastering the most intricate and demanding disciplines of their arts. 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Dusk and Dawn first met when they were sixteen and seeking mates for the more carnal aspects of their initiation. At Raven’s urging, Dawn’s mother and mentors had been on the lookout for a suitable mate for Dawn’s ninth year initiation. As a phoenix, she required a phoenix partner. Ash had canvassed the Phoenix House, while Tempest searched among the initiates of the schools of dance. Dusk and Dawn were introduced through Musk and Tempest. Dusk and Dawn were raised in two different, but similar worlds, as most of their childhood was dominated by initiation and devotion to the disciplines of Dance. Dusk was initiated by his father, Musk, and his uncle, Dancer, although Dreamer was responsible for overseeing the development of his psychic gifts. Dancer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Dawn was initiated by Raven, who also initiated her cousin Ash and her older sisters Cinder and Ember. Raven was mostly concerned with overseeing the development of her psychic gifts, while she worked most closely with her dance mentor, Tempest. Unable to contact Dawn’s mother, Raven settled the arrangements. They were obviously well matched, and Dusk was the first and only male to appeal to Dawn more than Ash, whom she loved intensely. Once they met, they realized they could not survive without each other. While this was obvious to Dawn’s mentor, Dusk’s father complicated their lives by insisting on their betrothal.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Musk had jumped at the prospect of mating Dusk to a princess, burning previous commitments to do so, but refused to consent to the mating without a more binding commitment. Traditionally, it was common for arranged marriages to be ensured by mating the couple during their initiation, as mates tended to bond and marry after initiation. Raven had acquired the rights of a father through marriage to her mother, and as much as it galled him to give in to such blackmail, there was no question that the two were meant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Raven, who assured the boys and girls that the school would continue to seek out mates for those who still needed them. By tradition, intimates were initiated in the home of the female initiate, unless she had no family of her own of her mate was from a family with greater status. Although the identity she had assumed for her initiation grated her lower status than Dusk, Musk had easily conceded to accompanying his son to her home for the duration. Father and son joined the company of Dawn’s school for the return to Phoenix Gate.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was both disturbed and fascinated by the differences in her anatomy. Dawn could not believe Dusk had never seen a girl naked before, until Dusk explained what it had been like being trained almost exclusively by his father for most of his life. In a sense, his world was not defined by gender. He grew up with only the vaguest notion that the difference between boys and girls extended beyond manner and form of dress. Charmed by his innocence, Dawn submitted herself to his curiosity, introducing them to the intimate phase of their initiations. Dawn indulged her own curiosity as well, giving Dusk his first taste of the true mystery of sex. While it would have been simple enough to proceed from there, his father had done far more to complicate the issue. At the same time Musk denied his son the opportunity to explore the most rudimentary aspects of sex and gender, he had frequently used his son to curry favor with the families of suitable young girls.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On their way to the capital, where they were to settle for the duration of their ninth year, they paused often to allow other initiates to mate up. Dawn realized that at almost every stop, there was some girl there expecting to be mated to Dusk. In some cases more than one. A number of tense confrontations, most between Dusk and his father, required Raven’s intervention. Most of the girls gracefully accepted Raven’s assurance that they had been displaced by true love. One girl in particular, however, had made a much more personal investment in her choice of mate. Tiger,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Panther, a son of the Phoenix House who was obsessed with Tiger. he had grown up dreaming of the day they would complete initiation together, only to be disappointed in the past few months. His family had been surprised at the slight to their son, but considered it a blessing when they were approached by the Dragon Princess, Ash, seeking a suitable mate for Dawn’s initiation.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Tiger went ballistic when she learned that Dusk had been mated to another girl. The news came back to her through an older brother, returning from his own ninth year initiation to prepare for his trials. Panther learned that Tiger had left the capital the next day, when he tried to pay a visit. Hearing that the boy Tiger had been waiting for had taken another mate, Panther dropped everything to track Tiger down, intending to console her and bid his suit. He pursued without a second thought, leaving no word for his family. When morning came, without his appearance at home, Ash set out after him. Ash managed to catch up to Panther and explain that he had been placed in her care, when she received his family’s blessing for her proposal. He pleaded with her, describing his life long devotion to Tiger, explaining the opportunity that had been created when her mate put her aside for someone else. Ash considered the situation, sensing that the boy was doomed to be disappointed, and offered a deal. Ash would help him track down Tiger. If she accepted his proposal, Ash would escort them back to the capital and find another prospect for her daughter, but if she rejected him, he would accept Dawn. Unfortunately, Ash found herself more challenged by riding herd on Panther than by tracking Tiger.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Dawn had been approached by boys starting years earlier, many of whom had sought her out as soon as she came of age. Most of them excused themselves upon learning of the engagement to Dusk. The surplus of young boys frustrated in their pursuit of Dawn, eager to find a suitable mate at the last moment, prevented the families of those girls from taking legal action against Musk and his son. The bad impression Musk had made on Dawn, the first time they met, was compounded by everything she learned about the man and his actions. Worse, he always hovered around his son, forcing Dawn to expose herself to unwanted suitors, just to escape from Musk’s shadow. From the boys who still pined for her, she was used to hearing an endless stream of endearing compliments, and worship. One who approached spouting insults, and assaulting her without warning, was the last thing she expected. Rage, in his eternal pursuit of Dusk, mistook her for him on the basis of their uncanny resemblance and clothing Dusk had loaned her that was familiar to Rage. Once he recognized she was female, he apologized profusely and spent the rest of the day trying to make up for attacking her. In spite of informing him that she was Dusk’s mate, he continued to curse Dusk. Rage had ignored the call to find an initiate mate to pursue his rivalry with Dusk. In the spirit of that rivalry, Rage impulsively proposed to her, urging her to abandon Dusk and take him as a mate instead.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Bemused by Rage’s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Tiger was not impressed by Dawn’s appeal, dismissing it out of hand and informing Dawn that she considered the theft of her mate a mortal insult, over which she was prepared to duel Dusk’s mate to the death. When Tiger issued her challenge, Dawn realized who she was. Tiger would have been a princess herself if not for the establishment of the empire. She was till of royal blood, a member of the high nobility, and an heir to one of the most powerful domains in the western empire. Dawn, as a result of her childhood abduction, was prevented from disclosing her higher rank, but even if she could have, she could not refuse the challenge. She welcomed the chance to prove her worthiness before her mate, and casually defeated Tiger in their first confrontation. Unfortunately, Tiger did not accept defeat. She swore that she would not rest until Dawn was dead and Dusk was hers.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This threat to Dawn aroused Dusk’s protective instincts. From that moment, he never left her side. Dusk and Dawn got into their first fight over his protectiveness. Dawn forced him to conceded that if he had the right to watch her back with respect to her rivals, she had the right to watch his back with respect to his. As they became acquainted, they discovered they were more than a good match, they seemed to be two versions of the same person, or two halves. They probed the mystery until they proved it was true. It was the intimacy, which for so many reasons they could not resist, which inexplicably united them. Their union resolved with Dusk’s mind and Dawn’s body asserting their natural dominance. Dawn had a slightly more submissive personality but a significantly stronger self image. In panic, Dusk fled to his father. He was confused, inexplicably transformed by the experience into a girl and haunted by her presence in his mind. He perceived her as a projection he created to protect the integrity of his own mind, a ghostly image which served to convince him that she had died. The only person he dared to approach was his father. When the panicked words finally penetrated his skull, and he realized that the girl who disturbed him was his son, Musk took her and fled. His first thought had been to protect his son by taking him into hiding. He feared what might happen if Dusk fell into the hands of Dawn’s people in his present condition.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Their absence was discovered the next day. Rage and Tiger were both questioned, on account of having openly and persistently threatened one member of the couple over the other. Rage was accustomed to this tendency of his rival’s to disappear without warning, and wasted no time taking pursuit. Tiger mistook the flight of Dusk and Dawn for fear of her, and pursued with extreme caution and prejudice. Aside from Tiger, everyone believed Dawn had been abducted by her intimate and his father. Raven’s hands were tied herding the initiates he still had to mate, and the ones who were years away from mating. Tempest set off in search of Dawn, who was her primary responsibility. Ash and Panther arrived after the departure of Musk, Dusk, Dawn and Tiger. Ash was informed of her daughter’s disappearance, in the process learning about the arrangements that Raven had made in her absence. Ash surprised him by revealing that she knew the family in question. Ash led them to Dreamer, who was quickly brought up to speed. Dreamer’s relationship with Ash began when Ash arrived as a woman and became drawn to the woman overwhelmed by her brother’s ailing wife.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Ash recalled that period in her life. Depressed after fulfilling her pact of rebirth with Forge, she had set out to see the world through human eyes. In a sense, she was seeking some sort of personal enlightenment, but in her heart, she was aching for her soul mate. At the time, she had become involved with Dreamer, a woman who possessed the fierceness and beauty, as well as the innocence and nobility of the phoenix in her almost human incarnation. Ash, as a man, had become her lover. While meditating upon the soul of creation and her lost love, Ash was startled by the conception of Dawn. Ash did not realize that the conception had been divided. The uncontrollable shift from male to female, and her instant flight, terrified by this inexplicable loss of control, distracted her from the fact that an ember had been planted in her lover’s womb completing the first half of the conception of the phoenix. The other half accounted for the transformation of Ash, and the conception of a daughter to compliment the son. Even the discovery of her own pregnancy, which prevented her from returning to Dreamer, did not cause her to suspect the conception of Dusk. She returned home to her dragon twin and his wife to bear her daughter, Dawn, unable to explain who it was she had reincarnated, but she could not resist naming her daughter one of the names that meant Phoenix.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As Ash and Dreamer became reacquainted, it was discovered that Ash was Dusk’s father in addition to being Dawn’s mother. During her stay she learned that Dreamer’s husband was sterile. Out of friendship, Ash revealed her male form and dragon nature to the couple, offering the childless couple the hope of a son and heir through reincarnation. He thanked Ash for the offer but declined. As was his habit, he soon departed, oblivious to the affection that had grown between Dreamer and Ash. In the relationship that emerged during his absence, Ash confided his undying love for the phoenix and the resemblance in Dreamer that had drawn him to her. She remembered this when she named the son he gave her the night of his abrupt departure from her life. Dreamer had always assumed that Ash had sensed the arrival of her husband. When they discovered Dreamer was pregnant, Musk had smugly confided that he had declined the offer in the bizarre conviction that doing so would encourage his wife to pursue it in his absence. Dreamer suspected that Ash had been immune to that kind of manipulation. The fact that her husband had actually planned on her infidelity did little to improve their strained relationship. Once Musk had come to the conclusion that Dusk was a reincarnation of himself, she realized it would be best not to challenge it, for the child’s sake.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As he led his son on a mad route through the wilderness designed to throw off pursuit, Musk struggled to understand what had happened. He forced his son to relate every detail of that night, trying to figure out what exactly had happened. Musk was terrified to discover that Dusk and Dawn had actually merged. There were two precedents for the kind of union his son had experienced, but only one which applied in this case. Because Dusk and Dawn were both tested and confirmed to have phoenix natures, their union revealed that they had been separate incarnations of the same person. Musk only had to take one look at his child to see how precarious the balance between dusk and Dawn was. If her family got their hands on Dusk, they would do all in their power to shift the balance in Dawns favor, to restore her to her place in the royal family. His personal prejudices lead him to conclude that she was the product of an accidental dual reincarnation of himself. Musk was forced to scrap all the plans he had made to exploit Dawn’s position. While her royal heritage made her an attractive prospective mate, nothing was worth being reincarnated female. Opportunist that he was, he immediately saw a say to use what he had learned, while taking refuge in the home of his best friend, Dusk’s uncle. Musk had realized that he now had proof that Dusk was not related to his family by blood and dispatched a letter explaining what he had deduced to his friend, Dreamer, proposing the union of their schools through Dusk.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Dancer, concerned by his daughter’s refusal to participate in the most important part of her initiation, received Musk’s proposal with celebration. He contacted his sister to check his friend’s assumption. Dreamer confirmed that Ash’s dragon gift had enabled her to reincarnate the same person divided by the embodiment of both sexes. She did not confide her suspicion that the person reincarnated was not her husband. Dancer senses she was holding something back, but did not press. Instead, he shared the contents of Musk’s letter, in which all of her husband’s assumptions were spelled out. After her brother informed her of the good news, Dreamer advised Raven. The magus was relieved to learn that Dawn had not been abducted, at least not in the sense he had feared, and called off the manhunt. Dreamer assured Raven she would keep an eye on the situation, and asked him to pass the word on to Ash, if he could contact her. She was not particularly surprised to find Ash unreachable. During the first three months of her pregnancy, she had tried in vain to contact the dragon, before circumstances forced her to inform her husband that she was expecting.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Fear of being reincarnated as a girl compelled Musk to do more than just hide the truth from Dawn’s family. He labored to convince Dusk that Dawn had been an accident, a side effect he hoped Dusk would overcome before Musk’s passing. Musk had always treated Dusk as property, undermining their relationship. Subjecting it to new abuse was all it took to begin to crack it. Musk had always been a selfish, self-centered and demanding task master, but his campaign against Dawn crossed the line. Able to taste Dawn’s fear, Dusk’s respect for his father withered. Able to taste Dusk’s love, Dawn fought to contain her own hatred. If Musk had confided his intentions, Dusk might have cut loose and returned to Dawn’s people. Instead, Dusk knew only that Musk was taking him somewhere safe, where he could focus on sorting this mess out. Musk’s plans were complicated by Dusk’s difficulty in asserting his normal form. Before doing anything as ludicrous as introducing a girl as his son, he needed to confirm the arrangements he had made by correspondence, so he instructed Dusk to go to the school ad wait to be summoned while Musk went to the house to meet with Dreamer.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Dusk had been separated from his cousins since the start of his initiation eight years earlier. Before the decline of his wife, Dancer had conceived three daughters, Dolphin, Dagger and Drama. Dolphin was pleasant, amiable and abstract, while Dagger was a sharp wit who could stab a person in the back if they crossed her. Drama was a talented, assertive and expressive girl wounded by her mother’s early death. Only after her presence was taken for that of a challenge to the school did she recognize Drama for who she was. Forbidden by his father to reveal his identity, Dusk introduced herself as Dawn, unwittingly allowing the girl to surface during the bout that ensued. Dawn impressed Drama and the two became instant friends. Dawn was still bound by Musk’s orders, but ironically the story she relayed resulted in Drama insisting she stay as a guest of the school. Drama dragged her to the house, where her eldest sister took the travel worn girl aside to bathe. Unable to resist the older girl’s charm and curiosity, Dawn confessed her feelings for her cousin, the loss of her betrothed and the endearing proposal of a boy she had recently met, Rage, to Dolphin during their first encounter.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Musk had spent the afternoon closeted with Dreamer, discussing the details of his proposal. he too was offered the hospitality of Dancer’s home, and had bathed before Dawn was brought up to the house. Musk had gone down to retrieve Dusk only to find his child gone. He had inquired among the students and rushed back to the house when he learned what the girl had done. Musk distracted Dolphin then went in to the bath to confront Dawn. Her response to being manhandled by Musk roused the boy in her, pushing Dawn aside before she tried to kill his father. Musk commanded Dusk to get a grip on himself and make himself presentable as a boy. Unfortunately, Drama arrived after Musk departed, to join Dawn in the bath. Because her father had insisted on certain concessions to modesty, before allowing boys and girls to train together, Drama had never confronted a boy in the nude, and she was not prepared for this first encounter with Dusk. Like Dusk, she did not recognize her cousin, in truth did not even remember that he had existed, and lashed out at this unexpected invasion of her home. the commotion that followed roused the entire house.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Dancer stepped in and urged everyone to calm down, promising to explain the presence of this unexpected guest. A couple of nights before, he had informed the girls that an arrangement had been made between the two houses of their father’s family. Dancer had insisted that the truth about their cousin had to be revealed before Musk’s proposal was introduced, so Dusk and Dawn’s strange condition was revealed, shattering the fragile friendship that had started between them. Confiding what he had determined about his son’s true nature, Musk explained the proposed a union of their families and schools through an arranged marriage between Dusk and his friend’s daughter, Drama. Unfortunately, by this disclosure, all Drama had to do to envision her future husband was look at Musk, and she instantly objected. Her retort was picked up in a somewhat skewed way by her eldest sister, who was a bit shaken by the notion of the girl she had met being eclipsed by her male half. Dolphin announced that, obviously, a wedding would have to wait until after Dusk and Dawn’s initiations were complete, in case Dawn became the dominant half. Deep down, Dawn understood that Dolphin had thrown her a life line, and she wondered if she would be willing and able to seize hold of it.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house fell silent at Dolphin’s comment. Dancer instantly agreed that was the most prudent path. Dolphin explained the proposal from Rage, on the mistaken assumption that Dawn had accepted it. Musk fumed in silence. His courage and honor had been challenged by Dolphin’s amendment, forcing him to allow the initiation of his son’s female half in concert with the initiation of his male half. Dusk tried to protest, but Musk silenced him, saying that, if Rage showed up, and still wished to pursue the relationship with Dusk, the boy was honor bound to meet that commitment. Dusk realized that his father was counting on the boy’s hatred of Dusk causing him to withdraw the proposal the instant he learned Dawn’s secret. Drama announced that she would not consent to this mating until she had discussed the situation with the boy, given the extraordinary complication of having to share a mate. With that she stormed out of the room. No one could dispute her reservation, which meant that until her condition was meat there could be no intimacy between Dusk and Drama, so father and son were put up in a guest room. Dusk and Dawn were of one mind in their relief over the respite.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Dancer and Dreamer were brother and sister, born to a minor noble branch of the Phoenix House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Dancer had been married to Mist, Musk’s sister, who died when Drama was six</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Dolphin was the eldest daughter of Dancer, three years older than Dusk and Dawn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Dagger was the middle daughter of Dancer, a year older than Dusk and Dawn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Drama was the youngest daughter of Dancer, the same age as Dusk and Dawn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Bone was Dolphin’s mate during initiation, the couple fell in love, though circumstances had kept them apart since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Dragon was Dagger’s mate during initiation, there was little love between them, but circumstances had kept them together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Drama refused to consider a mate for initiation, though she could have had any boy she chose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Dusk and Dawn had been attracted to each other by the desire to become whole, and would now be repulsed by the fear of losing their own identities.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Dusk and Dawn were hindered by an absolute injunction against revealing their union to others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Drama was instantly the focus of a rivalry between Dragon and Dusk, who had become infatuated with Drama</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Dagger was more than willing to take advantage of Dusk and Dawn’s situation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Dagger had already been taking advantage of Dragon’s interest in her little sister, making him pay for his ‘infidelities’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Dragon’s interest expanded to include Dawn, even as he declared himself a rival to Dusk for their affection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Dragon seemed impervious to the perception that Dusk and Dawn were essentially the same person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Rage arrived in search of Dusk and Dawn brought him home to explain what had happened to her and Dusk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Dolphin unwittingly complicated several people’s lives by proposing Rage as Dawn’s mate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Musk tried to break the commitment between Dawn and Rage by abruptly revealing Dusk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Dusk and Dawn were seen as the same person, due to Musk’s revelation of their origin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Dusk and Dawn, though too devout to reject their mates, focused on finding a cure to their condition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Dusk and Dawn, though attracted to each other, presented obstacles to each other against intimacy with anyone else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Drama and Rage were allowed to keep the initiative in their relationships with Dusk and Dawn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Drama and Rage both recoiled from the thought of intimacy with Dusk and Dawn, though honor forbid their objection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Dusk had been too long perceived as Drama’s cousin for her comfort, despite any revelations, people would still talk</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Dawn was seen as a disguise by Rage a despicable act adopted by his nemesis, tainting a contest between men</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Drama thoughtlessly confessed that she would much rather have been partnered with Rage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Rage missed the sarcasm of her comment, and mistook the overture of friendship that followed for much more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Drama became the focus of Rage’s rivalry with Dusk, as Drama’s sympathy over the burden they shared snared his heart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Dragon quickly determined that Rage was no rival for Dawn, for he never held back when they fought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Dragon also determined that Rage was not a serious rival for Drama, after seeing her treating him as a friend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Dragon understood Drama well enough to sense that an intimate relationship with her would be combative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Even worse, the commitments he had made prior to being approached by Dawn’s mentors, came back to haunt him, and his son, bringing with them the girl’s mother and the author of this bizarre circumstance.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Dusk and Dawn were overwhelmed with the demands thrust upon them from all sides, when all they wanted was to come to terms with their shared existence and figure out who and what they really were. Time waited for no one, so they were forced to attend to their initiation, mastering the diverse disciplines and techniques of dance and dreaming. In spite of rivalries, stubborn denials and outright rejection, they strove to master the most intimate and delicate devotions of their arts, while mastering the most intricate and demanding disciplines of their arts.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While their intended partners resisted the intimacy growing between them, they found the walls between them dissolving. Dusk could no longer deny he was a girl, and Dawn could no longer deny she was a boy. One person was emerging from the union of Dusk and Dawn, a person who called herself Phoenix. A person who defined her own sex, which was, like her, at once male and female, but at the same time neither. A person who was not the reincarnation of a man, but the reincarnation of the phoenix of legend, the long lost love of the dragon who reincarnated her thousands of years after she had given up hope of being able to. The tragedy of it was, after almost a year of denying their love for Dusk and Dawn, Drama and Rage discovered a completely different person had taken their place. Phoenix was torn by the feelings she had for the couple, and the promise of a love that had rescued her from the brink of oblivion. Phoenix was also confronted by the consequence of discovering who she was, the legacy of what she was. Once confronted with the truth, she could not deny she was the phoenix, nor could she deny that, as the phoenix, she was the goddess of sex.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Unknown to all, a spy was in their midst. Thorn, the minion of Talon, had possessed Tempest to keep an eye on Dawn. For the most part, he resided quietly in the back of her mind, influencing her subtly, only taking over to report to his master. Since the failure of Crow’s resurrection, Talon had been struggling to figure out why Dawn had not been the right sacrifice. When Dusk came into the picture, Thorn reported his suspicion that he might be the true sacrifice. He was instructed to keep an eye on Dusk until his master could get his hands on the boy and find out for himself. Given the circumstances, the simplest way to keep tabs on Dusk was to ensure that he was mated with Dawn, thus enabling Thorn to keep both prospects under observation. Unfortunately, Ash would never consort with a man like Musk, so Thorn blocked communication with Ash, expecting her to continue searching for a prospective mate for Dawn until her daughter returned to the capital. By then, his master would have intercepted the boy. Unfortunately, the boy and his father abducted Dawn and disappeared before Talon could move. By the time Thorn caught up to Dusk and Dawn, they had merged. Talon understood the implications immediately, and estimated the time necessary for Phoenix to awaken, at which time she would be ready for sacrifice. Thorn was instructed to ensure that Dusk and Dawn became properly integrated, pitting Thorn against Musk’s intentions, unaccountably making Thorn Dawn’s champion, and Dusk’s counselor.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Book I</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Part I</w:t>
      </w:r>
      <w:r w:rsidRPr="000174FD">
        <w:rPr>
          <w:rFonts w:ascii="Montserrat" w:hAnsi="Montserrat"/>
          <w:color w:val="808080"/>
          <w:sz w:val="24"/>
        </w:rPr>
        <w:tab/>
      </w:r>
      <w:r w:rsidRPr="000174FD">
        <w:rPr>
          <w:rFonts w:ascii="Montserrat" w:hAnsi="Montserrat"/>
          <w:color w:val="808080"/>
          <w:sz w:val="24"/>
        </w:rPr>
        <w:tab/>
        <w:t>Establishment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On the eve of their seventeenth year, and their final examinations and trials, the initiates returned to Dream Gate. The final, and most intimate, years of Phoenix’s initiation were very hard on her. From early childhood, she had been irresistibly drawn to her cousin, Ash, the imperial heir. Cinder and Ember, her older sisters, were practically joined at the hip, interested in no one but each other, but pretended to an interest in Ash to tease Ash and Phoenix. In a way, her desire for him had only grown stronger since Ash, Ember and Cinder had completed their initiation and returned home two years before. During those two years, Phoenix had been struggling with her inner demon on her own. A struggle manifest in traumatic flashbacks and nightmares, crippling fits and seizures and bizarre blackouts during which she dreamed of indulging in behavior she felt fortunate not to remember clearly. It was bad enough that they inspired somewhat less than modest behavior in her waking life. To an outside observer, her misadventures were merely those of tempestuous and impetuous youth, and not really out of character. They alarmed her because they made her feel out of control, and because she feared what might happen if anyone realized she was out of control. She desperately wanted to finish her initiation and see Ash again, so she had confessed to the nightmares and disturbing flashbacks that had plagued her since her abduction when her mentor realized there was something wrong with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nightmares, combined with the disturbed and agitated thoughts and emotions they provoked, had driven her prowling out of the warmth of her bed often in the past. Never more so than what she was experiencing of late. Her roaming brought her under the eaves of a private conversation between her mother and her dance mentor, Talon, who had come in the cover of darkness. Though she could not bear to hear what was spoken, she could not flee without giving herself away. The journey to Dream Gate had been inspired by Phoenix’s revelation about herself and encouraged by Thorn, as a test of their courage and discipline. For most, Dream Gate was a fearful place, for it remained a haunt of the demonic and undead. Many young warriors ventured there to test their skills and gain experience in real combat, and in facing the unnerving forces of darkness which were the recurring bane of the young empire. As a phoenix, demons and undead were not as frightening, nor as disturbing, as the memory of what had been done to her in their hours of captivity when she had been seven years old.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initiates final examinations and trials were to be conducted in the ruins of Dream Gate. they had been brought here to confront their childhood demons. While the things that haunted the ancient ruins were the monsters of every child’s bed time stories and nightmares, the place itself held a more intimate horror for one initiate in particular. Phoenix had the distinction of being with the school the longest, having accompanied her mother, when she chaperoned her older sisters and the imperial heir for the duration of their initiation, and thus became an initiate of Raven herself a couple of years later. Immediately prior to the start of her initiation, however, she was abducted and traumatized by an attempt to resurrect the god of death and destruction by a dangerous cabal of demonologists and necromancers. The cabal had been drawn to her by omens and divination, and she was tortured for hours to confirm that she was the one they wanted. She was rescued before she could be sacrificed to complete the ritual, and tried to shut the nightmare she had endured from her mind. The aborted assault on her mind left her haunted by a warped reflection of herself the ritual had forced her to confront.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 consequence of encountering an unusually perceptive friend before her trial at Dream Gate, was the disclosure of her ability to change sex at will. Everything came apart in a moment the next morning. Phoenix was ambushed on the beach, and dragged into a cove. She had been in telepathic rapport with her mother when her assailants attacked. They had taken advantage of her open mind to stun her. The link was cut as Phoenix recoiled in shock. It took her a moment to realize that she was about to be raped. While uncommon, rape was not unheard of, nor was it unusual for her to draw the unwanted attention dangerous men. Training dictated that her first priority was survival. As horrible as it was, rape could be survived, but resistance could prove fatal. Seeing that the odds were heavily against her, her best hope was to give them as little of her as she could. She was already withdrawing into herself, as she had been taught, when a horrible intuition seized her. Looking into her assailants’ eyes, she saw the kind of menace that had lurked in the eyes of her abductors nine years earlier. Those eyes promised far worse than rape or murder. Having no time to verify her suspicion, she acted. Calling on her training she tried to break away, but in the struggle something inside her snapped, and she exploded into a blood red rage.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When she came to her senses, bathed in blood, she confronted her handiwork in shock. How was she to explain this? If she could not, her life, her future, was ruined before it had even begun. She returned from the beach, half naked, bathed in blood and still gripping the sword she had wrested from her assailants. She hardly noticed the knight champion, though she should have recognized him, and the boy at his side. He took her swiftly into custody, and sent others on her path to investigate. They arrived to see one of their comrades standing in apparent shock in full view of the massacre. When one of them called out to see to the wounded, he rushed forward to investigate a mortally wounded youth. Thorn could see the mount was dying. He silently urged the thing inside the dying body to hold on, waiting for someone to check on him. The knight signaled to the first of the arriving healers to rush to his side. River ran and knelt at his side , carefully probing the extent of the young man’s wounds. Recognition was instant, and full of terror, as the boy’s gaze trapped hers. Holding onto eye contact, he finally let go. The knight held the girl steady as the shadow took possession of her, and looked around at the others who had run to assist. He made no comment at the subtle seizures afflicting several of them. They were fully trained knight companions he noticed. Three of them gave a knowing nod in his direction as the bodies they treated died.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By the time her mind opened up again to the paths, Phoenix had been arrested. Phoenix relayed brief impressions of the ambush and it’s conclusion. Phoenix was just about to ask her mother what she had to do when she was collared, which broke the link. Ash was instantly alarmed. She contacted Raven and Thorn, Phoenix’s mentors, and crisply related the details of the incident and then broke contact. Ash had been running to the scene since she initially lost contact with her daughter, and arrived as Phoenix was being led away. She introduced herself as Phoenix’s mother and revealed that she was in communication with her when the attack started. From the condition of Phoenix’s body, and given the kind of testimony they were hearing, the guards were inclined to believe Phoenix had merely defended herself. her body was recovering from what would have been mortal wounds on virtually anyone else. It took her a while to notice that the boy who tended to her, the same boy, was her long time friend Rain. The only problem was, Rain had only known her as a boy, and she had unconsciously recognized him, and babbled at him in shock. The way he looked at her told her he knew, could not believe, but knew who she was.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Thorn, the corrupted knight, and Phoenix’s dance mentor, had returned from the beach, accompanied by River and the newly possessed knight companions. They observed in silence as Phoenix was debriefed by another knight. His subtle efforts to get custody of Phoenix failed, once he admitted that he was a witness to the event. It was the truth, or as much as he had dared to confide. It also meant that he would not be left alone with her. This would delay their objective, but he still had the advantage. Dismissing himself, he considered the status of his mission. He had been fortunate. Three of his comrades had been able to break new mounts, but they still suffered from the deaths of their birth mounts, and would never fully assimilate the identities they has been forced to assume. He would not be able to use them in his immediate plans, but they would be adequate to prepare a trap. It would be up to him to drive her into their trap. Fortuitously, he was the star witness. the boys who had attacked her were all recognized as a group of initiates who had remained in Dream Gate following their trials there a year ago. They had been an insular group, living off their skills and the land, remaining strangers to the community.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Phoenix was kept in the custody of the knight champion, closely attended to by his son Rain, and his daughter, River. As soon as the two of them had a moment of privacy, Rain confronted her, desperate to know if she was really Dusk. She admitted she was, offering some personal details of her friend’s life as evidence. Rain lived in Dream Gate where he was initiated as a dancer by his best friend, Lion’s, father. They spent much of their time exploring the ruins of the ancient city north of Dream Gate, and Lion was a devious practical joker. As a child, Phoenix had mixed with other children her age by posing as a boy, to escape the burden of royalty and simply be a child. After her abduction, such a disguise became even more important, since the people who tried to kill her had escaped retribution. As a child, Phoenix had merely posed as a boy, but as a teen, she had discovered the ability to become male. As a result, she had been able to appear naked as a boy to her two best friends. She maintained that pose for them, even after she assumed a female alias as an initiate.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incident was cleared up the next day, and Phoenix was absolved of any criminal intent. Phoenix made a bet with Rain, to get him to keep her secret, which she won when Lion failed to recognize her as a girl. For the sake of friendship, she confided the details of her life to Rain over the following days. Things had almost been very different. The trauma of her ordeal had almost disqualified her from initiation altogether, but it had been determined that she possessed such awesome potential that no one but Raven dared to unlock it. Even then, her mentor considered her a dangerous protégé. At the same time, she had been more promising than the imperial heir, Ash. Raven could not resist overseeing her natural development, but declared that she would have to learn discipline through the athletic and martial arts. Unfortunately, athletes, due to the nature of the training, were not much for wearing clothes because they were so often working and playing together in the nude. There was no way she could successfully pose as a boy. With slight alteration her name could be changed from Phoenix to Dawn, as she had done to create her male alias, Dusk, and at least escape the burden of royalty.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Her mother had worried that would not be enough, being uncomfortable with the thought of allowing Dawn to seen publicly as a girl after her abduction, and Dawn dreaded the rejection of the boys she knew as Dusk if they recognized her as Dawn. Her unease was aggravated by other things she overheard adults arguing about. Her mother argued against forcing her to reveal herself as a girl. Her mentor retorted that she would have to be turned into a boy if her mother truly insisted on having her daughter pose as one. He did compromise a little, however, pointing out that her exposure would be limited to the intimates of the school, and Dawn could pose as a boy whenever the school came into contact with outsiders during its travels. The real problem was how to include her in high impact training designed for boys without endangering her life, or worse as time went on, her modesty. Females were not barred from the arts of combat, but they required different training which normally kept them separate from males. She would require a dance mentor expert in adapting fighting and athletic techniques to the strengths and weaknesses she possessed as a girl.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 number of gifted children, including many of the orphans of the Phoenix House that Arden had taken in, were also chosen as initiates. Dawn spent most of her youth in the company of her school mates. It was a school that toured the world, sought out and took in individuals who exhibited unusual or extraordinary potential. Growing up on the road would be hard, but the initiates would always presented with new and interesting places to explore, spending only a couple of months each year at the places they called home. The school made for a somewhat stable community, so they did not lack for friends and playmates. It was quickly determined that Dawn was no normal girl. She was the strangest child in the troop, a regular weirdness magnet, She quickly earned the reputation of being a tomboy, and never set out to correct that impression. While traveling, she was able to pose among strangers as Dusk, although she had to be careful to avoid her school mates who knew her only as Dawn. Individuals who knew her recognized her as either a boy or a girl, but almost never as both, and no one who did not know the truth ever guessed it.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ability to assume a male form had manifested shortly after she was possessed by a strange impulse to feed a morsel of her own flesh to Ash, in some weird notion that would bind him to her. In the years following, she had accidentally betrayed this ability to others, who expressed an interest in developing such an ability. Unfortunately, it had turned out that the ability was a product of her phoenix potential. Her phoenix potential did not respond very well to training designed for dragon potential, though her natural ability and raw power were astonishing. Like Dawn, most of the other children were untrained psychics, but their minds were already stable enough to prevent accidental rapport. However, their strong personalities did not entirely protect the them from the strength of their telepathic talents. The ease with which they could read each other’s minds provoked all of them to build strong mental defenses. They honed their telepathic and telekinetic abilities working together, as friends and rivals. Their exceptional abilities in the sphere of athletics, including mastery of martial dance, came as a result of having to acquire discipline through physical devotions, rather than mental or spiritual devotions suited to their potential power. Their regenerative abilities and athletic aptitude brought them all to the attention of other school’s dancers, masters of the physical arts like Rain and Lion’s fathers. It was a demanding apprenticeship, disciplining their bodies in the skills of combat and courtship, and all forms of gymnastics and acrobatics, demanded for true mastery of the art of dance.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Inevitably, the respite from her trials at Dream Gate, after the incident on the beach, came to an end, and she was reminded of what the school was there for. Because Rain and Lion had impressed her mentors, they were invited to join Phoenix and her fellow initiates on their expedition. They spent a day in preparation, going over maps, and discussing the rules and boundaries for the trials. The next morning, Phoenix lead a party into the ruins, to confront the reality of the horrors unleashed in the war first hand for the first time. Phoenix was surprised to find a kind of peace and beauty amid the ruins. According to legend and rumors, demons and undead infested the catacombs buried under the temples, mansion and fortifications of the ancient inner city. Alarmed to find undead indeed milling about in the catacombs, she divided the party, instructing the detachment to continue their trial in the upper levels, while she descended with a group of volunteers into the depths to determine the extend of the infestation. They encountered nothing they could not handle on their way in, but were forced to retreat when they stumbled into a chamber stuffed with hundreds, maybe thousands of undead. They raced through the catacombs and emerged within the forbidden section near the mansion at the heart of the ruins. Given the true size of the ruins, the forbidden sections were the majority of the ancient city.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With little hesitation, they entered the estate proper. The group discovered the horrors that lived, or in spite of death, yet endured. A careful tour of the mansion turned up an impressive count of greater undead and even a few demons, all, for the most part, dormant in the daylight hours. Nightmares given flesh and blood, and other abominations. Death walked in the shadows, in a wary and armed truce. They also discovered that the mansion itself did not sleep soundly. Locks and keys like none they had known were active, and in them were secrets that could take them apart or redefine them at a glance, opening and manifesting potential buried in their spirits, forcing them to confront themselves, taunting them with the promise of power such as only legends spoke of. Such powerful artifacts could only be relics of the age of gods, and no one could imagine how they had failed to be destroyed in the purge. At one point they came across an inscription etched into a stone wall, a prophetic phrase that sent shills down their spines. “One day Death’s Gate will open, heralding the beginning of the end of Exile and the return of the gods.” While exploring the catacombs, they became trapped underground and a piece of Phoenix’s past rose up to confront her, and awaken old demons. A darkness within her was manifested by a key in one of the rooms where they sheltered for a night. A thing of sex and death, naked and amoral.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Among the many oddities picked up along the way, a deck of keys and a signet ring ended up in her possession. An instinct and a ruthlessness compelled her to seize it even before the power of the deck's keys was discovered. Her quest was all but forgotten in the face of this deep transformation. She did not even notice the fact that her fits had ended with the advent of this transformation. She flowered darkly as they walked through the ruins, awakening to grace and guile, swiftness and subtlety, strength and beauty. And yet for all she changed, she remained herself. Things took an abrupt turn when she indulged in an experiment. Taking the keys, she dared query a life path. A divination such as common keys had been contrived for. Within the keys she found herself, and opened the doors to her full potential, driving a nightmare out of her mind. Shaken and awed by her intense transformation, she allowed the others to question the keys. Each, awakened to a vision of their full potential, was fearful of the power they had tapped and the deck of keys was returned into her keeping before they set forth again. Just emerging from the depths was sufficient challenge to end their trials and complete their initiations.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Part II</w:t>
      </w:r>
      <w:r w:rsidRPr="000174FD">
        <w:rPr>
          <w:rFonts w:ascii="Montserrat" w:hAnsi="Montserrat"/>
          <w:color w:val="808080"/>
          <w:sz w:val="24"/>
        </w:rPr>
        <w:tab/>
      </w:r>
      <w:r w:rsidRPr="000174FD">
        <w:rPr>
          <w:rFonts w:ascii="Montserrat" w:hAnsi="Montserrat"/>
          <w:color w:val="808080"/>
          <w:sz w:val="24"/>
        </w:rPr>
        <w:tab/>
        <w:t>Complications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It was during the final stage of her nine year initiation that she became recognized as a “phoenix” and through her resemblance to the phoenix of legend was recognized by the phoenix house as her paladin. Phoenix had been recruited, almost the moment she first set foot in the sanctuary at Dream Gate, as the champion of the phoenix house. The title brought with it patents of nobility separate from those she obtained through her family, and dominion over the Phoenix Coast, which included both Phoenix Gate and Dream Gate. It had been the absence of a Phoenix Paladin that had left the domain free for the establishment of the imperial capital. If not for her royal heritage, the imperial court would have stridently opposed its assignment to her. Though she was aware of the controversy, the only thing that mattered to her was that she had made it. She succeeded in completing her initiation without betraying her affliction, and returned home filled with hope and desire.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Phoenix confronted two conflicting endeavors. The academic training necessary to administer to her own noble responsibilities and the obligations that came with being named the paladin of the phoenix. Phoenix entered the university full time to tend to the first endeavor. At the same time, her enrollment in the university had brought her together with a number of young geniuses-initiates, like herself, scrambling to acquire the academic skills and resources to meet the demands of titles they had inherited-who previously were or would become her closest friends and confidants. The summer session started a week after the completion of her initiation. Since her birthday fell during that week, she left immediately. Her friends had a party planned and would cheerfully strangle her if she missed it. In the two years she attended summer classes she had earned enough credit that it would be possible for her to graduate at the end of that year.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She was the first to arrive. The dorm house where she had stayed during previous summer sessions, when her initiates were released to spend a few months with their families, had been torn down that year. Her mother had anticipated that she would need a permanent residence near the university, and used money her daughter had not realized she had been earning to purchase and renovate a mansion in the hills above the campus. Technically, it was her house, and it had been rebuilt based on a design she had dreamed up as a girl. The new house was one part living space, including lab and gym space, and two parts atrium and aquarium system. She had invited the group to move in with her when she realized how big the place was going to be, once she started full time at the university. Her mother had advised her to insist that her friends pay rent, and use that money to keep the house running. Thanks to that suggestion, she was able to hire a staff and keep the kitchen stocked. The fact that her staff would almost certainly consist of spies reporting to her family or her family’s enemies was unavoidable. At least this way she would get to know their faces. With her chaperones there to take care of the unpacking and such, Phoenix was free to explore her new home. She was curious to see how faithfully it conformed to her designs.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First night. Phoenix’s nightmares came to the fore when she moved into the house. In the embrace of nightmares, Phoenix gradually confronted a legacy of the madness that had shattered her mind as a child. The thing that terrified her was that she seemed to be acting against her own will. It was like she was really two people sharing the same body without ever communicating with each other. Her awareness, her attention encompassed both perspectives. It was so hard to tell when she was acting according to her own will, and when she seemed to act in spite of it. So desperate was her fight to preserve her sanity, she could not even begin to examine the cause of this terrifying aberration. The opposing will experienced the same terror. Because of what it was, and how it had come into being, it too believed itself to be Phoenix. Programmed to possess all that Phoenix was, her nemesis drove Phoenix into fits and killing rages.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Somehow, that house figured into her nightmares. She could not guess how, since her nightmares were rather exclusively about something horrible that had happened when she was a little girl, and which had left her psychically scarred. Even though she blocked out the horror, the nightmares had hinted enough over the years for her to guess some of what had happened. She never knew who had abducted her and tried to shatter her mind, although whoever it was had exposed himself intimately to the core in doing so. She was sure she would recognize him if she tasted his mind again, but would have to look deep into a suspect’s mind to check it, and that simply wasn’t done. It had been necessary to put it behind her, to grieve for the souls she had seen slain and then go on. Her life returned to normal, barring a lingering sense of discontinuity brought on by the absence of familiar faces and landmarks as she began her initiation. The routine of practicing her disciplines, playing with friends, and striving to get involved in tournaments and pageants had helped her regain her equilibrium.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First day. The unrecognized omen. A second fit had made her late to her appointments with the administrator of her new school, and the steward who she now knew was the regent over her lands and titles. Phoenix had begun experiencing intense sexual desire, accompanied by listlessness and fever at menarche. Within a year the fits had become so intense that she would black out and succumb to intense sexual fantasies involving men, women, boys and girls whom she admired or to whom she had felt attracted. In those fever dreams, her behavior was utterly shameless, while remaining within the bounds of her personality. To her dismay, simply dwelling on her dreams, or on her sexuality could provoke an attack, forcing her to keep herself as virginal and pure as possible. Attempting to resist one of these episodes could induce painful seizures. In the event that she succeeded, she was later punished by terrifying nightmares. It was as if her body and mind conspired against her, forcing her to face her exotic heritage. The time had come for her to discover her sexual identity, and shed the disguise behind which she had hidden the androgyny that had resulted from being able to assume either sex. As uncertain of her nature as she was of her gender, there was no possible way she could know that unlocking her sexuality would also release the seeds of her own destruction.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rest of the group showed up the next day while she was settling in. Dragon had appointed himself as Phoenix’s mentor and honorary big brother when she appeared on the university campus two years earlier. She had been barely fifteen years old, and quite wet behind the ears. Dragon was a genius who understood the true potential of the mind and the need for a practical science of aesthetics. He hailed from the same domain as Rain and Lion, and which Phoenix had visited on a regular basis during her initiation. Unknown to Phoenix, Rain and Lion were also enrolled for that first summer session, and enjoyed the same status with Dragon who ha taken them under his wing during winter sessions over the preceding years. Dragon had been working on a way to reconcile the mechanics of psychic phenomena with the widely accepted, and almost universally misunderstood, aesthetic arts. Phoenix, as one of the few initiates who honestly did understand the interface of dimensions and media implicit in the aesthetic arts was originally recruited out of Raven’s school to help him. Phoenix was thrilled to learn that her childhood friends had joined the group, at Dragon’s request. Lion had a knack for learning and applying new psionic techniques. Rain was a sound theorist, with superior communication skills, strong in languages and mathematics. In spite of some awkwardness, she was also happy to see her dance partner. and fellow initiate, Fox. Her mate, in the more intimate aspects of her initiation, was exceptionally well educated and possessed a profound level of intuition. Rain and Lion were her oldest friends in the group, but the day Dragon’s study group met for the first time that semester might as well have been the first time Phoenix, Rain and Lion had met. As far as Fox was concerned, it still was.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 change of pace. Rain pulled her aside for a private conversation. Phoenix had two major secrets, both associated with unusual aspects of her power. Rain knew about one, her absolute control over her physical form, and a tendency to switch at will-or under the slightest provocation-between the female and male sexes. When Rain saw her in her natural form, during the trials at Dream Gate two weeks earlier, he recognized her. It was a turning point in the quiet but unhappy boy’s life. Rain confided a deep and terrible secret to Phoenix and appealed to her for help. Born a boy, Rain had spent the past two years learning how to be a girl, courtesy of special tutoring from a sympathetic friend. Rain had acquired an artifact which enabled him to turn into a girl, and had saved the small fortune necessary to pay for a permanent transformation by one of the university’s adepts, which had been his real reason for coming. While rare, it happened on occasion that an individual’s psyche was better suited to life as the opposite sex, but measures were taken to ensure that only those who needed it could obtain such transformations. Among those measures was a year long observation period after transformation. Rain had already made arrangements to attend classes as a girl, and wanted Phoenix’s help explaining this to Dragon and Lion, before presenting himself for transformation. Phoenix suggested it might be best to confront them with an accomplished fact, and accompanied Rain to the adept’s lab. The two girls then went out and confronted the boys with the truth and its painful history.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 glimpse. While walking through the woods, Phoenix was startled to recognize scenery from her nightmares. The next time she spoke to her mother, she mentioned it. She learned, as the days went by, that the day she had been abducted, she had been out wandering the streets of that neighborhood, and ventured into the woods where she disappeared. If she believed her nightmares, then somewhere in the woods, underground, was a bunker or forgotten cellar where she had been trapped alone for a few terrifying days before being delivered to the men who tortured her in Dream Gate. It had been so long she had blocked out the memory of that first chapter in her ordeal.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lies we tell ourselves. During the past decade Dusk had fought to emerge through Phoenix, and in recent years started succeeding in forcing her down into the oubliette of her mind to take possession of her body. The hard part was causing Phoenix to disengage, disrupting her attention and thereby causing her grip on reality to slip. A strange quirk of her sexuality created an exploitable weakness, but the nightmares which lay buried in her memories proved a more potent weapon. With the nightmares, she robbed Phoenix of her sexuality which the demon had claimed for herself once she discovered that arousal opened the door between them wide enough for the demon to emerge at will. Afraid of the consequences of disclosing her problem, Phoenix covered for it by working so hard that it could only seem natural for her to drop off and sleep whenever possible. Her standing request with her friends was, if she nodded off, let her sleep, she would catch up or finish her work once she had a rest. They already knew that she simply would not talk about sex, and would go out of her way to avoid both the topic and any related subject matter. In truth, all of her friends, and quite a number of her acquaintances knew a great deal more about her, and far more intimately, than she could have ever imagined. In their experience she had no problem with the act itself, becoming totally unselfconscious once she roused herself out of her strange languor. Her friends knew better than to refer to anything that happened with Phoenix when she was in her sexually active mode. Whenever someone did, Phoenix just twitched and then practically raped the person who dared to bring it up. In her own experience a maiden in white, her friends knew her as the absolute sex kitten. A narcoleptic nymphomaniac. Her fever dreams were not dreams at all, but the resonance of experiences another enjoyed at her expense.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Even when working… Their study group was still confronted with a strange paradox, in which thought appeared to be the defining principle of existence. Something which had lain dormant within Phoenix was roused by this controversy, a thought which had taken on a life of its own, and which stalked her from within. It was inevitable that Phoenix would discover the truth, that her unconscious actions would have consequences and that those consequences would confront her. Even a blind man could have seen that.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Phoenix was enjoying being on her own for the summer, living in her own home, and attending summer classes. In trying to avoid the ghost of intimacy between herself and Fox, she started going out dancing and attending parties every night, and unknowingly engaged in a string of purely physical relationships which would haunt her in the coming years. She became intimately involved-without guessing </w:t>
      </w:r>
      <w:r w:rsidRPr="000174FD">
        <w:rPr>
          <w:rFonts w:ascii="Montserrat" w:hAnsi="Montserrat"/>
          <w:i/>
          <w:color w:val="808080"/>
          <w:sz w:val="24"/>
        </w:rPr>
        <w:t>how</w:t>
      </w:r>
      <w:r w:rsidRPr="000174FD">
        <w:rPr>
          <w:rFonts w:ascii="Montserrat" w:hAnsi="Montserrat"/>
          <w:color w:val="808080"/>
          <w:sz w:val="24"/>
        </w:rPr>
        <w:t xml:space="preserve"> intimately-with several people, mostly older male students she considered trustworthy friends. Dragon and Fox, her mentor and her dancing partner, who had become close friend, were perhaps the safest. Dragon was athletic and artistic, easily as smart as her other two companions, but had no interest in going to any great lengths to prove it. He was the only one who became dangerously attached. He caused her a number of fits, arousing her and causing her to pass out. He had her begging him to at least be discrete if he simply could not restrain himself. Her odd reaction was becoming an inside joke. She could not even wonder how her friends were dealing with her erotic behavior, since she believed she was only dreaming it, but she envied the intimacy they enjoyed in their own relationships.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 case in point. Phoenix spent part of her seventeenth birthday making plans for the end of summer. In spite of the pain of parting, and one heated argument, she and Ash managed to have fun their last night together. Ash had been commissioned to investigate a plague of undead in the northeast, and was departing the next morning. When they had discussed the matter before, he had assumed their separation would only be for one week. That would have been hard enough, since it was the first time their paths had brought them together in almost three years. Ash had assumed that she would be able to join him on these missions, and been disappointed to learn that Phoenix had been asked to enroll in classes for one more year. She had agreed, even though it put a strain on her relationship with her mother. Hence the argument. He had been aware that she loved him, and long had wanted to confess the same. Only recently had he found a loop hole that would allow them to pursue a relationship, but he wanted to save the good news for after. He had come to give her the thrill of one illicit liaison before revealing the prospect of a perfectly legitimate union. Unwilling to be put to sleep, however, she thoroughly rebuffed his advances. It was the first time she had to openly ban the subject of sex. For most of those present, it was the first time anyone had actually heard her talk about sex out of school.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There’s a funny thing about safety nets…  In the morning, Ash had departed in confusion, leaving her at the mercy of her nemesis. He had confided his dismay to her older sisters, including the good news he had intended to share until she rejected him, before departing. The girls decided Phoenix needed a different kind of inspiration, and composed a letter and a rumor to rattle her cage. The rumor made its circulation and struck Phoenix a double blow combined with a shattering letter presumably from Ash. Unwilling to deal with the thought of an incestuous relationship and insulted by her seeming loss of interest in him, Ash simply cut her off. Apparently, she was the last to learn of it, as her initiate consort, Fox, was there at hand to offer her comfort whether she wanted it or not. After an abrupt fight, she set off to intercept Ash at the docks. His ship was pulling out of the harbor as she arrived, and she simply folded, her heart crushed.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Denial can lead to other problems. Phoenix brooded over the matter, stumbling into an unwitting confession the next day. Having fallen in love with Rain, many years ago, and feeling wounded over her recent affairs, she casually admitted that she was tempted to commit to her male form. Rain argued with her, warning her that it could only make her more unhappy. To prove it, she challenged Phoenix to try the male role with her. Phoenix beat a hasty retreat, stumbling over herself as she tried to assert that she had in no way meant to weasel her friend into the sack. She had been talking about relationships not about sex. Nevertheless, she did dream about it that night. As Rain had warned, it seemed Phoenix could make a girl scream with delight but the experience was little more than exercise for Phoenix. Just as she was admitting this to herself, Lion interrupted, drawn by Rain’s exquisite torment. Leaping to Rain’s defense, Phoenix was forced to reveal her secret to keep Lion from smashing her face in. It was one of her dreams, so she was not surprised that the three of them went at it.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Crossing the line. Her dreams seemed to reflect reality. It became obvious that Lion and Rain had finally opened up to each other. Phoenix liked Lion almost as much as she did Rain, but Rain and Lion had been in love without knowing it since they were boyhood friends. If she had doubted it before, she could not now. Phoenix assumed that Rain had confided her secret to Lion, when he approached her a few days later. Lion confessed that he had not made the connection between Phoenix the girl and Phoenix the boy, even after seeing Rain as a girl. Lion knew better than to refer to their night together with Rain, so he danced around it. Rain had finally told Lion the whole story, and Lion wanted to apologize for failing to recognize his boyhood chum. He asked if her story was similar to Rain’s. She explained that she was not transsexual, she had just been something of a chameleon. Once she learned how to control her shifts, she had settled on the form she adopted whenever she was alone. Aside from that predisposition, she was just as comfortable being male-as long as it was a choice she made, rather than one made for her. She did not think she would be happy if she were stuck being male. She had learned that from her dream. Taking the male form, and the male perspective, was something she could do, but it was not what she was really meant to be.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I was just dangling my feet in the water… Lion was inspired to new creative heights. Rain’s transformation had startled him, while fascinating him at the same time. Learning Phoenix’s secret had only encouraged him. With his exquisite curiosity and pranksterish nature, he pursued the unusual art, eventually winning Phoenix over to assisting in one of his devious little pranks. With Rain’s help, Phoenix was able to teach Lion by the end of the summer, and the three of them celebrated by going out clubbing. It made them closer, and gave her the insight into his character she needed to understand his feelings for Rain. In turn, she resolved to help him express those feelings to her other childhood friend.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Once two people know a thing, its no longer a secret. Lion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Rain and Lion.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My reputation preceded me, how could I not trip over it? When stories eventually got back to her, and conformed to her dreams, she was disturbed and frightened. She had to confirm them, and the stories she could confirm forced her to recognize that there were too many she did not dare confirm-such as sleeping with her mentor, or with other instructors, teachers, counselors, fellow students, and strangers. The ability to regenerate gave her a deceptively eternal virginity, a mockery of the virginity of her own mind. Phoenix realized that her sexual dreams were in fact echoes of moments which were being stolen from her, she locked that door closed. She would rather face her nightmares than have the most intimate moments of her life stolen from her. The realization that there was another person within her was dually troubling. Artists who were mentally unstable did not have very long life expectancies. She dared not allow it to go on, damn the fits and seizures. Her iron will was enough to preserve that resolution, but provoked an even stranger twist. Her determination to keep herself under control forced the conflict to its next stage.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Part III</w:t>
      </w:r>
      <w:r w:rsidRPr="000174FD">
        <w:rPr>
          <w:rFonts w:ascii="Montserrat" w:hAnsi="Montserrat"/>
          <w:color w:val="808080"/>
          <w:sz w:val="24"/>
        </w:rPr>
        <w:tab/>
      </w:r>
      <w:r w:rsidRPr="000174FD">
        <w:rPr>
          <w:rFonts w:ascii="Montserrat" w:hAnsi="Montserrat"/>
          <w:color w:val="808080"/>
          <w:sz w:val="24"/>
        </w:rPr>
        <w:tab/>
        <w:t>Conflicts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most intimate moments of her life had been overshadowed by the attempts of the demon within her to warp and enslave her. Its attempts to twist her from within proven unsuccessful, succeeding only in enabling the demon to temporarily possess her body and get her into trouble. Confronting the problem was only the beginning. Exploring the mystery of her origin through memories-nightmares and traumatic flash backs-Phoenix came face to face with her nemesis, an invisible being who claimed Phoenix’s mind, body and spirit for her own. She was forced to confront the memory of being terrorized and telepathically violated by her own mother to unlock the truth of her terrible abduction. Phoenix had to remember a scene in which she apparently killed one of her tormentors to end the nightmare that shattered her childhood. She had to remember the prison in which her consciousness had been held, and painfully warped. She had to remember holding another mind in her own and destroying it to save her own mind.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paralyzed.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Frustrated, the demon realized it must sacrifice her to regain its own freedom. A war was inevitable. Each of them realized that this stalemate was not a solution. As long as both of them existed, each was a threat to the other. This was not a world where a person could play host to a demon. Her gentle masters would probably destroy both of them to eliminate the demon, if they discovered her, and both of them knew it. Phoenix knew the demon well enough to know that warped reflection had become an exact, and desperate, duplicate of herself. Thinking of her as a warped reflection had been a dangerous case of blaming herself. On the other hand, she had some sympathy for the creature. If she had been a prisoner of someone’s mind for as long as her nemesis, she too would be ruthless about gaining her freedom. In another place or time, a truce might have been possible, but there was no way they could exist together and no chance of Phoenix helping to release a demon into the world. The gauntlet had been thrown, and both of them knew it would be a fight to the death. Unfortunately for Phoenix, her nemesis understood the power she possessed far better than Phoenix did. She had had nothing better to do than think about it during her exile.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At the time that Dusk and Phoenix’s struggle boiled over into the real world, her friends were in the middle of experimenting with the art of sexual polymorphism, and Phoenix had been their principle instructor. Phoenix had been working with Dragon, and as her self appointed mentor, she went to him with the story of her possession. She had no idea that Dusk had beaten her to him, and that she was in fact speaking to her nemesis. Dusk was already scheming to eliminate her. To kill Phoenix, she had to disable her survival reflex. She figured the best way to do that was to put Phoenix into a totally unfamiliar situation, and strike before she could get her equilibrium. Considering that her own existence was at stake, she was willing to sacrifice one of Phoenix’s friends to accomplish it.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Faced with the necessity of sacrificing an innocent to kill Phoenix, Dusk decided it would be best to choose a victim who would be impossible to identify because they had never been seen before, at least not in the state they would be in when they died. To this end, Dusk guided Dragon’s polymorphic experiments, recognizing that he was closer to figuring out how to change another person. Dusk did try to encourage him to pick a random target to test his experiment on, but Dragon called on his best friend. Fox agreed to be his guinea pig, once he was fully briefed, assuming that he could figure the technique out more easily by striving to reassert his normal pattern. Deciding that the first opportunity was the only opportunity she would have to catch her enemy totally off guard, Dusk took up residence in Fox and waited for Dragon’s experiments to succeed. The instant he did, Dusk took control of Fox and knocked Dragon out with a surprise attack. After dragging Dragon to his bed, she leaned a sword against the wall, just inside the door, and waited for Phoenix to pay her usual morning visit. When Phoenix showed up at the door, Dusk was ready.</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Dusk-Fox opened the door, and confronted Phoenix. In the moment of shock, while they were face to face, the demon jumped into Phoenix, seized hold of her psyche and thrust her into her former lover’s body. Phoenix was reeling in shock, disoriented in Fox’s unfamiliar body, and terrified by Fox screaming in confusion in her mind. Dusk lunged forward, punched her in the solar plexus and seized Fox-Phoenix by the hair. In a heart beat, she whipped Fox-Phoenix around until she was arched over backwards with her head pulled out over empty space. The sword had done its work before her victims even managed to protest. Dusk then calmly went about rousing herself into hysterics and ran screaming for the city guard. She reported arriving at her friend’s apartment and being attacked by a strange woman with a sword. She begged for them to understand that her reflexes had taken over and before she knew it she had disarmed and beheaded her opponent.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Phoenix awoke with the familiar trauma of rebirth, this time with a passenger. Fox was still in her mind. The two conferred, while Phoenix fled to buy them time and space to consider what had happened. From Fox’s story, she was able to piece together what had happened. Her nemesis had obviously mastered a few tricks she had never imagined. They compared their memories of their last moments as Fox, and realized that there had been a shocked exclamation just before the curtain fell, as blood loss caused the brain they had inhabited to starve to death. Phoenix had observed the arrival of the guards, from hiding, and listened as Dragon was questioned and taken into custody with Dusk. Fox-Phoenix needed only one glance at Dusk in Phoenix’s body to spur them to flight once more. They cloaked their body, to conceal the features Phoenix had recreated, and went looking for an ally.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As they proceeded to the palace, Phoenix confided to Fox the details of her recent ordeal. Since the night of the party when she confronted her reputation, she had been struggling to figure out what was causing her ordeal, and reached the conclusion that a demon had been called into her during her childhood abduction, and all the torments she had suffered since had been it’s attempts to take control and expel her. Upon reaching the palace, she sought out and confided in Ash what she had deduced. When Ash stared at her in disbelief, she insisted he go down to the public courts and see for himself. Ash collected himself and escorted Phoenix to the courts garrison, and watched as Phoenix confronted the demon at its-now her-arraignment for the murder of her mate.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She had not been prepared for the demon to admit to her accusations openly, and then swap bodies with her, using the mechanism it had devised to possess her from within. This inward path had not been obstructed by the psychic leash that should have trapped the demon in her body, because the demon was still anchored to the soul of the god exiled within her. Even a demonologist would attest that the trade was impossible if he did not know that fact. Thus, Phoenix was unable to convince the court that it had happened, and her protests only encouraged them to sentence her to the death the demon, posing as her, was calling for. the demon knew she would survive, but this gave it time to escape and devise another plot.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Arraignment. Phoenix Dawn was publicly stripped and suspended of title pending the outcome of her hearings. She could tell she was being treated as a suspect, not a victim, and the implications of that frightened her. Her instincts told her she had done only what she had to, but clearly no one else saw that. Honesty was her only defense, but it suddenly occurred to her that with her ignorance of the avon covenant, honesty would only serve to convict her.</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Court. Things developed in the following days. The houses of kathet yng, representing their slain sons made the suit. Their surviving sons were surrendered for inquisition and trial, under the assurance that Phoenix Dawn would be made to account for the untimely deaths. Nor did it count in her favor that Phoenix Dawn and the kathet yng sons were all in heat. They were all titled heirs, but Phoenix Dawn was the most disciplined, the closest in ability to an ideal, making her more responsible for the outcome. A case was made that Phoenix Dawn could just as easily have crippled or incapacitated her assailants, and the question posed to the court was whether she had been justified to kill in her defense. She stood accused of charges ranging from murder to breach of discipline.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Consulting with others through the path, Phoenix Dawn learned that her AEA citizenship offered no immunity or escape from the situation she was in. Because Ardyn was not a full member of the AEA, the situation was diplomatically sensitive. While Phoenix Dawn was a citizen of the AEA, established precedent dictated that the AEA had to respect the covenant under which Phoenix Dawn had been convicted and exiled. Nor was extradition possible, even if charges could be brought against Phoenix Dawn to justify such an attempt. After a mild reprimand for shutting her out, her mother gave advice and moral support to strengthen Phoenix Dawn’s morale. Whatever might happen, Ember believed her justified in her actions. She was surprised when they threw her brother-self into her cell with her, but relieved to have his shoulder to cry on for support.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Thorn signaled his men-the surviving assailants-when he was called on to identify them and their part in the event. As their sire, he had their full, silent cooperation going into trial. He stood before the court and testified on Phoenix Dawn’s behalf. He provided sufficient expert testimony to establish that their motives were hostile. He also allowed himself to grudgingly admit that she had used unrestrained lethal force once she had taken an offensive stance.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deaths she caused defending herself from cold blooded murder disguised as rape-which Blaze denied in court, claiming he had consented to the affair, which meant that she had consented by default-damned her. In avon eyes, they were the same person. She could not comprehend her other-self’s thinking. To further damn her, he confessed that the only way she could have done what she had done was if she had been possessed by her bloodlust. It was unbearable. His arguments were sure to get them both condemned.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For the final time, Phoenix Dawn was brought out of her cell to stand naked before the court. The weeks of inquisition had humiliated her. The conclusion of the court was that the seven whom she had killed had given her justification to defend herself, with clear intentions of rape, and assault, but the court did not find sufficient evidence to accuse them of attempted murder. Fortunately the capital charges against her, seven counts of murder, were reduced to lesser charges. Before court and house, she was convicted of provoked manslaughter, a breach of discipline. Her sentence, prove her discipline, or be formally stripped and exiled. Neither were being sentenced to death, but the sentence they received was far worse than execution. They were nailed-a means of crippling their psi without damaging it or taking it away, by amplifying the noise generated by psionic activity, which made them irresistible dragon bait. If they chose exile, their chances of survival were dim.</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Him. However she chose, there would be a second chance to resolve this mission. If she chose trial by combat, he would be ready, among the knight companions who would test her. That would be the least fortuitous choice, since his only option would be to kill her. But, he had judged her carefully.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Phoenix Dawn. They were left to contemplate their sentence. Blaze explained that since this was all the consequence of her actions, the only way they could challenge condemnation was through her actions as well. Having said that, he left the decision up to her. Phoenix Dawn asked a few more questions and considered Blaze’s answers carefully. If she could prove herself in the arena-if she could demonstrate proper discipline in the face of a similar or worse threat-she would absolve herself of the crime. It was, after all, a test of her self control. She would be able to fight, but not kill, to defend herself in a sexual or murderous assault by contracted knight companions. Unfortunately, she didn’t trust herself not to go berserk and kill, even if she deliberately submitted. She didn’t understand it, but she knew there was nothing she could do to control the bloodlust she had felt if it seized her again. Harsh as the wild promised to be, she decided that exile was better than the alternative. Trial by combat would become her execution if she lost control. With Blaze at her heels, she stepped through the exile’s gate. Her personal ties to her past, her title, and her place in civilization were all stripped away, locked inside her mind.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Only after Phoenix rose from the dead, following her execution, did anyone believe her story. By this time, the demon had jumped from her lover’s body-now a twin of her own-and could well be in anyone. 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her nemesis found a way to neutralize her phoenix gifts and Phoenix was caught off guard, and killed by a stranger on the street, or a friend in her own bed.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At least someone was thinking. Dragon reviewed the information he had, and devised a simple defense against possession-mirrored sunglasses-and placed Phoenix under house arrest, with himself as guard, while instructing their friends to be on the look out for Dusk. They were to escort her to him at once. When Rain and Lion arrived with Dusk between them, they all got a shock. Dusk was in fact Fox. Dusk had jumped to another host, and Fox had been left in sole possession of her body. They conferred with Phoenix, and decided that it was simply a glitch in how her power worked. She destroyed her own body, to translate into thought, but did not destroy the body of hosts she passed through. Her power had interpreted that body as belonging to a host and left it, and Fox, intact. By no means did it mean that Dusk was now totally disembodied. Fox discovered one of the more unsettling consequences of resurrection, when the group tried to deal with Fox’s corpse.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Other people have a way of teaching you more about yourself. Fox established quickly that some of Phoenix’s abilities were innate to her design. Living now in a copy of her own brain, she discovered that it was ridiculously easy to become male. For reasons Dragon insisted on, Fox and Phoenix were locked in together. With nothing better to do, Fox’s thoughts had turned to sexual diversion. Phoenix had been a bit disturbed at being stroked and caressed by a copy of herself, even knowing that it was Fox in that body. Fox had joked that perhaps she would be more comfortable with a male version of herself, when the change occurred. That provided a bit of distraction as Phoenix related how that reflex had troubled her as a child. Fox’s interest in her did not fade, and Phoenix was sorely tempted by him. Just when she thought it would finally happen, she was ripped out of his arms and into her twin’s place. Dusk had bedded down with a stranger when she noticed what Phoenix and Fox were up to. Out of sheer spite, she interfered, but at the same time, she had a message for her friends, and she took the opportunity-once Fox was done with her-to deliver that message. She apologized to Fox for what had happened, trying to explain her reasoning, and warned him to tell the others that it would be in their own interest to avoid both Phoenix and herself until their conflict was resolved. Neither of them wanted their friends to get hurt, but would not hesitate to use any means possible to ensure their own survival, including using them. She then switched places again, leaving Phoenix to deal with the aftermath of that announcement.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demon’s scent was picked up for a brief period when it attempted to seize her mother. Eclipsed by possession, her mother suddenly regained contact with her submerged identity as the dragon and threw the demon off by asserting her true form. The demon leapt to a new host and tried to flee, pursued by the dragon, losing him by running into a crowd and jumping from body to body during the stampede that resulted from the dragon’s appearance.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In the process of asserting its true form, the dragon ceased to be her mother, his awakening triggered her passing into Ash, who had to inform Phoenix that, for all intents and purposes, her mother was dead. Learning that her mother and Ash had been two incarnations of the same person, Phoenix recoiled from Ash, unable to bear the truth linking the two loves of her life. On the other hand, she confronted the boy she had been growing to love, who was now her twin. Her older sisters tried to help reconcile her to her mate’s transformation, citing their own relationship and legacy. By that reasoning, she retorted, she ought to continue pursuing Ash, since he was, despite everything, the one person she could imagine as her soul mate. Unfortunately, she could not look at him without seeing her mother in him, and her mind could not deal with the conflicting emotions she felt. Unable to cope, she fled. Ash, shadowed by the demon, pursued 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Part IV</w:t>
      </w:r>
      <w:r w:rsidRPr="000174FD">
        <w:rPr>
          <w:rFonts w:ascii="Montserrat" w:hAnsi="Montserrat"/>
          <w:color w:val="808080"/>
          <w:sz w:val="24"/>
        </w:rPr>
        <w:tab/>
      </w:r>
      <w:r w:rsidRPr="000174FD">
        <w:rPr>
          <w:rFonts w:ascii="Montserrat" w:hAnsi="Montserrat"/>
          <w:color w:val="808080"/>
          <w:sz w:val="24"/>
        </w:rPr>
        <w:tab/>
        <w:t>Crisis-Climax</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After the catastrophe that had unfolded in Phoenix Gate, Phoenix returned to the country to seek out the trail of her true antagonists. Phoenix traveled back to the place where her nightmare had begun, hoping to find some clue as to the identity and whereabouts of the men who abducted her as a child, intending to track them down and make them pay for setting in motion the ruin of her life. She did not have the slightest suspicion that the enemies she sought would come to her, once she returned to confront the scene of her childhood nightmare. From her past confidences, and through her mother’s memories, Ash was able to deduce her intentions and try to head her off. Unfortunately, the demon had also figured out what she was up to, and set about arranging a trap. The demon had little concern for the men she sought, but they would serve to fulfill the demon’s own desire for true resurrection. Ash had not been a fool, having summoned heavy reinforcements before entering the haunted domain to intercept Phoenix. The demon was not surprised to find that the cabal had also been preparing for this opportunity, massing legions of demons and undead in the vast, buried ruins of Dream Gate. Ash was captured, and subdued by the demon when he arrived ahead of Phoenix.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One evening, Phoenix was diverted from her contemplations when a gathering of locals and soldiers at an inn recognized her. They challenged her to go into the ruins and try to clean out the demons and undead rumored to have infested the catacombs buried under the temples, mansion and fortifications. She accepted the dare, remembering her previous expedition, and reminding herself of her purpose in Dream Gate. She was approached by one of the witnesses to her assumption to the title of the Phoenix Coast, previously an abandoned land holding. She was taken aside by the man, an agent of her regent, the mysterious Wolf. In truth, an agent of the imperial court set to watch over the administration of her house. He was intrigued by the extraordinary family resemblance within the imperial family, and the irony of her situation. He allowed her to pump him for information regarding the Dream Gate Massacre and the ruins north of that city. Late in the morning hours, drunk and playing the signet ring she had found in the ruins as a bet in a hand of keys, he abruptly folded and told her of the legacy she had inherited. The man was still astonished by the fact that she had been awarded official claim to the title. According to him, there were a few important aspects of the legacy she had inherited she had not been informed of. While the cities of Dream Gate and Phoenix Gate both resided in her domain, the true seat of her title was the forgotten city now known as the Death Gate Ruins. The bravest of men hesitated to even speak its name, so naturally the man was impressed that a slip of a girl like herself had succeeded in penetrating the heart of the ruins and emerging in possession of the domain’s seal, the signet ring Phoenix had found during her trials. All she had left to do, to secure her claim to the title that had been bestowed on her, was physically claim the mansion as her residence.</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She woke the next day freshly motivated by the story of the legacy to confront the pain of the past. She announced her plans to visit the ruins. She recruited a party to accompany her for the mission, a group of stalwart and adventurous souls who cheered the announcement, many of them full initiates who had been tested amid the ruins. She welcomed their enthusiasm, even knowing that most of them volunteered with greed and larceny in their hearts. The ruins, long considered haunted, had been viewed as damned after the Dream Gate Massacres. The prospect of the Paladin of the Phoenix, and lord of the domain, leading a foray perhaps implied some amount of protection for their minds and souls. Their progress in the adventure was at first only marred by the fits that assaulted her. The strange attacks were striking more often and with greater violence than ever before in her life. In spite of being shaken and even bruised by the fits, she set her teeth and strengthened her resolve. Soon enough, too soon, they stood before the gates of the mansion itself. Once again, Phoenix returned to the scene of the crime. She wished she had Ash or her friends there with her so bad she could taste it.</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Phoenix was lured into the heart of the trap well ahead of the arrival of Ash’s reinforcements. The sprawling ruins amid which the sanctuary was set had long since been a burial ground for great warriors and mages, and had offered the necromancers and demonologists all the material necessary to raise a legion of undead and animated monstrosities to start the war of the rift. Phoenix and her party found a safe spot to camp through the night, offering her the safety and privacy to bathe. Disturbed to have found that the unused bulk of the sanctuary had been overrun by the dead and the damned, such that she had not been able to dispatch another of her men to report and bear warning, she counseled herself to clean up and maintain her composure. Only after assuring herself that she and her men were in a defensible position did she feel comfortable taking advantage of the bath. If nothing else, she had earned the respect of the men, and suffered the blood and gore to prove it. She was surprised to have her meditation disturbed, but looking up she was suddenly thrust well past mere surprise.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During her journey, Phoenix had had time to reflect upon her feelings for Ash, and greeted his appearance gratefully, falling completely for the demon’s ruse. She had not expected to confront him, but he was the one person who could have guessed her intentions. Having had time to ponder many things since their last confrontation, she was rather pleased to see him. Her desire encouraged her to drop her guard, and after a long awaited intimacy, when she was at her most vulnerable, the demon struck. It was a swift and subtle change. Phoenix had needed no warning, the tension that settled into his body, and the simple fact that he had become unreadable, alerted her to the danger. Instantly she was in motion. She found herself immediately engaged by the men who had slipped in behind him. In a way she was grateful to be set upon by these minions, for against them there was no danger she would hesitate. Nor was she surprised when Thorn himself stepped out of the shadows to watch it  all. Ash was still fresh and alert when she dropped the last of his men, and for a moment, she thought she had a chance. The way he looked at her nude form summoned a flood of memories.</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There, naked and alone, she finally confronted her childhood demons. For one blissful moment, the demon allowed Ash to come forward. He pulled her into his embrace and held her for a moment, and then he began to explain. He had been helpless to prevent her capture, and was thankful that had been used only for that, and not to kill her. His understanding of the situation had suggested her nemesis would have killed her on sight. Then the demon seized control and taunted her, if she wanted, she could try to fight for her freedom. But of course, she would have to kill Ash to stop the demon inside him. he had bound her as effectively as if he had taken possession of her. The intensity built as Phoenix confronted her captors, witnessed the death and defilement of a few of her party members and friends, and learned of the fate in store for her. The demon had been torturing her friends with detailed descriptions of his intentions, to defile and corrupt her, and turn her into one of them, a demon.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Thorn and his minions were guarding the baths where she had been incapacitated, preventing her party from coming to her rescue. For a moment, it confused her to find her attention drawn more to Thorn than her nemesis. Then he spoke and it hit her like a hammer. She was seven years old again, confronting the betrayal of her mentor. She had never seen it before, but there were little mannerisms. Two men who had been trusted teachers, one unspeakable entity possessing both. She was not surprised to be hearing the same monologue again. The difference, this time around, was that she was physically capable of putting up a fight. Given their common regenerative gift, an all out fight between them would be unbelievably brutal, and she still did not know what it took kill a demon. Particularly one who was inhabited a dragon. She felt no restraint against lashing out at him to find out. Fortunately, for him at least, death had not limited the effectiveness of his companions.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Inevitably, they managed to immobilize and subdue her. After beating her down, and shattering her defenses, the demon took true possession of Phoenix. Ash was subdued the instant the demon passed from him to Phoenix, and forced to watch as the cabal emerged and began the ceremony to resurrect the god of death and destruction. She had no doubt that whatever awaited her now was much worse than death. From a superior position, the demon was finally successful in warping Phoenix and enslaving her to his will. She was a willing sacrifice by the time it was sucked into her depths to join its soul in the coming resurrection. Ash watched helplessly as the woman he loved was butchered, as the sacrifice to resurrect the god.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dragon, summoned the instant Ash first fell under the demon’s sway, finally arrived at the ruins.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Even though she resurrected true to her name, it was obvious that she was no longer herself. Phoenix was surprised to find herself alive, back in the private bath where she had been captured. Phoenix investigated the rooms staked out by her party and discovered that they were missing, along with all the gear she and they had brought with them. The taint of paradox permeated the ruins and space and time seemed to have warped around her. She called upon her inner resources, and attempted to find her way out of the maze of rooms the mansion had become. Phoenix stumbled upon the central pool, emerging from a side passage onto the grand balcony ringing the grand atrium. Pausing at the sight of Ash, who she assumed to be the traitor who damned her, she leapt down and rushed forward to curse him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dragon reached the inescapable conclusion that Phoenix was lost, as he burst into the inner sanctum and Phoenix instantly stepped forward to shield the god. In the past, there had been only one way to stop the phoenix and break the god’s hold over her, the dragon had been forced to destroy her anchor, her physical body. Ash would be able to counter the god if the phoenix was dealt with, so the dragon cut loose on Phoenix. Pausing only long enough to deal with the restraints that had been keeping Ash in check, the dragon lunged at Phoenix, who was instantly, instinctively aware of the unique threat the dragon posed. The dragon had witnessed the horror of the phoenix in her demonic aspect, and had not hesitated to act. He had been the dragon who had enabled the phoenix of legend to break free of demonic enslavement by destroying vessel she had been bound to. Though he loved her, he would destroy her again to set her free.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She had rushed forward to strike Ash as she cursed him, only to turn on her heel and run for dear life as a dragon reared up before her. Phoenix had no clue as to the dragon’s true motivations. She simply fled, and the dragon pursued. As she turned to take flight, the demon confronted Phoenix, and tried to seize her, but she managed to break away. Ash quickly took command of the survivors of Phoenix’s expedition, striking down the minions who had restrained them as they were forced to watch the ceremony. They quickly assembled around Ash, weapons retrieved from their captors naked and ready. As the dragon’s heir, Ash was intimately aware of his sire’s thoughts and actions. Because the demon-god was resurrected through Phoenix’s sacrifice, its form and nature were identical to hers in the dragon’s perception, though exotically different to human eyes. Ash was stunned by the sight, but did not hesitate to rush forward and engage it. The dragon sensed as Ash distracted the demon-god.</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Phoenix took advantage of her size and recent exploration of the ruins to confound the dragon, but the dragon had one last resort, one she would never expect, though the dragon almost hesitated to think of the consequences of initiating the phoenix. When it became apparent that he could not catch her, the dragon changed tactics, reaching into her unconscious mind to summon forth a pursuer she ultimately could not outrun. Phoenix darted through the maze seeking to elude the dragon that had been roused from her subconscious mind. In the process she found herself confronted with the deadly minions of the arch-wizard at every turn. Naked, save for the powers of her mind, she resorted to pitting these threats against one another. Demons and undead proved no match for the dragon, but they slowed it down and bought her time to run.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pStyle w:val="BodyText"/>
        <w:rPr>
          <w:rFonts w:ascii="Montserrat" w:hAnsi="Montserrat"/>
          <w:sz w:val="24"/>
        </w:rPr>
      </w:pPr>
      <w:r w:rsidRPr="000174FD">
        <w:rPr>
          <w:rFonts w:ascii="Montserrat" w:hAnsi="Montserrat"/>
          <w:sz w:val="24"/>
        </w:rPr>
        <w:t xml:space="preserve">Phoenix raced down a passage, thinking the dragon long since lost, and unwittingly dropped into an open shaft. As she fell, she could see that the lower end of the shaft was flooded. The dragon exploded up out of the water as she descended, but Phoenix narrowly avoided its flashing jaws. The dragon flailed around as she plummeted into the freezing water. Phoenix swam for her life, darting around the thrashing beast looking for a way out. At some point, she felt the dragon’s teeth dig into her and she was dragged under, where her head got bashed against a submerged protrusion. She blacked out, dismal images of herself slithering down its throat flickering through her horrified brain.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The consequences of initiating Phoenix included opening a rift in time and space as all of creation suffered the effect of her soul’s division. Her phoenix nature made her partially immune to the normal effects of blooding, instead of becoming a dragon, she became split into two polarized versions of herself.</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Ash shifted all of his attention from the demon to the disaster, throwing himself into the rift to save the world from destruction. Ash had sensed the entire pursuit somewhat abstractly, while focused on his effort to hold reality together while the surviving members of Phoenix’s party collected themselves and fled. The dragon lost contact with Phoenix as she was incinerated in the belly of the dragon projection. Something passed through the dragon into Ash, and he reached out once more and felt the rift itself slip into his grasp. In spite of his furious struggle to arrest the rupture, he still took note of the images that burned themselves into his soul.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The demon escaped, capturing the Phoenix who was still under his thrall as the dragon struggled to save the other Phoenix, who he could still sense, from being lost in the rift. Phoenix was shocked to awake engulfed only in water, and thrashed her way to the surface of the flooded shaft where she had, for a moment, believed she had died. Somehow, she dragged herself out of the shaft and collapsed in the passage from which she had fallen, totally exhausted. The dragon found her laying unconscious as he searched for a way out of the mansion. He gathered her up the moment he recognized her form, cradling her gently in his mouth, and carried her out. They emerged to see the armies of both sides retreating from the expanding rift. The demon swiftly took control of the demonic and undead legions to guard his retreat. The rest watched as the rift swelled and then sank into the earth, as Ash seized control of the manifestation of paradox and averted total catastrophe. Ash finally emerged from the ruins and went to Phoenix’s side.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While waiting for her to recover, Ash pondered the absence of his dragon sire. From what he could remember, it had shut him out immediately after the projection consumed the “demon”. He quickly drew the conclusion that once the demon had been destroyed his sire had turned his attention back to his own pursuits, feeling no need for comment, leaving Ash to deal with the consequences. Fist among them, figuring out who, and what, the dragon had rescued, and he now watched over, was. Her appearance had not changed, and certainly no demon could have survived initiation. He hoped, with all his heart, that she was just Phoenix, and no longer enslaved to the demon-god’s will.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r w:rsidRPr="000174FD">
        <w:rPr>
          <w:rFonts w:ascii="Montserrat" w:hAnsi="Montserrat"/>
          <w:color w:val="808080"/>
          <w:sz w:val="24"/>
        </w:rPr>
        <w:t xml:space="preserve">Phoenix awakened again, on a pallet in a tent, and confronted Ash. The last thing Phoenix remembered, before awakening in the midst of the chaos and being rescued by the dragon, was being assaulted by Ash, under the demon’s control. It took Ash a while to calm her down and explain what had happened, as much as anyone could explain what had happened that night. They talked, and she muddled through an explanation of what she had been doing in the ruins, noting that he simply winced and nodded when she described being held in the demon’s thrall. He was called out by one of his men, and she followed him to an unlit pyre. She exchanged sympathies with their mentor, Raven, and they all stood silently as the pyre for the slain was lit. Clearly, this new trauma would stand between them for some time to come, but in light of what had been unleashed, it would be some time before there was sufficient peace for them to explore their relationship together. </w:t>
      </w: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808080"/>
          <w:sz w:val="24"/>
        </w:rPr>
      </w:pPr>
    </w:p>
    <w:p w:rsidR="00041385" w:rsidRPr="000174FD" w:rsidRDefault="00041385">
      <w:pPr>
        <w:tabs>
          <w:tab w:val="left" w:pos="360"/>
          <w:tab w:val="left" w:pos="720"/>
          <w:tab w:val="left" w:pos="1440"/>
          <w:tab w:val="left" w:pos="2160"/>
          <w:tab w:val="left" w:pos="2880"/>
          <w:tab w:val="left" w:pos="3600"/>
          <w:tab w:val="left" w:pos="4320"/>
          <w:tab w:val="left" w:pos="5040"/>
          <w:tab w:val="right" w:pos="6480"/>
          <w:tab w:val="right" w:pos="6840"/>
        </w:tabs>
        <w:rPr>
          <w:rFonts w:ascii="Montserrat" w:hAnsi="Montserrat"/>
          <w:color w:val="0000FF"/>
          <w:sz w:val="24"/>
        </w:rPr>
      </w:pPr>
    </w:p>
    <w:p w:rsidR="00041385" w:rsidRPr="000174FD" w:rsidRDefault="00041385">
      <w:pPr>
        <w:rPr>
          <w:rFonts w:ascii="Montserrat" w:hAnsi="Montserrat"/>
          <w:sz w:val="24"/>
        </w:rPr>
      </w:pPr>
    </w:p>
    <w:sectPr w:rsidR="00041385" w:rsidRPr="000174FD">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47239880">
    <w:abstractNumId w:val="0"/>
  </w:num>
  <w:num w:numId="2" w16cid:durableId="1684090192">
    <w:abstractNumId w:val="0"/>
  </w:num>
  <w:num w:numId="3" w16cid:durableId="341056424">
    <w:abstractNumId w:val="0"/>
  </w:num>
  <w:num w:numId="4" w16cid:durableId="902980767">
    <w:abstractNumId w:val="0"/>
  </w:num>
  <w:num w:numId="5" w16cid:durableId="2101096032">
    <w:abstractNumId w:val="0"/>
  </w:num>
  <w:num w:numId="6" w16cid:durableId="1433283628">
    <w:abstractNumId w:val="0"/>
  </w:num>
  <w:num w:numId="7" w16cid:durableId="1049231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56DC"/>
    <w:rsid w:val="000174FD"/>
    <w:rsid w:val="00041385"/>
    <w:rsid w:val="002B56DC"/>
    <w:rsid w:val="00330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BC5380F-65E3-4216-BAAC-6299CE2C4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4FD"/>
    <w:pPr>
      <w:spacing w:after="240" w:line="276" w:lineRule="auto"/>
    </w:pPr>
    <w:rPr>
      <w:rFonts w:cstheme="minorHAnsi"/>
      <w:sz w:val="28"/>
      <w:szCs w:val="28"/>
    </w:rPr>
  </w:style>
  <w:style w:type="paragraph" w:styleId="Heading1">
    <w:name w:val="heading 1"/>
    <w:basedOn w:val="NoSpacing"/>
    <w:next w:val="Normal"/>
    <w:link w:val="Heading1Char"/>
    <w:qFormat/>
    <w:rsid w:val="000174F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0174F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0174FD"/>
    <w:pPr>
      <w:outlineLvl w:val="2"/>
    </w:pPr>
    <w:rPr>
      <w:sz w:val="40"/>
    </w:rPr>
  </w:style>
  <w:style w:type="paragraph" w:styleId="Heading4">
    <w:name w:val="heading 4"/>
    <w:basedOn w:val="Heading3"/>
    <w:next w:val="Normal"/>
    <w:link w:val="Heading4Char"/>
    <w:qFormat/>
    <w:rsid w:val="000174FD"/>
    <w:pPr>
      <w:numPr>
        <w:ilvl w:val="3"/>
      </w:numPr>
      <w:outlineLvl w:val="3"/>
    </w:pPr>
    <w:rPr>
      <w:sz w:val="32"/>
    </w:rPr>
  </w:style>
  <w:style w:type="paragraph" w:styleId="Heading5">
    <w:name w:val="heading 5"/>
    <w:basedOn w:val="Heading4"/>
    <w:next w:val="Normal"/>
    <w:link w:val="Heading5Char"/>
    <w:qFormat/>
    <w:rsid w:val="000174FD"/>
    <w:pPr>
      <w:numPr>
        <w:ilvl w:val="4"/>
      </w:numPr>
      <w:outlineLvl w:val="4"/>
    </w:pPr>
    <w:rPr>
      <w:sz w:val="28"/>
    </w:rPr>
  </w:style>
  <w:style w:type="paragraph" w:styleId="Heading6">
    <w:name w:val="heading 6"/>
    <w:basedOn w:val="Heading5"/>
    <w:next w:val="Normal"/>
    <w:link w:val="Heading6Char"/>
    <w:qFormat/>
    <w:rsid w:val="000174FD"/>
    <w:pPr>
      <w:numPr>
        <w:ilvl w:val="5"/>
      </w:numPr>
      <w:outlineLvl w:val="5"/>
    </w:pPr>
    <w:rPr>
      <w:bCs/>
      <w:sz w:val="24"/>
      <w:szCs w:val="24"/>
      <w:u w:val="single"/>
    </w:rPr>
  </w:style>
  <w:style w:type="paragraph" w:styleId="Heading7">
    <w:name w:val="heading 7"/>
    <w:basedOn w:val="Heading6"/>
    <w:next w:val="Normal"/>
    <w:link w:val="Heading7Char"/>
    <w:qFormat/>
    <w:rsid w:val="000174FD"/>
    <w:pPr>
      <w:keepNext w:val="0"/>
      <w:numPr>
        <w:ilvl w:val="0"/>
        <w:numId w:val="0"/>
      </w:numPr>
      <w:outlineLvl w:val="6"/>
    </w:pPr>
    <w:rPr>
      <w:b w:val="0"/>
      <w:kern w:val="0"/>
    </w:rPr>
  </w:style>
  <w:style w:type="paragraph" w:styleId="Heading8">
    <w:name w:val="heading 8"/>
    <w:basedOn w:val="Heading6"/>
    <w:next w:val="Normal"/>
    <w:link w:val="Heading8Char"/>
    <w:qFormat/>
    <w:rsid w:val="000174FD"/>
    <w:pPr>
      <w:outlineLvl w:val="7"/>
    </w:pPr>
    <w:rPr>
      <w:i/>
      <w:iCs/>
      <w:u w:val="none"/>
    </w:rPr>
  </w:style>
  <w:style w:type="paragraph" w:styleId="Heading9">
    <w:name w:val="heading 9"/>
    <w:basedOn w:val="Heading8"/>
    <w:next w:val="Normal"/>
    <w:link w:val="Heading9Char"/>
    <w:qFormat/>
    <w:rsid w:val="000174F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overflowPunct w:val="0"/>
      <w:autoSpaceDE w:val="0"/>
      <w:autoSpaceDN w:val="0"/>
      <w:adjustRightInd w:val="0"/>
      <w:ind w:left="720" w:hanging="720"/>
      <w:textAlignment w:val="baseline"/>
    </w:pPr>
    <w:rPr>
      <w:sz w:val="14"/>
    </w:rPr>
  </w:style>
  <w:style w:type="paragraph" w:styleId="FootnoteText">
    <w:name w:val="footnote text"/>
    <w:basedOn w:val="Normal"/>
    <w:semiHidden/>
    <w:pPr>
      <w:overflowPunct w:val="0"/>
      <w:autoSpaceDE w:val="0"/>
      <w:autoSpaceDN w:val="0"/>
      <w:adjustRightInd w:val="0"/>
      <w:ind w:hanging="720"/>
      <w:textAlignment w:val="baseline"/>
    </w:pPr>
    <w:rPr>
      <w:sz w:val="14"/>
    </w:rPr>
  </w:style>
  <w:style w:type="paragraph" w:styleId="BodyText">
    <w:name w:val="Body Text"/>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overflowPunct w:val="0"/>
      <w:autoSpaceDE w:val="0"/>
      <w:autoSpaceDN w:val="0"/>
      <w:adjustRightInd w:val="0"/>
      <w:textAlignment w:val="baseline"/>
    </w:pPr>
    <w:rPr>
      <w:color w:val="808080"/>
      <w:sz w:val="16"/>
    </w:rPr>
  </w:style>
  <w:style w:type="paragraph" w:styleId="BodyText2">
    <w:name w:val="Body Text 2"/>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pPr>
    <w:rPr>
      <w:color w:val="C0C0C0"/>
      <w:sz w:val="16"/>
    </w:rPr>
  </w:style>
  <w:style w:type="paragraph" w:customStyle="1" w:styleId="Subheading1">
    <w:name w:val="Subheading 1"/>
    <w:basedOn w:val="Heading1"/>
    <w:next w:val="Normal"/>
    <w:link w:val="Subheading1Char"/>
    <w:qFormat/>
    <w:rsid w:val="000174F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0174FD"/>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0174FD"/>
  </w:style>
  <w:style w:type="character" w:customStyle="1" w:styleId="Subheading2Char">
    <w:name w:val="Subheading 2 Char"/>
    <w:link w:val="Subheading2"/>
    <w:rsid w:val="000174F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0174FD"/>
    <w:rPr>
      <w:sz w:val="40"/>
      <w:szCs w:val="40"/>
    </w:rPr>
  </w:style>
  <w:style w:type="character" w:customStyle="1" w:styleId="Subheading3Char">
    <w:name w:val="Subheading 3 Char"/>
    <w:link w:val="Subheading3"/>
    <w:rsid w:val="000174F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0174FD"/>
    <w:pPr>
      <w:spacing w:before="240" w:line="240" w:lineRule="auto"/>
    </w:pPr>
    <w:rPr>
      <w:vertAlign w:val="subscript"/>
    </w:rPr>
  </w:style>
  <w:style w:type="character" w:customStyle="1" w:styleId="SuptitleChar">
    <w:name w:val="Suptitle Char"/>
    <w:link w:val="Suptitle"/>
    <w:rsid w:val="000174F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0174FD"/>
    <w:rPr>
      <w:b w:val="0"/>
      <w:bCs w:val="0"/>
      <w:color w:val="7F7F7F"/>
      <w:vertAlign w:val="superscript"/>
    </w:rPr>
  </w:style>
  <w:style w:type="character" w:customStyle="1" w:styleId="SubtitleChar">
    <w:name w:val="Subtitle Char"/>
    <w:link w:val="Subtitle"/>
    <w:uiPriority w:val="11"/>
    <w:rsid w:val="000174FD"/>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0174FD"/>
    <w:rPr>
      <w:rFonts w:eastAsia="Times New Roman" w:cstheme="minorHAnsi"/>
      <w:b/>
      <w:kern w:val="28"/>
      <w:sz w:val="56"/>
      <w:szCs w:val="28"/>
    </w:rPr>
  </w:style>
  <w:style w:type="paragraph" w:styleId="NoSpacing">
    <w:name w:val="No Spacing"/>
    <w:basedOn w:val="Normal"/>
    <w:uiPriority w:val="1"/>
    <w:qFormat/>
    <w:rsid w:val="000174FD"/>
    <w:pPr>
      <w:spacing w:after="0"/>
    </w:pPr>
  </w:style>
  <w:style w:type="character" w:customStyle="1" w:styleId="Heading2Char">
    <w:name w:val="Heading 2 Char"/>
    <w:link w:val="Heading2"/>
    <w:rsid w:val="000174FD"/>
    <w:rPr>
      <w:rFonts w:ascii="Montserrat" w:eastAsia="Times New Roman" w:hAnsi="Montserrat" w:cstheme="minorHAnsi"/>
      <w:b/>
      <w:kern w:val="28"/>
      <w:sz w:val="48"/>
      <w:szCs w:val="48"/>
    </w:rPr>
  </w:style>
  <w:style w:type="character" w:customStyle="1" w:styleId="Heading3Char">
    <w:name w:val="Heading 3 Char"/>
    <w:link w:val="Heading3"/>
    <w:rsid w:val="000174FD"/>
    <w:rPr>
      <w:rFonts w:ascii="Montserrat" w:eastAsia="Times New Roman" w:hAnsi="Montserrat" w:cstheme="minorHAnsi"/>
      <w:b/>
      <w:kern w:val="28"/>
      <w:sz w:val="40"/>
      <w:szCs w:val="48"/>
    </w:rPr>
  </w:style>
  <w:style w:type="character" w:customStyle="1" w:styleId="Heading4Char">
    <w:name w:val="Heading 4 Char"/>
    <w:link w:val="Heading4"/>
    <w:rsid w:val="000174FD"/>
    <w:rPr>
      <w:rFonts w:ascii="Montserrat" w:eastAsia="Times New Roman" w:hAnsi="Montserrat" w:cstheme="minorHAnsi"/>
      <w:b/>
      <w:kern w:val="28"/>
      <w:sz w:val="32"/>
      <w:szCs w:val="48"/>
    </w:rPr>
  </w:style>
  <w:style w:type="character" w:customStyle="1" w:styleId="Heading5Char">
    <w:name w:val="Heading 5 Char"/>
    <w:link w:val="Heading5"/>
    <w:rsid w:val="000174FD"/>
    <w:rPr>
      <w:rFonts w:ascii="Montserrat" w:eastAsia="Times New Roman" w:hAnsi="Montserrat" w:cstheme="minorHAnsi"/>
      <w:b/>
      <w:kern w:val="28"/>
      <w:sz w:val="28"/>
      <w:szCs w:val="48"/>
    </w:rPr>
  </w:style>
  <w:style w:type="character" w:customStyle="1" w:styleId="Heading6Char">
    <w:name w:val="Heading 6 Char"/>
    <w:link w:val="Heading6"/>
    <w:rsid w:val="000174FD"/>
    <w:rPr>
      <w:rFonts w:ascii="Montserrat" w:eastAsia="Times New Roman" w:hAnsi="Montserrat" w:cstheme="minorHAnsi"/>
      <w:b/>
      <w:bCs/>
      <w:kern w:val="28"/>
      <w:sz w:val="24"/>
      <w:szCs w:val="24"/>
      <w:u w:val="single"/>
    </w:rPr>
  </w:style>
  <w:style w:type="character" w:customStyle="1" w:styleId="Heading7Char">
    <w:name w:val="Heading 7 Char"/>
    <w:link w:val="Heading7"/>
    <w:rsid w:val="000174FD"/>
    <w:rPr>
      <w:rFonts w:ascii="Montserrat" w:eastAsia="Times New Roman" w:hAnsi="Montserrat" w:cstheme="minorHAnsi"/>
      <w:bCs/>
      <w:sz w:val="24"/>
      <w:szCs w:val="24"/>
      <w:u w:val="single"/>
    </w:rPr>
  </w:style>
  <w:style w:type="character" w:customStyle="1" w:styleId="Heading8Char">
    <w:name w:val="Heading 8 Char"/>
    <w:link w:val="Heading8"/>
    <w:rsid w:val="000174FD"/>
    <w:rPr>
      <w:rFonts w:ascii="Montserrat" w:eastAsia="Times New Roman" w:hAnsi="Montserrat" w:cstheme="minorHAnsi"/>
      <w:b/>
      <w:bCs/>
      <w:i/>
      <w:iCs/>
      <w:kern w:val="28"/>
      <w:sz w:val="24"/>
      <w:szCs w:val="24"/>
    </w:rPr>
  </w:style>
  <w:style w:type="character" w:customStyle="1" w:styleId="Heading9Char">
    <w:name w:val="Heading 9 Char"/>
    <w:link w:val="Heading9"/>
    <w:rsid w:val="000174FD"/>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0174FD"/>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0174F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0174FD"/>
    <w:rPr>
      <w:rFonts w:ascii="Montserrat" w:eastAsia="Times New Roman" w:hAnsi="Montserrat" w:cs="Times New Roman"/>
      <w:b/>
      <w:bCs/>
      <w:spacing w:val="-10"/>
      <w:kern w:val="28"/>
      <w:sz w:val="72"/>
      <w:szCs w:val="72"/>
    </w:rPr>
  </w:style>
  <w:style w:type="character" w:styleId="Strong">
    <w:name w:val="Strong"/>
    <w:uiPriority w:val="22"/>
    <w:qFormat/>
    <w:rsid w:val="000174FD"/>
    <w:rPr>
      <w:b/>
      <w:bCs/>
    </w:rPr>
  </w:style>
  <w:style w:type="character" w:styleId="Emphasis">
    <w:name w:val="Emphasis"/>
    <w:uiPriority w:val="20"/>
    <w:qFormat/>
    <w:rsid w:val="000174FD"/>
    <w:rPr>
      <w:rFonts w:asciiTheme="minorHAnsi" w:hAnsiTheme="minorHAnsi" w:cstheme="minorHAnsi"/>
      <w:i/>
      <w:iCs/>
      <w:sz w:val="28"/>
      <w:szCs w:val="28"/>
    </w:rPr>
  </w:style>
  <w:style w:type="paragraph" w:styleId="ListParagraph">
    <w:name w:val="List Paragraph"/>
    <w:basedOn w:val="Normal"/>
    <w:uiPriority w:val="34"/>
    <w:qFormat/>
    <w:rsid w:val="000174FD"/>
    <w:pPr>
      <w:ind w:left="720"/>
      <w:contextualSpacing/>
    </w:pPr>
    <w:rPr>
      <w:rFonts w:eastAsia="Times New Roman"/>
    </w:rPr>
  </w:style>
  <w:style w:type="paragraph" w:styleId="Quote">
    <w:name w:val="Quote"/>
    <w:basedOn w:val="Normal"/>
    <w:next w:val="Normal"/>
    <w:link w:val="QuoteChar"/>
    <w:uiPriority w:val="29"/>
    <w:qFormat/>
    <w:rsid w:val="000174F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0174FD"/>
    <w:rPr>
      <w:rFonts w:cstheme="minorHAnsi"/>
      <w:sz w:val="28"/>
      <w:szCs w:val="28"/>
    </w:rPr>
  </w:style>
  <w:style w:type="paragraph" w:styleId="IntenseQuote">
    <w:name w:val="Intense Quote"/>
    <w:basedOn w:val="Quote"/>
    <w:next w:val="Normal"/>
    <w:link w:val="IntenseQuoteChar"/>
    <w:uiPriority w:val="30"/>
    <w:qFormat/>
    <w:rsid w:val="000174FD"/>
    <w:pPr>
      <w:pBdr>
        <w:left w:val="single" w:sz="18" w:space="7" w:color="auto"/>
      </w:pBdr>
    </w:pPr>
    <w:rPr>
      <w:b/>
      <w:bCs/>
    </w:rPr>
  </w:style>
  <w:style w:type="character" w:customStyle="1" w:styleId="IntenseQuoteChar">
    <w:name w:val="Intense Quote Char"/>
    <w:link w:val="IntenseQuote"/>
    <w:uiPriority w:val="30"/>
    <w:rsid w:val="000174FD"/>
    <w:rPr>
      <w:rFonts w:cstheme="minorHAnsi"/>
      <w:b/>
      <w:bCs/>
      <w:sz w:val="28"/>
      <w:szCs w:val="28"/>
    </w:rPr>
  </w:style>
  <w:style w:type="character" w:styleId="SubtleEmphasis">
    <w:name w:val="Subtle Emphasis"/>
    <w:uiPriority w:val="19"/>
    <w:qFormat/>
    <w:rsid w:val="000174F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0174FD"/>
    <w:rPr>
      <w:rFonts w:asciiTheme="minorHAnsi" w:hAnsiTheme="minorHAnsi" w:cstheme="minorHAnsi"/>
      <w:b/>
      <w:bCs/>
      <w:i/>
      <w:iCs/>
      <w:sz w:val="28"/>
      <w:szCs w:val="28"/>
    </w:rPr>
  </w:style>
  <w:style w:type="character" w:styleId="SubtleReference">
    <w:name w:val="Subtle Reference"/>
    <w:uiPriority w:val="31"/>
    <w:qFormat/>
    <w:rsid w:val="000174FD"/>
    <w:rPr>
      <w:caps/>
      <w:color w:val="7F7F7F" w:themeColor="text1" w:themeTint="80"/>
      <w:sz w:val="22"/>
      <w:szCs w:val="22"/>
    </w:rPr>
  </w:style>
  <w:style w:type="character" w:styleId="IntenseReference">
    <w:name w:val="Intense Reference"/>
    <w:uiPriority w:val="32"/>
    <w:qFormat/>
    <w:rsid w:val="000174FD"/>
    <w:rPr>
      <w:b/>
      <w:bCs/>
      <w:caps/>
      <w:color w:val="7F7F7F" w:themeColor="text1" w:themeTint="80"/>
      <w:sz w:val="22"/>
      <w:szCs w:val="22"/>
    </w:rPr>
  </w:style>
  <w:style w:type="character" w:styleId="BookTitle">
    <w:name w:val="Book Title"/>
    <w:uiPriority w:val="33"/>
    <w:qFormat/>
    <w:rsid w:val="000174F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Mai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Main.dot</Template>
  <TotalTime>0</TotalTime>
  <Pages>1</Pages>
  <Words>188744</Words>
  <Characters>881435</Characters>
  <Application>Microsoft Office Word</Application>
  <DocSecurity>0</DocSecurity>
  <Lines>20032</Lines>
  <Paragraphs>2119</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1068060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2025-11-12T05:00:00Z</dcterms:created>
  <dcterms:modified xsi:type="dcterms:W3CDTF">2025-11-12T07:18:00Z</dcterms:modified>
</cp:coreProperties>
</file>