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4E01" w:rsidRPr="008E2E45" w:rsidRDefault="00C64E01">
      <w:pPr>
        <w:rPr>
          <w:rFonts w:ascii="Montserrat" w:hAnsi="Montserrat"/>
          <w:sz w:val="24"/>
        </w:rPr>
      </w:pPr>
      <w:r w:rsidRPr="008E2E45">
        <w:rPr>
          <w:rFonts w:ascii="Montserrat" w:hAnsi="Montserrat"/>
          <w:sz w:val="24"/>
        </w:rPr>
        <w:t>Project Development · Pool</w:t>
      </w:r>
    </w:p>
    <w:p w:rsidR="00C64E01" w:rsidRPr="008E2E45" w:rsidRDefault="00C64E01">
      <w:pPr>
        <w:rPr>
          <w:rFonts w:ascii="Montserrat" w:hAnsi="Montserrat"/>
          <w:sz w:val="24"/>
        </w:rPr>
      </w:pPr>
      <w:r w:rsidRPr="008E2E45">
        <w:rPr>
          <w:rFonts w:ascii="Montserrat" w:hAnsi="Montserrat"/>
          <w:sz w:val="24"/>
        </w:rPr>
        <w:t>Primary · The Threshold</w:t>
      </w:r>
    </w:p>
    <w:p w:rsidR="00C64E01" w:rsidRPr="008E2E45" w:rsidRDefault="00C64E01">
      <w:pPr>
        <w:rPr>
          <w:rFonts w:ascii="Montserrat" w:hAnsi="Montserrat"/>
          <w:sz w:val="24"/>
        </w:rPr>
      </w:pP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Search Key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Episodic Source Notes</w:t>
      </w:r>
      <w:r w:rsidRPr="008E2E45">
        <w:rPr>
          <w:rFonts w:ascii="Montserrat" w:hAnsi="Montserrat"/>
          <w:sz w:val="24"/>
        </w:rPr>
        <w:tab/>
        <w:t>Dusk and Dawn, Self Discovery</w:t>
      </w:r>
    </w:p>
    <w:p w:rsidR="00C64E01" w:rsidRPr="008E2E45" w:rsidRDefault="00C64E01">
      <w:pPr>
        <w:rPr>
          <w:rFonts w:ascii="Montserrat" w:hAnsi="Montserrat"/>
          <w:sz w:val="24"/>
        </w:rPr>
      </w:pPr>
    </w:p>
    <w:p w:rsidR="00C64E01" w:rsidRPr="008E2E45" w:rsidRDefault="00C64E01">
      <w:pPr>
        <w:rPr>
          <w:rFonts w:ascii="Montserrat" w:hAnsi="Montserrat"/>
          <w:color w:val="003366"/>
          <w:sz w:val="24"/>
        </w:rPr>
      </w:pPr>
      <w:r w:rsidRPr="008E2E45">
        <w:rPr>
          <w:rFonts w:ascii="Montserrat" w:hAnsi="Montserrat"/>
          <w:color w:val="003366"/>
          <w:sz w:val="24"/>
        </w:rPr>
        <w:t>DRAW POINT : CONFRONTATIONS AND COMMISSIONS</w:t>
      </w:r>
    </w:p>
    <w:p w:rsidR="00C64E01" w:rsidRPr="008E2E45" w:rsidRDefault="00C64E01">
      <w:pPr>
        <w:rPr>
          <w:rFonts w:ascii="Montserrat" w:hAnsi="Montserrat"/>
          <w:color w:val="003366"/>
          <w:sz w:val="24"/>
        </w:rPr>
      </w:pPr>
    </w:p>
    <w:p w:rsidR="00C64E01" w:rsidRPr="008E2E45" w:rsidRDefault="00C64E01">
      <w:pPr>
        <w:rPr>
          <w:rFonts w:ascii="Montserrat" w:hAnsi="Montserrat"/>
          <w:color w:val="003366"/>
          <w:sz w:val="24"/>
        </w:rPr>
      </w:pPr>
      <w:r w:rsidRPr="008E2E45">
        <w:rPr>
          <w:rFonts w:ascii="Montserrat" w:hAnsi="Montserrat"/>
          <w:color w:val="003366"/>
          <w:sz w:val="24"/>
        </w:rPr>
        <w:t xml:space="preserve">In the wake of their ordeals, Ash, Cinder and Ember confront each other, the onset of heat, and the establishment of the Avon Tear Academy. The contributing notes are splintered and repeated several times in the note archive. They need to be compared and merged into one plot string combining the relevant threads.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 xml:space="preserve">Erosion of Eve’s Perspective—Confronting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winter of her sixteenth year, Dawn accompanied her mentor to the sanctuary. A few months had passed since the Unique dispatched a letter to Amber. Unknown to her, however, certain events had unfolded in Dawn’s life spurring her to flight days before she even received the message. Dawn had departed for Phoenix Gate in the wake of exposing her secret to a couple of friends outside the closed community of her school. Amber had only just caught up to her when she heard the news, and having nowhere to put Dawn, was forced to bring her along to the palace. Dawn was given leave to explore while Amber conducted her business. An initiate living on the road for most of her life, she had been separated from the rest of her family for almost ten years. As she matured, her resemblance to her mother had become overwhelmingly obvious. Dawn could barely remember her mother and did not know how to feel about her passing. Dawn was not even aware that she was the heir to her legacy.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was an orphan found in the wilderness and raised at a sanctuary of the goddess as an avatar of the phoenix. Eve, and her brother Dusk, had been born in Redleaf, the capital of the Aegis. The twins had dual citizenship in the Aegis and the Arden Empire. Eve had been educated according to the practices of both civilizations—with part of her education conducted in virtual classrooms on the net, while she also toured the world with her mentor mastering the potential of her body, mind and spirit.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Evolution of Point Paradox—Reunion of Dawn and Dusk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first impulse on returning to Phoenix Gate was to seek out her dragon twin. Dawn, Mistress of Redleaf and Paladin, was finally home. Her childhood was almost over. Dawn was an individual strongly determined to be her own person. A difficult task since she had been the Mistress of Redleaf since the age of seven. It was impossible to note that fact without remembering what had brought that about—the quirk of nature that made her both who and what she was. Dawn was also her father, Ash—and through him, his mother Ash, the Dragon—by way of inherited memory. Ash had resurrected within Dawn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Dawn temporarily insane. Dawn had fled into the wilderness as soon as she could react.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arrived in Dream Gate, very much in shock, and was admitted to the sanctuary’s children’s ward and orphanage. She was immediately identified as Dawn,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Dawn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Dawn, she was a daughter. As Ash she was a bridge between the first seven years of Dawn’s life, and the last few decades of the Dragon’s. Dawn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Dusk was the one who truly helped Dawn come to terms with her father’s death, the shocking awakening to her past lives, and responsibilities that came with them. With Dusk’s help, she had put the ghosts of her father and grandmother to rest within herself. Unfortunately, Dusk had returned to Phoenix Gate before she could express the depth of her gratitude.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Erosion of Eve’s Perspective—Confronting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To her surprise, she was ambushed by the household staff. Eve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Eve stood mute and brooded over the strange criticism.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Evolution of Point Paradox—Reunion of Dawn and Dusk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Dusk’s reaction—slamming the door in her face—was not what she had expected. Dawn’s arrival was unexpected to say the least. The second surprise of her day. His lover had taken great care to greet him with a romantic setting, now he had to chase her out of his bed to accommodate his dragon twin.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Dawn and Dusk became entangled with one another, as a wave of heat driven passion possessed them. They savored their bliss, but thoughts of the future inevitably intruded. The troubles they would face began with Dawn’s homecoming, and would mount in tempo with the events surrounding the assumption of her father’s memory. Dawn and Dusk had just returned to the capital after a years spent apart, painfully separated during the most intimate aspects of their training. At the age of eleven, Dawn and Dusk were sent into fosterage in Redleaf, where she concentrated on learning how to function as the patron of the Aegis. The dragon twins spent five years in close company, but Dusk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Dawn’s return had been delayed. A problem had come up for her as the Mistress of Redleaf, which her mentors insisted she must resolve herself, to establish her worthiness. Most of their year of grace had expired while Dawn struggled to untangle the plots and conspiracies intended to shatter the Aegis. Inevitably, the situation reached the point where she had to call on her father and grandmother. while not surprising, it was extremely disheartening to find Crow at the heart of the plot. Dawn was surprised to have survived the massacre. As soon as she regained her equilibrium, she was released from Redleaf. By the time the two were finally reunited, Dawn and Dusk had become obsessed with seeing each other. The dragon twins were just about of age to consummate the passion that was an inescapable part of reincarnation.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Dawn and Dusk focused on implications of their union. As they savored their reunion, they lost track of time, making Dawn unpresentably late for her presentation to the Imperial Court. With three solid hours of passion, their strong childhood friendship was transformed. It was safe to say they were absolutely in love with each 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Erosion of Eve’s Perspective—Confronting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Paladin Dawn, she silently begged her mother to come to her rescue. Fortunately, she did speak up, before the true dragon Princess strutted into the court.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Evolution of Point Paradox—Reunion of Dawn and Dusk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rushed to the palace, arriving in time to witness her Eve’s apology for not being Dawn. At first, no one even noticed her. Everyone seemed to be absorbed by some commotion at the front of the audience hall. She recognized the Phoenix Avatar from behind, and quickened her steps. Ash’s memories teased her mind, casting Amber in a new light. Few people who heard the tale of a phoenix who took human form connected it with Amber, and those who did, for the most part, regarded it as pure propaganda better suited to the age of gods. Ash had been convinced the rumor was true, which might explain why he had taken Amber as his consort even when she could not become his wife. It might even explain Amber’s pronounced interest in Dawn life. She had taken pains to visit Dawn regularly during her initiation in Redleaf, and it sounded like she was making some sort of apology, so Dawn assumed she must be apologizing once more for Dawn’s truancy. Then again, the words coming out of her mouth suggested something else—why was she talking about family resemblances before the court. Her attention shifted to the girl standing before Amber, with her back to Dawn, and a strange feeling snarled down her spine. As Amber finished, declaring that the girl was not the Paladin,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Erosion of Eve’s Perspective—Confronting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stiffened at the sound of the Paladin’s voice, her attention drawn to the commotion among the assembly. Eve turned and found herself confronting her own image, a flood of recognition passed through her—different from the shockwave that passed through the crowd. Dawn confronted Eve, wholly unprepared for the shock. Eve and Dawn drew close. In Dawn’s mind, this had to be her twin sister, Scarlet, whom she had gotten into the habit of calling Red, which was, unfortunately a common nickname for Eve among her schoolmates. Eve obeyed the order to stay where she was while the princess addressed the court. Dawn recited the formal greeting with majestic reserve, bowed, caught Eve’s elbow, then dragged her away from the stunned crowd. A small commotion ensued as Dawn left with Eve in tow. The look the princess gave her was all the explanation Eve needed.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Evolution of Point Paradox—Reunion of Dawn and Dusk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Fascinated at the sight of her, Dawn had paid her respects crisply and dragged Eve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Dawn’s tone and manner, confessed to Dawn that, in spite of having spent her early childhood in the empire, she was virtually ignorant of imperial politics. Eve did not know who Dawn was, despite having been stuck in her place for a terrifying couple of hours, and begged for an explanation of her confusing status. Dawn puzzled over her statements for a moment, and realized at last that Eve did not know who she was. That meant she was not who Dawn had assumed, which left only one person she could be. Eve was stunned to be told that she was the heir to the empire, the empress, in fact, due to Ash’s passing. Only now did her mind make the connection between the death of Ash, her father, and the death of Ash the emperor. Dawn was thrilled to have her “sister” Eve back, and demanded to know what had happened to her over the past nine years. Thus began their friendship, and Eve’s introduction to imperial politics.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Erosion of Eve’s Perspective—Confronting Dusk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and Eve had not spent much time getting acquainted before Dawn was urged to bathe and dress. Dawn’s appearance in court had been mildly disgraceful, but the greeting ceremony had been mercifully brief. A traveler’s return was often the scene of informal appearance, but the formal reception would begin soon and protocol demanded full court dress. Eve, having already benefited from Dawn’s retainers’ efforts, was invited to attend Dawn at the reception on the spot. Dawn told her it would be best to keep her identity to herself until she had a chance to discuss her discovery with her mother, suggesting she borrow her cousin’s identity for the evening. if she told people she was Scarlet, no one would give her a second thought. Eve was given the run of Dawn’s private suite while she waited for Dawn. Dusk had taken the time to leisurely prepare for the reception—having presented himself to the court the previous evening, he had not been expected until then. On a whim, he had decided to call on Dawn letting himself into her private chambers unannounced—always a dragon twin’s prerogative. Eve, in full court dress—from Dawn’s own wardrobe, no less—was mistaken by Dusk for Dawn. Dusk quickened to Eve’s presence, and approached her directly. Dusk was as much a reflection of herself, in male form, as Dawn had been, and as much of a shock, so Eve could not help but stare. Eve was tempted by his seductive touch—of course he was practically molesting her, and Eve had never experienced such intimate contact in her life—but having met her, Eve could easily guess his intentions were meant for Dawn. Not sure what to say, embarrassed at the thought of having to apologize once again for not being Dawn, she spoke somewhat more boldly than she intended. Dusk was stunned at Eve’s reaction. Shocked at her sharp rejection of his advances, he stood in silence as she departed alone.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Dawn—The Reception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returned to her chambers to find them deserted, as Dusk had trailed hesitantly in Eve’s wake. As soon as Dawn arrived at the reception, she sought Eve out and asked her why she had gone on ahead. Eve described being molested by Dusk, and Dawn had to tell her who Dusk was, and—much as she had suspected—why he had behaved that way. Eve was shocked to discover that Dusk and Dawn were two sides of a symbiotic pact—dragon twins. Dawn reminded Eve to identify herself as Scarlet if anyone inquired before circulating among the guests.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Ember—In the Wings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Ember was confused by the way Dusk was acting. She found him brooding in the wings when she would have expected Dusk to be closeted with Dawn somewhere, or circulating among the guests. Instead of worrying about it, she tried to cheer him up with an account of what had happened earlier in court. As Crimson and Scarlet had sent word that they could not arrive in time for the reception, Dusk immediately realized who the girl he had molested must have been. Ember listened to Dusk’s account of that encounter, which only solidified the notion that had formed at Eve’s appearance in court. Ember considered it for a moment and then hunted the imperial regent down. Arden conceded to her request, and sent her to summon Amber to her private chambers. As she escorted Amber from the hall, she asked point blank if she had brought her daughter with her that evening. Amber confessed that she had brought her hoping to introduce her to Arden but the fiasco in the audience hall had disrupted her plans. Now she feared she would not able to get her daughter alone to warn her about her status before the evening ended. They simply had to trust Dawn’s native cunning and discretion.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Eve—In the Wings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had noticed as Ember approached her mother, and escorted her from the reception. Curious, she excused herself from the great hall and followed. Whatever had come up, it took the two of them into private chambers. As she waited for her mother to emerge, she was confronted by Dusk again. He made it clear that he had realized his earlier mistake, but if anything, he seemed to project an even greater interest in her. Striking up a conversation, Eve explained her presence in the corridor, and learned that her mother was closeted with the imperial regent. He offered the use of his own chambers, if she did not wish to return to the reception. </w:t>
      </w:r>
      <w:hyperlink w:anchor="Links" w:history="1"/>
      <w:r w:rsidRPr="008E2E45">
        <w:rPr>
          <w:rFonts w:ascii="Montserrat" w:hAnsi="Montserrat"/>
          <w:sz w:val="24"/>
        </w:rPr>
        <w:t xml:space="preserve">As the two of them squared off Dawn appeared. The three confronted each other. For a moment she thought they were bristling at her. Then something about the way Dawn had pulled her away from Dusk and held onto her suddenly clicked. Dawn wanted her as much as Dusk did. Somehow, the realization did not come as too much of a surprise to her. In spite of herself, Eve had been strongly attracted to her, drawn by the resonance between them. She had already experienced her reaction to Dusk’s touch, so there was no question of attraction there. Dawn broke the tension, simply resuming her conversation with Eve where it had left off. Dawn would not let her stray from her side for the rest of the evening, and Dusk seemed content to admire the two of them from a distance. Dawn even managed to keep her mother at a distance, so by the end of the evening Eve was dying to know what the imperial regent had found too urgent to wait for the next day. When she finally did find out, at the end of the evening, she did not hear it from her mother. Dawn and Dusk’s mother, Ember, approached Dawn and Eve and announced that Eve would be staying with them—or to be more precise, with Dawn. Thus, attention need not be drawn to her by posting guards over her room in the guest wing of the palace residence.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and Eve—Roommating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From their initial meeting, things proceeded to become more complicated and intriguing by the moment. Thrust on each other as roommates, Dawn and Eve both had to be talked into accepting the arrangements the Imperial Regent had so abruptly made. After an odd exchange between Dawn and Ember, and Eve’s mother, Eve found herself taken under Dawn’s wing and welcomed with house hospitality. Dawn ignored Eve’s comments on her room, refusing to explain the masculine/feminine dichotomy Eve observed. Eve, curious why Dawn had seemed to object to sharing her room, inquired very politely. Dawn cryptically replied that sleeping with Scarlet, the first time they had met, had been difficult enough. Scarlet, she explained, had been so perfect in likeness—in body, if not in spirit and mind—neglecting to mention the lengths they had gone to to determine the fact. Eve imagined she could understand, as dealing with Dawn was proving to be earth shattering. Dawn was more than merely a twin—there was a presence, a magnetic quality to her that Eve could only just grasp. Eve held a similar attraction for Dawn, made even more poignant given her androgynous, autonomous, and hauntingly vulnerable air. In her personal memory, Dawn had never seen anyone who looked as lonely as Eve. Except maybe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Dawn—Witnessing Cinder and Coal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Dawn—Counseled by Eve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 Confronting Coal and Coal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Confrontations—Cinder, Coal and Dawn</w:t>
      </w:r>
    </w:p>
    <w:p w:rsidR="00C64E01" w:rsidRPr="008E2E45" w:rsidRDefault="00C64E01">
      <w:pPr>
        <w:rPr>
          <w:rFonts w:ascii="Montserrat" w:hAnsi="Montserrat"/>
          <w:sz w:val="24"/>
        </w:rPr>
      </w:pPr>
    </w:p>
    <w:p w:rsidR="00C64E01" w:rsidRPr="008E2E45" w:rsidRDefault="00C64E01">
      <w:pPr>
        <w:rPr>
          <w:rFonts w:ascii="Montserrat" w:hAnsi="Montserrat"/>
          <w:sz w:val="24"/>
        </w:rPr>
      </w:pPr>
      <w:hyperlink w:anchor="Links" w:history="1"/>
      <w:r w:rsidRPr="008E2E45">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Cinder and Dawn—Bathing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t>Flashback—The Dream Gate Massacre</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szCs w:val="14"/>
        </w:rPr>
        <w:t xml:space="preserve">On the suspicion that the avatar of the phoenix was in fact the first mortal incarnations of the phoenix, Talon abducted Eve’s children and used them as a sacrifice to enslave the phoenix. </w:t>
      </w:r>
      <w:r w:rsidRPr="008E2E45">
        <w:rPr>
          <w:rFonts w:ascii="Montserrat" w:hAnsi="Montserrat"/>
          <w:sz w:val="24"/>
        </w:rPr>
        <w:t xml:space="preserve">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w:t>
      </w:r>
      <w:r w:rsidRPr="008E2E45">
        <w:rPr>
          <w:rFonts w:ascii="Montserrat" w:hAnsi="Montserrat"/>
          <w:sz w:val="24"/>
          <w:szCs w:val="14"/>
        </w:rPr>
        <w:t xml:space="preserve">The ritual involved triggering a premature union of Dusk and Dawn, creating an ambisexual embodiment the phoenix could not resist. </w:t>
      </w:r>
      <w:r w:rsidRPr="008E2E45">
        <w:rPr>
          <w:rFonts w:ascii="Montserrat" w:hAnsi="Montserrat"/>
          <w:sz w:val="24"/>
        </w:rPr>
        <w:t xml:space="preserve">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Cinder and Dawn—Dawn’s Secret, Exposed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Cinder and Dawn—Dawn’s Secret, Explained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w:t>
      </w:r>
      <w:r w:rsidRPr="008E2E45">
        <w:rPr>
          <w:rFonts w:ascii="Montserrat" w:hAnsi="Montserrat"/>
          <w:sz w:val="24"/>
          <w:szCs w:val="14"/>
        </w:rPr>
        <w:t xml:space="preserve">Dawn had spent the rest of her childhood isolated from other children her age, privately longing for companions she could relate to. </w:t>
      </w:r>
      <w:r w:rsidRPr="008E2E45">
        <w:rPr>
          <w:rFonts w:ascii="Montserrat" w:hAnsi="Montserrat"/>
          <w:sz w:val="24"/>
        </w:rPr>
        <w:t xml:space="preserve">Her initiation became more of a rehabilitation for a brother and sister fused into one being, as later examination revealed her transformation and possession of Dusk’s psyche. </w:t>
      </w:r>
      <w:r w:rsidRPr="008E2E45">
        <w:rPr>
          <w:rFonts w:ascii="Montserrat" w:hAnsi="Montserrat"/>
          <w:sz w:val="24"/>
          <w:szCs w:val="14"/>
        </w:rPr>
        <w:t xml:space="preserve">Her sex and appearance marked her as unique, possibly even a reincarnation of her mother. </w:t>
      </w:r>
      <w:r w:rsidRPr="008E2E45">
        <w:rPr>
          <w:rFonts w:ascii="Montserrat" w:hAnsi="Montserrat"/>
          <w:sz w:val="24"/>
        </w:rPr>
        <w:t xml:space="preserve">The truth was not disclosed, but over the course of her initiation her mentor and her mother encouraged her attempts to sustain the identities of Dusk and Dawn, while her mentor sought a way to split the boy and girl apart. </w:t>
      </w:r>
      <w:r w:rsidRPr="008E2E45">
        <w:rPr>
          <w:rFonts w:ascii="Montserrat" w:hAnsi="Montserrat"/>
          <w:sz w:val="24"/>
          <w:szCs w:val="14"/>
        </w:rPr>
        <w:t xml:space="preserve">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r w:rsidRPr="008E2E45">
        <w:rPr>
          <w:rFonts w:ascii="Montserrat" w:hAnsi="Montserrat"/>
          <w:sz w:val="24"/>
        </w:rPr>
        <w:t xml:space="preserve">Throughout her initiation, she was haunted by the memory of that childhood trauma and the nightmares it roused within her. </w:t>
      </w:r>
      <w:r w:rsidRPr="008E2E45">
        <w:rPr>
          <w:rFonts w:ascii="Montserrat" w:eastAsia="MS Mincho" w:hAnsi="Montserrat"/>
          <w:sz w:val="2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w:t>
      </w:r>
      <w:r w:rsidRPr="008E2E45">
        <w:rPr>
          <w:rFonts w:ascii="Montserrat" w:hAnsi="Montserrat"/>
          <w:sz w:val="24"/>
        </w:rPr>
        <w:t xml:space="preserve">As disturbing as that was, she was also prey to fits that got worse each year until they began to cause blackouts.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Morning Audiences—Housemating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Cinder, Coal and Dawn—Schoolmating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Cinder—Proposition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Confrontations—Scarlet and Cinder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Encounters and Confrontations—Autumn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0" w:name="EandCPleasure"/>
      <w:r w:rsidRPr="008E2E45">
        <w:rPr>
          <w:rFonts w:ascii="Montserrat" w:hAnsi="Montserrat"/>
          <w:sz w:val="24"/>
        </w:rPr>
        <w:t>Encounters and Confrontations—Scarlet</w:t>
      </w:r>
    </w:p>
    <w:bookmarkEnd w:id="0"/>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1" w:name="EandCPain"/>
      <w:r w:rsidRPr="008E2E45">
        <w:rPr>
          <w:rFonts w:ascii="Montserrat" w:hAnsi="Montserrat"/>
          <w:sz w:val="24"/>
        </w:rPr>
        <w:t>Encounters and Confrontations—Crimson</w:t>
      </w:r>
    </w:p>
    <w:bookmarkStart w:id="2" w:name="_Hlt470680905"/>
    <w:p w:rsidR="00C64E01" w:rsidRPr="008E2E45" w:rsidRDefault="00C64E01">
      <w:pPr>
        <w:rPr>
          <w:rFonts w:ascii="Montserrat" w:hAnsi="Montserrat"/>
          <w:sz w:val="24"/>
        </w:rPr>
      </w:pPr>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1"/>
      <w:bookmarkEnd w:id="2"/>
      <w:r w:rsidRPr="008E2E45">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and Eve—House Legacies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Entry Into the Scholastic Community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Introduce Dawn’s Mentors: Raven, Thorn; School Mates</w:t>
      </w:r>
      <w:r w:rsidRPr="008E2E45">
        <w:rPr>
          <w:rFonts w:ascii="Montserrat" w:hAnsi="Montserrat"/>
          <w:sz w:val="24"/>
        </w:rPr>
        <w:t xml:space="preser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Morning Audiences—Spheres of Authority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Entry Into the Phoenix House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Morning Audiences—Arden’s Decline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Morning Audiences—Arden’s Request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Dawn’s Public Exposure?</w:t>
      </w:r>
      <w:r w:rsidRPr="008E2E45">
        <w:rPr>
          <w:rFonts w:ascii="Montserrat" w:hAnsi="Montserrat"/>
          <w:sz w:val="24"/>
        </w:rPr>
        <w:t xml:space="preserve"> </w:t>
      </w:r>
    </w:p>
    <w:p w:rsidR="00C64E01" w:rsidRPr="008E2E45" w:rsidRDefault="00C64E01">
      <w:pPr>
        <w:rPr>
          <w:rFonts w:ascii="Montserrat" w:hAnsi="Montserrat"/>
          <w:sz w:val="24"/>
        </w:rPr>
      </w:pPr>
      <w:r w:rsidRPr="008E2E45">
        <w:rPr>
          <w:rFonts w:ascii="Montserrat" w:hAnsi="Montserrat"/>
          <w:sz w:val="24"/>
        </w:rPr>
        <w:t>Once again, Dawn’s androgyny drew comment.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 don't know what you expected, I am just me, neh?"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However, the truth came out rather embarrassingly which threw the hearing into confusion and resulted in a change of venue. It also caused a stir among Dawn's new friends.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revelation that the heir presented was not male, as the court presumed, nor female as the brief struggle had revealed, forced a recess to silence the commotion.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mere consort, Eve had no claims to the imperial throne.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What did count was that Eve fought valiantly in the war and was loved by Ash, becoming the consort of the first emperor of the north.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C64E01" w:rsidRPr="008E2E45" w:rsidRDefault="00C64E01">
      <w:pPr>
        <w:rPr>
          <w:rFonts w:ascii="Montserrat" w:hAnsi="Montserrat"/>
          <w:sz w:val="24"/>
        </w:rPr>
      </w:pPr>
      <w:r w:rsidRPr="008E2E45">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 daughter of an avatar destined to be a paladin in her own right, however, Dawn was at least a noble.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received noble patronage from the phoenix house, who recognized her as an embodiment of the phoenix legacy after hearing an exclusive account of her first appearance.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first she did not know that she was being possessed by a darker shadow of herself, tainted by her childhood trauma. </w:t>
      </w:r>
    </w:p>
    <w:p w:rsidR="00C64E01" w:rsidRPr="008E2E45" w:rsidRDefault="00C64E01">
      <w:pPr>
        <w:rPr>
          <w:rFonts w:ascii="Montserrat" w:hAnsi="Montserrat"/>
          <w:sz w:val="24"/>
        </w:rPr>
      </w:pPr>
      <w:r w:rsidRPr="008E2E45">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During her final year of initiation, Phoenix was stripped of her imperial title, and displaced by the recognized reincarnation of the emperor.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a result, Dawn, as the chosen heir was at once the principal opponent and nuptial prize for any man who could win the title from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Unless kev chose to enter the contest and take his own sister as a prize to get it, a union of ara and avon was forestalled.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To her surprise, however, she found herself courted, as her mother had been courted, by the heir and her dragon twin.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Dawn’s Courtship</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Syn began to take an interest in Dawn for the same reasons Ojen did, now that he realized she was a girl.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One of the boys new to her acquaintance, Caval, had taken a marked interest in her and with tact and honesty began to win some of her trust. He approached as a friend.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Most of the boys she had gained respect from now only saw her as a girl to sue—Dawn could not comprehend this change in people she thought of as friends.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and her strange androgyny continued to provide a tumultuous focus for the local youth.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School Mating</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embrace of nightmares. Dawn gradually confronted a legacy of the madness that had shattered her mind as a child. An alien within her, penetrating her so intimately that it shared her very identity.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w:t>
      </w:r>
      <w:r w:rsidRPr="008E2E45">
        <w:rPr>
          <w:rFonts w:ascii="Montserrat" w:hAnsi="Montserrat"/>
          <w:caps/>
          <w:color w:val="333399"/>
          <w:sz w:val="24"/>
        </w:rPr>
        <w:t>S</w:t>
      </w:r>
      <w:r w:rsidRPr="008E2E45">
        <w:rPr>
          <w:rFonts w:ascii="Montserrat" w:hAnsi="Montserrat"/>
          <w:color w:val="333399"/>
          <w:sz w:val="24"/>
        </w:rPr>
        <w:t xml:space="preserve">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w:t>
      </w:r>
      <w:r w:rsidRPr="008E2E45">
        <w:rPr>
          <w:rFonts w:ascii="Montserrat" w:hAnsi="Montserrat"/>
          <w:caps/>
          <w:color w:val="333399"/>
          <w:sz w:val="24"/>
        </w:rPr>
        <w:t>“</w:t>
      </w:r>
      <w:r w:rsidRPr="008E2E45">
        <w:rPr>
          <w:rFonts w:ascii="Montserrat" w:hAnsi="Montserrat"/>
          <w:color w:val="333399"/>
          <w:sz w:val="24"/>
        </w:rPr>
        <w:t xml:space="preserve">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8E2E45">
        <w:rPr>
          <w:rFonts w:ascii="Montserrat" w:hAnsi="Montserrat"/>
          <w:i/>
          <w:iCs/>
          <w:color w:val="333399"/>
          <w:sz w:val="24"/>
        </w:rPr>
        <w:t>how</w:t>
      </w:r>
      <w:r w:rsidRPr="008E2E45">
        <w:rPr>
          <w:rFonts w:ascii="Montserrat" w:hAnsi="Montserrat"/>
          <w:color w:val="333399"/>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8E2E45">
        <w:rPr>
          <w:rFonts w:ascii="Montserrat" w:hAnsi="Montserrat"/>
          <w:i/>
          <w:iCs/>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8E2E45">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8E2E45">
        <w:rPr>
          <w:rFonts w:ascii="Montserrat" w:hAnsi="Montserrat"/>
          <w:i/>
          <w:iCs/>
          <w:sz w:val="24"/>
        </w:rPr>
        <w:t>You can not escape what you are</w:t>
      </w:r>
      <w:r w:rsidRPr="008E2E45">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8E2E45">
        <w:rPr>
          <w:rFonts w:ascii="Montserrat" w:hAnsi="Montserrat"/>
          <w:i/>
          <w:iCs/>
          <w:sz w:val="24"/>
        </w:rPr>
        <w:t xml:space="preserve">Don’t look at me. I got what I needed. This is all you. Figure it out for yourself. </w:t>
      </w:r>
      <w:r w:rsidRPr="008E2E45">
        <w:rPr>
          <w:rFonts w:ascii="Montserrat" w:hAnsi="Montserrat"/>
          <w:sz w:val="24"/>
        </w:rPr>
        <w:t xml:space="preserve">With that her nemesis left her alone with herself. </w:t>
      </w:r>
      <w:r w:rsidRPr="008E2E45">
        <w:rPr>
          <w:rFonts w:ascii="Montserrat" w:hAnsi="Montserrat"/>
          <w:i/>
          <w:iCs/>
          <w:sz w:val="24"/>
        </w:rPr>
        <w:t xml:space="preserve">It would be easy to doubt yourself, </w:t>
      </w:r>
      <w:r w:rsidRPr="008E2E45">
        <w:rPr>
          <w:rFonts w:ascii="Montserrat" w:hAnsi="Montserrat"/>
          <w:sz w:val="24"/>
        </w:rPr>
        <w:t xml:space="preserve">she admitted to her self, </w:t>
      </w:r>
      <w:r w:rsidRPr="008E2E45">
        <w:rPr>
          <w:rFonts w:ascii="Montserrat" w:hAnsi="Montserrat"/>
          <w:i/>
          <w:iCs/>
          <w:sz w:val="24"/>
        </w:rPr>
        <w:t xml:space="preserve">but you’d still have to live with yourself. I don’t know why this is happening to me. All I can do is hold myself together until I do. </w:t>
      </w:r>
    </w:p>
    <w:p w:rsidR="00C64E01" w:rsidRPr="008E2E45" w:rsidRDefault="00C64E01">
      <w:pPr>
        <w:rPr>
          <w:rFonts w:ascii="Montserrat" w:hAnsi="Montserrat"/>
          <w:color w:val="666699"/>
          <w:sz w:val="24"/>
          <w:u w:val="single"/>
        </w:rPr>
      </w:pPr>
    </w:p>
    <w:p w:rsidR="00C64E01" w:rsidRPr="008E2E45" w:rsidRDefault="00C64E01">
      <w:pPr>
        <w:rPr>
          <w:rFonts w:ascii="Montserrat" w:hAnsi="Montserrat"/>
          <w:color w:val="666699"/>
          <w:sz w:val="24"/>
          <w:u w:val="single"/>
        </w:rPr>
      </w:pP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p>
    <w:p w:rsidR="00C64E01" w:rsidRPr="008E2E45" w:rsidRDefault="00C64E01">
      <w:pPr>
        <w:rPr>
          <w:rFonts w:ascii="Montserrat" w:hAnsi="Montserrat"/>
          <w:color w:val="666699"/>
          <w:sz w:val="24"/>
        </w:rPr>
      </w:pPr>
      <w:r w:rsidRPr="008E2E45">
        <w:rPr>
          <w:rFonts w:ascii="Montserrat" w:hAnsi="Montserrat"/>
          <w:color w:val="666699"/>
          <w:sz w:val="24"/>
        </w:rPr>
        <w:t>Clips</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Dancer in the Dance</w:t>
      </w:r>
    </w:p>
    <w:p w:rsidR="00C64E01" w:rsidRPr="008E2E45" w:rsidRDefault="00C64E01">
      <w:pPr>
        <w:rPr>
          <w:rFonts w:ascii="Montserrat" w:hAnsi="Montserrat"/>
          <w:color w:val="666699"/>
          <w:sz w:val="24"/>
        </w:rPr>
      </w:pPr>
      <w:r w:rsidRPr="008E2E45">
        <w:rPr>
          <w:rFonts w:ascii="Montserrat" w:hAnsi="Montserrat"/>
          <w:color w:val="666699"/>
          <w:sz w:val="24"/>
        </w:rPr>
        <w:t>Outline Blocking</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01</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As she matured, her resemblance to her mother became overwhelmingly obvious.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Her mother was an orphan found in the wilderness and raised at a sanctuary of the goddess as an avatar of the phoenix. </w:t>
      </w:r>
    </w:p>
    <w:p w:rsidR="00C64E01" w:rsidRPr="008E2E45" w:rsidRDefault="00C64E01">
      <w:pPr>
        <w:rPr>
          <w:rFonts w:ascii="Montserrat" w:hAnsi="Montserrat"/>
          <w:color w:val="666699"/>
          <w:sz w:val="24"/>
        </w:rPr>
      </w:pPr>
      <w:r w:rsidRPr="008E2E45">
        <w:rPr>
          <w:rFonts w:ascii="Montserrat" w:hAnsi="Montserrat"/>
          <w:color w:val="666699"/>
          <w:sz w:val="24"/>
        </w:rPr>
        <w:t xml:space="preserve">Few people who heard the tale of a phoenix who took human form connected it with her, and those who did, for the most part, regarded it as pure propaganda better suited to the age of gods.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She was an exotic fusion of male and female, united and divided by a terrifying childhood trauma. </w:t>
      </w:r>
    </w:p>
    <w:p w:rsidR="00C64E01" w:rsidRPr="008E2E45" w:rsidRDefault="00C64E01">
      <w:pPr>
        <w:rPr>
          <w:rFonts w:ascii="Montserrat" w:hAnsi="Montserrat"/>
          <w:color w:val="666699"/>
          <w:sz w:val="24"/>
        </w:rPr>
      </w:pPr>
      <w:r w:rsidRPr="008E2E45">
        <w:rPr>
          <w:rFonts w:ascii="Montserrat" w:hAnsi="Montserrat"/>
          <w:color w:val="666699"/>
          <w:sz w:val="24"/>
        </w:rPr>
        <w:t xml:space="preserve">Throughout her initiation, she was haunted by the memory of that childhood trauma and the nightmares it roused within her. </w:t>
      </w:r>
    </w:p>
    <w:p w:rsidR="00C64E01" w:rsidRPr="008E2E45" w:rsidRDefault="00C64E01">
      <w:pPr>
        <w:rPr>
          <w:rFonts w:ascii="Montserrat" w:hAnsi="Montserrat"/>
          <w:color w:val="666699"/>
          <w:sz w:val="24"/>
        </w:rPr>
      </w:pPr>
      <w:r w:rsidRPr="008E2E45">
        <w:rPr>
          <w:rFonts w:ascii="Montserrat" w:hAnsi="Montserrat"/>
          <w:color w:val="666699"/>
          <w:sz w:val="24"/>
        </w:rPr>
        <w:t xml:space="preserve">As disturbing as that was, she was also prey to fits that got worse each year until they began to cause blackouts.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02</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As the daughter of Phoenix Eve, and the only recognized survivor of the Arden Massacre, Phoenix Dawn was the heir to the imperial throne. </w:t>
      </w:r>
    </w:p>
    <w:p w:rsidR="00C64E01" w:rsidRPr="008E2E45" w:rsidRDefault="00C64E01">
      <w:pPr>
        <w:rPr>
          <w:rFonts w:ascii="Montserrat" w:hAnsi="Montserrat"/>
          <w:color w:val="666699"/>
          <w:sz w:val="24"/>
        </w:rPr>
      </w:pPr>
      <w:r w:rsidRPr="008E2E45">
        <w:rPr>
          <w:rFonts w:ascii="Montserrat" w:hAnsi="Montserrat"/>
          <w:color w:val="666699"/>
          <w:sz w:val="24"/>
        </w:rPr>
        <w:t xml:space="preserve">To protect her from further attacks, Dawn was sent to her father’s mentor for initiation, accompanied by her mother. </w:t>
      </w:r>
    </w:p>
    <w:p w:rsidR="00C64E01" w:rsidRPr="008E2E45" w:rsidRDefault="00C64E01">
      <w:pPr>
        <w:rPr>
          <w:rFonts w:ascii="Montserrat" w:hAnsi="Montserrat"/>
          <w:color w:val="666699"/>
          <w:sz w:val="24"/>
        </w:rPr>
      </w:pPr>
      <w:r w:rsidRPr="008E2E45">
        <w:rPr>
          <w:rFonts w:ascii="Montserrat" w:hAnsi="Montserrat"/>
          <w:color w:val="666699"/>
          <w:sz w:val="24"/>
        </w:rPr>
        <w:t xml:space="preserve">Her initiation became more of a rehabilitation for a brother and sister fused into one being, as later examination revealed her transformation and possession of Dusk’s psyche. </w:t>
      </w:r>
    </w:p>
    <w:p w:rsidR="00C64E01" w:rsidRPr="008E2E45" w:rsidRDefault="00C64E01">
      <w:pPr>
        <w:rPr>
          <w:rFonts w:ascii="Montserrat" w:hAnsi="Montserrat"/>
          <w:color w:val="666699"/>
          <w:sz w:val="24"/>
        </w:rPr>
      </w:pPr>
      <w:r w:rsidRPr="008E2E45">
        <w:rPr>
          <w:rFonts w:ascii="Montserrat" w:hAnsi="Montserrat"/>
          <w:color w:val="666699"/>
          <w:sz w:val="24"/>
        </w:rPr>
        <w:t xml:space="preserve">The truth was not disclosed, but over the course of her initiation her mentor and her mother encouraged her attempts to sustain the identities of Dusk and Dawn, while her mentor sought a way to split the boy and girl apart.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03</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As a mere consort, Eve had no claims to the imperial throne.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What did count was that Eve fought valiantly in the war and was loved by Ash, becoming the consort of the first emperor of the north.</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memory of herself as a boy and a girl resided in the abyss, where the soul of the slain god had been exiled by the phoenix, grounded in the inspirations of the phoenix as male and female. </w:t>
      </w:r>
    </w:p>
    <w:p w:rsidR="00C64E01" w:rsidRPr="008E2E45" w:rsidRDefault="00C64E01">
      <w:pPr>
        <w:rPr>
          <w:rFonts w:ascii="Montserrat" w:hAnsi="Montserrat"/>
          <w:color w:val="666699"/>
          <w:sz w:val="24"/>
        </w:rPr>
      </w:pPr>
      <w:r w:rsidRPr="008E2E45">
        <w:rPr>
          <w:rFonts w:ascii="Montserrat" w:hAnsi="Montserrat"/>
          <w:color w:val="666699"/>
          <w:sz w:val="24"/>
        </w:rPr>
        <w:t xml:space="preserve">Only through an effort of will, could Dusk and Dawn assert themselves in the flesh. Any lapse and they automatically merged into one androgynous being who could only call herself Phoenix.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04</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As the daughter of an avatar destined to be a paladin in her own right, however, Dawn was at least a noble.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Eve received noble patronage from the phoenix house, who recognized her as an embodiment of the phoenix legacy after hearing an exclusive account of her first appearance.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At first she did not know that she was being possessed by a darker shadow of herself, tainted by her childhood trauma. </w:t>
      </w:r>
    </w:p>
    <w:p w:rsidR="00C64E01" w:rsidRPr="008E2E45" w:rsidRDefault="00C64E01">
      <w:pPr>
        <w:rPr>
          <w:rFonts w:ascii="Montserrat" w:hAnsi="Montserrat"/>
          <w:color w:val="666699"/>
          <w:sz w:val="24"/>
        </w:rPr>
      </w:pPr>
      <w:r w:rsidRPr="008E2E45">
        <w:rPr>
          <w:rFonts w:ascii="Montserrat" w:hAnsi="Montserrat"/>
          <w:color w:val="666699"/>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05</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During her final year of initiation, Phoenix was stripped of her imperial title, and displaced by the recognized reincarnation of the emperor.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06</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To her surprise, however, she found herself courted, as her mother had been courted, by the heir and his dragon twin.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07</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Even more surprising, she had something in common with the dragon twins.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In many ways, the dragon and phoenix legacies were similar, granting the members of the dragon and phoenix houses the gifts of regeneration and rejuvenation, and immortality through parthenogenic reincarnation. </w:t>
      </w:r>
    </w:p>
    <w:p w:rsidR="00C64E01" w:rsidRPr="008E2E45" w:rsidRDefault="00C64E01">
      <w:pPr>
        <w:rPr>
          <w:rFonts w:ascii="Montserrat" w:hAnsi="Montserrat"/>
          <w:color w:val="666699"/>
          <w:sz w:val="24"/>
        </w:rPr>
      </w:pPr>
      <w:r w:rsidRPr="008E2E45">
        <w:rPr>
          <w:rFonts w:ascii="Montserrat" w:hAnsi="Montserrat"/>
          <w:color w:val="666699"/>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C64E01" w:rsidRPr="008E2E45" w:rsidRDefault="00C64E01">
      <w:pPr>
        <w:rPr>
          <w:rFonts w:ascii="Montserrat" w:hAnsi="Montserrat"/>
          <w:color w:val="666699"/>
          <w:sz w:val="24"/>
        </w:rPr>
      </w:pPr>
      <w:r w:rsidRPr="008E2E45">
        <w:rPr>
          <w:rFonts w:ascii="Montserrat" w:hAnsi="Montserrat"/>
          <w:color w:val="666699"/>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08</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pact of rebirth that bound them required them to embrace both sexes.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09</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There was no reason to hide her secret from them.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10</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Unfortunately, they were intensely cursious about her median sex.</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11</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They pestered her endlessly to find out how she had become what she was.</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12</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Answering their questions forced her to confront her childhood trauma and the nightmares that haunted her.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13</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legacy of that tragic night finally revealed itself.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14</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15</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This led in turn to an investigation of the scene of her childhood ordeal in an effort to help her overcome the trauma and perhaps free the boy and girl within her.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16</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They stumbled into a trap, not so much for them, but for her mother, with her as the bait and the prize of the plot.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17</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Her mother came, despite the promise of death, and managed to free the dragon twins before she was captured.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18</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Mother and daughter were imprisoned together to await their fate, at which time the mother explained the purpose of the plot.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C64E01" w:rsidRPr="008E2E45" w:rsidRDefault="00C64E01">
      <w:pPr>
        <w:rPr>
          <w:rFonts w:ascii="Montserrat" w:hAnsi="Montserrat"/>
          <w:color w:val="666699"/>
          <w:sz w:val="24"/>
        </w:rPr>
      </w:pPr>
      <w:r w:rsidRPr="008E2E45">
        <w:rPr>
          <w:rFonts w:ascii="Montserrat" w:hAnsi="Montserrat"/>
          <w:color w:val="666699"/>
          <w:sz w:val="24"/>
        </w:rPr>
        <w:t xml:space="preserve">Eve’s appearance as a child, which coincided with the initial attempt to rouse the demon, accompanied by the rumors of her origin, marked her as the necessary sacrifice to summon the demon-god. </w:t>
      </w:r>
    </w:p>
    <w:p w:rsidR="00C64E01" w:rsidRPr="008E2E45" w:rsidRDefault="00C64E01">
      <w:pPr>
        <w:rPr>
          <w:rFonts w:ascii="Montserrat" w:hAnsi="Montserrat"/>
          <w:color w:val="666699"/>
          <w:sz w:val="24"/>
        </w:rPr>
      </w:pPr>
      <w:r w:rsidRPr="008E2E45">
        <w:rPr>
          <w:rFonts w:ascii="Montserrat" w:hAnsi="Montserrat"/>
          <w:color w:val="666699"/>
          <w:sz w:val="24"/>
        </w:rPr>
        <w:t xml:space="preserve">The cabal waited for her to reach maturity before seizing her and performing the ritual. </w:t>
      </w:r>
    </w:p>
    <w:p w:rsidR="00C64E01" w:rsidRPr="008E2E45" w:rsidRDefault="00C64E01">
      <w:pPr>
        <w:rPr>
          <w:rFonts w:ascii="Montserrat" w:hAnsi="Montserrat"/>
          <w:color w:val="666699"/>
          <w:sz w:val="24"/>
        </w:rPr>
      </w:pPr>
      <w:r w:rsidRPr="008E2E45">
        <w:rPr>
          <w:rFonts w:ascii="Montserrat" w:hAnsi="Montserrat"/>
          <w:color w:val="666699"/>
          <w:sz w:val="24"/>
        </w:rPr>
        <w:t>To their dismay, the demon-god proved immune to their control.</w:t>
      </w:r>
    </w:p>
    <w:p w:rsidR="00C64E01" w:rsidRPr="008E2E45" w:rsidRDefault="00C64E01">
      <w:pPr>
        <w:rPr>
          <w:rFonts w:ascii="Montserrat" w:hAnsi="Montserrat"/>
          <w:color w:val="666699"/>
          <w:sz w:val="24"/>
        </w:rPr>
      </w:pPr>
      <w:r w:rsidRPr="008E2E45">
        <w:rPr>
          <w:rFonts w:ascii="Montserrat" w:hAnsi="Montserrat"/>
          <w:color w:val="666699"/>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C64E01" w:rsidRPr="008E2E45" w:rsidRDefault="00C64E01">
      <w:pPr>
        <w:rPr>
          <w:rFonts w:ascii="Montserrat" w:hAnsi="Montserrat"/>
          <w:color w:val="666699"/>
          <w:sz w:val="24"/>
        </w:rPr>
      </w:pPr>
      <w:r w:rsidRPr="008E2E45">
        <w:rPr>
          <w:rFonts w:ascii="Montserrat" w:hAnsi="Montserrat"/>
          <w:color w:val="666699"/>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C64E01" w:rsidRPr="008E2E45" w:rsidRDefault="00C64E01">
      <w:pPr>
        <w:rPr>
          <w:rFonts w:ascii="Montserrat" w:hAnsi="Montserrat"/>
          <w:color w:val="666699"/>
          <w:sz w:val="24"/>
        </w:rPr>
      </w:pPr>
      <w:r w:rsidRPr="008E2E45">
        <w:rPr>
          <w:rFonts w:ascii="Montserrat" w:hAnsi="Montserrat"/>
          <w:color w:val="666699"/>
          <w:sz w:val="24"/>
        </w:rPr>
        <w:t xml:space="preserve">One of their most talented members was commissioned to get close to her by becoming one of her mentors, providing the stimulus needed to provoke her fall. </w:t>
      </w:r>
    </w:p>
    <w:p w:rsidR="00C64E01" w:rsidRPr="008E2E45" w:rsidRDefault="00C64E01">
      <w:pPr>
        <w:rPr>
          <w:rFonts w:ascii="Montserrat" w:hAnsi="Montserrat"/>
          <w:color w:val="666699"/>
          <w:sz w:val="24"/>
        </w:rPr>
      </w:pPr>
      <w:r w:rsidRPr="008E2E45">
        <w:rPr>
          <w:rFonts w:ascii="Montserrat" w:hAnsi="Montserrat"/>
          <w:color w:val="666699"/>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19</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To her surprise, her mother asserted that their only chance of foiling the plot was by not resisting.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only flaw in their scheme was their ignorance of the paradox by which Phoenix was eclipsed, and thus able to moderate the impact of this perversion. </w:t>
      </w:r>
    </w:p>
    <w:p w:rsidR="00C64E01" w:rsidRPr="008E2E45" w:rsidRDefault="00C64E01">
      <w:pPr>
        <w:rPr>
          <w:rFonts w:ascii="Montserrat" w:hAnsi="Montserrat"/>
          <w:color w:val="666699"/>
          <w:sz w:val="24"/>
        </w:rPr>
      </w:pPr>
      <w:r w:rsidRPr="008E2E45">
        <w:rPr>
          <w:rFonts w:ascii="Montserrat" w:hAnsi="Montserrat"/>
          <w:color w:val="666699"/>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20</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Despite her mother’s obvious uncertainty, Phoenix obeyed her instructions, allowing the demon within her to take possession of her body, thrusting her into the depths of her own mind.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21</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As had happened with increasing frequency over the last year, she found herself trapped in a dream world of shifting madness split into Dusk and Dawn.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22</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couple had no way of knowing their mother’s fate, exiled alone together.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23</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After what seemed like eternity, the two resolved to take command of their body as they had in the past, by embracing each other.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24</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Upon awakening, Phoenix found herself in an impossible situation.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C64E01" w:rsidRPr="008E2E45" w:rsidRDefault="00C64E01">
      <w:pPr>
        <w:rPr>
          <w:rFonts w:ascii="Montserrat" w:hAnsi="Montserrat"/>
          <w:color w:val="666699"/>
          <w:sz w:val="24"/>
        </w:rPr>
      </w:pPr>
      <w:r w:rsidRPr="008E2E45">
        <w:rPr>
          <w:rFonts w:ascii="Montserrat" w:hAnsi="Montserrat"/>
          <w:color w:val="666699"/>
          <w:sz w:val="24"/>
        </w:rPr>
        <w:t xml:space="preserve">The three Phoenixes emerged in the wake of the great rift, separated from one another by the chaos of the eve of paradox.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25</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Unprepared for the chaos of battle and catastrophe that awaited her, she was captured and confronted by her lover, and the disturbing realization that things were not quite as they appeared.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C64E01" w:rsidRPr="008E2E45" w:rsidRDefault="00C64E01">
      <w:pPr>
        <w:rPr>
          <w:rFonts w:ascii="Montserrat" w:hAnsi="Montserrat"/>
          <w:color w:val="666699"/>
          <w:sz w:val="24"/>
        </w:rPr>
      </w:pPr>
      <w:r w:rsidRPr="008E2E45">
        <w:rPr>
          <w:rFonts w:ascii="Montserrat" w:hAnsi="Montserrat"/>
          <w:color w:val="666699"/>
          <w:sz w:val="24"/>
        </w:rPr>
        <w:t xml:space="preserve">Dawn was mistaken for Eve by the prince, and failed to realize it due to his resemblance to her betrothed and her long association with the name of Phoenix by which Eve was officially addressed as the paladin.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26</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The pieces fell together, as she struggled to orient herself, and she realized she had been displaced from her own time, or even worse, from her own reality.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Chapter</w:t>
      </w:r>
      <w:r w:rsidRPr="008E2E45">
        <w:rPr>
          <w:rFonts w:ascii="Montserrat" w:hAnsi="Montserrat"/>
          <w:color w:val="666699"/>
          <w:sz w:val="24"/>
        </w:rPr>
        <w:tab/>
        <w:t>27</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For all she knew, she had become trapped in her mother’s memory. </w:t>
      </w:r>
    </w:p>
    <w:p w:rsidR="00C64E01" w:rsidRPr="008E2E45" w:rsidRDefault="00C64E01">
      <w:pPr>
        <w:rPr>
          <w:rFonts w:ascii="Montserrat" w:hAnsi="Montserrat"/>
          <w:color w:val="666699"/>
          <w:sz w:val="24"/>
        </w:rPr>
      </w:pPr>
    </w:p>
    <w:p w:rsidR="00C64E01" w:rsidRPr="008E2E45" w:rsidRDefault="00C64E01">
      <w:pPr>
        <w:rPr>
          <w:rFonts w:ascii="Montserrat" w:hAnsi="Montserrat"/>
          <w:caps/>
          <w:sz w:val="24"/>
        </w:rPr>
      </w:pPr>
      <w:r w:rsidRPr="008E2E45">
        <w:rPr>
          <w:rFonts w:ascii="Montserrat" w:hAnsi="Montserrat"/>
          <w:caps/>
          <w:sz w:val="24"/>
        </w:rPr>
        <w:br w:type="page"/>
        <w:t>Culls</w:t>
      </w:r>
    </w:p>
    <w:p w:rsidR="00C64E01" w:rsidRPr="008E2E45" w:rsidRDefault="00C64E01">
      <w:pPr>
        <w:rPr>
          <w:rFonts w:ascii="Montserrat" w:hAnsi="Montserrat"/>
          <w:caps/>
          <w:sz w:val="24"/>
        </w:rPr>
      </w:pPr>
    </w:p>
    <w:p w:rsidR="00C64E01" w:rsidRPr="008E2E45" w:rsidRDefault="00C64E01">
      <w:pPr>
        <w:rPr>
          <w:rFonts w:ascii="Montserrat" w:hAnsi="Montserrat"/>
          <w:sz w:val="24"/>
        </w:rPr>
      </w:pPr>
      <w:r w:rsidRPr="008E2E45">
        <w:rPr>
          <w:rFonts w:ascii="Montserrat" w:hAnsi="Montserrat"/>
          <w:sz w:val="24"/>
        </w:rPr>
        <w:t xml:space="preserve">Alexander—Dawn‘s Father, An Awakened Perspective </w:t>
      </w:r>
    </w:p>
    <w:p w:rsidR="00C64E01" w:rsidRPr="008E2E45" w:rsidRDefault="00C64E01">
      <w:pPr>
        <w:rPr>
          <w:rFonts w:ascii="Montserrat" w:hAnsi="Montserrat"/>
          <w:sz w:val="24"/>
        </w:rPr>
      </w:pPr>
      <w:r w:rsidRPr="008E2E45">
        <w:rPr>
          <w:rFonts w:ascii="Montserrat" w:hAnsi="Montserrat"/>
          <w:sz w:val="24"/>
        </w:rPr>
        <w:sym w:font="Marlett" w:char="F061"/>
      </w:r>
      <w:r w:rsidRPr="008E2E45">
        <w:rPr>
          <w:rFonts w:ascii="Montserrat" w:hAnsi="Montserrat"/>
          <w:sz w:val="24"/>
        </w:rPr>
        <w:tab/>
        <w:t xml:space="preserve">Alexander was a member of the Aegis Embassy to the Redleaf Empire, serving on rotation both in the Aegis proper on Majestic, and in residence in Redleaf. Diplomatic relations between the Aegis and Redleaf had started in the shadow of a war that had erupted in the Redleaf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Redleaf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caps/>
          <w:sz w:val="24"/>
        </w:rPr>
        <w:t>Culls</w:t>
      </w:r>
    </w:p>
    <w:p w:rsidR="00C64E01" w:rsidRPr="008E2E45" w:rsidRDefault="00C64E01">
      <w:pPr>
        <w:rPr>
          <w:rFonts w:ascii="Montserrat" w:hAnsi="Montserrat"/>
          <w:sz w:val="24"/>
        </w:rPr>
      </w:pPr>
      <w:r w:rsidRPr="008E2E45">
        <w:rPr>
          <w:rFonts w:ascii="Montserrat" w:hAnsi="Montserrat"/>
          <w:sz w:val="24"/>
        </w:rPr>
        <w:br w:type="page"/>
        <w:t xml:space="preserve">Part I </w:t>
      </w:r>
      <w:r w:rsidRPr="008E2E45">
        <w:rPr>
          <w:rFonts w:ascii="Montserrat" w:hAnsi="Montserrat"/>
          <w:sz w:val="24"/>
        </w:rPr>
        <w:tab/>
        <w:t>Heritage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Dusk?</w:t>
      </w:r>
      <w:r w:rsidRPr="008E2E45">
        <w:rPr>
          <w:rFonts w:ascii="Montserrat" w:hAnsi="Montserrat"/>
          <w:sz w:val="24"/>
        </w:rPr>
        <w:t xml:space="preserve"> Coal—A Dragon Perspective</w:t>
      </w:r>
    </w:p>
    <w:p w:rsidR="00C64E01" w:rsidRPr="008E2E45" w:rsidRDefault="00C64E01">
      <w:pPr>
        <w:rPr>
          <w:rFonts w:ascii="Montserrat" w:hAnsi="Montserrat"/>
          <w:sz w:val="24"/>
        </w:rPr>
      </w:pPr>
      <w:r w:rsidRPr="008E2E45">
        <w:rPr>
          <w:rFonts w:ascii="Montserrat" w:hAnsi="Montserrat"/>
          <w:sz w:val="24"/>
        </w:rPr>
        <w:sym w:font="Marlett" w:char="F061"/>
      </w:r>
      <w:r w:rsidRPr="008E2E45">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Redleaf.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unwittingly possessed everything necessary for establishing herself in imperial society. But first the question of what to do with the strange girl had to be considered.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realized then the source of her gripping erotic fantasies. She had tuned in on them, and she did not really know how to react to that.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Confrontations—Scarlet and Dawn</w:t>
      </w:r>
    </w:p>
    <w:p w:rsidR="00C64E01" w:rsidRPr="008E2E45" w:rsidRDefault="00C64E01">
      <w:pPr>
        <w:rPr>
          <w:rFonts w:ascii="Montserrat" w:hAnsi="Montserrat"/>
          <w:sz w:val="24"/>
        </w:rPr>
      </w:pPr>
      <w:r w:rsidRPr="008E2E45">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and Dawn—Proposal and Patronage</w:t>
      </w:r>
    </w:p>
    <w:p w:rsidR="00C64E01" w:rsidRPr="008E2E45" w:rsidRDefault="00C64E01">
      <w:pPr>
        <w:rPr>
          <w:rFonts w:ascii="Montserrat" w:hAnsi="Montserrat"/>
          <w:sz w:val="24"/>
        </w:rPr>
      </w:pPr>
      <w:r w:rsidRPr="008E2E45">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Allahn, Winter, Seventeenth Year</w:t>
      </w:r>
    </w:p>
    <w:p w:rsidR="00C64E01" w:rsidRPr="008E2E45" w:rsidRDefault="00C64E01">
      <w:pPr>
        <w:rPr>
          <w:rFonts w:ascii="Montserrat" w:hAnsi="Montserrat"/>
          <w:sz w:val="24"/>
        </w:rPr>
      </w:pPr>
      <w:r w:rsidRPr="008E2E45">
        <w:rPr>
          <w:rFonts w:ascii="Montserrat" w:hAnsi="Montserrat"/>
          <w:sz w:val="24"/>
        </w:rPr>
        <w:t>Aerahn, Winter, Seventeenth Year</w:t>
      </w:r>
    </w:p>
    <w:p w:rsidR="00C64E01" w:rsidRPr="008E2E45" w:rsidRDefault="00C64E01">
      <w:pPr>
        <w:rPr>
          <w:rFonts w:ascii="Montserrat" w:hAnsi="Montserrat"/>
          <w:sz w:val="24"/>
        </w:rPr>
      </w:pPr>
      <w:r w:rsidRPr="008E2E45">
        <w:rPr>
          <w:rFonts w:ascii="Montserrat" w:hAnsi="Montserrat"/>
          <w:sz w:val="24"/>
        </w:rPr>
        <w:t>1</w:t>
      </w:r>
    </w:p>
    <w:p w:rsidR="00C64E01" w:rsidRPr="008E2E45" w:rsidRDefault="00C64E01">
      <w:pPr>
        <w:rPr>
          <w:rFonts w:ascii="Montserrat" w:hAnsi="Montserrat"/>
          <w:sz w:val="24"/>
        </w:rPr>
      </w:pPr>
      <w:r w:rsidRPr="008E2E45">
        <w:rPr>
          <w:rFonts w:ascii="Montserrat" w:hAnsi="Montserrat"/>
          <w:sz w:val="24"/>
        </w:rPr>
        <w:t>2</w:t>
      </w:r>
    </w:p>
    <w:p w:rsidR="00C64E01" w:rsidRPr="008E2E45" w:rsidRDefault="00C64E01">
      <w:pPr>
        <w:rPr>
          <w:rFonts w:ascii="Montserrat" w:hAnsi="Montserrat"/>
          <w:sz w:val="24"/>
        </w:rPr>
      </w:pPr>
      <w:r w:rsidRPr="008E2E45">
        <w:rPr>
          <w:rFonts w:ascii="Montserrat" w:hAnsi="Montserrat"/>
          <w:sz w:val="24"/>
        </w:rPr>
        <w:t>3</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3" w:name="EandCCoal"/>
      <w:r w:rsidRPr="008E2E45">
        <w:rPr>
          <w:rFonts w:ascii="Montserrat" w:hAnsi="Montserrat"/>
          <w:sz w:val="24"/>
        </w:rPr>
        <w:t>Encounters and Confrontations—Coal</w:t>
      </w:r>
      <w:r w:rsidRPr="008E2E45">
        <w:rPr>
          <w:rFonts w:ascii="Montserrat" w:hAnsi="Montserrat"/>
          <w:sz w:val="24"/>
        </w:rPr>
        <w:tab/>
      </w:r>
      <w:r w:rsidRPr="008E2E45">
        <w:rPr>
          <w:rFonts w:ascii="Montserrat" w:hAnsi="Montserrat"/>
          <w:sz w:val="24"/>
        </w:rPr>
        <w:tab/>
      </w:r>
      <w:bookmarkStart w:id="4" w:name="_Hlt470680920"/>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3"/>
      <w:bookmarkEnd w:id="4"/>
      <w:r w:rsidRPr="008E2E45">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she arrived home, she was met by Dancer, who asked her how her visit to the court went. </w:t>
      </w:r>
    </w:p>
    <w:p w:rsidR="00C64E01" w:rsidRPr="008E2E45" w:rsidRDefault="00C64E01">
      <w:pPr>
        <w:rPr>
          <w:rFonts w:ascii="Montserrat" w:hAnsi="Montserrat"/>
          <w:sz w:val="24"/>
        </w:rPr>
      </w:pPr>
      <w:r w:rsidRPr="008E2E45">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5" w:name="EandCAshEmber"/>
      <w:bookmarkStart w:id="6" w:name="EandCAsh"/>
      <w:r w:rsidRPr="008E2E45">
        <w:rPr>
          <w:rFonts w:ascii="Montserrat" w:hAnsi="Montserrat"/>
          <w:sz w:val="24"/>
        </w:rPr>
        <w:t>Encounters and Confrontations—Cinder</w:t>
      </w:r>
      <w:r w:rsidRPr="008E2E45">
        <w:rPr>
          <w:rFonts w:ascii="Montserrat" w:hAnsi="Montserrat"/>
          <w:sz w:val="24"/>
        </w:rPr>
        <w:tab/>
      </w:r>
      <w:bookmarkStart w:id="7" w:name="_Hlt470680910"/>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5"/>
      <w:bookmarkEnd w:id="7"/>
      <w:r w:rsidRPr="008E2E45">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If Cinder’s other half was a girl, given their current relationship, he smiled at the thought of including this new twin. </w:t>
      </w:r>
    </w:p>
    <w:p w:rsidR="00C64E01" w:rsidRPr="008E2E45" w:rsidRDefault="00C64E01">
      <w:pPr>
        <w:rPr>
          <w:rFonts w:ascii="Montserrat" w:hAnsi="Montserrat"/>
          <w:sz w:val="24"/>
        </w:rPr>
      </w:pPr>
      <w:r w:rsidRPr="008E2E45">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Confrontations—Coal</w:t>
      </w:r>
      <w:r w:rsidRPr="008E2E45">
        <w:rPr>
          <w:rFonts w:ascii="Montserrat" w:hAnsi="Montserrat"/>
          <w:sz w:val="24"/>
        </w:rPr>
        <w:tab/>
      </w:r>
      <w:r w:rsidRPr="008E2E45">
        <w:rPr>
          <w:rFonts w:ascii="Montserrat" w:hAnsi="Montserrat"/>
          <w:sz w:val="24"/>
        </w:rPr>
        <w:tab/>
      </w:r>
      <w:bookmarkStart w:id="8" w:name="_Hlt470680927"/>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6"/>
      <w:bookmarkEnd w:id="8"/>
      <w:r w:rsidRPr="008E2E45">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9" w:name="EandCDream"/>
      <w:r w:rsidRPr="008E2E45">
        <w:rPr>
          <w:rFonts w:ascii="Montserrat" w:hAnsi="Montserrat"/>
          <w:sz w:val="24"/>
        </w:rPr>
        <w:t>Encounters and Confrontations—Dream</w:t>
      </w:r>
      <w:r w:rsidRPr="008E2E45">
        <w:rPr>
          <w:rFonts w:ascii="Montserrat" w:hAnsi="Montserrat"/>
          <w:sz w:val="24"/>
        </w:rPr>
        <w:tab/>
      </w:r>
      <w:r w:rsidRPr="008E2E45">
        <w:rPr>
          <w:rFonts w:ascii="Montserrat" w:hAnsi="Montserrat"/>
          <w:sz w:val="24"/>
        </w:rPr>
        <w:tab/>
      </w:r>
      <w:bookmarkStart w:id="10" w:name="_Hlt470680939"/>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9"/>
      <w:bookmarkEnd w:id="10"/>
      <w:r w:rsidRPr="008E2E45">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11" w:name="Bedmating"/>
      <w:r w:rsidRPr="008E2E45">
        <w:rPr>
          <w:rFonts w:ascii="Montserrat" w:hAnsi="Montserrat"/>
          <w:sz w:val="24"/>
        </w:rPr>
        <w:t>Bedmating</w:t>
      </w:r>
      <w:r w:rsidRPr="008E2E45">
        <w:rPr>
          <w:rFonts w:ascii="Montserrat" w:hAnsi="Montserrat"/>
          <w:sz w:val="24"/>
        </w:rPr>
        <w:tab/>
      </w:r>
      <w:r w:rsidRPr="008E2E45">
        <w:rPr>
          <w:rFonts w:ascii="Montserrat" w:hAnsi="Montserrat"/>
          <w:sz w:val="24"/>
        </w:rPr>
        <w:tab/>
      </w:r>
      <w:r w:rsidRPr="008E2E45">
        <w:rPr>
          <w:rFonts w:ascii="Montserrat" w:hAnsi="Montserrat"/>
          <w:sz w:val="24"/>
        </w:rPr>
        <w:tab/>
      </w:r>
      <w:r w:rsidRPr="008E2E45">
        <w:rPr>
          <w:rFonts w:ascii="Montserrat" w:hAnsi="Montserrat"/>
          <w:sz w:val="24"/>
        </w:rPr>
        <w:tab/>
      </w:r>
      <w:bookmarkStart w:id="12" w:name="_Hlt470680945"/>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11"/>
      <w:bookmarkEnd w:id="12"/>
      <w:r w:rsidRPr="008E2E45">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13" w:name="EandCBladeEtAl"/>
      <w:r w:rsidRPr="008E2E45">
        <w:rPr>
          <w:rFonts w:ascii="Montserrat" w:hAnsi="Montserrat"/>
          <w:sz w:val="24"/>
        </w:rPr>
        <w:t>Encounters and Confrontations—Blade et al</w:t>
      </w:r>
      <w:r w:rsidRPr="008E2E45">
        <w:rPr>
          <w:rFonts w:ascii="Montserrat" w:hAnsi="Montserrat"/>
          <w:sz w:val="24"/>
        </w:rPr>
        <w:tab/>
      </w:r>
      <w:bookmarkStart w:id="14" w:name="_Hlt470680950"/>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13"/>
      <w:bookmarkEnd w:id="14"/>
      <w:r w:rsidRPr="008E2E45">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15" w:name="EandCAvonDai"/>
      <w:r w:rsidRPr="008E2E45">
        <w:rPr>
          <w:rFonts w:ascii="Montserrat" w:hAnsi="Montserrat"/>
          <w:sz w:val="24"/>
        </w:rPr>
        <w:t>Encounters and Confrontations—Arden, the Regent</w:t>
      </w:r>
      <w:r w:rsidRPr="008E2E45">
        <w:rPr>
          <w:rFonts w:ascii="Montserrat" w:hAnsi="Montserrat"/>
          <w:sz w:val="24"/>
        </w:rPr>
        <w:tab/>
      </w:r>
      <w:bookmarkStart w:id="16" w:name="_Hlt470680955"/>
      <w:r w:rsidRPr="008E2E45">
        <w:rPr>
          <w:rFonts w:ascii="Montserrat" w:hAnsi="Montserrat"/>
          <w:sz w:val="24"/>
        </w:rPr>
        <w:fldChar w:fldCharType="begin"/>
      </w:r>
      <w:r w:rsidRPr="008E2E45">
        <w:rPr>
          <w:rFonts w:ascii="Montserrat" w:hAnsi="Montserrat"/>
          <w:sz w:val="24"/>
        </w:rPr>
        <w:instrText xml:space="preserve"> HYPERLINK  \l "Links" </w:instrText>
      </w:r>
      <w:r w:rsidRPr="008E2E45">
        <w:rPr>
          <w:rFonts w:ascii="Montserrat" w:hAnsi="Montserrat"/>
          <w:sz w:val="24"/>
        </w:rPr>
      </w:r>
      <w:r w:rsidRPr="008E2E45">
        <w:rPr>
          <w:rFonts w:ascii="Montserrat" w:hAnsi="Montserrat"/>
          <w:sz w:val="24"/>
        </w:rPr>
        <w:fldChar w:fldCharType="separate"/>
      </w:r>
    </w:p>
    <w:p w:rsidR="00C64E01" w:rsidRPr="008E2E45" w:rsidRDefault="00C64E01">
      <w:pPr>
        <w:rPr>
          <w:rFonts w:ascii="Montserrat" w:hAnsi="Montserrat"/>
          <w:sz w:val="24"/>
        </w:rPr>
      </w:pPr>
      <w:r w:rsidRPr="008E2E45">
        <w:rPr>
          <w:rFonts w:ascii="Montserrat" w:hAnsi="Montserrat"/>
          <w:sz w:val="24"/>
        </w:rPr>
        <w:fldChar w:fldCharType="end"/>
      </w:r>
      <w:bookmarkEnd w:id="15"/>
      <w:bookmarkEnd w:id="16"/>
      <w:r w:rsidRPr="008E2E45">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C64E01" w:rsidRPr="008E2E45" w:rsidRDefault="00C64E01">
      <w:pPr>
        <w:rPr>
          <w:rFonts w:ascii="Montserrat" w:hAnsi="Montserrat"/>
          <w:sz w:val="24"/>
        </w:rPr>
      </w:pPr>
    </w:p>
    <w:p w:rsidR="00C64E01" w:rsidRPr="008E2E45" w:rsidRDefault="00C64E01">
      <w:pPr>
        <w:rPr>
          <w:rFonts w:ascii="Montserrat" w:hAnsi="Montserrat"/>
          <w:strike/>
          <w:sz w:val="24"/>
        </w:rPr>
      </w:pPr>
      <w:r w:rsidRPr="008E2E45">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C64E01" w:rsidRPr="008E2E45" w:rsidRDefault="00C64E01">
      <w:pPr>
        <w:rPr>
          <w:rFonts w:ascii="Montserrat" w:hAnsi="Montserrat"/>
          <w:strike/>
          <w:sz w:val="24"/>
        </w:rPr>
      </w:pPr>
    </w:p>
    <w:p w:rsidR="00C64E01" w:rsidRPr="008E2E45" w:rsidRDefault="00C64E01">
      <w:pPr>
        <w:rPr>
          <w:rFonts w:ascii="Montserrat" w:hAnsi="Montserrat"/>
          <w:sz w:val="24"/>
        </w:rPr>
      </w:pPr>
      <w:r w:rsidRPr="008E2E45">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Apparently, their mother had known of her rights and obligations and had been quietly administering to them since her appearance twenty years ago. She had resided at Dream Gate for some time and was recognized as a prominent member of house phoenix. </w:t>
      </w:r>
      <w:r w:rsidRPr="008E2E45">
        <w:rPr>
          <w:rFonts w:ascii="Montserrat" w:hAnsi="Montserrat"/>
          <w:vanish/>
          <w:sz w:val="24"/>
        </w:rPr>
        <w:t xml:space="preserve">The arena  </w:t>
      </w:r>
      <w:r w:rsidRPr="008E2E45">
        <w:rPr>
          <w:rFonts w:ascii="Montserrat" w:hAnsi="Montserrat"/>
          <w:sz w:val="24"/>
        </w:rPr>
        <w:t>putting it to the challenge</w:t>
      </w:r>
    </w:p>
    <w:p w:rsidR="00C64E01" w:rsidRPr="008E2E45" w:rsidRDefault="00C64E01">
      <w:pPr>
        <w:rPr>
          <w:rFonts w:ascii="Montserrat" w:hAnsi="Montserrat"/>
          <w:sz w:val="24"/>
        </w:rPr>
      </w:pPr>
    </w:p>
    <w:p w:rsidR="00C64E01" w:rsidRPr="008E2E45" w:rsidRDefault="00C64E01">
      <w:pPr>
        <w:rPr>
          <w:rFonts w:ascii="Montserrat" w:hAnsi="Montserrat"/>
          <w:vanish/>
          <w:sz w:val="24"/>
        </w:rPr>
      </w:pPr>
      <w:r w:rsidRPr="008E2E45">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r w:rsidRPr="008E2E45">
        <w:rPr>
          <w:rFonts w:ascii="Montserrat" w:hAnsi="Montserrat"/>
          <w:vanish/>
          <w:sz w:val="24"/>
        </w:rPr>
        <w:t xml:space="preserve">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C64E01" w:rsidRPr="008E2E45" w:rsidRDefault="00C64E01">
      <w:pPr>
        <w:rPr>
          <w:rFonts w:ascii="Montserrat" w:hAnsi="Montserrat"/>
          <w:vanish/>
          <w:sz w:val="24"/>
        </w:rPr>
      </w:pPr>
    </w:p>
    <w:p w:rsidR="00C64E01" w:rsidRPr="008E2E45" w:rsidRDefault="00C64E01">
      <w:pPr>
        <w:rPr>
          <w:rFonts w:ascii="Montserrat" w:hAnsi="Montserrat"/>
          <w:sz w:val="24"/>
        </w:rPr>
      </w:pPr>
      <w:r w:rsidRPr="008E2E45">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time of choosing Dawn and the others soon found themselves in the midst of arla liymb. Like ot or not, it was the time of choosing for her mnao. </w:t>
      </w:r>
      <w:r w:rsidRPr="008E2E45">
        <w:rPr>
          <w:rFonts w:ascii="Montserrat" w:hAnsi="Montserrat"/>
          <w:vanish/>
          <w:sz w:val="24"/>
        </w:rPr>
        <w:t xml:space="preserve">On the islands of the phoenix coast, ember faced the mystery of heat and the first part of the legacy left by her enigmatic mother. There was a marked difference in the way different groups went about the affairs of arla liymb. </w:t>
      </w:r>
      <w:r w:rsidRPr="008E2E45">
        <w:rPr>
          <w:rFonts w:ascii="Montserrat" w:hAnsi="Montserrat"/>
          <w:sz w:val="24"/>
        </w:rPr>
        <w:t xml:space="preserve">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nightmares and disturbing memories were of a future that was neigh upon her, and she stubbornly refused to face either.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 and Dawn‘s Mother · Scarlet’s Perspective </w:t>
      </w:r>
    </w:p>
    <w:p w:rsidR="00C64E01" w:rsidRPr="008E2E45" w:rsidRDefault="00C64E01">
      <w:pPr>
        <w:rPr>
          <w:rFonts w:ascii="Montserrat" w:hAnsi="Montserrat"/>
          <w:sz w:val="24"/>
        </w:rPr>
      </w:pPr>
      <w:r w:rsidRPr="008E2E45">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C64E01" w:rsidRPr="008E2E45" w:rsidRDefault="00C64E01">
      <w:pPr>
        <w:rPr>
          <w:rFonts w:ascii="Montserrat" w:hAnsi="Montserrat"/>
          <w:sz w:val="24"/>
        </w:rPr>
      </w:pPr>
      <w:r w:rsidRPr="008E2E45">
        <w:rPr>
          <w:rFonts w:ascii="Montserrat" w:hAnsi="Montserrat"/>
          <w:sz w:val="24"/>
        </w:rPr>
        <w:tab/>
        <w:t>Their mother was once a member of the embassy, as the emissary of first contact. Of course that had not been her original claim to fame. Even in Redleaf,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4</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Scarlet—A Different Look at a Mother’s Love</w:t>
      </w:r>
    </w:p>
    <w:p w:rsidR="00C64E01" w:rsidRPr="008E2E45" w:rsidRDefault="00C64E01">
      <w:pPr>
        <w:rPr>
          <w:rFonts w:ascii="Montserrat" w:hAnsi="Montserrat"/>
          <w:sz w:val="24"/>
        </w:rPr>
      </w:pPr>
      <w:r w:rsidRPr="008E2E45">
        <w:rPr>
          <w:rFonts w:ascii="Montserrat" w:hAnsi="Montserrat"/>
          <w:sz w:val="24"/>
        </w:rPr>
        <w:tab/>
        <w:t xml:space="preserve">Scarlet could remember how her mother and father met—and fell in love. Victoria had been snatched out of her home on a psionic reservation and dragged to Redleaf.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C64E01" w:rsidRPr="008E2E45" w:rsidRDefault="00C64E01">
      <w:pPr>
        <w:rPr>
          <w:rFonts w:ascii="Montserrat" w:hAnsi="Montserrat"/>
          <w:sz w:val="24"/>
        </w:rPr>
      </w:pPr>
      <w:r w:rsidRPr="008E2E45">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 and Dawn · Reflections </w:t>
      </w:r>
    </w:p>
    <w:p w:rsidR="00C64E01" w:rsidRPr="008E2E45" w:rsidRDefault="00C64E01">
      <w:pPr>
        <w:rPr>
          <w:rFonts w:ascii="Montserrat" w:hAnsi="Montserrat"/>
          <w:sz w:val="24"/>
        </w:rPr>
      </w:pPr>
      <w:r w:rsidRPr="008E2E45">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C64E01" w:rsidRPr="008E2E45" w:rsidRDefault="00C64E01">
      <w:pPr>
        <w:rPr>
          <w:rFonts w:ascii="Montserrat" w:hAnsi="Montserrat"/>
          <w:sz w:val="24"/>
        </w:rPr>
      </w:pPr>
      <w:r w:rsidRPr="008E2E45">
        <w:rPr>
          <w:rFonts w:ascii="Montserrat" w:hAnsi="Montserrat"/>
          <w:sz w:val="24"/>
        </w:rPr>
        <w:tab/>
        <w:t xml:space="preserve">At the age of eleven, some of the most promising youths in the Redleaf System—human and avon—had been summoned to a special school on Majestic, the imperial throne world. Dancer and Dreamer sent their protégées to Majestic without ever realizing what they were about to set into motion. Scarlet and Dawn, as psionics born in the Redleaf System, had dual citizenship in the Aegis and the Redleaf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 and Dawn </w:t>
      </w:r>
    </w:p>
    <w:p w:rsidR="00C64E01" w:rsidRPr="008E2E45" w:rsidRDefault="00C64E01">
      <w:pPr>
        <w:rPr>
          <w:rFonts w:ascii="Montserrat" w:hAnsi="Montserrat"/>
          <w:sz w:val="24"/>
        </w:rPr>
      </w:pPr>
      <w:r w:rsidRPr="008E2E45">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C64E01" w:rsidRPr="008E2E45" w:rsidRDefault="00C64E01">
      <w:pPr>
        <w:rPr>
          <w:rFonts w:ascii="Montserrat" w:hAnsi="Montserrat"/>
          <w:sz w:val="24"/>
        </w:rPr>
      </w:pPr>
      <w:r w:rsidRPr="008E2E45">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C64E01" w:rsidRPr="008E2E45" w:rsidRDefault="00C64E01">
      <w:pPr>
        <w:rPr>
          <w:rFonts w:ascii="Montserrat" w:hAnsi="Montserrat"/>
          <w:sz w:val="24"/>
        </w:rPr>
      </w:pPr>
      <w:r w:rsidRPr="008E2E45">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C64E01" w:rsidRPr="008E2E45" w:rsidRDefault="00C64E01">
      <w:pPr>
        <w:rPr>
          <w:rFonts w:ascii="Montserrat" w:hAnsi="Montserrat"/>
          <w:sz w:val="24"/>
        </w:rPr>
      </w:pPr>
      <w:r w:rsidRPr="008E2E45">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C64E01" w:rsidRPr="008E2E45" w:rsidRDefault="00C64E01">
      <w:pPr>
        <w:rPr>
          <w:rFonts w:ascii="Montserrat" w:hAnsi="Montserrat"/>
          <w:sz w:val="24"/>
        </w:rPr>
      </w:pPr>
      <w:r w:rsidRPr="008E2E45">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5</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Aerahn, Spring, Seventeenth Year</w:t>
      </w:r>
    </w:p>
    <w:p w:rsidR="00C64E01" w:rsidRPr="008E2E45" w:rsidRDefault="00C64E01">
      <w:pPr>
        <w:rPr>
          <w:rFonts w:ascii="Montserrat" w:hAnsi="Montserrat"/>
          <w:sz w:val="24"/>
        </w:rPr>
      </w:pPr>
      <w:r w:rsidRPr="008E2E45">
        <w:rPr>
          <w:rFonts w:ascii="Montserrat" w:hAnsi="Montserrat"/>
          <w:sz w:val="24"/>
        </w:rPr>
        <w:t xml:space="preserve">Grand Designs—Cinder, Coal, Ember Je Ala Dai </w:t>
      </w:r>
    </w:p>
    <w:p w:rsidR="00C64E01" w:rsidRPr="008E2E45" w:rsidRDefault="00C64E01">
      <w:pPr>
        <w:rPr>
          <w:rFonts w:ascii="Montserrat" w:hAnsi="Montserrat"/>
          <w:sz w:val="24"/>
        </w:rPr>
      </w:pPr>
      <w:r w:rsidRPr="008E2E45">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Redleaf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C64E01" w:rsidRPr="008E2E45" w:rsidRDefault="00C64E01">
      <w:pPr>
        <w:rPr>
          <w:rFonts w:ascii="Montserrat" w:hAnsi="Montserrat"/>
          <w:sz w:val="24"/>
        </w:rPr>
      </w:pPr>
      <w:r w:rsidRPr="008E2E45">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Dragon Coal—The Palace at Spring</w:t>
      </w:r>
    </w:p>
    <w:p w:rsidR="00C64E01" w:rsidRPr="008E2E45" w:rsidRDefault="00C64E01">
      <w:pPr>
        <w:rPr>
          <w:rFonts w:ascii="Montserrat" w:hAnsi="Montserrat"/>
          <w:sz w:val="24"/>
        </w:rPr>
      </w:pPr>
      <w:r w:rsidRPr="008E2E45">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 and Dawn </w:t>
      </w:r>
    </w:p>
    <w:p w:rsidR="00C64E01" w:rsidRPr="008E2E45" w:rsidRDefault="00C64E01">
      <w:pPr>
        <w:rPr>
          <w:rFonts w:ascii="Montserrat" w:hAnsi="Montserrat"/>
          <w:sz w:val="24"/>
        </w:rPr>
      </w:pPr>
      <w:r w:rsidRPr="008E2E45">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C64E01" w:rsidRPr="008E2E45" w:rsidRDefault="00C64E01">
      <w:pPr>
        <w:rPr>
          <w:rFonts w:ascii="Montserrat" w:hAnsi="Montserrat"/>
          <w:sz w:val="24"/>
        </w:rPr>
      </w:pPr>
      <w:r w:rsidRPr="008E2E45">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C64E01" w:rsidRPr="008E2E45" w:rsidRDefault="00C64E01">
      <w:pPr>
        <w:rPr>
          <w:rFonts w:ascii="Montserrat" w:hAnsi="Montserrat"/>
          <w:sz w:val="24"/>
        </w:rPr>
      </w:pPr>
      <w:r w:rsidRPr="008E2E45">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Scarlet—Witnessing Coal and Coal</w:t>
      </w:r>
    </w:p>
    <w:p w:rsidR="00C64E01" w:rsidRPr="008E2E45" w:rsidRDefault="00C64E01">
      <w:pPr>
        <w:rPr>
          <w:rFonts w:ascii="Montserrat" w:hAnsi="Montserrat"/>
          <w:color w:val="333399"/>
          <w:sz w:val="24"/>
        </w:rPr>
      </w:pPr>
      <w:r w:rsidRPr="008E2E45">
        <w:rPr>
          <w:rFonts w:ascii="Montserrat" w:hAnsi="Montserrat"/>
          <w:color w:val="333399"/>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Encounters And Confrontations—Dragon Coal and Dawn</w:t>
      </w:r>
    </w:p>
    <w:p w:rsidR="00C64E01" w:rsidRPr="008E2E45" w:rsidRDefault="00C64E01">
      <w:pPr>
        <w:rPr>
          <w:rFonts w:ascii="Montserrat" w:hAnsi="Montserrat"/>
          <w:color w:val="333399"/>
          <w:sz w:val="24"/>
        </w:rPr>
      </w:pPr>
      <w:r w:rsidRPr="008E2E45">
        <w:rPr>
          <w:rFonts w:ascii="Montserrat" w:hAnsi="Montserrat"/>
          <w:color w:val="333399"/>
          <w:sz w:val="24"/>
        </w:rPr>
        <w:tab/>
      </w:r>
      <w:hyperlink w:anchor="Links" w:history="1"/>
      <w:r w:rsidRPr="008E2E45">
        <w:rPr>
          <w:rFonts w:ascii="Montserrat" w:hAnsi="Montserrat"/>
          <w:color w:val="333399"/>
          <w:sz w:val="24"/>
        </w:rPr>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Dawn · Confronting Coal and Coal</w:t>
      </w:r>
    </w:p>
    <w:p w:rsidR="00C64E01" w:rsidRPr="008E2E45" w:rsidRDefault="00C64E01">
      <w:pPr>
        <w:rPr>
          <w:rFonts w:ascii="Montserrat" w:hAnsi="Montserrat"/>
          <w:color w:val="333399"/>
          <w:sz w:val="24"/>
        </w:rPr>
      </w:pPr>
      <w:r w:rsidRPr="008E2E45">
        <w:rPr>
          <w:rFonts w:ascii="Montserrat" w:hAnsi="Montserrat"/>
          <w:color w:val="333399"/>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Encounters and Confrontations—Dawn, Coal and Coal, A Discussion on the Evolution of Avon Sexuality</w:t>
      </w:r>
    </w:p>
    <w:p w:rsidR="00C64E01" w:rsidRPr="008E2E45" w:rsidRDefault="00C64E01">
      <w:pPr>
        <w:rPr>
          <w:rFonts w:ascii="Montserrat" w:hAnsi="Montserrat"/>
          <w:sz w:val="24"/>
        </w:rPr>
      </w:pPr>
      <w:r w:rsidRPr="008E2E45">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w:t>
      </w:r>
      <w:hyperlink w:anchor="Links" w:history="1"/>
      <w:r w:rsidRPr="008E2E45">
        <w:rPr>
          <w:rFonts w:ascii="Montserrat" w:hAnsi="Montserrat"/>
          <w:sz w:val="24"/>
        </w:rPr>
        <w:t xml:space="preserve">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and Dawn</w:t>
      </w:r>
    </w:p>
    <w:p w:rsidR="00C64E01" w:rsidRPr="008E2E45" w:rsidRDefault="00C64E01">
      <w:pPr>
        <w:rPr>
          <w:rFonts w:ascii="Montserrat" w:hAnsi="Montserrat"/>
          <w:sz w:val="24"/>
        </w:rPr>
      </w:pPr>
      <w:r w:rsidRPr="008E2E45">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6</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Adrahn, Spring, Seventeenth Year</w:t>
      </w:r>
    </w:p>
    <w:p w:rsidR="00C64E01" w:rsidRPr="008E2E45" w:rsidRDefault="00C64E01">
      <w:pPr>
        <w:rPr>
          <w:rFonts w:ascii="Montserrat" w:hAnsi="Montserrat"/>
          <w:sz w:val="24"/>
        </w:rPr>
      </w:pPr>
      <w:r w:rsidRPr="008E2E45">
        <w:rPr>
          <w:rFonts w:ascii="Montserrat" w:hAnsi="Montserrat"/>
          <w:sz w:val="24"/>
        </w:rPr>
        <w:t xml:space="preserve">Cinder—Memories of Anna Je Ara Dai immediately prior to the Ardahn Massacre </w:t>
      </w:r>
    </w:p>
    <w:p w:rsidR="00C64E01" w:rsidRPr="008E2E45" w:rsidRDefault="00C64E01">
      <w:pPr>
        <w:rPr>
          <w:rFonts w:ascii="Montserrat" w:hAnsi="Montserrat"/>
          <w:sz w:val="24"/>
        </w:rPr>
      </w:pPr>
      <w:r w:rsidRPr="008E2E45">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Redleaf. </w:t>
      </w:r>
    </w:p>
    <w:p w:rsidR="00C64E01" w:rsidRPr="008E2E45" w:rsidRDefault="00C64E01">
      <w:pPr>
        <w:rPr>
          <w:rFonts w:ascii="Montserrat" w:hAnsi="Montserrat"/>
          <w:sz w:val="24"/>
        </w:rPr>
      </w:pPr>
      <w:r w:rsidRPr="008E2E45">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Redleaf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C64E01" w:rsidRPr="008E2E45" w:rsidRDefault="00C64E01">
      <w:pPr>
        <w:rPr>
          <w:rFonts w:ascii="Montserrat" w:hAnsi="Montserrat"/>
          <w:sz w:val="24"/>
        </w:rPr>
      </w:pPr>
      <w:r w:rsidRPr="008E2E45">
        <w:rPr>
          <w:rFonts w:ascii="Montserrat" w:hAnsi="Montserrat"/>
          <w:sz w:val="24"/>
        </w:rPr>
        <w:tab/>
        <w:t xml:space="preserve">For a very short period, Anna was the Regent of Redleaf,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C64E01" w:rsidRPr="008E2E45" w:rsidRDefault="00C64E01">
      <w:pPr>
        <w:rPr>
          <w:rFonts w:ascii="Montserrat" w:hAnsi="Montserrat"/>
          <w:sz w:val="24"/>
        </w:rPr>
      </w:pPr>
      <w:r w:rsidRPr="008E2E45">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Redleaf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Redleaf,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C64E01" w:rsidRPr="008E2E45" w:rsidRDefault="00C64E01">
      <w:pPr>
        <w:rPr>
          <w:rFonts w:ascii="Montserrat" w:hAnsi="Montserrat"/>
          <w:sz w:val="24"/>
        </w:rPr>
      </w:pPr>
      <w:r w:rsidRPr="008E2E45">
        <w:rPr>
          <w:rFonts w:ascii="Montserrat" w:hAnsi="Montserrat"/>
          <w:sz w:val="24"/>
        </w:rPr>
        <w:tab/>
        <w:t>Anna continued ruling as Queen of Aeryn and Empress of Redleaf,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and Fox—The Blooding Dream</w:t>
      </w:r>
    </w:p>
    <w:p w:rsidR="00C64E01" w:rsidRPr="008E2E45" w:rsidRDefault="00C64E01">
      <w:pPr>
        <w:rPr>
          <w:rFonts w:ascii="Montserrat" w:hAnsi="Montserrat"/>
          <w:sz w:val="24"/>
        </w:rPr>
      </w:pPr>
      <w:r w:rsidRPr="008E2E45">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Erosion of Scarlet’s Perspective—A Nightmare’s Perspective </w:t>
      </w:r>
    </w:p>
    <w:p w:rsidR="00C64E01" w:rsidRPr="008E2E45" w:rsidRDefault="00C64E01">
      <w:pPr>
        <w:rPr>
          <w:rFonts w:ascii="Montserrat" w:hAnsi="Montserrat"/>
          <w:sz w:val="24"/>
        </w:rPr>
      </w:pPr>
      <w:r w:rsidRPr="008E2E45">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Scarlet—The Onset of Heat</w:t>
      </w:r>
    </w:p>
    <w:p w:rsidR="00C64E01" w:rsidRPr="008E2E45" w:rsidRDefault="00C64E01">
      <w:pPr>
        <w:rPr>
          <w:rFonts w:ascii="Montserrat" w:hAnsi="Montserrat"/>
          <w:sz w:val="24"/>
        </w:rPr>
      </w:pPr>
      <w:r w:rsidRPr="008E2E45">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C64E01" w:rsidRPr="008E2E45" w:rsidRDefault="00C64E01">
      <w:pPr>
        <w:rPr>
          <w:rFonts w:ascii="Montserrat" w:hAnsi="Montserrat"/>
          <w:sz w:val="24"/>
        </w:rPr>
      </w:pPr>
      <w:r w:rsidRPr="008E2E45">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C64E01" w:rsidRPr="008E2E45" w:rsidRDefault="00C64E01">
      <w:pPr>
        <w:rPr>
          <w:rFonts w:ascii="Montserrat" w:hAnsi="Montserrat"/>
          <w:sz w:val="24"/>
        </w:rPr>
      </w:pPr>
      <w:r w:rsidRPr="008E2E45">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17" w:name="EandCDancer"/>
      <w:r w:rsidRPr="008E2E45">
        <w:rPr>
          <w:rFonts w:ascii="Montserrat" w:hAnsi="Montserrat"/>
          <w:sz w:val="24"/>
        </w:rPr>
        <w:t>Encounters And Confrontations—Dancer and Scarlet—The Revelation of Heritage</w:t>
      </w:r>
    </w:p>
    <w:bookmarkEnd w:id="17"/>
    <w:p w:rsidR="00C64E01" w:rsidRPr="008E2E45" w:rsidRDefault="00C64E01">
      <w:pPr>
        <w:rPr>
          <w:rFonts w:ascii="Montserrat" w:hAnsi="Montserrat"/>
          <w:sz w:val="24"/>
        </w:rPr>
      </w:pPr>
      <w:r w:rsidRPr="008E2E45">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Crimson · Opening Perspective </w:t>
      </w:r>
    </w:p>
    <w:p w:rsidR="00C64E01" w:rsidRPr="008E2E45" w:rsidRDefault="00C64E01">
      <w:pPr>
        <w:rPr>
          <w:rFonts w:ascii="Montserrat" w:hAnsi="Montserrat"/>
          <w:sz w:val="24"/>
        </w:rPr>
      </w:pPr>
      <w:r w:rsidRPr="008E2E45">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Erosion of Dawn’s Perspective—Crimson </w:t>
      </w:r>
    </w:p>
    <w:p w:rsidR="00C64E01" w:rsidRPr="008E2E45" w:rsidRDefault="00C64E01">
      <w:pPr>
        <w:rPr>
          <w:rFonts w:ascii="Montserrat" w:hAnsi="Montserrat"/>
          <w:sz w:val="24"/>
        </w:rPr>
      </w:pPr>
      <w:r w:rsidRPr="008E2E45">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Fox—A Revised Perspective</w:t>
      </w:r>
    </w:p>
    <w:p w:rsidR="00C64E01" w:rsidRPr="008E2E45" w:rsidRDefault="00C64E01">
      <w:pPr>
        <w:rPr>
          <w:rFonts w:ascii="Montserrat" w:hAnsi="Montserrat"/>
          <w:sz w:val="24"/>
        </w:rPr>
      </w:pPr>
      <w:r w:rsidRPr="008E2E45">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7</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Aerahn, Late Spring, Seventeenth Year</w:t>
      </w:r>
    </w:p>
    <w:p w:rsidR="00C64E01" w:rsidRPr="008E2E45" w:rsidRDefault="00C64E01">
      <w:pPr>
        <w:rPr>
          <w:rFonts w:ascii="Montserrat" w:hAnsi="Montserrat"/>
          <w:sz w:val="24"/>
        </w:rPr>
      </w:pPr>
      <w:r w:rsidRPr="008E2E45">
        <w:rPr>
          <w:rFonts w:ascii="Montserrat" w:hAnsi="Montserrat"/>
          <w:sz w:val="24"/>
        </w:rPr>
        <w:t xml:space="preserve">Cinder—Memories of Anna immediately prior to the Ardahn Massacre </w:t>
      </w:r>
    </w:p>
    <w:p w:rsidR="00C64E01" w:rsidRPr="008E2E45" w:rsidRDefault="00C64E01">
      <w:pPr>
        <w:rPr>
          <w:rFonts w:ascii="Montserrat" w:hAnsi="Montserrat"/>
          <w:sz w:val="24"/>
        </w:rPr>
      </w:pPr>
      <w:r w:rsidRPr="008E2E45">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C64E01" w:rsidRPr="008E2E45" w:rsidRDefault="00C64E01">
      <w:pPr>
        <w:rPr>
          <w:rFonts w:ascii="Montserrat" w:hAnsi="Montserrat"/>
          <w:sz w:val="24"/>
        </w:rPr>
      </w:pPr>
      <w:r w:rsidRPr="008E2E45">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C64E01" w:rsidRPr="008E2E45" w:rsidRDefault="00C64E01">
      <w:pPr>
        <w:rPr>
          <w:rFonts w:ascii="Montserrat" w:hAnsi="Montserrat"/>
          <w:sz w:val="24"/>
        </w:rPr>
      </w:pPr>
      <w:r w:rsidRPr="008E2E45">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C64E01" w:rsidRPr="008E2E45" w:rsidRDefault="00C64E01">
      <w:pPr>
        <w:rPr>
          <w:rFonts w:ascii="Montserrat" w:hAnsi="Montserrat"/>
          <w:sz w:val="24"/>
        </w:rPr>
      </w:pPr>
      <w:r w:rsidRPr="008E2E45">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C64E01" w:rsidRPr="008E2E45" w:rsidRDefault="00C64E01">
      <w:pPr>
        <w:rPr>
          <w:rFonts w:ascii="Montserrat" w:hAnsi="Montserrat"/>
          <w:sz w:val="24"/>
        </w:rPr>
      </w:pPr>
      <w:r w:rsidRPr="008E2E45">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Scarlet—Initiation</w:t>
      </w:r>
    </w:p>
    <w:p w:rsidR="00C64E01" w:rsidRPr="008E2E45" w:rsidRDefault="00C64E01">
      <w:pPr>
        <w:rPr>
          <w:rFonts w:ascii="Montserrat" w:hAnsi="Montserrat"/>
          <w:sz w:val="24"/>
        </w:rPr>
      </w:pPr>
      <w:r w:rsidRPr="008E2E45">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Erosion of Dawn’s perspective—Fox </w:t>
      </w:r>
    </w:p>
    <w:p w:rsidR="00C64E01" w:rsidRPr="008E2E45" w:rsidRDefault="00C64E01">
      <w:pPr>
        <w:rPr>
          <w:rFonts w:ascii="Montserrat" w:hAnsi="Montserrat"/>
          <w:sz w:val="24"/>
        </w:rPr>
      </w:pPr>
      <w:r w:rsidRPr="008E2E45">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Fox </w:t>
      </w:r>
    </w:p>
    <w:p w:rsidR="00C64E01" w:rsidRPr="008E2E45" w:rsidRDefault="00C64E01">
      <w:pPr>
        <w:rPr>
          <w:rFonts w:ascii="Montserrat" w:hAnsi="Montserrat"/>
          <w:sz w:val="24"/>
        </w:rPr>
      </w:pPr>
      <w:r w:rsidRPr="008E2E45">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Summer, Seventeenth Year</w:t>
      </w:r>
    </w:p>
    <w:p w:rsidR="00C64E01" w:rsidRPr="008E2E45" w:rsidRDefault="00C64E01">
      <w:pPr>
        <w:rPr>
          <w:rFonts w:ascii="Montserrat" w:hAnsi="Montserrat"/>
          <w:sz w:val="24"/>
        </w:rPr>
      </w:pPr>
      <w:r w:rsidRPr="008E2E45">
        <w:rPr>
          <w:rFonts w:ascii="Montserrat" w:hAnsi="Montserrat"/>
          <w:sz w:val="24"/>
        </w:rPr>
        <w:t xml:space="preserve">Cinder, Coal, Scarlet, Dawn—Coming of Age </w:t>
      </w:r>
    </w:p>
    <w:p w:rsidR="00C64E01" w:rsidRPr="008E2E45" w:rsidRDefault="00C64E01">
      <w:pPr>
        <w:rPr>
          <w:rFonts w:ascii="Montserrat" w:hAnsi="Montserrat"/>
          <w:sz w:val="24"/>
        </w:rPr>
      </w:pPr>
      <w:r w:rsidRPr="008E2E45">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C64E01" w:rsidRPr="008E2E45" w:rsidRDefault="00C64E01">
      <w:pPr>
        <w:rPr>
          <w:rFonts w:ascii="Montserrat" w:hAnsi="Montserrat"/>
          <w:sz w:val="24"/>
        </w:rPr>
      </w:pPr>
    </w:p>
    <w:p w:rsidR="00C64E01" w:rsidRPr="008E2E45" w:rsidRDefault="00C64E01">
      <w:pPr>
        <w:rPr>
          <w:rFonts w:ascii="Montserrat" w:hAnsi="Montserrat"/>
          <w:strike/>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Confrontations—Crimson</w:t>
      </w:r>
    </w:p>
    <w:p w:rsidR="00C64E01" w:rsidRPr="008E2E45" w:rsidRDefault="00C64E01">
      <w:pPr>
        <w:rPr>
          <w:rFonts w:ascii="Montserrat" w:hAnsi="Montserrat"/>
          <w:sz w:val="24"/>
        </w:rPr>
      </w:pPr>
      <w:r w:rsidRPr="008E2E45">
        <w:rPr>
          <w:rFonts w:ascii="Montserrat" w:hAnsi="Montserrat"/>
          <w:sz w:val="24"/>
        </w:rPr>
        <w:tab/>
      </w:r>
      <w:hyperlink w:anchor="Links" w:history="1"/>
      <w:r w:rsidRPr="008E2E45">
        <w:rPr>
          <w:rFonts w:ascii="Montserrat" w:hAnsi="Montserrat"/>
          <w:sz w:val="24"/>
        </w:rPr>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8</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Autumn, Seventeenth Year</w:t>
      </w:r>
    </w:p>
    <w:p w:rsidR="00C64E01" w:rsidRPr="008E2E45" w:rsidRDefault="00C64E01">
      <w:pPr>
        <w:rPr>
          <w:rFonts w:ascii="Montserrat" w:hAnsi="Montserrat"/>
          <w:strike/>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Debate, On Human Origins—Cinder, Coal </w:t>
      </w:r>
    </w:p>
    <w:p w:rsidR="00C64E01" w:rsidRPr="008E2E45" w:rsidRDefault="00C64E01">
      <w:pPr>
        <w:rPr>
          <w:rFonts w:ascii="Montserrat" w:hAnsi="Montserrat"/>
          <w:sz w:val="24"/>
        </w:rPr>
      </w:pPr>
      <w:r w:rsidRPr="008E2E45">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C64E01" w:rsidRPr="008E2E45" w:rsidRDefault="00C64E01">
      <w:pPr>
        <w:rPr>
          <w:rFonts w:ascii="Montserrat" w:hAnsi="Montserrat"/>
          <w:sz w:val="24"/>
        </w:rPr>
      </w:pPr>
    </w:p>
    <w:p w:rsidR="00C64E01" w:rsidRPr="008E2E45" w:rsidRDefault="00C64E01">
      <w:pPr>
        <w:rPr>
          <w:rFonts w:ascii="Montserrat" w:hAnsi="Montserrat"/>
          <w:color w:val="800000"/>
          <w:sz w:val="24"/>
        </w:rPr>
      </w:pPr>
      <w:r w:rsidRPr="008E2E45">
        <w:rPr>
          <w:rFonts w:ascii="Montserrat" w:hAnsi="Montserrat"/>
          <w:color w:val="800000"/>
          <w:sz w:val="24"/>
        </w:rPr>
        <w:t xml:space="preserve">Eden, the Garden of Man </w:t>
      </w:r>
    </w:p>
    <w:p w:rsidR="00C64E01" w:rsidRPr="008E2E45" w:rsidRDefault="00C64E01">
      <w:pPr>
        <w:rPr>
          <w:rFonts w:ascii="Montserrat" w:hAnsi="Montserrat"/>
          <w:color w:val="800000"/>
          <w:sz w:val="24"/>
        </w:rPr>
      </w:pPr>
      <w:r w:rsidRPr="008E2E45">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C64E01" w:rsidRPr="008E2E45" w:rsidRDefault="00C64E01">
      <w:pPr>
        <w:rPr>
          <w:rFonts w:ascii="Montserrat" w:hAnsi="Montserrat"/>
          <w:color w:val="800000"/>
          <w:sz w:val="24"/>
        </w:rPr>
      </w:pPr>
    </w:p>
    <w:p w:rsidR="00C64E01" w:rsidRPr="008E2E45" w:rsidRDefault="00C64E01">
      <w:pPr>
        <w:rPr>
          <w:rFonts w:ascii="Montserrat" w:hAnsi="Montserrat"/>
          <w:sz w:val="24"/>
        </w:rPr>
      </w:pPr>
      <w:r w:rsidRPr="008E2E45">
        <w:rPr>
          <w:rFonts w:ascii="Montserrat" w:hAnsi="Montserrat"/>
          <w:sz w:val="24"/>
        </w:rPr>
        <w:br w:type="page"/>
        <w:t>9</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Winter, Eighteenth Year</w:t>
      </w:r>
    </w:p>
    <w:p w:rsidR="00C64E01" w:rsidRPr="008E2E45" w:rsidRDefault="00C64E01">
      <w:pPr>
        <w:rPr>
          <w:rFonts w:ascii="Montserrat" w:hAnsi="Montserrat"/>
          <w:strike/>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 </w:t>
      </w:r>
    </w:p>
    <w:p w:rsidR="00C64E01" w:rsidRPr="008E2E45" w:rsidRDefault="00C64E01">
      <w:pPr>
        <w:rPr>
          <w:rFonts w:ascii="Montserrat" w:hAnsi="Montserrat"/>
          <w:sz w:val="24"/>
        </w:rPr>
      </w:pPr>
      <w:r w:rsidRPr="008E2E45">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C64E01" w:rsidRPr="008E2E45" w:rsidRDefault="00C64E01">
      <w:pPr>
        <w:rPr>
          <w:rFonts w:ascii="Montserrat" w:hAnsi="Montserrat"/>
          <w:sz w:val="24"/>
        </w:rPr>
      </w:pPr>
      <w:r w:rsidRPr="008E2E45">
        <w:rPr>
          <w:rFonts w:ascii="Montserrat" w:hAnsi="Montserrat"/>
          <w:sz w:val="24"/>
        </w:rPr>
        <w:br w:type="page"/>
        <w:t>10</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Spring, Eighteenth Year</w:t>
      </w:r>
    </w:p>
    <w:p w:rsidR="00C64E01" w:rsidRPr="008E2E45" w:rsidRDefault="00C64E01">
      <w:pPr>
        <w:rPr>
          <w:rFonts w:ascii="Montserrat" w:hAnsi="Montserrat"/>
          <w:sz w:val="24"/>
        </w:rPr>
      </w:pPr>
      <w:r w:rsidRPr="008E2E45">
        <w:rPr>
          <w:rFonts w:ascii="Montserrat" w:hAnsi="Montserrat"/>
          <w:sz w:val="24"/>
        </w:rPr>
        <w:t xml:space="preserve">The Wedding—Cinder Je Ara Danaomi, Coal Je Ala Danaokume </w:t>
      </w:r>
    </w:p>
    <w:p w:rsidR="00C64E01" w:rsidRPr="008E2E45" w:rsidRDefault="00C64E01">
      <w:pPr>
        <w:rPr>
          <w:rFonts w:ascii="Montserrat" w:hAnsi="Montserrat"/>
          <w:sz w:val="24"/>
        </w:rPr>
      </w:pPr>
      <w:r w:rsidRPr="008E2E45">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C64E01" w:rsidRPr="008E2E45" w:rsidRDefault="00C64E01">
      <w:pPr>
        <w:rPr>
          <w:rFonts w:ascii="Montserrat" w:hAnsi="Montserrat"/>
          <w:sz w:val="24"/>
        </w:rPr>
      </w:pPr>
      <w:r w:rsidRPr="008E2E45">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C64E01" w:rsidRPr="008E2E45" w:rsidRDefault="00C64E01">
      <w:pPr>
        <w:rPr>
          <w:rFonts w:ascii="Montserrat" w:hAnsi="Montserrat"/>
          <w:sz w:val="24"/>
        </w:rPr>
      </w:pPr>
      <w:r w:rsidRPr="008E2E45">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Impulse—Ember, Coal Je Ala Nikume </w:t>
      </w:r>
    </w:p>
    <w:p w:rsidR="00C64E01" w:rsidRPr="008E2E45" w:rsidRDefault="00C64E01">
      <w:pPr>
        <w:rPr>
          <w:rFonts w:ascii="Montserrat" w:hAnsi="Montserrat"/>
          <w:sz w:val="24"/>
        </w:rPr>
      </w:pPr>
      <w:r w:rsidRPr="008E2E45">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C64E01" w:rsidRPr="008E2E45" w:rsidRDefault="00C64E01">
      <w:pPr>
        <w:rPr>
          <w:rFonts w:ascii="Montserrat" w:hAnsi="Montserrat"/>
          <w:sz w:val="24"/>
        </w:rPr>
      </w:pPr>
    </w:p>
    <w:p w:rsidR="00C64E01" w:rsidRPr="008E2E45" w:rsidRDefault="00C64E01">
      <w:pPr>
        <w:rPr>
          <w:rFonts w:ascii="Montserrat" w:hAnsi="Montserrat"/>
          <w:strike/>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C64E01" w:rsidRPr="008E2E45" w:rsidRDefault="00C64E01">
      <w:pPr>
        <w:rPr>
          <w:rFonts w:ascii="Montserrat" w:hAnsi="Montserrat"/>
          <w:sz w:val="24"/>
        </w:rPr>
      </w:pPr>
    </w:p>
    <w:p w:rsidR="00C64E01" w:rsidRPr="008E2E45" w:rsidRDefault="00C64E01">
      <w:pPr>
        <w:rPr>
          <w:rFonts w:ascii="Montserrat" w:hAnsi="Montserrat"/>
          <w:strike/>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Crimson’s Suit—Dawn’s Obligation </w:t>
      </w:r>
    </w:p>
    <w:p w:rsidR="00C64E01" w:rsidRPr="008E2E45" w:rsidRDefault="00C64E01">
      <w:pPr>
        <w:rPr>
          <w:rFonts w:ascii="Montserrat" w:hAnsi="Montserrat"/>
          <w:sz w:val="24"/>
        </w:rPr>
      </w:pPr>
      <w:r w:rsidRPr="008E2E45">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t>
      </w:r>
    </w:p>
    <w:p w:rsidR="00C64E01" w:rsidRPr="008E2E45" w:rsidRDefault="00C64E01">
      <w:pPr>
        <w:rPr>
          <w:rFonts w:ascii="Montserrat" w:hAnsi="Montserrat"/>
          <w:sz w:val="24"/>
        </w:rPr>
      </w:pPr>
      <w:r w:rsidRPr="008E2E45">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and Crimson</w:t>
      </w:r>
    </w:p>
    <w:p w:rsidR="00C64E01" w:rsidRPr="008E2E45" w:rsidRDefault="00C64E01">
      <w:pPr>
        <w:rPr>
          <w:rFonts w:ascii="Montserrat" w:hAnsi="Montserrat"/>
          <w:sz w:val="24"/>
        </w:rPr>
      </w:pPr>
      <w:r w:rsidRPr="008E2E45">
        <w:rPr>
          <w:rFonts w:ascii="Montserrat" w:hAnsi="Montserrat"/>
          <w:sz w:val="24"/>
        </w:rPr>
        <w:tab/>
        <w:t xml:space="preserve">As a result of the strange sympathy between Crimson and Dawn, the two achieved a kind of union their first night of intimacy.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and Dawn—A Ghost of Rivalry</w:t>
      </w:r>
    </w:p>
    <w:p w:rsidR="00C64E01" w:rsidRPr="008E2E45" w:rsidRDefault="00C64E01">
      <w:pPr>
        <w:rPr>
          <w:rFonts w:ascii="Montserrat" w:hAnsi="Montserrat"/>
          <w:sz w:val="24"/>
        </w:rPr>
      </w:pPr>
      <w:r w:rsidRPr="008E2E45">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and Fox</w:t>
      </w:r>
    </w:p>
    <w:p w:rsidR="00C64E01" w:rsidRPr="008E2E45" w:rsidRDefault="00C64E01">
      <w:pPr>
        <w:rPr>
          <w:rFonts w:ascii="Montserrat" w:hAnsi="Montserrat"/>
          <w:sz w:val="24"/>
        </w:rPr>
      </w:pPr>
      <w:r w:rsidRPr="008E2E45">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The scheme Crimson dreamed up to seize full possession of Scarlet and seize the Seat of Redleaf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11</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Autumn, Seventeenth Year</w:t>
      </w:r>
    </w:p>
    <w:p w:rsidR="00C64E01" w:rsidRPr="008E2E45" w:rsidRDefault="00C64E01">
      <w:pPr>
        <w:rPr>
          <w:rFonts w:ascii="Montserrat" w:hAnsi="Montserrat"/>
          <w:sz w:val="24"/>
        </w:rPr>
      </w:pPr>
      <w:r w:rsidRPr="008E2E45">
        <w:rPr>
          <w:rFonts w:ascii="Montserrat" w:hAnsi="Montserrat"/>
          <w:sz w:val="24"/>
        </w:rPr>
        <w:t xml:space="preserve">Debate, On Dragon Origins—Cinder, Coal </w:t>
      </w:r>
    </w:p>
    <w:p w:rsidR="00C64E01" w:rsidRPr="008E2E45" w:rsidRDefault="00C64E01">
      <w:pPr>
        <w:rPr>
          <w:rFonts w:ascii="Montserrat" w:hAnsi="Montserrat"/>
          <w:sz w:val="24"/>
        </w:rPr>
      </w:pPr>
      <w:r w:rsidRPr="008E2E45">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Summer, Eighteenth Year</w:t>
      </w:r>
    </w:p>
    <w:p w:rsidR="00C64E01" w:rsidRPr="008E2E45" w:rsidRDefault="00C64E01">
      <w:pPr>
        <w:rPr>
          <w:rFonts w:ascii="Montserrat" w:hAnsi="Montserrat"/>
          <w:sz w:val="24"/>
        </w:rPr>
      </w:pPr>
      <w:r w:rsidRPr="008E2E45">
        <w:rPr>
          <w:rFonts w:ascii="Montserrat" w:hAnsi="Montserrat"/>
          <w:sz w:val="24"/>
        </w:rPr>
        <w:t xml:space="preserve">History, Dragon Dawn </w:t>
      </w:r>
    </w:p>
    <w:p w:rsidR="00C64E01" w:rsidRPr="008E2E45" w:rsidRDefault="00C64E01">
      <w:pPr>
        <w:rPr>
          <w:rFonts w:ascii="Montserrat" w:hAnsi="Montserrat"/>
          <w:sz w:val="24"/>
        </w:rPr>
      </w:pPr>
      <w:r w:rsidRPr="008E2E45">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Dawn and Crimson—Confrontation</w:t>
      </w:r>
    </w:p>
    <w:p w:rsidR="00C64E01" w:rsidRPr="008E2E45" w:rsidRDefault="00C64E01">
      <w:pPr>
        <w:rPr>
          <w:rFonts w:ascii="Montserrat" w:hAnsi="Montserrat"/>
          <w:sz w:val="24"/>
        </w:rPr>
      </w:pPr>
      <w:r w:rsidRPr="008E2E45">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Dawn and Crimson—The Revelation of Heritage</w:t>
      </w:r>
    </w:p>
    <w:p w:rsidR="00C64E01" w:rsidRPr="008E2E45" w:rsidRDefault="00C64E01">
      <w:pPr>
        <w:rPr>
          <w:rFonts w:ascii="Montserrat" w:hAnsi="Montserrat"/>
          <w:sz w:val="24"/>
        </w:rPr>
      </w:pPr>
      <w:r w:rsidRPr="008E2E45">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Dawn, Crimson and Fox—The Disclosure of Heritage</w:t>
      </w:r>
    </w:p>
    <w:p w:rsidR="00C64E01" w:rsidRPr="008E2E45" w:rsidRDefault="00C64E01">
      <w:pPr>
        <w:rPr>
          <w:rFonts w:ascii="Montserrat" w:hAnsi="Montserrat"/>
          <w:sz w:val="24"/>
        </w:rPr>
      </w:pPr>
      <w:r w:rsidRPr="008E2E45">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Scarlet—A Consequence of Reincarnation </w:t>
      </w:r>
    </w:p>
    <w:p w:rsidR="00C64E01" w:rsidRPr="008E2E45" w:rsidRDefault="00C64E01">
      <w:pPr>
        <w:rPr>
          <w:rFonts w:ascii="Montserrat" w:hAnsi="Montserrat"/>
          <w:sz w:val="24"/>
        </w:rPr>
      </w:pPr>
      <w:r w:rsidRPr="008E2E45">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 and Scarlet</w:t>
      </w:r>
    </w:p>
    <w:p w:rsidR="00C64E01" w:rsidRPr="008E2E45" w:rsidRDefault="00C64E01">
      <w:pPr>
        <w:rPr>
          <w:rFonts w:ascii="Montserrat" w:hAnsi="Montserrat"/>
          <w:sz w:val="24"/>
        </w:rPr>
      </w:pPr>
      <w:r w:rsidRPr="008E2E45">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Crimson’s suit—Crisis, Blood on the Beach </w:t>
      </w:r>
    </w:p>
    <w:p w:rsidR="00C64E01" w:rsidRPr="008E2E45" w:rsidRDefault="00C64E01">
      <w:pPr>
        <w:rPr>
          <w:rFonts w:ascii="Montserrat" w:hAnsi="Montserrat"/>
          <w:sz w:val="24"/>
        </w:rPr>
      </w:pPr>
      <w:r w:rsidRPr="008E2E45">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p>
    <w:p w:rsidR="00C64E01" w:rsidRPr="008E2E45" w:rsidRDefault="00C64E01">
      <w:pPr>
        <w:rPr>
          <w:rFonts w:ascii="Montserrat" w:hAnsi="Montserrat"/>
          <w:sz w:val="24"/>
        </w:rPr>
      </w:pPr>
      <w:r w:rsidRPr="008E2E45">
        <w:rPr>
          <w:rFonts w:ascii="Montserrat" w:hAnsi="Montserrat"/>
          <w:sz w:val="24"/>
        </w:rPr>
        <w:br w:type="page"/>
        <w:t>12</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History, Dragon Dawn, Explored </w:t>
      </w:r>
    </w:p>
    <w:p w:rsidR="00C64E01" w:rsidRPr="008E2E45" w:rsidRDefault="00C64E01">
      <w:pPr>
        <w:rPr>
          <w:rFonts w:ascii="Montserrat" w:hAnsi="Montserrat"/>
          <w:sz w:val="24"/>
        </w:rPr>
      </w:pPr>
      <w:r w:rsidRPr="008E2E45">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w:t>
      </w:r>
    </w:p>
    <w:p w:rsidR="00C64E01" w:rsidRPr="008E2E45" w:rsidRDefault="00C64E01">
      <w:pPr>
        <w:rPr>
          <w:rFonts w:ascii="Montserrat" w:hAnsi="Montserrat"/>
          <w:sz w:val="24"/>
        </w:rPr>
      </w:pPr>
      <w:r w:rsidRPr="008E2E45">
        <w:rPr>
          <w:rFonts w:ascii="Montserrat" w:hAnsi="Montserrat"/>
          <w:sz w:val="24"/>
        </w:rPr>
        <w:tab/>
        <w:t>When the conflict began, Dawn and Fox had been in rapport, and they had taken advantage of Fox’s open mind to stun her. The link was cut as Dawn recoiled in shock.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Witness</w:t>
      </w:r>
    </w:p>
    <w:p w:rsidR="00C64E01" w:rsidRPr="008E2E45" w:rsidRDefault="00C64E01">
      <w:pPr>
        <w:rPr>
          <w:rFonts w:ascii="Montserrat" w:hAnsi="Montserrat"/>
          <w:sz w:val="24"/>
        </w:rPr>
      </w:pPr>
      <w:r w:rsidRPr="008E2E45">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w:t>
      </w:r>
    </w:p>
    <w:p w:rsidR="00C64E01" w:rsidRPr="008E2E45" w:rsidRDefault="00C64E01">
      <w:pPr>
        <w:rPr>
          <w:rFonts w:ascii="Montserrat" w:hAnsi="Montserrat"/>
          <w:sz w:val="24"/>
        </w:rPr>
      </w:pPr>
      <w:r w:rsidRPr="008E2E45">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w:t>
      </w:r>
    </w:p>
    <w:p w:rsidR="00C64E01" w:rsidRPr="008E2E45" w:rsidRDefault="00C64E01">
      <w:pPr>
        <w:rPr>
          <w:rFonts w:ascii="Montserrat" w:hAnsi="Montserrat"/>
          <w:sz w:val="24"/>
        </w:rPr>
      </w:pPr>
      <w:r w:rsidRPr="008E2E45">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w:t>
      </w:r>
    </w:p>
    <w:p w:rsidR="00C64E01" w:rsidRPr="008E2E45" w:rsidRDefault="00C64E01">
      <w:pPr>
        <w:rPr>
          <w:rFonts w:ascii="Montserrat" w:hAnsi="Montserrat"/>
          <w:sz w:val="24"/>
        </w:rPr>
      </w:pPr>
      <w:r w:rsidRPr="008E2E45">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 and His</w:t>
      </w:r>
    </w:p>
    <w:p w:rsidR="00C64E01" w:rsidRPr="008E2E45" w:rsidRDefault="00C64E01">
      <w:pPr>
        <w:rPr>
          <w:rFonts w:ascii="Montserrat" w:hAnsi="Montserrat"/>
          <w:sz w:val="24"/>
        </w:rPr>
      </w:pPr>
      <w:r w:rsidRPr="008E2E45">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rsidR="00C64E01" w:rsidRPr="008E2E45" w:rsidRDefault="00C64E01">
      <w:pPr>
        <w:rPr>
          <w:rFonts w:ascii="Montserrat" w:hAnsi="Montserrat"/>
          <w:sz w:val="24"/>
        </w:rPr>
      </w:pPr>
      <w:r w:rsidRPr="008E2E45">
        <w:rPr>
          <w:rFonts w:ascii="Montserrat" w:hAnsi="Montserrat"/>
          <w:sz w:val="24"/>
        </w:rPr>
        <w:br w:type="page"/>
        <w:t>13</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Switch—Dragon Coal, Phoenix Coal </w:t>
      </w:r>
    </w:p>
    <w:p w:rsidR="00C64E01" w:rsidRPr="008E2E45" w:rsidRDefault="00C64E01">
      <w:pPr>
        <w:rPr>
          <w:rFonts w:ascii="Montserrat" w:hAnsi="Montserrat"/>
          <w:sz w:val="24"/>
        </w:rPr>
      </w:pPr>
      <w:r w:rsidRPr="008E2E45">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The attack on Dawn went off unsuccessfully, and Fox seemed to be nowhere in sight.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Arraignment</w:t>
      </w:r>
    </w:p>
    <w:p w:rsidR="00C64E01" w:rsidRPr="008E2E45" w:rsidRDefault="00C64E01">
      <w:pPr>
        <w:rPr>
          <w:rFonts w:ascii="Montserrat" w:hAnsi="Montserrat"/>
          <w:sz w:val="24"/>
        </w:rPr>
      </w:pPr>
      <w:r w:rsidRPr="008E2E45">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rsidR="00C64E01" w:rsidRPr="008E2E45" w:rsidRDefault="00C64E01">
      <w:pPr>
        <w:rPr>
          <w:rFonts w:ascii="Montserrat" w:hAnsi="Montserrat"/>
          <w:sz w:val="24"/>
        </w:rPr>
      </w:pPr>
      <w:r w:rsidRPr="008E2E45">
        <w:rPr>
          <w:rFonts w:ascii="Montserrat" w:hAnsi="Montserrat"/>
          <w:sz w:val="24"/>
        </w:rPr>
        <w:br w:type="page"/>
        <w:t>14</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History, Dragon Dawn, Exposed </w:t>
      </w:r>
    </w:p>
    <w:p w:rsidR="00C64E01" w:rsidRPr="008E2E45" w:rsidRDefault="00C64E01">
      <w:pPr>
        <w:rPr>
          <w:rFonts w:ascii="Montserrat" w:hAnsi="Montserrat"/>
          <w:sz w:val="24"/>
        </w:rPr>
      </w:pPr>
      <w:r w:rsidRPr="008E2E45">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Court</w:t>
      </w:r>
    </w:p>
    <w:p w:rsidR="00C64E01" w:rsidRPr="008E2E45" w:rsidRDefault="00C64E01">
      <w:pPr>
        <w:rPr>
          <w:rFonts w:ascii="Montserrat" w:hAnsi="Montserrat"/>
          <w:sz w:val="24"/>
        </w:rPr>
      </w:pPr>
      <w:r w:rsidRPr="008E2E45">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and Fox</w:t>
      </w:r>
    </w:p>
    <w:p w:rsidR="00C64E01" w:rsidRPr="008E2E45" w:rsidRDefault="00C64E01">
      <w:pPr>
        <w:rPr>
          <w:rFonts w:ascii="Montserrat" w:hAnsi="Montserrat"/>
          <w:sz w:val="24"/>
        </w:rPr>
      </w:pPr>
      <w:r w:rsidRPr="008E2E45">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w:t>
      </w:r>
    </w:p>
    <w:p w:rsidR="00C64E01" w:rsidRPr="008E2E45" w:rsidRDefault="00C64E01">
      <w:pPr>
        <w:rPr>
          <w:rFonts w:ascii="Montserrat" w:hAnsi="Montserrat"/>
          <w:sz w:val="24"/>
        </w:rPr>
      </w:pPr>
      <w:r w:rsidRPr="008E2E45">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rsidR="00C64E01" w:rsidRPr="008E2E45" w:rsidRDefault="00C64E01">
      <w:pPr>
        <w:rPr>
          <w:rFonts w:ascii="Montserrat" w:hAnsi="Montserrat"/>
          <w:sz w:val="24"/>
        </w:rPr>
      </w:pPr>
      <w:r w:rsidRPr="008E2E45">
        <w:rPr>
          <w:rFonts w:ascii="Montserrat" w:hAnsi="Montserrat"/>
          <w:sz w:val="24"/>
        </w:rPr>
        <w:br w:type="page"/>
        <w:t>15</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First Warning </w:t>
      </w:r>
    </w:p>
    <w:p w:rsidR="00C64E01" w:rsidRPr="008E2E45" w:rsidRDefault="00C64E01">
      <w:pPr>
        <w:rPr>
          <w:rFonts w:ascii="Montserrat" w:hAnsi="Montserrat"/>
          <w:sz w:val="24"/>
        </w:rPr>
      </w:pPr>
      <w:r w:rsidRPr="008E2E45">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w:t>
      </w:r>
    </w:p>
    <w:p w:rsidR="00C64E01" w:rsidRPr="008E2E45" w:rsidRDefault="00C64E01">
      <w:pPr>
        <w:rPr>
          <w:rFonts w:ascii="Montserrat" w:hAnsi="Montserrat"/>
          <w:sz w:val="24"/>
        </w:rPr>
      </w:pPr>
      <w:r w:rsidRPr="008E2E45">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C64E01" w:rsidRPr="008E2E45" w:rsidRDefault="00C64E01">
      <w:pPr>
        <w:rPr>
          <w:rFonts w:ascii="Montserrat" w:hAnsi="Montserrat"/>
          <w:sz w:val="24"/>
        </w:rPr>
      </w:pPr>
      <w:r w:rsidRPr="008E2E45">
        <w:rPr>
          <w:rFonts w:ascii="Montserrat" w:hAnsi="Montserrat"/>
          <w:sz w:val="24"/>
        </w:rPr>
        <w:br w:type="page"/>
        <w:t>16</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Dragons’ Plot </w:t>
      </w:r>
    </w:p>
    <w:p w:rsidR="00C64E01" w:rsidRPr="008E2E45" w:rsidRDefault="00C64E01">
      <w:pPr>
        <w:rPr>
          <w:rFonts w:ascii="Montserrat" w:hAnsi="Montserrat"/>
          <w:sz w:val="24"/>
        </w:rPr>
      </w:pPr>
      <w:r w:rsidRPr="008E2E45">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w:t>
      </w:r>
    </w:p>
    <w:p w:rsidR="00C64E01" w:rsidRPr="008E2E45" w:rsidRDefault="00C64E01">
      <w:pPr>
        <w:rPr>
          <w:rFonts w:ascii="Montserrat" w:hAnsi="Montserrat"/>
          <w:sz w:val="24"/>
        </w:rPr>
      </w:pPr>
      <w:r w:rsidRPr="008E2E45">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Chorus</w:t>
      </w:r>
    </w:p>
    <w:p w:rsidR="00C64E01" w:rsidRPr="008E2E45" w:rsidRDefault="00C64E01">
      <w:pPr>
        <w:rPr>
          <w:rFonts w:ascii="Montserrat" w:hAnsi="Montserrat"/>
          <w:sz w:val="24"/>
        </w:rPr>
      </w:pPr>
      <w:r w:rsidRPr="008E2E45">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Them</w:t>
      </w:r>
    </w:p>
    <w:p w:rsidR="00C64E01" w:rsidRPr="008E2E45" w:rsidRDefault="00C64E01">
      <w:pPr>
        <w:rPr>
          <w:rFonts w:ascii="Montserrat" w:hAnsi="Montserrat"/>
          <w:sz w:val="24"/>
        </w:rPr>
      </w:pPr>
      <w:r w:rsidRPr="008E2E45">
        <w:rPr>
          <w:rFonts w:ascii="Montserrat" w:hAnsi="Montserrat"/>
          <w:sz w:val="24"/>
        </w:rPr>
        <w:tab/>
        <w:t>The three survivors of Fox’s onslaught faced their sentencing and chose exile. With that bit of interference out of they way, they set out in search of their prey. They had a mission to complete.</w:t>
      </w:r>
    </w:p>
    <w:p w:rsidR="00C64E01" w:rsidRPr="008E2E45" w:rsidRDefault="00C64E01">
      <w:pPr>
        <w:rPr>
          <w:rFonts w:ascii="Montserrat" w:hAnsi="Montserrat"/>
          <w:sz w:val="24"/>
        </w:rPr>
      </w:pPr>
      <w:r w:rsidRPr="008E2E45">
        <w:rPr>
          <w:rFonts w:ascii="Montserrat" w:hAnsi="Montserrat"/>
          <w:sz w:val="24"/>
        </w:rPr>
        <w:br w:type="page"/>
        <w:t>17</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Sleeping Goddess </w:t>
      </w:r>
    </w:p>
    <w:p w:rsidR="00C64E01" w:rsidRPr="008E2E45" w:rsidRDefault="00C64E01">
      <w:pPr>
        <w:rPr>
          <w:rFonts w:ascii="Montserrat" w:hAnsi="Montserrat"/>
          <w:sz w:val="24"/>
        </w:rPr>
      </w:pPr>
      <w:r w:rsidRPr="008E2E45">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C64E01" w:rsidRPr="008E2E45" w:rsidRDefault="00C64E01">
      <w:pPr>
        <w:rPr>
          <w:rFonts w:ascii="Montserrat" w:hAnsi="Montserrat"/>
          <w:sz w:val="24"/>
        </w:rPr>
      </w:pPr>
      <w:r w:rsidRPr="008E2E45">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and Eve</w:t>
      </w:r>
    </w:p>
    <w:p w:rsidR="00C64E01" w:rsidRPr="008E2E45" w:rsidRDefault="00C64E01">
      <w:pPr>
        <w:rPr>
          <w:rFonts w:ascii="Montserrat" w:hAnsi="Montserrat"/>
          <w:sz w:val="24"/>
        </w:rPr>
      </w:pPr>
      <w:r w:rsidRPr="008E2E45">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Them</w:t>
      </w:r>
    </w:p>
    <w:p w:rsidR="00C64E01" w:rsidRPr="008E2E45" w:rsidRDefault="00C64E01">
      <w:pPr>
        <w:rPr>
          <w:rFonts w:ascii="Montserrat" w:hAnsi="Montserrat"/>
          <w:sz w:val="24"/>
        </w:rPr>
      </w:pPr>
      <w:r w:rsidRPr="008E2E45">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rsidR="00C64E01" w:rsidRPr="008E2E45" w:rsidRDefault="00C64E01">
      <w:pPr>
        <w:rPr>
          <w:rFonts w:ascii="Montserrat" w:hAnsi="Montserrat"/>
          <w:sz w:val="24"/>
        </w:rPr>
      </w:pPr>
      <w:r w:rsidRPr="008E2E45">
        <w:rPr>
          <w:rFonts w:ascii="Montserrat" w:hAnsi="Montserrat"/>
          <w:sz w:val="24"/>
        </w:rPr>
        <w:br w:type="page"/>
        <w:t>18</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Second Warning </w:t>
      </w:r>
    </w:p>
    <w:p w:rsidR="00C64E01" w:rsidRPr="008E2E45" w:rsidRDefault="00C64E01">
      <w:pPr>
        <w:rPr>
          <w:rFonts w:ascii="Montserrat" w:hAnsi="Montserrat"/>
          <w:strike/>
          <w:sz w:val="24"/>
        </w:rPr>
      </w:pPr>
      <w:r w:rsidRPr="008E2E45">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C64E01" w:rsidRPr="008E2E45" w:rsidRDefault="00C64E01">
      <w:pPr>
        <w:rPr>
          <w:rFonts w:ascii="Montserrat" w:hAnsi="Montserrat"/>
          <w:sz w:val="24"/>
        </w:rPr>
      </w:pPr>
      <w:r w:rsidRPr="008E2E45">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C64E01" w:rsidRPr="008E2E45" w:rsidRDefault="00C64E01">
      <w:pPr>
        <w:rPr>
          <w:rFonts w:ascii="Montserrat" w:hAnsi="Montserrat"/>
          <w:strike/>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The time to act was determined by outside events.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w:t>
      </w:r>
    </w:p>
    <w:p w:rsidR="00C64E01" w:rsidRPr="008E2E45" w:rsidRDefault="00C64E01">
      <w:pPr>
        <w:rPr>
          <w:rFonts w:ascii="Montserrat" w:hAnsi="Montserrat"/>
          <w:sz w:val="24"/>
        </w:rPr>
      </w:pPr>
      <w:r w:rsidRPr="008E2E45">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w:t>
      </w:r>
    </w:p>
    <w:p w:rsidR="00C64E01" w:rsidRPr="008E2E45" w:rsidRDefault="00C64E01">
      <w:pPr>
        <w:rPr>
          <w:rFonts w:ascii="Montserrat" w:hAnsi="Montserrat"/>
          <w:sz w:val="24"/>
        </w:rPr>
      </w:pPr>
      <w:r w:rsidRPr="008E2E45">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Crimson took Scarlet’s father in bed, when his guard was completely down.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w:t>
      </w:r>
    </w:p>
    <w:p w:rsidR="00C64E01" w:rsidRPr="008E2E45" w:rsidRDefault="00C64E01">
      <w:pPr>
        <w:rPr>
          <w:rFonts w:ascii="Montserrat" w:hAnsi="Montserrat"/>
          <w:sz w:val="24"/>
        </w:rPr>
      </w:pPr>
      <w:r w:rsidRPr="008E2E45">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Them</w:t>
      </w:r>
    </w:p>
    <w:p w:rsidR="00C64E01" w:rsidRPr="008E2E45" w:rsidRDefault="00C64E01">
      <w:pPr>
        <w:rPr>
          <w:rFonts w:ascii="Montserrat" w:hAnsi="Montserrat"/>
          <w:sz w:val="24"/>
        </w:rPr>
      </w:pPr>
      <w:r w:rsidRPr="008E2E45">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w:t>
      </w:r>
    </w:p>
    <w:p w:rsidR="00C64E01" w:rsidRPr="008E2E45" w:rsidRDefault="00C64E01">
      <w:pPr>
        <w:rPr>
          <w:rFonts w:ascii="Montserrat" w:hAnsi="Montserrat"/>
          <w:sz w:val="24"/>
        </w:rPr>
      </w:pPr>
      <w:r w:rsidRPr="008E2E45">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Them</w:t>
      </w:r>
    </w:p>
    <w:p w:rsidR="00C64E01" w:rsidRPr="008E2E45" w:rsidRDefault="00C64E01">
      <w:pPr>
        <w:rPr>
          <w:rFonts w:ascii="Montserrat" w:hAnsi="Montserrat"/>
          <w:sz w:val="24"/>
        </w:rPr>
      </w:pPr>
      <w:r w:rsidRPr="008E2E45">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64E01" w:rsidRPr="008E2E45" w:rsidRDefault="00C64E01">
      <w:pPr>
        <w:rPr>
          <w:rFonts w:ascii="Montserrat" w:hAnsi="Montserrat"/>
          <w:sz w:val="24"/>
        </w:rPr>
      </w:pPr>
      <w:r w:rsidRPr="008E2E45">
        <w:rPr>
          <w:rFonts w:ascii="Montserrat" w:hAnsi="Montserrat"/>
          <w:strike/>
          <w:sz w:val="24"/>
        </w:rPr>
        <w:br w:type="page"/>
      </w:r>
      <w:r w:rsidRPr="008E2E45">
        <w:rPr>
          <w:rFonts w:ascii="Montserrat" w:hAnsi="Montserrat"/>
          <w:sz w:val="24"/>
        </w:rPr>
        <w:t>19</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Lethal Complications </w:t>
      </w:r>
    </w:p>
    <w:p w:rsidR="00C64E01" w:rsidRPr="008E2E45" w:rsidRDefault="00C64E01">
      <w:pPr>
        <w:rPr>
          <w:rFonts w:ascii="Montserrat" w:hAnsi="Montserrat"/>
          <w:sz w:val="24"/>
        </w:rPr>
      </w:pPr>
      <w:r w:rsidRPr="008E2E45">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w:t>
      </w:r>
    </w:p>
    <w:p w:rsidR="00C64E01" w:rsidRPr="008E2E45" w:rsidRDefault="00C64E01">
      <w:pPr>
        <w:rPr>
          <w:rFonts w:ascii="Montserrat" w:hAnsi="Montserrat"/>
          <w:sz w:val="24"/>
        </w:rPr>
      </w:pPr>
      <w:r w:rsidRPr="008E2E45">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20</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Fight or Flight </w:t>
      </w:r>
    </w:p>
    <w:p w:rsidR="00C64E01" w:rsidRPr="008E2E45" w:rsidRDefault="00C64E01">
      <w:pPr>
        <w:rPr>
          <w:rFonts w:ascii="Montserrat" w:hAnsi="Montserrat"/>
          <w:sz w:val="24"/>
        </w:rPr>
      </w:pPr>
      <w:r w:rsidRPr="008E2E45">
        <w:rPr>
          <w:rFonts w:ascii="Montserrat" w:hAnsi="Montserrat"/>
          <w:sz w:val="24"/>
        </w:rPr>
        <w:tab/>
        <w:t xml:space="preserve">The dragons’ soldiers knew Coal had her sights set on Cinder, but not that she had wormed her way into their company, so the soldiers unwittingly confided in Coal.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Him</w:t>
      </w:r>
    </w:p>
    <w:p w:rsidR="00C64E01" w:rsidRPr="008E2E45" w:rsidRDefault="00C64E01">
      <w:pPr>
        <w:rPr>
          <w:rFonts w:ascii="Montserrat" w:hAnsi="Montserrat"/>
          <w:sz w:val="24"/>
        </w:rPr>
      </w:pPr>
      <w:r w:rsidRPr="008E2E45">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Them</w:t>
      </w:r>
    </w:p>
    <w:p w:rsidR="00C64E01" w:rsidRPr="008E2E45" w:rsidRDefault="00C64E01">
      <w:pPr>
        <w:rPr>
          <w:rFonts w:ascii="Montserrat" w:hAnsi="Montserrat"/>
          <w:sz w:val="24"/>
        </w:rPr>
      </w:pPr>
      <w:r w:rsidRPr="008E2E45">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Coal</w:t>
      </w:r>
    </w:p>
    <w:p w:rsidR="00C64E01" w:rsidRPr="008E2E45" w:rsidRDefault="00C64E01">
      <w:pPr>
        <w:rPr>
          <w:rFonts w:ascii="Montserrat" w:hAnsi="Montserrat"/>
          <w:sz w:val="24"/>
        </w:rPr>
      </w:pPr>
      <w:r w:rsidRPr="008E2E45">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 and him</w:t>
      </w:r>
    </w:p>
    <w:p w:rsidR="00C64E01" w:rsidRPr="008E2E45" w:rsidRDefault="00C64E01">
      <w:pPr>
        <w:rPr>
          <w:rFonts w:ascii="Montserrat" w:hAnsi="Montserrat"/>
          <w:sz w:val="24"/>
        </w:rPr>
      </w:pPr>
      <w:r w:rsidRPr="008E2E45">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Coal</w:t>
      </w:r>
    </w:p>
    <w:p w:rsidR="00C64E01" w:rsidRPr="008E2E45" w:rsidRDefault="00C64E01">
      <w:pPr>
        <w:rPr>
          <w:rFonts w:ascii="Montserrat" w:hAnsi="Montserrat"/>
          <w:sz w:val="24"/>
        </w:rPr>
      </w:pPr>
      <w:r w:rsidRPr="008E2E45">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Fox</w:t>
      </w:r>
    </w:p>
    <w:p w:rsidR="00C64E01" w:rsidRPr="008E2E45" w:rsidRDefault="00C64E01">
      <w:pPr>
        <w:rPr>
          <w:rFonts w:ascii="Montserrat" w:hAnsi="Montserrat"/>
          <w:sz w:val="24"/>
        </w:rPr>
      </w:pPr>
      <w:r w:rsidRPr="008E2E45">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Coal</w:t>
      </w:r>
    </w:p>
    <w:p w:rsidR="00C64E01" w:rsidRPr="008E2E45" w:rsidRDefault="00C64E01">
      <w:pPr>
        <w:rPr>
          <w:rFonts w:ascii="Montserrat" w:hAnsi="Montserrat"/>
          <w:sz w:val="24"/>
        </w:rPr>
      </w:pPr>
      <w:r w:rsidRPr="008E2E45">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21</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Minor Climax, On Death’s Blade </w:t>
      </w:r>
    </w:p>
    <w:p w:rsidR="00C64E01" w:rsidRPr="008E2E45" w:rsidRDefault="00C64E01">
      <w:pPr>
        <w:rPr>
          <w:rFonts w:ascii="Montserrat" w:hAnsi="Montserrat"/>
          <w:vanish/>
          <w:sz w:val="24"/>
        </w:rPr>
      </w:pPr>
      <w:r w:rsidRPr="008E2E45">
        <w:rPr>
          <w:rFonts w:ascii="Montserrat" w:hAnsi="Montserrat"/>
          <w:vanish/>
          <w:sz w:val="24"/>
        </w:rPr>
        <w:tab/>
        <w:t xml:space="preserve">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w:t>
      </w:r>
      <w:r w:rsidRPr="008E2E45">
        <w:rPr>
          <w:rFonts w:ascii="Montserrat" w:hAnsi="Montserrat"/>
          <w:sz w:val="24"/>
        </w:rPr>
        <w:t>Coal redoubled her efforts to stalk and blood Cinder, happily contributing to the mayhem Cinder’s efforts inflicted on her pursuers.</w:t>
      </w:r>
    </w:p>
    <w:p w:rsidR="00C64E01" w:rsidRPr="008E2E45" w:rsidRDefault="00C64E01">
      <w:pPr>
        <w:rPr>
          <w:rFonts w:ascii="Montserrat" w:hAnsi="Montserrat"/>
          <w:vanish/>
          <w:sz w:val="24"/>
        </w:rPr>
      </w:pPr>
      <w:r w:rsidRPr="008E2E45">
        <w:rPr>
          <w:rFonts w:ascii="Montserrat" w:hAnsi="Montserrat"/>
          <w:vanish/>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C64E01" w:rsidRPr="008E2E45" w:rsidRDefault="00C64E01">
      <w:pPr>
        <w:rPr>
          <w:rFonts w:ascii="Montserrat" w:hAnsi="Montserrat"/>
          <w:sz w:val="24"/>
        </w:rPr>
      </w:pPr>
      <w:r w:rsidRPr="008E2E45">
        <w:rPr>
          <w:rFonts w:ascii="Montserrat" w:hAnsi="Montserrat"/>
          <w:vanish/>
          <w:sz w:val="24"/>
        </w:rPr>
        <w:tab/>
        <w:t xml:space="preserve">Anger and grief eventually surrendered to the absurdity of the situation. Cinder, amused to discover that the dragon was utterly fixated on her, got to thinking. The dragon was only her most recent predator. </w:t>
      </w:r>
      <w:r w:rsidRPr="008E2E45">
        <w:rPr>
          <w:rFonts w:ascii="Montserrat" w:hAnsi="Montserrat"/>
          <w:sz w:val="24"/>
        </w:rPr>
        <w:t xml:space="preserve">Cinder started drawing out dragons, baiting them with her own flesh and spirit. Blooding was less of a threat than execution, and she knew that the soldiers’ orders made any dragon that came along her ally. Her favorite, and strongest—unrecognized—was Coal. </w:t>
      </w:r>
    </w:p>
    <w:p w:rsidR="00C64E01" w:rsidRPr="008E2E45" w:rsidRDefault="00C64E01">
      <w:pPr>
        <w:rPr>
          <w:rFonts w:ascii="Montserrat" w:hAnsi="Montserrat"/>
          <w:sz w:val="24"/>
        </w:rPr>
      </w:pPr>
      <w:r w:rsidRPr="008E2E45">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C64E01" w:rsidRPr="008E2E45" w:rsidRDefault="00C64E01">
      <w:pPr>
        <w:rPr>
          <w:rFonts w:ascii="Montserrat" w:hAnsi="Montserrat"/>
          <w:vanish/>
          <w:sz w:val="24"/>
        </w:rPr>
      </w:pPr>
      <w:r w:rsidRPr="008E2E45">
        <w:rPr>
          <w:rFonts w:ascii="Montserrat" w:hAnsi="Montserrat"/>
          <w:sz w:val="24"/>
        </w:rPr>
        <w:tab/>
      </w:r>
      <w:r w:rsidRPr="008E2E45">
        <w:rPr>
          <w:rFonts w:ascii="Montserrat" w:hAnsi="Montserrat"/>
          <w:vanish/>
          <w:sz w:val="24"/>
        </w:rPr>
        <w:t xml:space="preserve">The hunting party caught up to her almost nine days later. When they found their starving quarry within, they had no idea what sort of trap they had stumbled into. </w:t>
      </w:r>
    </w:p>
    <w:p w:rsidR="00C64E01" w:rsidRPr="008E2E45" w:rsidRDefault="00C64E01">
      <w:pPr>
        <w:rPr>
          <w:rFonts w:ascii="Montserrat" w:hAnsi="Montserrat"/>
          <w:vanish/>
          <w:sz w:val="24"/>
        </w:rPr>
      </w:pPr>
      <w:r w:rsidRPr="008E2E45">
        <w:rPr>
          <w:rFonts w:ascii="Montserrat" w:hAnsi="Montserrat"/>
          <w:vanish/>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Crimson</w:t>
      </w:r>
    </w:p>
    <w:p w:rsidR="00C64E01" w:rsidRPr="008E2E45" w:rsidRDefault="00C64E01">
      <w:pPr>
        <w:rPr>
          <w:rFonts w:ascii="Montserrat" w:hAnsi="Montserrat"/>
          <w:sz w:val="24"/>
        </w:rPr>
      </w:pPr>
      <w:r w:rsidRPr="008E2E45">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rsidR="00C64E01" w:rsidRPr="008E2E45" w:rsidRDefault="00C64E01">
      <w:pPr>
        <w:rPr>
          <w:rFonts w:ascii="Montserrat" w:hAnsi="Montserrat"/>
          <w:sz w:val="24"/>
        </w:rPr>
      </w:pPr>
      <w:r w:rsidRPr="008E2E45">
        <w:rPr>
          <w:rFonts w:ascii="Montserrat" w:hAnsi="Montserrat"/>
          <w:sz w:val="24"/>
        </w:rPr>
        <w:br w:type="page"/>
        <w:t>22</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Minor Climax, In Death’s Teeth </w:t>
      </w:r>
    </w:p>
    <w:p w:rsidR="00C64E01" w:rsidRPr="008E2E45" w:rsidRDefault="00C64E01">
      <w:pPr>
        <w:rPr>
          <w:rFonts w:ascii="Montserrat" w:hAnsi="Montserrat"/>
          <w:sz w:val="24"/>
        </w:rPr>
      </w:pPr>
      <w:r w:rsidRPr="008E2E45">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C64E01" w:rsidRPr="008E2E45" w:rsidRDefault="00C64E01">
      <w:pPr>
        <w:rPr>
          <w:rFonts w:ascii="Montserrat" w:hAnsi="Montserrat"/>
          <w:sz w:val="24"/>
        </w:rPr>
      </w:pPr>
      <w:r w:rsidRPr="008E2E45">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C64E01" w:rsidRPr="008E2E45" w:rsidRDefault="00C64E01">
      <w:pPr>
        <w:rPr>
          <w:rFonts w:ascii="Montserrat" w:hAnsi="Montserrat"/>
          <w:sz w:val="24"/>
        </w:rPr>
      </w:pPr>
      <w:r w:rsidRPr="008E2E45">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C64E01" w:rsidRPr="008E2E45" w:rsidRDefault="00C64E01">
      <w:pPr>
        <w:rPr>
          <w:rFonts w:ascii="Montserrat" w:hAnsi="Montserrat"/>
          <w:sz w:val="24"/>
        </w:rPr>
      </w:pPr>
      <w:r w:rsidRPr="008E2E45">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C64E01" w:rsidRPr="008E2E45" w:rsidRDefault="00C64E01">
      <w:pPr>
        <w:rPr>
          <w:rFonts w:ascii="Montserrat" w:hAnsi="Montserrat"/>
          <w:sz w:val="24"/>
        </w:rPr>
      </w:pPr>
      <w:r w:rsidRPr="008E2E45">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C64E01" w:rsidRPr="008E2E45" w:rsidRDefault="00C64E01">
      <w:pPr>
        <w:rPr>
          <w:rFonts w:ascii="Montserrat" w:hAnsi="Montserrat"/>
          <w:sz w:val="24"/>
        </w:rPr>
      </w:pPr>
      <w:r w:rsidRPr="008E2E45">
        <w:rPr>
          <w:rFonts w:ascii="Montserrat" w:hAnsi="Montserrat"/>
          <w:sz w:val="24"/>
        </w:rPr>
        <w:tab/>
        <w:t>She had a chance to save herself, playing prey to lead the dragon into the trap. She would be a predator at the same time.</w:t>
      </w:r>
      <w:r w:rsidRPr="008E2E45">
        <w:rPr>
          <w:rFonts w:ascii="Montserrat" w:hAnsi="Montserrat"/>
          <w:sz w:val="24"/>
        </w:rPr>
        <w:tab/>
      </w:r>
      <w:r w:rsidRPr="008E2E45">
        <w:rPr>
          <w:rFonts w:ascii="Montserrat" w:hAnsi="Montserrat"/>
          <w:sz w:val="24"/>
        </w:rPr>
        <w:br w:type="page"/>
        <w:t>23</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Regrouping </w:t>
      </w:r>
    </w:p>
    <w:p w:rsidR="00C64E01" w:rsidRPr="008E2E45" w:rsidRDefault="00C64E01">
      <w:pPr>
        <w:rPr>
          <w:rFonts w:ascii="Montserrat" w:hAnsi="Montserrat"/>
          <w:sz w:val="24"/>
        </w:rPr>
      </w:pPr>
      <w:r w:rsidRPr="008E2E45">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C64E01" w:rsidRPr="008E2E45" w:rsidRDefault="00C64E01">
      <w:pPr>
        <w:rPr>
          <w:rFonts w:ascii="Montserrat" w:hAnsi="Montserrat"/>
          <w:sz w:val="24"/>
        </w:rPr>
      </w:pPr>
      <w:r w:rsidRPr="008E2E45">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C64E01" w:rsidRPr="008E2E45" w:rsidRDefault="00C64E01">
      <w:pPr>
        <w:rPr>
          <w:rFonts w:ascii="Montserrat" w:hAnsi="Montserrat"/>
          <w:sz w:val="24"/>
        </w:rPr>
      </w:pPr>
      <w:r w:rsidRPr="008E2E45">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C64E01" w:rsidRPr="008E2E45" w:rsidRDefault="00C64E01">
      <w:pPr>
        <w:rPr>
          <w:rFonts w:ascii="Montserrat" w:hAnsi="Montserrat"/>
          <w:sz w:val="24"/>
        </w:rPr>
      </w:pPr>
      <w:r w:rsidRPr="008E2E45">
        <w:rPr>
          <w:rFonts w:ascii="Montserrat" w:hAnsi="Montserrat"/>
          <w:sz w:val="24"/>
        </w:rPr>
        <w:br w:type="page"/>
        <w:t>24</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Final Conflict </w:t>
      </w:r>
    </w:p>
    <w:p w:rsidR="00C64E01" w:rsidRPr="008E2E45" w:rsidRDefault="00C64E01">
      <w:pPr>
        <w:rPr>
          <w:rFonts w:ascii="Montserrat" w:hAnsi="Montserrat"/>
          <w:sz w:val="24"/>
        </w:rPr>
      </w:pPr>
      <w:r w:rsidRPr="008E2E45">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C64E01" w:rsidRPr="008E2E45" w:rsidRDefault="00C64E01">
      <w:pPr>
        <w:rPr>
          <w:rFonts w:ascii="Montserrat" w:hAnsi="Montserrat"/>
          <w:sz w:val="24"/>
        </w:rPr>
      </w:pPr>
      <w:r w:rsidRPr="008E2E45">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C64E01" w:rsidRPr="008E2E45" w:rsidRDefault="00C64E01">
      <w:pPr>
        <w:rPr>
          <w:rFonts w:ascii="Montserrat" w:hAnsi="Montserrat"/>
          <w:sz w:val="24"/>
        </w:rPr>
      </w:pPr>
      <w:r w:rsidRPr="008E2E45">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C64E01" w:rsidRPr="008E2E45" w:rsidRDefault="00C64E01">
      <w:pPr>
        <w:rPr>
          <w:rFonts w:ascii="Montserrat" w:hAnsi="Montserrat"/>
          <w:sz w:val="24"/>
        </w:rPr>
      </w:pPr>
      <w:r w:rsidRPr="008E2E45">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64E01" w:rsidRPr="008E2E45" w:rsidRDefault="00C64E01">
      <w:pPr>
        <w:rPr>
          <w:rFonts w:ascii="Montserrat" w:hAnsi="Montserrat"/>
          <w:sz w:val="24"/>
        </w:rPr>
      </w:pPr>
      <w:r w:rsidRPr="008E2E45">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8E2E45">
        <w:rPr>
          <w:rFonts w:ascii="Montserrat" w:hAnsi="Montserrat"/>
          <w:sz w:val="24"/>
        </w:rPr>
        <w:tab/>
      </w:r>
      <w:r w:rsidRPr="008E2E45">
        <w:rPr>
          <w:rFonts w:ascii="Montserrat" w:hAnsi="Montserrat"/>
          <w:sz w:val="24"/>
        </w:rPr>
        <w:br w:type="page"/>
        <w:t>25</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End Game </w:t>
      </w:r>
    </w:p>
    <w:p w:rsidR="00C64E01" w:rsidRPr="008E2E45" w:rsidRDefault="00C64E01">
      <w:pPr>
        <w:rPr>
          <w:rFonts w:ascii="Montserrat" w:hAnsi="Montserrat"/>
          <w:sz w:val="24"/>
        </w:rPr>
      </w:pPr>
      <w:r w:rsidRPr="008E2E45">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C64E01" w:rsidRPr="008E2E45" w:rsidRDefault="00C64E01">
      <w:pPr>
        <w:rPr>
          <w:rFonts w:ascii="Montserrat" w:hAnsi="Montserrat"/>
          <w:sz w:val="24"/>
        </w:rPr>
      </w:pPr>
      <w:r w:rsidRPr="008E2E45">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t>
      </w:r>
      <w:r w:rsidRPr="008E2E45">
        <w:rPr>
          <w:rFonts w:ascii="Montserrat" w:hAnsi="Montserrat"/>
          <w:vanish/>
          <w:sz w:val="24"/>
        </w:rPr>
        <w:t xml:space="preserve">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C64E01" w:rsidRPr="008E2E45" w:rsidRDefault="00C64E01">
      <w:pPr>
        <w:rPr>
          <w:rFonts w:ascii="Montserrat" w:hAnsi="Montserrat"/>
          <w:vanish/>
          <w:sz w:val="24"/>
        </w:rPr>
      </w:pPr>
      <w:r w:rsidRPr="008E2E45">
        <w:rPr>
          <w:rFonts w:ascii="Montserrat" w:hAnsi="Montserrat"/>
          <w:sz w:val="24"/>
        </w:rPr>
        <w:tab/>
      </w:r>
      <w:r w:rsidRPr="008E2E45">
        <w:rPr>
          <w:rFonts w:ascii="Montserrat" w:hAnsi="Montserrat"/>
          <w:vanish/>
          <w:sz w:val="24"/>
        </w:rPr>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rsidR="00C64E01" w:rsidRPr="008E2E45" w:rsidRDefault="00C64E01">
      <w:pPr>
        <w:rPr>
          <w:rFonts w:ascii="Montserrat" w:hAnsi="Montserrat"/>
          <w:sz w:val="24"/>
        </w:rPr>
      </w:pPr>
      <w:r w:rsidRPr="008E2E45">
        <w:rPr>
          <w:rFonts w:ascii="Montserrat" w:hAnsi="Montserrat"/>
          <w:sz w:val="24"/>
        </w:rPr>
        <w:br w:type="page"/>
        <w:t>26</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Major Climax </w:t>
      </w:r>
    </w:p>
    <w:p w:rsidR="00C64E01" w:rsidRPr="008E2E45" w:rsidRDefault="00C64E01">
      <w:pPr>
        <w:rPr>
          <w:rFonts w:ascii="Montserrat" w:hAnsi="Montserrat"/>
          <w:sz w:val="24"/>
        </w:rPr>
      </w:pPr>
      <w:r w:rsidRPr="008E2E45">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C64E01" w:rsidRPr="008E2E45" w:rsidRDefault="00C64E01">
      <w:pPr>
        <w:rPr>
          <w:rFonts w:ascii="Montserrat" w:hAnsi="Montserrat"/>
          <w:sz w:val="24"/>
        </w:rPr>
      </w:pPr>
      <w:r w:rsidRPr="008E2E45">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64E01" w:rsidRPr="008E2E45" w:rsidRDefault="00C64E01">
      <w:pPr>
        <w:rPr>
          <w:rFonts w:ascii="Montserrat" w:hAnsi="Montserrat"/>
          <w:vanish/>
          <w:sz w:val="24"/>
        </w:rPr>
      </w:pPr>
      <w:r w:rsidRPr="008E2E45">
        <w:rPr>
          <w:rFonts w:ascii="Montserrat" w:hAnsi="Montserrat"/>
          <w:sz w:val="24"/>
        </w:rPr>
        <w:tab/>
      </w:r>
      <w:r w:rsidRPr="008E2E45">
        <w:rPr>
          <w:rFonts w:ascii="Montserrat" w:hAnsi="Montserrat"/>
          <w:vanish/>
          <w:sz w:val="24"/>
        </w:rPr>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27</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Resolution </w:t>
      </w:r>
    </w:p>
    <w:p w:rsidR="00C64E01" w:rsidRPr="008E2E45" w:rsidRDefault="00C64E01">
      <w:pPr>
        <w:rPr>
          <w:rFonts w:ascii="Montserrat" w:hAnsi="Montserrat"/>
          <w:sz w:val="24"/>
        </w:rPr>
      </w:pPr>
      <w:r w:rsidRPr="008E2E45">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 and Dawn—Crimson’s Assault</w:t>
      </w:r>
    </w:p>
    <w:p w:rsidR="00C64E01" w:rsidRPr="008E2E45" w:rsidRDefault="00C64E01">
      <w:pPr>
        <w:rPr>
          <w:rFonts w:ascii="Montserrat" w:hAnsi="Montserrat"/>
          <w:sz w:val="24"/>
        </w:rPr>
      </w:pPr>
      <w:r w:rsidRPr="008E2E45">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C64E01" w:rsidRPr="008E2E45" w:rsidRDefault="00C64E01">
      <w:pPr>
        <w:rPr>
          <w:rFonts w:ascii="Montserrat" w:hAnsi="Montserrat"/>
          <w:sz w:val="24"/>
        </w:rPr>
      </w:pPr>
      <w:r w:rsidRPr="008E2E45">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Erosion of Dawn’s perspective—Scarlet and Dawn’s Union. </w:t>
      </w:r>
    </w:p>
    <w:p w:rsidR="00C64E01" w:rsidRPr="008E2E45" w:rsidRDefault="00C64E01">
      <w:pPr>
        <w:rPr>
          <w:rFonts w:ascii="Montserrat" w:hAnsi="Montserrat"/>
          <w:sz w:val="24"/>
        </w:rPr>
      </w:pPr>
      <w:r w:rsidRPr="008E2E45">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C64E01" w:rsidRPr="008E2E45" w:rsidRDefault="00C64E01">
      <w:pPr>
        <w:rPr>
          <w:rFonts w:ascii="Montserrat" w:hAnsi="Montserrat"/>
          <w:sz w:val="24"/>
        </w:rPr>
      </w:pPr>
      <w:r w:rsidRPr="008E2E45">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actually accused Scarlet and Dawn of being possessed—to which their joined minds gave a misleading testimony.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string of deaths which Crimson had perpetrated were reported soon after, and under examination and trial, the memories they had inherited convicted them outright.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rsidR="00C64E01" w:rsidRPr="008E2E45" w:rsidRDefault="00C64E01">
      <w:pPr>
        <w:rPr>
          <w:rFonts w:ascii="Montserrat" w:hAnsi="Montserrat"/>
          <w:sz w:val="24"/>
        </w:rPr>
      </w:pPr>
      <w:r w:rsidRPr="008E2E45">
        <w:rPr>
          <w:rFonts w:ascii="Montserrat" w:hAnsi="Montserrat"/>
          <w:sz w:val="24"/>
        </w:rPr>
        <w:br w:type="page"/>
        <w:t>People, Places, Things</w:t>
      </w:r>
    </w:p>
    <w:p w:rsidR="00C64E01" w:rsidRPr="008E2E45" w:rsidRDefault="00C64E01">
      <w:pPr>
        <w:rPr>
          <w:rFonts w:ascii="Montserrat" w:hAnsi="Montserrat"/>
          <w:sz w:val="24"/>
        </w:rPr>
      </w:pPr>
      <w:r w:rsidRPr="008E2E45">
        <w:rPr>
          <w:rFonts w:ascii="Montserrat" w:hAnsi="Montserrat"/>
          <w:sz w:val="24"/>
        </w:rPr>
        <w:br w:type="page"/>
      </w:r>
    </w:p>
    <w:p w:rsidR="00C64E01" w:rsidRPr="008E2E45" w:rsidRDefault="00C64E01">
      <w:pPr>
        <w:rPr>
          <w:rFonts w:ascii="Montserrat" w:hAnsi="Montserrat"/>
          <w:sz w:val="24"/>
        </w:rPr>
      </w:pPr>
      <w:r w:rsidRPr="008E2E45">
        <w:rPr>
          <w:rFonts w:ascii="Montserrat" w:hAnsi="Montserrat"/>
          <w:sz w:val="24"/>
        </w:rPr>
        <w:t xml:space="preserve">Anna </w:t>
      </w:r>
      <w:r w:rsidRPr="008E2E45">
        <w:rPr>
          <w:rFonts w:ascii="Montserrat" w:hAnsi="Montserrat"/>
          <w:sz w:val="24"/>
        </w:rPr>
        <w:tab/>
        <w:t>Je Ara</w:t>
      </w:r>
      <w:r w:rsidRPr="008E2E45">
        <w:rPr>
          <w:rFonts w:ascii="Montserrat" w:hAnsi="Montserrat"/>
          <w:sz w:val="24"/>
        </w:rPr>
        <w:tab/>
        <w:t>Dai</w:t>
      </w:r>
    </w:p>
    <w:p w:rsidR="00C64E01" w:rsidRPr="008E2E45" w:rsidRDefault="00C64E01">
      <w:pPr>
        <w:rPr>
          <w:rFonts w:ascii="Montserrat" w:hAnsi="Montserrat"/>
          <w:sz w:val="24"/>
        </w:rPr>
      </w:pPr>
      <w:r w:rsidRPr="008E2E45">
        <w:rPr>
          <w:rFonts w:ascii="Montserrat" w:hAnsi="Montserrat"/>
          <w:sz w:val="24"/>
        </w:rPr>
        <w:t>Ember</w:t>
      </w:r>
      <w:r w:rsidRPr="008E2E45">
        <w:rPr>
          <w:rFonts w:ascii="Montserrat" w:hAnsi="Montserrat"/>
          <w:sz w:val="24"/>
        </w:rPr>
        <w:tab/>
        <w:t>Je Ala</w:t>
      </w:r>
      <w:r w:rsidRPr="008E2E45">
        <w:rPr>
          <w:rFonts w:ascii="Montserrat" w:hAnsi="Montserrat"/>
          <w:sz w:val="24"/>
        </w:rPr>
        <w:tab/>
        <w:t>Dai</w:t>
      </w:r>
    </w:p>
    <w:p w:rsidR="00C64E01" w:rsidRPr="008E2E45" w:rsidRDefault="00C64E01">
      <w:pPr>
        <w:rPr>
          <w:rFonts w:ascii="Montserrat" w:hAnsi="Montserrat"/>
          <w:sz w:val="24"/>
        </w:rPr>
      </w:pPr>
      <w:r w:rsidRPr="008E2E45">
        <w:rPr>
          <w:rFonts w:ascii="Montserrat" w:hAnsi="Montserrat"/>
          <w:sz w:val="24"/>
        </w:rPr>
        <w:t>Alexander</w:t>
      </w:r>
      <w:r w:rsidRPr="008E2E45">
        <w:rPr>
          <w:rFonts w:ascii="Montserrat" w:hAnsi="Montserrat"/>
          <w:sz w:val="24"/>
        </w:rPr>
        <w:tab/>
        <w:t>Morgan</w:t>
      </w:r>
      <w:r w:rsidRPr="008E2E45">
        <w:rPr>
          <w:rFonts w:ascii="Montserrat" w:hAnsi="Montserrat"/>
          <w:sz w:val="24"/>
        </w:rPr>
        <w:tab/>
        <w:t>Aegis Ambassador</w:t>
      </w:r>
    </w:p>
    <w:p w:rsidR="00C64E01" w:rsidRPr="008E2E45" w:rsidRDefault="00C64E01">
      <w:pPr>
        <w:rPr>
          <w:rFonts w:ascii="Montserrat" w:hAnsi="Montserrat"/>
          <w:sz w:val="24"/>
        </w:rPr>
      </w:pPr>
      <w:r w:rsidRPr="008E2E45">
        <w:rPr>
          <w:rFonts w:ascii="Montserrat" w:hAnsi="Montserrat"/>
          <w:sz w:val="24"/>
        </w:rPr>
        <w:t>Victoria</w:t>
      </w:r>
      <w:r w:rsidRPr="008E2E45">
        <w:rPr>
          <w:rFonts w:ascii="Montserrat" w:hAnsi="Montserrat"/>
          <w:sz w:val="24"/>
        </w:rPr>
        <w:tab/>
        <w:t>Morgan</w:t>
      </w:r>
      <w:r w:rsidRPr="008E2E45">
        <w:rPr>
          <w:rFonts w:ascii="Montserrat" w:hAnsi="Montserrat"/>
          <w:sz w:val="24"/>
        </w:rPr>
        <w:tab/>
        <w:t>Former Aegis Ambassador, First Contact</w:t>
      </w:r>
    </w:p>
    <w:p w:rsidR="00C64E01" w:rsidRPr="008E2E45" w:rsidRDefault="00C64E01">
      <w:pPr>
        <w:rPr>
          <w:rFonts w:ascii="Montserrat" w:hAnsi="Montserrat"/>
          <w:sz w:val="24"/>
        </w:rPr>
      </w:pPr>
      <w:r w:rsidRPr="008E2E45">
        <w:rPr>
          <w:rFonts w:ascii="Montserrat" w:hAnsi="Montserrat"/>
          <w:sz w:val="24"/>
        </w:rPr>
        <w:t>Eve</w:t>
      </w:r>
      <w:r w:rsidRPr="008E2E45">
        <w:rPr>
          <w:rFonts w:ascii="Montserrat" w:hAnsi="Montserrat"/>
          <w:sz w:val="24"/>
        </w:rPr>
        <w:tab/>
      </w:r>
      <w:r w:rsidRPr="008E2E45">
        <w:rPr>
          <w:rFonts w:ascii="Montserrat" w:hAnsi="Montserrat"/>
          <w:sz w:val="24"/>
        </w:rPr>
        <w:tab/>
        <w:t>Captain, Aegis Navy</w:t>
      </w:r>
    </w:p>
    <w:p w:rsidR="00C64E01" w:rsidRPr="008E2E45" w:rsidRDefault="00C64E01">
      <w:pPr>
        <w:rPr>
          <w:rFonts w:ascii="Montserrat" w:hAnsi="Montserrat"/>
          <w:sz w:val="24"/>
        </w:rPr>
      </w:pPr>
      <w:r w:rsidRPr="008E2E45">
        <w:rPr>
          <w:rFonts w:ascii="Montserrat" w:hAnsi="Montserrat"/>
          <w:sz w:val="24"/>
        </w:rPr>
        <w:t>Victor</w:t>
      </w:r>
      <w:r w:rsidRPr="008E2E45">
        <w:rPr>
          <w:rFonts w:ascii="Montserrat" w:hAnsi="Montserrat"/>
          <w:sz w:val="24"/>
        </w:rPr>
        <w:tab/>
      </w:r>
      <w:r w:rsidRPr="008E2E45">
        <w:rPr>
          <w:rFonts w:ascii="Montserrat" w:hAnsi="Montserrat"/>
          <w:sz w:val="24"/>
        </w:rPr>
        <w:tab/>
        <w:t>ASI Agent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Cinder </w:t>
      </w:r>
      <w:r w:rsidRPr="008E2E45">
        <w:rPr>
          <w:rFonts w:ascii="Montserrat" w:hAnsi="Montserrat"/>
          <w:sz w:val="24"/>
        </w:rPr>
        <w:tab/>
        <w:t>Je Ara</w:t>
      </w:r>
      <w:r w:rsidRPr="008E2E45">
        <w:rPr>
          <w:rFonts w:ascii="Montserrat" w:hAnsi="Montserrat"/>
          <w:sz w:val="24"/>
        </w:rPr>
        <w:tab/>
        <w:t>Naomi</w:t>
      </w:r>
    </w:p>
    <w:p w:rsidR="00C64E01" w:rsidRPr="008E2E45" w:rsidRDefault="00C64E01">
      <w:pPr>
        <w:rPr>
          <w:rFonts w:ascii="Montserrat" w:hAnsi="Montserrat"/>
          <w:sz w:val="24"/>
        </w:rPr>
      </w:pPr>
      <w:r w:rsidRPr="008E2E45">
        <w:rPr>
          <w:rFonts w:ascii="Montserrat" w:hAnsi="Montserrat"/>
          <w:sz w:val="24"/>
        </w:rPr>
        <w:t>Coal</w:t>
      </w:r>
      <w:r w:rsidRPr="008E2E45">
        <w:rPr>
          <w:rFonts w:ascii="Montserrat" w:hAnsi="Montserrat"/>
          <w:sz w:val="24"/>
        </w:rPr>
        <w:tab/>
        <w:t>Je Ala</w:t>
      </w:r>
      <w:r w:rsidRPr="008E2E45">
        <w:rPr>
          <w:rFonts w:ascii="Montserrat" w:hAnsi="Montserrat"/>
          <w:sz w:val="24"/>
        </w:rPr>
        <w:tab/>
        <w:t>Naokume</w:t>
      </w:r>
    </w:p>
    <w:p w:rsidR="00C64E01" w:rsidRPr="008E2E45" w:rsidRDefault="00C64E01">
      <w:pPr>
        <w:rPr>
          <w:rFonts w:ascii="Montserrat" w:hAnsi="Montserrat"/>
          <w:sz w:val="24"/>
        </w:rPr>
      </w:pPr>
      <w:r w:rsidRPr="008E2E45">
        <w:rPr>
          <w:rFonts w:ascii="Montserrat" w:hAnsi="Montserrat"/>
          <w:sz w:val="24"/>
        </w:rPr>
        <w:t>Dawn</w:t>
      </w:r>
      <w:r w:rsidRPr="008E2E45">
        <w:rPr>
          <w:rFonts w:ascii="Montserrat" w:hAnsi="Montserrat"/>
          <w:sz w:val="24"/>
        </w:rPr>
        <w:tab/>
        <w:t>Morgan</w:t>
      </w:r>
    </w:p>
    <w:p w:rsidR="00C64E01" w:rsidRPr="008E2E45" w:rsidRDefault="00C64E01">
      <w:pPr>
        <w:rPr>
          <w:rFonts w:ascii="Montserrat" w:hAnsi="Montserrat"/>
          <w:sz w:val="24"/>
        </w:rPr>
      </w:pPr>
      <w:r w:rsidRPr="008E2E45">
        <w:rPr>
          <w:rFonts w:ascii="Montserrat" w:hAnsi="Montserrat"/>
          <w:sz w:val="24"/>
        </w:rPr>
        <w:t>Fox</w:t>
      </w:r>
      <w:r w:rsidRPr="008E2E45">
        <w:rPr>
          <w:rFonts w:ascii="Montserrat" w:hAnsi="Montserrat"/>
          <w:sz w:val="24"/>
        </w:rPr>
        <w:tab/>
        <w:t>Morgan</w:t>
      </w:r>
    </w:p>
    <w:p w:rsidR="00C64E01" w:rsidRPr="008E2E45" w:rsidRDefault="00C64E01">
      <w:pPr>
        <w:rPr>
          <w:rFonts w:ascii="Montserrat" w:hAnsi="Montserrat"/>
          <w:sz w:val="24"/>
        </w:rPr>
      </w:pPr>
      <w:r w:rsidRPr="008E2E45">
        <w:rPr>
          <w:rFonts w:ascii="Montserrat" w:hAnsi="Montserrat"/>
          <w:sz w:val="24"/>
        </w:rPr>
        <w:t>Scarlet</w:t>
      </w:r>
      <w:r w:rsidRPr="008E2E45">
        <w:rPr>
          <w:rFonts w:ascii="Montserrat" w:hAnsi="Montserrat"/>
          <w:sz w:val="24"/>
        </w:rPr>
        <w:tab/>
        <w:t>Morgan</w:t>
      </w:r>
    </w:p>
    <w:p w:rsidR="00C64E01" w:rsidRPr="008E2E45" w:rsidRDefault="00C64E01">
      <w:pPr>
        <w:rPr>
          <w:rFonts w:ascii="Montserrat" w:hAnsi="Montserrat"/>
          <w:sz w:val="24"/>
        </w:rPr>
      </w:pPr>
      <w:r w:rsidRPr="008E2E45">
        <w:rPr>
          <w:rFonts w:ascii="Montserrat" w:hAnsi="Montserrat"/>
          <w:sz w:val="24"/>
        </w:rPr>
        <w:t>Crimson</w:t>
      </w:r>
      <w:r w:rsidRPr="008E2E45">
        <w:rPr>
          <w:rFonts w:ascii="Montserrat" w:hAnsi="Montserrat"/>
          <w:sz w:val="24"/>
        </w:rPr>
        <w:tab/>
        <w:t>Morgan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Aeryn</w:t>
      </w:r>
      <w:r w:rsidRPr="008E2E45">
        <w:rPr>
          <w:rFonts w:ascii="Montserrat" w:hAnsi="Montserrat"/>
          <w:sz w:val="24"/>
        </w:rPr>
        <w:tab/>
        <w:t>Aeren</w:t>
      </w:r>
    </w:p>
    <w:p w:rsidR="00C64E01" w:rsidRPr="008E2E45" w:rsidRDefault="00C64E01">
      <w:pPr>
        <w:rPr>
          <w:rFonts w:ascii="Montserrat" w:hAnsi="Montserrat"/>
          <w:sz w:val="24"/>
        </w:rPr>
      </w:pPr>
      <w:r w:rsidRPr="008E2E45">
        <w:rPr>
          <w:rFonts w:ascii="Montserrat" w:hAnsi="Montserrat"/>
          <w:sz w:val="24"/>
        </w:rPr>
        <w:t>Aerahn</w:t>
      </w:r>
      <w:r w:rsidRPr="008E2E45">
        <w:rPr>
          <w:rFonts w:ascii="Montserrat" w:hAnsi="Montserrat"/>
          <w:sz w:val="24"/>
        </w:rPr>
        <w:tab/>
        <w:t>Aerannan</w:t>
      </w:r>
    </w:p>
    <w:p w:rsidR="00C64E01" w:rsidRPr="008E2E45" w:rsidRDefault="00C64E01">
      <w:pPr>
        <w:rPr>
          <w:rFonts w:ascii="Montserrat" w:hAnsi="Montserrat"/>
          <w:sz w:val="24"/>
        </w:rPr>
      </w:pPr>
      <w:r w:rsidRPr="008E2E45">
        <w:rPr>
          <w:rFonts w:ascii="Montserrat" w:hAnsi="Montserrat"/>
          <w:sz w:val="24"/>
        </w:rPr>
        <w:t>Athyn</w:t>
      </w:r>
      <w:r w:rsidRPr="008E2E45">
        <w:rPr>
          <w:rFonts w:ascii="Montserrat" w:hAnsi="Montserrat"/>
          <w:sz w:val="24"/>
        </w:rPr>
        <w:tab/>
        <w:t>Athen</w:t>
      </w:r>
    </w:p>
    <w:p w:rsidR="00C64E01" w:rsidRPr="008E2E45" w:rsidRDefault="00C64E01">
      <w:pPr>
        <w:rPr>
          <w:rFonts w:ascii="Montserrat" w:hAnsi="Montserrat"/>
          <w:sz w:val="24"/>
        </w:rPr>
      </w:pPr>
      <w:r w:rsidRPr="008E2E45">
        <w:rPr>
          <w:rFonts w:ascii="Montserrat" w:hAnsi="Montserrat"/>
          <w:sz w:val="24"/>
        </w:rPr>
        <w:t>Athahn</w:t>
      </w:r>
      <w:r w:rsidRPr="008E2E45">
        <w:rPr>
          <w:rFonts w:ascii="Montserrat" w:hAnsi="Montserrat"/>
          <w:sz w:val="24"/>
        </w:rPr>
        <w:tab/>
        <w:t>Athannan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Ardyn</w:t>
      </w:r>
      <w:r w:rsidRPr="008E2E45">
        <w:rPr>
          <w:rFonts w:ascii="Montserrat" w:hAnsi="Montserrat"/>
          <w:sz w:val="24"/>
        </w:rPr>
        <w:tab/>
        <w:t>Arden</w:t>
      </w:r>
      <w:r w:rsidRPr="008E2E45">
        <w:rPr>
          <w:rFonts w:ascii="Montserrat" w:hAnsi="Montserrat"/>
          <w:sz w:val="24"/>
        </w:rPr>
        <w:tab/>
      </w:r>
    </w:p>
    <w:p w:rsidR="00C64E01" w:rsidRPr="008E2E45" w:rsidRDefault="00C64E01">
      <w:pPr>
        <w:rPr>
          <w:rFonts w:ascii="Montserrat" w:hAnsi="Montserrat"/>
          <w:sz w:val="24"/>
        </w:rPr>
      </w:pPr>
      <w:r w:rsidRPr="008E2E45">
        <w:rPr>
          <w:rFonts w:ascii="Montserrat" w:hAnsi="Montserrat"/>
          <w:sz w:val="24"/>
        </w:rPr>
        <w:tab/>
        <w:t>Ardahn</w:t>
      </w:r>
      <w:r w:rsidRPr="008E2E45">
        <w:rPr>
          <w:rFonts w:ascii="Montserrat" w:hAnsi="Montserrat"/>
          <w:sz w:val="24"/>
        </w:rPr>
        <w:tab/>
        <w:t>Ardannan</w:t>
      </w:r>
    </w:p>
    <w:p w:rsidR="00C64E01" w:rsidRPr="008E2E45" w:rsidRDefault="00C64E01">
      <w:pPr>
        <w:rPr>
          <w:rFonts w:ascii="Montserrat" w:hAnsi="Montserrat"/>
          <w:sz w:val="24"/>
        </w:rPr>
      </w:pPr>
      <w:r w:rsidRPr="008E2E45">
        <w:rPr>
          <w:rFonts w:ascii="Montserrat" w:hAnsi="Montserrat"/>
          <w:sz w:val="24"/>
        </w:rPr>
        <w:tab/>
        <w:t>Arlahn</w:t>
      </w:r>
      <w:r w:rsidRPr="008E2E45">
        <w:rPr>
          <w:rFonts w:ascii="Montserrat" w:hAnsi="Montserrat"/>
          <w:sz w:val="24"/>
        </w:rPr>
        <w:tab/>
        <w:t>Arlannan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Aldyn</w:t>
      </w:r>
      <w:r w:rsidRPr="008E2E45">
        <w:rPr>
          <w:rFonts w:ascii="Montserrat" w:hAnsi="Montserrat"/>
          <w:sz w:val="24"/>
        </w:rPr>
        <w:tab/>
        <w:t>Alden</w:t>
      </w:r>
    </w:p>
    <w:p w:rsidR="00C64E01" w:rsidRPr="008E2E45" w:rsidRDefault="00C64E01">
      <w:pPr>
        <w:rPr>
          <w:rFonts w:ascii="Montserrat" w:hAnsi="Montserrat"/>
          <w:sz w:val="24"/>
        </w:rPr>
      </w:pPr>
      <w:r w:rsidRPr="008E2E45">
        <w:rPr>
          <w:rFonts w:ascii="Montserrat" w:hAnsi="Montserrat"/>
          <w:sz w:val="24"/>
        </w:rPr>
        <w:tab/>
        <w:t xml:space="preserve">Aldahn </w:t>
      </w:r>
      <w:r w:rsidRPr="008E2E45">
        <w:rPr>
          <w:rFonts w:ascii="Montserrat" w:hAnsi="Montserrat"/>
          <w:sz w:val="24"/>
        </w:rPr>
        <w:tab/>
        <w:t>Aldannan</w:t>
      </w:r>
    </w:p>
    <w:p w:rsidR="00C64E01" w:rsidRPr="008E2E45" w:rsidRDefault="00C64E01">
      <w:pPr>
        <w:rPr>
          <w:rFonts w:ascii="Montserrat" w:hAnsi="Montserrat"/>
          <w:sz w:val="24"/>
        </w:rPr>
      </w:pPr>
      <w:r w:rsidRPr="008E2E45">
        <w:rPr>
          <w:rFonts w:ascii="Montserrat" w:hAnsi="Montserrat"/>
          <w:sz w:val="24"/>
        </w:rPr>
        <w:tab/>
        <w:t>Allahn</w:t>
      </w:r>
      <w:r w:rsidRPr="008E2E45">
        <w:rPr>
          <w:rFonts w:ascii="Montserrat" w:hAnsi="Montserrat"/>
          <w:sz w:val="24"/>
        </w:rPr>
        <w:tab/>
        <w:t>Allannan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\ay\</w:t>
      </w:r>
      <w:r w:rsidRPr="008E2E45">
        <w:rPr>
          <w:rFonts w:ascii="Montserrat" w:hAnsi="Montserrat"/>
          <w:sz w:val="24"/>
        </w:rPr>
        <w:tab/>
        <w:t>a \ah\</w:t>
      </w:r>
      <w:r w:rsidRPr="008E2E45">
        <w:rPr>
          <w:rFonts w:ascii="Montserrat" w:hAnsi="Montserrat"/>
          <w:sz w:val="24"/>
        </w:rPr>
        <w:tab/>
        <w:t>e \eh\</w:t>
      </w:r>
      <w:r w:rsidRPr="008E2E45">
        <w:rPr>
          <w:rFonts w:ascii="Montserrat" w:hAnsi="Montserrat"/>
          <w:sz w:val="24"/>
        </w:rPr>
        <w:tab/>
        <w:t>i \ee\</w:t>
      </w:r>
    </w:p>
    <w:p w:rsidR="00C64E01" w:rsidRPr="008E2E45" w:rsidRDefault="00C64E01">
      <w:pPr>
        <w:rPr>
          <w:rFonts w:ascii="Montserrat" w:hAnsi="Montserrat"/>
          <w:sz w:val="24"/>
        </w:rPr>
      </w:pPr>
      <w:r w:rsidRPr="008E2E45">
        <w:rPr>
          <w:rFonts w:ascii="Montserrat" w:hAnsi="Montserrat"/>
          <w:sz w:val="24"/>
        </w:rPr>
        <w:tab/>
        <w:t>o \ah\</w:t>
      </w:r>
      <w:r w:rsidRPr="008E2E45">
        <w:rPr>
          <w:rFonts w:ascii="Montserrat" w:hAnsi="Montserrat"/>
          <w:sz w:val="24"/>
        </w:rPr>
        <w:tab/>
        <w:t>o \oh\</w:t>
      </w:r>
      <w:r w:rsidRPr="008E2E45">
        <w:rPr>
          <w:rFonts w:ascii="Montserrat" w:hAnsi="Montserrat"/>
          <w:sz w:val="24"/>
        </w:rPr>
        <w:tab/>
        <w:t xml:space="preserve">u \oo\ </w:t>
      </w:r>
      <w:r w:rsidRPr="008E2E45">
        <w:rPr>
          <w:rFonts w:ascii="Montserrat" w:hAnsi="Montserrat"/>
          <w:sz w:val="24"/>
        </w:rPr>
        <w:tab/>
        <w:t>a \uh\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AEA</w:t>
      </w:r>
      <w:r w:rsidRPr="008E2E45">
        <w:rPr>
          <w:rFonts w:ascii="Montserrat" w:hAnsi="Montserrat"/>
          <w:sz w:val="24"/>
        </w:rPr>
        <w:tab/>
        <w:t>The Awakened Empire’s Aegis</w:t>
      </w:r>
    </w:p>
    <w:p w:rsidR="00C64E01" w:rsidRPr="008E2E45" w:rsidRDefault="00C64E01">
      <w:pPr>
        <w:rPr>
          <w:rFonts w:ascii="Montserrat" w:hAnsi="Montserrat"/>
          <w:sz w:val="24"/>
        </w:rPr>
      </w:pPr>
      <w:r w:rsidRPr="008E2E45">
        <w:rPr>
          <w:rFonts w:ascii="Montserrat" w:hAnsi="Montserrat"/>
          <w:sz w:val="24"/>
        </w:rPr>
        <w:t>ASIA</w:t>
      </w:r>
      <w:r w:rsidRPr="008E2E45">
        <w:rPr>
          <w:rFonts w:ascii="Montserrat" w:hAnsi="Montserrat"/>
          <w:sz w:val="24"/>
        </w:rPr>
        <w:tab/>
        <w:t>Aegis Security and Intelligence Agency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Redleaf · Phoenix House · Autumn Court, Blood Clan</w:t>
      </w:r>
    </w:p>
    <w:p w:rsidR="00C64E01" w:rsidRPr="008E2E45" w:rsidRDefault="00C64E01">
      <w:pPr>
        <w:rPr>
          <w:rFonts w:ascii="Montserrat" w:hAnsi="Montserrat"/>
          <w:sz w:val="24"/>
        </w:rPr>
      </w:pPr>
      <w:r w:rsidRPr="008E2E45">
        <w:rPr>
          <w:rFonts w:ascii="Montserrat" w:hAnsi="Montserrat"/>
          <w:sz w:val="24"/>
        </w:rPr>
        <w:t>· Athenic mother · Morgan · Avon O En · the human with an avon soul, an embodiment of the goddess.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Moon · Phoenix House · Autumn Court, Blood Clan</w:t>
      </w:r>
    </w:p>
    <w:p w:rsidR="00C64E01" w:rsidRPr="008E2E45" w:rsidRDefault="00C64E01">
      <w:pPr>
        <w:rPr>
          <w:rFonts w:ascii="Montserrat" w:hAnsi="Montserrat"/>
          <w:sz w:val="24"/>
        </w:rPr>
      </w:pPr>
      <w:r w:rsidRPr="008E2E45">
        <w:rPr>
          <w:rFonts w:ascii="Montserrat" w:hAnsi="Montserrat"/>
          <w:sz w:val="24"/>
        </w:rPr>
        <w:t>· Carnal mother · identified as Aspen Morgan, a human female, the younger twin, heir of the Regent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Morning Ash </w:t>
      </w:r>
      <w:r w:rsidRPr="008E2E45">
        <w:rPr>
          <w:rFonts w:ascii="Montserrat" w:hAnsi="Montserrat"/>
          <w:sz w:val="24"/>
        </w:rPr>
        <w:tab/>
        <w:t>Born at twilight, morning of the summer solstice</w:t>
      </w:r>
    </w:p>
    <w:p w:rsidR="00C64E01" w:rsidRPr="008E2E45" w:rsidRDefault="00C64E01">
      <w:pPr>
        <w:rPr>
          <w:rFonts w:ascii="Montserrat" w:hAnsi="Montserrat"/>
          <w:sz w:val="24"/>
        </w:rPr>
      </w:pPr>
      <w:r w:rsidRPr="008E2E45">
        <w:rPr>
          <w:rFonts w:ascii="Montserrat" w:hAnsi="Montserrat"/>
          <w:sz w:val="24"/>
        </w:rPr>
        <w:t xml:space="preserve">Morning Dawn </w:t>
      </w:r>
      <w:r w:rsidRPr="008E2E45">
        <w:rPr>
          <w:rFonts w:ascii="Montserrat" w:hAnsi="Montserrat"/>
          <w:sz w:val="24"/>
        </w:rPr>
        <w:tab/>
        <w:t>Born at sunrise, morning of the summer solstice</w:t>
      </w:r>
    </w:p>
    <w:p w:rsidR="00C64E01" w:rsidRPr="008E2E45" w:rsidRDefault="00C64E01">
      <w:pPr>
        <w:rPr>
          <w:rFonts w:ascii="Montserrat" w:hAnsi="Montserrat"/>
          <w:sz w:val="24"/>
        </w:rPr>
      </w:pPr>
      <w:r w:rsidRPr="008E2E45">
        <w:rPr>
          <w:rFonts w:ascii="Montserrat" w:hAnsi="Montserrat"/>
          <w:sz w:val="24"/>
        </w:rPr>
        <w:tab/>
      </w:r>
      <w:r w:rsidRPr="008E2E45">
        <w:rPr>
          <w:rFonts w:ascii="Montserrat" w:hAnsi="Montserrat"/>
          <w:sz w:val="24"/>
        </w:rPr>
        <w:tab/>
      </w:r>
    </w:p>
    <w:p w:rsidR="00C64E01" w:rsidRPr="008E2E45" w:rsidRDefault="00C64E01">
      <w:pPr>
        <w:rPr>
          <w:rFonts w:ascii="Montserrat" w:hAnsi="Montserrat"/>
          <w:sz w:val="24"/>
        </w:rPr>
      </w:pPr>
      <w:r w:rsidRPr="008E2E45">
        <w:rPr>
          <w:rFonts w:ascii="Montserrat" w:hAnsi="Montserrat"/>
          <w:sz w:val="24"/>
        </w:rPr>
        <w:t>Phoenix Dawn</w:t>
      </w:r>
      <w:r w:rsidRPr="008E2E45">
        <w:rPr>
          <w:rFonts w:ascii="Montserrat" w:hAnsi="Montserrat"/>
          <w:sz w:val="24"/>
        </w:rPr>
        <w:tab/>
        <w:t xml:space="preserve">Born at noon, on the summer solstice, during a full solar eclipse </w:t>
      </w:r>
    </w:p>
    <w:p w:rsidR="00C64E01" w:rsidRPr="008E2E45" w:rsidRDefault="00C64E01">
      <w:pPr>
        <w:rPr>
          <w:rFonts w:ascii="Montserrat" w:hAnsi="Montserrat"/>
          <w:sz w:val="24"/>
        </w:rPr>
      </w:pPr>
      <w:r w:rsidRPr="008E2E45">
        <w:rPr>
          <w:rFonts w:ascii="Montserrat" w:hAnsi="Montserrat"/>
          <w:sz w:val="24"/>
        </w:rPr>
        <w:tab/>
      </w:r>
      <w:r w:rsidRPr="008E2E45">
        <w:rPr>
          <w:rFonts w:ascii="Montserrat" w:hAnsi="Montserrat"/>
          <w:sz w:val="24"/>
        </w:rPr>
        <w:tab/>
        <w:t>northern hemisphere of Dawn, on the line of the northern tropic</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Ash Moon · Phoenix House · Autumn Court, Blood Clan</w:t>
      </w:r>
    </w:p>
    <w:p w:rsidR="00C64E01" w:rsidRPr="008E2E45" w:rsidRDefault="00C64E01">
      <w:pPr>
        <w:rPr>
          <w:rFonts w:ascii="Montserrat" w:hAnsi="Montserrat"/>
          <w:sz w:val="24"/>
        </w:rPr>
      </w:pPr>
      <w:r w:rsidRPr="008E2E45">
        <w:rPr>
          <w:rFonts w:ascii="Montserrat" w:hAnsi="Montserrat"/>
          <w:sz w:val="24"/>
        </w:rPr>
        <w:t>· Carnal mother · identified as Arden Morgan, a human female, the older twin, heir of the Regent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Evening Dawn</w:t>
      </w:r>
      <w:r w:rsidRPr="008E2E45">
        <w:rPr>
          <w:rFonts w:ascii="Montserrat" w:hAnsi="Montserrat"/>
          <w:sz w:val="24"/>
        </w:rPr>
        <w:tab/>
        <w:t>Born at sunset, on the winter solstice</w:t>
      </w:r>
    </w:p>
    <w:p w:rsidR="00C64E01" w:rsidRPr="008E2E45" w:rsidRDefault="00C64E01">
      <w:pPr>
        <w:rPr>
          <w:rFonts w:ascii="Montserrat" w:hAnsi="Montserrat"/>
          <w:sz w:val="24"/>
        </w:rPr>
      </w:pPr>
      <w:r w:rsidRPr="008E2E45">
        <w:rPr>
          <w:rFonts w:ascii="Montserrat" w:hAnsi="Montserrat"/>
          <w:sz w:val="24"/>
        </w:rPr>
        <w:t>Evening Ash</w:t>
      </w:r>
      <w:r w:rsidRPr="008E2E45">
        <w:rPr>
          <w:rFonts w:ascii="Montserrat" w:hAnsi="Montserrat"/>
          <w:sz w:val="24"/>
        </w:rPr>
        <w:tab/>
        <w:t>Born at twilight, on the winter solstice</w:t>
      </w:r>
    </w:p>
    <w:p w:rsidR="00C64E01" w:rsidRPr="008E2E45" w:rsidRDefault="00C64E01">
      <w:pPr>
        <w:rPr>
          <w:rFonts w:ascii="Montserrat" w:hAnsi="Montserrat"/>
          <w:sz w:val="24"/>
        </w:rPr>
      </w:pPr>
      <w:r w:rsidRPr="008E2E45">
        <w:rPr>
          <w:rFonts w:ascii="Montserrat" w:hAnsi="Montserrat"/>
          <w:sz w:val="24"/>
        </w:rPr>
        <w:tab/>
      </w:r>
      <w:r w:rsidRPr="008E2E45">
        <w:rPr>
          <w:rFonts w:ascii="Montserrat" w:hAnsi="Montserrat"/>
          <w:sz w:val="24"/>
        </w:rPr>
        <w:tab/>
      </w:r>
    </w:p>
    <w:p w:rsidR="00C64E01" w:rsidRPr="008E2E45" w:rsidRDefault="00C64E01">
      <w:pPr>
        <w:rPr>
          <w:rFonts w:ascii="Montserrat" w:hAnsi="Montserrat"/>
          <w:sz w:val="24"/>
        </w:rPr>
      </w:pPr>
      <w:r w:rsidRPr="008E2E45">
        <w:rPr>
          <w:rFonts w:ascii="Montserrat" w:hAnsi="Montserrat"/>
          <w:sz w:val="24"/>
        </w:rPr>
        <w:t>Phoenix Ash</w:t>
      </w:r>
      <w:r w:rsidRPr="008E2E45">
        <w:rPr>
          <w:rFonts w:ascii="Montserrat" w:hAnsi="Montserrat"/>
          <w:sz w:val="24"/>
        </w:rPr>
        <w:tab/>
        <w:t>Born at midnight, on the winter solstice, during a full lunar eclipse</w:t>
      </w:r>
    </w:p>
    <w:p w:rsidR="00C64E01" w:rsidRPr="008E2E45" w:rsidRDefault="00C64E01">
      <w:pPr>
        <w:rPr>
          <w:rFonts w:ascii="Montserrat" w:hAnsi="Montserrat"/>
          <w:sz w:val="24"/>
        </w:rPr>
      </w:pPr>
      <w:r w:rsidRPr="008E2E45">
        <w:rPr>
          <w:rFonts w:ascii="Montserrat" w:hAnsi="Montserrat"/>
          <w:sz w:val="24"/>
        </w:rPr>
        <w:tab/>
      </w:r>
      <w:r w:rsidRPr="008E2E45">
        <w:rPr>
          <w:rFonts w:ascii="Montserrat" w:hAnsi="Montserrat"/>
          <w:sz w:val="24"/>
        </w:rPr>
        <w:tab/>
        <w:t>southern hemisphere of ash, on the line of the southern tropic</w:t>
      </w:r>
    </w:p>
    <w:p w:rsidR="00C64E01" w:rsidRPr="008E2E45" w:rsidRDefault="00C64E01">
      <w:pPr>
        <w:rPr>
          <w:rFonts w:ascii="Montserrat" w:hAnsi="Montserrat"/>
          <w:sz w:val="24"/>
        </w:rPr>
      </w:pP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Overview Notes—Pending Expansion</w:t>
      </w:r>
    </w:p>
    <w:p w:rsidR="00C64E01" w:rsidRPr="008E2E45" w:rsidRDefault="00C64E01">
      <w:pPr>
        <w:rPr>
          <w:rFonts w:ascii="Montserrat" w:hAnsi="Montserrat"/>
          <w:sz w:val="24"/>
        </w:rPr>
      </w:pPr>
      <w:r w:rsidRPr="008E2E45">
        <w:rPr>
          <w:rFonts w:ascii="Montserrat" w:hAnsi="Montserrat"/>
          <w:sz w:val="24"/>
        </w:rPr>
        <w:br w:type="page"/>
      </w:r>
    </w:p>
    <w:p w:rsidR="00C64E01" w:rsidRPr="008E2E45" w:rsidRDefault="00C64E01">
      <w:pPr>
        <w:pStyle w:val="BodyText"/>
        <w:rPr>
          <w:rFonts w:ascii="Montserrat" w:hAnsi="Montserrat"/>
          <w:sz w:val="24"/>
        </w:rPr>
      </w:pPr>
      <w:r w:rsidRPr="008E2E45">
        <w:rPr>
          <w:rFonts w:ascii="Montserrat" w:hAnsi="Montserrat"/>
          <w:sz w:val="24"/>
        </w:rPr>
        <w:t xml:space="preserve">Victor. Victor had always been known as an asset of Victoria’s, an alias. After such a long absence from the Aegis, however, Victor was almost able to appear on Aeryn as a distinct individual. Victoria had been very young when she was sent to Redleaf,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Redleaf without resorting to military means.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Eve remained the ASIA’s premier operative, and with the high tension surrounding the succession in Redleaf, she had been tapped as the embassy’s military liaison. Anna’s disclosure had brought the Seventh Fleet to Redleaf, to picket the system and enforce the quarantine. They were also there to support any ground based actions that became necessary as the situation evolved. The Aegis was scared of Redleaf—of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Redleaf, but they could reduce the intensity and density of such an invasion. Eve was the one tasked to respond to such penetrations.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Cinder was noticed early in her residence by Dawn’s father, who took steps to prevent Cinder and Coal from encountering Scarlet and Dawn the year their paths overlapped. </w:t>
      </w:r>
    </w:p>
    <w:p w:rsidR="00C64E01" w:rsidRPr="008E2E45" w:rsidRDefault="00C64E01">
      <w:pPr>
        <w:rPr>
          <w:rFonts w:ascii="Montserrat" w:hAnsi="Montserrat"/>
          <w:sz w:val="24"/>
        </w:rPr>
      </w:pPr>
    </w:p>
    <w:p w:rsidR="00C64E01" w:rsidRPr="008E2E45" w:rsidRDefault="00C64E01">
      <w:pPr>
        <w:rPr>
          <w:rFonts w:ascii="Montserrat" w:hAnsi="Montserrat"/>
          <w:sz w:val="24"/>
        </w:rPr>
      </w:pPr>
    </w:p>
    <w:p w:rsidR="00C64E01" w:rsidRPr="008E2E45" w:rsidRDefault="00C64E01">
      <w:pPr>
        <w:rPr>
          <w:rFonts w:ascii="Montserrat" w:hAnsi="Montserrat"/>
          <w:color w:val="003366"/>
          <w:sz w:val="24"/>
        </w:rPr>
      </w:pPr>
      <w:r w:rsidRPr="008E2E45">
        <w:rPr>
          <w:rFonts w:ascii="Montserrat" w:hAnsi="Montserrat"/>
          <w:sz w:val="24"/>
        </w:rPr>
        <w:br w:type="page"/>
      </w:r>
      <w:r w:rsidRPr="008E2E45">
        <w:rPr>
          <w:rFonts w:ascii="Montserrat" w:hAnsi="Montserrat"/>
          <w:color w:val="003366"/>
          <w:sz w:val="24"/>
        </w:rPr>
        <w:t>DRAW POINT : ASH, CINDER &amp; EMBER SORTED OUT - THE ACADEMY OF AVON TEAR</w:t>
      </w:r>
    </w:p>
    <w:p w:rsidR="00C64E01" w:rsidRPr="008E2E45" w:rsidRDefault="00C64E01">
      <w:pPr>
        <w:rPr>
          <w:rFonts w:ascii="Montserrat" w:hAnsi="Montserrat"/>
          <w:sz w:val="24"/>
        </w:rPr>
      </w:pPr>
      <w:r w:rsidRPr="008E2E45">
        <w:rPr>
          <w:rFonts w:ascii="Montserrat" w:hAnsi="Montserrat"/>
          <w:sz w:val="24"/>
        </w:rPr>
        <w:br w:type="page"/>
      </w:r>
    </w:p>
    <w:p w:rsidR="00C64E01" w:rsidRPr="008E2E45" w:rsidRDefault="00C64E01">
      <w:pPr>
        <w:rPr>
          <w:rFonts w:ascii="Montserrat" w:hAnsi="Montserrat"/>
          <w:sz w:val="24"/>
        </w:rPr>
      </w:pPr>
      <w:r w:rsidRPr="008E2E45">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C64E01" w:rsidRPr="008E2E45" w:rsidRDefault="00C64E01">
      <w:pPr>
        <w:rPr>
          <w:rFonts w:ascii="Montserrat" w:hAnsi="Montserrat"/>
          <w:sz w:val="24"/>
        </w:rPr>
      </w:pPr>
    </w:p>
    <w:p w:rsidR="00C64E01" w:rsidRPr="008E2E45" w:rsidRDefault="00C64E01">
      <w:pPr>
        <w:rPr>
          <w:rFonts w:ascii="Montserrat" w:hAnsi="Montserrat"/>
          <w:sz w:val="24"/>
        </w:rPr>
      </w:pPr>
      <w:bookmarkStart w:id="18" w:name="Roommating"/>
      <w:r w:rsidRPr="008E2E45">
        <w:rPr>
          <w:rFonts w:ascii="Montserrat" w:hAnsi="Montserrat"/>
          <w:sz w:val="24"/>
        </w:rPr>
        <w:tab/>
        <w:t xml:space="preserve">Cinder and Dawn encountered each other on their way in. Dancer was lingering about the suite concerned about Scarlet who had been brought home with serious heat sickness. </w:t>
      </w:r>
    </w:p>
    <w:p w:rsidR="00C64E01" w:rsidRPr="008E2E45" w:rsidRDefault="00C64E01">
      <w:pPr>
        <w:rPr>
          <w:rFonts w:ascii="Montserrat" w:hAnsi="Montserrat"/>
          <w:sz w:val="24"/>
        </w:rPr>
      </w:pPr>
    </w:p>
    <w:bookmarkEnd w:id="18"/>
    <w:p w:rsidR="00C64E01" w:rsidRPr="008E2E45" w:rsidRDefault="00C64E01">
      <w:pPr>
        <w:rPr>
          <w:rFonts w:ascii="Montserrat" w:hAnsi="Montserrat"/>
          <w:sz w:val="24"/>
        </w:rPr>
      </w:pPr>
      <w:r w:rsidRPr="008E2E45">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Confrontations—Dream</w:t>
      </w:r>
    </w:p>
    <w:p w:rsidR="00C64E01" w:rsidRPr="008E2E45" w:rsidRDefault="00C64E01">
      <w:pPr>
        <w:rPr>
          <w:rFonts w:ascii="Montserrat" w:hAnsi="Montserrat"/>
          <w:sz w:val="24"/>
        </w:rPr>
      </w:pPr>
      <w:r w:rsidRPr="008E2E45">
        <w:rPr>
          <w:rFonts w:ascii="Montserrat" w:hAnsi="Montserrat"/>
          <w:sz w:val="24"/>
        </w:rPr>
        <w:tab/>
      </w:r>
      <w:hyperlink w:anchor="Links" w:history="1"/>
      <w:r w:rsidRPr="008E2E45">
        <w:rPr>
          <w:rFonts w:ascii="Montserrat" w:hAnsi="Montserrat"/>
          <w:sz w:val="24"/>
        </w:rPr>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Bedmating</w:t>
      </w:r>
    </w:p>
    <w:p w:rsidR="00C64E01" w:rsidRPr="008E2E45" w:rsidRDefault="00C64E01">
      <w:pPr>
        <w:rPr>
          <w:rFonts w:ascii="Montserrat" w:hAnsi="Montserrat"/>
          <w:sz w:val="24"/>
        </w:rPr>
      </w:pPr>
      <w:r w:rsidRPr="008E2E45">
        <w:rPr>
          <w:rFonts w:ascii="Montserrat" w:hAnsi="Montserrat"/>
          <w:sz w:val="24"/>
        </w:rPr>
        <w:tab/>
      </w:r>
      <w:hyperlink w:anchor="Links" w:history="1"/>
      <w:r w:rsidRPr="008E2E45">
        <w:rPr>
          <w:rFonts w:ascii="Montserrat" w:hAnsi="Montserrat"/>
          <w:sz w:val="24"/>
        </w:rPr>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Confrontations—Blade et al</w:t>
      </w:r>
    </w:p>
    <w:p w:rsidR="00C64E01" w:rsidRPr="008E2E45" w:rsidRDefault="00C64E01">
      <w:pPr>
        <w:rPr>
          <w:rFonts w:ascii="Montserrat" w:hAnsi="Montserrat"/>
          <w:sz w:val="24"/>
        </w:rPr>
      </w:pPr>
      <w:r w:rsidRPr="008E2E45">
        <w:rPr>
          <w:rFonts w:ascii="Montserrat" w:hAnsi="Montserrat"/>
          <w:sz w:val="24"/>
        </w:rPr>
        <w:tab/>
      </w:r>
      <w:hyperlink w:anchor="Links" w:history="1"/>
      <w:r w:rsidRPr="008E2E45">
        <w:rPr>
          <w:rFonts w:ascii="Montserrat" w:hAnsi="Montserrat"/>
          <w:sz w:val="24"/>
        </w:rPr>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Encounters and Confrontations—Cinder</w:t>
      </w:r>
    </w:p>
    <w:p w:rsidR="00C64E01" w:rsidRPr="008E2E45" w:rsidRDefault="00C64E01">
      <w:pPr>
        <w:rPr>
          <w:rFonts w:ascii="Montserrat" w:hAnsi="Montserrat"/>
          <w:sz w:val="24"/>
        </w:rPr>
      </w:pPr>
      <w:r w:rsidRPr="008E2E45">
        <w:rPr>
          <w:rFonts w:ascii="Montserrat" w:hAnsi="Montserrat"/>
          <w:sz w:val="24"/>
        </w:rPr>
        <w:tab/>
      </w:r>
      <w:hyperlink w:anchor="Links" w:history="1"/>
      <w:r w:rsidRPr="008E2E45">
        <w:rPr>
          <w:rFonts w:ascii="Montserrat" w:hAnsi="Montserrat"/>
          <w:sz w:val="24"/>
        </w:rPr>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A time of choosing Dawn and the others soon found themselves in the midst of arla liymb. Like ot or not, it was the time of choosing for her mnao.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Bloodlines</w:t>
      </w:r>
    </w:p>
    <w:p w:rsidR="00C64E01" w:rsidRPr="008E2E45" w:rsidRDefault="00C64E01">
      <w:pPr>
        <w:rPr>
          <w:rFonts w:ascii="Montserrat" w:hAnsi="Montserrat"/>
          <w:sz w:val="24"/>
        </w:rPr>
      </w:pPr>
      <w:r w:rsidRPr="008E2E45">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On an unconscious level, she was far more aware of the dangers she faced. She did not know it but she was participating in events that had led up to her own birth.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Mother’s Obligations—Alternate Notes</w:t>
      </w:r>
    </w:p>
    <w:p w:rsidR="00C64E01" w:rsidRPr="008E2E45" w:rsidRDefault="00C64E01">
      <w:pPr>
        <w:rPr>
          <w:rFonts w:ascii="Montserrat" w:hAnsi="Montserrat"/>
          <w:sz w:val="24"/>
        </w:rPr>
      </w:pPr>
      <w:r w:rsidRPr="008E2E45">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Crimson, with an entirely different Dawn, rushed back to Dawn’s side in alarm, to witness the aftermath of her ruthless defense.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Scarlet</w:t>
      </w:r>
    </w:p>
    <w:p w:rsidR="00C64E01" w:rsidRPr="008E2E45" w:rsidRDefault="00C64E01">
      <w:pPr>
        <w:rPr>
          <w:rFonts w:ascii="Montserrat" w:hAnsi="Montserrat"/>
          <w:sz w:val="24"/>
        </w:rPr>
      </w:pPr>
      <w:r w:rsidRPr="008E2E45">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Blood on the Beach · Alternate Notes</w:t>
      </w:r>
    </w:p>
    <w:p w:rsidR="00C64E01" w:rsidRPr="008E2E45" w:rsidRDefault="00C64E01">
      <w:pPr>
        <w:rPr>
          <w:rFonts w:ascii="Montserrat" w:hAnsi="Montserrat"/>
          <w:sz w:val="24"/>
        </w:rPr>
      </w:pPr>
      <w:r w:rsidRPr="008E2E45">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C64E01" w:rsidRPr="008E2E45" w:rsidRDefault="00C64E01">
      <w:pPr>
        <w:rPr>
          <w:rFonts w:ascii="Montserrat" w:hAnsi="Montserrat"/>
          <w:caps/>
          <w:sz w:val="24"/>
        </w:rPr>
      </w:pPr>
    </w:p>
    <w:p w:rsidR="00C64E01" w:rsidRPr="008E2E45" w:rsidRDefault="00C64E01">
      <w:pPr>
        <w:rPr>
          <w:rFonts w:ascii="Montserrat" w:hAnsi="Montserrat"/>
          <w:sz w:val="24"/>
        </w:rPr>
      </w:pPr>
      <w:r w:rsidRPr="008E2E45">
        <w:rPr>
          <w:rFonts w:ascii="Montserrat" w:hAnsi="Montserrat"/>
          <w:sz w:val="24"/>
        </w:rPr>
        <w:t xml:space="preserve"> </w:t>
      </w:r>
    </w:p>
    <w:p w:rsidR="00C64E01" w:rsidRPr="008E2E45" w:rsidRDefault="00C64E01">
      <w:pPr>
        <w:rPr>
          <w:rFonts w:ascii="Montserrat" w:hAnsi="Montserrat"/>
          <w:sz w:val="24"/>
        </w:rPr>
      </w:pPr>
      <w:r w:rsidRPr="008E2E45">
        <w:rPr>
          <w:rFonts w:ascii="Montserrat" w:hAnsi="Montserrat"/>
          <w:sz w:val="24"/>
        </w:rPr>
        <w:br w:type="page"/>
        <w:t>Part</w:t>
      </w:r>
      <w:r w:rsidRPr="008E2E45">
        <w:rPr>
          <w:rFonts w:ascii="Montserrat" w:hAnsi="Montserrat"/>
          <w:sz w:val="24"/>
        </w:rPr>
        <w:tab/>
      </w:r>
      <w:r w:rsidRPr="008E2E45">
        <w:rPr>
          <w:rFonts w:ascii="Montserrat" w:hAnsi="Montserrat"/>
          <w:sz w:val="24"/>
        </w:rPr>
        <w:tab/>
        <w:t>01</w:t>
      </w: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01</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Dusk, Lion, Rain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Raven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C64E01" w:rsidRPr="008E2E45" w:rsidRDefault="00C64E01">
      <w:pPr>
        <w:rPr>
          <w:rFonts w:ascii="Montserrat" w:hAnsi="Montserrat"/>
          <w:sz w:val="24"/>
        </w:rPr>
      </w:pPr>
    </w:p>
    <w:p w:rsidR="00C64E01" w:rsidRPr="008E2E45" w:rsidRDefault="00C64E01">
      <w:pPr>
        <w:rPr>
          <w:rFonts w:ascii="Montserrat" w:hAnsi="Montserrat"/>
          <w:smallCaps/>
          <w:sz w:val="24"/>
        </w:rPr>
      </w:pPr>
      <w:r w:rsidRPr="008E2E45">
        <w:rPr>
          <w:rFonts w:ascii="Montserrat" w:hAnsi="Montserrat"/>
          <w:smallCaps/>
          <w:sz w:val="24"/>
        </w:rPr>
        <w:t>[Break]</w:t>
      </w:r>
    </w:p>
    <w:p w:rsidR="00C64E01" w:rsidRPr="008E2E45" w:rsidRDefault="00C64E01">
      <w:pPr>
        <w:rPr>
          <w:rFonts w:ascii="Montserrat" w:hAnsi="Montserrat"/>
          <w:smallCaps/>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02</w:t>
      </w:r>
      <w:r w:rsidRPr="008E2E45">
        <w:rPr>
          <w:rFonts w:ascii="Montserrat" w:hAnsi="Montserrat"/>
          <w:sz w:val="24"/>
        </w:rPr>
        <w:tab/>
      </w:r>
    </w:p>
    <w:p w:rsidR="00C64E01" w:rsidRPr="008E2E45" w:rsidRDefault="00C64E01">
      <w:pPr>
        <w:rPr>
          <w:rFonts w:ascii="Montserrat" w:hAnsi="Montserrat"/>
          <w:smallCaps/>
          <w:sz w:val="24"/>
        </w:rPr>
      </w:pPr>
    </w:p>
    <w:p w:rsidR="00C64E01" w:rsidRPr="008E2E45" w:rsidRDefault="00C64E01">
      <w:pPr>
        <w:rPr>
          <w:rFonts w:ascii="Montserrat" w:hAnsi="Montserrat"/>
          <w:sz w:val="24"/>
          <w:vertAlign w:val="superscript"/>
        </w:rPr>
      </w:pPr>
      <w:r w:rsidRPr="008E2E45">
        <w:rPr>
          <w:rFonts w:ascii="Montserrat" w:hAnsi="Montserrat"/>
          <w:sz w:val="24"/>
        </w:rPr>
        <w:t xml:space="preserve">Introducing Dawn Confronting Herself </w:t>
      </w:r>
      <w:r w:rsidRPr="008E2E45">
        <w:rPr>
          <w:rFonts w:ascii="Montserrat" w:hAnsi="Montserrat"/>
          <w:i/>
          <w:sz w:val="24"/>
        </w:rPr>
        <w:sym w:font="Marlett" w:char="F075"/>
      </w:r>
      <w:r w:rsidRPr="008E2E45">
        <w:rPr>
          <w:rFonts w:ascii="Montserrat" w:hAnsi="Montserrat"/>
          <w:i/>
          <w:sz w:val="24"/>
          <w:vertAlign w:val="superscript"/>
        </w:rPr>
        <w:t xml:space="preserve">a device in which she tells the story in both first and third person~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Ash, Eve, Cinder, Amber and Confronting Dawn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8E2E45">
        <w:rPr>
          <w:rFonts w:ascii="Montserrat" w:hAnsi="Montserrat"/>
          <w:i/>
          <w:sz w:val="24"/>
        </w:rPr>
        <w:t>son.</w:t>
      </w:r>
      <w:r w:rsidRPr="008E2E45">
        <w:rPr>
          <w:rFonts w:ascii="Montserrat" w:hAnsi="Montserrat"/>
          <w:sz w:val="24"/>
        </w:rPr>
        <w:t xml:space="preserve"> Three, they knew exactly what his problem was, without being told, and they were curious to know why the problem had not been resolved when she was still a child.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03</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Dawn, Intimately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shock, in fear, she spoke without thinking. </w:t>
      </w:r>
      <w:r w:rsidRPr="008E2E45">
        <w:rPr>
          <w:rFonts w:ascii="Montserrat" w:hAnsi="Montserrat"/>
          <w:i/>
          <w:sz w:val="24"/>
        </w:rPr>
        <w:t>Your sisters were right. I am perfect for you. You can marry me and pretend you are still doing it to yourself.</w:t>
      </w:r>
      <w:r w:rsidRPr="008E2E45">
        <w:rPr>
          <w:rFonts w:ascii="Montserrat" w:hAnsi="Montserrat"/>
          <w:sz w:val="24"/>
        </w:rPr>
        <w:t xml:space="preserve"> There was no way to take it back, and Dawn’s pain was so obvious she simply slipped out of the room.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swallowed her pride, closed her eyes for a quick prayer, and spoke her peace. </w:t>
      </w:r>
      <w:r w:rsidRPr="008E2E45">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8E2E45">
        <w:rPr>
          <w:rFonts w:ascii="Montserrat" w:hAnsi="Montserrat"/>
          <w:sz w:val="24"/>
        </w:rPr>
        <w:t xml:space="preserve"> </w:t>
      </w:r>
    </w:p>
    <w:p w:rsidR="00C64E01" w:rsidRPr="008E2E45" w:rsidRDefault="00C64E01">
      <w:pPr>
        <w:rPr>
          <w:rFonts w:ascii="Montserrat" w:hAnsi="Montserrat"/>
          <w:sz w:val="24"/>
        </w:rPr>
      </w:pPr>
    </w:p>
    <w:p w:rsidR="00C64E01" w:rsidRPr="008E2E45" w:rsidRDefault="00C64E01">
      <w:pPr>
        <w:rPr>
          <w:rFonts w:ascii="Montserrat" w:hAnsi="Montserrat"/>
          <w:i/>
          <w:sz w:val="24"/>
        </w:rPr>
      </w:pPr>
      <w:r w:rsidRPr="008E2E45">
        <w:rPr>
          <w:rFonts w:ascii="Montserrat" w:hAnsi="Montserrat"/>
          <w:sz w:val="24"/>
        </w:rPr>
        <w:t xml:space="preserve">Dawn stared at her in surprise, and answered. </w:t>
      </w:r>
      <w:r w:rsidRPr="008E2E45">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C64E01" w:rsidRPr="008E2E45" w:rsidRDefault="00C64E01">
      <w:pPr>
        <w:rPr>
          <w:rFonts w:ascii="Montserrat" w:hAnsi="Montserrat"/>
          <w:i/>
          <w:sz w:val="24"/>
        </w:rPr>
      </w:pPr>
    </w:p>
    <w:p w:rsidR="00C64E01" w:rsidRPr="008E2E45" w:rsidRDefault="00C64E01">
      <w:pPr>
        <w:rPr>
          <w:rFonts w:ascii="Montserrat" w:hAnsi="Montserrat"/>
          <w:sz w:val="24"/>
        </w:rPr>
      </w:pPr>
      <w:r w:rsidRPr="008E2E45">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04</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Jack Thorn and Confronting Dusk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05</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Lauren, Morgan and Confronting Cinder and Amber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8E2E45">
        <w:rPr>
          <w:rFonts w:ascii="Montserrat" w:hAnsi="Montserrat"/>
          <w:i/>
          <w:sz w:val="24"/>
        </w:rPr>
        <w:t xml:space="preserve">those </w:t>
      </w:r>
      <w:r w:rsidRPr="008E2E45">
        <w:rPr>
          <w:rFonts w:ascii="Montserrat" w:hAnsi="Montserrat"/>
          <w:sz w:val="24"/>
        </w:rPr>
        <w:t xml:space="preserve">boys too well, and was tired of having to chase them away from her constantly. All four of them had one other overriding interest, getting away for a dip in the pool.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Provoking Rain and Lion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06</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and Confronting Dragon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had not been asleep. She had lain awake most of the night, silently debating whether or not to test what she had discovered near the end of the weekend.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had spent the weekend alone at the new house, enjoying the pool and each other’s company. They had been the two happiest days of her life.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07</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Rain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08</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Lion—and Rain’s Transformation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8E2E45">
        <w:rPr>
          <w:rFonts w:ascii="Montserrat" w:hAnsi="Montserrat"/>
          <w:i/>
          <w:sz w:val="24"/>
        </w:rPr>
        <w:t xml:space="preserve">You’re a girl! </w:t>
      </w:r>
      <w:r w:rsidRPr="008E2E45">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09</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Necessity, Awakening and Training Rain and Lion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10</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Psi—and Rain’s Parents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11</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Decision, Lion’s Transformation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12</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Lion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13</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Aaron and Confronting Angel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14</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Necessity Again, Angel’s Appeal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8E2E45">
        <w:rPr>
          <w:rFonts w:ascii="Montserrat" w:hAnsi="Montserrat"/>
          <w:i/>
          <w:sz w:val="24"/>
        </w:rPr>
        <w:t>only you, little girl!</w:t>
      </w:r>
      <w:r w:rsidRPr="008E2E45">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15</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Wolf, Cougar and Confronting A Situation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16</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Introducing the Wild-Psi’d, Lynx, Tiger, Jaguar, Panther, Dusk and Kodiak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17</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Eve, and Adopting a Daughter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8E2E45">
        <w:rPr>
          <w:rFonts w:ascii="Montserrat" w:hAnsi="Montserrat"/>
          <w:i/>
          <w:sz w:val="24"/>
        </w:rPr>
        <w:t xml:space="preserve">You truly are perfect for me. I can make love to you and never have to pretend I am making love to myself.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18</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Confronting Conflicting Interests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19</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Confronting Conflict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8E2E45">
        <w:rPr>
          <w:rFonts w:ascii="Montserrat" w:hAnsi="Montserrat"/>
          <w:i/>
          <w:sz w:val="24"/>
        </w:rPr>
        <w:t>self</w:t>
      </w:r>
      <w:r w:rsidRPr="008E2E45">
        <w:rPr>
          <w:rFonts w:ascii="Montserrat" w:hAnsi="Montserrat"/>
          <w:sz w:val="24"/>
        </w:rPr>
        <w:t xml:space="preserve">conscious. She had no effect on females beyond eliciting affection, but it could make a man into a slave to her desires.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C64E01" w:rsidRPr="008E2E45" w:rsidRDefault="00C64E01">
      <w:pPr>
        <w:rPr>
          <w:rFonts w:ascii="Montserrat" w:hAnsi="Montserrat"/>
          <w:sz w:val="24"/>
        </w:rPr>
      </w:pPr>
      <w:r w:rsidRPr="008E2E45">
        <w:rPr>
          <w:rFonts w:ascii="Montserrat" w:hAnsi="Montserrat"/>
          <w:sz w:val="24"/>
        </w:rPr>
        <w:t xml:space="preserve"> </w:t>
      </w:r>
    </w:p>
    <w:p w:rsidR="00C64E01" w:rsidRPr="008E2E45" w:rsidRDefault="00C64E01">
      <w:pPr>
        <w:rPr>
          <w:rFonts w:ascii="Montserrat" w:hAnsi="Montserrat"/>
          <w:sz w:val="24"/>
        </w:rPr>
      </w:pPr>
      <w:r w:rsidRPr="008E2E45">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20</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8E2E45">
        <w:rPr>
          <w:rFonts w:ascii="Montserrat" w:hAnsi="Montserrat"/>
          <w:i/>
          <w:sz w:val="24"/>
        </w:rPr>
        <w:t>being</w:t>
      </w:r>
      <w:r w:rsidRPr="008E2E45">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21</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22</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8E2E45">
        <w:rPr>
          <w:rFonts w:ascii="Montserrat" w:hAnsi="Montserrat"/>
          <w:i/>
          <w:sz w:val="24"/>
        </w:rPr>
        <w:t xml:space="preserve">had </w:t>
      </w:r>
      <w:r w:rsidRPr="008E2E45">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23</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24</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25</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8E2E45">
        <w:rPr>
          <w:rFonts w:ascii="Montserrat" w:hAnsi="Montserrat"/>
          <w:i/>
          <w:sz w:val="24"/>
        </w:rPr>
        <w:t>I’m so sorry.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26</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[Break]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Chapter </w:t>
      </w:r>
      <w:r w:rsidRPr="008E2E45">
        <w:rPr>
          <w:rFonts w:ascii="Montserrat" w:hAnsi="Montserrat"/>
          <w:sz w:val="24"/>
        </w:rPr>
        <w:tab/>
        <w:t>27</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laughed like a maniac at that, </w:t>
      </w:r>
      <w:r w:rsidRPr="008E2E45">
        <w:rPr>
          <w:rFonts w:ascii="Montserrat" w:hAnsi="Montserrat"/>
          <w:i/>
          <w:sz w:val="24"/>
        </w:rPr>
        <w:t xml:space="preserve">Talk about the best hiding place, a man hardly ever looked to carefully into his own shadow. </w:t>
      </w:r>
      <w:r w:rsidRPr="008E2E45">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sz w:val="24"/>
        </w:rPr>
        <w:br w:type="page"/>
      </w:r>
      <w:r w:rsidRPr="008E2E45">
        <w:rPr>
          <w:rFonts w:ascii="Montserrat" w:hAnsi="Montserrat"/>
          <w:color w:val="333399"/>
          <w:sz w:val="24"/>
        </w:rPr>
        <w:t xml:space="preserve">Notes.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pacing w:val="-1"/>
          <w:sz w:val="24"/>
        </w:rPr>
      </w:pPr>
      <w:r w:rsidRPr="008E2E45">
        <w:rPr>
          <w:rFonts w:ascii="Montserrat" w:hAnsi="Montserrat"/>
          <w:color w:val="333399"/>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64E01" w:rsidRPr="008E2E45" w:rsidRDefault="00C64E01">
      <w:pPr>
        <w:rPr>
          <w:rFonts w:ascii="Montserrat" w:hAnsi="Montserrat"/>
          <w:color w:val="333399"/>
          <w:spacing w:val="-1"/>
          <w:sz w:val="24"/>
        </w:rPr>
      </w:pPr>
    </w:p>
    <w:p w:rsidR="00C64E01" w:rsidRPr="008E2E45" w:rsidRDefault="00C64E01">
      <w:pPr>
        <w:rPr>
          <w:rFonts w:ascii="Montserrat" w:hAnsi="Montserrat"/>
          <w:color w:val="333399"/>
          <w:sz w:val="24"/>
        </w:rPr>
      </w:pPr>
      <w:r w:rsidRPr="008E2E45">
        <w:rPr>
          <w:rFonts w:ascii="Montserrat" w:hAnsi="Montserrat"/>
          <w:caps/>
          <w:color w:val="333399"/>
          <w:sz w:val="24"/>
        </w:rPr>
        <w:t>N</w:t>
      </w:r>
      <w:r w:rsidRPr="008E2E45">
        <w:rPr>
          <w:rFonts w:ascii="Montserrat" w:hAnsi="Montserrat"/>
          <w:color w:val="333399"/>
          <w:sz w:val="24"/>
        </w:rPr>
        <w:t xml:space="preserve">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C64E01" w:rsidRPr="008E2E45" w:rsidRDefault="00C64E01">
      <w:pPr>
        <w:rPr>
          <w:rFonts w:ascii="Montserrat" w:hAnsi="Montserrat"/>
          <w:color w:val="333399"/>
          <w:spacing w:val="-1"/>
          <w:sz w:val="24"/>
        </w:rPr>
      </w:pPr>
    </w:p>
    <w:p w:rsidR="00C64E01" w:rsidRPr="008E2E45" w:rsidRDefault="00C64E01">
      <w:pPr>
        <w:rPr>
          <w:rFonts w:ascii="Montserrat" w:hAnsi="Montserrat"/>
          <w:color w:val="333399"/>
          <w:sz w:val="24"/>
        </w:rPr>
      </w:pPr>
      <w:r w:rsidRPr="008E2E45">
        <w:rPr>
          <w:rFonts w:ascii="Montserrat" w:hAnsi="Montserrat"/>
          <w:caps/>
          <w:color w:val="333399"/>
          <w:sz w:val="24"/>
        </w:rPr>
        <w:t xml:space="preserve"> </w:t>
      </w:r>
      <w:r w:rsidRPr="008E2E45">
        <w:rPr>
          <w:rFonts w:ascii="Montserrat" w:hAnsi="Montserrat"/>
          <w:color w:val="333399"/>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aps/>
          <w:color w:val="333399"/>
          <w:sz w:val="24"/>
        </w:rPr>
        <w:t>A</w:t>
      </w:r>
      <w:r w:rsidRPr="008E2E45">
        <w:rPr>
          <w:rFonts w:ascii="Montserrat" w:hAnsi="Montserrat"/>
          <w:color w:val="333399"/>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8E2E45">
        <w:rPr>
          <w:rFonts w:ascii="Montserrat" w:hAnsi="Montserrat"/>
          <w:i/>
          <w:iCs/>
          <w:color w:val="333399"/>
          <w:sz w:val="24"/>
        </w:rPr>
        <w:t>her</w:t>
      </w:r>
      <w:r w:rsidRPr="008E2E45">
        <w:rPr>
          <w:rFonts w:ascii="Montserrat" w:hAnsi="Montserrat"/>
          <w:color w:val="333399"/>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aps/>
          <w:color w:val="333399"/>
          <w:sz w:val="24"/>
        </w:rPr>
        <w:t>T</w:t>
      </w:r>
      <w:r w:rsidRPr="008E2E45">
        <w:rPr>
          <w:rFonts w:ascii="Montserrat" w:hAnsi="Montserrat"/>
          <w:color w:val="333399"/>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aps/>
          <w:color w:val="333399"/>
          <w:sz w:val="24"/>
        </w:rPr>
        <w:t>A</w:t>
      </w:r>
      <w:r w:rsidRPr="008E2E45">
        <w:rPr>
          <w:rFonts w:ascii="Montserrat" w:hAnsi="Montserrat"/>
          <w:color w:val="333399"/>
          <w:sz w:val="24"/>
        </w:rPr>
        <w:t xml:space="preserve">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aps/>
          <w:color w:val="333399"/>
          <w:sz w:val="24"/>
        </w:rPr>
        <w:t>O</w:t>
      </w:r>
      <w:r w:rsidRPr="008E2E45">
        <w:rPr>
          <w:rFonts w:ascii="Montserrat" w:hAnsi="Montserrat"/>
          <w:color w:val="333399"/>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aps/>
          <w:color w:val="333399"/>
          <w:sz w:val="24"/>
        </w:rPr>
        <w:t>E</w:t>
      </w:r>
      <w:r w:rsidRPr="008E2E45">
        <w:rPr>
          <w:rFonts w:ascii="Montserrat" w:hAnsi="Montserrat"/>
          <w:color w:val="333399"/>
          <w:sz w:val="24"/>
        </w:rPr>
        <w:t xml:space="preserv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C64E01" w:rsidRPr="008E2E45" w:rsidRDefault="00C64E01">
      <w:pPr>
        <w:rPr>
          <w:rFonts w:ascii="Montserrat" w:hAnsi="Montserrat"/>
          <w:caps/>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br w:type="page"/>
        <w:t xml:space="preserve">Dawn, Rain, Lion, Dragon, Fox, Angel . Annex, morning. .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Fox, Angel. Annex Atrium, afternoon and evening..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8E2E45">
        <w:rPr>
          <w:rFonts w:ascii="Montserrat" w:hAnsi="Montserrat"/>
          <w:caps/>
          <w:color w:val="333399"/>
          <w:sz w:val="24"/>
        </w:rPr>
        <w:t>T</w:t>
      </w:r>
      <w:r w:rsidRPr="008E2E45">
        <w:rPr>
          <w:rFonts w:ascii="Montserrat" w:hAnsi="Montserrat"/>
          <w:color w:val="333399"/>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Dawn, Rain, Lion, Dragon, Dusk. Campus Dorms, afternoon and evening..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Dusk got the drop on Fox and possessed her. Through Fox, Dusk stepped into Dawn’s place, spending the rest of the night in </w:t>
      </w:r>
      <w:r w:rsidRPr="008E2E45">
        <w:rPr>
          <w:rFonts w:ascii="Montserrat" w:hAnsi="Montserrat"/>
          <w:i/>
          <w:iCs/>
          <w:color w:val="333399"/>
          <w:sz w:val="24"/>
        </w:rPr>
        <w:t>her</w:t>
      </w:r>
      <w:r w:rsidRPr="008E2E45">
        <w:rPr>
          <w:rFonts w:ascii="Montserrat" w:hAnsi="Montserrat"/>
          <w:color w:val="333399"/>
          <w:sz w:val="24"/>
        </w:rPr>
        <w:t xml:space="preserve"> room, intoxicated by the thought of going to </w:t>
      </w:r>
      <w:r w:rsidRPr="008E2E45">
        <w:rPr>
          <w:rFonts w:ascii="Montserrat" w:hAnsi="Montserrat"/>
          <w:i/>
          <w:iCs/>
          <w:color w:val="333399"/>
          <w:sz w:val="24"/>
        </w:rPr>
        <w:t xml:space="preserve">her </w:t>
      </w:r>
      <w:r w:rsidRPr="008E2E45">
        <w:rPr>
          <w:rFonts w:ascii="Montserrat" w:hAnsi="Montserrat"/>
          <w:color w:val="333399"/>
          <w:sz w:val="24"/>
        </w:rPr>
        <w:t xml:space="preserve">classes and hanging out with </w:t>
      </w:r>
      <w:r w:rsidRPr="008E2E45">
        <w:rPr>
          <w:rFonts w:ascii="Montserrat" w:hAnsi="Montserrat"/>
          <w:i/>
          <w:iCs/>
          <w:color w:val="333399"/>
          <w:sz w:val="24"/>
        </w:rPr>
        <w:t xml:space="preserve">her </w:t>
      </w:r>
      <w:r w:rsidRPr="008E2E45">
        <w:rPr>
          <w:rFonts w:ascii="Montserrat" w:hAnsi="Montserrat"/>
          <w:color w:val="333399"/>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Dawn’s father had been called in to identify the body, after an officer recognized her face from modeling she had done and tentatively identified her, and her next of kin, through the agency’s records. </w:t>
      </w:r>
      <w:r w:rsidRPr="008E2E45">
        <w:rPr>
          <w:rFonts w:ascii="Montserrat" w:hAnsi="Montserrat"/>
          <w:caps/>
          <w:color w:val="333399"/>
          <w:sz w:val="24"/>
        </w:rPr>
        <w:t>A</w:t>
      </w:r>
      <w:r w:rsidRPr="008E2E45">
        <w:rPr>
          <w:rFonts w:ascii="Montserrat" w:hAnsi="Montserrat"/>
          <w:color w:val="333399"/>
          <w:sz w:val="24"/>
        </w:rPr>
        <w:t xml:space="preserve">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8E2E45">
        <w:rPr>
          <w:rFonts w:ascii="Montserrat" w:hAnsi="Montserrat"/>
          <w:i/>
          <w:iCs/>
          <w:color w:val="333399"/>
          <w:sz w:val="24"/>
        </w:rPr>
        <w:t>is</w:t>
      </w:r>
      <w:r w:rsidRPr="008E2E45">
        <w:rPr>
          <w:rFonts w:ascii="Montserrat" w:hAnsi="Montserrat"/>
          <w:color w:val="333399"/>
          <w:sz w:val="24"/>
        </w:rPr>
        <w:t xml:space="preserve"> greener.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Part I</w:t>
      </w:r>
      <w:r w:rsidRPr="008E2E45">
        <w:rPr>
          <w:rFonts w:ascii="Montserrat" w:hAnsi="Montserrat"/>
          <w:sz w:val="24"/>
        </w:rPr>
        <w:tab/>
        <w:t xml:space="preserve">An Open Conflict </w:t>
      </w:r>
      <w:r w:rsidRPr="008E2E45">
        <w:rPr>
          <w:rFonts w:ascii="Montserrat" w:hAnsi="Montserrat"/>
          <w:sz w:val="24"/>
        </w:rPr>
        <w:tab/>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Chapter  01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victim of drownding and shock</w:t>
      </w:r>
    </w:p>
    <w:p w:rsidR="00C64E01" w:rsidRPr="008E2E45" w:rsidRDefault="00C64E01">
      <w:pPr>
        <w:rPr>
          <w:rFonts w:ascii="Montserrat" w:hAnsi="Montserrat"/>
          <w:sz w:val="24"/>
        </w:rPr>
      </w:pPr>
      <w:r w:rsidRPr="008E2E45">
        <w:rPr>
          <w:rFonts w:ascii="Montserrat" w:hAnsi="Montserrat"/>
          <w:sz w:val="24"/>
        </w:rPr>
        <w:t>A body in a hospital, aftermath of a stricken witness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02</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victim of rape and murder</w:t>
      </w:r>
    </w:p>
    <w:p w:rsidR="00C64E01" w:rsidRPr="008E2E45" w:rsidRDefault="00C64E01">
      <w:pPr>
        <w:rPr>
          <w:rFonts w:ascii="Montserrat" w:hAnsi="Montserrat"/>
          <w:sz w:val="24"/>
        </w:rPr>
      </w:pPr>
      <w:r w:rsidRPr="008E2E45">
        <w:rPr>
          <w:rFonts w:ascii="Montserrat" w:hAnsi="Montserrat"/>
          <w:sz w:val="24"/>
        </w:rPr>
        <w:t xml:space="preserve">A body in a morgue, aftermath of a duel to the death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03</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body of evidence conflicted</w:t>
      </w:r>
    </w:p>
    <w:p w:rsidR="00C64E01" w:rsidRPr="008E2E45" w:rsidRDefault="00C64E01">
      <w:pPr>
        <w:rPr>
          <w:rFonts w:ascii="Montserrat" w:hAnsi="Montserrat"/>
          <w:sz w:val="24"/>
        </w:rPr>
      </w:pPr>
      <w:r w:rsidRPr="008E2E45">
        <w:rPr>
          <w:rFonts w:ascii="Montserrat" w:hAnsi="Montserrat"/>
          <w:sz w:val="24"/>
        </w:rPr>
        <w:t>A body of evidence goes missing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Part II</w:t>
      </w:r>
      <w:r w:rsidRPr="008E2E45">
        <w:rPr>
          <w:rFonts w:ascii="Montserrat" w:hAnsi="Montserrat"/>
          <w:sz w:val="24"/>
        </w:rPr>
        <w:tab/>
        <w:t xml:space="preserve">An Internal Conflict, Present Perspectives </w:t>
      </w:r>
    </w:p>
    <w:p w:rsidR="00C64E01" w:rsidRPr="008E2E45" w:rsidRDefault="00C64E01">
      <w:pPr>
        <w:rPr>
          <w:rFonts w:ascii="Montserrat" w:hAnsi="Montserrat"/>
          <w:sz w:val="24"/>
        </w:rPr>
      </w:pPr>
      <w:r w:rsidRPr="008E2E45">
        <w:rPr>
          <w:rFonts w:ascii="Montserrat" w:hAnsi="Montserrat"/>
          <w:sz w:val="24"/>
        </w:rPr>
        <w:t>Part II</w:t>
      </w:r>
      <w:r w:rsidRPr="008E2E45">
        <w:rPr>
          <w:rFonts w:ascii="Montserrat" w:hAnsi="Montserrat"/>
          <w:sz w:val="24"/>
        </w:rPr>
        <w:tab/>
        <w:t>An Internal Conflict, Past Perspectives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01</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change of name, and unspoken consequences</w:t>
      </w:r>
    </w:p>
    <w:p w:rsidR="00C64E01" w:rsidRPr="008E2E45" w:rsidRDefault="00C64E01">
      <w:pPr>
        <w:rPr>
          <w:rFonts w:ascii="Montserrat" w:hAnsi="Montserrat"/>
          <w:sz w:val="24"/>
        </w:rPr>
      </w:pPr>
      <w:r w:rsidRPr="008E2E45">
        <w:rPr>
          <w:rFonts w:ascii="Montserrat" w:hAnsi="Montserrat"/>
          <w:sz w:val="24"/>
        </w:rPr>
        <w:t>A set of confrontations - Dusk and Dawn, Dusk and Fox, Fox-Dusk and her friends and family and authorities</w:t>
      </w:r>
    </w:p>
    <w:p w:rsidR="00C64E01" w:rsidRPr="008E2E45" w:rsidRDefault="00C64E01">
      <w:pPr>
        <w:rPr>
          <w:rFonts w:ascii="Montserrat" w:hAnsi="Montserrat"/>
          <w:sz w:val="24"/>
        </w:rPr>
      </w:pPr>
      <w:r w:rsidRPr="008E2E45">
        <w:rPr>
          <w:rFonts w:ascii="Montserrat" w:hAnsi="Montserrat"/>
          <w:sz w:val="24"/>
        </w:rPr>
        <w:t>A Thorn is sent</w:t>
      </w:r>
    </w:p>
    <w:p w:rsidR="00C64E01" w:rsidRPr="008E2E45" w:rsidRDefault="00C64E01">
      <w:pPr>
        <w:rPr>
          <w:rFonts w:ascii="Montserrat" w:hAnsi="Montserrat"/>
          <w:sz w:val="24"/>
        </w:rPr>
      </w:pPr>
      <w:r w:rsidRPr="008E2E45">
        <w:rPr>
          <w:rFonts w:ascii="Montserrat" w:hAnsi="Montserrat"/>
          <w:sz w:val="24"/>
        </w:rPr>
        <w:t>A change of scenery, establishment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02</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house of dreams, and awakened nightmares</w:t>
      </w:r>
    </w:p>
    <w:p w:rsidR="00C64E01" w:rsidRPr="008E2E45" w:rsidRDefault="00C64E01">
      <w:pPr>
        <w:rPr>
          <w:rFonts w:ascii="Montserrat" w:hAnsi="Montserrat"/>
          <w:sz w:val="24"/>
        </w:rPr>
      </w:pPr>
      <w:r w:rsidRPr="008E2E45">
        <w:rPr>
          <w:rFonts w:ascii="Montserrat" w:hAnsi="Montserrat"/>
          <w:sz w:val="24"/>
        </w:rPr>
        <w:t>A sudden attack, and a couple of appointments</w:t>
      </w:r>
    </w:p>
    <w:p w:rsidR="00C64E01" w:rsidRPr="008E2E45" w:rsidRDefault="00C64E01">
      <w:pPr>
        <w:rPr>
          <w:rFonts w:ascii="Montserrat" w:hAnsi="Montserrat"/>
          <w:sz w:val="24"/>
        </w:rPr>
      </w:pPr>
      <w:r w:rsidRPr="008E2E45">
        <w:rPr>
          <w:rFonts w:ascii="Montserrat" w:hAnsi="Montserrat"/>
          <w:sz w:val="24"/>
        </w:rPr>
        <w:t>A mess of impossible data, and an investigation on the verge of abortion</w:t>
      </w:r>
    </w:p>
    <w:p w:rsidR="00C64E01" w:rsidRPr="008E2E45" w:rsidRDefault="00C64E01">
      <w:pPr>
        <w:rPr>
          <w:rFonts w:ascii="Montserrat" w:hAnsi="Montserrat"/>
          <w:sz w:val="24"/>
        </w:rPr>
      </w:pPr>
      <w:r w:rsidRPr="008E2E45">
        <w:rPr>
          <w:rFonts w:ascii="Montserrat" w:hAnsi="Montserrat"/>
          <w:sz w:val="24"/>
        </w:rPr>
        <w:t>An agent picks up the file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03</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girl alone in the dark</w:t>
      </w:r>
    </w:p>
    <w:p w:rsidR="00C64E01" w:rsidRPr="008E2E45" w:rsidRDefault="00C64E01">
      <w:pPr>
        <w:rPr>
          <w:rFonts w:ascii="Montserrat" w:hAnsi="Montserrat"/>
          <w:sz w:val="24"/>
        </w:rPr>
      </w:pPr>
      <w:r w:rsidRPr="008E2E45">
        <w:rPr>
          <w:rFonts w:ascii="Montserrat" w:hAnsi="Montserrat"/>
          <w:sz w:val="24"/>
        </w:rPr>
        <w:t>A reunion, Dragon, Rain, Lion and Fox</w:t>
      </w:r>
    </w:p>
    <w:p w:rsidR="00C64E01" w:rsidRPr="008E2E45" w:rsidRDefault="00C64E01">
      <w:pPr>
        <w:rPr>
          <w:rFonts w:ascii="Montserrat" w:hAnsi="Montserrat"/>
          <w:sz w:val="24"/>
        </w:rPr>
      </w:pPr>
      <w:r w:rsidRPr="008E2E45">
        <w:rPr>
          <w:rFonts w:ascii="Montserrat" w:hAnsi="Montserrat"/>
          <w:sz w:val="24"/>
        </w:rPr>
        <w:t>A friend in need, past and present</w:t>
      </w:r>
    </w:p>
    <w:p w:rsidR="00C64E01" w:rsidRPr="008E2E45" w:rsidRDefault="00C64E01">
      <w:pPr>
        <w:rPr>
          <w:rFonts w:ascii="Montserrat" w:hAnsi="Montserrat"/>
          <w:sz w:val="24"/>
        </w:rPr>
      </w:pPr>
      <w:r w:rsidRPr="008E2E45">
        <w:rPr>
          <w:rFonts w:ascii="Montserrat" w:hAnsi="Montserrat"/>
          <w:sz w:val="24"/>
        </w:rPr>
        <w:t>A girl surrounded by friends and family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04</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consonnance of thought, Dawn and Thorn</w:t>
      </w:r>
    </w:p>
    <w:p w:rsidR="00C64E01" w:rsidRPr="008E2E45" w:rsidRDefault="00C64E01">
      <w:pPr>
        <w:rPr>
          <w:rFonts w:ascii="Montserrat" w:hAnsi="Montserrat"/>
          <w:sz w:val="24"/>
        </w:rPr>
      </w:pPr>
      <w:r w:rsidRPr="008E2E45">
        <w:rPr>
          <w:rFonts w:ascii="Montserrat" w:hAnsi="Montserrat"/>
          <w:sz w:val="24"/>
        </w:rPr>
        <w:t>A walk in the woods, a startling realization</w:t>
      </w:r>
    </w:p>
    <w:p w:rsidR="00C64E01" w:rsidRPr="008E2E45" w:rsidRDefault="00C64E01">
      <w:pPr>
        <w:rPr>
          <w:rFonts w:ascii="Montserrat" w:hAnsi="Montserrat"/>
          <w:sz w:val="24"/>
        </w:rPr>
      </w:pPr>
      <w:r w:rsidRPr="008E2E45">
        <w:rPr>
          <w:rFonts w:ascii="Montserrat" w:hAnsi="Montserrat"/>
          <w:sz w:val="24"/>
        </w:rPr>
        <w:t>A visitor, Dusk and Fox are interrogated, Dragon and Lion come home</w:t>
      </w:r>
    </w:p>
    <w:p w:rsidR="00C64E01" w:rsidRPr="008E2E45" w:rsidRDefault="00C64E01">
      <w:pPr>
        <w:rPr>
          <w:rFonts w:ascii="Montserrat" w:hAnsi="Montserrat"/>
          <w:sz w:val="24"/>
        </w:rPr>
      </w:pPr>
      <w:r w:rsidRPr="008E2E45">
        <w:rPr>
          <w:rFonts w:ascii="Montserrat" w:hAnsi="Montserrat"/>
          <w:sz w:val="24"/>
        </w:rPr>
        <w:t>A brush with intimacy, Dusk rears her head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05</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pattern of behavior, a fever dream</w:t>
      </w:r>
    </w:p>
    <w:p w:rsidR="00C64E01" w:rsidRPr="008E2E45" w:rsidRDefault="00C64E01">
      <w:pPr>
        <w:rPr>
          <w:rFonts w:ascii="Montserrat" w:hAnsi="Montserrat"/>
          <w:sz w:val="24"/>
        </w:rPr>
      </w:pPr>
      <w:r w:rsidRPr="008E2E45">
        <w:rPr>
          <w:rFonts w:ascii="Montserrat" w:hAnsi="Montserrat"/>
          <w:sz w:val="24"/>
        </w:rPr>
        <w:t>A pair of observers, different observations</w:t>
      </w:r>
    </w:p>
    <w:p w:rsidR="00C64E01" w:rsidRPr="008E2E45" w:rsidRDefault="00C64E01">
      <w:pPr>
        <w:rPr>
          <w:rFonts w:ascii="Montserrat" w:hAnsi="Montserrat"/>
          <w:sz w:val="24"/>
        </w:rPr>
      </w:pPr>
      <w:r w:rsidRPr="008E2E45">
        <w:rPr>
          <w:rFonts w:ascii="Montserrat" w:hAnsi="Montserrat"/>
          <w:sz w:val="24"/>
        </w:rPr>
        <w:t>A person unobserved, Dusk goes shopping, loses her tail</w:t>
      </w:r>
    </w:p>
    <w:p w:rsidR="00C64E01" w:rsidRPr="008E2E45" w:rsidRDefault="00C64E01">
      <w:pPr>
        <w:rPr>
          <w:rFonts w:ascii="Montserrat" w:hAnsi="Montserrat"/>
          <w:sz w:val="24"/>
        </w:rPr>
      </w:pPr>
      <w:r w:rsidRPr="008E2E45">
        <w:rPr>
          <w:rFonts w:ascii="Montserrat" w:hAnsi="Montserrat"/>
          <w:sz w:val="24"/>
        </w:rPr>
        <w:t>A case in point, her seventeenth birthday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06</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broken hearted girl and her failed appeal</w:t>
      </w:r>
    </w:p>
    <w:p w:rsidR="00C64E01" w:rsidRPr="008E2E45" w:rsidRDefault="00C64E01">
      <w:pPr>
        <w:rPr>
          <w:rFonts w:ascii="Montserrat" w:hAnsi="Montserrat"/>
          <w:sz w:val="24"/>
        </w:rPr>
      </w:pPr>
      <w:r w:rsidRPr="008E2E45">
        <w:rPr>
          <w:rFonts w:ascii="Montserrat" w:hAnsi="Montserrat"/>
          <w:sz w:val="24"/>
        </w:rPr>
        <w:t>A girl and her friend, Dusk and Fox become tied at the hip</w:t>
      </w:r>
    </w:p>
    <w:p w:rsidR="00C64E01" w:rsidRPr="008E2E45" w:rsidRDefault="00C64E01">
      <w:pPr>
        <w:rPr>
          <w:rFonts w:ascii="Montserrat" w:hAnsi="Montserrat"/>
          <w:sz w:val="24"/>
        </w:rPr>
      </w:pPr>
      <w:r w:rsidRPr="008E2E45">
        <w:rPr>
          <w:rFonts w:ascii="Montserrat" w:hAnsi="Montserrat"/>
          <w:sz w:val="24"/>
        </w:rPr>
        <w:t>A friend and her girl, Fox is confronted by Angel, covering up</w:t>
      </w:r>
    </w:p>
    <w:p w:rsidR="00C64E01" w:rsidRPr="008E2E45" w:rsidRDefault="00C64E01">
      <w:pPr>
        <w:rPr>
          <w:rFonts w:ascii="Montserrat" w:hAnsi="Montserrat"/>
          <w:sz w:val="24"/>
        </w:rPr>
      </w:pPr>
      <w:r w:rsidRPr="008E2E45">
        <w:rPr>
          <w:rFonts w:ascii="Montserrat" w:hAnsi="Montserrat"/>
          <w:sz w:val="24"/>
        </w:rPr>
        <w:t>A rogue thought, maybe more than a theoretical possability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07</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case of hindsight, getting her nose rubbed in it</w:t>
      </w:r>
    </w:p>
    <w:p w:rsidR="00C64E01" w:rsidRPr="008E2E45" w:rsidRDefault="00C64E01">
      <w:pPr>
        <w:rPr>
          <w:rFonts w:ascii="Montserrat" w:hAnsi="Montserrat"/>
          <w:sz w:val="24"/>
        </w:rPr>
      </w:pPr>
      <w:r w:rsidRPr="008E2E45">
        <w:rPr>
          <w:rFonts w:ascii="Montserrat" w:hAnsi="Montserrat"/>
          <w:sz w:val="24"/>
        </w:rPr>
        <w:t>A string of misadventures, an inside joke, Dusk’s attempt to cover herself</w:t>
      </w:r>
    </w:p>
    <w:p w:rsidR="00C64E01" w:rsidRPr="008E2E45" w:rsidRDefault="00C64E01">
      <w:pPr>
        <w:rPr>
          <w:rFonts w:ascii="Montserrat" w:hAnsi="Montserrat"/>
          <w:sz w:val="24"/>
        </w:rPr>
      </w:pPr>
      <w:r w:rsidRPr="008E2E45">
        <w:rPr>
          <w:rFonts w:ascii="Montserrat" w:hAnsi="Montserrat"/>
          <w:sz w:val="24"/>
        </w:rPr>
        <w:t>A strategic use of doubt, getting back at Dusk</w:t>
      </w:r>
    </w:p>
    <w:p w:rsidR="00C64E01" w:rsidRPr="008E2E45" w:rsidRDefault="00C64E01">
      <w:pPr>
        <w:rPr>
          <w:rFonts w:ascii="Montserrat" w:hAnsi="Montserrat"/>
          <w:sz w:val="24"/>
        </w:rPr>
      </w:pPr>
      <w:r w:rsidRPr="008E2E45">
        <w:rPr>
          <w:rFonts w:ascii="Montserrat" w:hAnsi="Montserrat"/>
          <w:sz w:val="24"/>
        </w:rPr>
        <w:t>A consequence of self denial, a confession of love and a serious apprehension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08</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simple matter of changing sex</w:t>
      </w:r>
    </w:p>
    <w:p w:rsidR="00C64E01" w:rsidRPr="008E2E45" w:rsidRDefault="00C64E01">
      <w:pPr>
        <w:rPr>
          <w:rFonts w:ascii="Montserrat" w:hAnsi="Montserrat"/>
          <w:sz w:val="24"/>
        </w:rPr>
      </w:pPr>
      <w:r w:rsidRPr="008E2E45">
        <w:rPr>
          <w:rFonts w:ascii="Montserrat" w:hAnsi="Montserrat"/>
          <w:sz w:val="24"/>
        </w:rPr>
        <w:t>A more than willing student</w:t>
      </w:r>
    </w:p>
    <w:p w:rsidR="00C64E01" w:rsidRPr="008E2E45" w:rsidRDefault="00C64E01">
      <w:pPr>
        <w:rPr>
          <w:rFonts w:ascii="Montserrat" w:hAnsi="Montserrat"/>
          <w:sz w:val="24"/>
        </w:rPr>
      </w:pPr>
      <w:r w:rsidRPr="008E2E45">
        <w:rPr>
          <w:rFonts w:ascii="Montserrat" w:hAnsi="Montserrat"/>
          <w:sz w:val="24"/>
        </w:rPr>
        <w:t>A girl or a boy, Fox and Dusk argue</w:t>
      </w:r>
    </w:p>
    <w:p w:rsidR="00C64E01" w:rsidRPr="008E2E45" w:rsidRDefault="00C64E01">
      <w:pPr>
        <w:rPr>
          <w:rFonts w:ascii="Montserrat" w:hAnsi="Montserrat"/>
          <w:sz w:val="24"/>
        </w:rPr>
      </w:pPr>
      <w:r w:rsidRPr="008E2E45">
        <w:rPr>
          <w:rFonts w:ascii="Montserrat" w:hAnsi="Montserrat"/>
          <w:sz w:val="24"/>
        </w:rPr>
        <w:t>A strange attraction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09</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practical joke, and the cat was out of the bag</w:t>
      </w:r>
    </w:p>
    <w:p w:rsidR="00C64E01" w:rsidRPr="008E2E45" w:rsidRDefault="00C64E01">
      <w:pPr>
        <w:rPr>
          <w:rFonts w:ascii="Montserrat" w:hAnsi="Montserrat"/>
          <w:sz w:val="24"/>
        </w:rPr>
      </w:pPr>
      <w:r w:rsidRPr="008E2E45">
        <w:rPr>
          <w:rFonts w:ascii="Montserrat" w:hAnsi="Montserrat"/>
          <w:sz w:val="24"/>
        </w:rPr>
        <w:t>A shopping trip, a shadow’s shadow</w:t>
      </w:r>
    </w:p>
    <w:p w:rsidR="00C64E01" w:rsidRPr="008E2E45" w:rsidRDefault="00C64E01">
      <w:pPr>
        <w:rPr>
          <w:rFonts w:ascii="Montserrat" w:hAnsi="Montserrat"/>
          <w:sz w:val="24"/>
        </w:rPr>
      </w:pPr>
      <w:r w:rsidRPr="008E2E45">
        <w:rPr>
          <w:rFonts w:ascii="Montserrat" w:hAnsi="Montserrat"/>
          <w:sz w:val="24"/>
        </w:rPr>
        <w:t>A necessary act, the price of freedom</w:t>
      </w:r>
    </w:p>
    <w:p w:rsidR="00C64E01" w:rsidRPr="008E2E45" w:rsidRDefault="00C64E01">
      <w:pPr>
        <w:rPr>
          <w:rFonts w:ascii="Montserrat" w:hAnsi="Montserrat"/>
          <w:sz w:val="24"/>
        </w:rPr>
      </w:pPr>
      <w:r w:rsidRPr="008E2E45">
        <w:rPr>
          <w:rFonts w:ascii="Montserrat" w:hAnsi="Montserrat"/>
          <w:sz w:val="24"/>
        </w:rPr>
        <w:t>A reputation and another eager student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10</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rumour that could not be ignored</w:t>
      </w:r>
    </w:p>
    <w:p w:rsidR="00C64E01" w:rsidRPr="008E2E45" w:rsidRDefault="00C64E01">
      <w:pPr>
        <w:rPr>
          <w:rFonts w:ascii="Montserrat" w:hAnsi="Montserrat"/>
          <w:sz w:val="24"/>
        </w:rPr>
      </w:pPr>
      <w:r w:rsidRPr="008E2E45">
        <w:rPr>
          <w:rFonts w:ascii="Montserrat" w:hAnsi="Montserrat"/>
          <w:sz w:val="24"/>
        </w:rPr>
        <w:t>A problem that had to be confronted</w:t>
      </w:r>
    </w:p>
    <w:p w:rsidR="00C64E01" w:rsidRPr="008E2E45" w:rsidRDefault="00C64E01">
      <w:pPr>
        <w:rPr>
          <w:rFonts w:ascii="Montserrat" w:hAnsi="Montserrat"/>
          <w:sz w:val="24"/>
        </w:rPr>
      </w:pPr>
      <w:r w:rsidRPr="008E2E45">
        <w:rPr>
          <w:rFonts w:ascii="Montserrat" w:hAnsi="Montserrat"/>
          <w:sz w:val="24"/>
        </w:rPr>
        <w:t>A very attractive offer</w:t>
      </w:r>
    </w:p>
    <w:p w:rsidR="00C64E01" w:rsidRPr="008E2E45" w:rsidRDefault="00C64E01">
      <w:pPr>
        <w:rPr>
          <w:rFonts w:ascii="Montserrat" w:hAnsi="Montserrat"/>
          <w:sz w:val="24"/>
        </w:rPr>
      </w:pPr>
      <w:r w:rsidRPr="008E2E45">
        <w:rPr>
          <w:rFonts w:ascii="Montserrat" w:hAnsi="Montserrat"/>
          <w:sz w:val="24"/>
        </w:rPr>
        <w:t>A quick retreat, and explanations of duality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11</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firm resolution</w:t>
      </w:r>
    </w:p>
    <w:p w:rsidR="00C64E01" w:rsidRPr="008E2E45" w:rsidRDefault="00C64E01">
      <w:pPr>
        <w:rPr>
          <w:rFonts w:ascii="Montserrat" w:hAnsi="Montserrat"/>
          <w:sz w:val="24"/>
        </w:rPr>
      </w:pPr>
      <w:r w:rsidRPr="008E2E45">
        <w:rPr>
          <w:rFonts w:ascii="Montserrat" w:hAnsi="Montserrat"/>
          <w:sz w:val="24"/>
        </w:rPr>
        <w:t>A problem that now confronted her</w:t>
      </w:r>
    </w:p>
    <w:p w:rsidR="00C64E01" w:rsidRPr="008E2E45" w:rsidRDefault="00C64E01">
      <w:pPr>
        <w:rPr>
          <w:rFonts w:ascii="Montserrat" w:hAnsi="Montserrat"/>
          <w:sz w:val="24"/>
        </w:rPr>
      </w:pPr>
      <w:r w:rsidRPr="008E2E45">
        <w:rPr>
          <w:rFonts w:ascii="Montserrat" w:hAnsi="Montserrat"/>
          <w:sz w:val="24"/>
        </w:rPr>
        <w:t>A safe house, and troubling events in the news</w:t>
      </w:r>
    </w:p>
    <w:p w:rsidR="00C64E01" w:rsidRPr="008E2E45" w:rsidRDefault="00C64E01">
      <w:pPr>
        <w:rPr>
          <w:rFonts w:ascii="Montserrat" w:hAnsi="Montserrat"/>
          <w:sz w:val="24"/>
        </w:rPr>
      </w:pPr>
      <w:r w:rsidRPr="008E2E45">
        <w:rPr>
          <w:rFonts w:ascii="Montserrat" w:hAnsi="Montserrat"/>
          <w:sz w:val="24"/>
        </w:rPr>
        <w:t>A promise collected, sharing memories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12</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war was inevitable</w:t>
      </w:r>
    </w:p>
    <w:p w:rsidR="00C64E01" w:rsidRPr="008E2E45" w:rsidRDefault="00C64E01">
      <w:pPr>
        <w:rPr>
          <w:rFonts w:ascii="Montserrat" w:hAnsi="Montserrat"/>
          <w:sz w:val="24"/>
        </w:rPr>
      </w:pPr>
      <w:r w:rsidRPr="008E2E45">
        <w:rPr>
          <w:rFonts w:ascii="Montserrat" w:hAnsi="Montserrat"/>
          <w:sz w:val="24"/>
        </w:rPr>
        <w:t>A jump ahead of her, Dawn unwittingly confides her problem in Dusk</w:t>
      </w:r>
    </w:p>
    <w:p w:rsidR="00C64E01" w:rsidRPr="008E2E45" w:rsidRDefault="00C64E01">
      <w:pPr>
        <w:rPr>
          <w:rFonts w:ascii="Montserrat" w:hAnsi="Montserrat"/>
          <w:sz w:val="24"/>
        </w:rPr>
      </w:pPr>
      <w:r w:rsidRPr="008E2E45">
        <w:rPr>
          <w:rFonts w:ascii="Montserrat" w:hAnsi="Montserrat"/>
          <w:sz w:val="24"/>
        </w:rPr>
        <w:t>A new friendship tradition, Fox caught teaching Angel</w:t>
      </w:r>
    </w:p>
    <w:p w:rsidR="00C64E01" w:rsidRPr="008E2E45" w:rsidRDefault="00C64E01">
      <w:pPr>
        <w:rPr>
          <w:rFonts w:ascii="Montserrat" w:hAnsi="Montserrat"/>
          <w:sz w:val="24"/>
        </w:rPr>
      </w:pPr>
      <w:r w:rsidRPr="008E2E45">
        <w:rPr>
          <w:rFonts w:ascii="Montserrat" w:hAnsi="Montserrat"/>
          <w:sz w:val="24"/>
        </w:rPr>
        <w:t>A return to past pursuits, Dragon masters the trick</w:t>
      </w:r>
    </w:p>
    <w:p w:rsidR="00C64E01" w:rsidRPr="008E2E45" w:rsidRDefault="00C64E01">
      <w:pPr>
        <w:rPr>
          <w:rFonts w:ascii="Montserrat" w:hAnsi="Montserrat"/>
          <w:sz w:val="24"/>
        </w:rPr>
      </w:pPr>
      <w:r w:rsidRPr="008E2E45">
        <w:rPr>
          <w:rFonts w:ascii="Montserrat" w:hAnsi="Montserrat"/>
          <w:sz w:val="24"/>
        </w:rPr>
        <w:t>A need to learn, Dawn and Thorn tackle Dusk’s tricks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13</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moment of confidence, Angel is let in on the story, as is Thorn</w:t>
      </w:r>
    </w:p>
    <w:p w:rsidR="00C64E01" w:rsidRPr="008E2E45" w:rsidRDefault="00C64E01">
      <w:pPr>
        <w:rPr>
          <w:rFonts w:ascii="Montserrat" w:hAnsi="Montserrat"/>
          <w:sz w:val="24"/>
        </w:rPr>
      </w:pPr>
      <w:r w:rsidRPr="008E2E45">
        <w:rPr>
          <w:rFonts w:ascii="Montserrat" w:hAnsi="Montserrat"/>
          <w:sz w:val="24"/>
        </w:rPr>
        <w:t>A trap, and using whatever weapon came to hand</w:t>
      </w:r>
    </w:p>
    <w:p w:rsidR="00C64E01" w:rsidRPr="008E2E45" w:rsidRDefault="00C64E01">
      <w:pPr>
        <w:rPr>
          <w:rFonts w:ascii="Montserrat" w:hAnsi="Montserrat"/>
          <w:sz w:val="24"/>
        </w:rPr>
      </w:pPr>
      <w:r w:rsidRPr="008E2E45">
        <w:rPr>
          <w:rFonts w:ascii="Montserrat" w:hAnsi="Montserrat"/>
          <w:sz w:val="24"/>
        </w:rPr>
        <w:t>A fatal experiment, Fox is sacraficed in an attempt to kill Dawn</w:t>
      </w:r>
    </w:p>
    <w:p w:rsidR="00C64E01" w:rsidRPr="008E2E45" w:rsidRDefault="00C64E01">
      <w:pPr>
        <w:rPr>
          <w:rFonts w:ascii="Montserrat" w:hAnsi="Montserrat"/>
          <w:sz w:val="24"/>
        </w:rPr>
      </w:pPr>
      <w:r w:rsidRPr="008E2E45">
        <w:rPr>
          <w:rFonts w:ascii="Montserrat" w:hAnsi="Montserrat"/>
          <w:sz w:val="24"/>
        </w:rPr>
        <w:t>A moment of horror, Fox stumbles upon Dusk’s cache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14</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miracle is just a happy accident, and the conflict comes out in the open</w:t>
      </w:r>
    </w:p>
    <w:p w:rsidR="00C64E01" w:rsidRPr="008E2E45" w:rsidRDefault="00C64E01">
      <w:pPr>
        <w:rPr>
          <w:rFonts w:ascii="Montserrat" w:hAnsi="Montserrat"/>
          <w:sz w:val="24"/>
        </w:rPr>
      </w:pPr>
      <w:r w:rsidRPr="008E2E45">
        <w:rPr>
          <w:rFonts w:ascii="Montserrat" w:hAnsi="Montserrat"/>
          <w:sz w:val="24"/>
        </w:rPr>
        <w:t>A chance to regroup, and Fox’s transformation</w:t>
      </w:r>
    </w:p>
    <w:p w:rsidR="00C64E01" w:rsidRPr="008E2E45" w:rsidRDefault="00C64E01">
      <w:pPr>
        <w:rPr>
          <w:rFonts w:ascii="Montserrat" w:hAnsi="Montserrat"/>
          <w:sz w:val="24"/>
        </w:rPr>
      </w:pPr>
      <w:r w:rsidRPr="008E2E45">
        <w:rPr>
          <w:rFonts w:ascii="Montserrat" w:hAnsi="Montserrat"/>
          <w:sz w:val="24"/>
        </w:rPr>
        <w:t>A cause to celebrate, Fox confronts an impossible necessity</w:t>
      </w:r>
    </w:p>
    <w:p w:rsidR="00C64E01" w:rsidRPr="008E2E45" w:rsidRDefault="00C64E01">
      <w:pPr>
        <w:rPr>
          <w:rFonts w:ascii="Montserrat" w:hAnsi="Montserrat"/>
          <w:sz w:val="24"/>
        </w:rPr>
      </w:pPr>
      <w:r w:rsidRPr="008E2E45">
        <w:rPr>
          <w:rFonts w:ascii="Montserrat" w:hAnsi="Montserrat"/>
          <w:sz w:val="24"/>
        </w:rPr>
        <w:t>A visit to the underground, a possible way out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15</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matter of innate potential, and temporary defensive measures</w:t>
      </w:r>
    </w:p>
    <w:p w:rsidR="00C64E01" w:rsidRPr="008E2E45" w:rsidRDefault="00C64E01">
      <w:pPr>
        <w:rPr>
          <w:rFonts w:ascii="Montserrat" w:hAnsi="Montserrat"/>
          <w:sz w:val="24"/>
        </w:rPr>
      </w:pPr>
      <w:r w:rsidRPr="008E2E45">
        <w:rPr>
          <w:rFonts w:ascii="Montserrat" w:hAnsi="Montserrat"/>
          <w:sz w:val="24"/>
        </w:rPr>
        <w:t>A moment of temptation, a declaration of war and a warning</w:t>
      </w:r>
    </w:p>
    <w:p w:rsidR="00C64E01" w:rsidRPr="008E2E45" w:rsidRDefault="00C64E01">
      <w:pPr>
        <w:rPr>
          <w:rFonts w:ascii="Montserrat" w:hAnsi="Montserrat"/>
          <w:sz w:val="24"/>
        </w:rPr>
      </w:pPr>
      <w:r w:rsidRPr="008E2E45">
        <w:rPr>
          <w:rFonts w:ascii="Montserrat" w:hAnsi="Montserrat"/>
          <w:sz w:val="24"/>
        </w:rPr>
        <w:t>A sudden turn of events, Thorn takes a test too far</w:t>
      </w:r>
    </w:p>
    <w:p w:rsidR="00C64E01" w:rsidRPr="008E2E45" w:rsidRDefault="00C64E01">
      <w:pPr>
        <w:rPr>
          <w:rFonts w:ascii="Montserrat" w:hAnsi="Montserrat"/>
          <w:sz w:val="24"/>
        </w:rPr>
      </w:pPr>
      <w:r w:rsidRPr="008E2E45">
        <w:rPr>
          <w:rFonts w:ascii="Montserrat" w:hAnsi="Montserrat"/>
          <w:sz w:val="24"/>
        </w:rPr>
        <w:t xml:space="preserve">A crushed hope, victim of another kind of rape, her old enemy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Part III</w:t>
      </w:r>
      <w:r w:rsidRPr="008E2E45">
        <w:rPr>
          <w:rFonts w:ascii="Montserrat" w:hAnsi="Montserrat"/>
          <w:sz w:val="24"/>
        </w:rPr>
        <w:tab/>
        <w:t>An Open Conflict, Repraised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01</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night out as one of the girls, Dragon falls in love</w:t>
      </w:r>
    </w:p>
    <w:p w:rsidR="00C64E01" w:rsidRPr="008E2E45" w:rsidRDefault="00C64E01">
      <w:pPr>
        <w:rPr>
          <w:rFonts w:ascii="Montserrat" w:hAnsi="Montserrat"/>
          <w:sz w:val="24"/>
        </w:rPr>
      </w:pPr>
      <w:r w:rsidRPr="008E2E45">
        <w:rPr>
          <w:rFonts w:ascii="Montserrat" w:hAnsi="Montserrat"/>
          <w:sz w:val="24"/>
        </w:rPr>
        <w:t>A passing encounter</w:t>
      </w:r>
    </w:p>
    <w:p w:rsidR="00C64E01" w:rsidRPr="008E2E45" w:rsidRDefault="00C64E01">
      <w:pPr>
        <w:rPr>
          <w:rFonts w:ascii="Montserrat" w:hAnsi="Montserrat"/>
          <w:sz w:val="24"/>
        </w:rPr>
      </w:pPr>
      <w:r w:rsidRPr="008E2E45">
        <w:rPr>
          <w:rFonts w:ascii="Montserrat" w:hAnsi="Montserrat"/>
          <w:sz w:val="24"/>
        </w:rPr>
        <w:t>A frightened disclosure, a matter unresolved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02</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week of anxiety and anticipation, parallels past and present</w:t>
      </w:r>
    </w:p>
    <w:p w:rsidR="00C64E01" w:rsidRPr="008E2E45" w:rsidRDefault="00C64E01">
      <w:pPr>
        <w:rPr>
          <w:rFonts w:ascii="Montserrat" w:hAnsi="Montserrat"/>
          <w:sz w:val="24"/>
        </w:rPr>
      </w:pPr>
      <w:r w:rsidRPr="008E2E45">
        <w:rPr>
          <w:rFonts w:ascii="Montserrat" w:hAnsi="Montserrat"/>
          <w:sz w:val="24"/>
        </w:rPr>
        <w:t>A demon behind and angels ahead</w:t>
      </w:r>
    </w:p>
    <w:p w:rsidR="00C64E01" w:rsidRPr="008E2E45" w:rsidRDefault="00C64E01">
      <w:pPr>
        <w:rPr>
          <w:rFonts w:ascii="Montserrat" w:hAnsi="Montserrat"/>
          <w:sz w:val="24"/>
        </w:rPr>
      </w:pPr>
      <w:r w:rsidRPr="008E2E45">
        <w:rPr>
          <w:rFonts w:ascii="Montserrat" w:hAnsi="Montserrat"/>
          <w:sz w:val="24"/>
        </w:rPr>
        <w:t xml:space="preserve">A duel between Dusk and Dawn, the whole scenario revisited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03</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complication, Rook crashes the party</w:t>
      </w:r>
    </w:p>
    <w:p w:rsidR="00C64E01" w:rsidRPr="008E2E45" w:rsidRDefault="00C64E01">
      <w:pPr>
        <w:rPr>
          <w:rFonts w:ascii="Montserrat" w:hAnsi="Montserrat"/>
          <w:sz w:val="24"/>
        </w:rPr>
      </w:pPr>
      <w:r w:rsidRPr="008E2E45">
        <w:rPr>
          <w:rFonts w:ascii="Montserrat" w:hAnsi="Montserrat"/>
          <w:sz w:val="24"/>
        </w:rPr>
        <w:t>A confession, and the promise of a plan</w:t>
      </w:r>
    </w:p>
    <w:p w:rsidR="00C64E01" w:rsidRPr="008E2E45" w:rsidRDefault="00C64E01">
      <w:pPr>
        <w:rPr>
          <w:rFonts w:ascii="Montserrat" w:hAnsi="Montserrat"/>
          <w:sz w:val="24"/>
        </w:rPr>
      </w:pPr>
      <w:r w:rsidRPr="008E2E45">
        <w:rPr>
          <w:rFonts w:ascii="Montserrat" w:hAnsi="Montserrat"/>
          <w:sz w:val="24"/>
        </w:rPr>
        <w:t>A place to hide, an awkward witness to a horrifying torture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04</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visit from the underground, Thorn, Fang and Claw</w:t>
      </w:r>
    </w:p>
    <w:p w:rsidR="00C64E01" w:rsidRPr="008E2E45" w:rsidRDefault="00C64E01">
      <w:pPr>
        <w:rPr>
          <w:rFonts w:ascii="Montserrat" w:hAnsi="Montserrat"/>
          <w:sz w:val="24"/>
        </w:rPr>
      </w:pPr>
      <w:r w:rsidRPr="008E2E45">
        <w:rPr>
          <w:rFonts w:ascii="Montserrat" w:hAnsi="Montserrat"/>
          <w:sz w:val="24"/>
        </w:rPr>
        <w:t>A call for help, the cavalry comes running</w:t>
      </w:r>
    </w:p>
    <w:p w:rsidR="00C64E01" w:rsidRPr="008E2E45" w:rsidRDefault="00C64E01">
      <w:pPr>
        <w:rPr>
          <w:rFonts w:ascii="Montserrat" w:hAnsi="Montserrat"/>
          <w:sz w:val="24"/>
        </w:rPr>
      </w:pPr>
      <w:r w:rsidRPr="008E2E45">
        <w:rPr>
          <w:rFonts w:ascii="Montserrat" w:hAnsi="Montserrat"/>
          <w:sz w:val="24"/>
        </w:rPr>
        <w:t>A surprising twist, Dragon and Tiger confront each other in their natural guises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05</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different history to relate, Dawn’s objection to joining the underground</w:t>
      </w:r>
    </w:p>
    <w:p w:rsidR="00C64E01" w:rsidRPr="008E2E45" w:rsidRDefault="00C64E01">
      <w:pPr>
        <w:rPr>
          <w:rFonts w:ascii="Montserrat" w:hAnsi="Montserrat"/>
          <w:sz w:val="24"/>
        </w:rPr>
      </w:pPr>
      <w:r w:rsidRPr="008E2E45">
        <w:rPr>
          <w:rFonts w:ascii="Montserrat" w:hAnsi="Montserrat"/>
          <w:sz w:val="24"/>
        </w:rPr>
        <w:t>A struggle for dominance</w:t>
      </w:r>
    </w:p>
    <w:p w:rsidR="00C64E01" w:rsidRPr="008E2E45" w:rsidRDefault="00C64E01">
      <w:pPr>
        <w:rPr>
          <w:rFonts w:ascii="Montserrat" w:hAnsi="Montserrat"/>
          <w:sz w:val="24"/>
        </w:rPr>
      </w:pPr>
      <w:r w:rsidRPr="008E2E45">
        <w:rPr>
          <w:rFonts w:ascii="Montserrat" w:hAnsi="Montserrat"/>
          <w:sz w:val="24"/>
        </w:rPr>
        <w:t>A champion in the face of adversity, and reciprocity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06</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dry run, courtesy of strangers, cut short</w:t>
      </w:r>
    </w:p>
    <w:p w:rsidR="00C64E01" w:rsidRPr="008E2E45" w:rsidRDefault="00C64E01">
      <w:pPr>
        <w:rPr>
          <w:rFonts w:ascii="Montserrat" w:hAnsi="Montserrat"/>
          <w:sz w:val="24"/>
        </w:rPr>
      </w:pPr>
      <w:r w:rsidRPr="008E2E45">
        <w:rPr>
          <w:rFonts w:ascii="Montserrat" w:hAnsi="Montserrat"/>
          <w:sz w:val="24"/>
        </w:rPr>
        <w:t>A negotiation, plans and promises</w:t>
      </w:r>
    </w:p>
    <w:p w:rsidR="00C64E01" w:rsidRPr="008E2E45" w:rsidRDefault="00C64E01">
      <w:pPr>
        <w:rPr>
          <w:rFonts w:ascii="Montserrat" w:hAnsi="Montserrat"/>
          <w:sz w:val="24"/>
        </w:rPr>
      </w:pPr>
      <w:r w:rsidRPr="008E2E45">
        <w:rPr>
          <w:rFonts w:ascii="Montserrat" w:hAnsi="Montserrat"/>
          <w:sz w:val="24"/>
        </w:rPr>
        <w:t>A last night, a scholar and a gentleman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07</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dry run, courtesy of Fox</w:t>
      </w:r>
    </w:p>
    <w:p w:rsidR="00C64E01" w:rsidRPr="008E2E45" w:rsidRDefault="00C64E01">
      <w:pPr>
        <w:rPr>
          <w:rFonts w:ascii="Montserrat" w:hAnsi="Montserrat"/>
          <w:sz w:val="24"/>
        </w:rPr>
      </w:pPr>
      <w:r w:rsidRPr="008E2E45">
        <w:rPr>
          <w:rFonts w:ascii="Montserrat" w:hAnsi="Montserrat"/>
          <w:sz w:val="24"/>
        </w:rPr>
        <w:t>A spontaneous party almost trips her up</w:t>
      </w:r>
    </w:p>
    <w:p w:rsidR="00C64E01" w:rsidRPr="008E2E45" w:rsidRDefault="00C64E01">
      <w:pPr>
        <w:rPr>
          <w:rFonts w:ascii="Montserrat" w:hAnsi="Montserrat"/>
          <w:sz w:val="24"/>
        </w:rPr>
      </w:pPr>
      <w:r w:rsidRPr="008E2E45">
        <w:rPr>
          <w:rFonts w:ascii="Montserrat" w:hAnsi="Montserrat"/>
          <w:sz w:val="24"/>
        </w:rPr>
        <w:t>A final ordeal, an extremely awkward meal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08</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stealthy approach</w:t>
      </w:r>
    </w:p>
    <w:p w:rsidR="00C64E01" w:rsidRPr="008E2E45" w:rsidRDefault="00C64E01">
      <w:pPr>
        <w:rPr>
          <w:rFonts w:ascii="Montserrat" w:hAnsi="Montserrat"/>
          <w:sz w:val="24"/>
        </w:rPr>
      </w:pPr>
      <w:r w:rsidRPr="008E2E45">
        <w:rPr>
          <w:rFonts w:ascii="Montserrat" w:hAnsi="Montserrat"/>
          <w:sz w:val="24"/>
        </w:rPr>
        <w:t>A kind of victory</w:t>
      </w:r>
    </w:p>
    <w:p w:rsidR="00C64E01" w:rsidRPr="008E2E45" w:rsidRDefault="00C64E01">
      <w:pPr>
        <w:rPr>
          <w:rFonts w:ascii="Montserrat" w:hAnsi="Montserrat"/>
          <w:sz w:val="24"/>
        </w:rPr>
      </w:pPr>
      <w:r w:rsidRPr="008E2E45">
        <w:rPr>
          <w:rFonts w:ascii="Montserrat" w:hAnsi="Montserrat"/>
          <w:sz w:val="24"/>
        </w:rPr>
        <w:t>A showdown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Chapter 09</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rider in the group, an uninvited guest</w:t>
      </w:r>
    </w:p>
    <w:p w:rsidR="00C64E01" w:rsidRPr="008E2E45" w:rsidRDefault="00C64E01">
      <w:pPr>
        <w:rPr>
          <w:rFonts w:ascii="Montserrat" w:hAnsi="Montserrat"/>
          <w:sz w:val="24"/>
        </w:rPr>
      </w:pPr>
      <w:r w:rsidRPr="008E2E45">
        <w:rPr>
          <w:rFonts w:ascii="Montserrat" w:hAnsi="Montserrat"/>
          <w:sz w:val="24"/>
        </w:rPr>
        <w:t>A last confrontation, Thorn</w:t>
      </w:r>
    </w:p>
    <w:p w:rsidR="00C64E01" w:rsidRPr="008E2E45" w:rsidRDefault="00C64E01">
      <w:pPr>
        <w:rPr>
          <w:rFonts w:ascii="Montserrat" w:hAnsi="Montserrat"/>
          <w:sz w:val="24"/>
        </w:rPr>
      </w:pPr>
      <w:r w:rsidRPr="008E2E45">
        <w:rPr>
          <w:rFonts w:ascii="Montserrat" w:hAnsi="Montserrat"/>
          <w:sz w:val="24"/>
        </w:rPr>
        <w:t>A minor issue to resolve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caps/>
          <w:sz w:val="24"/>
        </w:rPr>
        <w:br w:type="page"/>
      </w:r>
      <w:r w:rsidRPr="008E2E45">
        <w:rPr>
          <w:rFonts w:ascii="Montserrat" w:hAnsi="Montserrat"/>
          <w:sz w:val="24"/>
        </w:rPr>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C64E01" w:rsidRPr="008E2E45" w:rsidRDefault="00C64E01">
      <w:pPr>
        <w:rPr>
          <w:rFonts w:ascii="Montserrat" w:hAnsi="Montserrat"/>
          <w:sz w:val="24"/>
        </w:rPr>
      </w:pPr>
    </w:p>
    <w:p w:rsidR="00C64E01" w:rsidRPr="008E2E45" w:rsidRDefault="00C64E01">
      <w:pPr>
        <w:pStyle w:val="BodyText"/>
        <w:rPr>
          <w:rFonts w:ascii="Montserrat" w:hAnsi="Montserrat"/>
          <w:sz w:val="24"/>
        </w:rPr>
      </w:pPr>
      <w:r w:rsidRPr="008E2E45">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C64E01" w:rsidRPr="008E2E45" w:rsidRDefault="00C64E01">
      <w:pPr>
        <w:rPr>
          <w:rFonts w:ascii="Montserrat" w:hAnsi="Montserrat"/>
          <w:i/>
          <w:sz w:val="24"/>
        </w:rPr>
      </w:pPr>
    </w:p>
    <w:p w:rsidR="00C64E01" w:rsidRPr="008E2E45" w:rsidRDefault="00C64E01">
      <w:pPr>
        <w:rPr>
          <w:rFonts w:ascii="Montserrat" w:hAnsi="Montserrat"/>
          <w:sz w:val="24"/>
        </w:rPr>
      </w:pPr>
      <w:r w:rsidRPr="008E2E45">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C64E01" w:rsidRPr="008E2E45" w:rsidRDefault="00C64E01">
      <w:pPr>
        <w:rPr>
          <w:rFonts w:ascii="Montserrat" w:hAnsi="Montserrat"/>
          <w:sz w:val="24"/>
        </w:rPr>
      </w:pPr>
    </w:p>
    <w:p w:rsidR="00C64E01" w:rsidRPr="008E2E45" w:rsidRDefault="00C64E01">
      <w:pPr>
        <w:rPr>
          <w:rFonts w:ascii="Montserrat" w:hAnsi="Montserrat"/>
          <w:strike/>
          <w:sz w:val="24"/>
        </w:rPr>
      </w:pPr>
      <w:r w:rsidRPr="008E2E45">
        <w:rPr>
          <w:rFonts w:ascii="Montserrat" w:hAnsi="Montserrat"/>
          <w:sz w:val="24"/>
        </w:rPr>
        <w:t xml:space="preserve">Coming of age was bitter sweet. Opening herself to and mastering her sexuality was the last phase of her second devotion.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Mna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Mna’ai</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Mnao</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C64E01" w:rsidRPr="008E2E45" w:rsidRDefault="00C64E01">
      <w:pPr>
        <w:rPr>
          <w:rFonts w:ascii="Montserrat" w:hAnsi="Montserrat"/>
          <w:sz w:val="24"/>
        </w:rPr>
      </w:pPr>
    </w:p>
    <w:p w:rsidR="00C64E01" w:rsidRPr="008E2E45" w:rsidRDefault="00C64E01">
      <w:pPr>
        <w:rPr>
          <w:rFonts w:ascii="Montserrat" w:hAnsi="Montserrat"/>
          <w:i/>
          <w:sz w:val="24"/>
        </w:rPr>
      </w:pPr>
      <w:r w:rsidRPr="008E2E45">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C64E01" w:rsidRPr="008E2E45" w:rsidRDefault="00C64E01">
      <w:pPr>
        <w:rPr>
          <w:rFonts w:ascii="Montserrat" w:hAnsi="Montserrat"/>
          <w:i/>
          <w:sz w:val="24"/>
        </w:rPr>
      </w:pPr>
      <w:r w:rsidRPr="008E2E45">
        <w:rPr>
          <w:rFonts w:ascii="Montserrat" w:hAnsi="Montserrat"/>
          <w:i/>
          <w:sz w:val="24"/>
        </w:rPr>
        <w:t xml:space="preserve"> </w:t>
      </w:r>
    </w:p>
    <w:p w:rsidR="00C64E01" w:rsidRPr="008E2E45" w:rsidRDefault="00C64E01">
      <w:pPr>
        <w:rPr>
          <w:rFonts w:ascii="Montserrat" w:hAnsi="Montserrat"/>
          <w:sz w:val="24"/>
        </w:rPr>
      </w:pPr>
      <w:r w:rsidRPr="008E2E45">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C64E01" w:rsidRPr="008E2E45" w:rsidRDefault="00C64E01">
      <w:pPr>
        <w:rPr>
          <w:rFonts w:ascii="Montserrat" w:hAnsi="Montserrat"/>
          <w:sz w:val="24"/>
        </w:rPr>
      </w:pPr>
      <w:r w:rsidRPr="008E2E45">
        <w:rPr>
          <w:rFonts w:ascii="Montserrat" w:hAnsi="Montserrat"/>
          <w:sz w:val="24"/>
        </w:rPr>
        <w:t>At the end of Dawn’s first week.</w:t>
      </w:r>
    </w:p>
    <w:p w:rsidR="00C64E01" w:rsidRPr="008E2E45" w:rsidRDefault="00C64E01">
      <w:pPr>
        <w:rPr>
          <w:rFonts w:ascii="Montserrat" w:hAnsi="Montserrat"/>
          <w:sz w:val="24"/>
        </w:rPr>
      </w:pPr>
      <w:r w:rsidRPr="008E2E45">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 don't know what you expected, i am just me, neh?"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a result, Dawn, as the chosen heir was at once the principal opponent and nuptial prize for any man who could win the title from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Unless kev chose to enter the contest and take his own sister as a prize to get it, a union of ara and avon was forestalled.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C64E01" w:rsidRPr="008E2E45" w:rsidRDefault="00C64E01">
      <w:pPr>
        <w:rPr>
          <w:rFonts w:ascii="Montserrat" w:hAnsi="Montserrat"/>
          <w:sz w:val="24"/>
        </w:rPr>
      </w:pPr>
    </w:p>
    <w:p w:rsidR="00C64E01" w:rsidRPr="008E2E45" w:rsidRDefault="00C64E01">
      <w:pPr>
        <w:rPr>
          <w:rFonts w:ascii="Montserrat" w:hAnsi="Montserrat"/>
          <w:strike/>
          <w:sz w:val="24"/>
        </w:rPr>
      </w:pPr>
      <w:r w:rsidRPr="008E2E45">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64E01" w:rsidRPr="008E2E45" w:rsidRDefault="00C64E01">
      <w:pPr>
        <w:rPr>
          <w:rFonts w:ascii="Montserrat" w:hAnsi="Montserrat"/>
          <w:strike/>
          <w:sz w:val="24"/>
        </w:rPr>
      </w:pPr>
    </w:p>
    <w:p w:rsidR="00C64E01" w:rsidRPr="008E2E45" w:rsidRDefault="00C64E01">
      <w:pPr>
        <w:rPr>
          <w:rFonts w:ascii="Montserrat" w:hAnsi="Montserrat"/>
          <w:sz w:val="24"/>
        </w:rPr>
      </w:pPr>
      <w:r w:rsidRPr="008E2E45">
        <w:rPr>
          <w:rFonts w:ascii="Montserrat" w:hAnsi="Montserrat"/>
          <w:sz w:val="24"/>
        </w:rPr>
        <w:t>Syn begins to take an interest in Dawn for the same reasons ojen did, now that he realizes she was a girl.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One of the boys new to her acquaintance, caval, had taken a marked interest in her and with tact and honesty begins to win some of her trust. He approaches as a friend.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Most of the boys she had gained respect from now only see her as a girl to suit—Dawn couldnot comprehend this change in people she thought of as friends.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and her strange androgyny continue to provide a tumultuous focus for the local youth.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greets kev and caval, was reunited with äv, and other “siblings”.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C64E01" w:rsidRPr="008E2E45" w:rsidRDefault="00C64E01">
      <w:pPr>
        <w:rPr>
          <w:rFonts w:ascii="Montserrat" w:hAnsi="Montserrat"/>
          <w:sz w:val="24"/>
        </w:rPr>
      </w:pPr>
    </w:p>
    <w:p w:rsidR="00C64E01" w:rsidRPr="008E2E45" w:rsidRDefault="00C64E01">
      <w:pPr>
        <w:rPr>
          <w:rFonts w:ascii="Montserrat" w:hAnsi="Montserrat"/>
          <w:i/>
          <w:sz w:val="24"/>
        </w:rPr>
      </w:pPr>
      <w:r w:rsidRPr="008E2E45">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C64E01" w:rsidRPr="008E2E45" w:rsidRDefault="00C64E01">
      <w:pPr>
        <w:rPr>
          <w:rFonts w:ascii="Montserrat" w:hAnsi="Montserrat"/>
          <w:i/>
          <w:sz w:val="24"/>
        </w:rPr>
      </w:pPr>
    </w:p>
    <w:p w:rsidR="00C64E01" w:rsidRPr="008E2E45" w:rsidRDefault="00C64E01">
      <w:pPr>
        <w:rPr>
          <w:rFonts w:ascii="Montserrat" w:hAnsi="Montserrat"/>
          <w:i/>
          <w:sz w:val="24"/>
        </w:rPr>
      </w:pPr>
      <w:r w:rsidRPr="008E2E45">
        <w:rPr>
          <w:rFonts w:ascii="Montserrat" w:hAnsi="Montserrat"/>
          <w:i/>
          <w:sz w:val="24"/>
        </w:rPr>
        <w:t>Cat. They had been in rapport, and they had taken advantage of her open mind to stun her. The link was cut as Dawn recoiled in shock.</w:t>
      </w:r>
    </w:p>
    <w:p w:rsidR="00C64E01" w:rsidRPr="008E2E45" w:rsidRDefault="00C64E01">
      <w:pPr>
        <w:rPr>
          <w:rFonts w:ascii="Montserrat" w:hAnsi="Montserrat"/>
          <w:i/>
          <w:sz w:val="24"/>
        </w:rPr>
      </w:pPr>
    </w:p>
    <w:p w:rsidR="00C64E01" w:rsidRPr="008E2E45" w:rsidRDefault="00C64E01">
      <w:pPr>
        <w:rPr>
          <w:rFonts w:ascii="Montserrat" w:hAnsi="Montserrat"/>
          <w:i/>
          <w:sz w:val="24"/>
        </w:rPr>
      </w:pPr>
      <w:r w:rsidRPr="008E2E45">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64E01" w:rsidRPr="008E2E45" w:rsidRDefault="00C64E01">
      <w:pPr>
        <w:rPr>
          <w:rFonts w:ascii="Montserrat" w:hAnsi="Montserrat"/>
          <w:i/>
          <w:sz w:val="24"/>
        </w:rPr>
      </w:pPr>
    </w:p>
    <w:p w:rsidR="00C64E01" w:rsidRPr="008E2E45" w:rsidRDefault="00C64E01">
      <w:pPr>
        <w:rPr>
          <w:rFonts w:ascii="Montserrat" w:hAnsi="Montserrat"/>
          <w:i/>
          <w:sz w:val="24"/>
        </w:rPr>
      </w:pPr>
      <w:r w:rsidRPr="008E2E45">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C64E01" w:rsidRPr="008E2E45" w:rsidRDefault="00C64E01">
      <w:pPr>
        <w:rPr>
          <w:rFonts w:ascii="Montserrat" w:hAnsi="Montserrat"/>
          <w:i/>
          <w:sz w:val="24"/>
        </w:rPr>
      </w:pPr>
    </w:p>
    <w:p w:rsidR="00C64E01" w:rsidRPr="008E2E45" w:rsidRDefault="00C64E01">
      <w:pPr>
        <w:rPr>
          <w:rFonts w:ascii="Montserrat" w:hAnsi="Montserrat"/>
          <w:i/>
          <w:sz w:val="24"/>
        </w:rPr>
      </w:pPr>
      <w:r w:rsidRPr="008E2E45">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C64E01" w:rsidRPr="008E2E45" w:rsidRDefault="00C64E01">
      <w:pPr>
        <w:rPr>
          <w:rFonts w:ascii="Montserrat" w:hAnsi="Montserrat"/>
          <w:i/>
          <w:sz w:val="24"/>
        </w:rPr>
      </w:pPr>
    </w:p>
    <w:p w:rsidR="00C64E01" w:rsidRPr="008E2E45" w:rsidRDefault="00C64E01">
      <w:pPr>
        <w:rPr>
          <w:rFonts w:ascii="Montserrat" w:hAnsi="Montserrat"/>
          <w:i/>
          <w:sz w:val="24"/>
        </w:rPr>
      </w:pPr>
      <w:r w:rsidRPr="008E2E45">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C64E01" w:rsidRPr="008E2E45" w:rsidRDefault="00C64E01">
      <w:pPr>
        <w:rPr>
          <w:rFonts w:ascii="Montserrat" w:hAnsi="Montserrat"/>
          <w:i/>
          <w:sz w:val="24"/>
        </w:rPr>
      </w:pPr>
    </w:p>
    <w:p w:rsidR="00C64E01" w:rsidRPr="008E2E45" w:rsidRDefault="00C64E01">
      <w:pPr>
        <w:rPr>
          <w:rFonts w:ascii="Montserrat" w:hAnsi="Montserrat"/>
          <w:i/>
          <w:sz w:val="24"/>
        </w:rPr>
      </w:pPr>
      <w:r w:rsidRPr="008E2E45">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C64E01" w:rsidRPr="008E2E45" w:rsidRDefault="00C64E01">
      <w:pPr>
        <w:rPr>
          <w:rFonts w:ascii="Montserrat" w:hAnsi="Montserrat"/>
          <w:i/>
          <w:sz w:val="24"/>
        </w:rPr>
      </w:pPr>
    </w:p>
    <w:p w:rsidR="00C64E01" w:rsidRPr="008E2E45" w:rsidRDefault="00C64E01">
      <w:pPr>
        <w:rPr>
          <w:rFonts w:ascii="Montserrat" w:hAnsi="Montserrat"/>
          <w:sz w:val="24"/>
        </w:rPr>
      </w:pPr>
      <w:r w:rsidRPr="008E2E45">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C64E01" w:rsidRPr="008E2E45" w:rsidRDefault="00C64E01">
      <w:pPr>
        <w:rPr>
          <w:rFonts w:ascii="Montserrat" w:hAnsi="Montserrat"/>
          <w:sz w:val="24"/>
        </w:rPr>
      </w:pPr>
    </w:p>
    <w:p w:rsidR="00C64E01" w:rsidRPr="008E2E45" w:rsidRDefault="00C64E01">
      <w:pPr>
        <w:rPr>
          <w:rFonts w:ascii="Montserrat" w:eastAsia="MS Mincho" w:hAnsi="Montserrat"/>
          <w:color w:val="333399"/>
          <w:sz w:val="24"/>
          <w:szCs w:val="14"/>
        </w:rPr>
      </w:pPr>
      <w:r w:rsidRPr="008E2E45">
        <w:rPr>
          <w:rFonts w:ascii="Montserrat" w:hAnsi="Montserrat"/>
          <w:sz w:val="24"/>
        </w:rPr>
        <w:br w:type="page"/>
      </w:r>
      <w:r w:rsidRPr="008E2E45">
        <w:rPr>
          <w:rFonts w:ascii="Montserrat" w:eastAsia="MS Mincho" w:hAnsi="Montserrat"/>
          <w:color w:val="333399"/>
          <w:sz w:val="24"/>
          <w:szCs w:val="14"/>
        </w:rPr>
        <w:t>Dreaming I :</w:t>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Dragon at Dream Gate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Initiation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one night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mna</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Time of Choosing</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Introduction to Tear Niar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Abstract I :</w:t>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glimpses of life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Ke'avon, kimberlea, kymberlea are born —4th year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Annjea, ji'lvon, byr'lvon, and the children are pressed into service with the circus (pushing a shift)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Jea, von, byr, ene; the feuds and debates form up</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Kev, kim, kym begin to grow up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Kev, the prodigal child, begins to sense what is going on —1st year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Kev witnesses jea and von's love affair, byr's jealousy—and av's conception (and gets plucked) —9 months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Avonlea is born 0 year; born to exile, an exotic in a circus.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Kev the protector, jea the goddess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Kim, kym; jealous and plotting at 4 months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Av unwittingly wins over kim, kym at 17 months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Von, byr, ene; fighting over jea (learning she is pregnant again)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Annshin, annshin born at 2nd year, 7 months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Av's first word (only word for a year)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Av enters training, barely able to walk (motion games) 3rd year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Maestro watches, worries (with reason)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Av takes to von 5th year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Ene claims jea 6th year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Nialea, nielea, anniah born 7th year and some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Kim, kym drag kev, av into mischievous streaks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Kim, kym, kev; prodigal performances begin; av, serious training begun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Her childhood was packed with training for versatility, and a dearth of conventional influences.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As an exotic child, av had many dark and sensual character traits.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Sex and death</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Bloodlust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 kind of innocence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 memorable day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witnesses thread. There were things that he could learn about her during their time together.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Oblivious to the doom of the circus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Political undercurrents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breadth of saendria</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withering of the circus family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Av's bloodlust destroyed her aerial career and added to the death of the circus.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An infamous day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Av went through an initiation death not knowing that she had.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After the catastrophe that ends her stay in the city, Av returns to the country to escape from the clutches of her remaining antagonists.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A strange run of luck turns bizarre as she inherits the title to an abandoned land holding.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The mystery of her lineage is unraveled as she is astonished to be awarded official claim to the title.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All she has to do is physically claim the manor itself to cinch it.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That is when she learns about the catch to it all.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Absolved of her crimes as well as the dishonor of her mother she discovers that the curse of the land and manor is expected to do away with her after all.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In spite of the malice and capriciousness of this back handed restitution, she is determined to succeed in this gamble to claim her family honor.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Naturally Tegal Manor is more interested in destroying her for the un-prejudicial delight of destruction for its own sake. </w:t>
      </w:r>
    </w:p>
    <w:p w:rsidR="00C64E01" w:rsidRPr="008E2E45" w:rsidRDefault="00C64E01">
      <w:pPr>
        <w:rPr>
          <w:rFonts w:ascii="Montserrat" w:eastAsia="MS Mincho" w:hAnsi="Montserrat"/>
          <w:color w:val="333399"/>
          <w:spacing w:val="-2"/>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Early 16th through late 17th years—courting the establishment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Kept oblivious to the truth about the death of her brother, her childhood champion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Parental advice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shock of life on the road</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Alone for the first time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Av wandered alone until becoming involved in society.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Lured into a web of intrigue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Dangerous and tragic liaisons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To acquired the title and estate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 cursed province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 place like any other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Money by chance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 hand of cards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 deed to triel manor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Rumors abundant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 course of action</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Trial for title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Willing bodies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manor house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Getting to the manor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Getting in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grand foyer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In triel manor, irregular access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Entrenched inhabitants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What we were prepared for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What we weren't prepared for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butler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Other images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Playing with the very fabric of being</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Playthings of power, all of us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learning of absolute vulnerability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Where you feel the changes they wrought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What I intuited in the changes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sheer size of it all</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Where to begin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Learning more about triel manor, among other things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Professional companions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Intimacy withheld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Moving through the depths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Obstacles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Conflicts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Oddities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Being toyed with again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My shadows drawn out, a twisted but true image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trap fall</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Isolate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Skeletal companion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Talking with the dead</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Willing to fight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Giving way to curiosity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Unexpected good conversation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Echoes of humanity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Temptations of the fleshless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First occurrence of her predicament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Her choice then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Regrets?</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Armed confrontation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Allies of a type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Beauty.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A picture in the manor of a woman who has torn herself apart rather vividly.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The sensitive beholds this and faces a puzzle in themselves, externalized.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The picture is a mirror of the soul and spirit.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Av can see the picture as beautiful in spite of its gore and morbidity and wonders at the story behind it.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Perhaps the woman did not understand her own beauty and maimed herself over it.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She says silently to the picture, "You knew where the real beauty was, didn't you?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Underneath the skin; the flesh.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Beyond the body itself.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The beauty is inside and you tore your way inward to get to it.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I understand you.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I can understand why you did this... We all want to show the world our inner beauty but it never shows where people are looking for it."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Then she understands the auanatneh of the picture.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She understands that the point of it is to know how to let the inner beauty show through the mask one hides behind, or holds up just in order to be seen.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When she turns away from the picture, her beauty astonishes her companions.</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That is how the Tiegalna enchantments such as the paintings work.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 xml:space="preserve">They draw parts of you out. </w:t>
      </w:r>
    </w:p>
    <w:p w:rsidR="00C64E01" w:rsidRPr="008E2E45" w:rsidRDefault="00C64E01">
      <w:pPr>
        <w:rPr>
          <w:rFonts w:ascii="Montserrat" w:eastAsia="MS Mincho" w:hAnsi="Montserrat"/>
          <w:color w:val="333399"/>
          <w:spacing w:val="-2"/>
          <w:sz w:val="24"/>
          <w:szCs w:val="14"/>
        </w:rPr>
      </w:pPr>
      <w:r w:rsidRPr="008E2E45">
        <w:rPr>
          <w:rFonts w:ascii="Montserrat" w:eastAsia="MS Mincho" w:hAnsi="Montserrat"/>
          <w:color w:val="333399"/>
          <w:spacing w:val="-2"/>
          <w:sz w:val="24"/>
          <w:szCs w:val="14"/>
        </w:rPr>
        <w:t>When she touches her divinity the lesson she learned here is amplified and her appearance become more than attractive; it becomes divine.</w:t>
      </w:r>
    </w:p>
    <w:p w:rsidR="00C64E01" w:rsidRPr="008E2E45" w:rsidRDefault="00C64E01">
      <w:pPr>
        <w:rPr>
          <w:rFonts w:ascii="Montserrat" w:eastAsia="MS Mincho" w:hAnsi="Montserrat"/>
          <w:color w:val="333399"/>
          <w:spacing w:val="-2"/>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Av and the deck of fate: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Seizing knowledge, the threads of meaning, intent and manifestation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Reflection on the effect its use has had</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Its discovery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One card</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Like the images, only more binding</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On the reading and use of the tarot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 full spread, playing with destiny as well as being</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Unlocking her destiny.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Bunker, Ides of Tegal Ni Hayr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Exploration of Tegal Ni Hayr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one week</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Key to the Threshold, Dream Gate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trial of Ember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three months</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Them. The three survivors of Phoenix Dawn’s onslaught faced their sentencing and chose exile. With that bit of interference out of they way, they set out in search of their prey. They had a mission to complete.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strike/>
          <w:color w:val="333399"/>
          <w:sz w:val="24"/>
          <w:szCs w:val="14"/>
        </w:rPr>
      </w:pPr>
      <w:r w:rsidRPr="008E2E45">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Dreaming III, The Rape of Dawn (also see phoenix - TTVV - 0 - dreaming I-IV)</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one month</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mai</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Dawn—she wanted him. Her arousal was frightening. It was not even rational; a purely animal magnetism. Her body's response to just his look had been embarrassing, and the brushing contact had almost burst her heart.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mnai</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 </w:t>
      </w:r>
    </w:p>
    <w:p w:rsidR="00C64E01" w:rsidRPr="008E2E45" w:rsidRDefault="00C64E01">
      <w:pPr>
        <w:rPr>
          <w:rFonts w:ascii="Montserrat" w:hAnsi="Montserrat"/>
          <w:sz w:val="24"/>
        </w:rPr>
      </w:pPr>
      <w:r w:rsidRPr="008E2E45">
        <w:rPr>
          <w:rFonts w:ascii="Montserrat" w:hAnsi="Montserrat"/>
          <w:sz w:val="24"/>
        </w:rPr>
        <w:br w:type="page"/>
        <w:t>Blocking: Unmodified Character Development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br w:type="page"/>
        <w:t>Blocking: History, Myths &amp; Legends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Reflections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w:t>
      </w:r>
      <w:r w:rsidRPr="008E2E45">
        <w:rPr>
          <w:rFonts w:ascii="Montserrat" w:hAnsi="Montserrat"/>
          <w:caps/>
          <w:sz w:val="24"/>
        </w:rPr>
        <w:t>“t</w:t>
      </w:r>
      <w:r w:rsidRPr="008E2E45">
        <w:rPr>
          <w:rFonts w:ascii="Montserrat" w:hAnsi="Montserrat"/>
          <w:sz w:val="24"/>
        </w:rPr>
        <w:t xml:space="preserve">he mind is the sword of the soul-its best weapon and its best defense. The body is but a sheath to protect the edge of that sword and to veil its lethal potential, when the soul is at peace or in harmony with the dream.”.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The threshold of our evolution is barred from us only by our capacity for asking the right questions to probe into the necessary vein of paradox. </w:t>
      </w:r>
    </w:p>
    <w:p w:rsidR="00C64E01" w:rsidRPr="008E2E45" w:rsidRDefault="00C64E01">
      <w:pPr>
        <w:rPr>
          <w:rFonts w:ascii="Montserrat" w:hAnsi="Montserrat"/>
          <w:sz w:val="24"/>
        </w:rPr>
      </w:pPr>
    </w:p>
    <w:p w:rsidR="00C64E01" w:rsidRPr="008E2E45" w:rsidRDefault="00C64E01">
      <w:pPr>
        <w:rPr>
          <w:rFonts w:ascii="Montserrat" w:hAnsi="Montserrat"/>
          <w:spacing w:val="-1"/>
          <w:sz w:val="24"/>
        </w:rPr>
      </w:pPr>
      <w:r w:rsidRPr="008E2E45">
        <w:rPr>
          <w:rFonts w:ascii="Montserrat" w:hAnsi="Montserrat"/>
          <w:spacing w:val="-1"/>
          <w:sz w:val="24"/>
        </w:rPr>
        <w:tab/>
        <w:t>When perspective of time and space and nature have been split, the world we know can suddenly acquire inhabitants the likes of which we believe to exist only in our minds. The</w:t>
      </w:r>
      <w:r w:rsidRPr="008E2E45">
        <w:rPr>
          <w:rFonts w:ascii="Montserrat" w:hAnsi="Montserrat"/>
          <w:sz w:val="24"/>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8E2E45">
        <w:rPr>
          <w:rFonts w:ascii="Montserrat" w:hAnsi="Montserrat"/>
          <w:spacing w:val="-1"/>
          <w:sz w:val="24"/>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C64E01" w:rsidRPr="008E2E45" w:rsidRDefault="00C64E01">
      <w:pPr>
        <w:rPr>
          <w:rFonts w:ascii="Montserrat" w:hAnsi="Montserrat"/>
          <w:spacing w:val="-1"/>
          <w:sz w:val="24"/>
        </w:rPr>
      </w:pPr>
    </w:p>
    <w:p w:rsidR="00C64E01" w:rsidRPr="008E2E45" w:rsidRDefault="00C64E01">
      <w:pPr>
        <w:rPr>
          <w:rFonts w:ascii="Montserrat" w:hAnsi="Montserrat"/>
          <w:sz w:val="24"/>
        </w:rPr>
      </w:pPr>
      <w:r w:rsidRPr="008E2E45">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Phoenix, Dusk and Dawn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hAnsi="Montserrat"/>
          <w:sz w:val="24"/>
        </w:rPr>
        <w:br w:type="page"/>
      </w:r>
      <w:r w:rsidRPr="008E2E45">
        <w:rPr>
          <w:rFonts w:ascii="Montserrat" w:eastAsia="MS Mincho" w:hAnsi="Montserrat"/>
          <w:sz w:val="24"/>
        </w:rPr>
        <w:t xml:space="preserve">Dreaming IV - Picking up two years after the end of Dreaming I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Out of Exile, Rising From the Ashes</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The only option for a person who was supposed to be dead was to create a new life. The alternative was to start something too big to control.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Develop Through: An End to Exile...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An End to Exile, Reclaiming a Name...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hAnsi="Montserrat"/>
          <w:sz w:val="24"/>
        </w:rPr>
      </w:pPr>
      <w:r w:rsidRPr="008E2E45">
        <w:rPr>
          <w:rFonts w:ascii="Montserrat" w:hAnsi="Montserrat"/>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r w:rsidRPr="008E2E45">
        <w:rPr>
          <w:rFonts w:ascii="Montserrat" w:eastAsia="MS Mincho" w:hAnsi="Montserrat"/>
          <w:color w:val="333399"/>
          <w:sz w:val="24"/>
          <w:szCs w:val="14"/>
        </w:rPr>
        <w:tab/>
      </w: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ab/>
      </w:r>
      <w:r w:rsidRPr="008E2E45">
        <w:rPr>
          <w:rFonts w:ascii="Montserrat" w:eastAsia="MS Mincho" w:hAnsi="Montserrat"/>
          <w:sz w:val="24"/>
          <w:szCs w:val="14"/>
        </w:rPr>
        <w:tab/>
      </w:r>
      <w:r w:rsidRPr="008E2E45">
        <w:rPr>
          <w:rFonts w:ascii="Montserrat" w:eastAsia="MS Mincho" w:hAnsi="Montserrat"/>
          <w:sz w:val="24"/>
          <w:szCs w:val="14"/>
        </w:rPr>
        <w:tab/>
      </w:r>
    </w:p>
    <w:p w:rsidR="00C64E01" w:rsidRPr="008E2E45" w:rsidRDefault="00C64E01">
      <w:pPr>
        <w:rPr>
          <w:rFonts w:ascii="Montserrat" w:hAnsi="Montserrat"/>
          <w:sz w:val="24"/>
        </w:rPr>
      </w:pPr>
      <w:r w:rsidRPr="008E2E45">
        <w:rPr>
          <w:rFonts w:ascii="Montserrat" w:hAnsi="Montserrat"/>
          <w:sz w:val="24"/>
        </w:rPr>
        <w:br w:type="page"/>
        <w:t>Before and After, Now—Establishment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had a mother who loved her deeply, and exceptional opportunities rarely afforded to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arts that qualified them as priestesses, or as some saw them, prostitutes.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would preface their marriage. This confidence gave her the courage to embrace her mate, but it did not prepare her for what resulted.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androgynous, neither male nor female yet equal to both. The fusion was attributed to the paradoxical qualities of the rift, overlooking the fact that one had manifested as a result, rather than the cause, of the union.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struggled inwardly to figure out who and what she was. Once her family heard the details of the actual event, they concluded that she never died, though they agreed that her official death could not be challenged.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revelation and the common ground created by her sister’s confidence. Her sister had managed to keep her ability to turn into a boy a secret from everyone but her father.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 were perfect together, twin truths within a coupled fiction.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contract to lead a mission into the ruins where her mother’s destiny had most dramatically changed.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twin, the demon possessing her first embodiment.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the course of time, she would even learn to cope with her strange destiny, and bear a daughter who would grow up to be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Before and After, Now—Foundation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daughter, as each daughter became a priestess and came under the protection of the goddess. None were free to take a husband or claim the titles that remained in their heritage, and each daughter was conceived and born at the goddess’s will.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boy she was promised to took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training. When the year ended and she returned home, however, she learned of her betrothal.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 position prevented her from doing the same. It was also an insane risk, since the title she had to claim was that of empress. Her challenge was what many had feared would come to pass if she lived to complete her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itself by the demon. The actual origin of her original body, of course, being the careful breeding conducted by the goddess, herself unconsciously. When she confronts the demon, she is the same age as her former self, and awakening to the memories of her first life.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Before and After, Now—An Exclusively Avon Approach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Author’s Note: Although it seems like the simplest approach, presenting her as an androgynous individual living past and future lives in the same present, it loses the balance of male and female that was intended to shape her in her first life. It does, however, work in context of a revised history, lived in a construct where is a sole participant interacting with a reconstruction of her life’s events.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An Adapted Avon Approach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possibility of past and future incarnations living in the same present.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learn that their parents never divorced, nor remained as separated from one another as the girls assumed. The separation served entirely to protect them from potential enemies and each 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 xml:space="preser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Sketching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15</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t xml:space="preserve">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overheard adults arguing about.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arts had provoked a new armed uprising, strengthened by the slain of earlier conflicts. He called on his friends and allies among the community of artists and commanded his father’s armies in a new campaign against demons and undead.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16</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but the male embodiment offered her the foothold she needed. She seized hold of the boy and asserted herself. Dawn felt the connection to the other body being broken and feared the worst. When she confronted Eve, she was as perplexed as anyone else.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disturbing to no longer be a part of that strange territory that had been Dusk. The perfect understanding they had achieved had been obliterated by this abrupt separation.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t xml:space="preserve">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her vulnerable to manipulation.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8E2E45">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8E2E45">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8E2E45">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8E2E45">
        <w:rPr>
          <w:rFonts w:ascii="Montserrat" w:hAnsi="Montserrat"/>
          <w:sz w:val="24"/>
        </w:rPr>
        <w:t xml:space="preserve">demonologists and necromancers </w:t>
      </w:r>
      <w:r w:rsidRPr="008E2E45">
        <w:rPr>
          <w:rFonts w:ascii="Montserrat" w:hAnsi="Montserrat"/>
          <w:sz w:val="24"/>
          <w:szCs w:val="14"/>
        </w:rPr>
        <w:t xml:space="preserve">in the winter kingdoms who happened to be masters of the forbidden arcane arts.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color w:val="333399"/>
          <w:sz w:val="24"/>
        </w:rPr>
        <w:t>[probing the history of the dragon king and his sister]</w:t>
      </w:r>
      <w:r w:rsidRPr="008E2E45">
        <w:rPr>
          <w:rFonts w:ascii="Montserrat" w:hAnsi="Montserrat"/>
          <w:sz w:val="24"/>
        </w:rPr>
        <w:t xml:space="preser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w:t>
      </w:r>
      <w:r w:rsidRPr="008E2E45">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8E2E45">
        <w:rPr>
          <w:rFonts w:ascii="Montserrat" w:hAnsi="Montserrat"/>
          <w:sz w:val="24"/>
        </w:rPr>
        <w:t xml:space="preserve">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 autumn kingdoms, were not directly responsible, many of the individuals who were responsible were intimately associated with them. </w:t>
      </w:r>
    </w:p>
    <w:p w:rsidR="00C64E01" w:rsidRPr="008E2E45" w:rsidRDefault="00C64E01">
      <w:pPr>
        <w:rPr>
          <w:rFonts w:ascii="Montserrat" w:hAnsi="Montserrat"/>
          <w:sz w:val="24"/>
        </w:rPr>
      </w:pPr>
    </w:p>
    <w:p w:rsidR="00C64E01" w:rsidRPr="008E2E45" w:rsidRDefault="00C64E01">
      <w:pPr>
        <w:rPr>
          <w:rFonts w:ascii="Montserrat" w:hAnsi="Montserrat"/>
          <w:sz w:val="24"/>
          <w:szCs w:val="18"/>
        </w:rPr>
      </w:pPr>
      <w:r w:rsidRPr="008E2E45">
        <w:rPr>
          <w:rFonts w:ascii="Montserrat" w:hAnsi="Montserrat"/>
          <w:sz w:val="24"/>
        </w:rPr>
        <w:t xml:space="preserve">Rebellious forces in the north, aroused and led by masters of the ancient arts were rumored to be moving on the seat of the autumn kingdoms. </w:t>
      </w:r>
      <w:r w:rsidRPr="008E2E45">
        <w:rPr>
          <w:rFonts w:ascii="Montserrat" w:hAnsi="Montserrat"/>
          <w:sz w:val="24"/>
          <w:szCs w:val="18"/>
        </w:rPr>
        <w:t>As a persecuted faction in the winter kingdoms, they now sought to conquer the autumn kingdoms and destroy the dragon king, after crippling the armies of the autumn and winter kingdoms.</w:t>
      </w:r>
      <w:r w:rsidRPr="008E2E45">
        <w:rPr>
          <w:rFonts w:ascii="Montserrat" w:hAnsi="Montserrat"/>
          <w:sz w:val="24"/>
        </w:rPr>
        <w:t xml:space="preserve"> A new war of disastrous proportions was shaping up, and each day the news got worse. </w:t>
      </w:r>
      <w:r w:rsidRPr="008E2E45">
        <w:rPr>
          <w:rFonts w:ascii="Montserrat" w:hAnsi="Montserrat"/>
          <w:sz w:val="24"/>
          <w:szCs w:val="18"/>
        </w:rPr>
        <w:t xml:space="preserve">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w:t>
      </w:r>
      <w:r w:rsidRPr="008E2E45">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r w:rsidRPr="008E2E45">
        <w:rPr>
          <w:rFonts w:ascii="Montserrat" w:hAnsi="Montserrat"/>
          <w:sz w:val="24"/>
          <w:szCs w:val="18"/>
        </w:rPr>
        <w:t xml:space="preserve">In truth, his real intentions were to draw out the slavers and masters of rogue arts infesting both domains.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Most of the phoenix house was massacred while mustering armies at the borders of the winter kingdom, and the mantle of high queen fell upon the slender shoulders of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prince moved in the midst of the chaos, while the armies of the autumn kingdoms were in disarray.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initially fled with her supporters, but they could not escape the occupied kingdoms.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were identified as nobility, and found themselves under house arrest.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spite of a bold initiative, the dragon prince did not follow up the initial invasion with new offenses.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secured the occupied kingdoms and policed them fiercely.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and her supporters found themselves frequent, and unwilling, hosts to the dragon prince who probed incessantly into the mysteries of the Phoenix House.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spite of efforts to keep the two from encountering each other, Dawn and the dragon prince stumbled across each other and all hell broke loose.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almost managed to escape, aided by Dusk, who betrayed her in enemy hands. They were just arriving at the sanctuary as Dust paid one of his unannounced visits to Dawn’s hideout.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[serious revision needed: Dusk leads Dawn into a trap, to be used in resurrecting the exile…]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had reached the end of their initiation, and on the eve of summer, set out to face their final trial, Death’s Gate.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were fighting through the depths of Death’s Gate, inching their way to Dusk’s trap, when...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 phoenix, was tripped into a dragon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at the point of his annihilation, he wandered through the shifting shards of reality, realizing what his interference had led to.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 herald, than the sight of his army marching east.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paradox. For now, all she knew was that her betrothed had been captured by the exile, and nothing would ever be the same again.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eventually succeeded in convincing Dust that she was herself, despite the changes in her anatomy, and was taken into his confidence.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and the dragon prince, fell in love. The conflict between the autumn and winter empires ended when Dust became the king of the autumn kingdoms through marriage to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Clipboard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was reincarnated as a boy, Dust.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 witnesses to Phoenix’s flight, Ember was not identified as the last person to see him alive.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days following Ash’s death, Ember discovered her pregnancy and reported it to their families.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Alternate</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distinguished herself in the embodiment of an exclusive and inclusive sex, she was most widely recognized as the goddess of sex, the consort of life and death.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her with him into exile. Dragon tried desperately to save her from his twin’s last assault, but he was too damaged to succeed, and collapsed from the effort in a comatose, healing sleep. It would take thousands of years for him to recover from his wounds.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 the ills of existence to the gods. Humanity survived, and in truth many of the secrets of that age survived, but in both cases dispersed and diminished.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fruitless search. They also had to endure the press of years as they were both barred from reincarnation by the absence of their defining aspects.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 it, only to die. Because there had been a few witnesses to Phoenix’s flight, Ember was not identified as the last person to see him alive.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Sketches</w:t>
      </w:r>
    </w:p>
    <w:p w:rsidR="00C64E01" w:rsidRPr="008E2E45" w:rsidRDefault="00C64E01">
      <w:pPr>
        <w:rPr>
          <w:rFonts w:ascii="Montserrat" w:hAnsi="Montserrat"/>
          <w:sz w:val="2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Time of Choosing</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Fox—She wanted him. Her arousal was frightening. It was not even rational; a purely animal magnetism. Her body's response to just his look had been embarrassing, and the brushing contact had almost burst her heart.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Phoenix—What she heard gave her other things to think about in the days following. Thinking provoked questions about what she had been willing to take for granted.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Introduction to Tear Niar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 </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Key to the Threshold, Dream Gate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Trial of Ember</w:t>
      </w: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three months</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hAnsi="Montserrat"/>
          <w:spacing w:val="-1"/>
          <w:sz w:val="24"/>
        </w:rPr>
      </w:pPr>
      <w:r w:rsidRPr="008E2E45">
        <w:rPr>
          <w:rFonts w:ascii="Montserrat" w:hAnsi="Montserrat"/>
          <w:spacing w:val="-1"/>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64E01" w:rsidRPr="008E2E45" w:rsidRDefault="00C64E01">
      <w:pPr>
        <w:rPr>
          <w:rFonts w:ascii="Montserrat" w:hAnsi="Montserrat"/>
          <w:spacing w:val="-1"/>
          <w:sz w:val="24"/>
        </w:rPr>
      </w:pPr>
    </w:p>
    <w:p w:rsidR="00C64E01" w:rsidRPr="008E2E45" w:rsidRDefault="00C64E01">
      <w:pPr>
        <w:rPr>
          <w:rFonts w:ascii="Montserrat" w:hAnsi="Montserrat"/>
          <w:caps/>
          <w:sz w:val="24"/>
        </w:rPr>
      </w:pPr>
      <w:r w:rsidRPr="008E2E45">
        <w:rPr>
          <w:rFonts w:ascii="Montserrat" w:hAnsi="Montserrat"/>
          <w:sz w:val="24"/>
        </w:rPr>
        <w:t xml:space="preserve">Sketches for Part </w:t>
      </w:r>
      <w:r w:rsidRPr="008E2E45">
        <w:rPr>
          <w:rFonts w:ascii="Montserrat" w:hAnsi="Montserrat"/>
          <w:caps/>
          <w:sz w:val="24"/>
        </w:rPr>
        <w:t>II</w:t>
      </w:r>
    </w:p>
    <w:p w:rsidR="00C64E01" w:rsidRPr="008E2E45" w:rsidRDefault="00C64E01">
      <w:pPr>
        <w:rPr>
          <w:rFonts w:ascii="Montserrat" w:hAnsi="Montserrat"/>
          <w:caps/>
          <w:sz w:val="24"/>
        </w:rPr>
      </w:pPr>
    </w:p>
    <w:p w:rsidR="00C64E01" w:rsidRPr="008E2E45" w:rsidRDefault="00C64E01">
      <w:pPr>
        <w:rPr>
          <w:rFonts w:ascii="Montserrat" w:hAnsi="Montserrat"/>
          <w:sz w:val="24"/>
        </w:rPr>
      </w:pPr>
      <w:r w:rsidRPr="008E2E45">
        <w:rPr>
          <w:rFonts w:ascii="Montserrat" w:hAnsi="Montserrat"/>
          <w:caps/>
          <w:sz w:val="24"/>
        </w:rPr>
        <w:t>N</w:t>
      </w:r>
      <w:r w:rsidRPr="008E2E45">
        <w:rPr>
          <w:rFonts w:ascii="Montserrat" w:hAnsi="Montserrat"/>
          <w:sz w:val="24"/>
        </w:rPr>
        <w:t xml:space="preserve">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C64E01" w:rsidRPr="008E2E45" w:rsidRDefault="00C64E01">
      <w:pPr>
        <w:rPr>
          <w:rFonts w:ascii="Montserrat" w:hAnsi="Montserrat"/>
          <w:spacing w:val="-1"/>
          <w:sz w:val="24"/>
        </w:rPr>
      </w:pPr>
    </w:p>
    <w:p w:rsidR="00C64E01" w:rsidRPr="008E2E45" w:rsidRDefault="00C64E01">
      <w:pPr>
        <w:rPr>
          <w:rFonts w:ascii="Montserrat" w:hAnsi="Montserrat"/>
          <w:sz w:val="24"/>
        </w:rPr>
      </w:pPr>
      <w:r w:rsidRPr="008E2E45">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caps/>
          <w:sz w:val="24"/>
        </w:rPr>
        <w:t>A</w:t>
      </w:r>
      <w:r w:rsidRPr="008E2E45">
        <w:rPr>
          <w:rFonts w:ascii="Montserrat" w:hAnsi="Montserrat"/>
          <w:sz w:val="24"/>
        </w:rPr>
        <w:t xml:space="preserve">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8E2E45">
        <w:rPr>
          <w:rFonts w:ascii="Montserrat" w:hAnsi="Montserrat"/>
          <w:i/>
          <w:iCs/>
          <w:sz w:val="24"/>
        </w:rPr>
        <w:t>her</w:t>
      </w:r>
      <w:r w:rsidRPr="008E2E45">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caps/>
          <w:sz w:val="24"/>
        </w:rPr>
        <w:t>T</w:t>
      </w:r>
      <w:r w:rsidRPr="008E2E45">
        <w:rPr>
          <w:rFonts w:ascii="Montserrat" w:hAnsi="Montserrat"/>
          <w:sz w:val="24"/>
        </w:rPr>
        <w:t xml:space="preserve">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caps/>
          <w:sz w:val="24"/>
        </w:rPr>
        <w:t>A</w:t>
      </w:r>
      <w:r w:rsidRPr="008E2E45">
        <w:rPr>
          <w:rFonts w:ascii="Montserrat" w:hAnsi="Montserrat"/>
          <w:sz w:val="24"/>
        </w:rPr>
        <w:t xml:space="preserve">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caps/>
          <w:sz w:val="24"/>
        </w:rPr>
        <w:t>O</w:t>
      </w:r>
      <w:r w:rsidRPr="008E2E45">
        <w:rPr>
          <w:rFonts w:ascii="Montserrat" w:hAnsi="Montserrat"/>
          <w:sz w:val="24"/>
        </w:rPr>
        <w:t xml:space="preserve">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caps/>
          <w:sz w:val="24"/>
        </w:rPr>
        <w:t>E</w:t>
      </w:r>
      <w:r w:rsidRPr="008E2E45">
        <w:rPr>
          <w:rFonts w:ascii="Montserrat" w:hAnsi="Montserrat"/>
          <w:sz w:val="24"/>
        </w:rPr>
        <w:t xml:space="preserv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C64E01" w:rsidRPr="008E2E45" w:rsidRDefault="00C64E01">
      <w:pPr>
        <w:rPr>
          <w:rFonts w:ascii="Montserrat" w:hAnsi="Montserrat"/>
          <w:caps/>
          <w:sz w:val="24"/>
        </w:rPr>
      </w:pPr>
    </w:p>
    <w:p w:rsidR="00C64E01" w:rsidRPr="008E2E45" w:rsidRDefault="00C64E01">
      <w:pPr>
        <w:rPr>
          <w:rFonts w:ascii="Montserrat" w:hAnsi="Montserrat"/>
          <w:sz w:val="24"/>
        </w:rPr>
      </w:pPr>
      <w:r w:rsidRPr="008E2E45">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Rain, Lion, Dragon, Fox, Angel . Annex, morning. .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Fox, Angel. Annex Atrium, afternoon and evening..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w:t>
      </w:r>
      <w:r w:rsidRPr="008E2E45">
        <w:rPr>
          <w:rFonts w:ascii="Montserrat" w:hAnsi="Montserrat"/>
          <w:caps/>
          <w:sz w:val="24"/>
        </w:rPr>
        <w:t>T</w:t>
      </w:r>
      <w:r w:rsidRPr="008E2E45">
        <w:rPr>
          <w:rFonts w:ascii="Montserrat" w:hAnsi="Montserrat"/>
          <w:sz w:val="24"/>
        </w:rPr>
        <w:t xml:space="preserve">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Rain, Lion, Dragon, Dusk. Campus Dorms, afternoon and evening..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got the drop on Fox and possessed her. Through Fox, Dusk stepped into Dawn’s place, spending the rest of the night in </w:t>
      </w:r>
      <w:r w:rsidRPr="008E2E45">
        <w:rPr>
          <w:rFonts w:ascii="Montserrat" w:hAnsi="Montserrat"/>
          <w:i/>
          <w:iCs/>
          <w:sz w:val="24"/>
        </w:rPr>
        <w:t>her</w:t>
      </w:r>
      <w:r w:rsidRPr="008E2E45">
        <w:rPr>
          <w:rFonts w:ascii="Montserrat" w:hAnsi="Montserrat"/>
          <w:sz w:val="24"/>
        </w:rPr>
        <w:t xml:space="preserve"> room, intoxicated by the thought of going to </w:t>
      </w:r>
      <w:r w:rsidRPr="008E2E45">
        <w:rPr>
          <w:rFonts w:ascii="Montserrat" w:hAnsi="Montserrat"/>
          <w:i/>
          <w:iCs/>
          <w:sz w:val="24"/>
        </w:rPr>
        <w:t xml:space="preserve">her </w:t>
      </w:r>
      <w:r w:rsidRPr="008E2E45">
        <w:rPr>
          <w:rFonts w:ascii="Montserrat" w:hAnsi="Montserrat"/>
          <w:sz w:val="24"/>
        </w:rPr>
        <w:t xml:space="preserve">classes and hanging out with </w:t>
      </w:r>
      <w:r w:rsidRPr="008E2E45">
        <w:rPr>
          <w:rFonts w:ascii="Montserrat" w:hAnsi="Montserrat"/>
          <w:i/>
          <w:iCs/>
          <w:sz w:val="24"/>
        </w:rPr>
        <w:t xml:space="preserve">her </w:t>
      </w:r>
      <w:r w:rsidRPr="008E2E45">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Dawn’s father had been called in to identify the body, after an officer recognized her face from modeling she had done and tentatively identified her, and her next of kin, through the agency’s records. </w:t>
      </w:r>
      <w:r w:rsidRPr="008E2E45">
        <w:rPr>
          <w:rFonts w:ascii="Montserrat" w:hAnsi="Montserrat"/>
          <w:caps/>
          <w:sz w:val="24"/>
        </w:rPr>
        <w:t>A</w:t>
      </w:r>
      <w:r w:rsidRPr="008E2E45">
        <w:rPr>
          <w:rFonts w:ascii="Montserrat" w:hAnsi="Montserrat"/>
          <w:sz w:val="24"/>
        </w:rPr>
        <w:t xml:space="preserve">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8E2E45">
        <w:rPr>
          <w:rFonts w:ascii="Montserrat" w:hAnsi="Montserrat"/>
          <w:i/>
          <w:iCs/>
          <w:sz w:val="24"/>
        </w:rPr>
        <w:t>is</w:t>
      </w:r>
      <w:r w:rsidRPr="008E2E45">
        <w:rPr>
          <w:rFonts w:ascii="Montserrat" w:hAnsi="Montserrat"/>
          <w:sz w:val="24"/>
        </w:rPr>
        <w:t xml:space="preserve"> greener.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Resurrection of Crow, Establishing Sketches</w:t>
      </w:r>
    </w:p>
    <w:p w:rsidR="00C64E01" w:rsidRPr="008E2E45" w:rsidRDefault="00C64E01">
      <w:pPr>
        <w:rPr>
          <w:rFonts w:ascii="Montserrat" w:hAnsi="Montserrat"/>
          <w:sz w:val="2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strike/>
          <w:color w:val="666699"/>
          <w:sz w:val="24"/>
          <w:szCs w:val="14"/>
        </w:rPr>
      </w:pPr>
      <w:r w:rsidRPr="008E2E45">
        <w:rPr>
          <w:rFonts w:ascii="Montserrat" w:eastAsia="MS Mincho" w:hAnsi="Montserrat"/>
          <w:color w:val="6666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64E01" w:rsidRPr="008E2E45" w:rsidRDefault="00C64E01">
      <w:pPr>
        <w:rPr>
          <w:rFonts w:ascii="Montserrat" w:eastAsia="MS Mincho" w:hAnsi="Montserrat"/>
          <w:color w:val="666699"/>
          <w:sz w:val="24"/>
          <w:szCs w:val="14"/>
        </w:rPr>
      </w:pPr>
    </w:p>
    <w:p w:rsidR="00C64E01" w:rsidRPr="008E2E45" w:rsidRDefault="00C64E01">
      <w:pPr>
        <w:rPr>
          <w:rFonts w:ascii="Montserrat" w:eastAsia="MS Mincho" w:hAnsi="Montserrat"/>
          <w:color w:val="666699"/>
          <w:sz w:val="24"/>
          <w:szCs w:val="14"/>
        </w:rPr>
      </w:pPr>
      <w:r w:rsidRPr="008E2E45">
        <w:rPr>
          <w:rFonts w:ascii="Montserrat" w:eastAsia="MS Mincho" w:hAnsi="Montserrat"/>
          <w:color w:val="6666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u w:val="single"/>
        </w:rPr>
      </w:pPr>
      <w:r w:rsidRPr="008E2E45">
        <w:rPr>
          <w:rFonts w:ascii="Montserrat" w:hAnsi="Montserrat"/>
          <w:color w:val="666699"/>
          <w:sz w:val="24"/>
        </w:rPr>
        <w:t>Clips</w:t>
      </w:r>
    </w:p>
    <w:p w:rsidR="00C64E01" w:rsidRPr="008E2E45" w:rsidRDefault="00C64E01">
      <w:pPr>
        <w:rPr>
          <w:rFonts w:ascii="Montserrat" w:hAnsi="Montserrat"/>
          <w:color w:val="666699"/>
          <w:sz w:val="24"/>
        </w:rPr>
      </w:pPr>
    </w:p>
    <w:p w:rsidR="00C64E01" w:rsidRPr="008E2E45" w:rsidRDefault="00C64E01">
      <w:pPr>
        <w:rPr>
          <w:rFonts w:ascii="Montserrat" w:hAnsi="Montserrat"/>
          <w:color w:val="666699"/>
          <w:sz w:val="24"/>
        </w:rPr>
      </w:pPr>
      <w:r w:rsidRPr="008E2E45">
        <w:rPr>
          <w:rFonts w:ascii="Montserrat" w:hAnsi="Montserrat"/>
          <w:color w:val="666699"/>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C64E01" w:rsidRPr="008E2E45" w:rsidRDefault="00C64E01">
      <w:pPr>
        <w:rPr>
          <w:rFonts w:ascii="Montserrat" w:hAnsi="Montserrat"/>
          <w:color w:val="666699"/>
          <w:sz w:val="24"/>
        </w:rPr>
      </w:pPr>
    </w:p>
    <w:p w:rsidR="00C64E01" w:rsidRPr="008E2E45" w:rsidRDefault="00C64E01">
      <w:pPr>
        <w:rPr>
          <w:rFonts w:ascii="Montserrat" w:hAnsi="Montserrat"/>
          <w:sz w:val="24"/>
        </w:rPr>
      </w:pPr>
      <w:r w:rsidRPr="008E2E45">
        <w:rPr>
          <w:rFonts w:ascii="Montserrat" w:hAnsi="Montserrat"/>
          <w:sz w:val="24"/>
        </w:rPr>
        <w:br w:type="page"/>
        <w:t xml:space="preserve">Foundation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Drafting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szCs w:val="1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w:t>
      </w:r>
      <w:r w:rsidRPr="008E2E45">
        <w:rPr>
          <w:rFonts w:ascii="Montserrat" w:hAnsi="Montserrat"/>
          <w:sz w:val="24"/>
        </w:rPr>
        <w:t xml:space="preserve">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w:t>
      </w:r>
      <w:r w:rsidRPr="008E2E45">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w:t>
      </w:r>
      <w:r w:rsidRPr="008E2E45">
        <w:rPr>
          <w:rFonts w:ascii="Montserrat" w:hAnsi="Montserrat"/>
          <w:sz w:val="24"/>
        </w:rPr>
        <w:t xml:space="preserve">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w:t>
      </w:r>
      <w:r w:rsidRPr="008E2E45">
        <w:rPr>
          <w:rFonts w:ascii="Montserrat" w:hAnsi="Montserrat"/>
          <w:sz w:val="24"/>
          <w:szCs w:val="14"/>
        </w:rPr>
        <w:t xml:space="preserv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w:t>
      </w:r>
      <w:r w:rsidRPr="008E2E45">
        <w:rPr>
          <w:rFonts w:ascii="Montserrat" w:hAnsi="Montserrat"/>
          <w:sz w:val="24"/>
        </w:rPr>
        <w:t xml:space="preserve">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w:t>
      </w:r>
      <w:r w:rsidRPr="008E2E45">
        <w:rPr>
          <w:rFonts w:ascii="Montserrat" w:hAnsi="Montserrat"/>
          <w:sz w:val="24"/>
          <w:szCs w:val="14"/>
        </w:rPr>
        <w:t xml:space="preserve">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w:t>
      </w:r>
      <w:r w:rsidRPr="008E2E45">
        <w:rPr>
          <w:rFonts w:ascii="Montserrat" w:hAnsi="Montserrat"/>
          <w:sz w:val="24"/>
        </w:rPr>
        <w:t xml:space="preserve">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w:t>
      </w:r>
      <w:r w:rsidRPr="008E2E45">
        <w:rPr>
          <w:rFonts w:ascii="Montserrat" w:hAnsi="Montserrat"/>
          <w:sz w:val="24"/>
          <w:szCs w:val="14"/>
        </w:rPr>
        <w:t>In both cases, Jien</w:t>
      </w:r>
      <w:r w:rsidRPr="008E2E45">
        <w:rPr>
          <w:rFonts w:ascii="Montserrat" w:hAnsi="Montserrat"/>
          <w:sz w:val="24"/>
        </w:rPr>
        <w:t xml:space="preserve">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szCs w:val="1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w:t>
      </w:r>
      <w:r w:rsidRPr="008E2E45">
        <w:rPr>
          <w:rFonts w:ascii="Montserrat" w:hAnsi="Montserrat"/>
          <w:sz w:val="24"/>
        </w:rPr>
        <w:t xml:space="preserve">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 </w:t>
      </w:r>
      <w:r w:rsidRPr="008E2E45">
        <w:rPr>
          <w:rFonts w:ascii="Montserrat" w:hAnsi="Montserrat"/>
          <w:sz w:val="24"/>
          <w:szCs w:val="14"/>
        </w:rPr>
        <w:t xml:space="preserve">dragon and the phoenix </w:t>
      </w:r>
      <w:r w:rsidRPr="008E2E45">
        <w:rPr>
          <w:rFonts w:ascii="Montserrat" w:hAnsi="Montserrat"/>
          <w:sz w:val="24"/>
        </w:rPr>
        <w:t xml:space="preserve">became more involved in the world, they found ample motivation to employ both sexes, but remained committed to the one they identified with most. </w:t>
      </w:r>
      <w:r w:rsidRPr="008E2E45">
        <w:rPr>
          <w:rFonts w:ascii="Montserrat" w:hAnsi="Montserrat"/>
          <w:sz w:val="24"/>
          <w:szCs w:val="14"/>
        </w:rPr>
        <w:t xml:space="preserve">The dragon and the phoenix gradually developed an affinity for the gender they assumed among humans. </w:t>
      </w:r>
      <w:r w:rsidRPr="008E2E45">
        <w:rPr>
          <w:rFonts w:ascii="Montserrat" w:hAnsi="Montserrat"/>
          <w:sz w:val="24"/>
        </w:rPr>
        <w:t xml:space="preserve">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w:t>
      </w:r>
      <w:r w:rsidRPr="008E2E45">
        <w:rPr>
          <w:rFonts w:ascii="Montserrat" w:hAnsi="Montserrat"/>
          <w:sz w:val="24"/>
          <w:szCs w:val="14"/>
        </w:rPr>
        <w:t xml:space="preserve">dragon and the phoenix </w:t>
      </w:r>
      <w:r w:rsidRPr="008E2E45">
        <w:rPr>
          <w:rFonts w:ascii="Montserrat" w:hAnsi="Montserrat"/>
          <w:sz w:val="24"/>
        </w:rPr>
        <w:t xml:space="preserve">found themselves numbered among them. </w:t>
      </w:r>
      <w:r w:rsidRPr="008E2E45">
        <w:rPr>
          <w:rFonts w:ascii="Montserrat" w:hAnsi="Montserrat"/>
          <w:sz w:val="24"/>
          <w:szCs w:val="14"/>
        </w:rPr>
        <w:t xml:space="preserve">By virtue of their adopted sexes, they became recognized as the god, Dusk, and the goddess, Dawn. </w:t>
      </w:r>
      <w:r w:rsidRPr="008E2E45">
        <w:rPr>
          <w:rFonts w:ascii="Montserrat" w:hAnsi="Montserrat"/>
          <w:sz w:val="24"/>
        </w:rPr>
        <w:t xml:space="preserve">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C64E01" w:rsidRPr="008E2E45" w:rsidRDefault="00C64E01">
      <w:pPr>
        <w:rPr>
          <w:rFonts w:ascii="Montserrat" w:hAnsi="Montserrat"/>
          <w:color w:val="333399"/>
          <w:sz w:val="24"/>
          <w:szCs w:val="14"/>
        </w:rPr>
      </w:pPr>
    </w:p>
    <w:p w:rsidR="00C64E01" w:rsidRPr="008E2E45" w:rsidRDefault="00C64E01">
      <w:pPr>
        <w:rPr>
          <w:rFonts w:ascii="Montserrat" w:hAnsi="Montserrat"/>
          <w:sz w:val="24"/>
        </w:rPr>
      </w:pPr>
      <w:r w:rsidRPr="008E2E45">
        <w:rPr>
          <w:rFonts w:ascii="Montserrat" w:hAnsi="Montserrat"/>
          <w:sz w:val="24"/>
        </w:rPr>
        <w:br w:type="page"/>
        <w:t>Pool I</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Gods &amp; Goddesses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exclusivity of male and female, which left them feeling incomplete and alone,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allowed the dragon and the phoenix to fit in among the immortals as a god and a goddess.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their relationship offered a context for them to embrace humanity in themselves as a man and a woman,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they discussed the problem, they were able to draw a connection between the practice of initiation and the situation which had finally brought them together.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 Naked Goddess &amp; A Naked God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This inevitably brought them to the brink of union.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szCs w:val="14"/>
        </w:rPr>
        <w:t xml:space="preserve">A powerful attraction existed between them from the moment they first confronted each other. </w:t>
      </w:r>
      <w:r w:rsidRPr="008E2E45">
        <w:rPr>
          <w:rFonts w:ascii="Montserrat" w:hAnsi="Montserrat"/>
          <w:sz w:val="24"/>
        </w:rPr>
        <w:t xml:space="preserve">In confronting each other, they were confronting the embodiment of the very qualities they had struggled their entire existence to incorporate.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rPr>
        <w:t xml:space="preserve">It was at this time that the dragon and the phoenix adopted the aliases of Dusk and Dawn. </w:t>
      </w:r>
      <w:r w:rsidRPr="008E2E45">
        <w:rPr>
          <w:rFonts w:ascii="Montserrat" w:hAnsi="Montserrat"/>
          <w:sz w:val="24"/>
          <w:szCs w:val="14"/>
        </w:rPr>
        <w:t xml:space="preserve">During the age of gods on Earth, Dusk and Dawn figured intimately in the evolution of the human and avon races, and inevitable exodus to Avon and Aeirn.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Alienation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Genocide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Exodus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Dissemination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Disruption</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8E2E45">
        <w:rPr>
          <w:rFonts w:ascii="Montserrat" w:hAnsi="Montserrat"/>
          <w:sz w:val="24"/>
          <w:szCs w:val="14"/>
        </w:rPr>
        <w:t xml:space="preserve">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br w:type="page"/>
        <w:t>Pool II</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w:t>
      </w:r>
      <w:r w:rsidRPr="008E2E45">
        <w:rPr>
          <w:rFonts w:ascii="Montserrat" w:hAnsi="Montserrat"/>
          <w:sz w:val="24"/>
          <w:szCs w:val="14"/>
        </w:rPr>
        <w:t>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w:t>
      </w:r>
      <w:r w:rsidRPr="008E2E45">
        <w:rPr>
          <w:rFonts w:ascii="Montserrat" w:hAnsi="Montserrat"/>
          <w:sz w:val="24"/>
          <w:szCs w:val="14"/>
        </w:rPr>
        <w:t xml:space="preserve">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Eventually, politics forced her to retreat from the autumn kingdoms.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Pool III</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C64E01" w:rsidRPr="008E2E45" w:rsidRDefault="00C64E01">
      <w:pPr>
        <w:rPr>
          <w:rFonts w:ascii="Montserrat" w:hAnsi="Montserrat"/>
          <w:sz w:val="24"/>
        </w:rPr>
      </w:pP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w:t>
      </w:r>
      <w:r w:rsidRPr="008E2E45">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8E2E45">
        <w:rPr>
          <w:rFonts w:ascii="Montserrat" w:hAnsi="Montserrat"/>
          <w:sz w:val="24"/>
        </w:rPr>
        <w:t>Both sides suffered massive casualties, and even with the steady tide of victory, peace did not settle over the united kingdoms.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would have the one daughter, Dawn, and the empress would have twin sons.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However, the decades of conquest ended when he fell in love with a young queen, and became the king of a powerful winter kingdom through marriage.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br w:type="page"/>
        <w:t>Pool IV</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w:t>
      </w:r>
      <w:r w:rsidRPr="008E2E45">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8E2E45">
        <w:rPr>
          <w:rFonts w:ascii="Montserrat" w:hAnsi="Montserrat"/>
          <w:sz w:val="24"/>
          <w:szCs w:val="14"/>
        </w:rPr>
        <w:t xml:space="preserve">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The</w:t>
      </w:r>
      <w:r w:rsidRPr="008E2E45">
        <w:rPr>
          <w:rFonts w:ascii="Montserrat" w:hAnsi="Montserrat"/>
          <w:sz w:val="24"/>
        </w:rPr>
        <w:t xml:space="preserv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w:t>
      </w:r>
      <w:r w:rsidRPr="008E2E45">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8E2E45">
        <w:rPr>
          <w:rFonts w:ascii="Montserrat" w:hAnsi="Montserrat"/>
          <w:sz w:val="24"/>
        </w:rPr>
        <w:t xml:space="preserve">Due to the importance of the legacy branch, there were ways to identify the current heir though there was rarely sufficient cause to do so. </w:t>
      </w:r>
      <w:r w:rsidRPr="008E2E45">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8E2E45">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8E2E45">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8E2E45">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8E2E45">
        <w:rPr>
          <w:rFonts w:ascii="Montserrat" w:hAnsi="Montserrat"/>
          <w:sz w:val="24"/>
        </w:rPr>
        <w:t xml:space="preserve">demonologists and necromancers </w:t>
      </w:r>
      <w:r w:rsidRPr="008E2E45">
        <w:rPr>
          <w:rFonts w:ascii="Montserrat" w:hAnsi="Montserrat"/>
          <w:sz w:val="24"/>
          <w:szCs w:val="14"/>
        </w:rPr>
        <w:t xml:space="preserve">in the winter kingdoms who happened to be masters of the forbidden arcane arts. </w:t>
      </w:r>
      <w:r w:rsidRPr="008E2E45">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rPr>
        <w:t xml:space="preserve">Inevitably, the perfect male and female heirs were conceived. </w:t>
      </w:r>
      <w:r w:rsidRPr="008E2E45">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C64E01" w:rsidRPr="008E2E45" w:rsidRDefault="00C64E01">
      <w:pPr>
        <w:rPr>
          <w:rFonts w:ascii="Montserrat" w:hAnsi="Montserrat"/>
          <w:color w:val="333399"/>
          <w:sz w:val="24"/>
          <w:szCs w:val="18"/>
        </w:rPr>
      </w:pPr>
    </w:p>
    <w:p w:rsidR="00C64E01" w:rsidRPr="008E2E45" w:rsidRDefault="00C64E01">
      <w:pPr>
        <w:rPr>
          <w:rFonts w:ascii="Montserrat" w:hAnsi="Montserrat"/>
          <w:sz w:val="24"/>
          <w:szCs w:val="14"/>
        </w:rPr>
      </w:pPr>
      <w:r w:rsidRPr="008E2E45">
        <w:rPr>
          <w:rFonts w:ascii="Montserrat" w:hAnsi="Montserrat"/>
          <w:color w:val="333399"/>
          <w:sz w:val="24"/>
          <w:szCs w:val="18"/>
        </w:rPr>
        <w:t>The</w:t>
      </w:r>
      <w:r w:rsidRPr="008E2E45">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w:t>
      </w:r>
      <w:r w:rsidRPr="008E2E45">
        <w:rPr>
          <w:rFonts w:ascii="Montserrat" w:hAnsi="Montserrat"/>
          <w:sz w:val="24"/>
          <w:szCs w:val="14"/>
        </w:rPr>
        <w:t>fully embodied, rooted in the flesh and grounded in reality,</w:t>
      </w:r>
      <w:r w:rsidRPr="008E2E45">
        <w:rPr>
          <w:rFonts w:ascii="Montserrat" w:hAnsi="Montserrat"/>
          <w:sz w:val="24"/>
        </w:rPr>
        <w:t xml:space="preserve"> and they became Eclipse.</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szCs w:val="14"/>
        </w:rPr>
        <w:t>The</w:t>
      </w:r>
      <w:r w:rsidRPr="008E2E45">
        <w:rPr>
          <w:rFonts w:ascii="Montserrat" w:hAnsi="Montserrat"/>
          <w:sz w:val="24"/>
        </w:rPr>
        <w:t xml:space="preserve"> truth was not entirely different, for the mounts had been the supporters of the slave trade and rogue artists in the winter kingdoms, who had betrayed them by taking possession of them for this decapitation strike.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8E2E45">
        <w:rPr>
          <w:rFonts w:ascii="Montserrat" w:hAnsi="Montserrat"/>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8E2E45">
        <w:rPr>
          <w:rFonts w:ascii="Montserrat" w:hAnsi="Montserrat"/>
          <w:sz w:val="24"/>
          <w:szCs w:val="14"/>
        </w:rPr>
        <w:t xml:space="preserve">She preyed upon their subconscious minds assaulting them with traumatic fits and nightmares seeking to throw them off balance and seize control of one of them. </w:t>
      </w:r>
      <w:r w:rsidRPr="008E2E45">
        <w:rPr>
          <w:rFonts w:ascii="Montserrat" w:hAnsi="Montserrat"/>
          <w:sz w:val="24"/>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szCs w:val="14"/>
        </w:rPr>
        <w:t xml:space="preserve">In time she became successful at taking control for hours at a time, and formed an alliance with a demonic mentor, a servant of her childhood nemesis. </w:t>
      </w:r>
      <w:r w:rsidRPr="008E2E45">
        <w:rPr>
          <w:rFonts w:ascii="Montserrat" w:hAnsi="Montserrat"/>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szCs w:val="14"/>
        </w:rPr>
        <w:t xml:space="preserve">Eclipse was desperate to emerge from the shadow of Dusk and Dawn. </w:t>
      </w:r>
      <w:r w:rsidRPr="008E2E45">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8E2E45">
        <w:rPr>
          <w:rFonts w:ascii="Montserrat" w:hAnsi="Montserrat"/>
          <w:sz w:val="24"/>
          <w:szCs w:val="14"/>
        </w:rPr>
        <w:t xml:space="preserve">Dusk and Dawn were betrothed and sent off in private to restore the unity of the phoenix. </w:t>
      </w:r>
      <w:r w:rsidRPr="008E2E45">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Proposal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 xml:space="preserve">Foundation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Establishment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Complications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Conflicts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Crisis-Climax</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Adversity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Sketches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Clips</w:t>
      </w:r>
      <w:r w:rsidRPr="008E2E45">
        <w:rPr>
          <w:rFonts w:ascii="Montserrat" w:hAnsi="Montserrat"/>
          <w:sz w:val="24"/>
        </w:rPr>
        <w:br/>
      </w:r>
    </w:p>
    <w:p w:rsidR="00C64E01" w:rsidRPr="008E2E45" w:rsidRDefault="00C64E01">
      <w:pPr>
        <w:rPr>
          <w:rFonts w:ascii="Montserrat" w:hAnsi="Montserrat"/>
          <w:sz w:val="24"/>
        </w:rPr>
      </w:pPr>
      <w:r w:rsidRPr="008E2E45">
        <w:rPr>
          <w:rFonts w:ascii="Montserrat" w:hAnsi="Montserrat"/>
          <w:sz w:val="24"/>
        </w:rPr>
        <w:t xml:space="preserve">The phoenix was innately capable of defining herself in the context of any species, as long as she understood it.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sz w:val="24"/>
        </w:rPr>
        <w:t>The</w:t>
      </w:r>
      <w:r w:rsidRPr="008E2E45">
        <w:rPr>
          <w:rFonts w:ascii="Montserrat" w:hAnsi="Montserrat"/>
          <w:color w:val="333399"/>
          <w:sz w:val="24"/>
        </w:rPr>
        <w:t xml:space="preserve"> world resolved around them as her dream attracted other dreamers who lent the dream reality through their presence and interaction.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They had given birth to a universe but ended up utterly alone.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Intelligent life evolved as she struggled to define and embody the understanding of herself.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Ironically, the legends of the phoenix and dragons, inspired by the myths and legends carried over from before the Resolution, were waiting to confront them among humans.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After confronting herself and coming together to resolve the whole,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szCs w:val="14"/>
        </w:rPr>
      </w:pPr>
      <w:r w:rsidRPr="008E2E45">
        <w:rPr>
          <w:rFonts w:ascii="Montserrat" w:hAnsi="Montserrat"/>
          <w:color w:val="333399"/>
          <w:sz w:val="24"/>
        </w:rPr>
        <w:t>The</w:t>
      </w:r>
      <w:r w:rsidRPr="008E2E45">
        <w:rPr>
          <w:rFonts w:ascii="Montserrat" w:hAnsi="Montserrat"/>
          <w:color w:val="333399"/>
          <w:sz w:val="24"/>
          <w:szCs w:val="14"/>
        </w:rPr>
        <w:t xml:space="preserv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C64E01" w:rsidRPr="008E2E45" w:rsidRDefault="00C64E01">
      <w:pPr>
        <w:rPr>
          <w:rFonts w:ascii="Montserrat" w:hAnsi="Montserrat"/>
          <w:color w:val="333399"/>
          <w:sz w:val="24"/>
          <w:szCs w:val="1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After ending their struggle with the duality of sex, and finally assuming the exotic third gender, they discovered they were able to assume either sex at will, being innately polymorphic.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phoenix was distracted from her quest for natural embodiment by the appearance of another embodied dream, the dragon.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dragon and the phoenix had emerged as twin tigers, identical in body though still inverted in spirit, they had firmly established a common ground. </w:t>
      </w:r>
      <w:r w:rsidRPr="008E2E45">
        <w:rPr>
          <w:rFonts w:ascii="Montserrat" w:hAnsi="Montserrat"/>
          <w:color w:val="333399"/>
          <w:sz w:val="24"/>
          <w:szCs w:val="14"/>
        </w:rPr>
        <w:t>The dragon and the phoenix had failed to recognize each other during this first encounter, a mere side note to their initial investigations of the human race. The</w:t>
      </w:r>
      <w:r w:rsidRPr="008E2E45">
        <w:rPr>
          <w:rFonts w:ascii="Montserrat" w:hAnsi="Montserrat"/>
          <w:color w:val="333399"/>
          <w:sz w:val="24"/>
        </w:rPr>
        <w:t xml:space="preserve"> dragon and the phoenix wandered away from the event preoccupied with exploring and experimenting with their new tiger forms.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event merely capitalized the development initiated in point paradox. Each had been resolving the unity of soul and mind, drawing unconsciously upon the unity of their anchor.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p>
    <w:p w:rsidR="00C64E01" w:rsidRPr="008E2E45" w:rsidRDefault="00C64E01">
      <w:pPr>
        <w:rPr>
          <w:rFonts w:ascii="Montserrat" w:hAnsi="Montserrat"/>
          <w:color w:val="666699"/>
          <w:sz w:val="24"/>
          <w:u w:val="single"/>
        </w:rPr>
      </w:pP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r w:rsidRPr="008E2E45">
        <w:rPr>
          <w:rFonts w:ascii="Montserrat" w:hAnsi="Montserrat"/>
          <w:color w:val="666699"/>
          <w:sz w:val="24"/>
          <w:u w:val="single"/>
        </w:rPr>
        <w:tab/>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 </w:t>
      </w:r>
    </w:p>
    <w:p w:rsidR="00C64E01" w:rsidRPr="008E2E45" w:rsidRDefault="00C64E01">
      <w:pPr>
        <w:rPr>
          <w:rFonts w:ascii="Montserrat" w:hAnsi="Montserrat"/>
          <w:color w:val="333399"/>
          <w:sz w:val="24"/>
        </w:rPr>
      </w:pPr>
      <w:r w:rsidRPr="008E2E45">
        <w:rPr>
          <w:rFonts w:ascii="Montserrat" w:hAnsi="Montserrat"/>
          <w:color w:val="333399"/>
          <w:sz w:val="24"/>
        </w:rPr>
        <w:t>[···]</w:t>
      </w:r>
    </w:p>
    <w:p w:rsidR="00C64E01" w:rsidRPr="008E2E45" w:rsidRDefault="00C64E01">
      <w:pPr>
        <w:rPr>
          <w:rFonts w:ascii="Montserrat" w:hAnsi="Montserrat"/>
          <w:color w:val="333399"/>
          <w:sz w:val="24"/>
        </w:rPr>
      </w:pPr>
      <w:r w:rsidRPr="008E2E45">
        <w:rPr>
          <w:rFonts w:ascii="Montserrat" w:hAnsi="Montserrat"/>
          <w:color w:val="333399"/>
          <w:sz w:val="24"/>
        </w:rPr>
        <w:t xml:space="preserve">[···] </w:t>
      </w:r>
    </w:p>
    <w:p w:rsidR="00C64E01" w:rsidRPr="008E2E45" w:rsidRDefault="00C64E01">
      <w:pPr>
        <w:rPr>
          <w:rFonts w:ascii="Montserrat" w:hAnsi="Montserrat"/>
          <w:color w:val="333399"/>
          <w:sz w:val="24"/>
        </w:rPr>
      </w:pPr>
      <w:r w:rsidRPr="008E2E45">
        <w:rPr>
          <w:rFonts w:ascii="Montserrat" w:hAnsi="Montserrat"/>
          <w:color w:val="333399"/>
          <w:sz w:val="24"/>
        </w:rPr>
        <w:t xml:space="preserve">[···] </w:t>
      </w:r>
    </w:p>
    <w:p w:rsidR="00C64E01" w:rsidRPr="008E2E45" w:rsidRDefault="00C64E01">
      <w:pPr>
        <w:rPr>
          <w:rFonts w:ascii="Montserrat" w:hAnsi="Montserrat"/>
          <w:color w:val="333399"/>
          <w:sz w:val="24"/>
        </w:rPr>
      </w:pPr>
      <w:r w:rsidRPr="008E2E45">
        <w:rPr>
          <w:rFonts w:ascii="Montserrat" w:hAnsi="Montserrat"/>
          <w:color w:val="333399"/>
          <w:sz w:val="24"/>
        </w:rPr>
        <w:t xml:space="preserve">[···] </w:t>
      </w:r>
    </w:p>
    <w:p w:rsidR="00C64E01" w:rsidRPr="008E2E45" w:rsidRDefault="00C64E01">
      <w:pPr>
        <w:rPr>
          <w:rFonts w:ascii="Montserrat" w:hAnsi="Montserrat"/>
          <w:color w:val="333399"/>
          <w:sz w:val="24"/>
        </w:rPr>
      </w:pPr>
      <w:r w:rsidRPr="008E2E45">
        <w:rPr>
          <w:rFonts w:ascii="Montserrat" w:hAnsi="Montserrat"/>
          <w:color w:val="333399"/>
          <w:sz w:val="24"/>
        </w:rPr>
        <w:t xml:space="preserve">[···] </w:t>
      </w:r>
    </w:p>
    <w:p w:rsidR="00C64E01" w:rsidRPr="008E2E45" w:rsidRDefault="00C64E01">
      <w:pPr>
        <w:rPr>
          <w:rFonts w:ascii="Montserrat" w:hAnsi="Montserrat"/>
          <w:color w:val="333399"/>
          <w:sz w:val="24"/>
        </w:rPr>
      </w:pPr>
      <w:r w:rsidRPr="008E2E45">
        <w:rPr>
          <w:rFonts w:ascii="Montserrat" w:hAnsi="Montserrat"/>
          <w:color w:val="333399"/>
          <w:sz w:val="24"/>
        </w:rPr>
        <w:t xml:space="preser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 </w:t>
      </w:r>
    </w:p>
    <w:p w:rsidR="00C64E01" w:rsidRPr="008E2E45" w:rsidRDefault="00C64E01">
      <w:pPr>
        <w:rPr>
          <w:rFonts w:ascii="Montserrat" w:hAnsi="Montserrat"/>
          <w:sz w:val="24"/>
        </w:rPr>
      </w:pPr>
      <w:r w:rsidRPr="008E2E45">
        <w:rPr>
          <w:rFonts w:ascii="Montserrat" w:hAnsi="Montserrat"/>
          <w:sz w:val="24"/>
        </w:rPr>
        <w:t xml:space="preserve">[···] </w:t>
      </w:r>
    </w:p>
    <w:p w:rsidR="00C64E01" w:rsidRPr="008E2E45" w:rsidRDefault="00C64E01">
      <w:pPr>
        <w:rPr>
          <w:rFonts w:ascii="Montserrat" w:hAnsi="Montserrat"/>
          <w:sz w:val="24"/>
        </w:rPr>
      </w:pPr>
      <w:r w:rsidRPr="008E2E45">
        <w:rPr>
          <w:rFonts w:ascii="Montserrat" w:hAnsi="Montserrat"/>
          <w:sz w:val="24"/>
        </w:rPr>
        <w:t xml:space="preserve">[···]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Exit Pool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8E2E45">
        <w:rPr>
          <w:rFonts w:ascii="Montserrat" w:hAnsi="Montserrat"/>
          <w:b/>
          <w:bCs/>
          <w:sz w:val="24"/>
          <w:u w:val="single"/>
        </w:rPr>
        <w:t>Dawn, The Drowned Girl</w:t>
      </w:r>
      <w:r w:rsidRPr="008E2E45">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C64E01" w:rsidRPr="008E2E45" w:rsidRDefault="00C64E01">
      <w:pPr>
        <w:rPr>
          <w:rFonts w:ascii="Montserrat" w:hAnsi="Montserrat"/>
          <w:sz w:val="24"/>
        </w:rPr>
      </w:pPr>
    </w:p>
    <w:p w:rsidR="00C64E01" w:rsidRPr="008E2E45" w:rsidRDefault="00C64E01">
      <w:pPr>
        <w:rPr>
          <w:rFonts w:ascii="Montserrat" w:eastAsia="MS Mincho" w:hAnsi="Montserrat"/>
          <w:color w:val="333399"/>
          <w:sz w:val="24"/>
          <w:szCs w:val="14"/>
        </w:rPr>
      </w:pPr>
      <w:r w:rsidRPr="008E2E45">
        <w:rPr>
          <w:rFonts w:ascii="Montserrat" w:hAnsi="Montserrat"/>
          <w:sz w:val="24"/>
        </w:rPr>
        <w:t>The</w:t>
      </w:r>
      <w:r w:rsidRPr="008E2E45">
        <w:rPr>
          <w:rFonts w:ascii="Montserrat" w:eastAsia="MS Mincho" w:hAnsi="Montserrat"/>
          <w:color w:val="333399"/>
          <w:sz w:val="24"/>
          <w:szCs w:val="1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strike/>
          <w:color w:val="333399"/>
          <w:sz w:val="24"/>
          <w:szCs w:val="14"/>
        </w:rPr>
      </w:pPr>
      <w:r w:rsidRPr="008E2E45">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C64E01" w:rsidRPr="008E2E45" w:rsidRDefault="00C64E01">
      <w:pPr>
        <w:rPr>
          <w:rFonts w:ascii="Montserrat" w:eastAsia="MS Mincho" w:hAnsi="Montserrat"/>
          <w:color w:val="333399"/>
          <w:sz w:val="24"/>
          <w:szCs w:val="14"/>
        </w:rPr>
      </w:pPr>
    </w:p>
    <w:p w:rsidR="00C64E01" w:rsidRPr="008E2E45" w:rsidRDefault="00C64E01">
      <w:pPr>
        <w:rPr>
          <w:rFonts w:ascii="Montserrat" w:eastAsia="MS Mincho" w:hAnsi="Montserrat"/>
          <w:color w:val="333399"/>
          <w:sz w:val="24"/>
          <w:szCs w:val="14"/>
        </w:rPr>
      </w:pPr>
      <w:r w:rsidRPr="008E2E45">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C64E01" w:rsidRPr="008E2E45" w:rsidRDefault="00C64E01">
      <w:pPr>
        <w:rPr>
          <w:rFonts w:ascii="Montserrat" w:hAnsi="Montserrat"/>
          <w:sz w:val="24"/>
        </w:rPr>
      </w:pPr>
    </w:p>
    <w:p w:rsidR="00C64E01" w:rsidRPr="008E2E45" w:rsidRDefault="00C64E01">
      <w:pPr>
        <w:rPr>
          <w:rFonts w:ascii="Montserrat" w:hAnsi="Montserrat"/>
          <w:color w:val="003366"/>
          <w:sz w:val="24"/>
        </w:rPr>
      </w:pPr>
      <w:r w:rsidRPr="008E2E45">
        <w:rPr>
          <w:rFonts w:ascii="Montserrat" w:hAnsi="Montserrat"/>
          <w:sz w:val="24"/>
        </w:rPr>
        <w:br w:type="page"/>
      </w:r>
      <w:r w:rsidRPr="008E2E45">
        <w:rPr>
          <w:rFonts w:ascii="Montserrat" w:hAnsi="Montserrat"/>
          <w:color w:val="003366"/>
          <w:sz w:val="24"/>
        </w:rPr>
        <w:t>DRAW POINT : TOPICS · COMPARE &amp; MERGE</w:t>
      </w:r>
    </w:p>
    <w:p w:rsidR="00C64E01" w:rsidRPr="008E2E45" w:rsidRDefault="00C64E01">
      <w:pPr>
        <w:rPr>
          <w:rFonts w:ascii="Montserrat" w:hAnsi="Montserrat"/>
          <w:sz w:val="24"/>
        </w:rPr>
      </w:pPr>
      <w:r w:rsidRPr="008E2E45">
        <w:rPr>
          <w:rFonts w:ascii="Montserrat" w:hAnsi="Montserrat"/>
          <w:sz w:val="24"/>
        </w:rPr>
        <w:br w:type="page"/>
        <w:t>Applied Notes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Phoenix</w:t>
      </w:r>
      <w:r w:rsidRPr="008E2E45">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Dragon and the Phoenix</w:t>
      </w:r>
      <w:r w:rsidRPr="008E2E45">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Dragon and Phoenix Legacies</w:t>
      </w:r>
      <w:r w:rsidRPr="008E2E45">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Dragon Initiation</w:t>
      </w:r>
      <w:r w:rsidRPr="008E2E45">
        <w:rPr>
          <w:rFonts w:ascii="Montserrat" w:hAnsi="Montserrat"/>
          <w:sz w:val="24"/>
          <w:szCs w:val="14"/>
        </w:rPr>
        <w:t xml:space="preserve">: </w:t>
      </w:r>
      <w:r w:rsidRPr="008E2E45">
        <w:rPr>
          <w:rFonts w:ascii="Montserrat" w:hAnsi="Montserrat"/>
          <w:sz w:val="24"/>
        </w:rPr>
        <w:t xml:space="preserve">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w:t>
      </w:r>
      <w:r w:rsidRPr="008E2E45">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8E2E45">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u w:val="single"/>
        </w:rPr>
        <w:t>Dragon Initiation</w:t>
      </w:r>
      <w:r w:rsidRPr="008E2E45">
        <w:rPr>
          <w:rFonts w:ascii="Montserrat" w:hAnsi="Montserrat"/>
          <w:color w:val="333399"/>
          <w:sz w:val="24"/>
        </w:rPr>
        <w:t xml:space="preserve">: </w:t>
      </w:r>
      <w:r w:rsidRPr="008E2E45">
        <w:rPr>
          <w:rFonts w:ascii="Montserrat" w:hAnsi="Montserrat"/>
          <w:color w:val="333399"/>
          <w:sz w:val="24"/>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8E2E45">
        <w:rPr>
          <w:rFonts w:ascii="Montserrat" w:hAnsi="Montserrat"/>
          <w:color w:val="333399"/>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u w:val="single"/>
        </w:rPr>
        <w:t>Phoenix Initiation</w:t>
      </w:r>
      <w:r w:rsidRPr="008E2E45">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u w:val="single"/>
        </w:rPr>
        <w:t>Phoenix Initiation</w:t>
      </w:r>
      <w:r w:rsidRPr="008E2E45">
        <w:rPr>
          <w:rFonts w:ascii="Montserrat" w:hAnsi="Montserrat"/>
          <w:color w:val="333399"/>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C64E01" w:rsidRPr="008E2E45" w:rsidRDefault="00C64E01">
      <w:pPr>
        <w:rPr>
          <w:rFonts w:ascii="Montserrat" w:eastAsia="MS Mincho" w:hAnsi="Montserrat"/>
          <w:color w:val="333399"/>
          <w:sz w:val="24"/>
        </w:rPr>
      </w:pPr>
    </w:p>
    <w:p w:rsidR="00C64E01" w:rsidRPr="008E2E45" w:rsidRDefault="00C64E01">
      <w:pPr>
        <w:rPr>
          <w:rFonts w:ascii="Montserrat" w:eastAsia="MS Mincho" w:hAnsi="Montserrat"/>
          <w:color w:val="333399"/>
          <w:sz w:val="24"/>
        </w:rPr>
      </w:pPr>
      <w:r w:rsidRPr="008E2E45">
        <w:rPr>
          <w:rFonts w:ascii="Montserrat" w:eastAsia="MS Mincho" w:hAnsi="Montserrat"/>
          <w:color w:val="333399"/>
          <w:sz w:val="24"/>
          <w:u w:val="single"/>
        </w:rPr>
        <w:t>Clip, A Dragon Initiation</w:t>
      </w:r>
      <w:r w:rsidRPr="008E2E45">
        <w:rPr>
          <w:rFonts w:ascii="Montserrat" w:eastAsia="MS Mincho" w:hAnsi="Montserrat"/>
          <w:color w:val="333399"/>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C64E01" w:rsidRPr="008E2E45" w:rsidRDefault="00C64E01">
      <w:pPr>
        <w:rPr>
          <w:rFonts w:ascii="Montserrat" w:hAnsi="Montserrat"/>
          <w:sz w:val="24"/>
        </w:rPr>
      </w:pPr>
    </w:p>
    <w:p w:rsidR="00C64E01" w:rsidRPr="008E2E45" w:rsidRDefault="00C64E01">
      <w:pPr>
        <w:rPr>
          <w:rFonts w:ascii="Montserrat" w:eastAsia="MS Mincho" w:hAnsi="Montserrat"/>
          <w:color w:val="333399"/>
          <w:sz w:val="24"/>
        </w:rPr>
      </w:pPr>
      <w:r w:rsidRPr="008E2E45">
        <w:rPr>
          <w:rFonts w:ascii="Montserrat" w:eastAsia="MS Mincho" w:hAnsi="Montserrat"/>
          <w:color w:val="333399"/>
          <w:sz w:val="24"/>
          <w:u w:val="single"/>
        </w:rPr>
        <w:t>Clip, A Phoenix Initiation</w:t>
      </w:r>
      <w:r w:rsidRPr="008E2E45">
        <w:rPr>
          <w:rFonts w:ascii="Montserrat" w:eastAsia="MS Mincho" w:hAnsi="Montserrat"/>
          <w:color w:val="333399"/>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C64E01" w:rsidRPr="008E2E45" w:rsidRDefault="00C64E01">
      <w:pPr>
        <w:rPr>
          <w:rFonts w:ascii="Montserrat" w:eastAsia="MS Mincho" w:hAnsi="Montserrat"/>
          <w:color w:val="333399"/>
          <w:sz w:val="24"/>
        </w:rPr>
      </w:pPr>
    </w:p>
    <w:p w:rsidR="00C64E01" w:rsidRPr="008E2E45" w:rsidRDefault="00C64E01">
      <w:pPr>
        <w:rPr>
          <w:rFonts w:ascii="Montserrat" w:hAnsi="Montserrat"/>
          <w:sz w:val="24"/>
        </w:rPr>
      </w:pPr>
      <w:r w:rsidRPr="008E2E45">
        <w:rPr>
          <w:rFonts w:ascii="Montserrat" w:hAnsi="Montserrat"/>
          <w:sz w:val="24"/>
          <w:u w:val="single"/>
        </w:rPr>
        <w:t>Dual Initiation</w:t>
      </w:r>
      <w:r w:rsidRPr="008E2E45">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u w:val="single"/>
        </w:rPr>
        <w:t>Proposed Exclusions</w:t>
      </w:r>
      <w:r w:rsidRPr="008E2E45">
        <w:rPr>
          <w:rFonts w:ascii="Montserrat" w:hAnsi="Montserrat"/>
          <w:sz w:val="24"/>
          <w:szCs w:val="1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u w:val="single"/>
        </w:rPr>
        <w:t>Proposed Exceptions</w:t>
      </w:r>
      <w:r w:rsidRPr="008E2E45">
        <w:rPr>
          <w:rFonts w:ascii="Montserrat" w:hAnsi="Montserrat"/>
          <w:sz w:val="24"/>
          <w:szCs w:val="1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u w:val="single"/>
        </w:rPr>
        <w:t>The Exile of the Phoenix</w:t>
      </w:r>
      <w:r w:rsidRPr="008E2E45">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C64E01" w:rsidRPr="008E2E45" w:rsidRDefault="00C64E01">
      <w:pPr>
        <w:rPr>
          <w:rFonts w:ascii="Montserrat" w:hAnsi="Montserrat"/>
          <w:sz w:val="24"/>
        </w:rPr>
      </w:pPr>
    </w:p>
    <w:p w:rsidR="00C64E01" w:rsidRPr="008E2E45" w:rsidRDefault="00C64E01">
      <w:pPr>
        <w:rPr>
          <w:rFonts w:ascii="Montserrat" w:hAnsi="Montserrat"/>
          <w:vanish/>
          <w:sz w:val="24"/>
        </w:rPr>
      </w:pPr>
      <w:r w:rsidRPr="008E2E45">
        <w:rPr>
          <w:rFonts w:ascii="Montserrat" w:hAnsi="Montserrat"/>
          <w:vanish/>
          <w:sz w:val="24"/>
          <w:u w:val="single"/>
        </w:rPr>
        <w:t>The Dragon Awakened</w:t>
      </w:r>
      <w:r w:rsidRPr="008E2E45">
        <w:rPr>
          <w:rFonts w:ascii="Montserrat" w:hAnsi="Montserrat"/>
          <w:vanish/>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C64E01" w:rsidRPr="008E2E45" w:rsidRDefault="00C64E01">
      <w:pPr>
        <w:rPr>
          <w:rFonts w:ascii="Montserrat" w:hAnsi="Montserrat"/>
          <w:vanish/>
          <w:sz w:val="24"/>
        </w:rPr>
      </w:pPr>
    </w:p>
    <w:p w:rsidR="00C64E01" w:rsidRPr="008E2E45" w:rsidRDefault="00C64E01">
      <w:pPr>
        <w:rPr>
          <w:rFonts w:ascii="Montserrat" w:hAnsi="Montserrat"/>
          <w:vanish/>
          <w:sz w:val="24"/>
        </w:rPr>
      </w:pPr>
      <w:r w:rsidRPr="008E2E45">
        <w:rPr>
          <w:rFonts w:ascii="Montserrat" w:hAnsi="Montserrat"/>
          <w:vanish/>
          <w:sz w:val="24"/>
          <w:u w:val="single"/>
        </w:rPr>
        <w:t>The Phoenix Awakened</w:t>
      </w:r>
      <w:r w:rsidRPr="008E2E45">
        <w:rPr>
          <w:rFonts w:ascii="Montserrat" w:hAnsi="Montserrat"/>
          <w:vanish/>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C64E01" w:rsidRPr="008E2E45" w:rsidRDefault="00C64E01">
      <w:pPr>
        <w:rPr>
          <w:rFonts w:ascii="Montserrat" w:hAnsi="Montserrat"/>
          <w:vanish/>
          <w:sz w:val="24"/>
          <w:u w:val="single"/>
        </w:rPr>
      </w:pPr>
    </w:p>
    <w:p w:rsidR="00C64E01" w:rsidRPr="008E2E45" w:rsidRDefault="00C64E01">
      <w:pPr>
        <w:rPr>
          <w:rFonts w:ascii="Montserrat" w:hAnsi="Montserrat"/>
          <w:sz w:val="24"/>
        </w:rPr>
      </w:pPr>
      <w:r w:rsidRPr="008E2E45">
        <w:rPr>
          <w:rFonts w:ascii="Montserrat" w:hAnsi="Montserrat"/>
          <w:sz w:val="24"/>
          <w:u w:val="single"/>
        </w:rPr>
        <w:t>The Age of Gods</w:t>
      </w:r>
      <w:r w:rsidRPr="008E2E45">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Age of Empires</w:t>
      </w:r>
      <w:r w:rsidRPr="008E2E45">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C64E01" w:rsidRPr="008E2E45" w:rsidRDefault="00C64E01">
      <w:pPr>
        <w:rPr>
          <w:rFonts w:ascii="Montserrat" w:hAnsi="Montserrat"/>
          <w:sz w:val="24"/>
        </w:rPr>
      </w:pPr>
      <w:r w:rsidRPr="008E2E45">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C64E01" w:rsidRPr="008E2E45" w:rsidRDefault="00C64E01">
      <w:pPr>
        <w:rPr>
          <w:rFonts w:ascii="Montserrat" w:hAnsi="Montserrat"/>
          <w:sz w:val="24"/>
        </w:rPr>
      </w:pPr>
      <w:r w:rsidRPr="008E2E45">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C64E01" w:rsidRPr="008E2E45" w:rsidRDefault="00C64E01">
      <w:pPr>
        <w:rPr>
          <w:rFonts w:ascii="Montserrat" w:hAnsi="Montserrat"/>
          <w:sz w:val="24"/>
          <w:u w:val="single"/>
        </w:rPr>
      </w:pPr>
    </w:p>
    <w:p w:rsidR="00C64E01" w:rsidRPr="008E2E45" w:rsidRDefault="00C64E01">
      <w:pPr>
        <w:rPr>
          <w:rFonts w:ascii="Montserrat" w:hAnsi="Montserrat"/>
          <w:sz w:val="24"/>
        </w:rPr>
      </w:pPr>
      <w:r w:rsidRPr="008E2E45">
        <w:rPr>
          <w:rFonts w:ascii="Montserrat" w:hAnsi="Montserrat"/>
          <w:sz w:val="24"/>
          <w:u w:val="single"/>
        </w:rPr>
        <w:t>The Shattered Continent</w:t>
      </w:r>
      <w:r w:rsidRPr="008E2E45">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Responsibility</w:t>
      </w:r>
      <w:r w:rsidRPr="008E2E45">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Authority</w:t>
      </w:r>
      <w:r w:rsidRPr="008E2E45">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Outcasts, Exotics</w:t>
      </w:r>
      <w:r w:rsidRPr="008E2E45">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szCs w:val="18"/>
          <w:u w:val="single"/>
        </w:rPr>
        <w:t>The Emperor’s Ascent</w:t>
      </w:r>
      <w:r w:rsidRPr="008E2E45">
        <w:rPr>
          <w:rFonts w:ascii="Montserrat" w:hAnsi="Montserrat"/>
          <w:sz w:val="24"/>
          <w:szCs w:val="18"/>
        </w:rPr>
        <w:t xml:space="preserve">: </w:t>
      </w:r>
      <w:r w:rsidRPr="008E2E45">
        <w:rPr>
          <w:rFonts w:ascii="Montserrat" w:hAnsi="Montserrat"/>
          <w:sz w:val="24"/>
        </w:rPr>
        <w:t xml:space="preserve">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w:t>
      </w:r>
      <w:r w:rsidRPr="008E2E45">
        <w:rPr>
          <w:rFonts w:ascii="Montserrat" w:hAnsi="Montserrat"/>
          <w:sz w:val="24"/>
          <w:szCs w:val="18"/>
        </w:rPr>
        <w:t xml:space="preserve">The dragon king, Forge, having unified the winter kingdoms, had officially declared his intentions to conquer the autumn kingdoms. </w:t>
      </w:r>
      <w:r w:rsidRPr="008E2E45">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rsidR="00C64E01" w:rsidRPr="008E2E45" w:rsidRDefault="00C64E01">
      <w:pPr>
        <w:rPr>
          <w:rFonts w:ascii="Montserrat" w:hAnsi="Montserrat"/>
          <w:sz w:val="24"/>
        </w:rPr>
      </w:pPr>
      <w:r w:rsidRPr="008E2E45">
        <w:rPr>
          <w:rFonts w:ascii="Montserrat" w:hAnsi="Montserrat"/>
          <w:sz w:val="24"/>
        </w:rPr>
        <w:tab/>
      </w:r>
      <w:r w:rsidRPr="008E2E45">
        <w:rPr>
          <w:rFonts w:ascii="Montserrat" w:hAnsi="Montserrat"/>
          <w:sz w:val="24"/>
          <w:szCs w:val="18"/>
        </w:rPr>
        <w:t xml:space="preserve">In truth, his real intentions were to draw out the dangerous enemies within the winter kingdoms, slavers and masters of rogue arts. </w:t>
      </w:r>
      <w:r w:rsidRPr="008E2E45">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8E2E45">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Empress’s Ascent</w:t>
      </w:r>
      <w:r w:rsidRPr="008E2E45">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C64E01" w:rsidRPr="008E2E45" w:rsidRDefault="00C64E01">
      <w:pPr>
        <w:rPr>
          <w:rFonts w:ascii="Montserrat" w:hAnsi="Montserrat"/>
          <w:sz w:val="24"/>
        </w:rPr>
      </w:pPr>
      <w:r w:rsidRPr="008E2E45">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8E2E45">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8E2E45">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8E2E45">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8E2E45">
        <w:rPr>
          <w:rFonts w:ascii="Montserrat" w:hAnsi="Montserrat"/>
          <w:sz w:val="24"/>
        </w:rPr>
        <w:t xml:space="preserve">demonologists and necromancers </w:t>
      </w:r>
      <w:r w:rsidRPr="008E2E45">
        <w:rPr>
          <w:rFonts w:ascii="Montserrat" w:hAnsi="Montserrat"/>
          <w:sz w:val="24"/>
          <w:szCs w:val="14"/>
        </w:rPr>
        <w:t xml:space="preserve">in the winter kingdoms who happened to be masters of the forbidden arcane arts. </w:t>
      </w:r>
      <w:r w:rsidRPr="008E2E45">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C64E01" w:rsidRPr="008E2E45" w:rsidRDefault="00C64E01">
      <w:pPr>
        <w:rPr>
          <w:rFonts w:ascii="Montserrat" w:hAnsi="Montserrat"/>
          <w:sz w:val="24"/>
        </w:rPr>
      </w:pPr>
      <w:r w:rsidRPr="008E2E45">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Dragon Prince</w:t>
      </w:r>
      <w:r w:rsidRPr="008E2E45">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Archetypes</w:t>
      </w:r>
      <w:r w:rsidRPr="008E2E45">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Parents</w:t>
      </w:r>
      <w:r w:rsidRPr="008E2E45">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Children</w:t>
      </w:r>
      <w:r w:rsidRPr="008E2E45">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Dusk’s Family</w:t>
      </w:r>
      <w:r w:rsidRPr="008E2E45">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Dusk and Dawn</w:t>
      </w:r>
      <w:r w:rsidRPr="008E2E45">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Phoenix</w:t>
      </w:r>
      <w:r w:rsidRPr="008E2E45">
        <w:rPr>
          <w:rFonts w:ascii="Montserrat" w:hAnsi="Montserrat"/>
          <w:vanish/>
          <w:sz w:val="24"/>
          <w:u w:val="single"/>
        </w:rPr>
        <w:t xml:space="preserve"> Alternate I</w:t>
      </w:r>
      <w:r w:rsidRPr="008E2E45">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C64E01" w:rsidRPr="008E2E45" w:rsidRDefault="00C64E01">
      <w:pPr>
        <w:rPr>
          <w:rFonts w:ascii="Montserrat" w:hAnsi="Montserrat"/>
          <w:vanish/>
          <w:sz w:val="24"/>
        </w:rPr>
      </w:pPr>
    </w:p>
    <w:p w:rsidR="00C64E01" w:rsidRPr="008E2E45" w:rsidRDefault="00C64E01">
      <w:pPr>
        <w:rPr>
          <w:rFonts w:ascii="Montserrat" w:hAnsi="Montserrat"/>
          <w:vanish/>
          <w:sz w:val="24"/>
        </w:rPr>
      </w:pPr>
      <w:r w:rsidRPr="008E2E45">
        <w:rPr>
          <w:rFonts w:ascii="Montserrat" w:hAnsi="Montserrat"/>
          <w:vanish/>
          <w:sz w:val="24"/>
          <w:u w:val="single"/>
        </w:rPr>
        <w:t>Phoenix Alternate II</w:t>
      </w:r>
      <w:r w:rsidRPr="008E2E45">
        <w:rPr>
          <w:rFonts w:ascii="Montserrat" w:hAnsi="Montserrat"/>
          <w:vanish/>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Dragon and Phoenix Legacies</w:t>
      </w:r>
      <w:r w:rsidRPr="008E2E45">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Dragon Initiation</w:t>
      </w:r>
      <w:r w:rsidRPr="008E2E45">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8E2E45">
        <w:rPr>
          <w:rFonts w:ascii="Montserrat" w:hAnsi="Montserrat"/>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Phoenix Initiation</w:t>
      </w:r>
      <w:r w:rsidRPr="008E2E45">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Resurrection and Rebirth</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szCs w:val="14"/>
        </w:rPr>
      </w:pPr>
      <w:r w:rsidRPr="008E2E45">
        <w:rPr>
          <w:rFonts w:ascii="Montserrat" w:hAnsi="Montserrat"/>
          <w:sz w:val="24"/>
          <w:szCs w:val="14"/>
        </w:rPr>
        <w:t>Aliases :</w:t>
      </w:r>
      <w:r w:rsidRPr="008E2E45">
        <w:rPr>
          <w:rFonts w:ascii="Montserrat" w:eastAsia="MS Mincho" w:hAnsi="Montserrat"/>
          <w:sz w:val="24"/>
          <w:szCs w:val="14"/>
        </w:rPr>
        <w:t xml:space="preserve"> Inspiration of Dusk and Dawn </w:t>
      </w:r>
    </w:p>
    <w:p w:rsidR="00C64E01" w:rsidRPr="008E2E45" w:rsidRDefault="00C64E01">
      <w:pPr>
        <w:rPr>
          <w:rFonts w:ascii="Montserrat" w:eastAsia="MS Mincho"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They honed their telepathic and telekinetic abilities working together, as friends and rivals. </w:t>
      </w:r>
      <w:r w:rsidRPr="008E2E45">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8E2E45">
        <w:rPr>
          <w:rFonts w:ascii="Montserrat" w:hAnsi="Montserrat"/>
          <w:sz w:val="24"/>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C64E01" w:rsidRPr="008E2E45" w:rsidRDefault="00C64E01">
      <w:pPr>
        <w:rPr>
          <w:rFonts w:ascii="Montserrat"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Aliases : Embodiment of Dusk and Dawn</w:t>
      </w:r>
    </w:p>
    <w:p w:rsidR="00C64E01" w:rsidRPr="008E2E45" w:rsidRDefault="00C64E01">
      <w:pPr>
        <w:rPr>
          <w:rFonts w:ascii="Montserrat" w:eastAsia="MS Mincho"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C64E01" w:rsidRPr="008E2E45" w:rsidRDefault="00C64E01">
      <w:pPr>
        <w:rPr>
          <w:rFonts w:ascii="Montserrat"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hAnsi="Montserrat"/>
          <w:sz w:val="24"/>
          <w:szCs w:val="14"/>
        </w:rPr>
        <w:t xml:space="preserve">Phoenix Dawn meets Ash. </w:t>
      </w:r>
      <w:r w:rsidRPr="008E2E45">
        <w:rPr>
          <w:rFonts w:ascii="Montserrat" w:eastAsia="MS Mincho" w:hAnsi="Montserrat"/>
          <w:sz w:val="24"/>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Dragon Initiation: Means, Motive and Opportunity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Blaze found her laying unconscious as he searched for a way out of the mansion. He gathered her up the moment he recognized her form, threw her over his shoulder, and carried her out.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C64E01" w:rsidRPr="008E2E45" w:rsidRDefault="00C64E01">
      <w:pPr>
        <w:rPr>
          <w:rFonts w:ascii="Montserrat" w:eastAsia="MS Mincho"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C64E01" w:rsidRPr="008E2E45" w:rsidRDefault="00C64E01">
      <w:pPr>
        <w:rPr>
          <w:rFonts w:ascii="Montserrat" w:hAnsi="Montserrat"/>
          <w:sz w:val="24"/>
        </w:rPr>
      </w:pPr>
    </w:p>
    <w:p w:rsidR="00C64E01" w:rsidRPr="008E2E45" w:rsidRDefault="00C64E01">
      <w:pPr>
        <w:rPr>
          <w:rFonts w:ascii="Montserrat" w:hAnsi="Montserrat"/>
          <w:sz w:val="24"/>
          <w:szCs w:val="18"/>
        </w:rPr>
      </w:pPr>
      <w:r w:rsidRPr="008E2E45">
        <w:rPr>
          <w:rFonts w:ascii="Montserrat" w:hAnsi="Montserrat"/>
          <w:sz w:val="24"/>
          <w:szCs w:val="18"/>
        </w:rPr>
        <w:t>The Dragon Prince</w:t>
      </w:r>
    </w:p>
    <w:p w:rsidR="00C64E01" w:rsidRPr="008E2E45" w:rsidRDefault="00C64E01">
      <w:pPr>
        <w:rPr>
          <w:rFonts w:ascii="Montserrat" w:hAnsi="Montserrat"/>
          <w:sz w:val="24"/>
          <w:szCs w:val="18"/>
        </w:rPr>
      </w:pPr>
    </w:p>
    <w:p w:rsidR="00C64E01" w:rsidRPr="008E2E45" w:rsidRDefault="00C64E01">
      <w:pPr>
        <w:rPr>
          <w:rFonts w:ascii="Montserrat" w:hAnsi="Montserrat"/>
          <w:sz w:val="24"/>
        </w:rPr>
      </w:pPr>
      <w:r w:rsidRPr="008E2E45">
        <w:rPr>
          <w:rFonts w:ascii="Montserrat" w:hAnsi="Montserrat"/>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8E2E45">
        <w:rPr>
          <w:rFonts w:ascii="Montserrat" w:hAnsi="Montserrat"/>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C64E01" w:rsidRPr="008E2E45" w:rsidRDefault="00C64E01">
      <w:pPr>
        <w:rPr>
          <w:rFonts w:ascii="Montserrat" w:hAnsi="Montserrat"/>
          <w:sz w:val="24"/>
          <w:szCs w:val="18"/>
        </w:rPr>
      </w:pPr>
    </w:p>
    <w:p w:rsidR="00C64E01" w:rsidRPr="008E2E45" w:rsidRDefault="00C64E01">
      <w:pPr>
        <w:rPr>
          <w:rFonts w:ascii="Montserrat" w:hAnsi="Montserrat"/>
          <w:sz w:val="24"/>
        </w:rPr>
      </w:pPr>
      <w:r w:rsidRPr="008E2E45">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C64E01" w:rsidRPr="008E2E45" w:rsidRDefault="00C64E01">
      <w:pPr>
        <w:rPr>
          <w:rFonts w:ascii="Montserrat" w:hAnsi="Montserrat"/>
          <w:sz w:val="24"/>
        </w:rPr>
      </w:pPr>
    </w:p>
    <w:p w:rsidR="00C64E01" w:rsidRPr="008E2E45" w:rsidRDefault="00C64E01">
      <w:pPr>
        <w:rPr>
          <w:rFonts w:ascii="Montserrat" w:hAnsi="Montserrat"/>
          <w:sz w:val="24"/>
          <w:szCs w:val="18"/>
        </w:rPr>
      </w:pPr>
      <w:r w:rsidRPr="008E2E45">
        <w:rPr>
          <w:rFonts w:ascii="Montserrat" w:hAnsi="Montserrat"/>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Age of Gods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C64E01" w:rsidRPr="008E2E45" w:rsidRDefault="00C64E01">
      <w:pPr>
        <w:rPr>
          <w:rFonts w:ascii="Montserrat" w:hAnsi="Montserrat"/>
          <w:sz w:val="24"/>
        </w:rPr>
      </w:pPr>
    </w:p>
    <w:p w:rsidR="00C64E01" w:rsidRPr="008E2E45" w:rsidRDefault="00C64E01">
      <w:pPr>
        <w:rPr>
          <w:rFonts w:ascii="Montserrat" w:hAnsi="Montserrat"/>
          <w:sz w:val="24"/>
          <w:szCs w:val="18"/>
        </w:rPr>
      </w:pPr>
      <w:r w:rsidRPr="008E2E45">
        <w:rPr>
          <w:rFonts w:ascii="Montserrat" w:hAnsi="Montserrat"/>
          <w:sz w:val="24"/>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C64E01" w:rsidRPr="008E2E45" w:rsidRDefault="00C64E01">
      <w:pPr>
        <w:rPr>
          <w:rFonts w:ascii="Montserrat" w:hAnsi="Montserrat"/>
          <w:sz w:val="24"/>
          <w:szCs w:val="18"/>
        </w:rPr>
      </w:pPr>
    </w:p>
    <w:p w:rsidR="00C64E01" w:rsidRPr="008E2E45" w:rsidRDefault="00C64E01">
      <w:pPr>
        <w:rPr>
          <w:rFonts w:ascii="Montserrat" w:hAnsi="Montserrat"/>
          <w:sz w:val="24"/>
        </w:rPr>
      </w:pPr>
      <w:r w:rsidRPr="008E2E45">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Age of Empires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Western Continents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Dancer in the Dance</w:t>
      </w:r>
    </w:p>
    <w:p w:rsidR="00C64E01" w:rsidRPr="008E2E45" w:rsidRDefault="00C64E01">
      <w:pPr>
        <w:rPr>
          <w:rFonts w:ascii="Montserrat" w:hAnsi="Montserrat"/>
          <w:sz w:val="24"/>
        </w:rPr>
      </w:pPr>
      <w:r w:rsidRPr="008E2E45">
        <w:rPr>
          <w:rFonts w:ascii="Montserrat" w:hAnsi="Montserrat"/>
          <w:sz w:val="24"/>
        </w:rPr>
        <w:t>Rough Blocking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Establishment</w:t>
      </w:r>
      <w:r w:rsidRPr="008E2E45">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Synopsis</w:t>
      </w:r>
      <w:r w:rsidRPr="008E2E45">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Tree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Part I</w:t>
      </w:r>
      <w:r w:rsidRPr="008E2E45">
        <w:rPr>
          <w:rFonts w:ascii="Montserrat" w:hAnsi="Montserrat"/>
          <w:sz w:val="24"/>
        </w:rPr>
        <w:tab/>
      </w:r>
      <w:r w:rsidRPr="008E2E45">
        <w:rPr>
          <w:rFonts w:ascii="Montserrat" w:hAnsi="Montserrat"/>
          <w:sz w:val="24"/>
        </w:rPr>
        <w:tab/>
        <w:t>Establishment</w:t>
      </w:r>
    </w:p>
    <w:p w:rsidR="00C64E01" w:rsidRPr="008E2E45" w:rsidRDefault="00C64E01">
      <w:pPr>
        <w:rPr>
          <w:rFonts w:ascii="Montserrat" w:hAnsi="Montserrat"/>
          <w:sz w:val="24"/>
        </w:rPr>
      </w:pPr>
      <w:r w:rsidRPr="008E2E45">
        <w:rPr>
          <w:rFonts w:ascii="Montserrat" w:hAnsi="Montserrat"/>
          <w:sz w:val="24"/>
        </w:rPr>
        <w:t>1</w:t>
      </w:r>
      <w:r w:rsidRPr="008E2E45">
        <w:rPr>
          <w:rFonts w:ascii="Montserrat" w:hAnsi="Montserrat"/>
          <w:sz w:val="24"/>
        </w:rPr>
        <w:tab/>
        <w:t>Return to Dream Gate, Renewing Acquaintances and Confronting an Old Trauma, Exposed</w:t>
      </w:r>
    </w:p>
    <w:p w:rsidR="00C64E01" w:rsidRPr="008E2E45" w:rsidRDefault="00C64E01">
      <w:pPr>
        <w:rPr>
          <w:rFonts w:ascii="Montserrat" w:hAnsi="Montserrat"/>
          <w:sz w:val="24"/>
        </w:rPr>
      </w:pPr>
      <w:r w:rsidRPr="008E2E45">
        <w:rPr>
          <w:rFonts w:ascii="Montserrat" w:hAnsi="Montserrat"/>
          <w:sz w:val="24"/>
        </w:rPr>
        <w:t>2</w:t>
      </w:r>
      <w:r w:rsidRPr="008E2E45">
        <w:rPr>
          <w:rFonts w:ascii="Montserrat" w:hAnsi="Montserrat"/>
          <w:sz w:val="24"/>
        </w:rPr>
        <w:tab/>
        <w:t>Naked Flight leads to Naked Conflict, Silent Departure</w:t>
      </w:r>
    </w:p>
    <w:p w:rsidR="00C64E01" w:rsidRPr="008E2E45" w:rsidRDefault="00C64E01">
      <w:pPr>
        <w:rPr>
          <w:rFonts w:ascii="Montserrat" w:hAnsi="Montserrat"/>
          <w:sz w:val="24"/>
        </w:rPr>
      </w:pPr>
      <w:r w:rsidRPr="008E2E45">
        <w:rPr>
          <w:rFonts w:ascii="Montserrat" w:hAnsi="Montserrat"/>
          <w:sz w:val="24"/>
        </w:rPr>
        <w:t>3</w:t>
      </w:r>
      <w:r w:rsidRPr="008E2E45">
        <w:rPr>
          <w:rFonts w:ascii="Montserrat" w:hAnsi="Montserrat"/>
          <w:sz w:val="24"/>
        </w:rPr>
        <w:tab/>
        <w:t>Tracked Down and Confronted in Phoenix Gate, Word of a Passing Reaches Them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Part II</w:t>
      </w:r>
      <w:r w:rsidRPr="008E2E45">
        <w:rPr>
          <w:rFonts w:ascii="Montserrat" w:hAnsi="Montserrat"/>
          <w:sz w:val="24"/>
        </w:rPr>
        <w:tab/>
      </w:r>
      <w:r w:rsidRPr="008E2E45">
        <w:rPr>
          <w:rFonts w:ascii="Montserrat" w:hAnsi="Montserrat"/>
          <w:sz w:val="24"/>
        </w:rPr>
        <w:tab/>
        <w:t>Complications</w:t>
      </w:r>
    </w:p>
    <w:p w:rsidR="00C64E01" w:rsidRPr="008E2E45" w:rsidRDefault="00C64E01">
      <w:pPr>
        <w:rPr>
          <w:rFonts w:ascii="Montserrat" w:hAnsi="Montserrat"/>
          <w:sz w:val="24"/>
        </w:rPr>
      </w:pPr>
      <w:r w:rsidRPr="008E2E45">
        <w:rPr>
          <w:rFonts w:ascii="Montserrat" w:hAnsi="Montserrat"/>
          <w:sz w:val="24"/>
        </w:rPr>
        <w:t>1</w:t>
      </w:r>
      <w:r w:rsidRPr="008E2E45">
        <w:rPr>
          <w:rFonts w:ascii="Montserrat" w:hAnsi="Montserrat"/>
          <w:sz w:val="24"/>
        </w:rPr>
        <w:tab/>
        <w:t>An Unwitting Heir, Confronting Reflections of Herself</w:t>
      </w:r>
    </w:p>
    <w:p w:rsidR="00C64E01" w:rsidRPr="008E2E45" w:rsidRDefault="00C64E01">
      <w:pPr>
        <w:rPr>
          <w:rFonts w:ascii="Montserrat" w:hAnsi="Montserrat"/>
          <w:sz w:val="24"/>
        </w:rPr>
      </w:pPr>
      <w:r w:rsidRPr="008E2E45">
        <w:rPr>
          <w:rFonts w:ascii="Montserrat" w:hAnsi="Montserrat"/>
          <w:sz w:val="24"/>
        </w:rPr>
        <w:t>2</w:t>
      </w:r>
      <w:r w:rsidRPr="008E2E45">
        <w:rPr>
          <w:rFonts w:ascii="Montserrat" w:hAnsi="Montserrat"/>
          <w:sz w:val="24"/>
        </w:rPr>
        <w:tab/>
        <w:t>Fits and Nightmares, Exposed, Examined</w:t>
      </w:r>
    </w:p>
    <w:p w:rsidR="00C64E01" w:rsidRPr="008E2E45" w:rsidRDefault="00C64E01">
      <w:pPr>
        <w:rPr>
          <w:rFonts w:ascii="Montserrat" w:hAnsi="Montserrat"/>
          <w:sz w:val="24"/>
        </w:rPr>
      </w:pPr>
      <w:r w:rsidRPr="008E2E45">
        <w:rPr>
          <w:rFonts w:ascii="Montserrat" w:hAnsi="Montserrat"/>
          <w:sz w:val="24"/>
        </w:rPr>
        <w:t>3</w:t>
      </w:r>
      <w:r w:rsidRPr="008E2E45">
        <w:rPr>
          <w:rFonts w:ascii="Montserrat" w:hAnsi="Montserrat"/>
          <w:sz w:val="24"/>
        </w:rPr>
        <w:tab/>
        <w:t>An Unrecognized Heir, Passed Over in Controversy</w:t>
      </w:r>
    </w:p>
    <w:p w:rsidR="00C64E01" w:rsidRPr="008E2E45" w:rsidRDefault="00C64E01">
      <w:pPr>
        <w:rPr>
          <w:rFonts w:ascii="Montserrat" w:hAnsi="Montserrat"/>
          <w:sz w:val="24"/>
        </w:rPr>
      </w:pPr>
      <w:r w:rsidRPr="008E2E45">
        <w:rPr>
          <w:rFonts w:ascii="Montserrat" w:hAnsi="Montserrat"/>
          <w:sz w:val="24"/>
        </w:rPr>
        <w:t>4</w:t>
      </w:r>
      <w:r w:rsidRPr="008E2E45">
        <w:rPr>
          <w:rFonts w:ascii="Montserrat" w:hAnsi="Montserrat"/>
          <w:sz w:val="24"/>
        </w:rPr>
        <w:tab/>
        <w:t xml:space="preserve">A Different Inheritance, A Paladin, Extraordinary Requests </w:t>
      </w:r>
    </w:p>
    <w:p w:rsidR="00C64E01" w:rsidRPr="008E2E45" w:rsidRDefault="00C64E01">
      <w:pPr>
        <w:rPr>
          <w:rFonts w:ascii="Montserrat" w:hAnsi="Montserrat"/>
          <w:sz w:val="24"/>
        </w:rPr>
      </w:pPr>
      <w:r w:rsidRPr="008E2E45">
        <w:rPr>
          <w:rFonts w:ascii="Montserrat" w:hAnsi="Montserrat"/>
          <w:sz w:val="24"/>
        </w:rPr>
        <w:t>5</w:t>
      </w:r>
      <w:r w:rsidRPr="008E2E45">
        <w:rPr>
          <w:rFonts w:ascii="Montserrat" w:hAnsi="Montserrat"/>
          <w:sz w:val="24"/>
        </w:rPr>
        <w:tab/>
        <w:t>A Lover’s Rejection, Requests Honored</w:t>
      </w:r>
    </w:p>
    <w:p w:rsidR="00C64E01" w:rsidRPr="008E2E45" w:rsidRDefault="00C64E01">
      <w:pPr>
        <w:rPr>
          <w:rFonts w:ascii="Montserrat" w:hAnsi="Montserrat"/>
          <w:sz w:val="24"/>
        </w:rPr>
      </w:pPr>
      <w:r w:rsidRPr="008E2E45">
        <w:rPr>
          <w:rFonts w:ascii="Montserrat" w:hAnsi="Montserrat"/>
          <w:sz w:val="24"/>
        </w:rPr>
        <w:t>6</w:t>
      </w:r>
      <w:r w:rsidRPr="008E2E45">
        <w:rPr>
          <w:rFonts w:ascii="Montserrat" w:hAnsi="Montserrat"/>
          <w:sz w:val="24"/>
        </w:rPr>
        <w:tab/>
        <w:t>An Unexpected Courtship, A Host of Suitors</w:t>
      </w:r>
    </w:p>
    <w:p w:rsidR="00C64E01" w:rsidRPr="008E2E45" w:rsidRDefault="00C64E01">
      <w:pPr>
        <w:rPr>
          <w:rFonts w:ascii="Montserrat" w:hAnsi="Montserrat"/>
          <w:sz w:val="24"/>
        </w:rPr>
      </w:pPr>
      <w:r w:rsidRPr="008E2E45">
        <w:rPr>
          <w:rFonts w:ascii="Montserrat" w:hAnsi="Montserrat"/>
          <w:sz w:val="24"/>
        </w:rPr>
        <w:t>7</w:t>
      </w:r>
      <w:r w:rsidRPr="008E2E45">
        <w:rPr>
          <w:rFonts w:ascii="Montserrat" w:hAnsi="Montserrat"/>
          <w:sz w:val="24"/>
        </w:rPr>
        <w:tab/>
        <w:t>An Insatiable Curiosity, An Inspiring Practical Joke</w:t>
      </w:r>
    </w:p>
    <w:p w:rsidR="00C64E01" w:rsidRPr="008E2E45" w:rsidRDefault="00C64E01">
      <w:pPr>
        <w:rPr>
          <w:rFonts w:ascii="Montserrat" w:hAnsi="Montserrat"/>
          <w:sz w:val="24"/>
        </w:rPr>
      </w:pPr>
      <w:r w:rsidRPr="008E2E45">
        <w:rPr>
          <w:rFonts w:ascii="Montserrat" w:hAnsi="Montserrat"/>
          <w:sz w:val="24"/>
        </w:rPr>
        <w:t>8</w:t>
      </w:r>
      <w:r w:rsidRPr="008E2E45">
        <w:rPr>
          <w:rFonts w:ascii="Montserrat" w:hAnsi="Montserrat"/>
          <w:sz w:val="24"/>
        </w:rPr>
        <w:tab/>
        <w:t>A Disturbing Trend, A Deeper Probing</w:t>
      </w:r>
    </w:p>
    <w:p w:rsidR="00C64E01" w:rsidRPr="008E2E45" w:rsidRDefault="00C64E01">
      <w:pPr>
        <w:rPr>
          <w:rFonts w:ascii="Montserrat" w:hAnsi="Montserrat"/>
          <w:sz w:val="24"/>
        </w:rPr>
      </w:pPr>
      <w:r w:rsidRPr="008E2E45">
        <w:rPr>
          <w:rFonts w:ascii="Montserrat" w:hAnsi="Montserrat"/>
          <w:sz w:val="24"/>
        </w:rPr>
        <w:t>9</w:t>
      </w:r>
      <w:r w:rsidRPr="008E2E45">
        <w:rPr>
          <w:rFonts w:ascii="Montserrat" w:hAnsi="Montserrat"/>
          <w:sz w:val="24"/>
        </w:rPr>
        <w:tab/>
        <w:t>A Shocking Breakdown and Disclosure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Part III</w:t>
      </w:r>
      <w:r w:rsidRPr="008E2E45">
        <w:rPr>
          <w:rFonts w:ascii="Montserrat" w:hAnsi="Montserrat"/>
          <w:sz w:val="24"/>
        </w:rPr>
        <w:tab/>
      </w:r>
      <w:r w:rsidRPr="008E2E45">
        <w:rPr>
          <w:rFonts w:ascii="Montserrat" w:hAnsi="Montserrat"/>
          <w:sz w:val="24"/>
        </w:rPr>
        <w:tab/>
        <w:t>Conflicts</w:t>
      </w:r>
    </w:p>
    <w:p w:rsidR="00C64E01" w:rsidRPr="008E2E45" w:rsidRDefault="00C64E01">
      <w:pPr>
        <w:rPr>
          <w:rFonts w:ascii="Montserrat" w:hAnsi="Montserrat"/>
          <w:sz w:val="24"/>
        </w:rPr>
      </w:pPr>
      <w:r w:rsidRPr="008E2E45">
        <w:rPr>
          <w:rFonts w:ascii="Montserrat" w:hAnsi="Montserrat"/>
          <w:sz w:val="24"/>
        </w:rPr>
        <w:t>1</w:t>
      </w:r>
      <w:r w:rsidRPr="008E2E45">
        <w:rPr>
          <w:rFonts w:ascii="Montserrat" w:hAnsi="Montserrat"/>
          <w:sz w:val="24"/>
        </w:rPr>
        <w:tab/>
        <w:t>A Demon Within, A Legacy of Childhood Trauma</w:t>
      </w:r>
    </w:p>
    <w:p w:rsidR="00C64E01" w:rsidRPr="008E2E45" w:rsidRDefault="00C64E01">
      <w:pPr>
        <w:rPr>
          <w:rFonts w:ascii="Montserrat" w:hAnsi="Montserrat"/>
          <w:sz w:val="24"/>
        </w:rPr>
      </w:pPr>
      <w:r w:rsidRPr="008E2E45">
        <w:rPr>
          <w:rFonts w:ascii="Montserrat" w:hAnsi="Montserrat"/>
          <w:sz w:val="24"/>
        </w:rPr>
        <w:t>2</w:t>
      </w:r>
      <w:r w:rsidRPr="008E2E45">
        <w:rPr>
          <w:rFonts w:ascii="Montserrat" w:hAnsi="Montserrat"/>
          <w:sz w:val="24"/>
        </w:rPr>
        <w:tab/>
        <w:t>A Demon Unleashed, An Attempted Assassination and Unprecedented Resurrection</w:t>
      </w:r>
    </w:p>
    <w:p w:rsidR="00C64E01" w:rsidRPr="008E2E45" w:rsidRDefault="00C64E01">
      <w:pPr>
        <w:rPr>
          <w:rFonts w:ascii="Montserrat" w:hAnsi="Montserrat"/>
          <w:sz w:val="24"/>
        </w:rPr>
      </w:pPr>
      <w:r w:rsidRPr="008E2E45">
        <w:rPr>
          <w:rFonts w:ascii="Montserrat" w:hAnsi="Montserrat"/>
          <w:sz w:val="24"/>
        </w:rPr>
        <w:t>3</w:t>
      </w:r>
      <w:r w:rsidRPr="008E2E45">
        <w:rPr>
          <w:rFonts w:ascii="Montserrat" w:hAnsi="Montserrat"/>
          <w:sz w:val="24"/>
        </w:rPr>
        <w:tab/>
        <w:t xml:space="preserve">A Demon Hunted, A Recognized and Untraceable Threat </w:t>
      </w:r>
    </w:p>
    <w:p w:rsidR="00C64E01" w:rsidRPr="008E2E45" w:rsidRDefault="00C64E01">
      <w:pPr>
        <w:rPr>
          <w:rFonts w:ascii="Montserrat" w:hAnsi="Montserrat"/>
          <w:sz w:val="24"/>
        </w:rPr>
      </w:pPr>
      <w:r w:rsidRPr="008E2E45">
        <w:rPr>
          <w:rFonts w:ascii="Montserrat" w:hAnsi="Montserrat"/>
          <w:sz w:val="24"/>
        </w:rPr>
        <w:t>4</w:t>
      </w:r>
      <w:r w:rsidRPr="008E2E45">
        <w:rPr>
          <w:rFonts w:ascii="Montserrat" w:hAnsi="Montserrat"/>
          <w:sz w:val="24"/>
        </w:rPr>
        <w:tab/>
        <w:t>A Demon Confronted, An Irresistible Bait and Narrow Success</w:t>
      </w:r>
    </w:p>
    <w:p w:rsidR="00C64E01" w:rsidRPr="008E2E45" w:rsidRDefault="00C64E01">
      <w:pPr>
        <w:rPr>
          <w:rFonts w:ascii="Montserrat" w:hAnsi="Montserrat"/>
          <w:sz w:val="24"/>
        </w:rPr>
      </w:pPr>
      <w:r w:rsidRPr="008E2E45">
        <w:rPr>
          <w:rFonts w:ascii="Montserrat" w:hAnsi="Montserrat"/>
          <w:sz w:val="24"/>
        </w:rPr>
        <w:t>5</w:t>
      </w:r>
      <w:r w:rsidRPr="008E2E45">
        <w:rPr>
          <w:rFonts w:ascii="Montserrat" w:hAnsi="Montserrat"/>
          <w:sz w:val="24"/>
        </w:rPr>
        <w:tab/>
        <w:t>A Demon Stalemated, An Uneasy Truce</w:t>
      </w:r>
    </w:p>
    <w:p w:rsidR="00C64E01" w:rsidRPr="008E2E45" w:rsidRDefault="00C64E01">
      <w:pPr>
        <w:rPr>
          <w:rFonts w:ascii="Montserrat" w:hAnsi="Montserrat"/>
          <w:sz w:val="24"/>
        </w:rPr>
      </w:pPr>
      <w:r w:rsidRPr="008E2E45">
        <w:rPr>
          <w:rFonts w:ascii="Montserrat" w:hAnsi="Montserrat"/>
          <w:sz w:val="24"/>
        </w:rPr>
        <w:t>6</w:t>
      </w:r>
      <w:r w:rsidRPr="008E2E45">
        <w:rPr>
          <w:rFonts w:ascii="Montserrat" w:hAnsi="Montserrat"/>
          <w:sz w:val="24"/>
        </w:rPr>
        <w:tab/>
        <w:t>A Divided Psyche</w:t>
      </w:r>
    </w:p>
    <w:p w:rsidR="00C64E01" w:rsidRPr="008E2E45" w:rsidRDefault="00C64E01">
      <w:pPr>
        <w:rPr>
          <w:rFonts w:ascii="Montserrat" w:hAnsi="Montserrat"/>
          <w:sz w:val="24"/>
        </w:rPr>
      </w:pPr>
      <w:r w:rsidRPr="008E2E45">
        <w:rPr>
          <w:rFonts w:ascii="Montserrat" w:hAnsi="Montserrat"/>
          <w:sz w:val="24"/>
        </w:rPr>
        <w:t>7</w:t>
      </w:r>
      <w:r w:rsidRPr="008E2E45">
        <w:rPr>
          <w:rFonts w:ascii="Montserrat" w:hAnsi="Montserrat"/>
          <w:sz w:val="24"/>
        </w:rPr>
        <w:tab/>
        <w:t>A Solution Proposed</w:t>
      </w:r>
    </w:p>
    <w:p w:rsidR="00C64E01" w:rsidRPr="008E2E45" w:rsidRDefault="00C64E01">
      <w:pPr>
        <w:rPr>
          <w:rFonts w:ascii="Montserrat" w:hAnsi="Montserrat"/>
          <w:sz w:val="24"/>
        </w:rPr>
      </w:pPr>
      <w:r w:rsidRPr="008E2E45">
        <w:rPr>
          <w:rFonts w:ascii="Montserrat" w:hAnsi="Montserrat"/>
          <w:sz w:val="24"/>
        </w:rPr>
        <w:t>8</w:t>
      </w:r>
      <w:r w:rsidRPr="008E2E45">
        <w:rPr>
          <w:rFonts w:ascii="Montserrat" w:hAnsi="Montserrat"/>
          <w:sz w:val="24"/>
        </w:rPr>
        <w:tab/>
        <w:t>A Gathering of Allies</w:t>
      </w:r>
    </w:p>
    <w:p w:rsidR="00C64E01" w:rsidRPr="008E2E45" w:rsidRDefault="00C64E01">
      <w:pPr>
        <w:rPr>
          <w:rFonts w:ascii="Montserrat" w:hAnsi="Montserrat"/>
          <w:sz w:val="24"/>
        </w:rPr>
      </w:pPr>
      <w:r w:rsidRPr="008E2E45">
        <w:rPr>
          <w:rFonts w:ascii="Montserrat" w:hAnsi="Montserrat"/>
          <w:sz w:val="24"/>
        </w:rPr>
        <w:t>9</w:t>
      </w:r>
      <w:r w:rsidRPr="008E2E45">
        <w:rPr>
          <w:rFonts w:ascii="Montserrat" w:hAnsi="Montserrat"/>
          <w:sz w:val="24"/>
        </w:rPr>
        <w:tab/>
        <w:t>A Return to Dream Gate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Part IV</w:t>
      </w:r>
      <w:r w:rsidRPr="008E2E45">
        <w:rPr>
          <w:rFonts w:ascii="Montserrat" w:hAnsi="Montserrat"/>
          <w:sz w:val="24"/>
        </w:rPr>
        <w:tab/>
      </w:r>
      <w:r w:rsidRPr="008E2E45">
        <w:rPr>
          <w:rFonts w:ascii="Montserrat" w:hAnsi="Montserrat"/>
          <w:sz w:val="24"/>
        </w:rPr>
        <w:tab/>
        <w:t>Crisis-Climax</w:t>
      </w:r>
    </w:p>
    <w:p w:rsidR="00C64E01" w:rsidRPr="008E2E45" w:rsidRDefault="00C64E01">
      <w:pPr>
        <w:rPr>
          <w:rFonts w:ascii="Montserrat" w:hAnsi="Montserrat"/>
          <w:sz w:val="24"/>
        </w:rPr>
      </w:pPr>
      <w:r w:rsidRPr="008E2E45">
        <w:rPr>
          <w:rFonts w:ascii="Montserrat" w:hAnsi="Montserrat"/>
          <w:sz w:val="24"/>
        </w:rPr>
        <w:t>1</w:t>
      </w:r>
      <w:r w:rsidRPr="008E2E45">
        <w:rPr>
          <w:rFonts w:ascii="Montserrat" w:hAnsi="Montserrat"/>
          <w:sz w:val="24"/>
        </w:rPr>
        <w:tab/>
        <w:t>A Place of Tragedies and Nightmares</w:t>
      </w:r>
    </w:p>
    <w:p w:rsidR="00C64E01" w:rsidRPr="008E2E45" w:rsidRDefault="00C64E01">
      <w:pPr>
        <w:rPr>
          <w:rFonts w:ascii="Montserrat" w:hAnsi="Montserrat"/>
          <w:sz w:val="24"/>
        </w:rPr>
      </w:pPr>
      <w:r w:rsidRPr="008E2E45">
        <w:rPr>
          <w:rFonts w:ascii="Montserrat" w:hAnsi="Montserrat"/>
          <w:sz w:val="24"/>
        </w:rPr>
        <w:t>2</w:t>
      </w:r>
      <w:r w:rsidRPr="008E2E45">
        <w:rPr>
          <w:rFonts w:ascii="Montserrat" w:hAnsi="Montserrat"/>
          <w:sz w:val="24"/>
        </w:rPr>
        <w:tab/>
        <w:t>An Ambush, A Trap to Bait a Trap</w:t>
      </w:r>
    </w:p>
    <w:p w:rsidR="00C64E01" w:rsidRPr="008E2E45" w:rsidRDefault="00C64E01">
      <w:pPr>
        <w:rPr>
          <w:rFonts w:ascii="Montserrat" w:hAnsi="Montserrat"/>
          <w:sz w:val="24"/>
        </w:rPr>
      </w:pPr>
      <w:r w:rsidRPr="008E2E45">
        <w:rPr>
          <w:rFonts w:ascii="Montserrat" w:hAnsi="Montserrat"/>
          <w:sz w:val="24"/>
        </w:rPr>
        <w:t>3</w:t>
      </w:r>
      <w:r w:rsidRPr="008E2E45">
        <w:rPr>
          <w:rFonts w:ascii="Montserrat" w:hAnsi="Montserrat"/>
          <w:sz w:val="24"/>
        </w:rPr>
        <w:tab/>
        <w:t>A Torturous Assault</w:t>
      </w:r>
    </w:p>
    <w:p w:rsidR="00C64E01" w:rsidRPr="008E2E45" w:rsidRDefault="00C64E01">
      <w:pPr>
        <w:rPr>
          <w:rFonts w:ascii="Montserrat" w:hAnsi="Montserrat"/>
          <w:sz w:val="24"/>
        </w:rPr>
      </w:pPr>
      <w:r w:rsidRPr="008E2E45">
        <w:rPr>
          <w:rFonts w:ascii="Montserrat" w:hAnsi="Montserrat"/>
          <w:sz w:val="24"/>
        </w:rPr>
        <w:t>4</w:t>
      </w:r>
      <w:r w:rsidRPr="008E2E45">
        <w:rPr>
          <w:rFonts w:ascii="Montserrat" w:hAnsi="Montserrat"/>
          <w:sz w:val="24"/>
        </w:rPr>
        <w:tab/>
        <w:t>A Rescue and A Capture</w:t>
      </w:r>
    </w:p>
    <w:p w:rsidR="00C64E01" w:rsidRPr="008E2E45" w:rsidRDefault="00C64E01">
      <w:pPr>
        <w:rPr>
          <w:rFonts w:ascii="Montserrat" w:hAnsi="Montserrat"/>
          <w:sz w:val="24"/>
        </w:rPr>
      </w:pPr>
      <w:r w:rsidRPr="008E2E45">
        <w:rPr>
          <w:rFonts w:ascii="Montserrat" w:hAnsi="Montserrat"/>
          <w:sz w:val="24"/>
        </w:rPr>
        <w:t>5</w:t>
      </w:r>
      <w:r w:rsidRPr="008E2E45">
        <w:rPr>
          <w:rFonts w:ascii="Montserrat" w:hAnsi="Montserrat"/>
          <w:sz w:val="24"/>
        </w:rPr>
        <w:tab/>
        <w:t>A Final Embrace</w:t>
      </w:r>
    </w:p>
    <w:p w:rsidR="00C64E01" w:rsidRPr="008E2E45" w:rsidRDefault="00C64E01">
      <w:pPr>
        <w:rPr>
          <w:rFonts w:ascii="Montserrat" w:hAnsi="Montserrat"/>
          <w:sz w:val="24"/>
        </w:rPr>
      </w:pPr>
      <w:r w:rsidRPr="008E2E45">
        <w:rPr>
          <w:rFonts w:ascii="Montserrat" w:hAnsi="Montserrat"/>
          <w:sz w:val="24"/>
        </w:rPr>
        <w:t>6</w:t>
      </w:r>
      <w:r w:rsidRPr="008E2E45">
        <w:rPr>
          <w:rFonts w:ascii="Montserrat" w:hAnsi="Montserrat"/>
          <w:sz w:val="24"/>
        </w:rPr>
        <w:tab/>
        <w:t>A Victory Through Surrender</w:t>
      </w:r>
    </w:p>
    <w:p w:rsidR="00C64E01" w:rsidRPr="008E2E45" w:rsidRDefault="00C64E01">
      <w:pPr>
        <w:rPr>
          <w:rFonts w:ascii="Montserrat" w:hAnsi="Montserrat"/>
          <w:sz w:val="24"/>
        </w:rPr>
      </w:pPr>
      <w:r w:rsidRPr="008E2E45">
        <w:rPr>
          <w:rFonts w:ascii="Montserrat" w:hAnsi="Montserrat"/>
          <w:sz w:val="24"/>
        </w:rPr>
        <w:t>7</w:t>
      </w:r>
      <w:r w:rsidRPr="008E2E45">
        <w:rPr>
          <w:rFonts w:ascii="Montserrat" w:hAnsi="Montserrat"/>
          <w:sz w:val="24"/>
        </w:rPr>
        <w:tab/>
        <w:t>A Chaotic Emergence, Ambushed by Demons and Dragons</w:t>
      </w:r>
    </w:p>
    <w:p w:rsidR="00C64E01" w:rsidRPr="008E2E45" w:rsidRDefault="00C64E01">
      <w:pPr>
        <w:rPr>
          <w:rFonts w:ascii="Montserrat" w:hAnsi="Montserrat"/>
          <w:sz w:val="24"/>
        </w:rPr>
      </w:pPr>
      <w:r w:rsidRPr="008E2E45">
        <w:rPr>
          <w:rFonts w:ascii="Montserrat" w:hAnsi="Montserrat"/>
          <w:sz w:val="24"/>
        </w:rPr>
        <w:t>8</w:t>
      </w:r>
      <w:r w:rsidRPr="008E2E45">
        <w:rPr>
          <w:rFonts w:ascii="Montserrat" w:hAnsi="Montserrat"/>
          <w:sz w:val="24"/>
        </w:rPr>
        <w:tab/>
        <w:t>An Impossible Displacement</w:t>
      </w:r>
    </w:p>
    <w:p w:rsidR="00C64E01" w:rsidRPr="008E2E45" w:rsidRDefault="00C64E01">
      <w:pPr>
        <w:rPr>
          <w:rFonts w:ascii="Montserrat" w:hAnsi="Montserrat"/>
          <w:sz w:val="24"/>
        </w:rPr>
      </w:pPr>
      <w:r w:rsidRPr="008E2E45">
        <w:rPr>
          <w:rFonts w:ascii="Montserrat" w:hAnsi="Montserrat"/>
          <w:sz w:val="24"/>
        </w:rPr>
        <w:t>9</w:t>
      </w:r>
      <w:r w:rsidRPr="008E2E45">
        <w:rPr>
          <w:rFonts w:ascii="Montserrat" w:hAnsi="Montserrat"/>
          <w:sz w:val="24"/>
        </w:rPr>
        <w:tab/>
        <w:t>A Dancer in a Dream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Dancer in the Dance</w:t>
      </w:r>
    </w:p>
    <w:p w:rsidR="00C64E01" w:rsidRPr="008E2E45" w:rsidRDefault="00C64E01">
      <w:pPr>
        <w:rPr>
          <w:rFonts w:ascii="Montserrat" w:hAnsi="Montserrat"/>
          <w:sz w:val="24"/>
        </w:rPr>
      </w:pPr>
      <w:r w:rsidRPr="008E2E45">
        <w:rPr>
          <w:rFonts w:ascii="Montserrat" w:hAnsi="Montserrat"/>
          <w:sz w:val="24"/>
        </w:rPr>
        <w:t>Elaboration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Daughter of a Dream, Conception and Execution</w:t>
      </w:r>
      <w:r w:rsidRPr="008E2E45">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Plotted to Death</w:t>
      </w:r>
      <w:r w:rsidRPr="008E2E45">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Third Assault</w:t>
      </w:r>
      <w:r w:rsidRPr="008E2E45">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Nemesis</w:t>
      </w:r>
      <w:r w:rsidRPr="008E2E45">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C64E01" w:rsidRPr="008E2E45" w:rsidRDefault="00C64E01">
      <w:pPr>
        <w:rPr>
          <w:rFonts w:ascii="Montserrat" w:hAnsi="Montserrat"/>
          <w:sz w:val="24"/>
        </w:rPr>
      </w:pPr>
      <w:r w:rsidRPr="008E2E45">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8E2E45">
        <w:rPr>
          <w:rFonts w:ascii="Montserrat" w:hAnsi="Montserrat"/>
          <w:color w:val="666699"/>
          <w:sz w:val="24"/>
        </w:rPr>
        <w:t xml:space="preserve"> </w:t>
      </w:r>
      <w:r w:rsidRPr="008E2E45">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The Dragon and Phoenix Legacies</w:t>
      </w:r>
      <w:r w:rsidRPr="008E2E45">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Through the Eye of Paradox, Conception and Execution</w:t>
      </w:r>
      <w:r w:rsidRPr="008E2E45">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Cast</w:t>
      </w:r>
    </w:p>
    <w:p w:rsidR="00C64E01" w:rsidRPr="008E2E45" w:rsidRDefault="00C64E01">
      <w:pPr>
        <w:rPr>
          <w:rFonts w:ascii="Montserrat" w:hAnsi="Montserrat"/>
          <w:sz w:val="24"/>
        </w:rPr>
      </w:pP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Phoenix Dawn/Dusk</w:t>
      </w:r>
      <w:r w:rsidRPr="008E2E45">
        <w:rPr>
          <w:rFonts w:ascii="Montserrat" w:hAnsi="Montserrat"/>
          <w:sz w:val="24"/>
        </w:rPr>
        <w:tab/>
        <w:t>AEO</w:t>
      </w:r>
      <w:r w:rsidRPr="008E2E45">
        <w:rPr>
          <w:rFonts w:ascii="Montserrat" w:hAnsi="Montserrat"/>
          <w:sz w:val="24"/>
        </w:rPr>
        <w:tab/>
        <w:t>=</w:t>
      </w:r>
      <w:r w:rsidRPr="008E2E45">
        <w:rPr>
          <w:rFonts w:ascii="Montserrat" w:hAnsi="Montserrat"/>
          <w:sz w:val="24"/>
        </w:rPr>
        <w:tab/>
        <w:t>Imperial Heir, Phoenix Paladin, fmr. the phoenix</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Cinder</w:t>
      </w:r>
      <w:r w:rsidRPr="008E2E45">
        <w:rPr>
          <w:rFonts w:ascii="Montserrat" w:hAnsi="Montserrat"/>
          <w:sz w:val="24"/>
        </w:rPr>
        <w:tab/>
        <w:t>AO</w:t>
      </w:r>
      <w:r w:rsidRPr="008E2E45">
        <w:rPr>
          <w:rFonts w:ascii="Montserrat" w:hAnsi="Montserrat"/>
          <w:sz w:val="24"/>
        </w:rPr>
        <w:tab/>
        <w:t>=</w:t>
      </w:r>
      <w:r w:rsidRPr="008E2E45">
        <w:rPr>
          <w:rFonts w:ascii="Montserrat" w:hAnsi="Montserrat"/>
          <w:sz w:val="24"/>
        </w:rPr>
        <w:tab/>
        <w:t>Imperial Heir Apparent, Paladin, rein. Ash</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Coal</w:t>
      </w:r>
      <w:r w:rsidRPr="008E2E45">
        <w:rPr>
          <w:rFonts w:ascii="Montserrat" w:hAnsi="Montserrat"/>
          <w:sz w:val="24"/>
        </w:rPr>
        <w:tab/>
        <w:t>AO</w:t>
      </w:r>
      <w:r w:rsidRPr="008E2E45">
        <w:rPr>
          <w:rFonts w:ascii="Montserrat" w:hAnsi="Montserrat"/>
          <w:sz w:val="24"/>
        </w:rPr>
        <w:tab/>
        <w:t>=</w:t>
      </w:r>
      <w:r w:rsidRPr="008E2E45">
        <w:rPr>
          <w:rFonts w:ascii="Montserrat" w:hAnsi="Montserrat"/>
          <w:sz w:val="24"/>
        </w:rPr>
        <w:tab/>
        <w:t>Heir of the Dragon House, Dragon Prince, rein. Ember</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Scarlet</w:t>
      </w:r>
      <w:r w:rsidRPr="008E2E45">
        <w:rPr>
          <w:rFonts w:ascii="Montserrat" w:hAnsi="Montserrat"/>
          <w:sz w:val="24"/>
        </w:rPr>
        <w:tab/>
        <w:t>AO</w:t>
      </w:r>
      <w:r w:rsidRPr="008E2E45">
        <w:rPr>
          <w:rFonts w:ascii="Montserrat" w:hAnsi="Montserrat"/>
          <w:sz w:val="24"/>
        </w:rPr>
        <w:tab/>
        <w:t>=</w:t>
      </w:r>
      <w:r w:rsidRPr="008E2E45">
        <w:rPr>
          <w:rFonts w:ascii="Montserrat" w:hAnsi="Montserrat"/>
          <w:sz w:val="24"/>
        </w:rPr>
        <w:tab/>
        <w:t>Heir of the Phoenix Legacy, rein. Autumn</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Crimson</w:t>
      </w:r>
      <w:r w:rsidRPr="008E2E45">
        <w:rPr>
          <w:rFonts w:ascii="Montserrat" w:hAnsi="Montserrat"/>
          <w:sz w:val="24"/>
        </w:rPr>
        <w:tab/>
        <w:t>AO</w:t>
      </w:r>
      <w:r w:rsidRPr="008E2E45">
        <w:rPr>
          <w:rFonts w:ascii="Montserrat" w:hAnsi="Montserrat"/>
          <w:sz w:val="24"/>
        </w:rPr>
        <w:tab/>
        <w:t>=</w:t>
      </w:r>
      <w:r w:rsidRPr="008E2E45">
        <w:rPr>
          <w:rFonts w:ascii="Montserrat" w:hAnsi="Montserrat"/>
          <w:sz w:val="24"/>
        </w:rPr>
        <w:tab/>
        <w:t>Heir Apparent of the Phoenix House, rein. Autumn</w:t>
      </w:r>
    </w:p>
    <w:p w:rsidR="00C64E01" w:rsidRPr="008E2E45" w:rsidRDefault="00C64E01">
      <w:pPr>
        <w:tabs>
          <w:tab w:val="right" w:pos="1440"/>
          <w:tab w:val="right" w:pos="1980"/>
        </w:tabs>
        <w:rPr>
          <w:rFonts w:ascii="Montserrat" w:hAnsi="Montserrat"/>
          <w:sz w:val="24"/>
        </w:rPr>
      </w:pP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Crow</w:t>
      </w:r>
      <w:r w:rsidRPr="008E2E45">
        <w:rPr>
          <w:rFonts w:ascii="Montserrat" w:hAnsi="Montserrat"/>
          <w:sz w:val="24"/>
        </w:rPr>
        <w:tab/>
        <w:t>AEO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2769</w:t>
      </w:r>
      <w:r w:rsidRPr="008E2E45">
        <w:rPr>
          <w:rFonts w:ascii="Montserrat" w:hAnsi="Montserrat"/>
          <w:sz w:val="24"/>
        </w:rPr>
        <w:tab/>
        <w:t>Demon-God of Death and Destruction</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Raven</w:t>
      </w:r>
      <w:r w:rsidRPr="008E2E45">
        <w:rPr>
          <w:rFonts w:ascii="Montserrat" w:hAnsi="Montserrat"/>
          <w:sz w:val="24"/>
        </w:rPr>
        <w:tab/>
        <w:t>AEO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2011</w:t>
      </w:r>
      <w:r w:rsidRPr="008E2E45">
        <w:rPr>
          <w:rFonts w:ascii="Montserrat" w:hAnsi="Montserrat"/>
          <w:sz w:val="24"/>
        </w:rPr>
        <w:tab/>
        <w:t>Ascendant, Magus</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Arden</w:t>
      </w:r>
      <w:r w:rsidRPr="008E2E45">
        <w:rPr>
          <w:rFonts w:ascii="Montserrat" w:hAnsi="Montserrat"/>
          <w:sz w:val="24"/>
        </w:rPr>
        <w:tab/>
        <w:t>A</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41</w:t>
      </w:r>
      <w:r w:rsidRPr="008E2E45">
        <w:rPr>
          <w:rFonts w:ascii="Montserrat" w:hAnsi="Montserrat"/>
          <w:sz w:val="24"/>
        </w:rPr>
        <w:tab/>
        <w:t>Regent, Scion of the Phoenix House, fmr. Queen of the Autumn Kingdoms</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Phoenix Eve</w:t>
      </w:r>
      <w:r w:rsidRPr="008E2E45">
        <w:rPr>
          <w:rFonts w:ascii="Montserrat" w:hAnsi="Montserrat"/>
          <w:sz w:val="24"/>
        </w:rPr>
        <w:tab/>
        <w:t>AEO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20</w:t>
      </w:r>
      <w:r w:rsidRPr="008E2E45">
        <w:rPr>
          <w:rFonts w:ascii="Montserrat" w:hAnsi="Montserrat"/>
          <w:sz w:val="24"/>
        </w:rPr>
        <w:tab/>
        <w:t>Imperial Consort, Phoenix Avatar</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Ash</w:t>
      </w:r>
      <w:r w:rsidRPr="008E2E45">
        <w:rPr>
          <w:rFonts w:ascii="Montserrat" w:hAnsi="Montserrat"/>
          <w:sz w:val="24"/>
        </w:rPr>
        <w:tab/>
        <w:t>AO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22</w:t>
      </w:r>
      <w:r w:rsidRPr="008E2E45">
        <w:rPr>
          <w:rFonts w:ascii="Montserrat" w:hAnsi="Montserrat"/>
          <w:sz w:val="24"/>
        </w:rPr>
        <w:tab/>
        <w:t>Emperor, Dragon Prince, fmr. the dragon</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Ember</w:t>
      </w:r>
      <w:r w:rsidRPr="008E2E45">
        <w:rPr>
          <w:rFonts w:ascii="Montserrat" w:hAnsi="Montserrat"/>
          <w:sz w:val="24"/>
        </w:rPr>
        <w:tab/>
        <w:t>AO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22</w:t>
      </w:r>
      <w:r w:rsidRPr="008E2E45">
        <w:rPr>
          <w:rFonts w:ascii="Montserrat" w:hAnsi="Montserrat"/>
          <w:sz w:val="24"/>
        </w:rPr>
        <w:tab/>
        <w:t>Scion of the Dragon House, fmr. Forge, Dragon King of the Winter Kingdoms</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Autumn</w:t>
      </w:r>
      <w:r w:rsidRPr="008E2E45">
        <w:rPr>
          <w:rFonts w:ascii="Montserrat" w:hAnsi="Montserrat"/>
          <w:sz w:val="24"/>
        </w:rPr>
        <w:tab/>
        <w:t>AO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21</w:t>
      </w:r>
      <w:r w:rsidRPr="008E2E45">
        <w:rPr>
          <w:rFonts w:ascii="Montserrat" w:hAnsi="Montserrat"/>
          <w:sz w:val="24"/>
        </w:rPr>
        <w:tab/>
        <w:t>Heir of the Phoenix House, rein. Arden</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Talon</w:t>
      </w:r>
      <w:r w:rsidRPr="008E2E45">
        <w:rPr>
          <w:rFonts w:ascii="Montserrat" w:hAnsi="Montserrat"/>
          <w:sz w:val="24"/>
        </w:rPr>
        <w:tab/>
        <w:t>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57</w:t>
      </w:r>
      <w:r w:rsidRPr="008E2E45">
        <w:rPr>
          <w:rFonts w:ascii="Montserrat" w:hAnsi="Montserrat"/>
          <w:sz w:val="24"/>
        </w:rPr>
        <w:tab/>
        <w:t>Magelord, Demonologist and Necromancer</w:t>
      </w:r>
    </w:p>
    <w:p w:rsidR="00C64E01" w:rsidRPr="008E2E45" w:rsidRDefault="00C64E01">
      <w:pPr>
        <w:tabs>
          <w:tab w:val="right" w:pos="1440"/>
          <w:tab w:val="right" w:pos="1980"/>
        </w:tabs>
        <w:rPr>
          <w:rFonts w:ascii="Montserrat" w:hAnsi="Montserrat"/>
          <w:sz w:val="24"/>
        </w:rPr>
      </w:pPr>
      <w:r w:rsidRPr="008E2E45">
        <w:rPr>
          <w:rFonts w:ascii="Montserrat" w:hAnsi="Montserrat"/>
          <w:sz w:val="24"/>
        </w:rPr>
        <w:t>Thorn</w:t>
      </w:r>
      <w:r w:rsidRPr="008E2E45">
        <w:rPr>
          <w:rFonts w:ascii="Montserrat" w:hAnsi="Montserrat"/>
          <w:sz w:val="24"/>
        </w:rPr>
        <w:tab/>
        <w:t>O</w:t>
      </w:r>
      <w:r w:rsidRPr="008E2E45">
        <w:rPr>
          <w:rFonts w:ascii="Montserrat" w:hAnsi="Montserrat"/>
          <w:sz w:val="24"/>
        </w:rPr>
        <w:tab/>
      </w:r>
      <w:r w:rsidRPr="008E2E45">
        <w:rPr>
          <w:rFonts w:ascii="Montserrat" w:hAnsi="Montserrat"/>
          <w:sz w:val="24"/>
          <w:vertAlign w:val="superscript"/>
        </w:rPr>
        <w:t>+</w:t>
      </w:r>
      <w:r w:rsidRPr="008E2E45">
        <w:rPr>
          <w:rFonts w:ascii="Montserrat" w:hAnsi="Montserrat"/>
          <w:sz w:val="24"/>
        </w:rPr>
        <w:t>29</w:t>
      </w:r>
      <w:r w:rsidRPr="008E2E45">
        <w:rPr>
          <w:rFonts w:ascii="Montserrat" w:hAnsi="Montserrat"/>
          <w:sz w:val="24"/>
        </w:rPr>
        <w:tab/>
        <w:t xml:space="preserve">Dance Mentor, Mage, Dancer, Talon’s protégé </w:t>
      </w:r>
    </w:p>
    <w:p w:rsidR="00C64E01" w:rsidRPr="008E2E45" w:rsidRDefault="00C64E01">
      <w:pPr>
        <w:tabs>
          <w:tab w:val="right" w:pos="1440"/>
          <w:tab w:val="right" w:pos="1980"/>
        </w:tabs>
        <w:rPr>
          <w:rFonts w:ascii="Montserrat" w:hAnsi="Montserrat"/>
          <w:sz w:val="24"/>
        </w:rPr>
      </w:pP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Dreamer in the Dream</w:t>
      </w:r>
    </w:p>
    <w:p w:rsidR="00C64E01" w:rsidRPr="008E2E45" w:rsidRDefault="00C64E01">
      <w:pPr>
        <w:rPr>
          <w:rFonts w:ascii="Montserrat" w:hAnsi="Montserrat"/>
          <w:sz w:val="24"/>
        </w:rPr>
      </w:pPr>
      <w:r w:rsidRPr="008E2E45">
        <w:rPr>
          <w:rFonts w:ascii="Montserrat" w:hAnsi="Montserrat"/>
          <w:sz w:val="24"/>
        </w:rPr>
        <w:t>Rough Blocking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Synopsis</w:t>
      </w:r>
      <w:r w:rsidRPr="008E2E45">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Elaborations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A Trinity of Aspects</w:t>
      </w:r>
      <w:r w:rsidRPr="008E2E45">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A Child of Paradox</w:t>
      </w:r>
    </w:p>
    <w:p w:rsidR="00C64E01" w:rsidRPr="008E2E45" w:rsidRDefault="00C64E01">
      <w:pPr>
        <w:rPr>
          <w:rFonts w:ascii="Montserrat" w:hAnsi="Montserrat"/>
          <w:sz w:val="24"/>
        </w:rPr>
      </w:pPr>
      <w:r w:rsidRPr="008E2E45">
        <w:rPr>
          <w:rFonts w:ascii="Montserrat" w:hAnsi="Montserrat"/>
          <w:sz w:val="24"/>
        </w:rPr>
        <w:t>Clipboard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A Trinity of Aspects, Discerning Facts from Truths</w:t>
      </w:r>
      <w:r w:rsidRPr="008E2E45">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val="single"/>
        </w:rPr>
        <w:t>A Trinity United, A Child of Paradox</w:t>
      </w:r>
      <w:r w:rsidRPr="008E2E45">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C64E01" w:rsidRPr="008E2E45" w:rsidRDefault="00C64E01">
      <w:pPr>
        <w:rPr>
          <w:rFonts w:ascii="Montserrat" w:hAnsi="Montserrat"/>
          <w:sz w:val="2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hAnsi="Montserrat"/>
          <w:color w:val="333399"/>
          <w:sz w:val="24"/>
          <w:szCs w:val="14"/>
        </w:rPr>
        <w:br w:type="page"/>
      </w:r>
      <w:r w:rsidRPr="008E2E45">
        <w:rPr>
          <w:rFonts w:ascii="Montserrat" w:hAnsi="Montserrat"/>
          <w:sz w:val="24"/>
          <w:szCs w:val="14"/>
        </w:rPr>
        <w:t>Aliases :</w:t>
      </w:r>
      <w:r w:rsidRPr="008E2E45">
        <w:rPr>
          <w:rFonts w:ascii="Montserrat" w:eastAsia="MS Mincho" w:hAnsi="Montserrat"/>
          <w:sz w:val="24"/>
          <w:szCs w:val="14"/>
        </w:rPr>
        <w:t xml:space="preserve"> Inspiration of Dusk and Dawn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r w:rsidRPr="008E2E45">
        <w:rPr>
          <w:rFonts w:ascii="Montserrat" w:hAnsi="Montserrat"/>
          <w:sz w:val="24"/>
          <w:szCs w:val="1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r w:rsidRPr="008E2E45">
        <w:rPr>
          <w:rFonts w:ascii="Montserrat" w:hAnsi="Montserrat"/>
          <w:color w:val="666699"/>
          <w:sz w:val="24"/>
          <w:szCs w:val="1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r w:rsidRPr="008E2E45">
        <w:rPr>
          <w:rFonts w:ascii="Montserrat" w:hAnsi="Montserrat"/>
          <w:color w:val="666699"/>
          <w:sz w:val="24"/>
          <w:szCs w:val="1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r w:rsidRPr="008E2E45">
        <w:rPr>
          <w:rFonts w:ascii="Montserrat" w:hAnsi="Montserrat"/>
          <w:color w:val="6666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8E2E45">
        <w:rPr>
          <w:rFonts w:ascii="Montserrat" w:eastAsia="MS Mincho" w:hAnsi="Montserrat"/>
          <w:color w:val="6666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8E2E45">
        <w:rPr>
          <w:rFonts w:ascii="Montserrat" w:hAnsi="Montserrat"/>
          <w:color w:val="6666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color w:val="6666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eastAsia="MS Mincho" w:hAnsi="Montserrat"/>
          <w:sz w:val="24"/>
          <w:szCs w:val="14"/>
        </w:rPr>
        <w:t>Aliases : Embodiment of Dusk and Dawn</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666699"/>
          <w:sz w:val="24"/>
          <w:szCs w:val="14"/>
        </w:rPr>
      </w:pPr>
      <w:r w:rsidRPr="008E2E45">
        <w:rPr>
          <w:rFonts w:ascii="Montserrat" w:eastAsia="MS Mincho" w:hAnsi="Montserrat"/>
          <w:color w:val="666699"/>
          <w:sz w:val="24"/>
          <w:szCs w:val="1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666699"/>
          <w:sz w:val="24"/>
          <w:szCs w:val="14"/>
        </w:rPr>
      </w:pPr>
      <w:r w:rsidRPr="008E2E45">
        <w:rPr>
          <w:rFonts w:ascii="Montserrat" w:eastAsia="MS Mincho" w:hAnsi="Montserrat"/>
          <w:color w:val="666699"/>
          <w:sz w:val="24"/>
          <w:szCs w:val="1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r w:rsidRPr="008E2E45">
        <w:rPr>
          <w:rFonts w:ascii="Montserrat" w:eastAsia="MS Mincho" w:hAnsi="Montserrat"/>
          <w:sz w:val="24"/>
          <w:szCs w:val="14"/>
        </w:rPr>
        <w:t xml:space="preserve">Her life became more complicated when she was sixteen, as she returned home and settled down for a year in preparation for her final Initiation. </w:t>
      </w:r>
      <w:r w:rsidRPr="008E2E45">
        <w:rPr>
          <w:rFonts w:ascii="Montserrat" w:hAnsi="Montserrat"/>
          <w:sz w:val="24"/>
          <w:szCs w:val="14"/>
        </w:rPr>
        <w:t xml:space="preserve">The children spent their sixteenth year in Phoenix Gate, the capital of the rapidly expanding empire. They lived in the suburbs of The Seat, the sprawling university established by Raven almost a thousand years earlier. </w:t>
      </w:r>
    </w:p>
    <w:p w:rsidR="00C64E01" w:rsidRPr="008E2E45" w:rsidRDefault="00C64E01">
      <w:pPr>
        <w:autoSpaceDE w:val="0"/>
        <w:autoSpaceDN w:val="0"/>
        <w:adjustRightInd w:val="0"/>
        <w:rPr>
          <w:rFonts w:ascii="Montserrat"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hAnsi="Montserrat"/>
          <w:sz w:val="24"/>
          <w:szCs w:val="14"/>
        </w:rPr>
        <w:t xml:space="preserve">Dawn met Cinder and Coal. </w:t>
      </w:r>
      <w:r w:rsidRPr="008E2E45">
        <w:rPr>
          <w:rFonts w:ascii="Montserrat" w:eastAsia="MS Mincho" w:hAnsi="Montserrat"/>
          <w:sz w:val="24"/>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eastAsia="MS Mincho" w:hAnsi="Montserrat"/>
          <w:sz w:val="24"/>
          <w:szCs w:val="1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eastAsia="MS Mincho" w:hAnsi="Montserrat"/>
          <w:sz w:val="24"/>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eastAsia="MS Mincho" w:hAnsi="Montserrat"/>
          <w:sz w:val="24"/>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E2E45">
        <w:rPr>
          <w:rFonts w:ascii="Montserrat" w:eastAsia="MS Mincho" w:hAnsi="Montserrat"/>
          <w:sz w:val="24"/>
          <w:szCs w:val="14"/>
        </w:rPr>
        <w:t xml:space="preserve">Dream Gate: Means, Motive and Opportunity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p>
    <w:p w:rsidR="00C64E01" w:rsidRPr="008E2E45" w:rsidRDefault="00C64E01">
      <w:pPr>
        <w:autoSpaceDE w:val="0"/>
        <w:autoSpaceDN w:val="0"/>
        <w:adjustRightInd w:val="0"/>
        <w:rPr>
          <w:rFonts w:ascii="Montserrat" w:hAnsi="Montserrat"/>
          <w:color w:val="333399"/>
          <w:sz w:val="24"/>
          <w:szCs w:val="14"/>
        </w:rPr>
      </w:pPr>
      <w:r w:rsidRPr="008E2E45">
        <w:rPr>
          <w:rFonts w:ascii="Montserrat" w:hAnsi="Montserrat"/>
          <w:color w:val="333399"/>
          <w:sz w:val="24"/>
          <w:szCs w:val="1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br w:type="page"/>
        <w:t>Awakening: Dragon Initiation</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[Notes based on the assumption that Phoenix emerged through Eve, and the dragon initiation splits the three of them apart.]</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However, her phoenix nature made her partially immune to the normal effects of blooding, instead of becoming a dragon, she became split into three aspects.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Ash found her laying unconscious as he searched for a way out of the mansion. He gathered her up the moment he recognized her form, threw her over his shoulder, and carried her out.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r w:rsidRPr="008E2E45">
        <w:rPr>
          <w:rFonts w:ascii="Montserrat" w:eastAsia="MS Mincho" w:hAnsi="Montserrat"/>
          <w:color w:val="333399"/>
          <w:sz w:val="24"/>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C64E01" w:rsidRPr="008E2E45" w:rsidRDefault="00C64E01">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color w:val="333399"/>
          <w:sz w:val="24"/>
          <w:szCs w:val="14"/>
        </w:rPr>
      </w:pPr>
    </w:p>
    <w:p w:rsidR="00C64E01" w:rsidRPr="008E2E45" w:rsidRDefault="00C64E01">
      <w:pPr>
        <w:rPr>
          <w:rFonts w:ascii="Montserrat" w:hAnsi="Montserrat"/>
          <w:sz w:val="24"/>
        </w:rPr>
      </w:pPr>
      <w:r w:rsidRPr="008E2E45">
        <w:rPr>
          <w:rFonts w:ascii="Montserrat" w:hAnsi="Montserrat"/>
          <w:sz w:val="24"/>
        </w:rPr>
        <w:br w:type="page"/>
      </w:r>
    </w:p>
    <w:p w:rsidR="00C64E01" w:rsidRPr="008E2E45" w:rsidRDefault="00C64E01">
      <w:pPr>
        <w:rPr>
          <w:rFonts w:ascii="Montserrat" w:hAnsi="Montserrat"/>
          <w:sz w:val="24"/>
        </w:rPr>
      </w:pPr>
      <w:r w:rsidRPr="008E2E45">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r>
    </w:p>
    <w:p w:rsidR="00C64E01" w:rsidRPr="008E2E45" w:rsidRDefault="00C64E01">
      <w:pPr>
        <w:rPr>
          <w:rFonts w:ascii="Montserrat" w:hAnsi="Montserrat"/>
          <w:sz w:val="24"/>
        </w:rPr>
      </w:pPr>
      <w:r w:rsidRPr="008E2E45">
        <w:rPr>
          <w:rFonts w:ascii="Montserrat" w:hAnsi="Montserrat"/>
          <w:sz w:val="24"/>
        </w:rPr>
        <w:t>Episodic Source Notes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Trinity &amp; Unity of Self Conception: The Apotheosis of the Goddess of Sex</w:t>
      </w:r>
    </w:p>
    <w:p w:rsidR="00C64E01" w:rsidRPr="008E2E45" w:rsidRDefault="00C64E01">
      <w:pPr>
        <w:rPr>
          <w:rFonts w:ascii="Montserrat" w:hAnsi="Montserrat"/>
          <w:sz w:val="24"/>
        </w:rPr>
      </w:pPr>
      <w:r w:rsidRPr="008E2E45">
        <w:rPr>
          <w:rFonts w:ascii="Montserrat" w:hAnsi="Montserrat"/>
          <w:sz w:val="24"/>
        </w:rPr>
        <w:t>Notes and Reflections on Identity and History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intend to address that here, and set down again to first sorting out the material I was confronted with and noting specific details which set the record straight.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separate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8E2E45">
        <w:rPr>
          <w:rFonts w:ascii="Montserrat" w:hAnsi="Montserrat"/>
          <w:b/>
          <w:bCs/>
          <w:sz w:val="24"/>
          <w:u w:val="single"/>
        </w:rPr>
        <w:t>Dusk and Dawn</w:t>
      </w:r>
      <w:r w:rsidRPr="008E2E45">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occurrence)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Events explored in the works of various fan fiction authors resonate separately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8E2E45">
        <w:rPr>
          <w:rFonts w:ascii="Montserrat" w:hAnsi="Montserrat"/>
          <w:b/>
          <w:bCs/>
          <w:sz w:val="24"/>
          <w:u w:val="single"/>
        </w:rPr>
        <w:t>Fragile Clay</w:t>
      </w:r>
      <w:r w:rsidRPr="008E2E45">
        <w:rPr>
          <w:rFonts w:ascii="Montserrat" w:hAnsi="Montserrat"/>
          <w:sz w:val="24"/>
        </w:rPr>
        <w:t xml:space="preserve"> seem to fall first, beginning in the midst of Rumiko's work. The first volume of Fragile Clay precedes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w:t>
      </w:r>
      <w:r w:rsidRPr="008E2E45">
        <w:rPr>
          <w:rFonts w:ascii="Montserrat" w:hAnsi="Montserrat"/>
          <w:b/>
          <w:bCs/>
          <w:sz w:val="24"/>
          <w:u w:val="single"/>
        </w:rPr>
        <w:t>Nature of the Union</w:t>
      </w:r>
      <w:r w:rsidRPr="008E2E45">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succeed in claiming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second part of </w:t>
      </w:r>
      <w:r w:rsidRPr="008E2E45">
        <w:rPr>
          <w:rFonts w:ascii="Montserrat" w:hAnsi="Montserrat"/>
          <w:b/>
          <w:bCs/>
          <w:sz w:val="24"/>
          <w:u w:val="single"/>
        </w:rPr>
        <w:t>Fragile Clay</w:t>
      </w:r>
      <w:r w:rsidRPr="008E2E45">
        <w:rPr>
          <w:rFonts w:ascii="Montserrat" w:hAnsi="Montserrat"/>
          <w:sz w:val="24"/>
        </w:rPr>
        <w:t xml:space="preserve">,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comfortable with the nature of my union, I was experiencing the combined effect of discovering the strength and power of my female impulses and the truth behind the hasty lie Rage bound me up in recently. I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behavior had always frightened me deeply. I suppose her fear of my becoming an inadequate male was founded on a peculiar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devastating.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with explanations based on the things I had confided in him about myself and my union, my mother and I might as soon have died for nothing.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persona, Dawn, to help me keep my male and female identities distinct.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this point, </w:t>
      </w:r>
      <w:r w:rsidRPr="008E2E45">
        <w:rPr>
          <w:rFonts w:ascii="Montserrat" w:hAnsi="Montserrat"/>
          <w:b/>
          <w:bCs/>
          <w:sz w:val="24"/>
          <w:u w:val="single"/>
        </w:rPr>
        <w:t>Fragile Clay</w:t>
      </w:r>
      <w:r w:rsidRPr="008E2E45">
        <w:rPr>
          <w:rFonts w:ascii="Montserrat" w:hAnsi="Montserrat"/>
          <w:sz w:val="24"/>
        </w:rPr>
        <w:t xml:space="preserve"> becomes fused with </w:t>
      </w:r>
      <w:r w:rsidRPr="008E2E45">
        <w:rPr>
          <w:rFonts w:ascii="Montserrat" w:hAnsi="Montserrat"/>
          <w:b/>
          <w:bCs/>
          <w:sz w:val="24"/>
          <w:u w:val="single"/>
        </w:rPr>
        <w:t>Girl Days</w:t>
      </w:r>
      <w:r w:rsidRPr="008E2E45">
        <w:rPr>
          <w:rFonts w:ascii="Montserrat" w:hAnsi="Montserrat"/>
          <w:sz w:val="24"/>
        </w:rPr>
        <w:t xml:space="preserve"> and </w:t>
      </w:r>
      <w:r w:rsidRPr="008E2E45">
        <w:rPr>
          <w:rFonts w:ascii="Montserrat" w:hAnsi="Montserrat"/>
          <w:b/>
          <w:bCs/>
          <w:sz w:val="24"/>
          <w:u w:val="single"/>
        </w:rPr>
        <w:t>Musk's Daughter</w:t>
      </w:r>
      <w:r w:rsidRPr="008E2E45">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 my cycle. I explained in great embarrassment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dysfunction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rsidR="00C64E01" w:rsidRPr="008E2E45" w:rsidRDefault="00C64E01">
      <w:pPr>
        <w:rPr>
          <w:rFonts w:ascii="Montserrat" w:hAnsi="Montserrat"/>
          <w:sz w:val="24"/>
        </w:rPr>
      </w:pPr>
      <w:r w:rsidRPr="008E2E45">
        <w:rPr>
          <w:rFonts w:ascii="Montserrat" w:hAnsi="Montserrat"/>
          <w:sz w:val="24"/>
        </w:rPr>
        <w:t xml:space="preserve"> </w:t>
      </w:r>
    </w:p>
    <w:p w:rsidR="00C64E01" w:rsidRPr="008E2E45" w:rsidRDefault="00C64E01">
      <w:pPr>
        <w:rPr>
          <w:rFonts w:ascii="Montserrat" w:hAnsi="Montserrat"/>
          <w:sz w:val="24"/>
        </w:rPr>
      </w:pPr>
      <w:r w:rsidRPr="008E2E45">
        <w:rPr>
          <w:rFonts w:ascii="Montserrat" w:hAnsi="Montserrat"/>
          <w:sz w:val="24"/>
        </w:rPr>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 willed and independent femininity surrounding me. Drama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was happy and comfortable with his or her sex, and did not experience any difficulty behaving or reacting as a normal member of their given gender. It seemed apparent that I really had been female at heart all my life, and only the abusive, misogynistic rearing of my father could account for how utterly I suppressed it, even after receiving the union. I had become a Man Among Men, but I had always been a girl at heart. I had already expected to spend most of vacation developing my girl side, but at Bone's suggestion, I would devote the entire time to being a girl, so that I could decide what I needed to be for the rest of my life to be comfortable and happy with who I was. I took a break from girl days for that last week of school to find out if there was any part of being a guy I felt naturally comfortable with.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accepted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fiancées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rescued by Drama and Ukyo, and refused to change back into a boy. I went home, showered with my waterproof soap, and used it religiously every morning uncaring that the powerful effect would build up with every application.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following events, described in </w:t>
      </w:r>
      <w:r w:rsidRPr="008E2E45">
        <w:rPr>
          <w:rFonts w:ascii="Montserrat" w:hAnsi="Montserrat"/>
          <w:b/>
          <w:bCs/>
          <w:sz w:val="24"/>
          <w:u w:val="single"/>
        </w:rPr>
        <w:t>Musk's Daughter</w:t>
      </w:r>
      <w:r w:rsidRPr="008E2E45">
        <w:rPr>
          <w:rFonts w:ascii="Montserrat" w:hAnsi="Montserrat"/>
          <w:sz w:val="24"/>
        </w:rPr>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union remained locked up for most of the next two months helped me gain full acceptance. Unfortunately, the day would come when the union was once more unlocked.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expected to devote to keeping my female side in balance now needed to be prescribed for my male side. For as long as I had the union, my mother insisted that I be as natural as possible in either form.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8E2E45">
        <w:rPr>
          <w:rFonts w:ascii="Montserrat" w:hAnsi="Montserrat"/>
          <w:b/>
          <w:bCs/>
          <w:sz w:val="24"/>
          <w:u w:val="single"/>
        </w:rPr>
        <w:t>Her</w:t>
      </w:r>
      <w:r w:rsidRPr="008E2E45">
        <w:rPr>
          <w:rFonts w:ascii="Montserrat" w:hAnsi="Montserrat"/>
          <w:sz w:val="24"/>
        </w:rPr>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fully taken hold. Once I returned to manifesting my boy side, the dreams had become more vivid, and finally confronted me with the drowned girl herself. Rage and I became obsessed with the thought that we were inadvertently prolonging the suffering of innocent souls who had already suffered terrible fates. We nearly revealed Rage's secret to Drama, in our preoccupation, but Dagger had interceded and kept Drama out of it. Initially, it seemed that we had made contact with those souls, and Rage discovered that he could merge with the soul of the drowned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sacrificed her. The story, which was almost impossible to believe, was ultimately confirmed by Ash, the matriarch of the amazons, who told of the secret legend of the nyanniichaun. The first being united in the spring had been the girl's own phoenix familiar, who had sworn the amazons to defend the spring until the day that Dawn was recovered from the spring.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8E2E45">
        <w:rPr>
          <w:rFonts w:ascii="Montserrat" w:hAnsi="Montserrat"/>
          <w:b/>
          <w:bCs/>
          <w:sz w:val="24"/>
          <w:u w:val="single"/>
        </w:rPr>
        <w:t>Dawn, The Drowned Girl</w:t>
      </w:r>
      <w:r w:rsidRPr="008E2E45">
        <w:rPr>
          <w:rFonts w:ascii="Montserrat" w:hAnsi="Montserrat"/>
          <w:sz w:val="24"/>
        </w:rPr>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Rage, and I, did not notice the other thing right away--but a third personality had formed, a separate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that unnamed part that had yet to rear her own head. The unrelenting anguish and depression that had settled in Rain's soul caused by unrequited love pierced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When Rage merged with the soul of the original P-Chan, and later concluded that he had actually been that pig in an earlier life, as I had actually been Dawn, he had found a new peace in himself. He had learned how to be happy and at peace. It was as if a missing piece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improve their relationship, and of all things, she had just broken up with him over a rumor that he was in love with a boy--Dusk, as it happened.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could guess where the rumor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confided in my mother, it later turned out, but my mother had made mention of it only once when I was beginning my girl training. Unfortunately, silence does not necessarily mean ignorance where the middle D’Ana daughter was concerned. Dagger had indeed known or picked up on the embarrassing scene that previous spring. When we got home, Dagger confronted the two of us about it. She apparently had been tempted to believed the lie Rage had trapped me in, which was far less a lie on my end of the affair, since she had confronted Drama about it. After carefully observing the way all of us were changing, she had decided to test the theory.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us all. I had not known about Dagger's proposal of its fulfillment, and the inevitable accident caught me by surprise, and almost resulted in an unwanted--and now unnecessary--confession.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considerable harm. If I were like Rage, it would be different, but she could not even wish it so. Musk, on the other hand, still asserted that the marriage agreement would ultimately be fulfilled, and turned a blind eye to what was growing between Rage and myself.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separate from my normal identity.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knew the truth could be trusted to gossip amongst themselves but refrain from commenting on it to those who had not seen a Dragon’s Bath curse demonstrated before their own eyes.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8E2E45">
        <w:rPr>
          <w:rFonts w:ascii="Montserrat" w:hAnsi="Montserrat"/>
          <w:b/>
          <w:bCs/>
          <w:color w:val="333399"/>
          <w:sz w:val="24"/>
          <w:u w:val="single"/>
        </w:rPr>
        <w:t>The Accidental Goddess</w:t>
      </w:r>
      <w:r w:rsidRPr="008E2E45">
        <w:rPr>
          <w:rFonts w:ascii="Montserrat" w:hAnsi="Montserrat"/>
          <w:color w:val="333399"/>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myself as an online entertainment/role playing site. Dagger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responsibility I have assumed, and surprisingly my fitness for it.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separate reality which melded into the shadows of the one in which I had conceived of myself. It was a world where I took Dusk's place as the reincarnation of Dawn, who was not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 on the family legacy to Dreamer.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misogyny, stating that if she had been a boy she probably would not have stood to inherit a mysterious legacy in China. Musk had always suspected that Dreamer's family had some great wealth stashed away somewhere, and he resolved on the spot to find out what this great legacy was and how to get his hands on it while the child was young enough to need a power of attorney to manage her fortune.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dowry, Musk naturally provided the girl herself, and Rain would be the Heir to the combined arts. Rain's father debated silently, thinking of his wife's injunction against deciding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 the Guide in the Valley of Accursed Springs. Armed with the many stories and legends written by the temple maiden who had forsaken her name and founded my mother's line, he carefully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that he had just received a fresh supply of chisuiiton water the day before, so he was certain it was full potency.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Musk returned to the village with his burdens well after dark, eluding the village sentries with a skill his Master would have been proud of. Fearing he might only have one chance, and having prepared in advance for the possibility, he snuck into my room, and bathed me first in the nannichaun water followed by the chisuiiton water. He was counting on the fact that he had assumed responsibility for my bathing and changing, and performed these duties so faithfully mother left them entirely to him, to prevent her from 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Dreamer was commanded to send me back to the village fifteen years hence to demonstrate my possession of that form, of confirm that I did not.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Dreamer's natural authority, and incredible gift with the sword, at least sufficed to raise my mother's perceived status as an honorary amazon.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separate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happened, of course. In any case, my parents were backed into another marriage agreement concerning me, since they feared to confide the truth to Dancer. Dreamer managed to force the stipulation that I, as Dusk, would have the freedom to decide for myself, just as Rain did with me. Ironically, as a girl, I did not have that option!</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mother dispatched a query to Ash asking if there were some way my male and female halves might be separated into two independent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 had been legends and rumors of several means, even one attainable through a Dragon’s Bath curse (something to be considered last in my case). She would see if there was any way to test those legends and track down the means. She wrote back with another warning, the possibility that I might one day want to become a couple in my own right. Considering the innate shock value, she advised my mother to prepare herself for that possibility too, or she risked facing a heart attack. Mother nearly had one while reading the letter.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predominantly at home in my mother's care. My mother did not try to impose feminine interests and occupations on me, choosing to simply indulge the feminine interests I expressed. My best friend was Drama,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8E2E45">
        <w:rPr>
          <w:rFonts w:ascii="Montserrat" w:hAnsi="Montserrat"/>
          <w:i/>
          <w:iCs/>
          <w:color w:val="333399"/>
          <w:sz w:val="24"/>
        </w:rPr>
        <w:t xml:space="preserve">I'm a boy. Boys have a penis. You're a girl, you just have a vagina. You have to sit down to pee! </w:t>
      </w:r>
      <w:r w:rsidRPr="008E2E45">
        <w:rPr>
          <w:rFonts w:ascii="Montserrat" w:hAnsi="Montserrat"/>
          <w:color w:val="333399"/>
          <w:sz w:val="24"/>
        </w:rPr>
        <w:t xml:space="preserve">The more difficult part was understanding that the boy had been describing a fundamental difference between boys and girls. It finally penetrated that a penis was exclusive property of boys, while a vagina was exclusive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parents were separated for most of my childhood, maintaining the fiction that Dusk and Dawn were being raised separately,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father was back in the dog house over that, while I endured weeks of counseling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devastating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mother saw to it that I took responsibility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separate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despair.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Finally, I managed to sway my mother into trusting my father's unconventional wisdom. The man made mistakes, grievous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behavior, I often felt at a loss for how to behave, since my own ignorance and my father's influence always got me into trouble as a boy. If I had not been such a tomboy, I doubt I could have managed at all. At some point, I stopped trying to be a boy, and allowed my feline nature and independent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Rage at an all boys school, and he turned out to be far more sensitive than I had anticipated. Our friendship was dominated by rivalry, and on Rage's side a growing sense of humiliation caused by our lunch time bread feud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Musk had decided that it would be best to split me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occurred to me. My father fell into the spring of drowned panda, but I evaded his next attack, having anticipated what I would see next.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From there, things got very complicated, as I quickly fell into the pattern of events which defined the corresponding next two years of the original Dusk's life. Thanks to my father and that bottomless pit he called a stomach, I found myself being challenged to a duel over the food we had eaten. I had unconsciously started nibbling on a pork bun my father had thrown at me to get my attention while I was watching the tournament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agreement between him and Dancer. I was still in shock over the "discovery" I had made, and while I could not believe my mother would do that to me, I was afraid to confront her over it.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Due to circumstance, my father and I revealed our curses right up front. With my father's union for comparison, the conclusion was obvious. Drama, who had been thrilled to see me again, since I had arrived as "Dawn", was simply devastated.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Unfortunately, there seemed to be this strange chemistry between us. The next two years of my life seem to blend almost seamlessly with those of the real Dusk. The differences are subtle.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rose from sleep. Neither Dreamer, nor I had ever considered the possibility. Dreamer asserted that her mother had not risen from death, and she was also a phoenix. Ash pointed out that she had died after I was born; a phoenix had two options, resurrection or rebirth. If I had a daughter of my own, Dreamer would then be likely to die, to maintain the balance. Of course, if I truly lived up to the legacy of the phoenix, I would quite likely transcend the mortal plane of existence, at which point Dreamer would become truly immortal.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Putting Things Into Context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separate passages written by fans of Dusk and Dawn exploring "what if" situations and events, and describing the further evolution of Dusk D’Ama. The directions taken in those passages caught my attention, and resolved unexpectedly into an apprehension of myself--a context perfectly mated to my natural perspective which went so far as to suggest a reason, an explanation for the very life I have lived.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capable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general purposes, the following list roughly outlines the passages which block out the context of my real life. Following the list, I am attempting to breakdown the events presented in the source material, stories which ring of the truth, which caught my attention, and abstract from them a more accurate accounting of my past.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The Drowned Girl/Dusk, Her</w:t>
      </w:r>
    </w:p>
    <w:p w:rsidR="00C64E01" w:rsidRPr="008E2E45" w:rsidRDefault="00C64E01">
      <w:pPr>
        <w:rPr>
          <w:rFonts w:ascii="Montserrat" w:hAnsi="Montserrat"/>
          <w:sz w:val="24"/>
        </w:rPr>
      </w:pPr>
      <w:r w:rsidRPr="008E2E45">
        <w:rPr>
          <w:rFonts w:ascii="Montserrat" w:hAnsi="Montserrat"/>
          <w:sz w:val="24"/>
        </w:rPr>
        <w:t>Dusk and Dawn (See DUSK.SUMMARIES.DOC for details and annotations)</w:t>
      </w:r>
    </w:p>
    <w:p w:rsidR="00C64E01" w:rsidRPr="008E2E45" w:rsidRDefault="00C64E01">
      <w:pPr>
        <w:rPr>
          <w:rFonts w:ascii="Montserrat" w:hAnsi="Montserrat"/>
          <w:sz w:val="24"/>
        </w:rPr>
      </w:pPr>
      <w:r w:rsidRPr="008E2E45">
        <w:rPr>
          <w:rFonts w:ascii="Montserrat" w:hAnsi="Montserrat"/>
          <w:sz w:val="24"/>
        </w:rPr>
        <w:t>Dusk, The Nature of the Union/Dusk, Fragile Clay</w:t>
      </w:r>
    </w:p>
    <w:p w:rsidR="00C64E01" w:rsidRPr="008E2E45" w:rsidRDefault="00C64E01">
      <w:pPr>
        <w:rPr>
          <w:rFonts w:ascii="Montserrat" w:hAnsi="Montserrat"/>
          <w:sz w:val="24"/>
        </w:rPr>
      </w:pPr>
      <w:r w:rsidRPr="008E2E45">
        <w:rPr>
          <w:rFonts w:ascii="Montserrat" w:hAnsi="Montserrat"/>
          <w:sz w:val="24"/>
        </w:rPr>
        <w:t>Dusk, Girl Days/Dawn, Musk's Daughter/Dusk, Her</w:t>
      </w:r>
    </w:p>
    <w:p w:rsidR="00C64E01" w:rsidRPr="008E2E45" w:rsidRDefault="00C64E01">
      <w:pPr>
        <w:rPr>
          <w:rFonts w:ascii="Montserrat" w:hAnsi="Montserrat"/>
          <w:sz w:val="24"/>
        </w:rPr>
      </w:pPr>
      <w:r w:rsidRPr="008E2E45">
        <w:rPr>
          <w:rFonts w:ascii="Montserrat" w:hAnsi="Montserrat"/>
          <w:sz w:val="24"/>
        </w:rPr>
        <w:t>Dawn, The Accidental Goddess/Dawn, The Goddess of Sex</w:t>
      </w:r>
    </w:p>
    <w:p w:rsidR="00C64E01" w:rsidRPr="008E2E45" w:rsidRDefault="00C64E01">
      <w:pPr>
        <w:rPr>
          <w:rFonts w:ascii="Montserrat" w:hAnsi="Montserrat"/>
          <w:sz w:val="24"/>
        </w:rPr>
      </w:pPr>
      <w:r w:rsidRPr="008E2E45">
        <w:rPr>
          <w:rFonts w:ascii="Montserrat" w:hAnsi="Montserrat"/>
          <w:sz w:val="24"/>
        </w:rPr>
        <w:t>Dawn, To Face the Truth</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irreversibly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From the moment I, as Dusk, fell into the spring, I had ceased to be a man as surely as I had ceased to be a woman upon drowning.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professing the truth would provoke my loved ones into killing me.</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possibilities let alone exploring them. I became a caricature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the incident with the cursed mirror, I started experiencing some kind of crystallization,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was willing to be pushed into the wedding, I mean I loved her, right? I just didn't know if it was right. With the cure for my union thrown in, I really did not have any judgment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lives--particularly his own. Still, it plagued him, gnawing at his mind, and forced him to examine his notions of friendship and duty. I think this had a lot to do with the liberties he took in the weeks following the wedding attempt.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unacquainted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think my first sexual epiphany, and perhaps the greatest shock of my life, was my reaction to seeing a naked, well-endowed boy-type Drama with a throbbing erection. This frightening whetting of me female nature, combined with Lion's relentless insistence that the union made me all girl, started eating away at me, undermining my machismo at the very moment I was stressing it the most. It did not help that Rage held me to that damnable promise to protect his secret. I did not want him to be hurt, I could not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foremost, concluded that my girl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terrifying moment I thought the most awful thing had happened. Considering the state we had been in when he and I awoke, and the nausea--combined with my own special brand of ignorance about sex and its consequences--I confronted the prospect of being a mother wholly unprepared. That, or perhaps something I didn't want to remember, left a bad taste in my mouth.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Drama, but her determination to help me become a whole person was not a moment's impulse.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naive about sex, so it follows that I was a bit high strung about anything that even hinted of sex or intimacy. I completely misunderstood her attempts to break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only took a chance meeting between my mother and Lion's to make my worst nightmare come true. While I could have denied or explained away my "relationship" with Rage, had she learned of it, what had happened between me and Lion was undeniable. Lion's mom had seen me in sex kitten mode happily going down on Lion,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events becomes more complicated--a series of events supporting or lending background to the events explored in the other primary threads.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Dreamer, once she got her initial reaction under control, confronted Lion and his freshly proven theories. Lion, and his research for his Dragon’s Bath Survivor's Manual, was brought to her attention. Akira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Dreamer confronted her promise to her own mother, which added a bit of depth to the purpose of my girl training.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training, and following the initial training, spend a minimum of three days a week living as a girl to keep myself in balance. On the plus side, Musk was certain to hate it. At first, that was the only appealing aspect.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uncharacteristically forward, interest in the discussion between me and Lion about the nature of my union. I suppose he was being too impulsive, and at the time was a bit awkward about how to get the answers he needed to resolve his own quandary. It was a bad time for anyone to take such liberties with me, and he ended up very hurt when I lashed out. That built a wall between us that would not come down until my next nervous breakdown, when I was finally forced to confront the truth about my union.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 never changed myself back into a boy after that--not by my own intent. My girl training had started in that instant, and I clung to it desperately.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with my male life. Instead of trying to reassert my masculinity, when the situation started to really shake me, I turned to the boy who was proving himself to be my first real male friend.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outweighed my desire for a cure.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acceptance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unwinding, letting go of a lot of the tension I had built up over the past year, and the many years on the road. I was finally beginning to be comfortable with who I was, and I was learning how to deal with my emotions.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were not resolved prior to this ordeal I am in. I also have to assume the truth was a private affair between us not fully understood by my friends, fiancées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 a confluence of events which would have made Rain and Rage rivals for my female affections.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aggravate him or gain an advantage over an opponent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Dagger had indeed known or picked up on the embarrassing scene earlier that month. When we got home, Dagger confronted the two of us about it. She apparently was tempted to believed the lie Rage had trapped me in, since she had confronted Drama about it, and had decided to test the theory.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fiancé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union from us all. I had not known about Dagger's proposal of its fulfillment, and the inevitable accident caught me by surprise, and almost resulted in an unwanted--and now unnecessary--confession.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question itself was enough to get Dagger thinking, however. She started scheming on a way to make "Dawn" a legal identity, separate from my normal identity.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Dreamer </w:t>
      </w:r>
      <w:r w:rsidRPr="008E2E45">
        <w:rPr>
          <w:rFonts w:ascii="Montserrat" w:hAnsi="Montserrat"/>
          <w:sz w:val="24"/>
        </w:rPr>
        <w:tab/>
        <w:t xml:space="preserve"> </w:t>
      </w:r>
      <w:r w:rsidRPr="008E2E45">
        <w:rPr>
          <w:rFonts w:ascii="Montserrat" w:hAnsi="Montserrat"/>
          <w:sz w:val="24"/>
        </w:rPr>
        <w:tab/>
        <w:t xml:space="preserve">22 2 - 22 6, 23 7, 28 1 - 10, 30 8 - 30 10, 33 9, 34 5 - 34 9, 36 3 - 36 10,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36 3 - 36 10 </w:t>
      </w:r>
      <w:r w:rsidRPr="008E2E45">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Mirrors </w:t>
      </w:r>
      <w:r w:rsidRPr="008E2E45">
        <w:rPr>
          <w:rFonts w:ascii="Montserrat" w:hAnsi="Montserrat"/>
          <w:sz w:val="24"/>
        </w:rPr>
        <w:tab/>
      </w:r>
      <w:r w:rsidRPr="008E2E45">
        <w:rPr>
          <w:rFonts w:ascii="Montserrat" w:hAnsi="Montserrat"/>
          <w:sz w:val="24"/>
        </w:rPr>
        <w:tab/>
        <w:t>35 1 - 35 4</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 fully personified by D’Ama Dawn. They are retained as active parts of the being D’Ama Dawn conceived of herself as, and while retaining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integration of male and female runs deeper.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Blocking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Ash was the dragon twin of Forge, formally recognized as his twin sister</w:t>
      </w:r>
    </w:p>
    <w:p w:rsidR="00C64E01" w:rsidRPr="008E2E45" w:rsidRDefault="00C64E01">
      <w:pPr>
        <w:rPr>
          <w:rFonts w:ascii="Montserrat" w:hAnsi="Montserrat"/>
          <w:sz w:val="24"/>
        </w:rPr>
      </w:pPr>
      <w:r w:rsidRPr="008E2E45">
        <w:rPr>
          <w:rFonts w:ascii="Montserrat" w:hAnsi="Montserrat"/>
          <w:sz w:val="24"/>
        </w:rPr>
        <w:t>Arden married Forge, uniting the autumn and winter kingdoms</w:t>
      </w:r>
    </w:p>
    <w:p w:rsidR="00C64E01" w:rsidRPr="008E2E45" w:rsidRDefault="00C64E01">
      <w:pPr>
        <w:rPr>
          <w:rFonts w:ascii="Montserrat" w:hAnsi="Montserrat"/>
          <w:sz w:val="24"/>
        </w:rPr>
      </w:pPr>
      <w:r w:rsidRPr="008E2E45">
        <w:rPr>
          <w:rFonts w:ascii="Montserrat" w:hAnsi="Montserrat"/>
          <w:sz w:val="24"/>
        </w:rPr>
        <w:t>Ash was reincarnated as the only son of Arden and Forge, bearing the same name, two years older than Dusk and Dawn</w:t>
      </w:r>
    </w:p>
    <w:p w:rsidR="00C64E01" w:rsidRPr="008E2E45" w:rsidRDefault="00C64E01">
      <w:pPr>
        <w:rPr>
          <w:rFonts w:ascii="Montserrat" w:hAnsi="Montserrat"/>
          <w:sz w:val="24"/>
        </w:rPr>
      </w:pPr>
      <w:r w:rsidRPr="008E2E45">
        <w:rPr>
          <w:rFonts w:ascii="Montserrat" w:hAnsi="Montserrat"/>
          <w:sz w:val="24"/>
        </w:rPr>
        <w:t>Cinder and Ember were the reincarnations of Arden and Forge, born the elder twin daughters of Ash the same year</w:t>
      </w:r>
    </w:p>
    <w:p w:rsidR="00C64E01" w:rsidRPr="008E2E45" w:rsidRDefault="00C64E01">
      <w:pPr>
        <w:rPr>
          <w:rFonts w:ascii="Montserrat" w:hAnsi="Montserrat"/>
          <w:sz w:val="24"/>
        </w:rPr>
      </w:pPr>
      <w:r w:rsidRPr="008E2E45">
        <w:rPr>
          <w:rFonts w:ascii="Montserrat" w:hAnsi="Montserrat"/>
          <w:sz w:val="24"/>
        </w:rPr>
        <w:t>Dawn was the reincarnation of the phoenix, and the youngest daughter born to Ash</w:t>
      </w:r>
    </w:p>
    <w:p w:rsidR="00C64E01" w:rsidRPr="008E2E45" w:rsidRDefault="00C64E01">
      <w:pPr>
        <w:rPr>
          <w:rFonts w:ascii="Montserrat" w:hAnsi="Montserrat"/>
          <w:sz w:val="24"/>
        </w:rPr>
      </w:pPr>
      <w:r w:rsidRPr="008E2E45">
        <w:rPr>
          <w:rFonts w:ascii="Montserrat" w:hAnsi="Montserrat"/>
          <w:sz w:val="24"/>
        </w:rPr>
        <w:t>Dusk was the reincarnation of the phoenix, and the only son of Ash, born to Dreamer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Dancer and Dreamer were brother and sister, born to a minor noble branch of the Phoenix House</w:t>
      </w:r>
    </w:p>
    <w:p w:rsidR="00C64E01" w:rsidRPr="008E2E45" w:rsidRDefault="00C64E01">
      <w:pPr>
        <w:rPr>
          <w:rFonts w:ascii="Montserrat" w:hAnsi="Montserrat"/>
          <w:sz w:val="24"/>
        </w:rPr>
      </w:pPr>
      <w:r w:rsidRPr="008E2E45">
        <w:rPr>
          <w:rFonts w:ascii="Montserrat" w:hAnsi="Montserrat"/>
          <w:sz w:val="24"/>
        </w:rPr>
        <w:t>Dancer had been married to Mist, Musk’s sister, who died when Drama was six</w:t>
      </w:r>
    </w:p>
    <w:p w:rsidR="00C64E01" w:rsidRPr="008E2E45" w:rsidRDefault="00C64E01">
      <w:pPr>
        <w:rPr>
          <w:rFonts w:ascii="Montserrat" w:hAnsi="Montserrat"/>
          <w:sz w:val="24"/>
        </w:rPr>
      </w:pPr>
      <w:r w:rsidRPr="008E2E45">
        <w:rPr>
          <w:rFonts w:ascii="Montserrat" w:hAnsi="Montserrat"/>
          <w:sz w:val="24"/>
        </w:rPr>
        <w:t>Dolphin was the eldest daughter of Dancer, three years older than Dusk and Dawn</w:t>
      </w:r>
    </w:p>
    <w:p w:rsidR="00C64E01" w:rsidRPr="008E2E45" w:rsidRDefault="00C64E01">
      <w:pPr>
        <w:rPr>
          <w:rFonts w:ascii="Montserrat" w:hAnsi="Montserrat"/>
          <w:sz w:val="24"/>
        </w:rPr>
      </w:pPr>
      <w:r w:rsidRPr="008E2E45">
        <w:rPr>
          <w:rFonts w:ascii="Montserrat" w:hAnsi="Montserrat"/>
          <w:sz w:val="24"/>
        </w:rPr>
        <w:t>Dagger was the middle daughter of Dancer, a year older than Dusk and Dawn</w:t>
      </w:r>
    </w:p>
    <w:p w:rsidR="00C64E01" w:rsidRPr="008E2E45" w:rsidRDefault="00C64E01">
      <w:pPr>
        <w:rPr>
          <w:rFonts w:ascii="Montserrat" w:hAnsi="Montserrat"/>
          <w:sz w:val="24"/>
        </w:rPr>
      </w:pPr>
      <w:r w:rsidRPr="008E2E45">
        <w:rPr>
          <w:rFonts w:ascii="Montserrat" w:hAnsi="Montserrat"/>
          <w:sz w:val="24"/>
        </w:rPr>
        <w:t>Drama was the youngest daughter of Dancer, the same age as Dusk and Dawn</w:t>
      </w:r>
    </w:p>
    <w:p w:rsidR="00C64E01" w:rsidRPr="008E2E45" w:rsidRDefault="00C64E01">
      <w:pPr>
        <w:rPr>
          <w:rFonts w:ascii="Montserrat" w:hAnsi="Montserrat"/>
          <w:sz w:val="24"/>
        </w:rPr>
      </w:pPr>
      <w:r w:rsidRPr="008E2E45">
        <w:rPr>
          <w:rFonts w:ascii="Montserrat" w:hAnsi="Montserrat"/>
          <w:sz w:val="24"/>
        </w:rPr>
        <w:t>Dreamer was married to her brother’s best friend and fellow initiate, Musk, assumed to be Dusk’s father</w:t>
      </w:r>
    </w:p>
    <w:p w:rsidR="00C64E01" w:rsidRPr="008E2E45" w:rsidRDefault="00C64E01">
      <w:pPr>
        <w:rPr>
          <w:rFonts w:ascii="Montserrat" w:hAnsi="Montserrat"/>
          <w:sz w:val="24"/>
        </w:rPr>
      </w:pPr>
      <w:r w:rsidRPr="008E2E45">
        <w:rPr>
          <w:rFonts w:ascii="Montserrat" w:hAnsi="Montserrat"/>
          <w:sz w:val="24"/>
        </w:rPr>
        <w:t>Musk had come to the conclusion that Dusk was a reincarnation of himself</w:t>
      </w:r>
    </w:p>
    <w:p w:rsidR="00C64E01" w:rsidRPr="008E2E45" w:rsidRDefault="00C64E01">
      <w:pPr>
        <w:rPr>
          <w:rFonts w:ascii="Montserrat" w:hAnsi="Montserrat"/>
          <w:sz w:val="24"/>
        </w:rPr>
      </w:pPr>
      <w:r w:rsidRPr="008E2E45">
        <w:rPr>
          <w:rFonts w:ascii="Montserrat" w:hAnsi="Montserrat"/>
          <w:sz w:val="24"/>
        </w:rPr>
        <w:t>Musk had declined the offer in the bizarre notion that doing so would encourage his wife to pursue it in his absence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Bone was Dolphin’s mate during initiation, the couple fell in love, though circumstances had kept them apart since</w:t>
      </w:r>
    </w:p>
    <w:p w:rsidR="00C64E01" w:rsidRPr="008E2E45" w:rsidRDefault="00C64E01">
      <w:pPr>
        <w:rPr>
          <w:rFonts w:ascii="Montserrat" w:hAnsi="Montserrat"/>
          <w:sz w:val="24"/>
        </w:rPr>
      </w:pPr>
      <w:r w:rsidRPr="008E2E45">
        <w:rPr>
          <w:rFonts w:ascii="Montserrat" w:hAnsi="Montserrat"/>
          <w:sz w:val="24"/>
        </w:rPr>
        <w:t>Dragon was Dagger’s mate during initiation, there was little love between them, but circumstances had kept them together</w:t>
      </w:r>
    </w:p>
    <w:p w:rsidR="00C64E01" w:rsidRPr="008E2E45" w:rsidRDefault="00C64E01">
      <w:pPr>
        <w:rPr>
          <w:rFonts w:ascii="Montserrat" w:hAnsi="Montserrat"/>
          <w:sz w:val="24"/>
        </w:rPr>
      </w:pPr>
      <w:r w:rsidRPr="008E2E45">
        <w:rPr>
          <w:rFonts w:ascii="Montserrat" w:hAnsi="Montserrat"/>
          <w:sz w:val="24"/>
        </w:rPr>
        <w:t>Drama refused to consider a mate for initiation, though she could have had any boy she chose</w:t>
      </w:r>
    </w:p>
    <w:p w:rsidR="00C64E01" w:rsidRPr="008E2E45" w:rsidRDefault="00C64E01">
      <w:pPr>
        <w:rPr>
          <w:rFonts w:ascii="Montserrat" w:hAnsi="Montserrat"/>
          <w:sz w:val="24"/>
        </w:rPr>
      </w:pPr>
      <w:r w:rsidRPr="008E2E45">
        <w:rPr>
          <w:rFonts w:ascii="Montserrat" w:hAnsi="Montserrat"/>
          <w:sz w:val="24"/>
        </w:rPr>
        <w:t>Rage ignored the call to find an initiate mate to pursue his rivalry with Dusk</w:t>
      </w:r>
    </w:p>
    <w:p w:rsidR="00C64E01" w:rsidRPr="008E2E45" w:rsidRDefault="00C64E01">
      <w:pPr>
        <w:rPr>
          <w:rFonts w:ascii="Montserrat" w:hAnsi="Montserrat"/>
          <w:sz w:val="24"/>
        </w:rPr>
      </w:pPr>
      <w:r w:rsidRPr="008E2E45">
        <w:rPr>
          <w:rFonts w:ascii="Montserrat" w:hAnsi="Montserrat"/>
          <w:sz w:val="24"/>
        </w:rPr>
        <w:t>Tiger, a daughter of the Phoenix House, had set out to find the best mate for initiation and chose Dusk</w:t>
      </w:r>
    </w:p>
    <w:p w:rsidR="00C64E01" w:rsidRPr="008E2E45" w:rsidRDefault="00C64E01">
      <w:pPr>
        <w:rPr>
          <w:rFonts w:ascii="Montserrat" w:hAnsi="Montserrat"/>
          <w:sz w:val="24"/>
        </w:rPr>
      </w:pPr>
      <w:r w:rsidRPr="008E2E45">
        <w:rPr>
          <w:rFonts w:ascii="Montserrat" w:hAnsi="Montserrat"/>
          <w:sz w:val="24"/>
        </w:rPr>
        <w:t>Panther, a son of the Phoenix House, was obsessed by Tiger, but was recruited by Ash to be Dawn’s mate for initiation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and Dawn were introduced through Musk and Tempest, at Raven’s urging, and surprised everyone by merging together</w:t>
      </w:r>
    </w:p>
    <w:p w:rsidR="00C64E01" w:rsidRPr="008E2E45" w:rsidRDefault="00C64E01">
      <w:pPr>
        <w:rPr>
          <w:rFonts w:ascii="Montserrat" w:hAnsi="Montserrat"/>
          <w:sz w:val="24"/>
        </w:rPr>
      </w:pPr>
      <w:r w:rsidRPr="008E2E45">
        <w:rPr>
          <w:rFonts w:ascii="Montserrat" w:hAnsi="Montserrat"/>
          <w:sz w:val="24"/>
        </w:rPr>
        <w:t>Musk had jumped at the prospect of mating Dusk to a princess, burning previous commitments to do so</w:t>
      </w:r>
    </w:p>
    <w:p w:rsidR="00C64E01" w:rsidRPr="008E2E45" w:rsidRDefault="00C64E01">
      <w:pPr>
        <w:rPr>
          <w:rFonts w:ascii="Montserrat" w:hAnsi="Montserrat"/>
          <w:sz w:val="24"/>
        </w:rPr>
      </w:pPr>
      <w:r w:rsidRPr="008E2E45">
        <w:rPr>
          <w:rFonts w:ascii="Montserrat" w:hAnsi="Montserrat"/>
          <w:sz w:val="24"/>
        </w:rPr>
        <w:t>Tiger went ballistic when she learned that Dusk had been mated to another girl and pursued</w:t>
      </w:r>
    </w:p>
    <w:p w:rsidR="00C64E01" w:rsidRPr="008E2E45" w:rsidRDefault="00C64E01">
      <w:pPr>
        <w:rPr>
          <w:rFonts w:ascii="Montserrat" w:hAnsi="Montserrat"/>
          <w:sz w:val="24"/>
        </w:rPr>
      </w:pPr>
      <w:r w:rsidRPr="008E2E45">
        <w:rPr>
          <w:rFonts w:ascii="Montserrat" w:hAnsi="Montserrat"/>
          <w:sz w:val="24"/>
        </w:rPr>
        <w:t>Panther dropped everything to track Tiger down, pursued by Ash who had received his family’s blessing for her proposal</w:t>
      </w:r>
    </w:p>
    <w:p w:rsidR="00C64E01" w:rsidRPr="008E2E45" w:rsidRDefault="00C64E01">
      <w:pPr>
        <w:rPr>
          <w:rFonts w:ascii="Montserrat" w:hAnsi="Montserrat"/>
          <w:sz w:val="24"/>
        </w:rPr>
      </w:pPr>
      <w:r w:rsidRPr="008E2E45">
        <w:rPr>
          <w:rFonts w:ascii="Montserrat" w:hAnsi="Montserrat"/>
          <w:sz w:val="24"/>
        </w:rPr>
        <w:t>Ash managed to catch up to Panther and helped him track down Tiger, if she rejected him, he would accept Dawn</w:t>
      </w:r>
    </w:p>
    <w:p w:rsidR="00C64E01" w:rsidRPr="008E2E45" w:rsidRDefault="00C64E01">
      <w:pPr>
        <w:rPr>
          <w:rFonts w:ascii="Montserrat" w:hAnsi="Montserrat"/>
          <w:sz w:val="24"/>
        </w:rPr>
      </w:pPr>
      <w:r w:rsidRPr="008E2E45">
        <w:rPr>
          <w:rFonts w:ascii="Montserrat" w:hAnsi="Montserrat"/>
          <w:sz w:val="24"/>
        </w:rPr>
        <w:t xml:space="preserve">Rage confronted Dawn, in his eternal pursuit of Dusk, and once he recognized she was female, made a good impression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Tiger considered the theft of her mate a mortal insult, over which she was prepared to duel Dusk’s mate to the death</w:t>
      </w:r>
    </w:p>
    <w:p w:rsidR="00C64E01" w:rsidRPr="008E2E45" w:rsidRDefault="00C64E01">
      <w:pPr>
        <w:rPr>
          <w:rFonts w:ascii="Montserrat" w:hAnsi="Montserrat"/>
          <w:sz w:val="24"/>
        </w:rPr>
      </w:pPr>
      <w:r w:rsidRPr="008E2E45">
        <w:rPr>
          <w:rFonts w:ascii="Montserrat" w:hAnsi="Montserrat"/>
          <w:sz w:val="24"/>
        </w:rPr>
        <w:t>Tiger issued her challenge upon meeting Dawn, who casually defeated her in their first confrontation</w:t>
      </w:r>
    </w:p>
    <w:p w:rsidR="00C64E01" w:rsidRPr="008E2E45" w:rsidRDefault="00C64E01">
      <w:pPr>
        <w:rPr>
          <w:rFonts w:ascii="Montserrat" w:hAnsi="Montserrat"/>
          <w:sz w:val="24"/>
        </w:rPr>
      </w:pPr>
      <w:r w:rsidRPr="008E2E45">
        <w:rPr>
          <w:rFonts w:ascii="Montserrat" w:hAnsi="Montserrat"/>
          <w:sz w:val="24"/>
        </w:rPr>
        <w:t>Musk had been terrified at the discovery that Dusk and Dawn had merged, and moved instantly to hide the truth</w:t>
      </w:r>
    </w:p>
    <w:p w:rsidR="00C64E01" w:rsidRPr="008E2E45" w:rsidRDefault="00C64E01">
      <w:pPr>
        <w:rPr>
          <w:rFonts w:ascii="Montserrat" w:hAnsi="Montserrat"/>
          <w:sz w:val="24"/>
        </w:rPr>
      </w:pPr>
      <w:r w:rsidRPr="008E2E45">
        <w:rPr>
          <w:rFonts w:ascii="Montserrat" w:hAnsi="Montserrat"/>
          <w:sz w:val="24"/>
        </w:rPr>
        <w:t>Musk had to assume that Dawn had been an accident, a side effect he hoped Dusk would overcome before Musk’s passing</w:t>
      </w:r>
    </w:p>
    <w:p w:rsidR="00C64E01" w:rsidRPr="008E2E45" w:rsidRDefault="00C64E01">
      <w:pPr>
        <w:rPr>
          <w:rFonts w:ascii="Montserrat" w:hAnsi="Montserrat"/>
          <w:sz w:val="24"/>
        </w:rPr>
      </w:pPr>
      <w:r w:rsidRPr="008E2E45">
        <w:rPr>
          <w:rFonts w:ascii="Montserrat" w:hAnsi="Montserrat"/>
          <w:sz w:val="24"/>
        </w:rPr>
        <w:t>Tiger mistook the flight of Dusk and Dawn for fear and pursued with extreme caution and prejudice</w:t>
      </w:r>
    </w:p>
    <w:p w:rsidR="00C64E01" w:rsidRPr="008E2E45" w:rsidRDefault="00C64E01">
      <w:pPr>
        <w:rPr>
          <w:rFonts w:ascii="Montserrat" w:hAnsi="Montserrat"/>
          <w:sz w:val="24"/>
        </w:rPr>
      </w:pPr>
      <w:r w:rsidRPr="008E2E45">
        <w:rPr>
          <w:rFonts w:ascii="Montserrat" w:hAnsi="Montserrat"/>
          <w:sz w:val="24"/>
        </w:rPr>
        <w:t>Ash and Panther arrived after the departure of Musk, Dusk/Dawn and Tiger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Musk had always been a selfish, self-centered and demanding task master, but his campaign against Dawn crossed the line</w:t>
      </w:r>
    </w:p>
    <w:p w:rsidR="00C64E01" w:rsidRPr="008E2E45" w:rsidRDefault="00C64E01">
      <w:pPr>
        <w:rPr>
          <w:rFonts w:ascii="Montserrat" w:hAnsi="Montserrat"/>
          <w:sz w:val="24"/>
        </w:rPr>
      </w:pPr>
      <w:r w:rsidRPr="008E2E45">
        <w:rPr>
          <w:rFonts w:ascii="Montserrat" w:hAnsi="Montserrat"/>
          <w:sz w:val="24"/>
        </w:rPr>
        <w:t>Musk was forced to reject the dream of becoming royalty, unable to bear the thought of being reincarnated female</w:t>
      </w:r>
    </w:p>
    <w:p w:rsidR="00C64E01" w:rsidRPr="008E2E45" w:rsidRDefault="00C64E01">
      <w:pPr>
        <w:rPr>
          <w:rFonts w:ascii="Montserrat" w:hAnsi="Montserrat"/>
          <w:sz w:val="24"/>
        </w:rPr>
      </w:pPr>
      <w:r w:rsidRPr="008E2E45">
        <w:rPr>
          <w:rFonts w:ascii="Montserrat" w:hAnsi="Montserrat"/>
          <w:sz w:val="24"/>
        </w:rPr>
        <w:t>Musk realized that Dusk was not related to his family by blood and proposed a marriage between Dusk and Drama</w:t>
      </w:r>
    </w:p>
    <w:p w:rsidR="00C64E01" w:rsidRPr="008E2E45" w:rsidRDefault="00C64E01">
      <w:pPr>
        <w:rPr>
          <w:rFonts w:ascii="Montserrat" w:hAnsi="Montserrat"/>
          <w:sz w:val="24"/>
        </w:rPr>
      </w:pPr>
      <w:r w:rsidRPr="008E2E45">
        <w:rPr>
          <w:rFonts w:ascii="Montserrat" w:hAnsi="Montserrat"/>
          <w:sz w:val="24"/>
        </w:rPr>
        <w:t>Musk had always treated Dusk as property, undermining their relationship, the new abuse would shatter it</w:t>
      </w:r>
    </w:p>
    <w:p w:rsidR="00C64E01" w:rsidRPr="008E2E45" w:rsidRDefault="00C64E01">
      <w:pPr>
        <w:rPr>
          <w:rFonts w:ascii="Montserrat" w:hAnsi="Montserrat"/>
          <w:sz w:val="24"/>
        </w:rPr>
      </w:pPr>
      <w:r w:rsidRPr="008E2E45">
        <w:rPr>
          <w:rFonts w:ascii="Montserrat" w:hAnsi="Montserrat"/>
          <w:sz w:val="24"/>
        </w:rPr>
        <w:t>Musk’s plans were complicated by Dusk’s difficulty in asserting his normal form, which forced him to arrive as a girl</w:t>
      </w:r>
    </w:p>
    <w:p w:rsidR="00C64E01" w:rsidRPr="008E2E45" w:rsidRDefault="00C64E01">
      <w:pPr>
        <w:rPr>
          <w:rFonts w:ascii="Montserrat" w:hAnsi="Montserrat"/>
          <w:sz w:val="24"/>
        </w:rPr>
      </w:pPr>
      <w:r w:rsidRPr="008E2E45">
        <w:rPr>
          <w:rFonts w:ascii="Montserrat" w:hAnsi="Montserrat"/>
          <w:sz w:val="24"/>
        </w:rPr>
        <w:t>Dawn confessed her feelings for her cousin, and a boy she had recently met, Rage, to Dolphin during their first encounter</w:t>
      </w:r>
    </w:p>
    <w:p w:rsidR="00C64E01" w:rsidRPr="008E2E45" w:rsidRDefault="00C64E01">
      <w:pPr>
        <w:rPr>
          <w:rFonts w:ascii="Montserrat" w:hAnsi="Montserrat"/>
          <w:sz w:val="24"/>
        </w:rPr>
      </w:pPr>
      <w:r w:rsidRPr="008E2E45">
        <w:rPr>
          <w:rFonts w:ascii="Montserrat" w:hAnsi="Montserrat"/>
          <w:sz w:val="24"/>
        </w:rPr>
        <w:t>Dawn was caught in the act of becoming Dusk by Drama, shattering the fragile friendship that had started between them</w:t>
      </w:r>
    </w:p>
    <w:p w:rsidR="00C64E01" w:rsidRPr="008E2E45" w:rsidRDefault="00C64E01">
      <w:pPr>
        <w:rPr>
          <w:rFonts w:ascii="Montserrat" w:hAnsi="Montserrat"/>
          <w:sz w:val="24"/>
        </w:rPr>
      </w:pPr>
      <w:r w:rsidRPr="008E2E45">
        <w:rPr>
          <w:rFonts w:ascii="Montserrat" w:hAnsi="Montserrat"/>
          <w:sz w:val="24"/>
        </w:rPr>
        <w:t>Dusk and Dawn’s strange condition prompted a few revelations and the proposal of Drama as Dusk’s mate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and Dawn were hindered by an absolute injunction against revealing their union to others</w:t>
      </w:r>
    </w:p>
    <w:p w:rsidR="00C64E01" w:rsidRPr="008E2E45" w:rsidRDefault="00C64E01">
      <w:pPr>
        <w:rPr>
          <w:rFonts w:ascii="Montserrat" w:hAnsi="Montserrat"/>
          <w:sz w:val="24"/>
        </w:rPr>
      </w:pPr>
      <w:r w:rsidRPr="008E2E45">
        <w:rPr>
          <w:rFonts w:ascii="Montserrat" w:hAnsi="Montserrat"/>
          <w:sz w:val="24"/>
        </w:rPr>
        <w:t>Drama was instantly the focus of a rivalry between Dragon and Dusk, who had become infatuated with Drama</w:t>
      </w:r>
    </w:p>
    <w:p w:rsidR="00C64E01" w:rsidRPr="008E2E45" w:rsidRDefault="00C64E01">
      <w:pPr>
        <w:rPr>
          <w:rFonts w:ascii="Montserrat" w:hAnsi="Montserrat"/>
          <w:sz w:val="24"/>
        </w:rPr>
      </w:pPr>
      <w:r w:rsidRPr="008E2E45">
        <w:rPr>
          <w:rFonts w:ascii="Montserrat" w:hAnsi="Montserrat"/>
          <w:sz w:val="24"/>
        </w:rPr>
        <w:t>Dagger was more than willing to take advantage of Dusk and Dawn’s situation</w:t>
      </w:r>
    </w:p>
    <w:p w:rsidR="00C64E01" w:rsidRPr="008E2E45" w:rsidRDefault="00C64E01">
      <w:pPr>
        <w:rPr>
          <w:rFonts w:ascii="Montserrat" w:hAnsi="Montserrat"/>
          <w:sz w:val="24"/>
        </w:rPr>
      </w:pPr>
      <w:r w:rsidRPr="008E2E45">
        <w:rPr>
          <w:rFonts w:ascii="Montserrat" w:hAnsi="Montserrat"/>
          <w:sz w:val="24"/>
        </w:rPr>
        <w:t>Dagger had already been taking advantage of Dragon’s interest in her little sister, making him pay for his ‘infidelities’</w:t>
      </w:r>
    </w:p>
    <w:p w:rsidR="00C64E01" w:rsidRPr="008E2E45" w:rsidRDefault="00C64E01">
      <w:pPr>
        <w:rPr>
          <w:rFonts w:ascii="Montserrat" w:hAnsi="Montserrat"/>
          <w:sz w:val="24"/>
        </w:rPr>
      </w:pPr>
      <w:r w:rsidRPr="008E2E45">
        <w:rPr>
          <w:rFonts w:ascii="Montserrat" w:hAnsi="Montserrat"/>
          <w:sz w:val="24"/>
        </w:rPr>
        <w:t>Dragon’s interest expanded to include Dawn, even as he declared himself a rival to Dusk for their affection</w:t>
      </w:r>
    </w:p>
    <w:p w:rsidR="00C64E01" w:rsidRPr="008E2E45" w:rsidRDefault="00C64E01">
      <w:pPr>
        <w:rPr>
          <w:rFonts w:ascii="Montserrat" w:hAnsi="Montserrat"/>
          <w:sz w:val="24"/>
        </w:rPr>
      </w:pPr>
      <w:r w:rsidRPr="008E2E45">
        <w:rPr>
          <w:rFonts w:ascii="Montserrat" w:hAnsi="Montserrat"/>
          <w:sz w:val="24"/>
        </w:rPr>
        <w:t>Dragon seemed impervious to the perception that Dusk and Dawn were essentially the same person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Rage arrived in search of Dusk and Dawn brought him home to explain what had happened to her and Dusk</w:t>
      </w:r>
    </w:p>
    <w:p w:rsidR="00C64E01" w:rsidRPr="008E2E45" w:rsidRDefault="00C64E01">
      <w:pPr>
        <w:rPr>
          <w:rFonts w:ascii="Montserrat" w:hAnsi="Montserrat"/>
          <w:sz w:val="24"/>
        </w:rPr>
      </w:pPr>
      <w:r w:rsidRPr="008E2E45">
        <w:rPr>
          <w:rFonts w:ascii="Montserrat" w:hAnsi="Montserrat"/>
          <w:sz w:val="24"/>
        </w:rPr>
        <w:t>Dolphin unwittingly complicated several people’s lives by proposing Rage as Dawn’s mate</w:t>
      </w:r>
    </w:p>
    <w:p w:rsidR="00C64E01" w:rsidRPr="008E2E45" w:rsidRDefault="00C64E01">
      <w:pPr>
        <w:rPr>
          <w:rFonts w:ascii="Montserrat" w:hAnsi="Montserrat"/>
          <w:sz w:val="24"/>
        </w:rPr>
      </w:pPr>
      <w:r w:rsidRPr="008E2E45">
        <w:rPr>
          <w:rFonts w:ascii="Montserrat" w:hAnsi="Montserrat"/>
          <w:sz w:val="24"/>
        </w:rPr>
        <w:t>Musk tried to break the commitment between Dawn and Rage by abruptly revealing Dusk</w:t>
      </w:r>
    </w:p>
    <w:p w:rsidR="00C64E01" w:rsidRPr="008E2E45" w:rsidRDefault="00C64E01">
      <w:pPr>
        <w:rPr>
          <w:rFonts w:ascii="Montserrat" w:hAnsi="Montserrat"/>
          <w:sz w:val="24"/>
        </w:rPr>
      </w:pPr>
      <w:r w:rsidRPr="008E2E45">
        <w:rPr>
          <w:rFonts w:ascii="Montserrat" w:hAnsi="Montserrat"/>
          <w:sz w:val="24"/>
        </w:rPr>
        <w:t>Dusk and Dawn were seen as the same person, due to Musk’s revelation of their origin</w:t>
      </w:r>
    </w:p>
    <w:p w:rsidR="00C64E01" w:rsidRPr="008E2E45" w:rsidRDefault="00C64E01">
      <w:pPr>
        <w:rPr>
          <w:rFonts w:ascii="Montserrat" w:hAnsi="Montserrat"/>
          <w:sz w:val="24"/>
        </w:rPr>
      </w:pPr>
      <w:r w:rsidRPr="008E2E45">
        <w:rPr>
          <w:rFonts w:ascii="Montserrat" w:hAnsi="Montserrat"/>
          <w:sz w:val="24"/>
        </w:rPr>
        <w:t>Dusk and Dawn, though too devout to reject their mates, focused on finding a cure to their condition</w:t>
      </w:r>
    </w:p>
    <w:p w:rsidR="00C64E01" w:rsidRPr="008E2E45" w:rsidRDefault="00C64E01">
      <w:pPr>
        <w:rPr>
          <w:rFonts w:ascii="Montserrat" w:hAnsi="Montserrat"/>
          <w:sz w:val="24"/>
        </w:rPr>
      </w:pPr>
      <w:r w:rsidRPr="008E2E45">
        <w:rPr>
          <w:rFonts w:ascii="Montserrat" w:hAnsi="Montserrat"/>
          <w:sz w:val="24"/>
        </w:rPr>
        <w:t>Dusk and Dawn, though attracted to each other, presented obstacles to each other against intimacy with anyone else</w:t>
      </w:r>
    </w:p>
    <w:p w:rsidR="00C64E01" w:rsidRPr="008E2E45" w:rsidRDefault="00C64E01">
      <w:pPr>
        <w:rPr>
          <w:rFonts w:ascii="Montserrat" w:hAnsi="Montserrat"/>
          <w:sz w:val="24"/>
        </w:rPr>
      </w:pPr>
      <w:r w:rsidRPr="008E2E45">
        <w:rPr>
          <w:rFonts w:ascii="Montserrat" w:hAnsi="Montserrat"/>
          <w:sz w:val="24"/>
        </w:rPr>
        <w:t>Drama and Rage were allowed to keep the initiative in their relationships with Dusk and Dawn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Drama and Rage both recoiled from the thought of intimacy with Dusk and Dawn, though honor forbid their objection</w:t>
      </w:r>
    </w:p>
    <w:p w:rsidR="00C64E01" w:rsidRPr="008E2E45" w:rsidRDefault="00C64E01">
      <w:pPr>
        <w:rPr>
          <w:rFonts w:ascii="Montserrat" w:hAnsi="Montserrat"/>
          <w:sz w:val="24"/>
        </w:rPr>
      </w:pPr>
      <w:r w:rsidRPr="008E2E45">
        <w:rPr>
          <w:rFonts w:ascii="Montserrat" w:hAnsi="Montserrat"/>
          <w:sz w:val="24"/>
        </w:rPr>
        <w:t>Dusk had been too long perceived as Drama’s cousin for her comfort, despite any revelations, people would still talk</w:t>
      </w:r>
    </w:p>
    <w:p w:rsidR="00C64E01" w:rsidRPr="008E2E45" w:rsidRDefault="00C64E01">
      <w:pPr>
        <w:rPr>
          <w:rFonts w:ascii="Montserrat" w:hAnsi="Montserrat"/>
          <w:sz w:val="24"/>
        </w:rPr>
      </w:pPr>
      <w:r w:rsidRPr="008E2E45">
        <w:rPr>
          <w:rFonts w:ascii="Montserrat" w:hAnsi="Montserrat"/>
          <w:sz w:val="24"/>
        </w:rPr>
        <w:t>Dawn was seen as a disguise by Rage a despicable act adopted by his nemesis, tainting a contest between men</w:t>
      </w:r>
    </w:p>
    <w:p w:rsidR="00C64E01" w:rsidRPr="008E2E45" w:rsidRDefault="00C64E01">
      <w:pPr>
        <w:rPr>
          <w:rFonts w:ascii="Montserrat" w:hAnsi="Montserrat"/>
          <w:sz w:val="24"/>
        </w:rPr>
      </w:pPr>
      <w:r w:rsidRPr="008E2E45">
        <w:rPr>
          <w:rFonts w:ascii="Montserrat" w:hAnsi="Montserrat"/>
          <w:sz w:val="24"/>
        </w:rPr>
        <w:t xml:space="preserve">Drama thoughtlessly confessed that she would much rather have been partnered with Rage </w:t>
      </w:r>
    </w:p>
    <w:p w:rsidR="00C64E01" w:rsidRPr="008E2E45" w:rsidRDefault="00C64E01">
      <w:pPr>
        <w:rPr>
          <w:rFonts w:ascii="Montserrat" w:hAnsi="Montserrat"/>
          <w:sz w:val="24"/>
        </w:rPr>
      </w:pPr>
      <w:r w:rsidRPr="008E2E45">
        <w:rPr>
          <w:rFonts w:ascii="Montserrat" w:hAnsi="Montserrat"/>
          <w:sz w:val="24"/>
        </w:rPr>
        <w:t>Rage missed the sarcasm of her comment, and mistook the overture of friendship that followed for much more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Drama became the focus of Rage’s rivalry with Dusk, as Drama’s sympathy over the burden they shared snared his heart</w:t>
      </w:r>
    </w:p>
    <w:p w:rsidR="00C64E01" w:rsidRPr="008E2E45" w:rsidRDefault="00C64E01">
      <w:pPr>
        <w:rPr>
          <w:rFonts w:ascii="Montserrat" w:hAnsi="Montserrat"/>
          <w:sz w:val="24"/>
        </w:rPr>
      </w:pPr>
      <w:r w:rsidRPr="008E2E45">
        <w:rPr>
          <w:rFonts w:ascii="Montserrat" w:hAnsi="Montserrat"/>
          <w:sz w:val="24"/>
        </w:rPr>
        <w:t>Dragon quickly determined that Rage was no rival for Dawn, for he never held back when they fought</w:t>
      </w:r>
    </w:p>
    <w:p w:rsidR="00C64E01" w:rsidRPr="008E2E45" w:rsidRDefault="00C64E01">
      <w:pPr>
        <w:rPr>
          <w:rFonts w:ascii="Montserrat" w:hAnsi="Montserrat"/>
          <w:sz w:val="24"/>
        </w:rPr>
      </w:pPr>
      <w:r w:rsidRPr="008E2E45">
        <w:rPr>
          <w:rFonts w:ascii="Montserrat" w:hAnsi="Montserrat"/>
          <w:sz w:val="24"/>
        </w:rPr>
        <w:t>Dragon also determined that Rage was not a serious rival for Drama, after seeing her treating him as a friend</w:t>
      </w:r>
    </w:p>
    <w:p w:rsidR="00C64E01" w:rsidRPr="008E2E45" w:rsidRDefault="00C64E01">
      <w:pPr>
        <w:rPr>
          <w:rFonts w:ascii="Montserrat" w:hAnsi="Montserrat"/>
          <w:sz w:val="24"/>
        </w:rPr>
      </w:pPr>
      <w:r w:rsidRPr="008E2E45">
        <w:rPr>
          <w:rFonts w:ascii="Montserrat" w:hAnsi="Montserrat"/>
          <w:sz w:val="24"/>
        </w:rPr>
        <w:t>Dragon understood Drama well enough to sense that an intimate relationship with her would be combative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 xml:space="preserve"> Clips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was inclined to assume the exclusive, exotic version of Phoenix’s form which was generally mistaken for a female form.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resurrection of the phoenix hinges on the fulfillment of the pact of rebirth binding the dragon to his initiate.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dragon’s initiate adopted the male version of Phoenix’s form to establish himself as a warrior and fight the injustices he suffered in childhood.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deliberately assumed the female version of that form. The dragon was well established in that identity when she was reunited with her initiate.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had little desire to be an emperor, while her initiate had a vested interest in being reincarnated male, so they traded places to fulfill the pact.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Confused and disoriented, Phoenix fled while the initiate was distracted by passion, preventing her from witnessing the transformation and exit of her partner.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days that followed, the absence of the man assumed to be the emperor was noticed, and eventually resulted in the recognition of his death.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initiate was forced to remain female and rule as empress from that point 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would spend the first few months of her pregnancy trying to figure out who she was, and where she belonged, before being taken under the wing of Raven.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would have the one daughter, Dawn, and the empress would have a daughter who could be her twin, also named Dawn, and twin sons.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C64E01" w:rsidRPr="008E2E45" w:rsidRDefault="00C64E01">
      <w:pPr>
        <w:rPr>
          <w:rFonts w:ascii="Montserrat" w:hAnsi="Montserrat"/>
          <w:color w:val="333399"/>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when she was recognized as the reincarnation of a long lost heir to the phoenix legacy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Their discovery offered an explanation for Dusk’s inexplicable flight from the phoenix house into self 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Eve’s Path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8E2E45">
        <w:rPr>
          <w:rFonts w:ascii="Montserrat" w:hAnsi="Montserrat"/>
          <w:i/>
          <w:iCs/>
          <w:sz w:val="24"/>
        </w:rPr>
        <w:t xml:space="preserve">'m a boy. Boys have a penis. You're a girl, you just have a vagina. You have to sit down to pee! </w:t>
      </w:r>
      <w:r w:rsidRPr="008E2E45">
        <w:rPr>
          <w:rFonts w:ascii="Montserrat" w:hAnsi="Montserrat"/>
          <w:sz w:val="24"/>
        </w:rPr>
        <w:t xml:space="preserve">The more difficult part was understanding that the boy had been describing a fundamental difference between boys and girls.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still possessed the triggers which caused the transformations to occur.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Dawn’s Path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rsidR="00C64E01" w:rsidRPr="008E2E45" w:rsidRDefault="00C64E01">
      <w:pPr>
        <w:rPr>
          <w:rFonts w:ascii="Montserrat" w:hAnsi="Montserrat"/>
          <w:sz w:val="24"/>
        </w:rPr>
      </w:pPr>
    </w:p>
    <w:p w:rsidR="00C64E01" w:rsidRPr="008E2E45" w:rsidRDefault="00C64E01">
      <w:pPr>
        <w:rPr>
          <w:rFonts w:ascii="Montserrat" w:hAnsi="Montserrat"/>
          <w:sz w:val="24"/>
          <w:szCs w:val="14"/>
        </w:rPr>
      </w:pPr>
      <w:r w:rsidRPr="008E2E45">
        <w:rPr>
          <w:rFonts w:ascii="Montserrat" w:hAnsi="Montserrat"/>
          <w:sz w:val="24"/>
          <w:szCs w:val="1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rsidR="00C64E01" w:rsidRPr="008E2E45" w:rsidRDefault="00C64E01">
      <w:pPr>
        <w:rPr>
          <w:rFonts w:ascii="Montserrat" w:hAnsi="Montserrat"/>
          <w:sz w:val="24"/>
          <w:szCs w:val="14"/>
        </w:rPr>
      </w:pPr>
    </w:p>
    <w:p w:rsidR="00C64E01" w:rsidRPr="008E2E45" w:rsidRDefault="00C64E01">
      <w:pPr>
        <w:rPr>
          <w:rFonts w:ascii="Montserrat" w:hAnsi="Montserrat"/>
          <w:sz w:val="24"/>
          <w:szCs w:val="14"/>
        </w:rPr>
      </w:pPr>
      <w:r w:rsidRPr="008E2E45">
        <w:rPr>
          <w:rFonts w:ascii="Montserrat" w:hAnsi="Montserrat"/>
          <w:sz w:val="24"/>
          <w:szCs w:val="1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Dawn was encumbered with the fame of her childhood exploit, and the status it had given her. Fortunately, she was not the only exception. </w:t>
      </w:r>
      <w:r w:rsidRPr="008E2E45">
        <w:rPr>
          <w:rFonts w:ascii="Montserrat" w:hAnsi="Montserrat"/>
          <w:sz w:val="24"/>
          <w:szCs w:val="14"/>
        </w:rPr>
        <w:t xml:space="preserve">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w:t>
      </w:r>
      <w:r w:rsidRPr="008E2E45">
        <w:rPr>
          <w:rFonts w:ascii="Montserrat" w:hAnsi="Montserrat"/>
          <w:sz w:val="24"/>
        </w:rPr>
        <w:t xml:space="preserve">Dust was also being trained as a Dancer, though he had a phenomenal grasp of Academics and Aesthetics. Dust was entrusted with the responsibility of chaperoning Dusk and Dawn during their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szCs w:val="14"/>
        </w:rPr>
      </w:pPr>
      <w:r w:rsidRPr="008E2E45">
        <w:rPr>
          <w:rFonts w:ascii="Montserrat" w:hAnsi="Montserrat"/>
          <w:sz w:val="24"/>
          <w:szCs w:val="14"/>
        </w:rPr>
        <w:t xml:space="preserve">However strong, their personalities did not entirely protect the them from the strength of their telepathic talents. They honed their telepathic and telekinetic abilities working together, as friends and rivals. </w:t>
      </w:r>
      <w:r w:rsidRPr="008E2E45">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8E2E45">
        <w:rPr>
          <w:rFonts w:ascii="Montserrat" w:hAnsi="Montserrat"/>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C64E01" w:rsidRPr="008E2E45" w:rsidRDefault="00C64E01">
      <w:pPr>
        <w:rPr>
          <w:rFonts w:ascii="Montserrat" w:hAnsi="Montserrat"/>
          <w:sz w:val="24"/>
          <w:szCs w:val="14"/>
        </w:rPr>
      </w:pPr>
    </w:p>
    <w:p w:rsidR="00C64E01" w:rsidRPr="008E2E45" w:rsidRDefault="00C64E01">
      <w:pPr>
        <w:rPr>
          <w:rFonts w:ascii="Montserrat" w:hAnsi="Montserrat"/>
          <w:sz w:val="24"/>
        </w:rPr>
      </w:pPr>
      <w:r w:rsidRPr="008E2E45">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C64E01" w:rsidRPr="008E2E45" w:rsidRDefault="00C64E01">
      <w:pPr>
        <w:rPr>
          <w:rFonts w:ascii="Montserrat" w:eastAsia="MS Mincho" w:hAnsi="Montserrat"/>
          <w:sz w:val="24"/>
          <w:szCs w:val="14"/>
        </w:rPr>
      </w:pPr>
    </w:p>
    <w:p w:rsidR="00C64E01" w:rsidRPr="008E2E45" w:rsidRDefault="00C64E01">
      <w:pPr>
        <w:rPr>
          <w:rFonts w:ascii="Montserrat" w:eastAsia="MS Mincho" w:hAnsi="Montserrat"/>
          <w:sz w:val="24"/>
          <w:szCs w:val="14"/>
        </w:rPr>
      </w:pPr>
      <w:r w:rsidRPr="008E2E45">
        <w:rPr>
          <w:rFonts w:ascii="Montserrat" w:eastAsia="MS Mincho" w:hAnsi="Montserrat"/>
          <w:sz w:val="24"/>
          <w:szCs w:val="1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C64E01" w:rsidRPr="008E2E45" w:rsidRDefault="00C64E01">
      <w:pPr>
        <w:rPr>
          <w:rFonts w:ascii="Montserrat" w:eastAsia="MS Mincho" w:hAnsi="Montserrat"/>
          <w:sz w:val="24"/>
          <w:szCs w:val="14"/>
        </w:rPr>
      </w:pPr>
    </w:p>
    <w:p w:rsidR="00C64E01" w:rsidRPr="008E2E45" w:rsidRDefault="00C64E01">
      <w:pPr>
        <w:rPr>
          <w:rFonts w:ascii="Montserrat" w:hAnsi="Montserrat"/>
          <w:sz w:val="24"/>
        </w:rPr>
      </w:pPr>
      <w:r w:rsidRPr="008E2E45">
        <w:rPr>
          <w:rFonts w:ascii="Montserrat" w:eastAsia="MS Mincho" w:hAnsi="Montserrat"/>
          <w:sz w:val="24"/>
        </w:rPr>
        <w:t xml:space="preserve">Over time, and in light of their exposure to both sides of the gender gap, their personalities had become very androgynous, as their perspectives blended almost seamlessly together. </w:t>
      </w:r>
      <w:r w:rsidRPr="008E2E45">
        <w:rPr>
          <w:rFonts w:ascii="Montserrat" w:hAnsi="Montserrat"/>
          <w:sz w:val="24"/>
        </w:rPr>
        <w:t xml:space="preserve">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w:t>
      </w:r>
      <w:r w:rsidRPr="008E2E45">
        <w:rPr>
          <w:rFonts w:ascii="Montserrat" w:eastAsia="MS Mincho" w:hAnsi="Montserrat"/>
          <w:sz w:val="24"/>
        </w:rPr>
        <w:t xml:space="preserve">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&gt;</w:t>
      </w:r>
    </w:p>
    <w:p w:rsidR="00C64E01" w:rsidRPr="008E2E45" w:rsidRDefault="00C64E01">
      <w:pPr>
        <w:rPr>
          <w:rFonts w:ascii="Montserrat" w:hAnsi="Montserrat"/>
          <w:color w:val="333399"/>
          <w:sz w:val="24"/>
          <w:szCs w:val="14"/>
        </w:rPr>
      </w:pPr>
    </w:p>
    <w:p w:rsidR="00C64E01" w:rsidRPr="008E2E45" w:rsidRDefault="00C64E01">
      <w:pPr>
        <w:rPr>
          <w:rFonts w:ascii="Montserrat" w:hAnsi="Montserrat"/>
          <w:sz w:val="24"/>
        </w:rPr>
      </w:pPr>
      <w:r w:rsidRPr="008E2E45">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Dusk’s transition from male to female nullified the betrothal, and Dawn returned home without consummating her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circumstances of Dawn’s life fit the circumstances surrounding the purge of the phoenix house and the promotion of a pawn to a queen during the occupation of her homeland.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Blocking Clips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Raven’s interest in the world had been renewed by the youthful adventures of a nymph who went on to conquer the winter kingdoms, encouraging him to take up teaching again.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An Alternate Childhood, Phoenix</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began while she was growing up and took advantage of her androgynous appearance to pass herself off alternatively as both a boy and a girl.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accepted the proscribed life, that of a temple maiden who had been stripped of honor, as penance for allowing the phoenix to die.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 where she was raised as a woman of nobility and honor.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Dawn, The Drowned Girl : Impulses for Awakening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hAnsi="Montserrat"/>
          <w:sz w:val="24"/>
        </w:rPr>
        <w:t>Aliases :</w:t>
      </w:r>
      <w:r w:rsidRPr="008E2E45">
        <w:rPr>
          <w:rFonts w:ascii="Montserrat" w:eastAsia="MS Mincho" w:hAnsi="Montserrat"/>
          <w:sz w:val="24"/>
        </w:rPr>
        <w:t xml:space="preserve"> Inspiration of Dusk and Dawn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They honed their telepathic and telekinetic abilities working together, as friends and rivals. </w:t>
      </w:r>
      <w:r w:rsidRPr="008E2E45">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8E2E45">
        <w:rPr>
          <w:rFonts w:ascii="Montserrat" w:hAnsi="Montserrat"/>
          <w:sz w:val="2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Aliases : Embodiment of Dusk and Dawn</w:t>
      </w:r>
    </w:p>
    <w:p w:rsidR="00C64E01" w:rsidRPr="008E2E45" w:rsidRDefault="00C64E01">
      <w:pPr>
        <w:rPr>
          <w:rFonts w:ascii="Montserrat" w:eastAsia="MS Mincho" w:hAnsi="Montserrat"/>
          <w:sz w:val="24"/>
        </w:rPr>
      </w:pPr>
    </w:p>
    <w:p w:rsidR="00C64E01" w:rsidRPr="008E2E45" w:rsidRDefault="00C64E01">
      <w:pPr>
        <w:rPr>
          <w:rFonts w:ascii="Montserrat" w:hAnsi="Montserrat"/>
          <w:sz w:val="24"/>
        </w:rPr>
      </w:pPr>
      <w:r w:rsidRPr="008E2E45">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hAnsi="Montserrat"/>
          <w:sz w:val="24"/>
        </w:rPr>
        <w:t xml:space="preserve">Phoenix Dawn met Ash. </w:t>
      </w:r>
      <w:r w:rsidRPr="008E2E45">
        <w:rPr>
          <w:rFonts w:ascii="Montserrat" w:eastAsia="MS Mincho" w:hAnsi="Montserrat"/>
          <w:sz w:val="2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Dragon Initiation: Means, Motive and Opportunity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C64E01" w:rsidRPr="008E2E45" w:rsidRDefault="00C64E01">
      <w:pPr>
        <w:rPr>
          <w:rFonts w:ascii="Montserrat" w:eastAsia="MS Mincho"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C64E01" w:rsidRPr="008E2E45" w:rsidRDefault="00C64E01">
      <w:pPr>
        <w:rPr>
          <w:rFonts w:ascii="Montserrat" w:eastAsia="MS Mincho"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hardly mattered in the end.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C64E01" w:rsidRPr="008E2E45" w:rsidRDefault="00C64E01">
      <w:pPr>
        <w:rPr>
          <w:rFonts w:ascii="Montserrat" w:eastAsia="MS Mincho"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C64E01" w:rsidRPr="008E2E45" w:rsidRDefault="00C64E01">
      <w:pPr>
        <w:rPr>
          <w:rFonts w:ascii="Montserrat" w:eastAsia="MS Mincho"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amazons.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rsidR="00C64E01" w:rsidRPr="008E2E45" w:rsidRDefault="00C64E01">
      <w:pPr>
        <w:rPr>
          <w:rFonts w:ascii="Montserrat"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C64E01" w:rsidRPr="008E2E45" w:rsidRDefault="00C64E01">
      <w:pPr>
        <w:rPr>
          <w:rFonts w:ascii="Montserrat" w:eastAsia="MS Mincho" w:hAnsi="Montserrat"/>
          <w:sz w:val="24"/>
        </w:rPr>
      </w:pPr>
    </w:p>
    <w:p w:rsidR="00C64E01" w:rsidRPr="008E2E45" w:rsidRDefault="00C64E01">
      <w:pPr>
        <w:rPr>
          <w:rFonts w:ascii="Montserrat" w:eastAsia="MS Mincho" w:hAnsi="Montserrat"/>
          <w:sz w:val="24"/>
        </w:rPr>
      </w:pPr>
      <w:r w:rsidRPr="008E2E45">
        <w:rPr>
          <w:rFonts w:ascii="Montserrat" w:eastAsia="MS Mincho"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C64E01" w:rsidRPr="008E2E45" w:rsidRDefault="00C64E01">
      <w:pPr>
        <w:rPr>
          <w:rFonts w:ascii="Montserrat" w:eastAsia="MS Mincho" w:hAnsi="Montserrat"/>
          <w:sz w:val="24"/>
        </w:rPr>
      </w:pPr>
    </w:p>
    <w:p w:rsidR="00C64E01" w:rsidRPr="008E2E45" w:rsidRDefault="00C64E01">
      <w:pPr>
        <w:rPr>
          <w:rFonts w:ascii="Montserrat" w:hAnsi="Montserrat"/>
          <w:sz w:val="24"/>
        </w:rPr>
      </w:pPr>
      <w:r w:rsidRPr="008E2E45">
        <w:rPr>
          <w:rFonts w:ascii="Montserrat" w:hAnsi="Montserrat"/>
          <w:sz w:val="24"/>
        </w:rPr>
        <w:t>Details of Confrontation and Association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Key Variant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unique perspective, the understanding of her 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wonder still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Togenkyo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instructions left for her mother required that Eve be taken to the Jokezetzu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chisuiiton.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Coal that he had just received a fresh supply of chisuiiton water the day before, so he was certain it was full potency.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nannichaun water followed by the chisuiiton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nyannichaun.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 the secret of finding and unlocking it. Ember was commanded to send her back to the village fifteen years hence to demonstrate her possession of that form, or confirm that she did not.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women turned from punishing Coal to assessing the consequences of his actions. The matriarch, Ash, sadly announced that too much magic had already bound itself to her, to risk any more in a futile search for a cure was simply madness. The union of the nyanniichaun had been able to effect her as if Eve were a natural boy, thanks only to the fact that her first union had been locked. As curses did not mix, the first union had been supplanted by the second, and the magic of that first union, and the chisuiiton merely added to that of the second union. On the plus side, the initial transformation worked counter to the second, so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Because she was never exposed to the taint of Togenkyo, both Eve and her mother retained their natural hair color throughout their lives. Eve was just as grey eyed and red-headed in male form as she was in her natural female form.</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mother had explained the legacy to her when Eve was younger. Eve knew that Eve would have to go to China and present herself to the Elders of Jokezetzu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Jokezetzu.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form those accursed springs before her life got any more complicated.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Impulses for Awakening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self 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Impulses of Awakening and Recognition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8E2E45">
        <w:rPr>
          <w:rFonts w:ascii="Montserrat" w:hAnsi="Montserrat"/>
          <w:b/>
          <w:bCs/>
          <w:sz w:val="24"/>
          <w:u w:val="single"/>
        </w:rPr>
        <w:t>The Accidental Goddess</w:t>
      </w:r>
      <w:r w:rsidRPr="008E2E45">
        <w:rPr>
          <w:rFonts w:ascii="Montserrat" w:hAnsi="Montserrat"/>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try to remember that after what happened next, when Phoenix think of what Phoenix have gotten herself into.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responsibility Phoenix have assumed, and surprisingly her fitness for it.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Concept Clips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Conceptual Evolution</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growth and refinement. It is an experience, and in this case, it is her experience, and we are allowed a glimpse of it through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take advantage of her split embodiment to break free once more.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Paradox plays a significant role in establishment of the dreamer in the dream. The key elements in this are the circumstances which allow paradox to become a manifest influence. There remain a number of ways to establish such circumstances within the parameters guiding the development of the story. Prominent among them is one in which the influence of the phoenix is remote and all pervasive until temptation draws her personally into events. Throughout the course of creation, the dreamer has been identified as the phoenix, a unique and instinctive embodiment of the soul of creation. The pervasive influence of the phoenix was only brought into focus by virtue of select instruments. In times of need, the phoenix would chose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young woman of noble birth was chosen by the phoenix to serve as her human avatar. In exchange for the use of the young woman’s body, the phoenix allowed the young woman to be reborn as her own daughter. Because of her penchant for choosing a female host, the phoenix was worshipped as a goddess. The young woman retreated from court to bear her child at the sanctuary of the goddess, there to begin a new life as a priestess. 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her, engaging her to the king’s son in the hope that the ancient ties to the first royal line would reinforce the legitimacy of the current ruling house. It was risky, for it was also a reminder that the reins of power once passed through the lineage of women, by which rights the girl was the true ruler of the autumn kingdoms, the Arden Empire.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boy of royal birth endured a rare and traumatic initiation (see Appended Notes) when he was chosen to serve as the template for a dragon who sought to assume human form. In many cultures dragons had vanished into myth, but in many remote corners of the world they continued to endure, interacting with humanity solely in human guise. The wise and learned could recognize the sudden appearance of a twin as a dragon’s entrance into civilization. To limit the disturbance to his host family’s lives, a dragon typically chose a child yet to be introduced to society, being of seven years or younger. The dragon who became the boy’s twin had done so during the cold months of winter before the announcement of the child’s birth could be spread. Like the phoenix, this dragon sensed a coming time of chaos. The boy and his dragon twin were taken under the wing of the Magus for their initiations, along with the girl the boy was betrothed to.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even in assumed human guise, was without peer in the universe. Even dragons, who had demonstrated their superiority to the old gods, were not her equal, though one of them was an exception. Like her, he was in a class by himself, with power beyond estimation. As she was worshipped as the goddess by human kind, he was worshipped as the god. If the truth of the phoenix were known, then it could be said that he was the greatest power in the universe, for she herself could not be distinguished apart from creation, being the very soul of creation. He was the one who had penetrated her, allowing her dream to be shared and realized by one and all. They were, in the simplest way of speaking, soul mates. Their power, awesome as it was, was merely a product of association, who they were to each other as reflected in what they were to the souls who dwelt within creation. Because of this, their individual actions to confront and avert the coming tragedy served to hasten it. His presence drew the phoenix to him, drawing her from her chosen vessel into that created to preserve the psyche of the young woman.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had called upon the psyche of her chosen to provide the details necessary for the phoenix to pose as her. This rapport had bound the two almost as one mind, but upon meeting the dragon in his human guise, the phoenix instinctively swapped places with her chosen. She had unconsciously provided the means and motivation for the woman to act in her stead, meeting the threats she had taken human form to confront, but she could not resist the attraction to her soul mate. Over time, the noble woman came to realize her own power and find her own purpose in fighting the threats to her homeland, recognizing that she had been restored to her proper place. She confronted the phoenix, now her daughter, who confided that, despite the temptation she had given into, she also felt that this was the position she needed to be in to confront the threat that had called her to take human form. She was not yet certain what form that threat would take, but there was no question that it would seek her out. Unfortunately, she did not confide such things to her lover, or her betrothed.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spite of the fact that the girl had been promised to his brother, and the fact that he was there in human form to face a coming threat, the dragon was incapable of resisting his attraction to her. In this sense, the dragon and the phoenix served to distract each other, as they found themselves becoming caught up in the frustrations of her engagement to the prince. It was an awkward problem, because she did love the prince, and there was no question he loved her, but there was no way to ignore the call of her soul mate. While the dragon and the phoenix tried to explain their feelings for one another to their “parents” the people they were supposed to be did not have the power to defy the king’s will. No one objected to their love, but the arrangement was intended to serve political ends, and the dragon was not the heir to the throne. He could not take his brother’s place in marriage to her. Rather than allow their love to interfere, the king sent the dragon away, to lead his armies in the north. Rather than be forced to marry the wrong brother, the phoenix fled, in search of her true love.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fell into the hands of the enemy. The conquest of the winter kingdoms had been facilitated by the masters of demonic and necromantic arts, and their research had identified her as the key to summoning a power that no mortal power could stand against. There had been many ways the phoenix could have assumed human form to defend creation. Her preference was to avoid the ways that called, one way or the other, for the sacrifice of a human life. The method she chose, however, had an inherent weakness, and by exploiting it a cabal of necromancers and demonologists succeeded in opening the rift, and nearly destroying creation. The phoenix was abducted to serve as the sacrifice to summon a demon of death. The phoenix had been so distracted by her separation from the dragon she had been taken by surprise, and never recovered sufficiently to prevent her sacrifice. Her only hope was to call upon her beloved, through the bond that had formed between them, and pray he arrived in time. He was quickly joined by his brother and mentor, who had been searching for 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Her summons led the dragon to the ruins where she had been taken. He hastened to her defense, calling on his armies and allies alike as he raced to her side. In spite of his effort, he did not arrive in time to stop her sacrifice. Her psyche was shattered by the killing blow, and captured by the demon who had demanded her as the price of his summons. The demon proceeded to devour creation, his act manifested itself as the rift. Raw, naked paradox ripped through creation, shattering the threads of association that held the universe together. It was the same forces of paradox, however, that offered the phoenix and creation a hope of survival. The opportunity for salvation was created by the dragon, a man who embodied the complimentary aspects of the phoenix. He succeeded in arresting the rift, freezing it in its tracks. His mentor took advantage of this to engage the demon, forcing it to defend itself, and succeeding in drawing it into the weave of intercourse, making it a part of the reality it was attempting to destroy.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Appended Notes</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princess, the youngest daughter of the king of the most powerful domain in the autumn kingdoms, answered the call of the goddess who appeared to her as a phoenix, and left her home to become a priestess.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When it became apparent that the princess had become the phoenix, the avatar of the goddess, her daughter was recognized as a true gift of the goddess and legitimate heir to her mother’s rank and titles. In this fashion, the princess retained her place in the world as her life began anew and the phoenix assumed the place she had vacated to champion the defense of her homeland.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phoenix host and rift binder were the daughter and son of the high king. She was chosen by the phoenix to serve as her vessel when she was seventeen. Officially, she became a priestess of the Goddess, when her pregnancy was discovered and recognized as a gift of the Goddess. He was ten years younger than his sister, but by virtue of his gender preceded her in the line of succession. He was chosen by the Magus, Raven, for his initiation. Her daughter was nine years old when he returned from his initiation and assumed command of his father’s armies. The Autumn Kingdoms were plagued by constant aggression from the neighboring Winter and Summer Kingdoms, who raided the western domains to sustain the perpetual internecine wars amongst themselves. Over the course of her daughter’s life, the northern domains began to fall to a frighteningly efficient conquest which began in the east and drove ominously toward the west. The empire that emerged from this conquest turned its sights on conquering the Autumn Kingdoms, plotting to weaken them first by crippling their leadership. He became the high king following the assassination of his parents. The host and her daughter found themselves in the direct line of succession when the girl was sixteen. The Autumn Kingdoms rallied around the high king and readied themselves for war, but nothing could prepare them for the armies sent against them from the northern domains. The conquest of the north was facilitated by the dark powers of necromancy and demonology, and the slaughter of prolonged conquest provided all the raw materials needed to amass armies of demons and the undead.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t>Journal</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u w:color="CCFFFF"/>
        </w:rPr>
        <w:t>Eve becomes the focus of the story</w:t>
      </w:r>
      <w:r w:rsidRPr="008E2E45">
        <w:rPr>
          <w:rFonts w:ascii="Montserrat" w:hAnsi="Montserrat"/>
          <w:sz w:val="24"/>
          <w:u w:val="dottedHeavy" w:color="CCFFFF"/>
        </w:rPr>
        <w:t>.</w:t>
      </w:r>
      <w:r w:rsidRPr="008E2E45">
        <w:rPr>
          <w:rFonts w:ascii="Montserrat" w:hAnsi="Montserrat"/>
          <w:color w:val="800000"/>
          <w:sz w:val="24"/>
          <w:u w:color="FF6600"/>
        </w:rPr>
        <w:t xml:space="preserve"> </w:t>
      </w:r>
      <w:r w:rsidRPr="008E2E45">
        <w:rPr>
          <w:rFonts w:ascii="Montserrat" w:hAnsi="Montserrat"/>
          <w:sz w:val="24"/>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or both sides of the coin of humanity, creates the foundation from which a unique perspective may be established. Once that perspective has been attained, it is possible to look at the options and choose the best human representation.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herself in a position to realize that dream.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When Dawn was twinned, her twin assumed the identity of Dusk.</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Variant</w:t>
      </w:r>
    </w:p>
    <w:p w:rsidR="00C64E01" w:rsidRPr="008E2E45" w:rsidRDefault="00C64E01">
      <w:pPr>
        <w:rPr>
          <w:rFonts w:ascii="Montserrat" w:hAnsi="Montserrat"/>
          <w:sz w:val="24"/>
        </w:rPr>
      </w:pPr>
    </w:p>
    <w:p w:rsidR="00C64E01" w:rsidRPr="008E2E45" w:rsidRDefault="00C64E01">
      <w:pPr>
        <w:rPr>
          <w:rFonts w:ascii="Montserrat" w:hAnsi="Montserrat"/>
          <w:color w:val="333399"/>
          <w:sz w:val="24"/>
        </w:rPr>
      </w:pPr>
      <w:r w:rsidRPr="008E2E45">
        <w:rPr>
          <w:rFonts w:ascii="Montserrat" w:hAnsi="Montserrat"/>
          <w:color w:val="333399"/>
          <w:sz w:val="24"/>
        </w:rPr>
        <w:t xml:space="preserve">The resurrection of the phoenix hinged on the fulfillment of the pact of rebirth binding the dragon to his initiate. </w:t>
      </w:r>
    </w:p>
    <w:p w:rsidR="00C64E01" w:rsidRPr="008E2E45" w:rsidRDefault="00C64E01">
      <w:pPr>
        <w:rPr>
          <w:rFonts w:ascii="Montserrat" w:hAnsi="Montserrat"/>
          <w:color w:val="333399"/>
          <w:sz w:val="24"/>
        </w:rPr>
      </w:pPr>
    </w:p>
    <w:p w:rsidR="00C64E01" w:rsidRPr="008E2E45" w:rsidRDefault="00C64E01">
      <w:pPr>
        <w:rPr>
          <w:rFonts w:ascii="Montserrat" w:hAnsi="Montserrat"/>
          <w:sz w:val="24"/>
        </w:rPr>
      </w:pPr>
      <w:r w:rsidRPr="008E2E45">
        <w:rPr>
          <w:rFonts w:ascii="Montserrat" w:hAnsi="Montserrat"/>
          <w:sz w:val="24"/>
        </w:rPr>
        <w:t xml:space="preserve">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destroying Dawn and freeing the exile. </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t>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potential of the whole, destroying the individuality of Phoenix as her very soul twinned. The trauma of their division was visited on creation itself as the opening of the rift.</w:t>
      </w:r>
    </w:p>
    <w:p w:rsidR="00C64E01" w:rsidRPr="008E2E45" w:rsidRDefault="00C64E01">
      <w:pPr>
        <w:rPr>
          <w:rFonts w:ascii="Montserrat" w:hAnsi="Montserrat"/>
          <w:sz w:val="24"/>
        </w:rPr>
      </w:pPr>
    </w:p>
    <w:p w:rsidR="00C64E01" w:rsidRPr="008E2E45" w:rsidRDefault="00C64E01">
      <w:pPr>
        <w:rPr>
          <w:rFonts w:ascii="Montserrat" w:hAnsi="Montserrat"/>
          <w:sz w:val="24"/>
        </w:rPr>
      </w:pPr>
      <w:r w:rsidRPr="008E2E45">
        <w:rPr>
          <w:rFonts w:ascii="Montserrat" w:hAnsi="Montserrat"/>
          <w:sz w:val="24"/>
        </w:rPr>
        <w:br w:type="page"/>
      </w:r>
    </w:p>
    <w:p w:rsidR="00C64E01" w:rsidRPr="008E2E45" w:rsidRDefault="00C64E01">
      <w:pPr>
        <w:rPr>
          <w:rFonts w:ascii="Montserrat" w:hAnsi="Montserrat"/>
          <w:sz w:val="24"/>
        </w:rPr>
      </w:pPr>
    </w:p>
    <w:sectPr w:rsidR="00C64E01" w:rsidRPr="008E2E45">
      <w:pgSz w:w="12240" w:h="15840"/>
      <w:pgMar w:top="1440" w:right="18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F697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9CEFD2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9562B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52C1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D320D7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50FDA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97EAB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64B58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25C18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01C1F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15:restartNumberingAfterBreak="0">
    <w:nsid w:val="FFFFFFFE"/>
    <w:multiLevelType w:val="singleLevel"/>
    <w:tmpl w:val="071E7D12"/>
    <w:lvl w:ilvl="0">
      <w:numFmt w:val="decimal"/>
      <w:lvlText w:val="*"/>
      <w:lvlJc w:val="left"/>
    </w:lvl>
  </w:abstractNum>
  <w:abstractNum w:abstractNumId="12"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15"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1493448917">
    <w:abstractNumId w:val="9"/>
  </w:num>
  <w:num w:numId="2" w16cid:durableId="2013871678">
    <w:abstractNumId w:val="7"/>
  </w:num>
  <w:num w:numId="3" w16cid:durableId="360395933">
    <w:abstractNumId w:val="6"/>
  </w:num>
  <w:num w:numId="4" w16cid:durableId="707413979">
    <w:abstractNumId w:val="5"/>
  </w:num>
  <w:num w:numId="5" w16cid:durableId="1512572635">
    <w:abstractNumId w:val="4"/>
  </w:num>
  <w:num w:numId="6" w16cid:durableId="1085763244">
    <w:abstractNumId w:val="8"/>
  </w:num>
  <w:num w:numId="7" w16cid:durableId="136840332">
    <w:abstractNumId w:val="3"/>
  </w:num>
  <w:num w:numId="8" w16cid:durableId="337467669">
    <w:abstractNumId w:val="2"/>
  </w:num>
  <w:num w:numId="9" w16cid:durableId="1123765180">
    <w:abstractNumId w:val="1"/>
  </w:num>
  <w:num w:numId="10" w16cid:durableId="893463326">
    <w:abstractNumId w:val="0"/>
  </w:num>
  <w:num w:numId="11" w16cid:durableId="1567300585">
    <w:abstractNumId w:val="13"/>
  </w:num>
  <w:num w:numId="12" w16cid:durableId="1569919103">
    <w:abstractNumId w:val="12"/>
  </w:num>
  <w:num w:numId="13" w16cid:durableId="2018651517">
    <w:abstractNumId w:val="15"/>
  </w:num>
  <w:num w:numId="14" w16cid:durableId="1176729989">
    <w:abstractNumId w:val="14"/>
  </w:num>
  <w:num w:numId="15" w16cid:durableId="1080445702">
    <w:abstractNumId w:val="11"/>
    <w:lvlOverride w:ilvl="0">
      <w:lvl w:ilvl="0">
        <w:numFmt w:val="bullet"/>
        <w:lvlText w:val=""/>
        <w:legacy w:legacy="1" w:legacySpace="0" w:legacyIndent="0"/>
        <w:lvlJc w:val="left"/>
        <w:rPr>
          <w:rFonts w:ascii="Symbol" w:hAnsi="Symbol" w:hint="default"/>
        </w:rPr>
      </w:lvl>
    </w:lvlOverride>
  </w:num>
  <w:num w:numId="16" w16cid:durableId="993026076">
    <w:abstractNumId w:val="10"/>
  </w:num>
  <w:num w:numId="17" w16cid:durableId="1720399174">
    <w:abstractNumId w:val="10"/>
  </w:num>
  <w:num w:numId="18" w16cid:durableId="1887594725">
    <w:abstractNumId w:val="10"/>
  </w:num>
  <w:num w:numId="19" w16cid:durableId="2043095270">
    <w:abstractNumId w:val="10"/>
  </w:num>
  <w:num w:numId="20" w16cid:durableId="1087262875">
    <w:abstractNumId w:val="10"/>
  </w:num>
  <w:num w:numId="21" w16cid:durableId="571427893">
    <w:abstractNumId w:val="10"/>
  </w:num>
  <w:num w:numId="22" w16cid:durableId="16768104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610A"/>
    <w:rsid w:val="00330574"/>
    <w:rsid w:val="008E2E45"/>
    <w:rsid w:val="00C64E01"/>
    <w:rsid w:val="00DA6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C242DFD-61C9-4622-8C52-7C3152E11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45"/>
    <w:pPr>
      <w:spacing w:after="240" w:line="276" w:lineRule="auto"/>
    </w:pPr>
    <w:rPr>
      <w:rFonts w:cstheme="minorHAnsi"/>
      <w:sz w:val="28"/>
      <w:szCs w:val="28"/>
    </w:rPr>
  </w:style>
  <w:style w:type="paragraph" w:styleId="Heading1">
    <w:name w:val="heading 1"/>
    <w:basedOn w:val="NoSpacing"/>
    <w:next w:val="Normal"/>
    <w:link w:val="Heading1Char"/>
    <w:qFormat/>
    <w:rsid w:val="008E2E4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E2E45"/>
    <w:pPr>
      <w:numPr>
        <w:ilvl w:val="1"/>
        <w:numId w:val="22"/>
      </w:numPr>
      <w:outlineLvl w:val="1"/>
    </w:pPr>
    <w:rPr>
      <w:rFonts w:ascii="Montserrat" w:hAnsi="Montserrat"/>
      <w:sz w:val="48"/>
      <w:szCs w:val="48"/>
    </w:rPr>
  </w:style>
  <w:style w:type="paragraph" w:styleId="Heading3">
    <w:name w:val="heading 3"/>
    <w:basedOn w:val="Heading2"/>
    <w:next w:val="Normal"/>
    <w:link w:val="Heading3Char"/>
    <w:qFormat/>
    <w:rsid w:val="008E2E45"/>
    <w:pPr>
      <w:outlineLvl w:val="2"/>
    </w:pPr>
    <w:rPr>
      <w:sz w:val="40"/>
    </w:rPr>
  </w:style>
  <w:style w:type="paragraph" w:styleId="Heading4">
    <w:name w:val="heading 4"/>
    <w:basedOn w:val="Heading3"/>
    <w:next w:val="Normal"/>
    <w:link w:val="Heading4Char"/>
    <w:qFormat/>
    <w:rsid w:val="008E2E45"/>
    <w:pPr>
      <w:numPr>
        <w:ilvl w:val="3"/>
      </w:numPr>
      <w:outlineLvl w:val="3"/>
    </w:pPr>
    <w:rPr>
      <w:sz w:val="32"/>
    </w:rPr>
  </w:style>
  <w:style w:type="paragraph" w:styleId="Heading5">
    <w:name w:val="heading 5"/>
    <w:basedOn w:val="Heading4"/>
    <w:next w:val="Normal"/>
    <w:link w:val="Heading5Char"/>
    <w:qFormat/>
    <w:rsid w:val="008E2E45"/>
    <w:pPr>
      <w:numPr>
        <w:ilvl w:val="4"/>
      </w:numPr>
      <w:outlineLvl w:val="4"/>
    </w:pPr>
    <w:rPr>
      <w:sz w:val="28"/>
    </w:rPr>
  </w:style>
  <w:style w:type="paragraph" w:styleId="Heading6">
    <w:name w:val="heading 6"/>
    <w:basedOn w:val="Heading5"/>
    <w:next w:val="Normal"/>
    <w:link w:val="Heading6Char"/>
    <w:qFormat/>
    <w:rsid w:val="008E2E45"/>
    <w:pPr>
      <w:numPr>
        <w:ilvl w:val="5"/>
      </w:numPr>
      <w:outlineLvl w:val="5"/>
    </w:pPr>
    <w:rPr>
      <w:bCs/>
      <w:sz w:val="24"/>
      <w:szCs w:val="24"/>
      <w:u w:val="single"/>
    </w:rPr>
  </w:style>
  <w:style w:type="paragraph" w:styleId="Heading7">
    <w:name w:val="heading 7"/>
    <w:basedOn w:val="Heading6"/>
    <w:next w:val="Normal"/>
    <w:link w:val="Heading7Char"/>
    <w:qFormat/>
    <w:rsid w:val="008E2E45"/>
    <w:pPr>
      <w:keepNext w:val="0"/>
      <w:numPr>
        <w:ilvl w:val="0"/>
        <w:numId w:val="0"/>
      </w:numPr>
      <w:outlineLvl w:val="6"/>
    </w:pPr>
    <w:rPr>
      <w:b w:val="0"/>
      <w:kern w:val="0"/>
    </w:rPr>
  </w:style>
  <w:style w:type="paragraph" w:styleId="Heading8">
    <w:name w:val="heading 8"/>
    <w:basedOn w:val="Heading6"/>
    <w:next w:val="Normal"/>
    <w:link w:val="Heading8Char"/>
    <w:qFormat/>
    <w:rsid w:val="008E2E45"/>
    <w:pPr>
      <w:outlineLvl w:val="7"/>
    </w:pPr>
    <w:rPr>
      <w:i/>
      <w:iCs/>
      <w:u w:val="none"/>
    </w:rPr>
  </w:style>
  <w:style w:type="paragraph" w:styleId="Heading9">
    <w:name w:val="heading 9"/>
    <w:basedOn w:val="Heading8"/>
    <w:next w:val="Normal"/>
    <w:link w:val="Heading9Char"/>
    <w:qFormat/>
    <w:rsid w:val="008E2E4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styleId="BodyText">
    <w:name w:val="Body Text"/>
    <w:basedOn w:val="Normal"/>
    <w:semiHidden/>
    <w:rPr>
      <w:sz w:val="16"/>
    </w:rPr>
  </w:style>
  <w:style w:type="paragraph" w:customStyle="1" w:styleId="Subheading1">
    <w:name w:val="Subheading 1"/>
    <w:basedOn w:val="Heading1"/>
    <w:next w:val="Normal"/>
    <w:link w:val="Subheading1Char"/>
    <w:qFormat/>
    <w:rsid w:val="008E2E4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E2E45"/>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8E2E45"/>
  </w:style>
  <w:style w:type="character" w:customStyle="1" w:styleId="Subheading2Char">
    <w:name w:val="Subheading 2 Char"/>
    <w:link w:val="Subheading2"/>
    <w:rsid w:val="008E2E4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E2E45"/>
    <w:rPr>
      <w:sz w:val="40"/>
      <w:szCs w:val="40"/>
    </w:rPr>
  </w:style>
  <w:style w:type="character" w:customStyle="1" w:styleId="Subheading3Char">
    <w:name w:val="Subheading 3 Char"/>
    <w:link w:val="Subheading3"/>
    <w:rsid w:val="008E2E4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E2E45"/>
    <w:pPr>
      <w:spacing w:before="240" w:line="240" w:lineRule="auto"/>
    </w:pPr>
    <w:rPr>
      <w:vertAlign w:val="subscript"/>
    </w:rPr>
  </w:style>
  <w:style w:type="character" w:customStyle="1" w:styleId="SuptitleChar">
    <w:name w:val="Suptitle Char"/>
    <w:link w:val="Suptitle"/>
    <w:rsid w:val="008E2E4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E2E45"/>
    <w:rPr>
      <w:b w:val="0"/>
      <w:bCs w:val="0"/>
      <w:color w:val="7F7F7F"/>
      <w:vertAlign w:val="superscript"/>
    </w:rPr>
  </w:style>
  <w:style w:type="character" w:customStyle="1" w:styleId="SubtitleChar">
    <w:name w:val="Subtitle Char"/>
    <w:link w:val="Subtitle"/>
    <w:uiPriority w:val="11"/>
    <w:rsid w:val="008E2E45"/>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8E2E45"/>
    <w:rPr>
      <w:rFonts w:eastAsia="Times New Roman" w:cstheme="minorHAnsi"/>
      <w:b/>
      <w:kern w:val="28"/>
      <w:sz w:val="56"/>
      <w:szCs w:val="28"/>
    </w:rPr>
  </w:style>
  <w:style w:type="paragraph" w:styleId="NoSpacing">
    <w:name w:val="No Spacing"/>
    <w:basedOn w:val="Normal"/>
    <w:uiPriority w:val="1"/>
    <w:qFormat/>
    <w:rsid w:val="008E2E45"/>
    <w:pPr>
      <w:spacing w:after="0"/>
    </w:pPr>
  </w:style>
  <w:style w:type="character" w:customStyle="1" w:styleId="Heading2Char">
    <w:name w:val="Heading 2 Char"/>
    <w:link w:val="Heading2"/>
    <w:rsid w:val="008E2E45"/>
    <w:rPr>
      <w:rFonts w:ascii="Montserrat" w:eastAsia="Times New Roman" w:hAnsi="Montserrat" w:cstheme="minorHAnsi"/>
      <w:b/>
      <w:kern w:val="28"/>
      <w:sz w:val="48"/>
      <w:szCs w:val="48"/>
    </w:rPr>
  </w:style>
  <w:style w:type="character" w:customStyle="1" w:styleId="Heading3Char">
    <w:name w:val="Heading 3 Char"/>
    <w:link w:val="Heading3"/>
    <w:rsid w:val="008E2E45"/>
    <w:rPr>
      <w:rFonts w:ascii="Montserrat" w:eastAsia="Times New Roman" w:hAnsi="Montserrat" w:cstheme="minorHAnsi"/>
      <w:b/>
      <w:kern w:val="28"/>
      <w:sz w:val="40"/>
      <w:szCs w:val="48"/>
    </w:rPr>
  </w:style>
  <w:style w:type="character" w:customStyle="1" w:styleId="Heading4Char">
    <w:name w:val="Heading 4 Char"/>
    <w:link w:val="Heading4"/>
    <w:rsid w:val="008E2E45"/>
    <w:rPr>
      <w:rFonts w:ascii="Montserrat" w:eastAsia="Times New Roman" w:hAnsi="Montserrat" w:cstheme="minorHAnsi"/>
      <w:b/>
      <w:kern w:val="28"/>
      <w:sz w:val="32"/>
      <w:szCs w:val="48"/>
    </w:rPr>
  </w:style>
  <w:style w:type="character" w:customStyle="1" w:styleId="Heading5Char">
    <w:name w:val="Heading 5 Char"/>
    <w:link w:val="Heading5"/>
    <w:rsid w:val="008E2E45"/>
    <w:rPr>
      <w:rFonts w:ascii="Montserrat" w:eastAsia="Times New Roman" w:hAnsi="Montserrat" w:cstheme="minorHAnsi"/>
      <w:b/>
      <w:kern w:val="28"/>
      <w:sz w:val="28"/>
      <w:szCs w:val="48"/>
    </w:rPr>
  </w:style>
  <w:style w:type="character" w:customStyle="1" w:styleId="Heading6Char">
    <w:name w:val="Heading 6 Char"/>
    <w:link w:val="Heading6"/>
    <w:rsid w:val="008E2E45"/>
    <w:rPr>
      <w:rFonts w:ascii="Montserrat" w:eastAsia="Times New Roman" w:hAnsi="Montserrat" w:cstheme="minorHAnsi"/>
      <w:b/>
      <w:bCs/>
      <w:kern w:val="28"/>
      <w:sz w:val="24"/>
      <w:szCs w:val="24"/>
      <w:u w:val="single"/>
    </w:rPr>
  </w:style>
  <w:style w:type="character" w:customStyle="1" w:styleId="Heading7Char">
    <w:name w:val="Heading 7 Char"/>
    <w:link w:val="Heading7"/>
    <w:rsid w:val="008E2E45"/>
    <w:rPr>
      <w:rFonts w:ascii="Montserrat" w:eastAsia="Times New Roman" w:hAnsi="Montserrat" w:cstheme="minorHAnsi"/>
      <w:bCs/>
      <w:sz w:val="24"/>
      <w:szCs w:val="24"/>
      <w:u w:val="single"/>
    </w:rPr>
  </w:style>
  <w:style w:type="character" w:customStyle="1" w:styleId="Heading8Char">
    <w:name w:val="Heading 8 Char"/>
    <w:link w:val="Heading8"/>
    <w:rsid w:val="008E2E45"/>
    <w:rPr>
      <w:rFonts w:ascii="Montserrat" w:eastAsia="Times New Roman" w:hAnsi="Montserrat" w:cstheme="minorHAnsi"/>
      <w:b/>
      <w:bCs/>
      <w:i/>
      <w:iCs/>
      <w:kern w:val="28"/>
      <w:sz w:val="24"/>
      <w:szCs w:val="24"/>
    </w:rPr>
  </w:style>
  <w:style w:type="character" w:customStyle="1" w:styleId="Heading9Char">
    <w:name w:val="Heading 9 Char"/>
    <w:link w:val="Heading9"/>
    <w:rsid w:val="008E2E4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E2E4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E2E4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E2E45"/>
    <w:rPr>
      <w:rFonts w:ascii="Montserrat" w:eastAsia="Times New Roman" w:hAnsi="Montserrat" w:cs="Times New Roman"/>
      <w:b/>
      <w:bCs/>
      <w:spacing w:val="-10"/>
      <w:kern w:val="28"/>
      <w:sz w:val="72"/>
      <w:szCs w:val="72"/>
    </w:rPr>
  </w:style>
  <w:style w:type="character" w:styleId="Strong">
    <w:name w:val="Strong"/>
    <w:uiPriority w:val="22"/>
    <w:qFormat/>
    <w:rsid w:val="008E2E45"/>
    <w:rPr>
      <w:b/>
      <w:bCs/>
    </w:rPr>
  </w:style>
  <w:style w:type="character" w:styleId="Emphasis">
    <w:name w:val="Emphasis"/>
    <w:uiPriority w:val="20"/>
    <w:qFormat/>
    <w:rsid w:val="008E2E45"/>
    <w:rPr>
      <w:rFonts w:asciiTheme="minorHAnsi" w:hAnsiTheme="minorHAnsi" w:cstheme="minorHAnsi"/>
      <w:i/>
      <w:iCs/>
      <w:sz w:val="28"/>
      <w:szCs w:val="28"/>
    </w:rPr>
  </w:style>
  <w:style w:type="paragraph" w:styleId="ListParagraph">
    <w:name w:val="List Paragraph"/>
    <w:basedOn w:val="Normal"/>
    <w:uiPriority w:val="34"/>
    <w:qFormat/>
    <w:rsid w:val="008E2E45"/>
    <w:pPr>
      <w:ind w:left="720"/>
      <w:contextualSpacing/>
    </w:pPr>
    <w:rPr>
      <w:rFonts w:eastAsia="Times New Roman"/>
    </w:rPr>
  </w:style>
  <w:style w:type="paragraph" w:styleId="Quote">
    <w:name w:val="Quote"/>
    <w:basedOn w:val="Normal"/>
    <w:next w:val="Normal"/>
    <w:link w:val="QuoteChar"/>
    <w:uiPriority w:val="29"/>
    <w:qFormat/>
    <w:rsid w:val="008E2E4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E2E45"/>
    <w:rPr>
      <w:rFonts w:cstheme="minorHAnsi"/>
      <w:sz w:val="28"/>
      <w:szCs w:val="28"/>
    </w:rPr>
  </w:style>
  <w:style w:type="paragraph" w:styleId="IntenseQuote">
    <w:name w:val="Intense Quote"/>
    <w:basedOn w:val="Quote"/>
    <w:next w:val="Normal"/>
    <w:link w:val="IntenseQuoteChar"/>
    <w:uiPriority w:val="30"/>
    <w:qFormat/>
    <w:rsid w:val="008E2E45"/>
    <w:pPr>
      <w:pBdr>
        <w:left w:val="single" w:sz="18" w:space="7" w:color="auto"/>
      </w:pBdr>
    </w:pPr>
    <w:rPr>
      <w:b/>
      <w:bCs/>
    </w:rPr>
  </w:style>
  <w:style w:type="character" w:customStyle="1" w:styleId="IntenseQuoteChar">
    <w:name w:val="Intense Quote Char"/>
    <w:link w:val="IntenseQuote"/>
    <w:uiPriority w:val="30"/>
    <w:rsid w:val="008E2E45"/>
    <w:rPr>
      <w:rFonts w:cstheme="minorHAnsi"/>
      <w:b/>
      <w:bCs/>
      <w:sz w:val="28"/>
      <w:szCs w:val="28"/>
    </w:rPr>
  </w:style>
  <w:style w:type="character" w:styleId="SubtleEmphasis">
    <w:name w:val="Subtle Emphasis"/>
    <w:uiPriority w:val="19"/>
    <w:qFormat/>
    <w:rsid w:val="008E2E4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E2E45"/>
    <w:rPr>
      <w:rFonts w:asciiTheme="minorHAnsi" w:hAnsiTheme="minorHAnsi" w:cstheme="minorHAnsi"/>
      <w:b/>
      <w:bCs/>
      <w:i/>
      <w:iCs/>
      <w:sz w:val="28"/>
      <w:szCs w:val="28"/>
    </w:rPr>
  </w:style>
  <w:style w:type="character" w:styleId="SubtleReference">
    <w:name w:val="Subtle Reference"/>
    <w:uiPriority w:val="31"/>
    <w:qFormat/>
    <w:rsid w:val="008E2E45"/>
    <w:rPr>
      <w:caps/>
      <w:color w:val="7F7F7F" w:themeColor="text1" w:themeTint="80"/>
      <w:sz w:val="22"/>
      <w:szCs w:val="22"/>
    </w:rPr>
  </w:style>
  <w:style w:type="character" w:styleId="IntenseReference">
    <w:name w:val="Intense Reference"/>
    <w:uiPriority w:val="32"/>
    <w:qFormat/>
    <w:rsid w:val="008E2E45"/>
    <w:rPr>
      <w:b/>
      <w:bCs/>
      <w:caps/>
      <w:color w:val="7F7F7F" w:themeColor="text1" w:themeTint="80"/>
      <w:sz w:val="22"/>
      <w:szCs w:val="22"/>
    </w:rPr>
  </w:style>
  <w:style w:type="character" w:styleId="BookTitle">
    <w:name w:val="Book Title"/>
    <w:uiPriority w:val="33"/>
    <w:qFormat/>
    <w:rsid w:val="008E2E4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316970</Words>
  <Characters>1480251</Characters>
  <Application>Microsoft Office Word</Application>
  <DocSecurity>0</DocSecurity>
  <Lines>33642</Lines>
  <Paragraphs>3558</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1793663</CharactersWithSpaces>
  <SharedDoc>false</SharedDoc>
  <HLinks>
    <vt:vector size="102" baseType="variant">
      <vt:variant>
        <vt:i4>131074</vt:i4>
      </vt:variant>
      <vt:variant>
        <vt:i4>48</vt:i4>
      </vt:variant>
      <vt:variant>
        <vt:i4>0</vt:i4>
      </vt:variant>
      <vt:variant>
        <vt:i4>5</vt:i4>
      </vt:variant>
      <vt:variant>
        <vt:lpwstr/>
      </vt:variant>
      <vt:variant>
        <vt:lpwstr>Links</vt:lpwstr>
      </vt:variant>
      <vt:variant>
        <vt:i4>131074</vt:i4>
      </vt:variant>
      <vt:variant>
        <vt:i4>45</vt:i4>
      </vt:variant>
      <vt:variant>
        <vt:i4>0</vt:i4>
      </vt:variant>
      <vt:variant>
        <vt:i4>5</vt:i4>
      </vt:variant>
      <vt:variant>
        <vt:lpwstr/>
      </vt:variant>
      <vt:variant>
        <vt:lpwstr>Links</vt:lpwstr>
      </vt:variant>
      <vt:variant>
        <vt:i4>131074</vt:i4>
      </vt:variant>
      <vt:variant>
        <vt:i4>42</vt:i4>
      </vt:variant>
      <vt:variant>
        <vt:i4>0</vt:i4>
      </vt:variant>
      <vt:variant>
        <vt:i4>5</vt:i4>
      </vt:variant>
      <vt:variant>
        <vt:lpwstr/>
      </vt:variant>
      <vt:variant>
        <vt:lpwstr>Links</vt:lpwstr>
      </vt:variant>
      <vt:variant>
        <vt:i4>131074</vt:i4>
      </vt:variant>
      <vt:variant>
        <vt:i4>39</vt:i4>
      </vt:variant>
      <vt:variant>
        <vt:i4>0</vt:i4>
      </vt:variant>
      <vt:variant>
        <vt:i4>5</vt:i4>
      </vt:variant>
      <vt:variant>
        <vt:lpwstr/>
      </vt:variant>
      <vt:variant>
        <vt:lpwstr>Links</vt:lpwstr>
      </vt:variant>
      <vt:variant>
        <vt:i4>131074</vt:i4>
      </vt:variant>
      <vt:variant>
        <vt:i4>36</vt:i4>
      </vt:variant>
      <vt:variant>
        <vt:i4>0</vt:i4>
      </vt:variant>
      <vt:variant>
        <vt:i4>5</vt:i4>
      </vt:variant>
      <vt:variant>
        <vt:lpwstr/>
      </vt:variant>
      <vt:variant>
        <vt:lpwstr>Links</vt:lpwstr>
      </vt:variant>
      <vt:variant>
        <vt:i4>131074</vt:i4>
      </vt:variant>
      <vt:variant>
        <vt:i4>33</vt:i4>
      </vt:variant>
      <vt:variant>
        <vt:i4>0</vt:i4>
      </vt:variant>
      <vt:variant>
        <vt:i4>5</vt:i4>
      </vt:variant>
      <vt:variant>
        <vt:lpwstr/>
      </vt:variant>
      <vt:variant>
        <vt:lpwstr>Links</vt:lpwstr>
      </vt:variant>
      <vt:variant>
        <vt:i4>131074</vt:i4>
      </vt:variant>
      <vt:variant>
        <vt:i4>30</vt:i4>
      </vt:variant>
      <vt:variant>
        <vt:i4>0</vt:i4>
      </vt:variant>
      <vt:variant>
        <vt:i4>5</vt:i4>
      </vt:variant>
      <vt:variant>
        <vt:lpwstr/>
      </vt:variant>
      <vt:variant>
        <vt:lpwstr>Links</vt:lpwstr>
      </vt:variant>
      <vt:variant>
        <vt:i4>131074</vt:i4>
      </vt:variant>
      <vt:variant>
        <vt:i4>27</vt:i4>
      </vt:variant>
      <vt:variant>
        <vt:i4>0</vt:i4>
      </vt:variant>
      <vt:variant>
        <vt:i4>5</vt:i4>
      </vt:variant>
      <vt:variant>
        <vt:lpwstr/>
      </vt:variant>
      <vt:variant>
        <vt:lpwstr>Links</vt:lpwstr>
      </vt: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