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3E17" w:rsidRPr="00471512" w:rsidRDefault="00413E17">
      <w:pPr>
        <w:rPr>
          <w:rFonts w:ascii="Montserrat" w:hAnsi="Montserrat"/>
          <w:sz w:val="24"/>
        </w:rPr>
      </w:pPr>
      <w:r w:rsidRPr="00471512">
        <w:rPr>
          <w:rFonts w:ascii="Montserrat" w:hAnsi="Montserrat"/>
          <w:sz w:val="24"/>
        </w:rPr>
        <w:t>Project Development · Pool</w:t>
      </w:r>
    </w:p>
    <w:p w:rsidR="00413E17" w:rsidRPr="00471512" w:rsidRDefault="00413E17">
      <w:pPr>
        <w:rPr>
          <w:rFonts w:ascii="Montserrat" w:hAnsi="Montserrat"/>
          <w:sz w:val="24"/>
        </w:rPr>
      </w:pPr>
      <w:r w:rsidRPr="00471512">
        <w:rPr>
          <w:rFonts w:ascii="Montserrat" w:hAnsi="Montserrat"/>
          <w:sz w:val="24"/>
        </w:rPr>
        <w:t>Secondary · The Threshold</w:t>
      </w:r>
    </w:p>
    <w:p w:rsidR="00413E17" w:rsidRPr="00471512" w:rsidRDefault="00413E17">
      <w:pPr>
        <w:rPr>
          <w:rFonts w:ascii="Montserrat" w:hAnsi="Montserrat"/>
          <w:sz w:val="24"/>
        </w:rPr>
      </w:pPr>
    </w:p>
    <w:p w:rsidR="00413E17" w:rsidRPr="00471512" w:rsidRDefault="00413E17">
      <w:pPr>
        <w:rPr>
          <w:rFonts w:ascii="Montserrat" w:hAnsi="Montserrat"/>
          <w:sz w:val="24"/>
        </w:rPr>
      </w:pPr>
    </w:p>
    <w:p w:rsidR="00413E17" w:rsidRPr="00471512" w:rsidRDefault="00413E17">
      <w:pPr>
        <w:rPr>
          <w:rFonts w:ascii="Montserrat" w:hAnsi="Montserrat"/>
          <w:sz w:val="24"/>
        </w:rPr>
      </w:pPr>
      <w:r w:rsidRPr="00471512">
        <w:rPr>
          <w:rFonts w:ascii="Montserrat" w:hAnsi="Montserrat"/>
          <w:sz w:val="24"/>
        </w:rPr>
        <w:t>Search Key</w:t>
      </w:r>
    </w:p>
    <w:p w:rsidR="00413E17" w:rsidRPr="00471512" w:rsidRDefault="00413E17">
      <w:pPr>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Time of Choosing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Fox-She wanted him. Her arousal was frightening. It was not even rational; a purely animal magnetism. Her body's response to just his look had been embarrassing, and the brushing contact had almost burst her heart.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Phoenix-What she heard gave her other things to think about in the days following. Thinking provoked questions about what she had been willing to take for granted.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Introduction to Tear Niar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Key to the Threshold, Dream Gate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Trial of Ember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three months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Sketches for Part II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471512">
        <w:rPr>
          <w:rFonts w:ascii="Montserrat" w:hAnsi="Montserrat"/>
          <w:i/>
          <w:sz w:val="24"/>
        </w:rPr>
        <w:t>her</w:t>
      </w:r>
      <w:r w:rsidRPr="00471512">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Rain, Lion, Dragon, Fox, Angel . Annex, morning. .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Fox, Angel. Annex Atrium, afternoon and evening..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Rain, Lion, Dragon, Dusk. Campus Dorms, afternoon and evening..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got the drop on Fox and possessed her. Through Fox, Dusk stepped into Dawn’s place, spending the rest of the night in </w:t>
      </w:r>
      <w:r w:rsidRPr="00471512">
        <w:rPr>
          <w:rFonts w:ascii="Montserrat" w:hAnsi="Montserrat"/>
          <w:i/>
          <w:sz w:val="24"/>
        </w:rPr>
        <w:t>her</w:t>
      </w:r>
      <w:r w:rsidRPr="00471512">
        <w:rPr>
          <w:rFonts w:ascii="Montserrat" w:hAnsi="Montserrat"/>
          <w:sz w:val="24"/>
        </w:rPr>
        <w:t xml:space="preserve"> room, intoxicated by the thought of going to </w:t>
      </w:r>
      <w:r w:rsidRPr="00471512">
        <w:rPr>
          <w:rFonts w:ascii="Montserrat" w:hAnsi="Montserrat"/>
          <w:i/>
          <w:sz w:val="24"/>
        </w:rPr>
        <w:t xml:space="preserve">her </w:t>
      </w:r>
      <w:r w:rsidRPr="00471512">
        <w:rPr>
          <w:rFonts w:ascii="Montserrat" w:hAnsi="Montserrat"/>
          <w:sz w:val="24"/>
        </w:rPr>
        <w:t xml:space="preserve">classes and hanging out with </w:t>
      </w:r>
      <w:r w:rsidRPr="00471512">
        <w:rPr>
          <w:rFonts w:ascii="Montserrat" w:hAnsi="Montserrat"/>
          <w:i/>
          <w:sz w:val="24"/>
        </w:rPr>
        <w:t xml:space="preserve">her </w:t>
      </w:r>
      <w:r w:rsidRPr="00471512">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471512">
        <w:rPr>
          <w:rFonts w:ascii="Montserrat" w:hAnsi="Montserrat"/>
          <w:i/>
          <w:sz w:val="24"/>
        </w:rPr>
        <w:t>is</w:t>
      </w:r>
      <w:r w:rsidRPr="00471512">
        <w:rPr>
          <w:rFonts w:ascii="Montserrat" w:hAnsi="Montserrat"/>
          <w:sz w:val="24"/>
        </w:rPr>
        <w:t xml:space="preserve"> greener.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Resurrection of Crow, Establishing Sketches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color w:val="808080"/>
          <w:sz w:val="24"/>
        </w:rPr>
      </w:pPr>
      <w:r w:rsidRPr="00471512">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 xml:space="preserve">Foundation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r w:rsidRPr="00471512">
        <w:rPr>
          <w:rFonts w:ascii="Montserrat" w:hAnsi="Montserrat"/>
          <w:sz w:val="24"/>
        </w:rPr>
        <w:br w:type="page"/>
      </w:r>
      <w:r w:rsidRPr="00471512">
        <w:rPr>
          <w:rFonts w:ascii="Montserrat" w:hAnsi="Montserrat"/>
          <w:color w:val="808080"/>
          <w:sz w:val="24"/>
        </w:rPr>
        <w:t>Clips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 xml:space="preserve">Erosion of Dawn’s Perspective-Confronting Cinder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to put Dawn, was forced to bring her along to the palace. Dawn was given leave to explore while Eve conducted her business. An initiate living on the road for most of her life, she had been separated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Evolution of Point Paradox-Reunion of Cinder and 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Erosion of Dawn’s Perspective-Confronting Cinder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Evolution of Point Paradox-Reunion of Cinder and 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surrounding the assumption of her father’s memory. Cinder and Coal had just returned to the capital after a years spent apart, painfully separated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inescapable part of reincarnation.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transformed. It was safe to say they were absolutely in love with each 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Erosion of Dawn’s Perspective-Confronting Cinder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did speak up, before the true dragon Princess strutted into the court.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Evolution of Point Paradox-Reunion of Cinder and 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casting Eve in a new light. Few people who heard the tale of a phoenix who took human form connected it with Eve, and those who did, for the most part, regarded it as pure propaganda better suited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Erosion of Dawn’s Perspective-Confronting Cinder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 whom she had gotten into the habit of calling Red, which was, unfortunately a common nickname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Evolution of Point Paradox-Reunion of Cinder and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Cinder had assumed, which left only one person she could be. Dawn was stunned to be told that she was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Erosion of Dawn’s Perspective-Confronting 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best to keep her identity to herself until she had a chance to discuss her discovery with her mother, suggesting she borrow her cousin’s identity for the evening. if she told people she was Scarlet,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on Cinder letting himself into her private chambers unannounced-always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Cinder-The Reception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 if anyone inquired before circulating among the guests.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Ember-In the Wings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 had sent word that they could not arrive in time for the reception, Coal immediately realized who the girl he had molested must have been. Ember listened to Coal’s account of that encounter,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not able to get her daughter alone to warn her about her status before the evening ended. They simply had to trust Cinder’s native cunning and discretion.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Dawn-In the Wings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her mother was closeted with the imperial regent. He offered the use of his own chambers, if she did not wish to return to the reception. 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Cinder and Dawn-Roommating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observed. Dawn, curious why Cinder had seemed to object to sharing her room, inquired very politely. Cinder cryptically replied that sleeping with Scarlet, the first time they had met, had been difficult enough. Scarlet,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Dawn-Witnessing Cinder and 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Dawn-Counseled by Eve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 Confronting Coal and 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Confrontations-Cinder, Coal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Cinder and Dawn-Bathing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Flashback-The Dream Gate Massacre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Cinder and Dawn-Dawn’s Secret, Exposed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Cinder and Dawn-Dawn’s Secret, Explained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Dawn had spent the rest of her childhood isolated from other children her age, privately longing for companions she could relate to. Her initiation became more of a rehabilitation for a brother and sister fused into one being, as later examination revealed her transformation and possession of Dusk’s psyche. Her sex and appearance marked her as unique, possibly even a reincarnation of her mother. The truth was not disclosed, but over the course of her initiation her mentor and her mother encouraged her attempts to sustain the identities of Dusk and Dawn,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Morning Audiences-Housemating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Cinder, Coal and Dawn-Schoolmating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Cinder-Proposition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Confrontations-Scarlet and Cinder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Encounters and Confrontations-Autumn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Confrontations-Scarlet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and Eve-House Legacies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Dawn's Entry Into the Scholastic Community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u w:val="single"/>
        </w:rPr>
        <w:t>Introduce Dawn’s Mentors: Raven, Thorn; School Mates</w:t>
      </w:r>
      <w:r w:rsidRPr="00471512">
        <w:rPr>
          <w:rFonts w:ascii="Montserrat" w:hAnsi="Montserrat"/>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Morning Audiences-Spheres of Authority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Dawn's Entry Into the Phoenix House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Morning Audiences-Arden’s Decline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Morning Audiences-Arden’s Request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u w:val="single"/>
        </w:rPr>
        <w:t>Dawn’s Public Exposure?</w:t>
      </w:r>
      <w:r w:rsidRPr="00471512">
        <w:rPr>
          <w:rFonts w:ascii="Montserrat" w:hAnsi="Montserrat"/>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Once again, Dawn’s androgyny drew comment.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 don't know what you expected, I am just me, neh?"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However, the truth came out rather embarrassingly which threw the hearing into confusion and resulted in a change of venue. It also caused a stir among Dawn's new friends.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revelation that the heir presented was not male, as the court presumed, nor female as the brief struggle had revealed, forced a recess to silence the commotion.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a mere consort, Eve had no claims to the imperial throne.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What did count was that Eve fought valiantly in the war and was loved by Ash, becoming the consort of the first emperor of the north.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the daughter of an avatar destined to be a paladin in her own right, however, Dawn was at least a noble.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Eve received noble patronage from the phoenix house, who recognized her as an embodiment of the phoenix legacy after hearing an exclusive account of her first appearance.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At first she did not know that she was being possessed by a darker shadow of herself, tainted by her childhood trauma.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During her final year of initiation, Phoenix was stripped of her imperial title, and displaced by the recognized reincarnation of the emperor.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As a result, Dawn, as the chosen heir was at once the principal opponent and nuptial prize for any man who could win the title from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Unless kev chose to enter the contest and take his own sister as a prize to get it, a union of ara and avon was forestalled.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To her surprise, however, she found herself courted, as her mother had been courted, by the heir and her dragon twin.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Dawn’s Courtship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Syn began to take an interest in Dawn for the same reasons Ojen did, now that he realized she was a girl.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One of the boys new to her acquaintance, Caval, had taken a marked interest in her and with tact and honesty began to win some of her trust. He approached as a friend.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Most of the boys she had gained respect from now only saw her as a girl to sue-Dawn could not comprehend this change in people she thought of as friends.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and her strange androgyny continued to provide a tumultuous focus for the local youth.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School Mating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 the embrace of nightmares. Dawn gradually confronted a legacy of the madness that had shattered her mind as a child. An alien within her, penetrating her so intimately that it shared her very identity.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471512">
        <w:rPr>
          <w:rFonts w:ascii="Montserrat" w:hAnsi="Montserrat"/>
          <w:i/>
          <w:color w:val="808080"/>
          <w:sz w:val="24"/>
        </w:rPr>
        <w:t>how</w:t>
      </w:r>
      <w:r w:rsidRPr="00471512">
        <w:rPr>
          <w:rFonts w:ascii="Montserrat" w:hAnsi="Montserrat"/>
          <w:color w:val="808080"/>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471512">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471512">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471512">
        <w:rPr>
          <w:rFonts w:ascii="Montserrat" w:hAnsi="Montserrat"/>
          <w:i/>
          <w:sz w:val="24"/>
        </w:rPr>
        <w:t>You can not escape what you are</w:t>
      </w:r>
      <w:r w:rsidRPr="00471512">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471512">
        <w:rPr>
          <w:rFonts w:ascii="Montserrat" w:hAnsi="Montserrat"/>
          <w:i/>
          <w:sz w:val="24"/>
        </w:rPr>
        <w:t xml:space="preserve">Don’t look at me. I got what I needed. This is all you. Figure it out for yourself. </w:t>
      </w:r>
      <w:r w:rsidRPr="00471512">
        <w:rPr>
          <w:rFonts w:ascii="Montserrat" w:hAnsi="Montserrat"/>
          <w:sz w:val="24"/>
        </w:rPr>
        <w:t xml:space="preserve">With that her nemesis left her alone with herself. </w:t>
      </w:r>
      <w:r w:rsidRPr="00471512">
        <w:rPr>
          <w:rFonts w:ascii="Montserrat" w:hAnsi="Montserrat"/>
          <w:i/>
          <w:sz w:val="24"/>
        </w:rPr>
        <w:t xml:space="preserve">It would be easy to doubt yourself, </w:t>
      </w:r>
      <w:r w:rsidRPr="00471512">
        <w:rPr>
          <w:rFonts w:ascii="Montserrat" w:hAnsi="Montserrat"/>
          <w:sz w:val="24"/>
        </w:rPr>
        <w:t xml:space="preserve">she admitted to her self, </w:t>
      </w:r>
      <w:r w:rsidRPr="00471512">
        <w:rPr>
          <w:rFonts w:ascii="Montserrat" w:hAnsi="Montserrat"/>
          <w:i/>
          <w:sz w:val="24"/>
        </w:rPr>
        <w:t xml:space="preserve">but you’d still have to live with yourself. I don’t know why this is happening to me. All I can do is hold myself together until I do.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r w:rsidRPr="00471512">
        <w:rPr>
          <w:rFonts w:ascii="Montserrat" w:hAnsi="Montserrat"/>
          <w:color w:val="808080"/>
          <w:sz w:val="24"/>
          <w:u w:val="single"/>
        </w:rPr>
        <w:tab/>
      </w:r>
      <w:r w:rsidRPr="00471512">
        <w:rPr>
          <w:rFonts w:ascii="Montserrat" w:hAnsi="Montserrat"/>
          <w:color w:val="808080"/>
          <w:sz w:val="24"/>
          <w:u w:val="single"/>
        </w:rPr>
        <w:tab/>
      </w:r>
      <w:r w:rsidRPr="00471512">
        <w:rPr>
          <w:rFonts w:ascii="Montserrat" w:hAnsi="Montserrat"/>
          <w:color w:val="808080"/>
          <w:sz w:val="24"/>
          <w:u w:val="single"/>
        </w:rPr>
        <w:tab/>
      </w:r>
      <w:r w:rsidRPr="00471512">
        <w:rPr>
          <w:rFonts w:ascii="Montserrat" w:hAnsi="Montserrat"/>
          <w:color w:val="808080"/>
          <w:sz w:val="24"/>
          <w:u w:val="single"/>
        </w:rPr>
        <w:tab/>
      </w:r>
      <w:r w:rsidRPr="00471512">
        <w:rPr>
          <w:rFonts w:ascii="Montserrat" w:hAnsi="Montserrat"/>
          <w:color w:val="808080"/>
          <w:sz w:val="24"/>
          <w:u w:val="single"/>
        </w:rPr>
        <w:tab/>
      </w:r>
      <w:r w:rsidRPr="00471512">
        <w:rPr>
          <w:rFonts w:ascii="Montserrat" w:hAnsi="Montserrat"/>
          <w:color w:val="808080"/>
          <w:sz w:val="24"/>
          <w:u w:val="single"/>
        </w:rPr>
        <w:tab/>
      </w:r>
      <w:r w:rsidRPr="00471512">
        <w:rPr>
          <w:rFonts w:ascii="Montserrat" w:hAnsi="Montserrat"/>
          <w:color w:val="808080"/>
          <w:sz w:val="24"/>
          <w:u w:val="single"/>
        </w:rPr>
        <w:tab/>
      </w:r>
      <w:r w:rsidRPr="00471512">
        <w:rPr>
          <w:rFonts w:ascii="Montserrat" w:hAnsi="Montserrat"/>
          <w:color w:val="808080"/>
          <w:sz w:val="24"/>
          <w:u w:val="single"/>
        </w:rPr>
        <w:tab/>
      </w:r>
      <w:r w:rsidRPr="00471512">
        <w:rPr>
          <w:rFonts w:ascii="Montserrat" w:hAnsi="Montserrat"/>
          <w:color w:val="808080"/>
          <w:sz w:val="24"/>
          <w:u w:val="single"/>
        </w:rPr>
        <w:tab/>
      </w:r>
      <w:r w:rsidRPr="00471512">
        <w:rPr>
          <w:rFonts w:ascii="Montserrat" w:hAnsi="Montserrat"/>
          <w:color w:val="808080"/>
          <w:sz w:val="24"/>
          <w:u w:val="single"/>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Clips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Dancer in the Dance</w:t>
      </w:r>
    </w:p>
    <w:p w:rsidR="00413E17" w:rsidRPr="00471512" w:rsidRDefault="00413E17">
      <w:pPr>
        <w:tabs>
          <w:tab w:val="left" w:pos="360"/>
          <w:tab w:val="left" w:pos="720"/>
          <w:tab w:val="left" w:pos="1080"/>
          <w:tab w:val="left" w:pos="1440"/>
          <w:tab w:val="left" w:pos="2160"/>
          <w:tab w:val="left" w:pos="2880"/>
          <w:tab w:val="left" w:pos="3600"/>
          <w:tab w:val="left" w:pos="4320"/>
          <w:tab w:val="left" w:pos="5040"/>
          <w:tab w:val="right" w:pos="6480"/>
          <w:tab w:val="right" w:pos="6840"/>
        </w:tabs>
        <w:ind w:left="360" w:hanging="360"/>
        <w:rPr>
          <w:rFonts w:ascii="Montserrat" w:hAnsi="Montserrat"/>
          <w:color w:val="808080"/>
          <w:sz w:val="24"/>
        </w:rPr>
      </w:pPr>
      <w:r w:rsidRPr="00471512">
        <w:rPr>
          <w:rFonts w:ascii="Montserrat" w:hAnsi="Montserrat"/>
          <w:color w:val="808080"/>
          <w:sz w:val="24"/>
        </w:rPr>
        <w:t>Outline Blocking</w:t>
      </w:r>
    </w:p>
    <w:p w:rsidR="00413E17" w:rsidRPr="00471512" w:rsidRDefault="00413E17">
      <w:pPr>
        <w:tabs>
          <w:tab w:val="left" w:pos="360"/>
          <w:tab w:val="left" w:pos="720"/>
          <w:tab w:val="left" w:pos="1080"/>
          <w:tab w:val="left" w:pos="1440"/>
          <w:tab w:val="left" w:pos="180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01</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As she matured, her resemblance to her mother became overwhelmingly obvious.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Her mother was an orphan found in the wilderness and raised at a sanctuary of the goddess as an avatar of the phoenix.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Few people who heard the tale of a phoenix who took human form connected it with her, and those who did, for the most part, regarded it as pure propaganda better suited to the age of gods.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She was an exotic fusion of male and female, united and divided by a terrifying childhood trauma.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Throughout her initiation, she was haunted by the memory of that childhood trauma and the nightmares it roused within her.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As disturbing as that was, she was also prey to fits that got worse each year until they began to cause blackouts.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02</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As the daughter of Phoenix Eve, and the only recognized survivor of the Arden Massacre, Phoenix Dawn was the heir to the imperial throne.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To protect her from further attacks, Dawn was sent to her father’s mentor for initiation, accompanied by her mother.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Her initiation became more of a rehabilitation for a brother and sister fused into one being, as later examination revealed her transformation and possession of Dusk’s psyche.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truth was not disclosed, but over the course of her initiation her mentor and her mother encouraged her attempts to sustain the identities of Dusk and Dawn, while her mentor sought a way to split the boy and girl apart.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03</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As a mere consort, Eve had no claims to the imperial throne.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What did count was that Eve fought valiantly in the war and was loved by Ash, becoming the consort of the first emperor of the north.</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memory of herself as a boy and a girl resided in the abyss, where the soul of the slain god had been exiled by the phoenix, grounded in the inspirations of the phoenix as male and female.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Only through an effort of will, could Dusk and Dawn assert themselves in the flesh. Any lapse and they automatically merged into one androgynous being who could only call herself Phoenix.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04</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As the daughter of an avatar destined to be a paladin in her own right, however, Dawn was at least a noble.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Eve received noble patronage from the phoenix house, who recognized her as an embodiment of the phoenix legacy after hearing an exclusive account of her first appearance.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At first she did not know that she was being possessed by a darker shadow of herself, tainted by her childhood trauma.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05</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During her final year of initiation, Phoenix was stripped of her imperial title, and displaced by the recognized reincarnation of the emperor.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06</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To her surprise, however, she found herself courted, as her mother had been courted, by the heir and his dragon twin.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07</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Even more surprising, she had something in common with the dragon twins.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In many ways, the dragon and phoenix legacies were similar, granting the members of the dragon and phoenix houses the gifts of regeneration and rejuvenation, and immortality through parthenogenic reincarnation.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08</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pact of rebirth that bound them required them to embrace both sexes.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09</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There was no reason to hide her secret from them.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10</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Unfortunately, they were intensely cursious about her median sex.</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11</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They pestered her endlessly to find out how she had become what she was.</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12</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Answering their questions forced her to confront her childhood trauma and the nightmares that haunted her.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13</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legacy of that tragic night finally revealed itself.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14</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15</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This led in turn to an investigation of the scene of her childhood ordeal in an effort to help her overcome the trauma and perhaps free the boy and girl within her.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16</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They stumbled into a trap, not so much for them, but for her mother, with her as the bait and the prize of the plot.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17</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Her mother came, despite the promise of death, and managed to free the dragon twins before she was captured.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18</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Mother and daughter were imprisoned together to await their fate, at which time the mother explained the purpose of the plot.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Eve’s appearance as a child, which coincided with the initial attempt to rouse the demon, accompanied by the rumors of her origin, marked her as the necessary sacrifice to summon the demon-god.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cabal waited for her to reach maturity before seizing her and performing the ritual.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To their dismay, the demon-god proved immune to their control.</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One of their most talented members was commissioned to get close to her by becoming one of her mentors, providing the stimulus needed to provoke her fall.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19</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To her surprise, her mother asserted that their only chance of foiling the plot was by not resisting.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only flaw in their scheme was their ignorance of the paradox by which Phoenix was eclipsed, and thus able to moderate the impact of this perversion.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20</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Despite her mother’s obvious uncertainty, Phoenix obeyed her instructions, allowing the demon within her to take possession of her body, thrusting her into the depths of her own mind.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21</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As had happened with increasing frequency over the last year, she found herself trapped in a dream world of shifting madness split into Dusk and Dawn.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22</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couple had no way of knowing their mother’s fate, exiled alone together.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23</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After what seemed like eternity, the two resolved to take command of their body as they had in the past, by embracing each other.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24</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Upon awakening, Phoenix found herself in an impossible situation.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three Phoenixes emerged in the wake of the great rift, separated from one another by the chaos of the eve of paradox.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25</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Unprepared for the chaos of battle and catastrophe that awaited her, she was captured and confronted by her lover, and the disturbing realization that things were not quite as they appeared.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Dawn was mistaken for Eve by the prince, and failed to realize it due to his resemblance to her betrothed and her long association with the name of Phoenix by which Eve was officially addressed as the paladin.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26</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The pieces fell together, as she struggled to orient herself, and she realized she had been displaced from her own time, or even worse, from her own reality.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Chapter</w:t>
      </w:r>
      <w:r w:rsidRPr="00471512">
        <w:rPr>
          <w:rFonts w:ascii="Montserrat" w:hAnsi="Montserrat"/>
          <w:color w:val="808080"/>
          <w:sz w:val="24"/>
        </w:rPr>
        <w:tab/>
        <w:t>27</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471512">
        <w:rPr>
          <w:rFonts w:ascii="Montserrat" w:hAnsi="Montserrat"/>
          <w:color w:val="808080"/>
          <w:sz w:val="24"/>
        </w:rPr>
        <w:t xml:space="preserve">For all she knew, she had become trapped in her mother’s memory. </w:t>
      </w:r>
    </w:p>
    <w:p w:rsidR="00413E17" w:rsidRPr="00471512" w:rsidRDefault="00413E17">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Culls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Alexander-Dawn‘s Father, An Awakened Perspective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t>
      </w:r>
      <w:r w:rsidRPr="00471512">
        <w:rPr>
          <w:rFonts w:ascii="Montserrat" w:hAnsi="Montserrat"/>
          <w:sz w:val="24"/>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Culls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 xml:space="preserve">Part I </w:t>
      </w:r>
      <w:r w:rsidRPr="00471512">
        <w:rPr>
          <w:rFonts w:ascii="Montserrat" w:hAnsi="Montserrat"/>
          <w:sz w:val="24"/>
        </w:rPr>
        <w:tab/>
        <w:t>Heritage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u w:val="single"/>
        </w:rPr>
        <w:t>Dusk?</w:t>
      </w:r>
      <w:r w:rsidRPr="00471512">
        <w:rPr>
          <w:rFonts w:ascii="Montserrat" w:hAnsi="Montserrat"/>
          <w:sz w:val="24"/>
        </w:rPr>
        <w:t xml:space="preserve"> Coal-A Dragon Perspective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t>
      </w:r>
      <w:r w:rsidRPr="00471512">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unwittingly possessed everything necessary for establishing herself in imperial society. But first the question of what to do with the strange girl had to be considered.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realized then the source of her gripping erotic fantasies. She had tuned in on them, and she did not really know how to react to that.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Confrontations-Scarlet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 and Dawn-Proposal and Patronage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Allahn, Winter, Seventeenth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Aerahn, Winter, Seventeenth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1</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2</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3</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Confrontations-Coal</w:t>
      </w:r>
      <w:r w:rsidRPr="00471512">
        <w:rPr>
          <w:rFonts w:ascii="Montserrat" w:hAnsi="Montserrat"/>
          <w:sz w:val="24"/>
        </w:rPr>
        <w:tab/>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she arrived home, she was met by Dancer, who asked her how her visit to the court went.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Confrontations-Cinder</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If Cinder’s other half was a girl, given their current relationship, he smiled at the thought of including this new twin.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Confrontations-Coal</w:t>
      </w:r>
      <w:r w:rsidRPr="00471512">
        <w:rPr>
          <w:rFonts w:ascii="Montserrat" w:hAnsi="Montserrat"/>
          <w:sz w:val="24"/>
        </w:rPr>
        <w:tab/>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Confrontations-Dream</w:t>
      </w:r>
      <w:r w:rsidRPr="00471512">
        <w:rPr>
          <w:rFonts w:ascii="Montserrat" w:hAnsi="Montserrat"/>
          <w:sz w:val="24"/>
        </w:rPr>
        <w:tab/>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Bedmating</w:t>
      </w:r>
      <w:r w:rsidRPr="00471512">
        <w:rPr>
          <w:rFonts w:ascii="Montserrat" w:hAnsi="Montserrat"/>
          <w:sz w:val="24"/>
        </w:rPr>
        <w:tab/>
      </w:r>
      <w:r w:rsidRPr="00471512">
        <w:rPr>
          <w:rFonts w:ascii="Montserrat" w:hAnsi="Montserrat"/>
          <w:sz w:val="24"/>
        </w:rPr>
        <w:tab/>
      </w:r>
      <w:r w:rsidRPr="00471512">
        <w:rPr>
          <w:rFonts w:ascii="Montserrat" w:hAnsi="Montserrat"/>
          <w:sz w:val="24"/>
        </w:rPr>
        <w:tab/>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Confrontations-Blade et al</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Confrontations-Arden, the Regent</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nightmares and disturbing memories were of a future that was neigh upon her, and she stubbornly refused to face either.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 and Dawn‘s Mother · Scarlet’s Perspective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4</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Scarlet-A Different Look at a Mother’s Love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 and Dawn · Reflections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 and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5</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Aerahn, Spring, Seventeenth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Grand Designs-Cinder, Coal, Ember Je Ala Dai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Dragon Coal-The Palace at Spring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 and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Scarlet-Witnessing Coal and 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Encounters And Confrontations-Dragon Coal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Dawn · Confronting Coal and 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Confrontations-Dawn, Coal and Coal, A Discussion on the Evolution of Avon Sexuality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6</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Adrahn, Spring, Seventeenth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Cinder-Memories of Anna Je Ara Dai immediately prior to the Ardahn Massacre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and Fox-The Blooding Dream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Erosion of Scarlet’s Perspective-A Nightmare’s Perspective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Scarlet-The Onset of Heat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Confrontations-Dancer and Scarlet-The Revelation of Heritage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Crimson · Opening Perspective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Erosion of Dawn’s Perspective-Crimson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Fox-A Revised Perspective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7</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Aerahn, Late Spring, Seventeenth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Cinder-Memories of Anna immediately prior to the Ardahn Massacre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Scarlet-Initiation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Erosion of Dawn’s perspective-Fox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Summer, Seventeenth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Coal, Scarlet, Dawn-Coming of Age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8</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Autumn, Seventeenth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Debate, On Human Origins-Cinder,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471512">
        <w:rPr>
          <w:rFonts w:ascii="Montserrat" w:hAnsi="Montserrat"/>
          <w:color w:val="800000"/>
          <w:sz w:val="24"/>
        </w:rPr>
        <w:t xml:space="preserve">Eden, the Garden of Man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471512">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9</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Winter, Eighteenth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10</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Spring, Eighteenth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Wedding-Cinder Je Ara Danaomi, Coal Je Ala Danaokume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Impulse-Ember, Coal Je Ala Nikume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Crimson’s Suit-Dawn’s Obligation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and 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a result of the strange sympathy between Crimson and Dawn, the two achieved a kind of union their first night of intimacy.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 and Dawn-A Ghost of Rivalry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and 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11</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Autumn, Seventeenth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Debate, On Dragon Origins-Cinder,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Summer, Eighteenth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History, Dragon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 Dawn and Crimson-Confrontation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 Dawn and Crimson-The Revelation of Heritage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 Dawn, Crimson and Fox-The Disclosure of Heritage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Scarlet-A Consequence of Reincarnation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 and Scarlet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Crimson’s suit-Crisis, Blood on the Beach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12</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History, Dragon Dawn, Explored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When the conflict began, Dawn and Fox had been in rapport, and they had taken advantage of Fox’s open mind to stun her. The link was cut as Dawn recoiled in shock.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Witness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Him and His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13</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Switch-Dragon Coal, Phoenix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attack on Dawn went off unsuccessfully, and Fox seemed to be nowhere in sight.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Arraignment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14</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History, Dragon Dawn, Exposed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Court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and 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15</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First Warning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16</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Dragons’ Plot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Chorus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The three survivors of Fox’s onslaught faced their sentencing and chose exile. With that bit of interference out of they way, they set out in search of their prey. They had a mission to complete.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17</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Sleeping Goddess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 and Eve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18</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Second Warning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time to act was determined by outside events.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took Scarlet’s father in bed, when his guard was completely down.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trike/>
          <w:sz w:val="24"/>
        </w:rPr>
        <w:br w:type="page"/>
      </w:r>
      <w:r w:rsidRPr="00471512">
        <w:rPr>
          <w:rFonts w:ascii="Montserrat" w:hAnsi="Montserrat"/>
          <w:sz w:val="24"/>
        </w:rPr>
        <w:t>19</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Lethal Complications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20</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Fight or Flight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dragons’ soldiers knew Coal had her sights set on Cinder, but not that she had wormed her way into their company, so the soldiers unwittingly confided in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 and 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21</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Minor Climax, On Death’s Blade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hunting party caught up to her almost nine days later. When they found their starving quarry within, they had no idea what sort of trap they had stumbled into.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22</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Minor Climax, In Death’s Teeth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She had a chance to save herself, playing prey to lead the dragon into the trap. She would be a predator at the same time.</w:t>
      </w:r>
      <w:r w:rsidRPr="00471512">
        <w:rPr>
          <w:rFonts w:ascii="Montserrat" w:hAnsi="Montserrat"/>
          <w:sz w:val="24"/>
        </w:rPr>
        <w:tab/>
      </w:r>
      <w:r w:rsidRPr="00471512">
        <w:rPr>
          <w:rFonts w:ascii="Montserrat" w:hAnsi="Montserrat"/>
          <w:sz w:val="24"/>
        </w:rPr>
        <w:br w:type="page"/>
        <w:t>23</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Regrouping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24</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Final Conflict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471512">
        <w:rPr>
          <w:rFonts w:ascii="Montserrat" w:hAnsi="Montserrat"/>
          <w:sz w:val="24"/>
        </w:rPr>
        <w:tab/>
      </w:r>
      <w:r w:rsidRPr="00471512">
        <w:rPr>
          <w:rFonts w:ascii="Montserrat" w:hAnsi="Montserrat"/>
          <w:sz w:val="24"/>
        </w:rPr>
        <w:br w:type="page"/>
        <w:t>25</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End Game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26</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Major Climax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27</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Resolution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 and Dawn-Crimson’s Assault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Erosion of Dawn’s perspective-Scarlet and Dawn’s Union.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actually accused Scarlet and Dawn of being possessed-to which their joined minds gave a misleading testimony.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string of deaths which Crimson had perpetrated were reported soon after, and under examination and trial, the memories they had inherited convicted them outright.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People, Places, Things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Anna </w:t>
      </w:r>
      <w:r w:rsidRPr="00471512">
        <w:rPr>
          <w:rFonts w:ascii="Montserrat" w:hAnsi="Montserrat"/>
          <w:sz w:val="24"/>
        </w:rPr>
        <w:tab/>
        <w:t>Je Ara</w:t>
      </w:r>
      <w:r w:rsidRPr="00471512">
        <w:rPr>
          <w:rFonts w:ascii="Montserrat" w:hAnsi="Montserrat"/>
          <w:sz w:val="24"/>
        </w:rPr>
        <w:tab/>
        <w:t>Dai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Ember</w:t>
      </w:r>
      <w:r w:rsidRPr="00471512">
        <w:rPr>
          <w:rFonts w:ascii="Montserrat" w:hAnsi="Montserrat"/>
          <w:sz w:val="24"/>
        </w:rPr>
        <w:tab/>
        <w:t>Je Ala</w:t>
      </w:r>
      <w:r w:rsidRPr="00471512">
        <w:rPr>
          <w:rFonts w:ascii="Montserrat" w:hAnsi="Montserrat"/>
          <w:sz w:val="24"/>
        </w:rPr>
        <w:tab/>
        <w:t>Dai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Alexander</w:t>
      </w:r>
      <w:r w:rsidRPr="00471512">
        <w:rPr>
          <w:rFonts w:ascii="Montserrat" w:hAnsi="Montserrat"/>
          <w:sz w:val="24"/>
        </w:rPr>
        <w:tab/>
        <w:t>Morgan</w:t>
      </w:r>
      <w:r w:rsidRPr="00471512">
        <w:rPr>
          <w:rFonts w:ascii="Montserrat" w:hAnsi="Montserrat"/>
          <w:sz w:val="24"/>
        </w:rPr>
        <w:tab/>
        <w:t>Aegis Ambassador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Victoria</w:t>
      </w:r>
      <w:r w:rsidRPr="00471512">
        <w:rPr>
          <w:rFonts w:ascii="Montserrat" w:hAnsi="Montserrat"/>
          <w:sz w:val="24"/>
        </w:rPr>
        <w:tab/>
        <w:t>Morgan</w:t>
      </w:r>
      <w:r w:rsidRPr="00471512">
        <w:rPr>
          <w:rFonts w:ascii="Montserrat" w:hAnsi="Montserrat"/>
          <w:sz w:val="24"/>
        </w:rPr>
        <w:tab/>
        <w:t>Former Aegis Ambassador, First Contact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Eve</w:t>
      </w:r>
      <w:r w:rsidRPr="00471512">
        <w:rPr>
          <w:rFonts w:ascii="Montserrat" w:hAnsi="Montserrat"/>
          <w:sz w:val="24"/>
        </w:rPr>
        <w:tab/>
      </w:r>
      <w:r w:rsidRPr="00471512">
        <w:rPr>
          <w:rFonts w:ascii="Montserrat" w:hAnsi="Montserrat"/>
          <w:sz w:val="24"/>
        </w:rPr>
        <w:tab/>
        <w:t>Captain, Aegis Navy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Victor</w:t>
      </w:r>
      <w:r w:rsidRPr="00471512">
        <w:rPr>
          <w:rFonts w:ascii="Montserrat" w:hAnsi="Montserrat"/>
          <w:sz w:val="24"/>
        </w:rPr>
        <w:tab/>
      </w:r>
      <w:r w:rsidRPr="00471512">
        <w:rPr>
          <w:rFonts w:ascii="Montserrat" w:hAnsi="Montserrat"/>
          <w:sz w:val="24"/>
        </w:rPr>
        <w:tab/>
        <w:t>ASI Agent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w:t>
      </w:r>
      <w:r w:rsidRPr="00471512">
        <w:rPr>
          <w:rFonts w:ascii="Montserrat" w:hAnsi="Montserrat"/>
          <w:sz w:val="24"/>
        </w:rPr>
        <w:tab/>
        <w:t>Je Ara</w:t>
      </w:r>
      <w:r w:rsidRPr="00471512">
        <w:rPr>
          <w:rFonts w:ascii="Montserrat" w:hAnsi="Montserrat"/>
          <w:sz w:val="24"/>
        </w:rPr>
        <w:tab/>
        <w:t>Naomi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Coal</w:t>
      </w:r>
      <w:r w:rsidRPr="00471512">
        <w:rPr>
          <w:rFonts w:ascii="Montserrat" w:hAnsi="Montserrat"/>
          <w:sz w:val="24"/>
        </w:rPr>
        <w:tab/>
        <w:t>Je Ala</w:t>
      </w:r>
      <w:r w:rsidRPr="00471512">
        <w:rPr>
          <w:rFonts w:ascii="Montserrat" w:hAnsi="Montserrat"/>
          <w:sz w:val="24"/>
        </w:rPr>
        <w:tab/>
        <w:t>Naokume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w:t>
      </w:r>
      <w:r w:rsidRPr="00471512">
        <w:rPr>
          <w:rFonts w:ascii="Montserrat" w:hAnsi="Montserrat"/>
          <w:sz w:val="24"/>
        </w:rPr>
        <w:tab/>
        <w:t>Morgan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Fox</w:t>
      </w:r>
      <w:r w:rsidRPr="00471512">
        <w:rPr>
          <w:rFonts w:ascii="Montserrat" w:hAnsi="Montserrat"/>
          <w:sz w:val="24"/>
        </w:rPr>
        <w:tab/>
        <w:t>Morgan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w:t>
      </w:r>
      <w:r w:rsidRPr="00471512">
        <w:rPr>
          <w:rFonts w:ascii="Montserrat" w:hAnsi="Montserrat"/>
          <w:sz w:val="24"/>
        </w:rPr>
        <w:tab/>
        <w:t>Morgan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Crimson</w:t>
      </w:r>
      <w:r w:rsidRPr="00471512">
        <w:rPr>
          <w:rFonts w:ascii="Montserrat" w:hAnsi="Montserrat"/>
          <w:sz w:val="24"/>
        </w:rPr>
        <w:tab/>
        <w:t>Morgan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Aeryn</w:t>
      </w:r>
      <w:r w:rsidRPr="00471512">
        <w:rPr>
          <w:rFonts w:ascii="Montserrat" w:hAnsi="Montserrat"/>
          <w:sz w:val="24"/>
        </w:rPr>
        <w:tab/>
        <w:t>Aeren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Aerahn</w:t>
      </w:r>
      <w:r w:rsidRPr="00471512">
        <w:rPr>
          <w:rFonts w:ascii="Montserrat" w:hAnsi="Montserrat"/>
          <w:sz w:val="24"/>
        </w:rPr>
        <w:tab/>
        <w:t>Aerannan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Athyn</w:t>
      </w:r>
      <w:r w:rsidRPr="00471512">
        <w:rPr>
          <w:rFonts w:ascii="Montserrat" w:hAnsi="Montserrat"/>
          <w:sz w:val="24"/>
        </w:rPr>
        <w:tab/>
        <w:t>Athen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Athahn</w:t>
      </w:r>
      <w:r w:rsidRPr="00471512">
        <w:rPr>
          <w:rFonts w:ascii="Montserrat" w:hAnsi="Montserrat"/>
          <w:sz w:val="24"/>
        </w:rPr>
        <w:tab/>
        <w:t>Athannan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Ardyn</w:t>
      </w:r>
      <w:r w:rsidRPr="00471512">
        <w:rPr>
          <w:rFonts w:ascii="Montserrat" w:hAnsi="Montserrat"/>
          <w:sz w:val="24"/>
        </w:rPr>
        <w:tab/>
        <w:t>Arden</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Ardahn</w:t>
      </w:r>
      <w:r w:rsidRPr="00471512">
        <w:rPr>
          <w:rFonts w:ascii="Montserrat" w:hAnsi="Montserrat"/>
          <w:sz w:val="24"/>
        </w:rPr>
        <w:tab/>
        <w:t>Ardannan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Arlahn</w:t>
      </w:r>
      <w:r w:rsidRPr="00471512">
        <w:rPr>
          <w:rFonts w:ascii="Montserrat" w:hAnsi="Montserrat"/>
          <w:sz w:val="24"/>
        </w:rPr>
        <w:tab/>
        <w:t>Arlannan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Aldyn</w:t>
      </w:r>
      <w:r w:rsidRPr="00471512">
        <w:rPr>
          <w:rFonts w:ascii="Montserrat" w:hAnsi="Montserrat"/>
          <w:sz w:val="24"/>
        </w:rPr>
        <w:tab/>
        <w:t>Alden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Aldahn </w:t>
      </w:r>
      <w:r w:rsidRPr="00471512">
        <w:rPr>
          <w:rFonts w:ascii="Montserrat" w:hAnsi="Montserrat"/>
          <w:sz w:val="24"/>
        </w:rPr>
        <w:tab/>
        <w:t>Aldannan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Allahn</w:t>
      </w:r>
      <w:r w:rsidRPr="00471512">
        <w:rPr>
          <w:rFonts w:ascii="Montserrat" w:hAnsi="Montserrat"/>
          <w:sz w:val="24"/>
        </w:rPr>
        <w:tab/>
        <w:t>Allannan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\ay\</w:t>
      </w:r>
      <w:r w:rsidRPr="00471512">
        <w:rPr>
          <w:rFonts w:ascii="Montserrat" w:hAnsi="Montserrat"/>
          <w:sz w:val="24"/>
        </w:rPr>
        <w:tab/>
        <w:t>a \ah\</w:t>
      </w:r>
      <w:r w:rsidRPr="00471512">
        <w:rPr>
          <w:rFonts w:ascii="Montserrat" w:hAnsi="Montserrat"/>
          <w:sz w:val="24"/>
        </w:rPr>
        <w:tab/>
        <w:t>e \eh\</w:t>
      </w:r>
      <w:r w:rsidRPr="00471512">
        <w:rPr>
          <w:rFonts w:ascii="Montserrat" w:hAnsi="Montserrat"/>
          <w:sz w:val="24"/>
        </w:rPr>
        <w:tab/>
        <w:t>i \ee\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o \ah\</w:t>
      </w:r>
      <w:r w:rsidRPr="00471512">
        <w:rPr>
          <w:rFonts w:ascii="Montserrat" w:hAnsi="Montserrat"/>
          <w:sz w:val="24"/>
        </w:rPr>
        <w:tab/>
        <w:t>o \oh\</w:t>
      </w:r>
      <w:r w:rsidRPr="00471512">
        <w:rPr>
          <w:rFonts w:ascii="Montserrat" w:hAnsi="Montserrat"/>
          <w:sz w:val="24"/>
        </w:rPr>
        <w:tab/>
        <w:t xml:space="preserve">u \oo\ </w:t>
      </w:r>
      <w:r w:rsidRPr="00471512">
        <w:rPr>
          <w:rFonts w:ascii="Montserrat" w:hAnsi="Montserrat"/>
          <w:sz w:val="24"/>
        </w:rPr>
        <w:tab/>
        <w:t>a \uh\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AEA</w:t>
      </w:r>
      <w:r w:rsidRPr="00471512">
        <w:rPr>
          <w:rFonts w:ascii="Montserrat" w:hAnsi="Montserrat"/>
          <w:sz w:val="24"/>
        </w:rPr>
        <w:tab/>
        <w:t>The Awakened Empire’s Aegis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ASIA</w:t>
      </w:r>
      <w:r w:rsidRPr="00471512">
        <w:rPr>
          <w:rFonts w:ascii="Montserrat" w:hAnsi="Montserrat"/>
          <w:sz w:val="24"/>
        </w:rPr>
        <w:tab/>
        <w:t>Aegis Security and Intelligence Agency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Oasis · Phoenix House · Autumn Court, Blood Clan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Athenic mother · Morgan · Avon O En · the human with an avon soul, an embodiment of the goddess.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Moon · Phoenix House · Autumn Court, Blood Clan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Carnal mother · identified as Aspen Morgan, a human female, the younger twin, heir of the Regent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Morning Ash </w:t>
      </w:r>
      <w:r w:rsidRPr="00471512">
        <w:rPr>
          <w:rFonts w:ascii="Montserrat" w:hAnsi="Montserrat"/>
          <w:sz w:val="24"/>
        </w:rPr>
        <w:tab/>
        <w:t>Born at twilight, morning of the summer solstice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Morning Dawn </w:t>
      </w:r>
      <w:r w:rsidRPr="00471512">
        <w:rPr>
          <w:rFonts w:ascii="Montserrat" w:hAnsi="Montserrat"/>
          <w:sz w:val="24"/>
        </w:rPr>
        <w:tab/>
        <w:t>Born at sunrise, morning of the summer solstice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 Dawn</w:t>
      </w:r>
      <w:r w:rsidRPr="00471512">
        <w:rPr>
          <w:rFonts w:ascii="Montserrat" w:hAnsi="Montserrat"/>
          <w:sz w:val="24"/>
        </w:rPr>
        <w:tab/>
        <w:t xml:space="preserve">Born at noon, on the summer solstice, during a full solar eclipse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r>
      <w:r w:rsidRPr="00471512">
        <w:rPr>
          <w:rFonts w:ascii="Montserrat" w:hAnsi="Montserrat"/>
          <w:sz w:val="24"/>
        </w:rPr>
        <w:tab/>
        <w:t>northern hemisphere of Dawn, on the line of the northern tropic</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Ash Moon · Phoenix House · Autumn Court, Blood Clan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Carnal mother · identified as Arden Morgan, a human female, the older twin, heir of the Regent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Evening Dawn</w:t>
      </w:r>
      <w:r w:rsidRPr="00471512">
        <w:rPr>
          <w:rFonts w:ascii="Montserrat" w:hAnsi="Montserrat"/>
          <w:sz w:val="24"/>
        </w:rPr>
        <w:tab/>
        <w:t>Born at sunset, on the winter solstice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Evening Ash</w:t>
      </w:r>
      <w:r w:rsidRPr="00471512">
        <w:rPr>
          <w:rFonts w:ascii="Montserrat" w:hAnsi="Montserrat"/>
          <w:sz w:val="24"/>
        </w:rPr>
        <w:tab/>
        <w:t>Born at twilight, on the winter solstice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 Ash</w:t>
      </w:r>
      <w:r w:rsidRPr="00471512">
        <w:rPr>
          <w:rFonts w:ascii="Montserrat" w:hAnsi="Montserrat"/>
          <w:sz w:val="24"/>
        </w:rPr>
        <w:tab/>
        <w:t>Born at midnight, on the winter solstice, during a full lunar eclipse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r>
      <w:r w:rsidRPr="00471512">
        <w:rPr>
          <w:rFonts w:ascii="Montserrat" w:hAnsi="Montserrat"/>
          <w:sz w:val="24"/>
        </w:rPr>
        <w:tab/>
        <w:t>southern hemisphere of ash, on the line of the southern tropic</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Overview Notes-Pending Expansion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was noticed early in her residence by Dawn’s father, who took steps to prevent Cinder and Coal from encountering Scarlet and Dawn the year their paths overlapped.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and Dawn encountered each other on their way in. Dancer was lingering about the suite concerned about Scarlet who had been brought home with serious heat sickness.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Confrontations-Dream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Bedmating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Confrontations-Blade et 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Encounters and Confrontations-Cinder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A time of choosing Dawn and the others soon found themselves in the midst of arla liymb. Like ot or not, it was the time of choosing for her mnao.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Bloodlines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On an unconscious level, she was far more aware of the dangers she faced. She did not know it but she was participating in events that had led up to her own birth.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Mother’s Obligations-Alternate Notes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Crimson, with an entirely different Dawn, rushed back to Dawn’s side in alarm, to witness the aftermath of her ruthless defense.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Scarlet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Blood on the Beach · Alternate Notes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color w:val="0000FF"/>
          <w:sz w:val="24"/>
        </w:rPr>
        <w:br w:type="page"/>
      </w:r>
      <w:r w:rsidRPr="00471512">
        <w:rPr>
          <w:rFonts w:ascii="Montserrat" w:hAnsi="Montserrat"/>
          <w:sz w:val="24"/>
        </w:rPr>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Part</w:t>
      </w:r>
      <w:r w:rsidRPr="00471512">
        <w:rPr>
          <w:rFonts w:ascii="Montserrat" w:hAnsi="Montserrat"/>
          <w:sz w:val="24"/>
        </w:rPr>
        <w:tab/>
      </w:r>
      <w:r w:rsidRPr="00471512">
        <w:rPr>
          <w:rFonts w:ascii="Montserrat" w:hAnsi="Montserrat"/>
          <w:sz w:val="24"/>
        </w:rPr>
        <w:tab/>
        <w:t>01</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01</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Dusk, Lion, Rain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Raven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02</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Introducing Dawn Confronting Herself </w:t>
      </w:r>
      <w:r w:rsidRPr="00471512">
        <w:rPr>
          <w:rFonts w:ascii="Montserrat" w:hAnsi="Montserrat"/>
          <w:i/>
          <w:sz w:val="24"/>
        </w:rPr>
        <w:t xml:space="preserve">a device in which she tells the story in both first and third person~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Ash, Eve, Cinder, Amber and Confronting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471512">
        <w:rPr>
          <w:rFonts w:ascii="Montserrat" w:hAnsi="Montserrat"/>
          <w:i/>
          <w:sz w:val="24"/>
        </w:rPr>
        <w:t>son.</w:t>
      </w:r>
      <w:r w:rsidRPr="00471512">
        <w:rPr>
          <w:rFonts w:ascii="Montserrat" w:hAnsi="Montserrat"/>
          <w:sz w:val="24"/>
        </w:rPr>
        <w:t xml:space="preserve"> Three, they knew exactly what his problem was, without being told, and they were curious to know why the problem had not been resolved when she was still a child.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03</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Dawn, Intimately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shock, in fear, she spoke without thinking. </w:t>
      </w:r>
      <w:r w:rsidRPr="00471512">
        <w:rPr>
          <w:rFonts w:ascii="Montserrat" w:hAnsi="Montserrat"/>
          <w:i/>
          <w:sz w:val="24"/>
        </w:rPr>
        <w:t>Your sisters were right. I am perfect for you. You can marry me and pretend you are still doing it to yourself.</w:t>
      </w:r>
      <w:r w:rsidRPr="00471512">
        <w:rPr>
          <w:rFonts w:ascii="Montserrat" w:hAnsi="Montserrat"/>
          <w:sz w:val="24"/>
        </w:rPr>
        <w:t xml:space="preserve"> There was no way to take it back, and Dawn’s pain was so obvious she simply slipped out of the room.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swallowed her pride, closed her eyes for a quick prayer, and spoke her peace. </w:t>
      </w:r>
      <w:r w:rsidRPr="00471512">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471512">
        <w:rPr>
          <w:rFonts w:ascii="Montserrat" w:hAnsi="Montserrat"/>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sz w:val="24"/>
        </w:rPr>
        <w:t xml:space="preserve">Dawn stared at her in surprise, and answered. </w:t>
      </w:r>
      <w:r w:rsidRPr="00471512">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04</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Jack Thorn and Confronting Dusk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05</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Lauren, Morgan and Confronting Cinder and Amber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471512">
        <w:rPr>
          <w:rFonts w:ascii="Montserrat" w:hAnsi="Montserrat"/>
          <w:i/>
          <w:sz w:val="24"/>
        </w:rPr>
        <w:t xml:space="preserve">those </w:t>
      </w:r>
      <w:r w:rsidRPr="00471512">
        <w:rPr>
          <w:rFonts w:ascii="Montserrat" w:hAnsi="Montserrat"/>
          <w:sz w:val="24"/>
        </w:rPr>
        <w:t xml:space="preserve">boys too well, and was tired of having to chase them away from her constantly. All four of them had one other overriding interest, getting away for a dip in the pool.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Provoking Rain and Lion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06</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and Confronting Dragon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had not been asleep. She had lain awake most of the night, silently debating whether or not to test what she had discovered near the end of the weekend.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had spent the weekend alone at the new house, enjoying the pool and each other’s company. They had been the two happiest days of her life.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07</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Rain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08</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Lion-and Rain’s Transformation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471512">
        <w:rPr>
          <w:rFonts w:ascii="Montserrat" w:hAnsi="Montserrat"/>
          <w:i/>
          <w:sz w:val="24"/>
        </w:rPr>
        <w:t xml:space="preserve">You’re a girl! </w:t>
      </w:r>
      <w:r w:rsidRPr="00471512">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09</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Necessity, Awakening and Training Rain and Lion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10</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Psi-and Rain’s Parents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11</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Decision, Lion’s Transformation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12</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Lion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13</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Aaron and Confronting Angel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14</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Necessity Again, Angel’s Appeal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471512">
        <w:rPr>
          <w:rFonts w:ascii="Montserrat" w:hAnsi="Montserrat"/>
          <w:i/>
          <w:sz w:val="24"/>
        </w:rPr>
        <w:t>only you, little girl!</w:t>
      </w:r>
      <w:r w:rsidRPr="00471512">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15</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Wolf, Cougar and Confronting A Situation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16</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Introducing the Wild-Psi’d, Lynx, Tiger, Jaguar, Panther, Dusk and Kodiak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17</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Eve, and Adopting a Daughter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471512">
        <w:rPr>
          <w:rFonts w:ascii="Montserrat" w:hAnsi="Montserrat"/>
          <w:i/>
          <w:sz w:val="24"/>
        </w:rPr>
        <w:t xml:space="preserve">You truly are perfect for me. I can make love to you and never have to pretend I am making love to myself.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18</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Confronting Conflicting Interests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19</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Confronting Conflict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471512">
        <w:rPr>
          <w:rFonts w:ascii="Montserrat" w:hAnsi="Montserrat"/>
          <w:i/>
          <w:sz w:val="24"/>
        </w:rPr>
        <w:t>self</w:t>
      </w:r>
      <w:r w:rsidRPr="00471512">
        <w:rPr>
          <w:rFonts w:ascii="Montserrat" w:hAnsi="Montserrat"/>
          <w:sz w:val="24"/>
        </w:rPr>
        <w:t xml:space="preserve">conscious. She had no effect on females beyond eliciting affection, but it could make a man into a slave to her desires.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20</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471512">
        <w:rPr>
          <w:rFonts w:ascii="Montserrat" w:hAnsi="Montserrat"/>
          <w:i/>
          <w:sz w:val="24"/>
        </w:rPr>
        <w:t>being</w:t>
      </w:r>
      <w:r w:rsidRPr="00471512">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21</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22</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471512">
        <w:rPr>
          <w:rFonts w:ascii="Montserrat" w:hAnsi="Montserrat"/>
          <w:i/>
          <w:sz w:val="24"/>
        </w:rPr>
        <w:t xml:space="preserve">had </w:t>
      </w:r>
      <w:r w:rsidRPr="00471512">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23</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24</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25</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471512">
        <w:rPr>
          <w:rFonts w:ascii="Montserrat" w:hAnsi="Montserrat"/>
          <w:i/>
          <w:sz w:val="24"/>
        </w:rPr>
        <w:t>I’m so sorry.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26</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[Break]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Chapter </w:t>
      </w:r>
      <w:r w:rsidRPr="00471512">
        <w:rPr>
          <w:rFonts w:ascii="Montserrat" w:hAnsi="Montserrat"/>
          <w:sz w:val="24"/>
        </w:rPr>
        <w:tab/>
        <w:t>27</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had laughed like a maniac at that, </w:t>
      </w:r>
      <w:r w:rsidRPr="00471512">
        <w:rPr>
          <w:rFonts w:ascii="Montserrat" w:hAnsi="Montserrat"/>
          <w:i/>
          <w:sz w:val="24"/>
        </w:rPr>
        <w:t xml:space="preserve">Talk about the best hiding place, a man hardly ever looked to carefully into his own shadow. </w:t>
      </w:r>
      <w:r w:rsidRPr="00471512">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sz w:val="24"/>
        </w:rPr>
        <w:br w:type="page"/>
      </w:r>
      <w:r w:rsidRPr="00471512">
        <w:rPr>
          <w:rFonts w:ascii="Montserrat" w:hAnsi="Montserrat"/>
          <w:color w:val="808080"/>
          <w:sz w:val="24"/>
        </w:rPr>
        <w:t xml:space="preserve">Notes.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471512">
        <w:rPr>
          <w:rFonts w:ascii="Montserrat" w:hAnsi="Montserrat"/>
          <w:i/>
          <w:color w:val="808080"/>
          <w:sz w:val="24"/>
        </w:rPr>
        <w:t>her</w:t>
      </w:r>
      <w:r w:rsidRPr="00471512">
        <w:rPr>
          <w:rFonts w:ascii="Montserrat" w:hAnsi="Montserrat"/>
          <w:color w:val="808080"/>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br w:type="page"/>
        <w:t xml:space="preserve">Dawn, Rain, Lion, Dragon, Fox, Angel . Annex, morning. .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Fox, Angel. Annex Atrium, afternoon and evening..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Rain, Lion, Dragon, Dusk. Campus Dorms, afternoon and evening..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 got the drop on Fox and possessed her. Through Fox, Dusk stepped into Dawn’s place, spending the rest of the night in </w:t>
      </w:r>
      <w:r w:rsidRPr="00471512">
        <w:rPr>
          <w:rFonts w:ascii="Montserrat" w:hAnsi="Montserrat"/>
          <w:i/>
          <w:color w:val="808080"/>
          <w:sz w:val="24"/>
        </w:rPr>
        <w:t>her</w:t>
      </w:r>
      <w:r w:rsidRPr="00471512">
        <w:rPr>
          <w:rFonts w:ascii="Montserrat" w:hAnsi="Montserrat"/>
          <w:color w:val="808080"/>
          <w:sz w:val="24"/>
        </w:rPr>
        <w:t xml:space="preserve"> room, intoxicated by the thought of going to </w:t>
      </w:r>
      <w:r w:rsidRPr="00471512">
        <w:rPr>
          <w:rFonts w:ascii="Montserrat" w:hAnsi="Montserrat"/>
          <w:i/>
          <w:color w:val="808080"/>
          <w:sz w:val="24"/>
        </w:rPr>
        <w:t xml:space="preserve">her </w:t>
      </w:r>
      <w:r w:rsidRPr="00471512">
        <w:rPr>
          <w:rFonts w:ascii="Montserrat" w:hAnsi="Montserrat"/>
          <w:color w:val="808080"/>
          <w:sz w:val="24"/>
        </w:rPr>
        <w:t xml:space="preserve">classes and hanging out with </w:t>
      </w:r>
      <w:r w:rsidRPr="00471512">
        <w:rPr>
          <w:rFonts w:ascii="Montserrat" w:hAnsi="Montserrat"/>
          <w:i/>
          <w:color w:val="808080"/>
          <w:sz w:val="24"/>
        </w:rPr>
        <w:t xml:space="preserve">her </w:t>
      </w:r>
      <w:r w:rsidRPr="00471512">
        <w:rPr>
          <w:rFonts w:ascii="Montserrat" w:hAnsi="Montserrat"/>
          <w:color w:val="808080"/>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471512">
        <w:rPr>
          <w:rFonts w:ascii="Montserrat" w:hAnsi="Montserrat"/>
          <w:i/>
          <w:color w:val="808080"/>
          <w:sz w:val="24"/>
        </w:rPr>
        <w:t>is</w:t>
      </w:r>
      <w:r w:rsidRPr="00471512">
        <w:rPr>
          <w:rFonts w:ascii="Montserrat" w:hAnsi="Montserrat"/>
          <w:color w:val="808080"/>
          <w:sz w:val="24"/>
        </w:rPr>
        <w:t xml:space="preserve"> greener.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Part I</w:t>
      </w:r>
      <w:r w:rsidRPr="00471512">
        <w:rPr>
          <w:rFonts w:ascii="Montserrat" w:hAnsi="Montserrat"/>
          <w:sz w:val="24"/>
        </w:rPr>
        <w:tab/>
        <w:t xml:space="preserve">An Open Conflict </w:t>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Chapter  01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victim of drownding and shock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body in a hospital, aftermath of a stricken witness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02</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victim of rape and murder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body in a morgue, aftermath of a duel to the death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03</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body of evidence conflicted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body of evidence goes missing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Part II</w:t>
      </w:r>
      <w:r w:rsidRPr="00471512">
        <w:rPr>
          <w:rFonts w:ascii="Montserrat" w:hAnsi="Montserrat"/>
          <w:sz w:val="24"/>
        </w:rPr>
        <w:tab/>
        <w:t xml:space="preserve">An Internal Conflict, Present Perspectives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Part II</w:t>
      </w:r>
      <w:r w:rsidRPr="00471512">
        <w:rPr>
          <w:rFonts w:ascii="Montserrat" w:hAnsi="Montserrat"/>
          <w:sz w:val="24"/>
        </w:rPr>
        <w:tab/>
        <w:t>An Internal Conflict, Past Perspectives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01</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change of name, and unspoken consequences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set of confrontations - Dusk and Dawn, Dusk and Fox, Fox-Dusk and her friends and family and authorities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Thorn is sent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change of scenery, establishment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02</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house of dreams, and awakened nightmares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sudden attack, and a couple of appointments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mess of impossible data, and an investigation on the verge of abortion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An agent picks up the file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03</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girl alone in the dark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reunion, Dragon, Rain, Lion and 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friend in need, past and present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girl surrounded by friends and family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04</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consonnance of thought, Dawn and Thorn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walk in the woods, a startling realization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visitor, Dusk and Fox are interrogated, Dragon and Lion come home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brush with intimacy, Dusk rears her head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05</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pattern of behavior, a fever dream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pair of observers, different observations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person unobserved, Dusk goes shopping, loses her tail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case in point, her seventeenth birthday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06</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broken hearted girl and her failed appeal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girl and her friend, Dusk and Fox become tied at the hip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friend and her girl, Fox is confronted by Angel, covering up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rogue thought, maybe more than a theoretical possability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07</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case of hindsight, getting her nose rubbed in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string of misadventures, an inside joke, Dusk’s attempt to cover herself</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strategic use of doubt, getting back at Dusk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consequence of self denial, a confession of love and a serious apprehension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08</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simple matter of changing sex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more than willing student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girl or a boy, Fox and Dusk argue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strange attraction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09</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practical joke, and the cat was out of the bag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shopping trip, a shadow’s shadow</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necessary act, the price of freedom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reputation and another eager student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10</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rumour that could not be ignored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problem that had to be confronted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very attractive offer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quick retreat, and explanations of duality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11</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firm resolution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problem that now confronted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safe house, and troubling events in the news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promise collected, sharing memories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12</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war was inevitable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jump ahead of her, Dawn unwittingly confides her problem in Dusk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new friendship tradition, Fox caught teaching Angel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return to past pursuits, Dragon masters the trick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need to learn, Dawn and Thorn tackle Dusk’s tricks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13</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moment of confidence, Angel is let in on the story, as is Thorn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trap, and using whatever weapon came to hand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fatal experiment, Fox is sacraficed in an attempt to kill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moment of horror, Fox stumbles upon Dusk’s cache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14</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miracle is just a happy accident, and the conflict comes out in the open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chance to regroup, and Fox’s transformation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cause to celebrate, Fox confronts an impossible necessity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visit to the underground, a possible way out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15</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matter of innate potential, and temporary defensive measures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moment of temptation, a declaration of war and a warning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sudden turn of events, Thorn takes a test too far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crushed hope, victim of another kind of rape, her old enemy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Part III</w:t>
      </w:r>
      <w:r w:rsidRPr="00471512">
        <w:rPr>
          <w:rFonts w:ascii="Montserrat" w:hAnsi="Montserrat"/>
          <w:sz w:val="24"/>
        </w:rPr>
        <w:tab/>
        <w:t>An Open Conflict, Repraised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01</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night out as one of the girls, Dragon falls in love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passing encounter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frightened disclosure, a matter unresolved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02</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week of anxiety and anticipation, parallels past and present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demon behind and angels ahead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duel between Dusk and Dawn, the whole scenario revisited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03</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complication, Rook crashes the party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confession, and the promise of a plan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place to hide, an awkward witness to a horrifying torture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04</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visit from the underground, Thorn, Fang and Claw</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call for help, the cavalry comes running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surprising twist, Dragon and Tiger confront each other in their natural guises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05</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different history to relate, Dawn’s objection to joining the underground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struggle for dominance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champion in the face of adversity, and reciprocity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06</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dry run, courtesy of strangers, cut short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negotiation, plans and promises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last night, a scholar and a gentleman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07</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dry run, courtesy of Fox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spontaneous party almost trips her up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final ordeal, an extremely awkward meal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08</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stealthy approach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kind of victory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showdown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Chapter 09</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rider in the group, an uninvited guest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last confrontation, Thorn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minor issue to resolve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z w:val="24"/>
        </w:rPr>
        <w:t xml:space="preserve">Coming of age was bitter sweet. Opening herself to and mastering her sexuality was the last phase of her second devotion.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Mna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Mna’ai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Mnao</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At the end of Dawn’s first week.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 don't know what you expected, i am just me, neh?"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As a result, Dawn, as the chosen heir was at once the principal opponent and nuptial prize for any man who could win the title from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Unless kev chose to enter the contest and take his own sister as a prize to get it, a union of ara and avon was forestalled.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471512">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Syn begins to take an interest in Dawn for the same reasons ojen did, now that he realizes she was a girl.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One of the boys new to her acquaintance, caval, had taken a marked interest in her and with tact and honesty begins to win some of her trust. He approaches as a friend.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Most of the boys she had gained respect from now only see her as a girl to suit-Dawn couldnot comprehend this change in people she thought of as friends.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and her strange androgyny continue to provide a tumultuous focus for the local youth.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Dawn greets kev and caval, was reunited with äv, and other “siblings”.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Cat. They had been in rapport, and they had taken advantage of her open mind to stun her. The link was cut as Dawn recoiled in shock.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471512">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sz w:val="24"/>
        </w:rPr>
        <w:br w:type="page"/>
      </w:r>
      <w:r w:rsidRPr="00471512">
        <w:rPr>
          <w:rFonts w:ascii="Montserrat" w:hAnsi="Montserrat"/>
          <w:color w:val="808080"/>
          <w:sz w:val="24"/>
        </w:rPr>
        <w:t>Dreaming I :</w:t>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rPr>
          <w:rFonts w:ascii="Montserrat" w:hAnsi="Montserrat"/>
          <w:color w:val="808080"/>
          <w:sz w:val="24"/>
        </w:rPr>
      </w:pPr>
      <w:r w:rsidRPr="00471512">
        <w:rPr>
          <w:rFonts w:ascii="Montserrat" w:hAnsi="Montserrat"/>
          <w:color w:val="808080"/>
          <w:sz w:val="24"/>
        </w:rPr>
        <w:t>Dragon at Dream Gate</w:t>
      </w:r>
    </w:p>
    <w:p w:rsidR="00413E17" w:rsidRPr="00471512" w:rsidRDefault="00413E17">
      <w:pPr>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Initiation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one night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mna</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Time of Choosing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Introduction to Tear Niar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Abstract I :</w:t>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glimpses of life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Ke'avon, kimberlea, kymberlea are born -4th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Annjea, ji'lvon, byr'lvon, and the children are pressed into service with the circus (pushing a shift)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Jea, von, byr, ene; the feuds and debates form up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Kev, kim, kym begin to grow up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Kev, the prodigal child, begins to sense what is going on -1st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Kev witnesses jea and von's love affair, byr's jealousy-and av's conception (and gets plucked) -9 months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Avonlea is born 0 year; born to exile, an exotic in a circus.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Kev the protector, jea the goddess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Kim, kym; jealous and plotting at 4 months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Av unwittingly wins over kim, kym at 17 months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Von, byr, ene; fighting over jea (learning she is pregnant again)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Annshin, annshin born at 2nd year, 7 months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Av's first word (only word for a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Av enters training, barely able to walk (motion games) 3rd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Maestro watches, worries (with reason)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Av takes to von 5th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Ene claims jea 6th year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Nialea, nielea, anniah born 7th year and some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Kim, kym drag kev, av into mischievous streaks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Kim, kym, kev; prodigal performances begin; av, serious training begun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Her childhood was packed with training for versatility, and a dearth of conventional influences.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As an exotic child, av had many dark and sensual character traits.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Sex and death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Bloodlust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 kind of innocence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 memorable day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witnesses thread. There were things that he could learn about her during their time together.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Oblivious to the doom of the circus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Political undercurrents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breadth of saendria</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withering of the circus family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Av's bloodlust destroyed her aerial career and added to the death of the circus.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An infamous day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Av went through an initiation death not knowing that she had.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After the catastrophe that ends her stay in the city, Av returns to the country to escape from the clutches of her remaining antagonists.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strange run of luck turns bizarre as she inherits the title to an abandoned land holding.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mystery of her lineage is unraveled as she is astonished to be awarded official claim to the title.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All she has to do is physically claim the manor itself to cinch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That is when she learns about the catch to it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Absolved of her crimes as well as the dishonor of her mother she discovers that the curse of the land and manor is expected to do away with her after all.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 spite of the malice and capriciousness of this back handed restitution, she is determined to succeed in this gamble to claim her family honor.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Naturally Tegal Manor is more interested in destroying her for the un-prejudicial delight of destruction for its own sake.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Early 16th through late 17th years-courting the establishment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Kept oblivious to the truth about the death of her brother, her childhood champion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Parental advice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shock of life on the road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Alone for the first time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Av wandered alone until becoming involved in society.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Lured into a web of intrigue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Dangerous and tragic liaisons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To acquired the title and estate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cursed province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 place like any other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Money by chance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 hand of cards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 deed to triel manor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Rumors abundant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 course of action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Trial for title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Willing bodies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manor house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Getting to the manor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Getting 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grand foyer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In triel manor, irregular access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Entrenched inhabitants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What we were prepared for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What we weren't prepared for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butler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Other images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Playing with the very fabric of being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Playthings of power, all of us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learning of absolute vulnerability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Where you feel the changes they wrought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What I intuited in the changes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sheer size of it all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Where to begin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Learning more about triel manor, among other things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Professional companions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Intimacy withheld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Moving through the depths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Obstacles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Conflicts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Oddities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Being toyed with again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My shadows drawn out, a twisted but true image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trap fall</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Isolate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Skeletal companion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Talking with the dead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Willing to fight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Giving way to curiosity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Unexpected good conversation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Echoes of humanity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Temptations of the fleshless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First occurrence of her predicament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Her choice then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Regrets?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Armed confrontation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Allies of a type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Beauty.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picture in the manor of a woman who has torn herself apart rather vividly.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sensitive beholds this and faces a puzzle in themselves, externalized.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picture is a mirror of the soul and spirit.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Av can see the picture as beautiful in spite of its gore and morbidity and wonders at the story behind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Perhaps the woman did not understand her own beauty and maimed herself over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She says silently to the picture, "You knew where the real beauty was, didn't you?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Underneath the skin; the flesh.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Beyond the body itself.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beauty is inside and you tore your way inward to get to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 understand you.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 can understand why you did this... We all want to show the world our inner beauty but it never shows where people are looking for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Then she understands the auanatneh of the picture.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She understands that the point of it is to know how to let the inner beauty show through the mask one hides behind, or holds up just in order to be seen.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When she turns away from the picture, her beauty astonishes her companions.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That is how the Tiegalna enchantments such as the paintings work.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They draw parts of you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When she touches her divinity the lesson she learned here is amplified and her appearance become more than attractive; it becomes divine.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Av and the deck of fate: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Seizing knowledge, the threads of meaning, intent and manifestation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Reflection on the effect its use has had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Its discovery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One card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Like the images, only more binding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On the reading and use of the tarot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 full spread, playing with destiny as well as being</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Unlocking her destiny.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Bunker, Ides of Tegal Ni Hayr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Exploration of Tegal Ni Hayr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one week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Key to the Threshold, Dream Gate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pStyle w:val="BodyText2"/>
        <w:rPr>
          <w:rFonts w:ascii="Montserrat" w:hAnsi="Montserrat"/>
          <w:sz w:val="24"/>
        </w:rPr>
      </w:pPr>
      <w:r w:rsidRPr="00471512">
        <w:rPr>
          <w:rFonts w:ascii="Montserrat" w:hAnsi="Montserrat"/>
          <w:sz w:val="2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trial of Ember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three months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Them. The three survivors of Phoenix Dawn’s onslaught faced their sentencing and chose exile. With that bit of interference out of they way, they set out in search of their prey. They had a mission to complete.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color w:val="C0C0C0"/>
          <w:sz w:val="24"/>
        </w:rPr>
      </w:pPr>
      <w:r w:rsidRPr="00471512">
        <w:rPr>
          <w:rFonts w:ascii="Montserrat" w:hAnsi="Montserrat"/>
          <w:color w:val="C0C0C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471512">
        <w:rPr>
          <w:rFonts w:ascii="Montserrat" w:hAnsi="Montserrat"/>
          <w:color w:val="C0C0C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Dreaming III, The Rape of Dawn (also see phoenix - TTVV - 0 - dreaming I-IV)</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one month</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mai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Dawn-she wanted him. Her arousal was frightening. It was not even rational; a purely animal magnetism. Her body's response to just his look had been embarrassing, and the brushing contact had almost burst her heart.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mnai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color w:val="0000FF"/>
          <w:sz w:val="24"/>
        </w:rPr>
        <w:br w:type="page"/>
      </w:r>
      <w:r w:rsidRPr="00471512">
        <w:rPr>
          <w:rFonts w:ascii="Montserrat" w:hAnsi="Montserrat"/>
          <w:sz w:val="24"/>
        </w:rPr>
        <w:t>Blocking: Unmodified Character Development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rPr>
          <w:rFonts w:ascii="Montserrat" w:hAnsi="Montserrat"/>
          <w:sz w:val="24"/>
        </w:rPr>
      </w:pPr>
      <w:r w:rsidRPr="00471512">
        <w:rPr>
          <w:rFonts w:ascii="Montserrat" w:hAnsi="Montserrat"/>
          <w:sz w:val="2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413E17" w:rsidRPr="00471512" w:rsidRDefault="00413E17">
      <w:pPr>
        <w:rPr>
          <w:rFonts w:ascii="Montserrat" w:hAnsi="Montserrat"/>
          <w:sz w:val="24"/>
        </w:rPr>
      </w:pPr>
    </w:p>
    <w:p w:rsidR="00413E17" w:rsidRPr="00471512" w:rsidRDefault="00413E17">
      <w:pPr>
        <w:rPr>
          <w:rFonts w:ascii="Montserrat" w:hAnsi="Montserrat"/>
          <w:sz w:val="24"/>
        </w:rPr>
      </w:pPr>
      <w:r w:rsidRPr="00471512">
        <w:rPr>
          <w:rFonts w:ascii="Montserrat" w:hAnsi="Montserrat"/>
          <w:sz w:val="2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413E17" w:rsidRPr="00471512" w:rsidRDefault="00413E17">
      <w:pPr>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Blocking: History, Myths &amp; Legends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Reflections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threshold of our evolution is barred from us only by our capacity for asking the right questions to probe into the necessary vein of paradox.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Phoenix, Dusk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br w:type="page"/>
        <w:t xml:space="preserve">Dreaming IV - Picking up two years after the end of Dreaming I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Out of Exile, Rising From the Ashes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only option for a person who was supposed to be dead was to create a new life. The alternative was to start something too big to control.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Develop Through: An End to Exile...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An End to Exile, Reclaiming a Name...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r>
      <w:r w:rsidRPr="00471512">
        <w:rPr>
          <w:rFonts w:ascii="Montserrat" w:hAnsi="Montserrat"/>
          <w:color w:val="808080"/>
          <w:sz w:val="24"/>
        </w:rPr>
        <w:tab/>
      </w:r>
      <w:r w:rsidRPr="00471512">
        <w:rPr>
          <w:rFonts w:ascii="Montserrat" w:hAnsi="Montserrat"/>
          <w:color w:val="808080"/>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471512">
        <w:rPr>
          <w:rFonts w:ascii="Montserrat" w:hAnsi="Montserrat"/>
          <w:sz w:val="24"/>
        </w:rPr>
        <w:tab/>
      </w:r>
      <w:r w:rsidRPr="00471512">
        <w:rPr>
          <w:rFonts w:ascii="Montserrat" w:hAnsi="Montserrat"/>
          <w:sz w:val="24"/>
        </w:rPr>
        <w:tab/>
      </w:r>
      <w:r w:rsidRPr="00471512">
        <w:rPr>
          <w:rFonts w:ascii="Montserrat" w:hAnsi="Montserrat"/>
          <w:sz w:val="24"/>
        </w:rPr>
        <w:tab/>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0000FF"/>
          <w:sz w:val="24"/>
        </w:rPr>
      </w:pPr>
      <w:r w:rsidRPr="00471512">
        <w:rPr>
          <w:rFonts w:ascii="Montserrat" w:hAnsi="Montserrat"/>
          <w:color w:val="0000FF"/>
          <w:sz w:val="24"/>
        </w:rPr>
        <w:br w:type="page"/>
        <w:t xml:space="preserv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Archive</w:t>
      </w:r>
      <w:r w:rsidRPr="00471512">
        <w:rPr>
          <w:rFonts w:ascii="Montserrat" w:hAnsi="Montserrat"/>
          <w:color w:val="808080"/>
          <w:sz w:val="24"/>
        </w:rPr>
        <w:tab/>
        <w:t>Moments in Time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Dancer and Dreamer were brother and sister, born to a minor noble branch of the Phoenix House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Dancer had been married to Mist, Musk’s sister, who died when Drama was six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Dolphin was the eldest daughter of Dancer, three years older than Dusk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Dagger was the middle daughter of Dancer, a year older than Dusk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Drama was the youngest daughter of Dancer, the same age as Dusk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Bone was Dolphin’s mate during initiation, the couple fell in love, though circumstances had kept them apart since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Dragon was Dagger’s mate during initiation, there was little love between them, but circumstances had kept them together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Drama refused to consider a mate for initiation, though she could have had any boy she chose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Dusk and Dawn had been attracted to each other by the desire to become whole, and would now be repulsed by the fear of losing their own identities.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Dusk and Dawn were hindered by an absolute injunction against revealing their union to others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Drama was instantly the focus of a rivalry between Dragon and Dusk, who had become infatuated with Drama</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Dagger was more than willing to take advantage of Dusk and Dawn’s situation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Dagger had already been taking advantage of Dragon’s interest in her little sister, making him pay for his ‘infidelities’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Dragon’s interest expanded to include Dawn, even as he declared himself a rival to Dusk for their affection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Dragon seemed impervious to the perception that Dusk and Dawn were essentially the same person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Rage arrived in search of Dusk and Dawn brought him home to explain what had happened to her and Dusk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Dolphin unwittingly complicated several people’s lives by proposing Rage as Dawn’s mate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Musk tried to break the commitment between Dawn and Rage by abruptly revealing Dusk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Dusk and Dawn were seen as the same person, due to Musk’s revelation of their origin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Dusk and Dawn, though too devout to reject their mates, focused on finding a cure to their condition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Dusk and Dawn, though attracted to each other, presented obstacles to each other against intimacy with anyone else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Drama and Rage were allowed to keep the initiative in their relationships with Dusk and Dawn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Drama and Rage both recoiled from the thought of intimacy with Dusk and Dawn, though honor forbid their objection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Dusk had been too long perceived as Drama’s cousin for her comfort, despite any revelations, people would still talk</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Dawn was seen as a disguise by Rage a despicable act adopted by his nemesis, tainting a contest between men</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Drama thoughtlessly confessed that she would much rather have been partnered with Rage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Rage missed the sarcasm of her comment, and mistook the overture of friendship that followed for much more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Drama became the focus of Rage’s rivalry with Dusk, as Drama’s sympathy over the burden they shared snared his heart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Dragon quickly determined that Rage was no rival for Dawn, for he never held back when they fought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Dragon also determined that Rage was not a serious rival for Drama, after seeing her treating him as a friend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Dragon understood Drama well enough to sense that an intimate relationship with her would be combative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Even worse, the commitments he had made prior to being approached by Dawn’s mentors, came back to haunt him, and his son, bringing with them the girl’s mother and the author of this bizarre circumstance.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Book I</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Part I</w:t>
      </w:r>
      <w:r w:rsidRPr="00471512">
        <w:rPr>
          <w:rFonts w:ascii="Montserrat" w:hAnsi="Montserrat"/>
          <w:color w:val="808080"/>
          <w:sz w:val="24"/>
        </w:rPr>
        <w:tab/>
      </w:r>
      <w:r w:rsidRPr="00471512">
        <w:rPr>
          <w:rFonts w:ascii="Montserrat" w:hAnsi="Montserrat"/>
          <w:color w:val="808080"/>
          <w:sz w:val="24"/>
        </w:rPr>
        <w:tab/>
        <w:t>Establishment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On the eve of their seventeenth year, and their final examinations and trials, the initiates returned to Dream Gate. 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consequence of encountering an unusually perceptive friend before her trial at Dream Gate, was the disclosure of her ability to change sex at will. 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verify her suspicion, she acted. Calling on her training she tried to break away, but in the struggle something inside her snapped, and she exploded into a blood red rage.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 , carefully probing the extent of the young man’s wounds.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Phoenix had mixed with other children her age by posing as a boy, to escape the burden of royalty and simply be a child. After her abduction, such a disguise became even more important, since the people who tried to kill her had escaped retribution. 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Phoenix to Dawn, as she had done to create her male alias, Dusk, and at least escape the burden of royalty.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A darkness within her was manifested by a key in one of the rooms where they sheltered for a night. A thing of sex and death, naked and amoral.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Part II</w:t>
      </w:r>
      <w:r w:rsidRPr="00471512">
        <w:rPr>
          <w:rFonts w:ascii="Montserrat" w:hAnsi="Montserrat"/>
          <w:color w:val="808080"/>
          <w:sz w:val="24"/>
        </w:rPr>
        <w:tab/>
      </w:r>
      <w:r w:rsidRPr="00471512">
        <w:rPr>
          <w:rFonts w:ascii="Montserrat" w:hAnsi="Montserrat"/>
          <w:color w:val="808080"/>
          <w:sz w:val="24"/>
        </w:rPr>
        <w:tab/>
        <w:t>Complications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It was during the final stage of her nine 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471512">
        <w:rPr>
          <w:rFonts w:ascii="Montserrat" w:hAnsi="Montserrat"/>
          <w:i/>
          <w:color w:val="808080"/>
          <w:sz w:val="24"/>
        </w:rPr>
        <w:t>how</w:t>
      </w:r>
      <w:r w:rsidRPr="00471512">
        <w:rPr>
          <w:rFonts w:ascii="Montserrat" w:hAnsi="Montserrat"/>
          <w:color w:val="808080"/>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Part III</w:t>
      </w:r>
      <w:r w:rsidRPr="00471512">
        <w:rPr>
          <w:rFonts w:ascii="Montserrat" w:hAnsi="Montserrat"/>
          <w:color w:val="808080"/>
          <w:sz w:val="24"/>
        </w:rPr>
        <w:tab/>
      </w:r>
      <w:r w:rsidRPr="00471512">
        <w:rPr>
          <w:rFonts w:ascii="Montserrat" w:hAnsi="Montserrat"/>
          <w:color w:val="808080"/>
          <w:sz w:val="24"/>
        </w:rPr>
        <w:tab/>
        <w:t>Conflicts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Part IV</w:t>
      </w:r>
      <w:r w:rsidRPr="00471512">
        <w:rPr>
          <w:rFonts w:ascii="Montserrat" w:hAnsi="Montserrat"/>
          <w:color w:val="808080"/>
          <w:sz w:val="24"/>
        </w:rPr>
        <w:tab/>
      </w:r>
      <w:r w:rsidRPr="00471512">
        <w:rPr>
          <w:rFonts w:ascii="Montserrat" w:hAnsi="Montserrat"/>
          <w:color w:val="808080"/>
          <w:sz w:val="24"/>
        </w:rPr>
        <w:tab/>
        <w:t>Crisis-Climax</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dragon, summoned the instant Ash first fell under the demon’s sway, finally arrived at the ruins.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pStyle w:val="BodyText"/>
        <w:rPr>
          <w:rFonts w:ascii="Montserrat" w:hAnsi="Montserrat"/>
          <w:sz w:val="24"/>
        </w:rPr>
      </w:pPr>
      <w:r w:rsidRPr="00471512">
        <w:rPr>
          <w:rFonts w:ascii="Montserrat" w:hAnsi="Montserrat"/>
          <w:sz w:val="24"/>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471512">
        <w:rPr>
          <w:rFonts w:ascii="Montserrat" w:hAnsi="Montserrat"/>
          <w:color w:val="808080"/>
          <w:sz w:val="24"/>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413E17" w:rsidRPr="00471512" w:rsidRDefault="00413E17">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0000FF"/>
          <w:sz w:val="24"/>
        </w:rPr>
      </w:pPr>
    </w:p>
    <w:p w:rsidR="00413E17" w:rsidRPr="00471512" w:rsidRDefault="00413E17">
      <w:pPr>
        <w:rPr>
          <w:rFonts w:ascii="Montserrat" w:hAnsi="Montserrat"/>
          <w:sz w:val="24"/>
        </w:rPr>
      </w:pPr>
    </w:p>
    <w:sectPr w:rsidR="00413E17" w:rsidRPr="0047151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42754244">
    <w:abstractNumId w:val="0"/>
  </w:num>
  <w:num w:numId="2" w16cid:durableId="767894333">
    <w:abstractNumId w:val="0"/>
  </w:num>
  <w:num w:numId="3" w16cid:durableId="60711061">
    <w:abstractNumId w:val="0"/>
  </w:num>
  <w:num w:numId="4" w16cid:durableId="2017536329">
    <w:abstractNumId w:val="0"/>
  </w:num>
  <w:num w:numId="5" w16cid:durableId="448815783">
    <w:abstractNumId w:val="0"/>
  </w:num>
  <w:num w:numId="6" w16cid:durableId="1711152980">
    <w:abstractNumId w:val="0"/>
  </w:num>
  <w:num w:numId="7" w16cid:durableId="53342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6A05"/>
    <w:rsid w:val="00330574"/>
    <w:rsid w:val="00413E17"/>
    <w:rsid w:val="00471512"/>
    <w:rsid w:val="00BE6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CDE3C21-F7BF-40E5-980B-554FBCE8D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512"/>
    <w:pPr>
      <w:spacing w:after="240" w:line="276" w:lineRule="auto"/>
    </w:pPr>
    <w:rPr>
      <w:rFonts w:cstheme="minorHAnsi"/>
      <w:sz w:val="28"/>
      <w:szCs w:val="28"/>
    </w:rPr>
  </w:style>
  <w:style w:type="paragraph" w:styleId="Heading1">
    <w:name w:val="heading 1"/>
    <w:basedOn w:val="NoSpacing"/>
    <w:next w:val="Normal"/>
    <w:link w:val="Heading1Char"/>
    <w:qFormat/>
    <w:rsid w:val="0047151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7151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71512"/>
    <w:pPr>
      <w:outlineLvl w:val="2"/>
    </w:pPr>
    <w:rPr>
      <w:sz w:val="40"/>
    </w:rPr>
  </w:style>
  <w:style w:type="paragraph" w:styleId="Heading4">
    <w:name w:val="heading 4"/>
    <w:basedOn w:val="Heading3"/>
    <w:next w:val="Normal"/>
    <w:link w:val="Heading4Char"/>
    <w:qFormat/>
    <w:rsid w:val="00471512"/>
    <w:pPr>
      <w:numPr>
        <w:ilvl w:val="3"/>
      </w:numPr>
      <w:outlineLvl w:val="3"/>
    </w:pPr>
    <w:rPr>
      <w:sz w:val="32"/>
    </w:rPr>
  </w:style>
  <w:style w:type="paragraph" w:styleId="Heading5">
    <w:name w:val="heading 5"/>
    <w:basedOn w:val="Heading4"/>
    <w:next w:val="Normal"/>
    <w:link w:val="Heading5Char"/>
    <w:qFormat/>
    <w:rsid w:val="00471512"/>
    <w:pPr>
      <w:numPr>
        <w:ilvl w:val="4"/>
      </w:numPr>
      <w:outlineLvl w:val="4"/>
    </w:pPr>
    <w:rPr>
      <w:sz w:val="28"/>
    </w:rPr>
  </w:style>
  <w:style w:type="paragraph" w:styleId="Heading6">
    <w:name w:val="heading 6"/>
    <w:basedOn w:val="Heading5"/>
    <w:next w:val="Normal"/>
    <w:link w:val="Heading6Char"/>
    <w:qFormat/>
    <w:rsid w:val="00471512"/>
    <w:pPr>
      <w:numPr>
        <w:ilvl w:val="5"/>
      </w:numPr>
      <w:outlineLvl w:val="5"/>
    </w:pPr>
    <w:rPr>
      <w:bCs/>
      <w:sz w:val="24"/>
      <w:szCs w:val="24"/>
      <w:u w:val="single"/>
    </w:rPr>
  </w:style>
  <w:style w:type="paragraph" w:styleId="Heading7">
    <w:name w:val="heading 7"/>
    <w:basedOn w:val="Heading6"/>
    <w:next w:val="Normal"/>
    <w:link w:val="Heading7Char"/>
    <w:qFormat/>
    <w:rsid w:val="00471512"/>
    <w:pPr>
      <w:keepNext w:val="0"/>
      <w:numPr>
        <w:ilvl w:val="0"/>
        <w:numId w:val="0"/>
      </w:numPr>
      <w:outlineLvl w:val="6"/>
    </w:pPr>
    <w:rPr>
      <w:b w:val="0"/>
      <w:kern w:val="0"/>
    </w:rPr>
  </w:style>
  <w:style w:type="paragraph" w:styleId="Heading8">
    <w:name w:val="heading 8"/>
    <w:basedOn w:val="Heading6"/>
    <w:next w:val="Normal"/>
    <w:link w:val="Heading8Char"/>
    <w:qFormat/>
    <w:rsid w:val="00471512"/>
    <w:pPr>
      <w:outlineLvl w:val="7"/>
    </w:pPr>
    <w:rPr>
      <w:i/>
      <w:iCs/>
      <w:u w:val="none"/>
    </w:rPr>
  </w:style>
  <w:style w:type="paragraph" w:styleId="Heading9">
    <w:name w:val="heading 9"/>
    <w:basedOn w:val="Heading8"/>
    <w:next w:val="Normal"/>
    <w:link w:val="Heading9Char"/>
    <w:qFormat/>
    <w:rsid w:val="0047151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styleId="BodyText">
    <w:name w:val="Body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textAlignment w:val="baseline"/>
    </w:pPr>
    <w:rPr>
      <w:color w:val="808080"/>
      <w:sz w:val="16"/>
    </w:r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pPr>
    <w:rPr>
      <w:color w:val="C0C0C0"/>
      <w:sz w:val="16"/>
    </w:rPr>
  </w:style>
  <w:style w:type="paragraph" w:customStyle="1" w:styleId="Subheading1">
    <w:name w:val="Subheading 1"/>
    <w:basedOn w:val="Heading1"/>
    <w:next w:val="Normal"/>
    <w:link w:val="Subheading1Char"/>
    <w:qFormat/>
    <w:rsid w:val="0047151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71512"/>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471512"/>
  </w:style>
  <w:style w:type="character" w:customStyle="1" w:styleId="Subheading2Char">
    <w:name w:val="Subheading 2 Char"/>
    <w:link w:val="Subheading2"/>
    <w:rsid w:val="0047151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71512"/>
    <w:rPr>
      <w:sz w:val="40"/>
      <w:szCs w:val="40"/>
    </w:rPr>
  </w:style>
  <w:style w:type="character" w:customStyle="1" w:styleId="Subheading3Char">
    <w:name w:val="Subheading 3 Char"/>
    <w:link w:val="Subheading3"/>
    <w:rsid w:val="0047151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71512"/>
    <w:pPr>
      <w:spacing w:before="240" w:line="240" w:lineRule="auto"/>
    </w:pPr>
    <w:rPr>
      <w:vertAlign w:val="subscript"/>
    </w:rPr>
  </w:style>
  <w:style w:type="character" w:customStyle="1" w:styleId="SuptitleChar">
    <w:name w:val="Suptitle Char"/>
    <w:link w:val="Suptitle"/>
    <w:rsid w:val="0047151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71512"/>
    <w:rPr>
      <w:b w:val="0"/>
      <w:bCs w:val="0"/>
      <w:color w:val="7F7F7F"/>
      <w:vertAlign w:val="superscript"/>
    </w:rPr>
  </w:style>
  <w:style w:type="character" w:customStyle="1" w:styleId="SubtitleChar">
    <w:name w:val="Subtitle Char"/>
    <w:link w:val="Subtitle"/>
    <w:uiPriority w:val="11"/>
    <w:rsid w:val="00471512"/>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471512"/>
    <w:rPr>
      <w:rFonts w:eastAsia="Times New Roman" w:cstheme="minorHAnsi"/>
      <w:b/>
      <w:kern w:val="28"/>
      <w:sz w:val="56"/>
      <w:szCs w:val="28"/>
    </w:rPr>
  </w:style>
  <w:style w:type="paragraph" w:styleId="NoSpacing">
    <w:name w:val="No Spacing"/>
    <w:basedOn w:val="Normal"/>
    <w:uiPriority w:val="1"/>
    <w:qFormat/>
    <w:rsid w:val="00471512"/>
    <w:pPr>
      <w:spacing w:after="0"/>
    </w:pPr>
  </w:style>
  <w:style w:type="character" w:customStyle="1" w:styleId="Heading2Char">
    <w:name w:val="Heading 2 Char"/>
    <w:link w:val="Heading2"/>
    <w:rsid w:val="00471512"/>
    <w:rPr>
      <w:rFonts w:ascii="Montserrat" w:eastAsia="Times New Roman" w:hAnsi="Montserrat" w:cstheme="minorHAnsi"/>
      <w:b/>
      <w:kern w:val="28"/>
      <w:sz w:val="48"/>
      <w:szCs w:val="48"/>
    </w:rPr>
  </w:style>
  <w:style w:type="character" w:customStyle="1" w:styleId="Heading3Char">
    <w:name w:val="Heading 3 Char"/>
    <w:link w:val="Heading3"/>
    <w:rsid w:val="00471512"/>
    <w:rPr>
      <w:rFonts w:ascii="Montserrat" w:eastAsia="Times New Roman" w:hAnsi="Montserrat" w:cstheme="minorHAnsi"/>
      <w:b/>
      <w:kern w:val="28"/>
      <w:sz w:val="40"/>
      <w:szCs w:val="48"/>
    </w:rPr>
  </w:style>
  <w:style w:type="character" w:customStyle="1" w:styleId="Heading4Char">
    <w:name w:val="Heading 4 Char"/>
    <w:link w:val="Heading4"/>
    <w:rsid w:val="00471512"/>
    <w:rPr>
      <w:rFonts w:ascii="Montserrat" w:eastAsia="Times New Roman" w:hAnsi="Montserrat" w:cstheme="minorHAnsi"/>
      <w:b/>
      <w:kern w:val="28"/>
      <w:sz w:val="32"/>
      <w:szCs w:val="48"/>
    </w:rPr>
  </w:style>
  <w:style w:type="character" w:customStyle="1" w:styleId="Heading5Char">
    <w:name w:val="Heading 5 Char"/>
    <w:link w:val="Heading5"/>
    <w:rsid w:val="00471512"/>
    <w:rPr>
      <w:rFonts w:ascii="Montserrat" w:eastAsia="Times New Roman" w:hAnsi="Montserrat" w:cstheme="minorHAnsi"/>
      <w:b/>
      <w:kern w:val="28"/>
      <w:sz w:val="28"/>
      <w:szCs w:val="48"/>
    </w:rPr>
  </w:style>
  <w:style w:type="character" w:customStyle="1" w:styleId="Heading6Char">
    <w:name w:val="Heading 6 Char"/>
    <w:link w:val="Heading6"/>
    <w:rsid w:val="00471512"/>
    <w:rPr>
      <w:rFonts w:ascii="Montserrat" w:eastAsia="Times New Roman" w:hAnsi="Montserrat" w:cstheme="minorHAnsi"/>
      <w:b/>
      <w:bCs/>
      <w:kern w:val="28"/>
      <w:sz w:val="24"/>
      <w:szCs w:val="24"/>
      <w:u w:val="single"/>
    </w:rPr>
  </w:style>
  <w:style w:type="character" w:customStyle="1" w:styleId="Heading7Char">
    <w:name w:val="Heading 7 Char"/>
    <w:link w:val="Heading7"/>
    <w:rsid w:val="00471512"/>
    <w:rPr>
      <w:rFonts w:ascii="Montserrat" w:eastAsia="Times New Roman" w:hAnsi="Montserrat" w:cstheme="minorHAnsi"/>
      <w:bCs/>
      <w:sz w:val="24"/>
      <w:szCs w:val="24"/>
      <w:u w:val="single"/>
    </w:rPr>
  </w:style>
  <w:style w:type="character" w:customStyle="1" w:styleId="Heading8Char">
    <w:name w:val="Heading 8 Char"/>
    <w:link w:val="Heading8"/>
    <w:rsid w:val="00471512"/>
    <w:rPr>
      <w:rFonts w:ascii="Montserrat" w:eastAsia="Times New Roman" w:hAnsi="Montserrat" w:cstheme="minorHAnsi"/>
      <w:b/>
      <w:bCs/>
      <w:i/>
      <w:iCs/>
      <w:kern w:val="28"/>
      <w:sz w:val="24"/>
      <w:szCs w:val="24"/>
    </w:rPr>
  </w:style>
  <w:style w:type="character" w:customStyle="1" w:styleId="Heading9Char">
    <w:name w:val="Heading 9 Char"/>
    <w:link w:val="Heading9"/>
    <w:rsid w:val="0047151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7151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7151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71512"/>
    <w:rPr>
      <w:rFonts w:ascii="Montserrat" w:eastAsia="Times New Roman" w:hAnsi="Montserrat" w:cs="Times New Roman"/>
      <w:b/>
      <w:bCs/>
      <w:spacing w:val="-10"/>
      <w:kern w:val="28"/>
      <w:sz w:val="72"/>
      <w:szCs w:val="72"/>
    </w:rPr>
  </w:style>
  <w:style w:type="character" w:styleId="Strong">
    <w:name w:val="Strong"/>
    <w:uiPriority w:val="22"/>
    <w:qFormat/>
    <w:rsid w:val="00471512"/>
    <w:rPr>
      <w:b/>
      <w:bCs/>
    </w:rPr>
  </w:style>
  <w:style w:type="character" w:styleId="Emphasis">
    <w:name w:val="Emphasis"/>
    <w:uiPriority w:val="20"/>
    <w:qFormat/>
    <w:rsid w:val="00471512"/>
    <w:rPr>
      <w:rFonts w:asciiTheme="minorHAnsi" w:hAnsiTheme="minorHAnsi" w:cstheme="minorHAnsi"/>
      <w:i/>
      <w:iCs/>
      <w:sz w:val="28"/>
      <w:szCs w:val="28"/>
    </w:rPr>
  </w:style>
  <w:style w:type="paragraph" w:styleId="ListParagraph">
    <w:name w:val="List Paragraph"/>
    <w:basedOn w:val="Normal"/>
    <w:uiPriority w:val="34"/>
    <w:qFormat/>
    <w:rsid w:val="00471512"/>
    <w:pPr>
      <w:ind w:left="720"/>
      <w:contextualSpacing/>
    </w:pPr>
    <w:rPr>
      <w:rFonts w:eastAsia="Times New Roman"/>
    </w:rPr>
  </w:style>
  <w:style w:type="paragraph" w:styleId="Quote">
    <w:name w:val="Quote"/>
    <w:basedOn w:val="Normal"/>
    <w:next w:val="Normal"/>
    <w:link w:val="QuoteChar"/>
    <w:uiPriority w:val="29"/>
    <w:qFormat/>
    <w:rsid w:val="0047151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71512"/>
    <w:rPr>
      <w:rFonts w:cstheme="minorHAnsi"/>
      <w:sz w:val="28"/>
      <w:szCs w:val="28"/>
    </w:rPr>
  </w:style>
  <w:style w:type="paragraph" w:styleId="IntenseQuote">
    <w:name w:val="Intense Quote"/>
    <w:basedOn w:val="Quote"/>
    <w:next w:val="Normal"/>
    <w:link w:val="IntenseQuoteChar"/>
    <w:uiPriority w:val="30"/>
    <w:qFormat/>
    <w:rsid w:val="00471512"/>
    <w:pPr>
      <w:pBdr>
        <w:left w:val="single" w:sz="18" w:space="7" w:color="auto"/>
      </w:pBdr>
    </w:pPr>
    <w:rPr>
      <w:b/>
      <w:bCs/>
    </w:rPr>
  </w:style>
  <w:style w:type="character" w:customStyle="1" w:styleId="IntenseQuoteChar">
    <w:name w:val="Intense Quote Char"/>
    <w:link w:val="IntenseQuote"/>
    <w:uiPriority w:val="30"/>
    <w:rsid w:val="00471512"/>
    <w:rPr>
      <w:rFonts w:cstheme="minorHAnsi"/>
      <w:b/>
      <w:bCs/>
      <w:sz w:val="28"/>
      <w:szCs w:val="28"/>
    </w:rPr>
  </w:style>
  <w:style w:type="character" w:styleId="SubtleEmphasis">
    <w:name w:val="Subtle Emphasis"/>
    <w:uiPriority w:val="19"/>
    <w:qFormat/>
    <w:rsid w:val="0047151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71512"/>
    <w:rPr>
      <w:rFonts w:asciiTheme="minorHAnsi" w:hAnsiTheme="minorHAnsi" w:cstheme="minorHAnsi"/>
      <w:b/>
      <w:bCs/>
      <w:i/>
      <w:iCs/>
      <w:sz w:val="28"/>
      <w:szCs w:val="28"/>
    </w:rPr>
  </w:style>
  <w:style w:type="character" w:styleId="SubtleReference">
    <w:name w:val="Subtle Reference"/>
    <w:uiPriority w:val="31"/>
    <w:qFormat/>
    <w:rsid w:val="00471512"/>
    <w:rPr>
      <w:caps/>
      <w:color w:val="7F7F7F" w:themeColor="text1" w:themeTint="80"/>
      <w:sz w:val="22"/>
      <w:szCs w:val="22"/>
    </w:rPr>
  </w:style>
  <w:style w:type="character" w:styleId="IntenseReference">
    <w:name w:val="Intense Reference"/>
    <w:uiPriority w:val="32"/>
    <w:qFormat/>
    <w:rsid w:val="00471512"/>
    <w:rPr>
      <w:b/>
      <w:bCs/>
      <w:caps/>
      <w:color w:val="7F7F7F" w:themeColor="text1" w:themeTint="80"/>
      <w:sz w:val="22"/>
      <w:szCs w:val="22"/>
    </w:rPr>
  </w:style>
  <w:style w:type="character" w:styleId="BookTitle">
    <w:name w:val="Book Title"/>
    <w:uiPriority w:val="33"/>
    <w:qFormat/>
    <w:rsid w:val="0047151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188744</Words>
  <Characters>881435</Characters>
  <Application>Microsoft Office Word</Application>
  <DocSecurity>0</DocSecurity>
  <Lines>20032</Lines>
  <Paragraphs>2119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1068060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