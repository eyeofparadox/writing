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312E" w:rsidRPr="00B841ED" w:rsidRDefault="00D1312E">
      <w:pPr>
        <w:pStyle w:val="0DraftNormal"/>
        <w:tabs>
          <w:tab w:val="clear" w:pos="5040"/>
        </w:tabs>
        <w:rPr>
          <w:rFonts w:ascii="Montserrat" w:hAnsi="Montserrat"/>
          <w:sz w:val="24"/>
        </w:rPr>
      </w:pPr>
    </w:p>
    <w:p w:rsidR="00D1312E" w:rsidRPr="00B841ED" w:rsidRDefault="00D1312E">
      <w:pPr>
        <w:pStyle w:val="0DraftTitle"/>
        <w:tabs>
          <w:tab w:val="clear" w:pos="5040"/>
        </w:tabs>
        <w:rPr>
          <w:rFonts w:ascii="Montserrat" w:hAnsi="Montserrat"/>
          <w:sz w:val="24"/>
        </w:rPr>
      </w:pPr>
      <w:r w:rsidRPr="00B841ED">
        <w:rPr>
          <w:rFonts w:ascii="Montserrat" w:hAnsi="Montserrat"/>
          <w:sz w:val="24"/>
        </w:rPr>
        <w:t>Overture</w:t>
      </w:r>
    </w:p>
    <w:p w:rsidR="00D1312E" w:rsidRPr="00B841ED" w:rsidRDefault="00D1312E">
      <w:pPr>
        <w:pStyle w:val="0DraftNormal"/>
        <w:tabs>
          <w:tab w:val="clear" w:pos="5040"/>
        </w:tabs>
        <w:rPr>
          <w:rFonts w:ascii="Montserrat" w:hAnsi="Montserrat"/>
          <w:w w:val="200"/>
          <w:sz w:val="24"/>
          <w:vertAlign w:val="superscript"/>
        </w:rPr>
      </w:pPr>
      <w:r w:rsidRPr="00B841ED">
        <w:rPr>
          <w:rFonts w:ascii="Montserrat" w:hAnsi="Montserrat"/>
          <w:w w:val="200"/>
          <w:sz w:val="24"/>
          <w:vertAlign w:val="superscript"/>
        </w:rPr>
        <w:t xml:space="preserve"> a child of paradox : archive </w:t>
      </w:r>
    </w:p>
    <w:p w:rsidR="00D1312E" w:rsidRPr="00B841ED" w:rsidRDefault="00D1312E">
      <w:pPr>
        <w:pStyle w:val="0DraftNormal"/>
        <w:tabs>
          <w:tab w:val="clear" w:pos="5040"/>
        </w:tabs>
        <w:rPr>
          <w:rFonts w:ascii="Montserrat" w:hAnsi="Montserrat"/>
          <w:sz w:val="24"/>
        </w:rPr>
      </w:pPr>
    </w:p>
    <w:p w:rsidR="00D1312E" w:rsidRPr="00B841ED" w:rsidRDefault="00D1312E">
      <w:pPr>
        <w:pStyle w:val="0DraftNormal"/>
        <w:tabs>
          <w:tab w:val="clear" w:pos="5040"/>
        </w:tabs>
        <w:rPr>
          <w:rFonts w:ascii="Montserrat" w:hAnsi="Montserrat"/>
          <w:sz w:val="24"/>
        </w:rPr>
      </w:pPr>
    </w:p>
    <w:p w:rsidR="00D1312E" w:rsidRPr="00B841ED" w:rsidRDefault="00D1312E">
      <w:pPr>
        <w:pStyle w:val="0DraftNormal"/>
        <w:tabs>
          <w:tab w:val="clear" w:pos="5040"/>
        </w:tabs>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Applied Notes</w:t>
      </w:r>
    </w:p>
    <w:p w:rsidR="00D1312E" w:rsidRPr="00B841ED" w:rsidRDefault="00D1312E">
      <w:pPr>
        <w:pStyle w:val="0DraftNormal"/>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Phoenix</w:t>
      </w:r>
      <w:r w:rsidRPr="00B841ED">
        <w:rPr>
          <w:rFonts w:ascii="Montserrat" w:hAnsi="Montserrat"/>
          <w:sz w:val="24"/>
        </w:rPr>
        <w:t xml:space="preserve">: Because she is the dreamer in the dream, she had an innate presence in creation. Because she is the phoenix, she is innately capable of defining herself in the context of any species. She embraces all life, but upon confronting humanity, she confronted a contest in which she could truly embrace herself. As the soul of creation, she was the key to absolute power over the omniverse. In spite of all of this, her importance is only relative. All souls are dreamers and all dreamers possess absolute power over their dreams. By exposing herself to those who dwelt within her dream, she was forced to awaken to the awesome power this relationship granted and confront the true potential of her soul and the mystery of existence, through the paradoxes of the mind and the absolutes of the soul. The transition from the autonomous role of creation’s avatar, to that of the goddess, begins with an attempt by a native god to enslave the phoenix.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Dragon and the Phoenix</w:t>
      </w:r>
      <w:r w:rsidRPr="00B841ED">
        <w:rPr>
          <w:rFonts w:ascii="Montserrat" w:hAnsi="Montserrat"/>
          <w:sz w:val="24"/>
        </w:rPr>
        <w:t xml:space="preserve">: Attuned to her soul, the dragon had been drawn into the dream as a counterpoint to the phoenix. Though drawn to her in any form, he had been irresistibly drawn to her in human form, in which she invested an extraordinary amount of attention. Distinguished from humanity by her exclusive and inclusive sex, she had inspired the human gods and established a consort race recognized by humanity as that of angels and demons. The dragon had as much to do with the rise of gods as the phoenix, having acted as a catalyst to quicken the potential that lay dormant within humanity. The dragon had been forced to recognize that humanity, as a whole, was not ready for the powers he had unleashed and called for the gods to withdraw from their mortal kin. The purge was not what he had intended, and the abuse of the phoenix was his worst nightmare. Her peril aroused the ire of her soul mate, the dragon. Ironically, the phoenix had been enslaved by a god opposed to the purge to be used as a weapon that the gods, angelic or demonic, could not answer. While the gods could not stand against her, for a terrible price, the dragon could. As was her nature, the phoenix recovered instantly from the dragon’s onslaught, while the dragon sustained wounds that would take thousands of years to heal. </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The Dragon and Phoenix Legacies</w:t>
      </w:r>
      <w:r w:rsidRPr="00B841E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A phoenix had the power of self conception, while a dragon had the power to conceive of others. While the initiation of a dragon typically enabled the dragon to become a twin of the initiate, and the initiation of a phoenix typically enabled the initiate to become a twin of the phoenix, it was only typical for dragon twins to endure as exclusive pairs bound to each other through a pact of rebirth. The mechanism of rebirth had evolved with phoenix potential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D1312E" w:rsidRPr="00B841ED" w:rsidRDefault="00D1312E">
      <w:pPr>
        <w:pStyle w:val="0DraftNormal"/>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Dragon Initiation</w:t>
      </w:r>
      <w:r w:rsidRPr="00B841ED">
        <w:rPr>
          <w:rFonts w:ascii="Montserrat" w:hAnsi="Montserrat"/>
          <w:sz w:val="24"/>
          <w:szCs w:val="14"/>
        </w:rPr>
        <w:t xml:space="preserve">: </w:t>
      </w:r>
      <w:r w:rsidRPr="00B841ED">
        <w:rPr>
          <w:rFonts w:ascii="Montserrat" w:hAnsi="Montserrat"/>
          <w:sz w:val="24"/>
        </w:rPr>
        <w:t xml:space="preserve">The original dragon had been  a being of pure thought, who passed on his psionic gifts through predatory initiation. The dragon legacy passed on to most species through their natural predators, rather than the exclusive predator they adopted as a distinct species. Thus, in many cultures the dragon legacy is mistaken for something else, like vampirism or lycanthropy. In time, dragons had become identified with the perfect predator, the animal embodiment recognized throughout the universe as the dragon. </w:t>
      </w:r>
      <w:r w:rsidRPr="00B841ED">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B841ED">
        <w:rPr>
          <w:rFonts w:ascii="Montserrat" w:hAnsi="Montserrat"/>
          <w:sz w:val="24"/>
        </w:rPr>
        <w:t>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A dragon’s immortality eventually overwhelmed its human perspective with age, and only rebirth allowed a dragon to hold on to its humanity, a lesson learned from phoenixes.</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u w:val="single"/>
        </w:rPr>
        <w:t>Dragon Initiation</w:t>
      </w:r>
      <w:r w:rsidRPr="00B841ED">
        <w:rPr>
          <w:rFonts w:ascii="Montserrat" w:hAnsi="Montserrat"/>
          <w:color w:val="333399"/>
          <w:sz w:val="24"/>
        </w:rPr>
        <w:t xml:space="preserve">: </w:t>
      </w:r>
      <w:r w:rsidRPr="00B841ED">
        <w:rPr>
          <w:rFonts w:ascii="Montserrat" w:hAnsi="Montserrat"/>
          <w:color w:val="333399"/>
          <w:sz w:val="24"/>
          <w:szCs w:val="14"/>
        </w:rPr>
        <w:t xml:space="preserve">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B841ED">
        <w:rPr>
          <w:rFonts w:ascii="Montserrat" w:hAnsi="Montserrat"/>
          <w:color w:val="333399"/>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D1312E" w:rsidRPr="00B841ED" w:rsidRDefault="00D1312E">
      <w:pPr>
        <w:pStyle w:val="0DraftNormal"/>
        <w:rPr>
          <w:rFonts w:ascii="Montserrat" w:hAnsi="Montserrat"/>
          <w:color w:val="333399"/>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Phoenix Initiation</w:t>
      </w:r>
      <w:r w:rsidRPr="00B841ED">
        <w:rPr>
          <w:rFonts w:ascii="Montserrat" w:hAnsi="Montserrat"/>
          <w:sz w:val="24"/>
        </w:rPr>
        <w:t>: The original phoenix had been unable to embrace the duality of human form, but, through a plant—the amaranth of legend, had passed on the phoenix gift to humans, establishing the phoenix legacy.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Through resurrection, a phoenix could endure eternally, but enduring eternity required a mechanism to anchor the mind in the present, and phoenix potential had evolved the mechanism of rebirth to meet that need.</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u w:val="single"/>
        </w:rPr>
        <w:t>Phoenix Initiation</w:t>
      </w:r>
      <w:r w:rsidRPr="00B841ED">
        <w:rPr>
          <w:rFonts w:ascii="Montserrat" w:hAnsi="Montserrat"/>
          <w:color w:val="333399"/>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D1312E" w:rsidRPr="00B841ED" w:rsidRDefault="00D1312E">
      <w:pPr>
        <w:pStyle w:val="0DraftNormal"/>
        <w:rPr>
          <w:rFonts w:ascii="Montserrat" w:eastAsia="MS Mincho" w:hAnsi="Montserrat"/>
          <w:color w:val="333399"/>
          <w:sz w:val="24"/>
        </w:rPr>
      </w:pPr>
    </w:p>
    <w:p w:rsidR="00D1312E" w:rsidRPr="00B841ED" w:rsidRDefault="00D1312E">
      <w:pPr>
        <w:pStyle w:val="0DraftNormal"/>
        <w:rPr>
          <w:rFonts w:ascii="Montserrat" w:eastAsia="MS Mincho" w:hAnsi="Montserrat"/>
          <w:color w:val="333399"/>
          <w:sz w:val="24"/>
        </w:rPr>
      </w:pPr>
      <w:r w:rsidRPr="00B841ED">
        <w:rPr>
          <w:rFonts w:ascii="Montserrat" w:eastAsia="MS Mincho" w:hAnsi="Montserrat"/>
          <w:color w:val="333399"/>
          <w:sz w:val="24"/>
          <w:u w:val="single"/>
        </w:rPr>
        <w:t>Clip, A Dragon Initiation</w:t>
      </w:r>
      <w:r w:rsidRPr="00B841ED">
        <w:rPr>
          <w:rFonts w:ascii="Montserrat" w:eastAsia="MS Mincho" w:hAnsi="Montserrat"/>
          <w:color w:val="333399"/>
          <w:sz w:val="24"/>
        </w:rPr>
        <w:t>: The threat of war in her homeland, and a freak occurrence while struggling with the ability she used to pose as a human, made her an ideal candidate to become not only the paladin of the goddess, but also the paladin of the god. The pressure of trying to choose a sex to commit to for her final stage of initiation provoked a split transformation that twinned her, and enabled her to adopt both sexes. Unfortunately, she misunderstood the nature of her transformed and split state. The two found themselves reunited, for the first time since the end of their initiation, when the resurgence of war brought them back to their childhood home. The sanctuary, where she had been born and raised until the start of her initiation, was seized by the demonic and necromantic forces of the demon’s successor. In light of their childhood memories of the vast ruins amid which the sanctuary was located made them the perfect choice to lead a small strike force. After leading their party in, and finding a safe place to rest for the night, the two indulged in a perfectly natural  curiosity they had not previously had an opportunity to explore. The two merged back into one, and resumed her avon form. Unfortunately, that form was one shared by demons, and her own party mistook her for the enemy when she emerged from the baths. Worse, the leader of their expedition was a dragon initiate, a young man with whom she had fallen in love, and he assumed her appearance spelled the worst for his beloved. There was no time to explain, as the prince assumed his lethal dragon form, with fatal intent. She fled, and the dragon pursued, but when it becomes apparent that he could not catch her, the dragon changes tactics, employing the means of a dragon initiation to keep her in flight from a pursuer she ultimately could not outrun. Not expecting a second dragon, one conjured from the depths of her own mind, no less, she fell prey to it… By the time they emerged from the maze of madness riddling the bowels of the ruins, they had each discovered the other. They collected their gear, emerging fully garbed as the paladins of the god and goddess, somewhat confused as to what the consequences of this twinning would be.</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eastAsia="MS Mincho" w:hAnsi="Montserrat"/>
          <w:color w:val="333399"/>
          <w:sz w:val="24"/>
        </w:rPr>
      </w:pPr>
      <w:r w:rsidRPr="00B841ED">
        <w:rPr>
          <w:rFonts w:ascii="Montserrat" w:eastAsia="MS Mincho" w:hAnsi="Montserrat"/>
          <w:color w:val="333399"/>
          <w:sz w:val="24"/>
          <w:u w:val="single"/>
        </w:rPr>
        <w:t>Clip, A Phoenix Initiation</w:t>
      </w:r>
      <w:r w:rsidRPr="00B841ED">
        <w:rPr>
          <w:rFonts w:ascii="Montserrat" w:eastAsia="MS Mincho" w:hAnsi="Montserrat"/>
          <w:color w:val="333399"/>
          <w:sz w:val="24"/>
        </w:rPr>
        <w:t xml:space="preserve">: Her dragon was in bed asleep when she returned after resurrecting. Remembering their promise, she decides to wake him in the best way, and one thing leads to another. Her dragon embraces her passionately upon rousing, forgetting to mention his strange experience. Unwarned, the two fail to take the precautions their dual initiation made necessary, and the fusion she had been warned against finally happened. As predicted, the quickening of her dragon potential and his phoenix potential made merging incredibly intense, and as feared, the experience triggered a fatal fusion. The trauma inexplicably opened a rift in the fabric of space and time as well, obscuring her temporal displacement and the truth of their emergence, as the two of her find themselves engulfed and immediately separated in a maze of paradox within the rift. They were far from the only ones personally affected by the initial trauma. Their mother, a captive in the hands of the enemy, whom the young paladins had set out to rescue, was ripped out of the fabric of reality, setting off a chain reaction that would rapidly spread the rift around the world. The dragon prince, caught in the backlash of the rift in the dream, was also torn free, as the full force of the shattering impact hit him, but at the same time inspired him. From within himself he called up the resources to grasp the rift and seize it in his grasp, preventing it from growing or spreading further. He managed to restore sanity to the world by sinking the tides of the rift deep within the mantle of the world. In spite of this, the rift tides had already had time to sweep through the heavens and the abyss wreaking havoc with the natural order of the cosmos. </w:t>
      </w:r>
    </w:p>
    <w:p w:rsidR="00D1312E" w:rsidRPr="00B841ED" w:rsidRDefault="00D1312E">
      <w:pPr>
        <w:pStyle w:val="0DraftNormal"/>
        <w:rPr>
          <w:rFonts w:ascii="Montserrat" w:eastAsia="MS Mincho" w:hAnsi="Montserrat"/>
          <w:color w:val="333399"/>
          <w:sz w:val="24"/>
        </w:rPr>
      </w:pPr>
    </w:p>
    <w:p w:rsidR="00D1312E" w:rsidRPr="00B841ED" w:rsidRDefault="00D1312E">
      <w:pPr>
        <w:pStyle w:val="0DraftNormal"/>
        <w:rPr>
          <w:rFonts w:ascii="Montserrat" w:hAnsi="Montserrat"/>
          <w:sz w:val="24"/>
        </w:rPr>
      </w:pPr>
      <w:r w:rsidRPr="00B841ED">
        <w:rPr>
          <w:rFonts w:ascii="Montserrat" w:hAnsi="Montserrat"/>
          <w:sz w:val="24"/>
          <w:u w:val="single"/>
        </w:rPr>
        <w:t>Dual Initiation</w:t>
      </w:r>
      <w:r w:rsidRPr="00B841ED">
        <w:rPr>
          <w:rFonts w:ascii="Montserrat" w:hAnsi="Montserrat"/>
          <w:sz w:val="24"/>
        </w:rPr>
        <w:t xml:space="preserve">: A phoenix may be initiated by a dragon through a projection provoked from her own mind, however, if simply devoured by a dragon, she will initiate it. Typically, a phoenix initiated by a dragon will be twinned for the same reason a dragon initiated by a phoenix is usually twinned. The dragon reflex at the threat of death is to project itself beyond the scope of the threat, to dream its way around death. A dragon initiation is complete in the instant the predator aspect slays its prey aspect. At such a moment, the phoenix is dead as a phoenix, and alive as a dragon. By consuming her native flesh, however, the dragon aspect starts the phoenix initiation. As a dragon, her instinct is to project herself free, abandoning her present embodiment. Typically, she will project herself in her native form, a dragon twin of the slain phoenix. The flames of the phoenix consume the dragon corpse, and the phoenix resurrects as herself. If the dragon who initiated her remained in contact with the initial projection, in which case the phoenix would unconsciously identify it with the corpse of the projection. This essentially creates a phoenix twin of the initiating dragon. If not, the phoenix cannot help but recognize the psychic stamp on the corpse as her own, and experiences a moment of confusion, then her natural form takes precedence to complete the resurrection.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szCs w:val="14"/>
        </w:rPr>
      </w:pPr>
      <w:r w:rsidRPr="00B841ED">
        <w:rPr>
          <w:rFonts w:ascii="Montserrat" w:hAnsi="Montserrat"/>
          <w:sz w:val="24"/>
          <w:szCs w:val="14"/>
          <w:u w:val="single"/>
        </w:rPr>
        <w:t>Proposed Exclusions</w:t>
      </w:r>
      <w:r w:rsidRPr="00B841ED">
        <w:rPr>
          <w:rFonts w:ascii="Montserrat" w:hAnsi="Montserrat"/>
          <w:sz w:val="24"/>
          <w:szCs w:val="14"/>
        </w:rPr>
        <w:t xml:space="preserve">: 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D1312E" w:rsidRPr="00B841ED" w:rsidRDefault="00D1312E">
      <w:pPr>
        <w:pStyle w:val="0DraftNormal"/>
        <w:rPr>
          <w:rFonts w:ascii="Montserrat" w:hAnsi="Montserrat"/>
          <w:sz w:val="24"/>
          <w:szCs w:val="14"/>
        </w:rPr>
      </w:pPr>
    </w:p>
    <w:p w:rsidR="00D1312E" w:rsidRPr="00B841ED" w:rsidRDefault="00D1312E">
      <w:pPr>
        <w:pStyle w:val="0DraftNormal"/>
        <w:rPr>
          <w:rFonts w:ascii="Montserrat" w:hAnsi="Montserrat"/>
          <w:sz w:val="24"/>
          <w:szCs w:val="14"/>
        </w:rPr>
      </w:pPr>
      <w:r w:rsidRPr="00B841ED">
        <w:rPr>
          <w:rFonts w:ascii="Montserrat" w:hAnsi="Montserrat"/>
          <w:sz w:val="24"/>
          <w:szCs w:val="14"/>
          <w:u w:val="single"/>
        </w:rPr>
        <w:t>Proposed Exceptions</w:t>
      </w:r>
      <w:r w:rsidRPr="00B841ED">
        <w:rPr>
          <w:rFonts w:ascii="Montserrat" w:hAnsi="Montserrat"/>
          <w:sz w:val="24"/>
          <w:szCs w:val="14"/>
        </w:rPr>
        <w:t xml:space="preserve">: Blooding on a phoenix initially transfers the dragon’s gift. A phoenix with the dragon’s gift can embody the many aspects of her nature-physical and spiritual. However, if the same phoenix is devoured again, the results are paradoxical. 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D1312E" w:rsidRPr="00B841ED" w:rsidRDefault="00D1312E">
      <w:pPr>
        <w:pStyle w:val="0DraftNormal"/>
        <w:rPr>
          <w:rFonts w:ascii="Montserrat" w:hAnsi="Montserrat"/>
          <w:sz w:val="24"/>
          <w:szCs w:val="14"/>
        </w:rPr>
      </w:pPr>
    </w:p>
    <w:p w:rsidR="00D1312E" w:rsidRPr="00B841ED" w:rsidRDefault="00D1312E">
      <w:pPr>
        <w:pStyle w:val="0DraftNormal6"/>
        <w:rPr>
          <w:rFonts w:ascii="Montserrat" w:hAnsi="Montserrat"/>
          <w:sz w:val="24"/>
        </w:rPr>
      </w:pPr>
      <w:r w:rsidRPr="00B841ED">
        <w:rPr>
          <w:rFonts w:ascii="Montserrat" w:hAnsi="Montserrat"/>
          <w:sz w:val="24"/>
          <w:u w:val="single"/>
        </w:rPr>
        <w:t>The Exile of the Phoenix</w:t>
      </w:r>
      <w:r w:rsidRPr="00B841ED">
        <w:rPr>
          <w:rFonts w:ascii="Montserrat" w:hAnsi="Montserrat"/>
          <w:sz w:val="24"/>
        </w:rPr>
        <w:t xml:space="preserve">: The dragon 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her with him, he needed no other link to reality through which to plot his resurrection. The dragon tried to slip her out of the god’s grasp, but the effort proved too great, forcing him into a comatose sleep from which he could not wake until he healed. During his sleep, the age of gods came to a cataclysmic end, and all that remained in the world of the dragon and the phoenix were the legacies passed on to chosen humans, before the gods retreated to another world to reexamine their own humanity. In time, the consort branch, with its exotic sex was but a memory, the embodiment of angels and demons which few living men and women ever encountered. Those mortal souls, with the misfortune to be born exotic, were hunted and outcast. This would contribute to the next step in the birth of the phoenix.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vanish/>
          <w:sz w:val="24"/>
        </w:rPr>
      </w:pPr>
      <w:r w:rsidRPr="00B841ED">
        <w:rPr>
          <w:rFonts w:ascii="Montserrat" w:hAnsi="Montserrat"/>
          <w:vanish/>
          <w:sz w:val="24"/>
          <w:u w:val="single"/>
        </w:rPr>
        <w:t>The Dragon Awakened</w:t>
      </w:r>
      <w:r w:rsidRPr="00B841ED">
        <w:rPr>
          <w:rFonts w:ascii="Montserrat" w:hAnsi="Montserrat"/>
          <w:vanish/>
          <w:sz w:val="24"/>
        </w:rPr>
        <w:t xml:space="preserve">: The dragon’s psyche had been seared by the image of the phoenix. Prior to being branded with the incarnate memory of his beloved, the dragon would assume the form of any human suited to his needs. Upon being awakened, the only form he could bear to assume was the one she had given him, which he adapted to pass among humans as a man or a woman.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reincrnation of herself as a boy and the reincarnation of the emperor and his empress as twin girls. In all this time, the dragon had desperately sought a way to resurrect his beloved phoenix, and even tried to reincarnate her. In a sense, she had been standing in her own way, until the conception of her heir opened the door to the conception of the phoenix. Ironically, her success came in the worst possible circumstances. The dragon had become intimate friends with her twin’s mate, and on occasion indulged in intimate affairs during his absence. The opportunity had not presented itself during the first two years after the birth of their psychic heirs. </w:t>
      </w:r>
    </w:p>
    <w:p w:rsidR="00D1312E" w:rsidRPr="00B841ED" w:rsidRDefault="00D1312E">
      <w:pPr>
        <w:pStyle w:val="0DraftNormal6"/>
        <w:rPr>
          <w:rFonts w:ascii="Montserrat" w:hAnsi="Montserrat"/>
          <w:vanish/>
          <w:sz w:val="24"/>
        </w:rPr>
      </w:pPr>
    </w:p>
    <w:p w:rsidR="00D1312E" w:rsidRPr="00B841ED" w:rsidRDefault="00D1312E">
      <w:pPr>
        <w:pStyle w:val="0DraftNormal6"/>
        <w:rPr>
          <w:rFonts w:ascii="Montserrat" w:hAnsi="Montserrat"/>
          <w:vanish/>
          <w:sz w:val="24"/>
        </w:rPr>
      </w:pPr>
      <w:r w:rsidRPr="00B841ED">
        <w:rPr>
          <w:rFonts w:ascii="Montserrat" w:hAnsi="Montserrat"/>
          <w:vanish/>
          <w:sz w:val="24"/>
          <w:u w:val="single"/>
        </w:rPr>
        <w:t>The Phoenix Awakened</w:t>
      </w:r>
      <w:r w:rsidRPr="00B841ED">
        <w:rPr>
          <w:rFonts w:ascii="Montserrat" w:hAnsi="Montserrat"/>
          <w:vanish/>
          <w:sz w:val="24"/>
        </w:rPr>
        <w:t xml:space="preserve">: It had become instinctive for the dragon to call upon the memory of the phoenix during sex, in the hope of reincarnating her. The birth of her son had created the window of opportunity necessary for the phoenix to emerge. In the midst of passion, the phoenix descended upon the dragon, pushing him down into the psyche of his son. The phoenix awoke in a male incarnation of herself, and reflexively conceived of herself in that form, passing the ember of Dusk into the empress. To the phoenix, this was only a partial conception, which triggered a shift from male to female, in which form she conceived of Dawn. In the wake of this passionate awakening, she became aware of her unfamiliar surroundings, and the intimate circumstances, and fled. The dragon, thrust into the shadows of her son’s mind, was only unconsciously aware of what had happened, and consciously aware only of her new life as Ash. </w:t>
      </w:r>
    </w:p>
    <w:p w:rsidR="00D1312E" w:rsidRPr="00B841ED" w:rsidRDefault="00D1312E">
      <w:pPr>
        <w:pStyle w:val="0DraftNormal6"/>
        <w:rPr>
          <w:rFonts w:ascii="Montserrat" w:hAnsi="Montserrat"/>
          <w:vanish/>
          <w:sz w:val="24"/>
          <w:u w:val="single"/>
        </w:rPr>
      </w:pPr>
    </w:p>
    <w:p w:rsidR="00D1312E" w:rsidRPr="00B841ED" w:rsidRDefault="00D1312E">
      <w:pPr>
        <w:pStyle w:val="0DraftNormal6"/>
        <w:rPr>
          <w:rFonts w:ascii="Montserrat" w:hAnsi="Montserrat"/>
          <w:sz w:val="24"/>
        </w:rPr>
      </w:pPr>
      <w:r w:rsidRPr="00B841ED">
        <w:rPr>
          <w:rFonts w:ascii="Montserrat" w:hAnsi="Montserrat"/>
          <w:sz w:val="24"/>
          <w:u w:val="single"/>
        </w:rPr>
        <w:t>The Age of Gods</w:t>
      </w:r>
      <w:r w:rsidRPr="00B841ED">
        <w:rPr>
          <w:rFonts w:ascii="Montserrat" w:hAnsi="Montserrat"/>
          <w:sz w:val="24"/>
        </w:rPr>
        <w:t xml:space="preserve">: A large population of humans had been exiled to Aeirn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had represented the greatest threat to the Empire. They had negotiated for the relocation of their constituents to this remote paradise. The gods established a pact with the exiled dragons, in which the gods would be responsible for the mortal population and the dragons would not interfere beyond the needs of their own nature. Little knowledge of the gods survived the cataclysm. 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and strife, they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Age of Empires</w:t>
      </w:r>
      <w:r w:rsidRPr="00B841ED">
        <w:rPr>
          <w:rFonts w:ascii="Montserrat" w:hAnsi="Montserrat"/>
          <w:sz w:val="24"/>
        </w:rPr>
        <w:t xml:space="preserve">: 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D1312E" w:rsidRPr="00B841ED" w:rsidRDefault="00D1312E">
      <w:pPr>
        <w:pStyle w:val="0DraftNormal6"/>
        <w:rPr>
          <w:rFonts w:ascii="Montserrat" w:hAnsi="Montserrat"/>
          <w:sz w:val="24"/>
        </w:rPr>
      </w:pPr>
      <w:r w:rsidRPr="00B841ED">
        <w:rPr>
          <w:rFonts w:ascii="Montserrat" w:hAnsi="Montserrat"/>
          <w:sz w:val="24"/>
        </w:rPr>
        <w:tab/>
        <w:t>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D1312E" w:rsidRPr="00B841ED" w:rsidRDefault="00D1312E">
      <w:pPr>
        <w:pStyle w:val="0DraftNormal6"/>
        <w:rPr>
          <w:rFonts w:ascii="Montserrat" w:hAnsi="Montserrat"/>
          <w:sz w:val="24"/>
        </w:rPr>
      </w:pPr>
      <w:r w:rsidRPr="00B841ED">
        <w:rPr>
          <w:rFonts w:ascii="Montserrat" w:hAnsi="Montserrat"/>
          <w:sz w:val="24"/>
        </w:rPr>
        <w:tab/>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w:t>
      </w:r>
    </w:p>
    <w:p w:rsidR="00D1312E" w:rsidRPr="00B841ED" w:rsidRDefault="00D1312E">
      <w:pPr>
        <w:pStyle w:val="0DraftNormal6"/>
        <w:rPr>
          <w:rFonts w:ascii="Montserrat" w:hAnsi="Montserrat"/>
          <w:sz w:val="24"/>
          <w:u w:val="single"/>
        </w:rPr>
      </w:pPr>
    </w:p>
    <w:p w:rsidR="00D1312E" w:rsidRPr="00B841ED" w:rsidRDefault="00D1312E">
      <w:pPr>
        <w:pStyle w:val="0DraftNormal6"/>
        <w:rPr>
          <w:rFonts w:ascii="Montserrat" w:hAnsi="Montserrat"/>
          <w:sz w:val="24"/>
        </w:rPr>
      </w:pPr>
      <w:r w:rsidRPr="00B841ED">
        <w:rPr>
          <w:rFonts w:ascii="Montserrat" w:hAnsi="Montserrat"/>
          <w:sz w:val="24"/>
          <w:u w:val="single"/>
        </w:rPr>
        <w:t>The Shattered Continent</w:t>
      </w:r>
      <w:r w:rsidRPr="00B841ED">
        <w:rPr>
          <w:rFonts w:ascii="Montserrat" w:hAnsi="Montserrat"/>
          <w:sz w:val="24"/>
        </w:rPr>
        <w:t xml:space="preserve">: The northern kingdoms occupy the shattered continent, so named for being nearly divided into three distinct masses. The seasons featured intimately in defining the people of the shattered continent. On Aeirn, only three seasons are observed, Autumn, Winter and Summer. In Autumn, the high points of the season are harvest rituals. In the Winter, the high points of the season are the mortality rituals. In the Summer, the high points of the season are fertility rituals. The people segregated themselves into tribes named for the seasons during the cataclysm, from whom the three high kingdoms emerged.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Responsibility</w:t>
      </w:r>
      <w:r w:rsidRPr="00B841ED">
        <w:rPr>
          <w:rFonts w:ascii="Montserrat" w:hAnsi="Montserrat"/>
          <w:sz w:val="24"/>
        </w:rPr>
        <w:t xml:space="preserve">: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Authority</w:t>
      </w:r>
      <w:r w:rsidRPr="00B841ED">
        <w:rPr>
          <w:rFonts w:ascii="Montserrat" w:hAnsi="Montserrat"/>
          <w:sz w:val="24"/>
        </w:rPr>
        <w:t xml:space="preserve">: 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Outcasts, Exotics</w:t>
      </w:r>
      <w:r w:rsidRPr="00B841ED">
        <w:rPr>
          <w:rFonts w:ascii="Montserrat" w:hAnsi="Montserrat"/>
          <w:sz w:val="24"/>
        </w:rPr>
        <w:t xml:space="preserve">: 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szCs w:val="18"/>
          <w:u w:val="single"/>
        </w:rPr>
        <w:t>The Emperor’s Ascent</w:t>
      </w:r>
      <w:r w:rsidRPr="00B841ED">
        <w:rPr>
          <w:rFonts w:ascii="Montserrat" w:hAnsi="Montserrat"/>
          <w:sz w:val="24"/>
          <w:szCs w:val="18"/>
        </w:rPr>
        <w:t xml:space="preserve">: </w:t>
      </w:r>
      <w:r w:rsidRPr="00B841ED">
        <w:rPr>
          <w:rFonts w:ascii="Montserrat" w:hAnsi="Montserrat"/>
          <w:sz w:val="24"/>
        </w:rPr>
        <w:t xml:space="preserve">As a youth, the dragon king, Forge,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Rebellious forces in the north, aroused and led by masters of the ancient arts were rumored to be moving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 A war of disastrous proportions was shaping up, and each day the news got worse. </w:t>
      </w:r>
      <w:r w:rsidRPr="00B841ED">
        <w:rPr>
          <w:rFonts w:ascii="Montserrat" w:hAnsi="Montserrat"/>
          <w:sz w:val="24"/>
          <w:szCs w:val="18"/>
        </w:rPr>
        <w:t xml:space="preserve">The dragon king, Forge, having unified the winter kingdoms, had officially declared his intentions to conquer the autumn kingdoms. </w:t>
      </w:r>
      <w:r w:rsidRPr="00B841ED">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p>
    <w:p w:rsidR="00D1312E" w:rsidRPr="00B841ED" w:rsidRDefault="00D1312E">
      <w:pPr>
        <w:pStyle w:val="0DraftNormal6"/>
        <w:rPr>
          <w:rFonts w:ascii="Montserrat" w:hAnsi="Montserrat"/>
          <w:sz w:val="24"/>
        </w:rPr>
      </w:pPr>
      <w:r w:rsidRPr="00B841ED">
        <w:rPr>
          <w:rFonts w:ascii="Montserrat" w:hAnsi="Montserrat"/>
          <w:sz w:val="24"/>
        </w:rPr>
        <w:tab/>
      </w:r>
      <w:r w:rsidRPr="00B841ED">
        <w:rPr>
          <w:rFonts w:ascii="Montserrat" w:hAnsi="Montserrat"/>
          <w:sz w:val="24"/>
          <w:szCs w:val="18"/>
        </w:rPr>
        <w:t xml:space="preserve">In truth, his real intentions were to draw out the dangerous enemies within the winter kingdoms, slavers and masters of rogue arts. </w:t>
      </w:r>
      <w:r w:rsidRPr="00B841ED">
        <w:rPr>
          <w:rFonts w:ascii="Montserrat" w:hAnsi="Montserrat"/>
          <w:sz w:val="24"/>
        </w:rPr>
        <w:t xml:space="preserve">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w:t>
      </w:r>
      <w:r w:rsidRPr="00B841ED">
        <w:rPr>
          <w:rFonts w:ascii="Montserrat" w:hAnsi="Montserrat"/>
          <w:sz w:val="24"/>
          <w:szCs w:val="18"/>
        </w:rPr>
        <w:t>In the course of the king’s previous conquests, powerful demonologists and necromancers had banded together to raise the legions of slaughtered warriors as an army of their own. As a persecuted faction in the winter kingdoms, they now sought to conquer the autumn kingdoms and destroy the dragon king, after crippling the armies of the autumn and winter kingdom.</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Empress’s Ascent</w:t>
      </w:r>
      <w:r w:rsidRPr="00B841ED">
        <w:rPr>
          <w:rFonts w:ascii="Montserrat" w:hAnsi="Montserrat"/>
          <w:sz w:val="24"/>
        </w:rPr>
        <w:t xml:space="preserve">: 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D1312E" w:rsidRPr="00B841ED" w:rsidRDefault="00D1312E">
      <w:pPr>
        <w:pStyle w:val="0DraftNormal6"/>
        <w:rPr>
          <w:rFonts w:ascii="Montserrat" w:hAnsi="Montserrat"/>
          <w:sz w:val="24"/>
        </w:rPr>
      </w:pPr>
      <w:r w:rsidRPr="00B841ED">
        <w:rPr>
          <w:rFonts w:ascii="Montserrat" w:hAnsi="Montserrat"/>
          <w:sz w:val="24"/>
        </w:rPr>
        <w:tab/>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B841ED">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B841ED">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B841ED">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B841ED">
        <w:rPr>
          <w:rFonts w:ascii="Montserrat" w:hAnsi="Montserrat"/>
          <w:sz w:val="24"/>
        </w:rPr>
        <w:t xml:space="preserve">demonologists and necromancers </w:t>
      </w:r>
      <w:r w:rsidRPr="00B841ED">
        <w:rPr>
          <w:rFonts w:ascii="Montserrat" w:hAnsi="Montserrat"/>
          <w:sz w:val="24"/>
          <w:szCs w:val="14"/>
        </w:rPr>
        <w:t xml:space="preserve">in the winter kingdoms who happened to be masters of the forbidden arcane arts. </w:t>
      </w:r>
      <w:r w:rsidRPr="00B841ED">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Arden was among those who lost parents, and possessed no offshoots. The survivors of the purge were warned by Arden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D1312E" w:rsidRPr="00B841ED" w:rsidRDefault="00D1312E">
      <w:pPr>
        <w:pStyle w:val="0DraftNormal6"/>
        <w:rPr>
          <w:rFonts w:ascii="Montserrat" w:hAnsi="Montserrat"/>
          <w:sz w:val="24"/>
        </w:rPr>
      </w:pPr>
      <w:r w:rsidRPr="00B841ED">
        <w:rPr>
          <w:rFonts w:ascii="Montserrat" w:hAnsi="Montserrat"/>
          <w:sz w:val="24"/>
        </w:rPr>
        <w:tab/>
        <w:t>Most of the phoenix house was massacred while mustering armies at the borders of the winter kingdom, and the mantle of high queen fell upon the slender shoulders of Arden. The Dragon King moved in the midst of the chaos, while the armies of the autumn kingdoms were in disarray. Arden initially fled with her supporters, but they could not escape the occupied kingdoms. They were identified as nobility, and found themselves under house arrest. In spite of a bold initiative, the Dragon King did not follow up the initial invasion with new offenses. He secured the occupied kingdoms and policed them fiercely for two years. Arden and her supporters found themselves frequent, and unwilling, hosts to the Dragon King who probed incessantly into the mysteries of the Phoenix House. Arden almost managed to escape, aided by priestesses of the goddess who refused to allow a scion of the phoenix legacy to remain in enemy hands, but ended up arriving at the sanctuary immediately before the Dragon King on one of his unannounced visits. In spite of efforts to keep the two from encountering each other, Arden and the Dragon King stumbled across each other and all hell broke loose. Arden, a phoenix, was tripped into a dragon initiation, reflexively initiating the Dragon King into the Phoenix House. As the heir to the legacy, she was forced to help the Dragon King through the ordeal of unification, and was taken into his confidence. Arden and the Dragon King, Forge, fell in love and married. An heir was born later that year, despite Arden's youth. His son became the heir to the unified Arden Empire. An ongoing campaign against slavery and forbidden arts provoked an armed uprising, strengthened by the slain of his own conquests.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Dragon Prince</w:t>
      </w:r>
      <w:r w:rsidRPr="00B841ED">
        <w:rPr>
          <w:rFonts w:ascii="Montserrat" w:hAnsi="Montserrat"/>
          <w:sz w:val="24"/>
        </w:rPr>
        <w:t xml:space="preserve">: The decades of conquest ended for Forge when he fell in love with a young queen, and became the king of the autumn kingdoms through marriage to Arden. The dragon prince, Ash, was the reincarnation of the dragon his father had blooded, as his twin sisters, Ember and Cinder, were the reincarnations of Forge and Arden. Ash had been Raven’s prize pupil. As the son of the dragon,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the heir to his new empire to the south to learn the new arts. His skill as an artist became so great that he could unite the minds of a community, or touch the soul of an individual. Unfortunately, he returned home from his training to discover that his home was still plagued by rogue artists and besieged by slavers. He called on his friends and allies among the community of artists and commanded his father’s armies in a new campaign against demons and undead.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Archetypes</w:t>
      </w:r>
      <w:r w:rsidRPr="00B841ED">
        <w:rPr>
          <w:rFonts w:ascii="Montserrat" w:hAnsi="Montserrat"/>
          <w:sz w:val="24"/>
        </w:rPr>
        <w:t xml:space="preserve">: 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Parents</w:t>
      </w:r>
      <w:r w:rsidRPr="00B841ED">
        <w:rPr>
          <w:rFonts w:ascii="Montserrat" w:hAnsi="Montserrat"/>
          <w:sz w:val="24"/>
        </w:rPr>
        <w:t xml:space="preserve">: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Children</w:t>
      </w:r>
      <w:r w:rsidRPr="00B841ED">
        <w:rPr>
          <w:rFonts w:ascii="Montserrat" w:hAnsi="Montserrat"/>
          <w:sz w:val="24"/>
        </w:rPr>
        <w:t xml:space="preserve">: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Dusk’s Family</w:t>
      </w:r>
      <w:r w:rsidRPr="00B841ED">
        <w:rPr>
          <w:rFonts w:ascii="Montserrat" w:hAnsi="Montserrat"/>
          <w:sz w:val="24"/>
        </w:rPr>
        <w:t xml:space="preserve">: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Dreamer’s relationship with Ash began when Ash arrived as a woman and became drawn to the woman overwhelmed by her brother’s ailing wife.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Her husband assumed that his latest cure for sterility had worked.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Dusk and Dawn</w:t>
      </w:r>
      <w:r w:rsidRPr="00B841ED">
        <w:rPr>
          <w:rFonts w:ascii="Montserrat" w:hAnsi="Montserrat"/>
          <w:sz w:val="24"/>
        </w:rPr>
        <w:t xml:space="preserve">: Part of the reason the resurrection of Crow failed was because only half of the phoenix had been abducted and offered as a sacrifice. Instead of rousing Crow, they succeeded only in arousing the spirit of the phoenix that imprisoned him, the sexless demonic persona enslaved and warped by Crow. This demon had no name but the title of Phoenix and the oft repeated curses of Death and Destruction. It could do little more than torment the unconscious minds of Dusk and Dawn with nightmares and traumatic flashbacks.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Dawn was initiated by Raven, who also initiated her cousin Ash and her older sisters Cinder and Ember. Raven was mostly concerned with overseeing the development of her psychic gifts, while she worked most closely with her dance mentor, Tempest, who was possessed by Thorn, a demonic minion of Talon, the archon who tried to sacrifice her to resurrect Crow. Dusk and Dawn first met when they were sixteen and seeking mates for the more carnal aspects of their initiation. They were obviously well matched, and Dusk was the first and only male to appeal to her more than Ash, whom she loved intensely.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Phoenix</w:t>
      </w:r>
      <w:r w:rsidRPr="00B841ED">
        <w:rPr>
          <w:rFonts w:ascii="Montserrat" w:hAnsi="Montserrat"/>
          <w:vanish/>
          <w:sz w:val="24"/>
          <w:u w:val="single"/>
        </w:rPr>
        <w:t xml:space="preserve"> Alternate I</w:t>
      </w:r>
      <w:r w:rsidRPr="00B841ED">
        <w:rPr>
          <w:rFonts w:ascii="Montserrat" w:hAnsi="Montserrat"/>
          <w:sz w:val="24"/>
        </w:rPr>
        <w:t>: Once they met, they realized they could not survive without each other, unfortunately, the same was obvious to their mentors who complicated their lives by formally betrothing them. Raven had acquired the rights of a father through marriage to her mother.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and making the same hasty assumption, his father, Musk, tried to protect his son by taking him into hiding. In their absence, it was discovered that Ash was Dusk’s father in addition to being Dawn’s mother. Her dragon gift had enabled her to reincarnate the same person divided by the embodiment of both sexes. They had been attracted to each other by the desire to become whole, and would now be repulsed by the fear of losing their own identities.</w:t>
      </w:r>
    </w:p>
    <w:p w:rsidR="00D1312E" w:rsidRPr="00B841ED" w:rsidRDefault="00D1312E">
      <w:pPr>
        <w:pStyle w:val="0DraftNormal6"/>
        <w:rPr>
          <w:rFonts w:ascii="Montserrat" w:hAnsi="Montserrat"/>
          <w:vanish/>
          <w:sz w:val="24"/>
        </w:rPr>
      </w:pPr>
    </w:p>
    <w:p w:rsidR="00D1312E" w:rsidRPr="00B841ED" w:rsidRDefault="00D1312E">
      <w:pPr>
        <w:pStyle w:val="0DraftNormal6"/>
        <w:rPr>
          <w:rFonts w:ascii="Montserrat" w:hAnsi="Montserrat"/>
          <w:vanish/>
          <w:sz w:val="24"/>
        </w:rPr>
      </w:pPr>
      <w:r w:rsidRPr="00B841ED">
        <w:rPr>
          <w:rFonts w:ascii="Montserrat" w:hAnsi="Montserrat"/>
          <w:vanish/>
          <w:sz w:val="24"/>
          <w:u w:val="single"/>
        </w:rPr>
        <w:t>Phoenix Alternate II</w:t>
      </w:r>
      <w:r w:rsidRPr="00B841ED">
        <w:rPr>
          <w:rFonts w:ascii="Montserrat" w:hAnsi="Montserrat"/>
          <w:vanish/>
          <w:sz w:val="24"/>
        </w:rPr>
        <w:t xml:space="preserve">: Once they met, they realized they could not survive without each other, unfortunately, the same was obvious to their mothers who complicated their lives by formally betrothing them. Traditionally, it was common for arranged marriages to be ensured by mating the couple during their initiation, as mates tended to bond and marry after initiation. Such arrangements did nothing to suppress competition for the best life mate, and Dusk and Dawn each had more than their share of suitors who took their engagement as a challenge to break them up. One aspect of mating initiation, in particular, also served to confuse and disturb them. Mating rings were magical artifacts used to enlighten initiates about the lives of members of the opposite sex, unfortunately, in addition to acquiring a cursed set, Dusk and Dawn’s rings revealed a frightening connection between them. Upon changing sexes they discovered they were identical to each other. More and more, they seemed to be two versions of the same person, or two halves. They probed the mystery until they proved it was true, when it was discovered that Ash was his father and her mother, and her dragon gift had enabled her to reincarnate the same person divided by the embodiment of both sexes. They were attracted to each other by the desire to become whole, and repulsed by the fear of losing their own identities. It was the intimacy, which for so many reasons they could not resist, which finally reunited them, not as a boy or a girl, but as something at once neither and both.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The Dragon and Phoenix Legacies</w:t>
      </w:r>
      <w:r w:rsidRPr="00B841E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Dragon Initiation</w:t>
      </w:r>
      <w:r w:rsidRPr="00B841ED">
        <w:rPr>
          <w:rFonts w:ascii="Montserrat" w:hAnsi="Montserrat"/>
          <w:sz w:val="24"/>
          <w:szCs w:val="14"/>
        </w:rPr>
        <w:t xml:space="preserve">: Dragons, as an organic species, had evolved past the point where they needed or desired to reproduce, which was wise given the bloody path their kind must follow to achieve sentience. They adapted that part of themselves to pass on their psionic potential to other sentient beings. This potential resonated magnetically with the potential of a phoenix, however, and contact triggered the blooding instinct when a dragon was caught off guard. </w:t>
      </w:r>
      <w:r w:rsidRPr="00B841ED">
        <w:rPr>
          <w:rFonts w:ascii="Montserrat" w:hAnsi="Montserrat"/>
          <w:sz w:val="24"/>
        </w:rPr>
        <w:t xml:space="preserve">In order for a being to be initiated as a dragon, it needed to possess sentience and independence. The projections of other dragons, projections or manifestations of demons and angels, or root and offshoot embodiments of the reincarnated all possessed the required sentience, however, they were all technically dependents. The roots and offshoots of the reincarnated were interdependent, but an attempt to initiate one or the other would simply destroy the offshoot or trigger the passing of the root. An attempt to initiate a projection or manifestation would simply destroy it. To initiate an individual, the dragon tapped into the initiate’s psionic potential and compelled it to manifest as a dragon projection, providing the resources and inspiration for the individual to envision themselves as a fearsome predator. The manifestation did not necessarily need to be a literal dragon, but it did need to be a predator feared and respected by the initiate. The process, once started, caused the consciousness of the individual to shift into the manifestation, which sought out its source as prey. The final act of blooding seared the initiate’s consciousness into the projection along with the anchor form. The process was traumatic, but essential to enable the initiate to make the required shift in being. The shock often caused the mind to reject the experience as a nightmare. The dragon could oversee the transition, ensuring that the individual consciously confronted the experience. The same capacity used to initiate could also be used by a dragon to spare the psyche of any being it happened to devour, although prey restored by a dragon were not initiated in the process.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u w:val="single"/>
        </w:rPr>
        <w:t>Phoenix Initiation</w:t>
      </w:r>
      <w:r w:rsidRPr="00B841ED">
        <w:rPr>
          <w:rFonts w:ascii="Montserrat" w:hAnsi="Montserrat"/>
          <w:sz w:val="24"/>
        </w:rPr>
        <w:t xml:space="preserve">: A phoenix initiation was far more rare than a dragon initiation, however, any sentient organism, dependent or independent, could be initiated by a phoenix. The process of initiation evoked self possession and self conception, so even demons and offshoots emerged autonomous. However, initiation only occurred if the initiate consumed the substance of the phoenix’s body during or after the death of the phoenix. The act of consumption, the breakdown and destruction of the body through being eaten, or consumed by fire or other chemical processes, triggered the cycle of resurrection. The material previously integral to the phoenix would combust, and those who had consumed her flesh would themselves be consumed. Organisms merely present in the conflagration remained untouched by the flames. Symbiotic organisms were purged and replaced as the bodies of the initiates adapted or adopted new integral mechanisms to perform the same functions. By default, the phoenix recognized and included the initiates in her own resurrection, a process which seared itself into their psyches. It was an epiphany of self realization, an immortal understanding of a universal truth. They emerged transformed, they had risen from their ashes, they were phoenixes. An individual resurrected by a phoenix who herself did not die and rise again, did not share in the epiphany, although in some cases the experience provoked its own epiphany, allowing the individual to evolve an understanding of the truth.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the next phase.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counterpoint to her self, a complimentary appendage that simply embodied her masculinity. This shift opened the door for her alter ego, Eve, to seize the body of Dusk and shut Dawn out of it. Doing so introduces the final phase.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eliminate Dawn and her mother, setting in motion a chain of events that would shatter reality.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Resurrection and Rebirth</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rPr>
      </w:pPr>
      <w:r w:rsidRPr="00B841ED">
        <w:rPr>
          <w:rFonts w:ascii="Montserrat" w:hAnsi="Montserrat"/>
          <w:sz w:val="24"/>
        </w:rPr>
        <w:t xml:space="preserve">One proposal for the first book focuses on the emergence of Phoenix, moving from the conception to the births of Dusk and Dawn. In the course of the story, Phoenix struggles to remember her life, and come to terms with discovering herself in an alternate past that diverges from the circumstances of her own conception. From the moment she awakens, she is pursued by powerful individuals and organizations, drawn to the palpable presence of her extraordinary power.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image of the phoenix had been seared into dragon’s psyche during their confrontation during the Purge. Prior to that, the dragon had no predisposition to any particular form and would assume any form suited to his needs. Upon recovering from the wounds suffered in that climactic battle, the form she had given him, which he adapted to pass among humans as a man or a woman, became his chosen form. He passed on the form of the phoenix, through initiation, to a slave, an exotic mutilated as a child to prevent her from spreading the exotic seed. She was the first exotic the dragon encountered in the post apocalyptic world, during the age of empires. She had been sired by a demon summoned by her mother’s husband in his search for power. Now she too sought power, to return to her home and eradicate the black arts of necromancy and demonology and end the threat of slavery by uniting the winter kingdoms. She took on the male version of the phoenix form, and the dragon, bound to her—now him—as his dragon twin, took on the female version. Together they succeeded in conquering the winter kingdoms, and creating an empire, through marriage, to the unified autumn kingdoms. The dragon was freed from her bond by fulfilling the pact of rebirth, bearing a reincarnation of herself as a boy and the reincarnation of the emperor and his empress as twin girls—who were, in fact, exotics.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years following the dragon’s recovery and awakening, the dragon had desperately sought a way to resurrect or reincarnate his beloved phoenix. It had become instinctive for the dragon to call upon the memory of the phoenix during sex, in the hope of reincarnating her. In a sense, the dragon had been standing in her own way, until the conception of her heir opened the door to the conception of the phoenix. 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Ash.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Ash would salvage from rift that would be created in the wake of Phoenix’s passing in this timeline. The trauma of these events left her confused and disoriented by temporary, but total, amnesia. Her first coherent memory was dreaming about making love to a stranger as a man, then suddenly becoming consciously aware that she was female, and apparently stuck that way. In the following days, she also realized she was pregnant, which she had believed would be impossible. She had no context, no past or memory, to define who she was, apart from her powerful intuition. She called herself Phoenix, for no other name seemed more appropriate, and used her psychic gifts to assimilate language, culture and history as quickly as she could. Bit by bit, fragments of memory teased and taunted her with vague notions of who and what she was. Desperate to put her life back into perspective, she set out to recapture her past, seeking out the places she glimpsed in her memory in hopes of reconstructing the events of her life.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power that she possessed was so awesome, so palpable, that the Magus, Raven, had roused himself from his retreat to seek out it’s source. The youthful adventures of the child who went on to conquer the winter kingdoms had renewed Raven’s interest in the world, encouraging him to take up teaching again. Aware of the interest, and evil nature, of those who had tried to capture her, Raven took Phoenix under his wing. Phoenix had a confusing history to confide when he confronted her, but he saved her from the more dangerous attention her awakening summoned. The circumstances of Phoenix’s awakening had been too confusing for her to realize that Dusk had been conceived. She had stumbled into the dragon’s attempt to reincarnate the phoenix, and had been forced to complete the process started with Dusk by conceiving Dawn. The birth of her daughter was a cause for celebration, matched only in the capital of the empire, where the empress gave birth to the imperial heir. Years later, when she was introduced to Dusk’s parents, Phoenix would realize that the woman in bed with her when she awoke had been the empress and that Dawn had been conceived that night. The empress had known about the dragon’s obsession with the phoenix, and her endless attempts to resurrect her. In spite of that, it never occurred to her that her child could be a reincarnation of the phoenix.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eastAsia="MS Mincho" w:hAnsi="Montserrat"/>
          <w:sz w:val="24"/>
          <w:szCs w:val="14"/>
        </w:rPr>
      </w:pPr>
      <w:r w:rsidRPr="00B841ED">
        <w:rPr>
          <w:rFonts w:ascii="Montserrat" w:hAnsi="Montserrat"/>
          <w:sz w:val="24"/>
          <w:szCs w:val="14"/>
        </w:rPr>
        <w:t>Aliases :</w:t>
      </w:r>
      <w:r w:rsidRPr="00B841ED">
        <w:rPr>
          <w:rFonts w:ascii="Montserrat" w:eastAsia="MS Mincho" w:hAnsi="Montserrat"/>
          <w:sz w:val="24"/>
          <w:szCs w:val="14"/>
        </w:rPr>
        <w:t xml:space="preserve"> Inspiration of Dusk and Dawn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Her sex and appearance marked her, while growing up, as avon rather than human, and a reincarnation of her mother. A member of a rare and exotic race, raised among humans, she could not avoid being exceptional, but her efforts to try and fit in among human boys and girls would make her an exception even among her own people. The only comparison among her kind were the twin avatars, the dragon and the phoenix, who were known to the human race as the god and the goddess. It began while she was growing up and took advantage of her androgynous appearance to pass herself off alternatively as both a boy and a girl. In some part, she got away with this by being an initiate in an elite, touring school, but at the same time she was creating problems that would confront her as she reached puberty, and her journeys brought her into contact with individuals who knew her as either a boy or a girl, but almost never as her true self.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Phoenix Dawn could easily pass for male or female, and fit in with any group of boys or girls. She appreciated her neutrality, since it allowed her to explore all of her interests. That neutrality was threatened when she turned seven and faced the start of her initiation. Initiates, due to the nature of the training, were not much for wearing clothes because they were so often working and playing together in the nude. Without clothing she could only pass for a girl, and she dreaded the rejection of the boys when they found out. Her unease was aggravated by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Phoenix Dawn, Coal and Ember were inducted into an elite school. All of them had spent their childhood isolated from other children, privately longing for companions. Phoenix Dawn invents her male and female aliases, Dusk and Dawn. She adopts her female alias when she joins the school. In the event that anyone finds out about her real name, she points out that it is her mother’s name, and that she might be a reincarnation of her mother, and discloses her avon heritage, swearing the person to secrecy. As the opportunity presents itself, she adopts her Dusk alias to pass herself off as a boy among strangers, although over time, other students notice that the boy Dusk tends to show up wherever the school does, but this does not compel Phoenix Dawn to confide the truth. When confronted with a fellow initiate as Dusk, she maintains her charade. Phoenix Dawn invents a story in which Dusk travels with his father, who no one ever meets. Her mentor tolerates this game on the assumption that it arises from and benefits the development of her avon psyche.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It had been determined that she possessed such awesome potential that no one dared to unlock it. Even her mentor considered her a dangerous protégé. At the same time, she was as promising as the prince. He was willing to devote himself to overseeing her natural development, but she would have to learn discipline through the athletic and martial arts. The other children selected had displayed exceptional potential as well, but unlike her, their power was manageable. They could be taught as the prince would be taught, while she had to remain close her mother, who seemed to be the only one who could manage her. Her mother had a strange restraint. She did not overtly participate in her education, except perhaps as her role model and inspiration. In spite of taking responsibility for training girls to be priestesses of the goddess, her mother could hold her own against any man who crossed her. It was enough for her to just be a mother, who, as the only adult avon Phoenix Dawn knew, understood her better than anyone else.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Phoenix Dawn spent most of her youth touring the world with her mother. They traveled in the company of a school.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Phoenix Dawn was no normal girl. She was the strangest child in the troop, a regular weirdness magnet, She quickly earned the reputation of being a tomboy, and never set out to correct that impression. Like Phoenix Dawn, Coal and Ember were both untrained telepaths, but their minds were already stable enough to prevent accidental rapport. However, their strong personalities did not entirely protect the three from the strength of their telepathic talents. The ease with which they could read each other’s minds provoked both of them to build strong mental defenses.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They honed their telepathic and telekinetic abilities working together, as friends and rivals. </w:t>
      </w:r>
      <w:r w:rsidRPr="00B841ED">
        <w:rPr>
          <w:rFonts w:ascii="Montserrat" w:eastAsia="MS Mincho" w:hAnsi="Montserrat"/>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B841ED">
        <w:rPr>
          <w:rFonts w:ascii="Montserrat" w:hAnsi="Montserrat"/>
          <w:sz w:val="24"/>
          <w:szCs w:val="14"/>
        </w:rPr>
        <w:t xml:space="preserve">Their regenerative abilities and athletic aptitude brought them all to the attention of the school’s dancers, masters of the physical arts. It was a demanding apprenticeship, disciplining their bodies in the skills of combat and courtship, and all forms of gymnastics and acrobatics, demanded for true mastery of the art of dance.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Aliases : Embodiment of Dusk and Dawn</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hAnsi="Montserrat"/>
          <w:sz w:val="24"/>
          <w:szCs w:val="14"/>
        </w:rPr>
      </w:pPr>
      <w:r w:rsidRPr="00B841ED">
        <w:rPr>
          <w:rFonts w:ascii="Montserrat" w:hAnsi="Montserrat"/>
          <w:sz w:val="24"/>
          <w:szCs w:val="14"/>
        </w:rPr>
        <w:t xml:space="preserve">The children had spent their sixteenth year in the capital of the rapidly expanding western empire, Van Khomar. They lived in the suburbs of The Seat, the sprawling university established by Raven almost a thousand years earlier. On the eve of their seventeenth year, and their final examinations and trials, they returned to Dream Gate to confront their childhood demons. The journey had been inspired by Coal's revelation about herself and Ember,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phoenixes, demons and undead were not as frightening, nor raw paradox as disturbing, as the memory of what had been done to them in their hours of captivity when they were seven years old. </w:t>
      </w:r>
    </w:p>
    <w:p w:rsidR="00D1312E" w:rsidRPr="00B841ED" w:rsidRDefault="00D1312E">
      <w:pPr>
        <w:pStyle w:val="0DraftNormal6"/>
        <w:rPr>
          <w:rFonts w:ascii="Montserrat"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Her life became more complicated when she was sixteen and settled down for a year, in preparation for her final Initiation. Just when it seemed that she must expose the truth about her avon heritage, she rediscovered, and took advantage of her ability to become male or female. Her frustration at being neither a boy nor a girl increased as adolescence touched her peers and left her unmarked. The reaction of strangers met on the road had inspired her mother to remind her of her metamorphic ability.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As a boy she could use a separate identity she had created for herself, as Dusk, and she was known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Naturally, there was a catch. Phoenix Dawn quickly discovered that the talent was unreliable, it obeyed a tricky psychic trigger that imposed a rather strange, and revealing ordeal on her throughout her final year of initiation. It was amusing, however frustrating, and it made that the most exciting year of her young life.</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Mental and spiritual triggers were a bit complicated. Because Phoenix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hAnsi="Montserrat"/>
          <w:sz w:val="24"/>
          <w:szCs w:val="14"/>
        </w:rPr>
        <w:t xml:space="preserve">Phoenix Dawn meets Ash. </w:t>
      </w:r>
      <w:r w:rsidRPr="00B841ED">
        <w:rPr>
          <w:rFonts w:ascii="Montserrat" w:eastAsia="MS Mincho" w:hAnsi="Montserrat"/>
          <w:sz w:val="24"/>
          <w:szCs w:val="14"/>
        </w:rPr>
        <w:t xml:space="preserve">Phoenix Dawn was not the only child to make the assumption that Ash, the dragon initiated twin of Coal, was his true compliment. Phoenix Dawn unwittingly encouraged Ash’s attentions, paving the way for a love triangle to evolve between her and the two boys. Coal and Ash quickly engaged in a rivalry over Phoenix Dawn.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While looking for a way to perfect her control of her metamorphoses, Phoenix Dawn was occasionally asked which sex she would choose to remain as. Phoenix Dawn usually asserted that she would reclaim her native sex, claiming her memories were predominantly of that gender. After mastering the talent, Phoenix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Dragon Initiation: Means, Motive and Opportunity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Phoenix Dawn was surprised to find herself alive, still in the private bath where he had captured her. Phoenix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Phoenix Dawn confronted her captors, witnessed the death and defilement of a few of her party members and friends, and learned of the fate in store for her.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Phoenix Dawn stumbled upon the central pool, emerging from a side passage onto the grand balcony ringing the grand atrium. Pausing at the sight of Blaze, she leaned out to call to him only to turn on her heel and run for dear life as a dragon reared up before her.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Unfortunately, her current form was one shared by demons, and her own party mistook her for the enemy when she emerged from the baths. Blaze, the second in command of their expedition was a dragon initiate, was a young man with whom she had been falling in love, and he assumed her appearance spelled the worst for his beloved. There was no time to explain, as the prince assumed his lethal dragon form, with fatal intent. She fled, and the dragon pursued.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In flight, the demon confronted Phoenix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Phoenix Dawn. Because the demon was resurrected by her mother’s nemesis, its form and nature were identical to hers in the dragon’s perception, though exotically different to human eyes. Blaze never realized that he had been thrown off the scent and cut loose on Phoenix Dawn.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Phoenix Dawn darted through the maze seeking to elude the dragon that Ash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Phoenix Dawn raced down a passage, thinking the dragon long since lost, and unwittingly dropped into an open shaft. As she fell, she could see that the lower end of the shaft was flooded. The dragon exploded up out of the water as she descended, but Phoenix Dawn narrowly avoided its flashing jaws. The dragon flailed around as she plummeted into the freezing water. Phoenix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Phoenix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Blaze had sensed the entire pursuit somewhat abstractly, while focused on his effort to rescue the surviving members of the party. He finally felt contact as Phoenix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Phoenix 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Blaze found her laying unconscious as he searched for a way out of the mansion. He gathered her up the moment he recognized her form, threw her over his shoulder, and carried her out.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Phoenix 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eastAsia="MS Mincho" w:hAnsi="Montserrat"/>
          <w:sz w:val="24"/>
          <w:szCs w:val="14"/>
        </w:rPr>
      </w:pPr>
      <w:r w:rsidRPr="00B841ED">
        <w:rPr>
          <w:rFonts w:ascii="Montserrat" w:eastAsia="MS Mincho" w:hAnsi="Montserrat"/>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D1312E" w:rsidRPr="00B841ED" w:rsidRDefault="00D1312E">
      <w:pPr>
        <w:pStyle w:val="0DraftNormal6"/>
        <w:rPr>
          <w:rFonts w:ascii="Montserrat" w:eastAsia="MS Mincho" w:hAnsi="Montserrat"/>
          <w:sz w:val="24"/>
          <w:szCs w:val="14"/>
        </w:rPr>
      </w:pPr>
    </w:p>
    <w:p w:rsidR="00D1312E" w:rsidRPr="00B841ED" w:rsidRDefault="00D1312E">
      <w:pPr>
        <w:pStyle w:val="0DraftNormal6"/>
        <w:rPr>
          <w:rFonts w:ascii="Montserrat" w:hAnsi="Montserrat"/>
          <w:sz w:val="24"/>
        </w:rPr>
      </w:pPr>
      <w:r w:rsidRPr="00B841ED">
        <w:rPr>
          <w:rFonts w:ascii="Montserrat" w:hAnsi="Montserrat"/>
          <w:sz w:val="24"/>
        </w:rPr>
        <w:t xml:space="preserve">Initially, she did not discover her aspecting, as the three of her were separated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She was dangerously close to succumbing to the beliefs held by others that the life she clung to was a delusion, when she confronted one of her twins. Dawn had been imprinted with Arden and Aiden’s memories, and had believed herself to be living in that time. As a result, she had suffered no doubts about who she really was. After they were reunited, Dawn confirmed all of her memories and they figured out how they had been twinned in the first place. They also agreed that the salvation of their mother was of utmost importance.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szCs w:val="18"/>
        </w:rPr>
      </w:pPr>
      <w:r w:rsidRPr="00B841ED">
        <w:rPr>
          <w:rFonts w:ascii="Montserrat" w:hAnsi="Montserrat"/>
          <w:sz w:val="24"/>
          <w:szCs w:val="18"/>
        </w:rPr>
        <w:t>The Dragon Prince</w:t>
      </w:r>
    </w:p>
    <w:p w:rsidR="00D1312E" w:rsidRPr="00B841ED" w:rsidRDefault="00D1312E">
      <w:pPr>
        <w:pStyle w:val="0DraftNormal6"/>
        <w:rPr>
          <w:rFonts w:ascii="Montserrat" w:hAnsi="Montserrat"/>
          <w:sz w:val="24"/>
          <w:szCs w:val="18"/>
        </w:rPr>
      </w:pPr>
    </w:p>
    <w:p w:rsidR="00D1312E" w:rsidRPr="00B841ED" w:rsidRDefault="00D1312E">
      <w:pPr>
        <w:pStyle w:val="0DraftNormal6"/>
        <w:rPr>
          <w:rFonts w:ascii="Montserrat" w:hAnsi="Montserrat"/>
          <w:sz w:val="24"/>
        </w:rPr>
      </w:pPr>
      <w:r w:rsidRPr="00B841ED">
        <w:rPr>
          <w:rFonts w:ascii="Montserrat" w:hAnsi="Montserrat"/>
          <w:sz w:val="24"/>
          <w:szCs w:val="18"/>
        </w:rPr>
        <w:t xml:space="preserve">The dragon prince, having unified the winter kingdoms for his father, had officially declared his intentions to conquer the autumn kingdoms. In truth, his real intentions were to draw out the dangerous enemies within the winter kingdoms, slavers and masters of rogue arts. </w:t>
      </w:r>
      <w:r w:rsidRPr="00B841ED">
        <w:rPr>
          <w:rFonts w:ascii="Montserrat" w:hAnsi="Montserrat"/>
          <w:sz w:val="24"/>
        </w:rPr>
        <w:t>Rebellious forces in the north, aroused and led by masters of the ancient arts were rumored to be marching on Ardyn, the seat of the autumn kingdoms. These northern born people clung to a magical tradition which predated the age of empires. They were skilled conjurors and they had successfully resurrected the arts of demonology and necromancy which had become proscribed by modern artists.</w:t>
      </w:r>
    </w:p>
    <w:p w:rsidR="00D1312E" w:rsidRPr="00B841ED" w:rsidRDefault="00D1312E">
      <w:pPr>
        <w:pStyle w:val="0DraftNormal6"/>
        <w:rPr>
          <w:rFonts w:ascii="Montserrat" w:hAnsi="Montserrat"/>
          <w:sz w:val="24"/>
          <w:szCs w:val="18"/>
        </w:rPr>
      </w:pPr>
    </w:p>
    <w:p w:rsidR="00D1312E" w:rsidRPr="00B841ED" w:rsidRDefault="00D1312E">
      <w:pPr>
        <w:pStyle w:val="0DraftNormal6"/>
        <w:rPr>
          <w:rFonts w:ascii="Montserrat" w:hAnsi="Montserrat"/>
          <w:sz w:val="24"/>
        </w:rPr>
      </w:pPr>
      <w:r w:rsidRPr="00B841ED">
        <w:rPr>
          <w:rFonts w:ascii="Montserrat" w:hAnsi="Montserrat"/>
          <w:sz w:val="24"/>
        </w:rPr>
        <w:t xml:space="preserve">A war of disastrous proportions was shaping up, and each day the news got worse. Throughout history, slavers had raided the ports of the winter kingdoms, stealing women and children to sell in the slave markets of the eastern empire, but the raids had been increasing over the past few years. It had been discovered that the slavers were using agents within the northern kingdoms. While the traditional enemies of the winter kingdoms, the autumn kingdoms, were not directly responsible, many of the individuals who were responsible were intimately associated with them. The winter and autumn kingdoms formed the largest percentage of the north’s population, and were roughly equal in size to each other, in essence the two major powers of the north.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As a youth, the dragon king, Blade, had blooded a dragon to attain immortality, to become a dragon himself and begin his conquest of the north. No attempt to bring law and order to the north could have succeeded without the possession of such power.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was only a matter of time before true conjurors, demonologists and necromancers reappeared. However, his decades of conquest ended when he fell in love with a young queen, and became the king of a powerful winter kingdom through marriage.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 prince had been Raven’s prize pupil. As the son of a dragon-blooded ruler, the dragon prince was an exceptional individual when he came to the attention of Raven. He was also a person who could attest to the existence of some truly evil arts. Like his father before him, he was no stranger to the weird ways of the north. It was the threat of rogue arts which compelled the dragon king to send his son and heir to the south to learn the new arts. His skill as an artist became so great that he could unite the minds of a community, or touch the soul of an individual. Unfortunately, he returned home from his training to discover that his home was plagued by rogue artists and besieged by slavers. He had called on his friends and allies among the community of artists and commanded his father’s armies in the conquest of the winter kingdoms.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szCs w:val="18"/>
        </w:rPr>
      </w:pPr>
      <w:r w:rsidRPr="00B841ED">
        <w:rPr>
          <w:rFonts w:ascii="Montserrat" w:hAnsi="Montserrat"/>
          <w:sz w:val="24"/>
          <w:szCs w:val="18"/>
        </w:rPr>
        <w:t xml:space="preserve">In the course of the prince's previous conquests, powerful demonologists and necromancers had banded together to raise the legions of slaughtered warriors as an army of their own. As a persecuted faction in the winter kingdoms, they now sought to destroy the dragon prince and conquer the autumn kingdoms for their own purposes, planning on crippling the armies of the winter kingdom in the process.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The Age of Gods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Little knowledge of the gods survived the cataclysm. The people revered in myths and legends as the gods were obviously set apart from the rest of humanity by their extraordinary abilities, but often they were also distinct in another way. A distinguishing characteristic of the early gods was that they were able to assume male or female sex at will. In the first few generations of immortals individuals of a distinctly evolved sex which was neither male nor female but a singular sex at once male and female had appeared among them. The population of such individuals grew far more rapidly than humans noticed, and by virtue of the powers which came from their parentage, most of them eluded detection by migrating to Avon, where the exotic immortals quickly became identified by their chosen home. These migrations were the first of the Exodus, and would be followed by an exodus of human immortals and their mortal kin and allies.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szCs w:val="18"/>
        </w:rPr>
      </w:pPr>
      <w:r w:rsidRPr="00B841ED">
        <w:rPr>
          <w:rFonts w:ascii="Montserrat" w:hAnsi="Montserrat"/>
          <w:sz w:val="24"/>
          <w:szCs w:val="18"/>
        </w:rPr>
        <w:t xml:space="preserve">Avon kind deviated from humanity at a point where human psionic potential was becoming fully evolved, emerging as a species that was normally psionically active, while humans tended to remain psionically latent. Humans perceived the advent of avon kind as the emergence of divine beings, and regarded them as angels or demons, and in many cases as gods, long before the emergence of individual avon so powerful that even avon regarded them as godlike. As it became obvious that human populations only rarely produced powerfully gifted souls, humans were established on a sister world, Aeirn. Aeirn was attended to by avon and human immortals whom even immortals revered as gods. Unfortunately, power itself was not a guarantee of grace and integrity. A disproportionate number of the eternals, as they were more soberly regarded, were the offspring of fusions. The nature of their genesis distanced them irreconcilably from their mortal charges, in spite of the legacy of memory imbued by their conception. </w:t>
      </w:r>
    </w:p>
    <w:p w:rsidR="00D1312E" w:rsidRPr="00B841ED" w:rsidRDefault="00D1312E">
      <w:pPr>
        <w:pStyle w:val="0DraftNormal6"/>
        <w:rPr>
          <w:rFonts w:ascii="Montserrat" w:hAnsi="Montserrat"/>
          <w:sz w:val="24"/>
          <w:szCs w:val="18"/>
        </w:rPr>
      </w:pPr>
    </w:p>
    <w:p w:rsidR="00D1312E" w:rsidRPr="00B841ED" w:rsidRDefault="00D1312E">
      <w:pPr>
        <w:pStyle w:val="0DraftNormal6"/>
        <w:rPr>
          <w:rFonts w:ascii="Montserrat" w:hAnsi="Montserrat"/>
          <w:sz w:val="24"/>
        </w:rPr>
      </w:pPr>
      <w:r w:rsidRPr="00B841ED">
        <w:rPr>
          <w:rFonts w:ascii="Montserrat" w:hAnsi="Montserrat"/>
          <w:sz w:val="24"/>
        </w:rPr>
        <w:t xml:space="preserve">Tales of the age of gods on Aeirn attributed a great many of the ills of existence to the gods. Initially, they did more good than harm, inspiring human minds and spirits with awesome technologies, and miraculous arts and practices. People adapted to and adopted the sorcery and artifice which the gods provided, but inevitably employed them in a fashion all too human. Revolted by the human propensity for war, they tried to eradicate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The disaster that resulted did more to end the age of magic than anyone would have dared to imagine. Only the demigods, as those known to have been children of the gods were revered, and few enough of them, survived the conflict. Humanity survived, and in truth many of the secrets of that age survived, but in both cases dispersed and diminished.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The Age of Empires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dawn of the age of empires was heralded by the emergence of a mortal human who succeeded in mastering the legacy of the gods left in the care of their offspring, the demigods.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Such ships, however, were not quite equal to the demands of crossing oceans. In spite of that, one crippled ship made it to the lonely retreat. An orphan pulled from the sea, and having no surviving family, she was allowed to remain as something of a mascot to the school, the only constant, and a deliberately minimal, presence maintained on the island since the great cataclysm. The ancient home of the gods was, by then, merely an enclave of avon. Its residents hesitated to pursue that legacy without becoming more in touch with, for lack of a better term, their humanity.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spite of ancient, dire warnings against trespass, they took pity on her. While none of them would break their exile to return her to her own kind, they did nurture her. She grew up in the one place where all the ancient knowledge still existed. The mortal was by no means encouraged in her pursuit, but on the mistaken assumption that what survived of the legacy was beyond human comprehension, no precautions were taken to restrict her access to the vast archives and resources preserved in the ancient island fortress where the gods had long ago made their home away from human eyes.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To her dismay, she found her sex as much a deficit among humans as it had been an asset among avon. After countless dismal, and a few life threatening adventures, she decided to try to approach as a man.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He retreated from the world over the dawn of the age of empires, having outlived too many loved ones, but he was lured out of his seclusion by an extraordinarily gifted student. The boy was the son and heir of the ruler of the great northern empire. His father was a man initiated by a dragon, though few knew this fact and fewer still could determine it for themselves, and he was a reincarnation of that dragon.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The Western Continents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northern kingdoms occupy the shattered continent, so named for being nearly divided into three distinct masses. The autumn kingdoms occupy the western mass, the winter kingdoms occupy the largest northern mass, and the summer kingdoms occupy the second largest eastern mass. The shards, as the northern islands are known, are divided between the autumn and winter kingdoms, to the west and the east respectively. The winter shards are the most exposed and remote of the winter kingdoms, and have borne the brunt of the northern slave trade, due to their proximity to the east and by extension the mid east where slavery is most heavily practiced. The autumn shards, by contrast are the most exposed to the exotic and extravagantly rich far east. While not immune to the slave trade, the autumn shards have the protection of a much wider ocean to cross. The autumn kingdoms have a narrow eastern coast, in the southern kingdoms, with access to the eastern ocean, and an extensive west coast exposure to the western ocean. The autumn kingdoms have narrow land boarders with the empire dominating the massive central continent, again in the southern kingdoms, and with the winter kingdoms in the north east kingdoms. The winter kingdoms have coastal exposure to the eastern ocean to the south and the east on either side of their land boarders with the summer kingdoms. The winter kingdoms have access to the western ocean by way of the autumn straits, the primary division between the western and northern landmasses of the shattered continent. The central continent rides south of the shattered continent, connected to the north by it boarder with the autumn kingdoms, divided from the summer kingdoms by a large sea, extending as far west as the autumn kingdoms and as far east as the summer kingdoms, straddling the equator in its thickest aspect, and tapering away to the south.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On Aeirn, only three seasons are observed, Autumn, Winter and Summer. In Autumn, the high points of the season are harvest rituals. In the Winter, the high points of the season are the mortality rituals. In the Summer, the high points of the season are fertility rituals.</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t>Dancer in the Dance</w:t>
      </w:r>
    </w:p>
    <w:p w:rsidR="00D1312E" w:rsidRPr="00B841ED" w:rsidRDefault="00D1312E">
      <w:pPr>
        <w:pStyle w:val="0DraftNormal"/>
        <w:rPr>
          <w:rFonts w:ascii="Montserrat" w:hAnsi="Montserrat"/>
          <w:sz w:val="24"/>
        </w:rPr>
      </w:pPr>
      <w:r w:rsidRPr="00B841ED">
        <w:rPr>
          <w:rFonts w:ascii="Montserrat" w:hAnsi="Montserrat"/>
          <w:sz w:val="24"/>
        </w:rPr>
        <w:t>Rough Blocking</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Establishment</w:t>
      </w:r>
      <w:r w:rsidRPr="00B841ED">
        <w:rPr>
          <w:rFonts w:ascii="Montserrat" w:hAnsi="Montserrat"/>
          <w:sz w:val="24"/>
        </w:rPr>
        <w:t xml:space="preserve">: She was an exotic fusion of male and female. She had been united and divided by a terrifying childhood trauma. Her mother was an orphan found in the wilderness and raised at a sanctuary of the goddess as an avatar of the phoenix. As the daughter of Phoenix Eve, and the only recognized survivor of the Arden Massacre, Phoenix Dawn was the heir to the imperial throne. To protect her from further attacks, Dawn was sent to her father’s mentor for initiation, accompanied by her mother. Her initiation became more of a rehabilitation for a brother and sister fused into one being, as later examination revealed her transformation and possession of Dusk’s psyche. The truth was not disclosed, but over the course of her initiation her mentor and her mother encouraged her attempts to sustain the identities of Dusk and Dawn, while her mentor sought a way to split the boy and girl apart. Throughout her initiation, she was haunted by the memory of that childhood trauma and the demon it had roused within her. The memory of herself as a boy and a girl resided in the abyss, where the soul of the slain god had been exiled by the phoenix, grounded in the inspirations of the phoenix as male and female. Only through an effort of will, could Dusk and Dawn assert themselves in the flesh. Any lapse and they automatically merged into one androgynous being who could only call herself Phoenix. As disturbing as that was, she was also prey to fits and nightmares that got worse each year until they began to cause blackouts. During her blackouts, she found herself split into Dusk and Dawn, trapped together in an eerie dream world that they could escape only by embracing each other intimately, sparking a fusion that restored Phoenix to full possession of her senses. At first she did not know that she was being possessed by a darker shadow of herself, tainted by her childhood trauma.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Synopsis</w:t>
      </w:r>
      <w:r w:rsidRPr="00B841ED">
        <w:rPr>
          <w:rFonts w:ascii="Montserrat" w:hAnsi="Montserrat"/>
          <w:sz w:val="24"/>
        </w:rPr>
        <w:t xml:space="preserve">: As she matured, her resemblance to her mother became overwhelmingly obvious. When her exotic state was officially recognized, it sparked a conflict within the imperial household and court as suspicions were raised that she was not the legitimate daughter of the emperor, but a parthenogenic reincarnation of her mother. As a mere consort, Eve had no claims to the imperial throne. As the daughter of an avatar destined to be a paladin in her own right, however, Dawn was at least a noble. During her final year of initiation, Phoenix was stripped of her imperial title, and displaced by the recognized reincarnation of the emperor. To her surprise, however, she found herself courted, as her mother had been courted, by the heir and his dragon twin. Even more surprising, she had something in common with the dragon twins. The pact of rebirth that bound them required them to embrace both sexes. There was no reason to hide her secret from them. Unfortunately, they were intensely curious about her median sex, and how it had come to be, which forced her to confront her childhood trauma and the nightmares that haunted her. They informed her of what she became during her blackouts and hypothesized that some repressed part of her psyche was taking control of her, suggesting it would continue until she confronted her past and laid the demons of her childhood to rest. This led in turn to an investigation of the scene of her childhood ordeal in an effort to help her overcome the trauma and perhaps free the boy and girl within her. They stumbled into a trap, not so much for them, but for her mother, with her as the bait and the prize of the plot. Her mother came, despite the promise of death, and managed to free the dragon twins before she was captured. Mother and daughter were imprisoned together to await their fate, at which time the mother explained the purpose of the plot. To her surprise, her mother asserted that their only chance of foiling the plot was by not resisting. Despite her mother’s obvious uncertainty, Phoenix obeyed her instructions, allowing the demon within her to take possession of her body, thrusting her into the depths of her own mind. As had happened with increasing frequency over the last year, she found herself trapped in a dream world of shifting madness split into Dusk and Dawn. The couple had no way of knowing their mother’s fate, exiled alone together. After what seemed like eternity, the two resolved to take command of their body as they had in the past, by embracing each other. Upon awakening, Phoenix found herself in an impossible situation. Unprepared for the chaos of battle and catastrophe that awaited her, she was captured and confronted by her lover, and the disturbing realization that things were not quite as they appeared. The pieces fell together, as she struggled to orient herself, and she realized she had been displaced from her own time, or even worse, from her own reality. For all she knew, she had become trapped in her mother’s memory. </w:t>
      </w:r>
    </w:p>
    <w:p w:rsidR="00D1312E" w:rsidRPr="00B841ED" w:rsidRDefault="00D1312E">
      <w:pPr>
        <w:pStyle w:val="0DraftNormal"/>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br w:type="page"/>
        <w:t>Tree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Part I</w:t>
      </w:r>
      <w:r w:rsidRPr="00B841ED">
        <w:rPr>
          <w:rFonts w:ascii="Montserrat" w:hAnsi="Montserrat"/>
          <w:sz w:val="24"/>
        </w:rPr>
        <w:tab/>
      </w:r>
      <w:r w:rsidRPr="00B841ED">
        <w:rPr>
          <w:rFonts w:ascii="Montserrat" w:hAnsi="Montserrat"/>
          <w:sz w:val="24"/>
        </w:rPr>
        <w:tab/>
        <w:t>Establishment</w:t>
      </w:r>
    </w:p>
    <w:p w:rsidR="00D1312E" w:rsidRPr="00B841ED" w:rsidRDefault="00D1312E">
      <w:pPr>
        <w:pStyle w:val="0DraftNormal6"/>
        <w:rPr>
          <w:rFonts w:ascii="Montserrat" w:hAnsi="Montserrat"/>
          <w:sz w:val="24"/>
        </w:rPr>
      </w:pPr>
      <w:r w:rsidRPr="00B841ED">
        <w:rPr>
          <w:rFonts w:ascii="Montserrat" w:hAnsi="Montserrat"/>
          <w:sz w:val="24"/>
        </w:rPr>
        <w:t>1</w:t>
      </w:r>
      <w:r w:rsidRPr="00B841ED">
        <w:rPr>
          <w:rFonts w:ascii="Montserrat" w:hAnsi="Montserrat"/>
          <w:sz w:val="24"/>
        </w:rPr>
        <w:tab/>
        <w:t>Return to Dream Gate, Renewing Acquaintances and Confronting an Old Trauma, Exposed</w:t>
      </w:r>
    </w:p>
    <w:p w:rsidR="00D1312E" w:rsidRPr="00B841ED" w:rsidRDefault="00D1312E">
      <w:pPr>
        <w:pStyle w:val="0DraftNormal6"/>
        <w:rPr>
          <w:rFonts w:ascii="Montserrat" w:hAnsi="Montserrat"/>
          <w:sz w:val="24"/>
        </w:rPr>
      </w:pPr>
      <w:r w:rsidRPr="00B841ED">
        <w:rPr>
          <w:rFonts w:ascii="Montserrat" w:hAnsi="Montserrat"/>
          <w:sz w:val="24"/>
        </w:rPr>
        <w:t>2</w:t>
      </w:r>
      <w:r w:rsidRPr="00B841ED">
        <w:rPr>
          <w:rFonts w:ascii="Montserrat" w:hAnsi="Montserrat"/>
          <w:sz w:val="24"/>
        </w:rPr>
        <w:tab/>
        <w:t>Naked Flight leads to Naked Conflict, Silent Departure</w:t>
      </w:r>
    </w:p>
    <w:p w:rsidR="00D1312E" w:rsidRPr="00B841ED" w:rsidRDefault="00D1312E">
      <w:pPr>
        <w:pStyle w:val="0DraftNormal6"/>
        <w:rPr>
          <w:rFonts w:ascii="Montserrat" w:hAnsi="Montserrat"/>
          <w:sz w:val="24"/>
        </w:rPr>
      </w:pPr>
      <w:r w:rsidRPr="00B841ED">
        <w:rPr>
          <w:rFonts w:ascii="Montserrat" w:hAnsi="Montserrat"/>
          <w:sz w:val="24"/>
        </w:rPr>
        <w:t>3</w:t>
      </w:r>
      <w:r w:rsidRPr="00B841ED">
        <w:rPr>
          <w:rFonts w:ascii="Montserrat" w:hAnsi="Montserrat"/>
          <w:sz w:val="24"/>
        </w:rPr>
        <w:tab/>
        <w:t>Tracked Down and Confronted in Phoenix Gate, Word of a Passing Reaches Them</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Part II</w:t>
      </w:r>
      <w:r w:rsidRPr="00B841ED">
        <w:rPr>
          <w:rFonts w:ascii="Montserrat" w:hAnsi="Montserrat"/>
          <w:sz w:val="24"/>
        </w:rPr>
        <w:tab/>
      </w:r>
      <w:r w:rsidRPr="00B841ED">
        <w:rPr>
          <w:rFonts w:ascii="Montserrat" w:hAnsi="Montserrat"/>
          <w:sz w:val="24"/>
        </w:rPr>
        <w:tab/>
        <w:t>Complications</w:t>
      </w:r>
    </w:p>
    <w:p w:rsidR="00D1312E" w:rsidRPr="00B841ED" w:rsidRDefault="00D1312E">
      <w:pPr>
        <w:pStyle w:val="0DraftNormal6"/>
        <w:rPr>
          <w:rFonts w:ascii="Montserrat" w:hAnsi="Montserrat"/>
          <w:sz w:val="24"/>
        </w:rPr>
      </w:pPr>
      <w:r w:rsidRPr="00B841ED">
        <w:rPr>
          <w:rFonts w:ascii="Montserrat" w:hAnsi="Montserrat"/>
          <w:sz w:val="24"/>
        </w:rPr>
        <w:t>1</w:t>
      </w:r>
      <w:r w:rsidRPr="00B841ED">
        <w:rPr>
          <w:rFonts w:ascii="Montserrat" w:hAnsi="Montserrat"/>
          <w:sz w:val="24"/>
        </w:rPr>
        <w:tab/>
        <w:t>An Unwitting Heir, Confronting Reflections of Herself</w:t>
      </w:r>
    </w:p>
    <w:p w:rsidR="00D1312E" w:rsidRPr="00B841ED" w:rsidRDefault="00D1312E">
      <w:pPr>
        <w:pStyle w:val="0DraftNormal6"/>
        <w:rPr>
          <w:rFonts w:ascii="Montserrat" w:hAnsi="Montserrat"/>
          <w:sz w:val="24"/>
        </w:rPr>
      </w:pPr>
      <w:r w:rsidRPr="00B841ED">
        <w:rPr>
          <w:rFonts w:ascii="Montserrat" w:hAnsi="Montserrat"/>
          <w:sz w:val="24"/>
        </w:rPr>
        <w:t>2</w:t>
      </w:r>
      <w:r w:rsidRPr="00B841ED">
        <w:rPr>
          <w:rFonts w:ascii="Montserrat" w:hAnsi="Montserrat"/>
          <w:sz w:val="24"/>
        </w:rPr>
        <w:tab/>
        <w:t>Fits and Nightmares, Exposed, Examined</w:t>
      </w:r>
    </w:p>
    <w:p w:rsidR="00D1312E" w:rsidRPr="00B841ED" w:rsidRDefault="00D1312E">
      <w:pPr>
        <w:pStyle w:val="0DraftNormal6"/>
        <w:rPr>
          <w:rFonts w:ascii="Montserrat" w:hAnsi="Montserrat"/>
          <w:sz w:val="24"/>
        </w:rPr>
      </w:pPr>
      <w:r w:rsidRPr="00B841ED">
        <w:rPr>
          <w:rFonts w:ascii="Montserrat" w:hAnsi="Montserrat"/>
          <w:sz w:val="24"/>
        </w:rPr>
        <w:t>3</w:t>
      </w:r>
      <w:r w:rsidRPr="00B841ED">
        <w:rPr>
          <w:rFonts w:ascii="Montserrat" w:hAnsi="Montserrat"/>
          <w:sz w:val="24"/>
        </w:rPr>
        <w:tab/>
        <w:t>An Unrecognized Heir, Passed Over in Controversy</w:t>
      </w:r>
    </w:p>
    <w:p w:rsidR="00D1312E" w:rsidRPr="00B841ED" w:rsidRDefault="00D1312E">
      <w:pPr>
        <w:pStyle w:val="0DraftNormal6"/>
        <w:rPr>
          <w:rFonts w:ascii="Montserrat" w:hAnsi="Montserrat"/>
          <w:sz w:val="24"/>
        </w:rPr>
      </w:pPr>
      <w:r w:rsidRPr="00B841ED">
        <w:rPr>
          <w:rFonts w:ascii="Montserrat" w:hAnsi="Montserrat"/>
          <w:sz w:val="24"/>
        </w:rPr>
        <w:t>4</w:t>
      </w:r>
      <w:r w:rsidRPr="00B841ED">
        <w:rPr>
          <w:rFonts w:ascii="Montserrat" w:hAnsi="Montserrat"/>
          <w:sz w:val="24"/>
        </w:rPr>
        <w:tab/>
        <w:t xml:space="preserve">A Different Inheritance, A Paladin, Extraordinary Requests </w:t>
      </w:r>
    </w:p>
    <w:p w:rsidR="00D1312E" w:rsidRPr="00B841ED" w:rsidRDefault="00D1312E">
      <w:pPr>
        <w:pStyle w:val="0DraftNormal6"/>
        <w:rPr>
          <w:rFonts w:ascii="Montserrat" w:hAnsi="Montserrat"/>
          <w:sz w:val="24"/>
        </w:rPr>
      </w:pPr>
      <w:r w:rsidRPr="00B841ED">
        <w:rPr>
          <w:rFonts w:ascii="Montserrat" w:hAnsi="Montserrat"/>
          <w:sz w:val="24"/>
        </w:rPr>
        <w:t>5</w:t>
      </w:r>
      <w:r w:rsidRPr="00B841ED">
        <w:rPr>
          <w:rFonts w:ascii="Montserrat" w:hAnsi="Montserrat"/>
          <w:sz w:val="24"/>
        </w:rPr>
        <w:tab/>
        <w:t>A Lover’s Rejection, Requests Honored</w:t>
      </w:r>
    </w:p>
    <w:p w:rsidR="00D1312E" w:rsidRPr="00B841ED" w:rsidRDefault="00D1312E">
      <w:pPr>
        <w:pStyle w:val="0DraftNormal6"/>
        <w:rPr>
          <w:rFonts w:ascii="Montserrat" w:hAnsi="Montserrat"/>
          <w:sz w:val="24"/>
        </w:rPr>
      </w:pPr>
      <w:r w:rsidRPr="00B841ED">
        <w:rPr>
          <w:rFonts w:ascii="Montserrat" w:hAnsi="Montserrat"/>
          <w:sz w:val="24"/>
        </w:rPr>
        <w:t>6</w:t>
      </w:r>
      <w:r w:rsidRPr="00B841ED">
        <w:rPr>
          <w:rFonts w:ascii="Montserrat" w:hAnsi="Montserrat"/>
          <w:sz w:val="24"/>
        </w:rPr>
        <w:tab/>
        <w:t>An Unexpected Courtship, A Host of Suitors</w:t>
      </w:r>
    </w:p>
    <w:p w:rsidR="00D1312E" w:rsidRPr="00B841ED" w:rsidRDefault="00D1312E">
      <w:pPr>
        <w:pStyle w:val="0DraftNormal6"/>
        <w:rPr>
          <w:rFonts w:ascii="Montserrat" w:hAnsi="Montserrat"/>
          <w:sz w:val="24"/>
        </w:rPr>
      </w:pPr>
      <w:r w:rsidRPr="00B841ED">
        <w:rPr>
          <w:rFonts w:ascii="Montserrat" w:hAnsi="Montserrat"/>
          <w:sz w:val="24"/>
        </w:rPr>
        <w:t>7</w:t>
      </w:r>
      <w:r w:rsidRPr="00B841ED">
        <w:rPr>
          <w:rFonts w:ascii="Montserrat" w:hAnsi="Montserrat"/>
          <w:sz w:val="24"/>
        </w:rPr>
        <w:tab/>
        <w:t>An Insatiable Curiosity, An Inspiring Practical Joke</w:t>
      </w:r>
    </w:p>
    <w:p w:rsidR="00D1312E" w:rsidRPr="00B841ED" w:rsidRDefault="00D1312E">
      <w:pPr>
        <w:pStyle w:val="0DraftNormal6"/>
        <w:rPr>
          <w:rFonts w:ascii="Montserrat" w:hAnsi="Montserrat"/>
          <w:sz w:val="24"/>
        </w:rPr>
      </w:pPr>
      <w:r w:rsidRPr="00B841ED">
        <w:rPr>
          <w:rFonts w:ascii="Montserrat" w:hAnsi="Montserrat"/>
          <w:sz w:val="24"/>
        </w:rPr>
        <w:t>8</w:t>
      </w:r>
      <w:r w:rsidRPr="00B841ED">
        <w:rPr>
          <w:rFonts w:ascii="Montserrat" w:hAnsi="Montserrat"/>
          <w:sz w:val="24"/>
        </w:rPr>
        <w:tab/>
        <w:t>A Disturbing Trend, A Deeper Probing</w:t>
      </w:r>
    </w:p>
    <w:p w:rsidR="00D1312E" w:rsidRPr="00B841ED" w:rsidRDefault="00D1312E">
      <w:pPr>
        <w:pStyle w:val="0DraftNormal6"/>
        <w:rPr>
          <w:rFonts w:ascii="Montserrat" w:hAnsi="Montserrat"/>
          <w:sz w:val="24"/>
        </w:rPr>
      </w:pPr>
      <w:r w:rsidRPr="00B841ED">
        <w:rPr>
          <w:rFonts w:ascii="Montserrat" w:hAnsi="Montserrat"/>
          <w:sz w:val="24"/>
        </w:rPr>
        <w:t>9</w:t>
      </w:r>
      <w:r w:rsidRPr="00B841ED">
        <w:rPr>
          <w:rFonts w:ascii="Montserrat" w:hAnsi="Montserrat"/>
          <w:sz w:val="24"/>
        </w:rPr>
        <w:tab/>
        <w:t>A Shocking Breakdown and Disclosure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Part III</w:t>
      </w:r>
      <w:r w:rsidRPr="00B841ED">
        <w:rPr>
          <w:rFonts w:ascii="Montserrat" w:hAnsi="Montserrat"/>
          <w:sz w:val="24"/>
        </w:rPr>
        <w:tab/>
      </w:r>
      <w:r w:rsidRPr="00B841ED">
        <w:rPr>
          <w:rFonts w:ascii="Montserrat" w:hAnsi="Montserrat"/>
          <w:sz w:val="24"/>
        </w:rPr>
        <w:tab/>
        <w:t>Conflicts</w:t>
      </w:r>
    </w:p>
    <w:p w:rsidR="00D1312E" w:rsidRPr="00B841ED" w:rsidRDefault="00D1312E">
      <w:pPr>
        <w:pStyle w:val="0DraftNormal6"/>
        <w:rPr>
          <w:rFonts w:ascii="Montserrat" w:hAnsi="Montserrat"/>
          <w:sz w:val="24"/>
        </w:rPr>
      </w:pPr>
      <w:r w:rsidRPr="00B841ED">
        <w:rPr>
          <w:rFonts w:ascii="Montserrat" w:hAnsi="Montserrat"/>
          <w:sz w:val="24"/>
        </w:rPr>
        <w:t>1</w:t>
      </w:r>
      <w:r w:rsidRPr="00B841ED">
        <w:rPr>
          <w:rFonts w:ascii="Montserrat" w:hAnsi="Montserrat"/>
          <w:sz w:val="24"/>
        </w:rPr>
        <w:tab/>
        <w:t>A Demon Within, A Legacy of Childhood Trauma</w:t>
      </w:r>
    </w:p>
    <w:p w:rsidR="00D1312E" w:rsidRPr="00B841ED" w:rsidRDefault="00D1312E">
      <w:pPr>
        <w:pStyle w:val="0DraftNormal6"/>
        <w:rPr>
          <w:rFonts w:ascii="Montserrat" w:hAnsi="Montserrat"/>
          <w:sz w:val="24"/>
        </w:rPr>
      </w:pPr>
      <w:r w:rsidRPr="00B841ED">
        <w:rPr>
          <w:rFonts w:ascii="Montserrat" w:hAnsi="Montserrat"/>
          <w:sz w:val="24"/>
        </w:rPr>
        <w:t>2</w:t>
      </w:r>
      <w:r w:rsidRPr="00B841ED">
        <w:rPr>
          <w:rFonts w:ascii="Montserrat" w:hAnsi="Montserrat"/>
          <w:sz w:val="24"/>
        </w:rPr>
        <w:tab/>
        <w:t>A Demon Unleashed, An Attempted Assassination and Unprecedented Resurrection</w:t>
      </w:r>
    </w:p>
    <w:p w:rsidR="00D1312E" w:rsidRPr="00B841ED" w:rsidRDefault="00D1312E">
      <w:pPr>
        <w:pStyle w:val="0DraftNormal6"/>
        <w:rPr>
          <w:rFonts w:ascii="Montserrat" w:hAnsi="Montserrat"/>
          <w:sz w:val="24"/>
        </w:rPr>
      </w:pPr>
      <w:r w:rsidRPr="00B841ED">
        <w:rPr>
          <w:rFonts w:ascii="Montserrat" w:hAnsi="Montserrat"/>
          <w:sz w:val="24"/>
        </w:rPr>
        <w:t>3</w:t>
      </w:r>
      <w:r w:rsidRPr="00B841ED">
        <w:rPr>
          <w:rFonts w:ascii="Montserrat" w:hAnsi="Montserrat"/>
          <w:sz w:val="24"/>
        </w:rPr>
        <w:tab/>
        <w:t xml:space="preserve">A Demon Hunted, A Recognized and Untraceable Threat </w:t>
      </w:r>
    </w:p>
    <w:p w:rsidR="00D1312E" w:rsidRPr="00B841ED" w:rsidRDefault="00D1312E">
      <w:pPr>
        <w:pStyle w:val="0DraftNormal6"/>
        <w:rPr>
          <w:rFonts w:ascii="Montserrat" w:hAnsi="Montserrat"/>
          <w:sz w:val="24"/>
        </w:rPr>
      </w:pPr>
      <w:r w:rsidRPr="00B841ED">
        <w:rPr>
          <w:rFonts w:ascii="Montserrat" w:hAnsi="Montserrat"/>
          <w:sz w:val="24"/>
        </w:rPr>
        <w:t>4</w:t>
      </w:r>
      <w:r w:rsidRPr="00B841ED">
        <w:rPr>
          <w:rFonts w:ascii="Montserrat" w:hAnsi="Montserrat"/>
          <w:sz w:val="24"/>
        </w:rPr>
        <w:tab/>
        <w:t>A Demon Confronted, An Irresistible Bait and Narrow Success</w:t>
      </w:r>
    </w:p>
    <w:p w:rsidR="00D1312E" w:rsidRPr="00B841ED" w:rsidRDefault="00D1312E">
      <w:pPr>
        <w:pStyle w:val="0DraftNormal6"/>
        <w:rPr>
          <w:rFonts w:ascii="Montserrat" w:hAnsi="Montserrat"/>
          <w:sz w:val="24"/>
        </w:rPr>
      </w:pPr>
      <w:r w:rsidRPr="00B841ED">
        <w:rPr>
          <w:rFonts w:ascii="Montserrat" w:hAnsi="Montserrat"/>
          <w:sz w:val="24"/>
        </w:rPr>
        <w:t>5</w:t>
      </w:r>
      <w:r w:rsidRPr="00B841ED">
        <w:rPr>
          <w:rFonts w:ascii="Montserrat" w:hAnsi="Montserrat"/>
          <w:sz w:val="24"/>
        </w:rPr>
        <w:tab/>
        <w:t>A Demon Stalemated, An Uneasy Truce</w:t>
      </w:r>
    </w:p>
    <w:p w:rsidR="00D1312E" w:rsidRPr="00B841ED" w:rsidRDefault="00D1312E">
      <w:pPr>
        <w:pStyle w:val="0DraftNormal6"/>
        <w:rPr>
          <w:rFonts w:ascii="Montserrat" w:hAnsi="Montserrat"/>
          <w:sz w:val="24"/>
        </w:rPr>
      </w:pPr>
      <w:r w:rsidRPr="00B841ED">
        <w:rPr>
          <w:rFonts w:ascii="Montserrat" w:hAnsi="Montserrat"/>
          <w:sz w:val="24"/>
        </w:rPr>
        <w:t>6</w:t>
      </w:r>
      <w:r w:rsidRPr="00B841ED">
        <w:rPr>
          <w:rFonts w:ascii="Montserrat" w:hAnsi="Montserrat"/>
          <w:sz w:val="24"/>
        </w:rPr>
        <w:tab/>
        <w:t>A Divided Psyche</w:t>
      </w:r>
    </w:p>
    <w:p w:rsidR="00D1312E" w:rsidRPr="00B841ED" w:rsidRDefault="00D1312E">
      <w:pPr>
        <w:pStyle w:val="0DraftNormal6"/>
        <w:rPr>
          <w:rFonts w:ascii="Montserrat" w:hAnsi="Montserrat"/>
          <w:sz w:val="24"/>
        </w:rPr>
      </w:pPr>
      <w:r w:rsidRPr="00B841ED">
        <w:rPr>
          <w:rFonts w:ascii="Montserrat" w:hAnsi="Montserrat"/>
          <w:sz w:val="24"/>
        </w:rPr>
        <w:t>7</w:t>
      </w:r>
      <w:r w:rsidRPr="00B841ED">
        <w:rPr>
          <w:rFonts w:ascii="Montserrat" w:hAnsi="Montserrat"/>
          <w:sz w:val="24"/>
        </w:rPr>
        <w:tab/>
        <w:t>A Solution Proposed</w:t>
      </w:r>
    </w:p>
    <w:p w:rsidR="00D1312E" w:rsidRPr="00B841ED" w:rsidRDefault="00D1312E">
      <w:pPr>
        <w:pStyle w:val="0DraftNormal6"/>
        <w:rPr>
          <w:rFonts w:ascii="Montserrat" w:hAnsi="Montserrat"/>
          <w:sz w:val="24"/>
        </w:rPr>
      </w:pPr>
      <w:r w:rsidRPr="00B841ED">
        <w:rPr>
          <w:rFonts w:ascii="Montserrat" w:hAnsi="Montserrat"/>
          <w:sz w:val="24"/>
        </w:rPr>
        <w:t>8</w:t>
      </w:r>
      <w:r w:rsidRPr="00B841ED">
        <w:rPr>
          <w:rFonts w:ascii="Montserrat" w:hAnsi="Montserrat"/>
          <w:sz w:val="24"/>
        </w:rPr>
        <w:tab/>
        <w:t>A Gathering of Allies</w:t>
      </w:r>
    </w:p>
    <w:p w:rsidR="00D1312E" w:rsidRPr="00B841ED" w:rsidRDefault="00D1312E">
      <w:pPr>
        <w:pStyle w:val="0DraftNormal6"/>
        <w:rPr>
          <w:rFonts w:ascii="Montserrat" w:hAnsi="Montserrat"/>
          <w:sz w:val="24"/>
        </w:rPr>
      </w:pPr>
      <w:r w:rsidRPr="00B841ED">
        <w:rPr>
          <w:rFonts w:ascii="Montserrat" w:hAnsi="Montserrat"/>
          <w:sz w:val="24"/>
        </w:rPr>
        <w:t>9</w:t>
      </w:r>
      <w:r w:rsidRPr="00B841ED">
        <w:rPr>
          <w:rFonts w:ascii="Montserrat" w:hAnsi="Montserrat"/>
          <w:sz w:val="24"/>
        </w:rPr>
        <w:tab/>
        <w:t>A Return to Dream Gate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Part IV</w:t>
      </w:r>
      <w:r w:rsidRPr="00B841ED">
        <w:rPr>
          <w:rFonts w:ascii="Montserrat" w:hAnsi="Montserrat"/>
          <w:sz w:val="24"/>
        </w:rPr>
        <w:tab/>
      </w:r>
      <w:r w:rsidRPr="00B841ED">
        <w:rPr>
          <w:rFonts w:ascii="Montserrat" w:hAnsi="Montserrat"/>
          <w:sz w:val="24"/>
        </w:rPr>
        <w:tab/>
        <w:t>Crisis-Climax</w:t>
      </w:r>
    </w:p>
    <w:p w:rsidR="00D1312E" w:rsidRPr="00B841ED" w:rsidRDefault="00D1312E">
      <w:pPr>
        <w:pStyle w:val="0DraftNormal6"/>
        <w:rPr>
          <w:rFonts w:ascii="Montserrat" w:hAnsi="Montserrat"/>
          <w:sz w:val="24"/>
        </w:rPr>
      </w:pPr>
      <w:r w:rsidRPr="00B841ED">
        <w:rPr>
          <w:rFonts w:ascii="Montserrat" w:hAnsi="Montserrat"/>
          <w:sz w:val="24"/>
        </w:rPr>
        <w:t>1</w:t>
      </w:r>
      <w:r w:rsidRPr="00B841ED">
        <w:rPr>
          <w:rFonts w:ascii="Montserrat" w:hAnsi="Montserrat"/>
          <w:sz w:val="24"/>
        </w:rPr>
        <w:tab/>
        <w:t>A Place of Tragedies and Nightmares</w:t>
      </w:r>
    </w:p>
    <w:p w:rsidR="00D1312E" w:rsidRPr="00B841ED" w:rsidRDefault="00D1312E">
      <w:pPr>
        <w:pStyle w:val="0DraftNormal6"/>
        <w:rPr>
          <w:rFonts w:ascii="Montserrat" w:hAnsi="Montserrat"/>
          <w:sz w:val="24"/>
        </w:rPr>
      </w:pPr>
      <w:r w:rsidRPr="00B841ED">
        <w:rPr>
          <w:rFonts w:ascii="Montserrat" w:hAnsi="Montserrat"/>
          <w:sz w:val="24"/>
        </w:rPr>
        <w:t>2</w:t>
      </w:r>
      <w:r w:rsidRPr="00B841ED">
        <w:rPr>
          <w:rFonts w:ascii="Montserrat" w:hAnsi="Montserrat"/>
          <w:sz w:val="24"/>
        </w:rPr>
        <w:tab/>
        <w:t>An Ambush, A Trap to Bait a Trap</w:t>
      </w:r>
    </w:p>
    <w:p w:rsidR="00D1312E" w:rsidRPr="00B841ED" w:rsidRDefault="00D1312E">
      <w:pPr>
        <w:pStyle w:val="0DraftNormal6"/>
        <w:rPr>
          <w:rFonts w:ascii="Montserrat" w:hAnsi="Montserrat"/>
          <w:sz w:val="24"/>
        </w:rPr>
      </w:pPr>
      <w:r w:rsidRPr="00B841ED">
        <w:rPr>
          <w:rFonts w:ascii="Montserrat" w:hAnsi="Montserrat"/>
          <w:sz w:val="24"/>
        </w:rPr>
        <w:t>3</w:t>
      </w:r>
      <w:r w:rsidRPr="00B841ED">
        <w:rPr>
          <w:rFonts w:ascii="Montserrat" w:hAnsi="Montserrat"/>
          <w:sz w:val="24"/>
        </w:rPr>
        <w:tab/>
        <w:t>A Torturous Assault</w:t>
      </w:r>
    </w:p>
    <w:p w:rsidR="00D1312E" w:rsidRPr="00B841ED" w:rsidRDefault="00D1312E">
      <w:pPr>
        <w:pStyle w:val="0DraftNormal6"/>
        <w:rPr>
          <w:rFonts w:ascii="Montserrat" w:hAnsi="Montserrat"/>
          <w:sz w:val="24"/>
        </w:rPr>
      </w:pPr>
      <w:r w:rsidRPr="00B841ED">
        <w:rPr>
          <w:rFonts w:ascii="Montserrat" w:hAnsi="Montserrat"/>
          <w:sz w:val="24"/>
        </w:rPr>
        <w:t>4</w:t>
      </w:r>
      <w:r w:rsidRPr="00B841ED">
        <w:rPr>
          <w:rFonts w:ascii="Montserrat" w:hAnsi="Montserrat"/>
          <w:sz w:val="24"/>
        </w:rPr>
        <w:tab/>
        <w:t>A Rescue and A Capture</w:t>
      </w:r>
    </w:p>
    <w:p w:rsidR="00D1312E" w:rsidRPr="00B841ED" w:rsidRDefault="00D1312E">
      <w:pPr>
        <w:pStyle w:val="0DraftNormal6"/>
        <w:rPr>
          <w:rFonts w:ascii="Montserrat" w:hAnsi="Montserrat"/>
          <w:sz w:val="24"/>
        </w:rPr>
      </w:pPr>
      <w:r w:rsidRPr="00B841ED">
        <w:rPr>
          <w:rFonts w:ascii="Montserrat" w:hAnsi="Montserrat"/>
          <w:sz w:val="24"/>
        </w:rPr>
        <w:t>5</w:t>
      </w:r>
      <w:r w:rsidRPr="00B841ED">
        <w:rPr>
          <w:rFonts w:ascii="Montserrat" w:hAnsi="Montserrat"/>
          <w:sz w:val="24"/>
        </w:rPr>
        <w:tab/>
        <w:t>A Final Embrace</w:t>
      </w:r>
    </w:p>
    <w:p w:rsidR="00D1312E" w:rsidRPr="00B841ED" w:rsidRDefault="00D1312E">
      <w:pPr>
        <w:pStyle w:val="0DraftNormal6"/>
        <w:rPr>
          <w:rFonts w:ascii="Montserrat" w:hAnsi="Montserrat"/>
          <w:sz w:val="24"/>
        </w:rPr>
      </w:pPr>
      <w:r w:rsidRPr="00B841ED">
        <w:rPr>
          <w:rFonts w:ascii="Montserrat" w:hAnsi="Montserrat"/>
          <w:sz w:val="24"/>
        </w:rPr>
        <w:t>6</w:t>
      </w:r>
      <w:r w:rsidRPr="00B841ED">
        <w:rPr>
          <w:rFonts w:ascii="Montserrat" w:hAnsi="Montserrat"/>
          <w:sz w:val="24"/>
        </w:rPr>
        <w:tab/>
        <w:t>A Victory Through Surrender</w:t>
      </w:r>
    </w:p>
    <w:p w:rsidR="00D1312E" w:rsidRPr="00B841ED" w:rsidRDefault="00D1312E">
      <w:pPr>
        <w:pStyle w:val="0DraftNormal6"/>
        <w:rPr>
          <w:rFonts w:ascii="Montserrat" w:hAnsi="Montserrat"/>
          <w:sz w:val="24"/>
        </w:rPr>
      </w:pPr>
      <w:r w:rsidRPr="00B841ED">
        <w:rPr>
          <w:rFonts w:ascii="Montserrat" w:hAnsi="Montserrat"/>
          <w:sz w:val="24"/>
        </w:rPr>
        <w:t>7</w:t>
      </w:r>
      <w:r w:rsidRPr="00B841ED">
        <w:rPr>
          <w:rFonts w:ascii="Montserrat" w:hAnsi="Montserrat"/>
          <w:sz w:val="24"/>
        </w:rPr>
        <w:tab/>
        <w:t>A Chaotic Emergence, Ambushed by Demons and Dragons</w:t>
      </w:r>
    </w:p>
    <w:p w:rsidR="00D1312E" w:rsidRPr="00B841ED" w:rsidRDefault="00D1312E">
      <w:pPr>
        <w:pStyle w:val="0DraftNormal6"/>
        <w:rPr>
          <w:rFonts w:ascii="Montserrat" w:hAnsi="Montserrat"/>
          <w:sz w:val="24"/>
        </w:rPr>
      </w:pPr>
      <w:r w:rsidRPr="00B841ED">
        <w:rPr>
          <w:rFonts w:ascii="Montserrat" w:hAnsi="Montserrat"/>
          <w:sz w:val="24"/>
        </w:rPr>
        <w:t>8</w:t>
      </w:r>
      <w:r w:rsidRPr="00B841ED">
        <w:rPr>
          <w:rFonts w:ascii="Montserrat" w:hAnsi="Montserrat"/>
          <w:sz w:val="24"/>
        </w:rPr>
        <w:tab/>
        <w:t>An Impossible Displacement</w:t>
      </w:r>
    </w:p>
    <w:p w:rsidR="00D1312E" w:rsidRPr="00B841ED" w:rsidRDefault="00D1312E">
      <w:pPr>
        <w:pStyle w:val="0DraftNormal6"/>
        <w:rPr>
          <w:rFonts w:ascii="Montserrat" w:hAnsi="Montserrat"/>
          <w:sz w:val="24"/>
        </w:rPr>
      </w:pPr>
      <w:r w:rsidRPr="00B841ED">
        <w:rPr>
          <w:rFonts w:ascii="Montserrat" w:hAnsi="Montserrat"/>
          <w:sz w:val="24"/>
        </w:rPr>
        <w:t>9</w:t>
      </w:r>
      <w:r w:rsidRPr="00B841ED">
        <w:rPr>
          <w:rFonts w:ascii="Montserrat" w:hAnsi="Montserrat"/>
          <w:sz w:val="24"/>
        </w:rPr>
        <w:tab/>
        <w:t>A Dancer in a Dream</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t>Dancer in the Dance</w:t>
      </w:r>
    </w:p>
    <w:p w:rsidR="00D1312E" w:rsidRPr="00B841ED" w:rsidRDefault="00D1312E">
      <w:pPr>
        <w:pStyle w:val="0DraftNormal"/>
        <w:rPr>
          <w:rFonts w:ascii="Montserrat" w:hAnsi="Montserrat"/>
          <w:sz w:val="24"/>
        </w:rPr>
      </w:pPr>
      <w:r w:rsidRPr="00B841ED">
        <w:rPr>
          <w:rFonts w:ascii="Montserrat" w:hAnsi="Montserrat"/>
          <w:sz w:val="24"/>
        </w:rPr>
        <w:t>Elaboration</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The Daughter of a Dream, Conception and Execution</w:t>
      </w:r>
      <w:r w:rsidRPr="00B841ED">
        <w:rPr>
          <w:rFonts w:ascii="Montserrat" w:hAnsi="Montserrat"/>
          <w:sz w:val="24"/>
        </w:rPr>
        <w:t>: At any point in time it would be difficult to determine which side of mystery she truly belonged on, but only by failing to recognize that she was the phoenix. She evolved within a dream made real by the majesty of point paradox, torn between the duality of male and female, able to conceive of herself in human terms, but unable to embrace the limits of either sex. Thus, the image of herself lay frozen on the cusp of paradox until a situation evolved around which her quandary could be resolved. To her, the past and the future were implicit in the eternal present, so the events upon which her embodiment in the dream hinged would emerge in a fashion that defied reason and obscured the pivotal moment of inception. Her inclusion within the dream began with the dream itself, in the evolution of the phoenix. Her embodiment would become possible as a result of her enslavement as the phoenix to a god of death and destruction fighting in the purge that ended the age of gods, and whom she destroyed struggling to escape his control. The taint of his possession, and the memory of him, haunted her psyche. Hundreds of generations later, her demon would be called forth by the heirs of his legacy. The demon was called from the threshold of his death, a pinhole rift in space and time created by her utter annihilation of the god who enslaved her. The circumstances of his awakening would twist the future through the past to draw the phoenix out of paradox to give birth to herself as a boy and a girl, who become merged into a sexual gestalt by the demon’s minions. This transformation manifests reflexively in the dream, as the phoenix embodies the inspiration of a form which can resolve her in human terms, the realization of her self image. Her manifestation, as a seven year old child, Eve, deemed to be an orphan lost in the wilderness, coincides with the initial attempt to rouse the demon. She received noble patronage from the phoenix house, who recognized her as an embodiment of the phoenix legacy after hearing an exclusive account of her first appearance. Few people who heard the tale of a phoenix who took human form connected it with her, and those who did, for the most part, regarded it as pure propaganda better suited to the age of gods. What did count was that she fought valiantly in the war and married the dragon prince, becoming the consort of the first emperor of the north.</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Plotted to Death</w:t>
      </w:r>
      <w:r w:rsidRPr="00B841ED">
        <w:rPr>
          <w:rFonts w:ascii="Montserrat" w:hAnsi="Montserrat"/>
          <w:sz w:val="24"/>
        </w:rPr>
        <w:t xml:space="preserve">: In their struggle against the establishment, the cabal of demonologists and necromancers demonstrate an absurd kind of perseverance. Their initial attempt to resurrect the god of death and destruction set everything in motion by provoking the tides of paradox. With the possibility of Dusk and Dawn’s birth implicit in the demands of resurrecting the demon-god, the entire chain of events sealed by the embodying the inspiration of Eve in the moment the possibility resolved. Eve’s appearance, accompanied by the rumors of her origin, marked her as the necessary sacrifice to summon the demon-god. The cabal waited for her to reach maturity before seizing her and performing the ritual. To their dismay, the demon-god proved immune to their control. Fortunately, Eve proved true to her title and resurrected, offering them some hope of protection from the wrath of what they had summoned, so they abducted her. Eve managed to escape their clutches in time to prevent Dusk and Dawn from annihilating each other, as the three resolved into one. 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One of their most talented members would get close to her by becoming one of her mentors, providing the stimulus needed to provoke her fall. The only flaw in their scheme was their ignorance of the paradox by which Phoenix was eclipsed, and thus able to moderate the impact of this perversion. The final chapter in the plot took place when the daughter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If not for their possession of the dragon twins, Phoenix might well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The Third Assault</w:t>
      </w:r>
      <w:r w:rsidRPr="00B841ED">
        <w:rPr>
          <w:rFonts w:ascii="Montserrat" w:hAnsi="Montserrat"/>
          <w:sz w:val="24"/>
        </w:rPr>
        <w:t xml:space="preserve">: 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 The ritual to enslave the phoenix was as much a success as it was a failure. By forcing the premature union of Dusk and Dawn, by definition demonic aspects of the phoenix, a demon with the power and potential of the phoenix was supposed to have awakened. However, the ritual also opened a window for the consciousness of the phoenix to emerge from the eternal instant of dreaming the dream.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resonance of their merged form.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Nemesis</w:t>
      </w:r>
      <w:r w:rsidRPr="00B841ED">
        <w:rPr>
          <w:rFonts w:ascii="Montserrat" w:hAnsi="Montserrat"/>
          <w:sz w:val="24"/>
        </w:rPr>
        <w:t xml:space="preserve">: For Dawn, Dusk became an alias, while her nemesis came to identify herself as Dusk. Dusk was founded on the psyches of the boy and girl, imperfectly merged, and was sustained by the duality of their self images, exploiting the impressions burned into the soul of the phoenix. Thus, Dusk tormented Dawn in part as simply the memory of the original Dusk and Dawn. These associations contributed to her paralyzing fear and mistrust during her first confrontation with herself in the shadow of possession, as she was not aware of the existence of Dusk. Not surprisingly, Dusk looked upon Dawn as the demon, the nemesis responsible for her suffering and exile. The original Dusk and Dawn had been unwilling participants in the ritual that created Dusk, and being imperfectly melded, Dusk identified as a couple with no one but each other to turn to. Her alliance with other demons was, to her mind, a clever deception to use her enemies against her nemesis, Dawn. As much as Dusk hated Dawn, she also felt an instinctive attraction to, and affection for, her nemesis. Dusk struggled with the idea of simply destroying Dawn, wanting to remove her as a threat to her own existence, but also wanting to be on equal footing with her. Dusk found it nearly impossible to communicate with Dawn, but she was able to project haunting, evocative and provocative memories, of the childhood ordeal she endured as well as the liaisons between the male and female shadows Dusk wantonly indulged in throughout her exile. These projections had the greatest impact when Dawn was dreaming, or in altered states of consciousness, when Dusk and Dawn were on almost equal footing, allowing Dusk to subject her to nightmarish experiences. The struggle as Dusk vied for control of her body provoked terrible, crippling fits, extending the horror of the possession into her waking life. </w:t>
      </w:r>
    </w:p>
    <w:p w:rsidR="00D1312E" w:rsidRPr="00B841ED" w:rsidRDefault="00D1312E">
      <w:pPr>
        <w:pStyle w:val="0DraftNormal"/>
        <w:rPr>
          <w:rFonts w:ascii="Montserrat" w:hAnsi="Montserrat"/>
          <w:sz w:val="24"/>
        </w:rPr>
      </w:pPr>
      <w:r w:rsidRPr="00B841ED">
        <w:rPr>
          <w:rFonts w:ascii="Montserrat" w:hAnsi="Montserrat"/>
          <w:sz w:val="24"/>
        </w:rPr>
        <w:tab/>
        <w:t>Once she was able to take over at will, Dusk became wild and unrestrained, celebrating her freedom. She took impish delight in creating trouble for Dawn. Dusk taunted and teased her nemesis, in a bizarre kind of seduction, by thrusting her into extraordinary situations. Dusk made little effort to disguise herself, with Dawn around to take the blame for her indiscretions and crimes, as fitting punishment for her long exile. After a number of close scrapes, Dawn managed to convince a few allies that she was not behind Dusk’s misadventures, but merely another victim of the mad creature. Dawn swore with deepest sincerity that she wanted to root Dusk out of her psyche and put an end to her rampage. Dusk retaliated by laying a trap for Dawn and her friends.</w:t>
      </w:r>
      <w:r w:rsidRPr="00B841ED">
        <w:rPr>
          <w:rFonts w:ascii="Montserrat" w:hAnsi="Montserrat"/>
          <w:color w:val="666699"/>
          <w:sz w:val="24"/>
        </w:rPr>
        <w:t xml:space="preserve"> </w:t>
      </w:r>
      <w:r w:rsidRPr="00B841ED">
        <w:rPr>
          <w:rFonts w:ascii="Montserrat" w:hAnsi="Montserrat"/>
          <w:sz w:val="24"/>
        </w:rPr>
        <w:t xml:space="preserve">Dusk took advantage of Cinder’s suggestion to return the scene of the crime so Dawn could lay her nightmares to rest, luring them deep into the sprawling ruins still haunted by demons and undead. There, by virtue of a little slight of hand and clever acting, she managed to turn Dawn’s allies against her, inspiring the belief that Phoenix had invented Dusk to excuse her own twisted schemes. As a result, Dawn stumbled into Thorn and Talon’s trap, and Dusk finally realized how she had been used.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The Dragon and Phoenix Legacies</w:t>
      </w:r>
      <w:r w:rsidRPr="00B841ED">
        <w:rPr>
          <w:rFonts w:ascii="Montserrat" w:hAnsi="Montserrat"/>
          <w:sz w:val="24"/>
        </w:rPr>
        <w:t xml:space="preserve">: In many ways, the dragon and phoenix legacies were similar, granting the members of the dragon and phoenix houses the gifts of regeneration and rejuvenation, and immortality through parthenogenic reincarnation. 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are both subject to the same limits of the Passing, which cause the offshoots development to become arrested in adolescence around the age of seventeen enduring the pseudo fertile state of heat.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Through the Eye of Paradox, Conception and Execution</w:t>
      </w:r>
      <w:r w:rsidRPr="00B841ED">
        <w:rPr>
          <w:rFonts w:ascii="Montserrat" w:hAnsi="Montserrat"/>
          <w:sz w:val="24"/>
        </w:rPr>
        <w:t xml:space="preserve">: 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Unknown to her, she emerged twenty years earlier, flanked on one side by her demonic twin and on the other by her athenic twin, as the Phoenix of that era resurrected from the sacrifice to free the god of death and destruction from the abyss where the phoenix had banished his soul. The three Phoenixes emerged in the wake of the great rift, separated from one another by the chaos of the eve of paradox. 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Dawn was mistaken for Eve by the prince, and failed to realize it due to his resemblance to her betrothed and her long association with the name of Phoenix by which Eve was officially addressed as the paladin. The splitting of Dusk and Dawn caused the embers within them to go dormant, their essence divided between them. Due to their nature, an attempt by Dusk and Dawn to merge would be fatal, except with the intervention of Eve, at which point the three would become one.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t>Cast</w:t>
      </w:r>
    </w:p>
    <w:p w:rsidR="00D1312E" w:rsidRPr="00B841ED" w:rsidRDefault="00D1312E">
      <w:pPr>
        <w:pStyle w:val="0DraftNormal"/>
        <w:rPr>
          <w:rFonts w:ascii="Montserrat" w:hAnsi="Montserrat"/>
          <w:sz w:val="24"/>
        </w:rPr>
      </w:pP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Phoenix Dawn/Dusk</w:t>
      </w:r>
      <w:r w:rsidRPr="00B841ED">
        <w:rPr>
          <w:rFonts w:ascii="Montserrat" w:hAnsi="Montserrat"/>
          <w:sz w:val="24"/>
        </w:rPr>
        <w:tab/>
        <w:t>AEO</w:t>
      </w:r>
      <w:r w:rsidRPr="00B841ED">
        <w:rPr>
          <w:rFonts w:ascii="Montserrat" w:hAnsi="Montserrat"/>
          <w:sz w:val="24"/>
        </w:rPr>
        <w:tab/>
        <w:t>=</w:t>
      </w:r>
      <w:r w:rsidRPr="00B841ED">
        <w:rPr>
          <w:rFonts w:ascii="Montserrat" w:hAnsi="Montserrat"/>
          <w:sz w:val="24"/>
        </w:rPr>
        <w:tab/>
        <w:t>Imperial Heir, Phoenix Paladin, fmr. the phoenix</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Cinder</w:t>
      </w:r>
      <w:r w:rsidRPr="00B841ED">
        <w:rPr>
          <w:rFonts w:ascii="Montserrat" w:hAnsi="Montserrat"/>
          <w:sz w:val="24"/>
        </w:rPr>
        <w:tab/>
        <w:t>AO</w:t>
      </w:r>
      <w:r w:rsidRPr="00B841ED">
        <w:rPr>
          <w:rFonts w:ascii="Montserrat" w:hAnsi="Montserrat"/>
          <w:sz w:val="24"/>
        </w:rPr>
        <w:tab/>
        <w:t>=</w:t>
      </w:r>
      <w:r w:rsidRPr="00B841ED">
        <w:rPr>
          <w:rFonts w:ascii="Montserrat" w:hAnsi="Montserrat"/>
          <w:sz w:val="24"/>
        </w:rPr>
        <w:tab/>
        <w:t>Imperial Heir Apparent, Dragon Princess, rein. Ash</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Coal</w:t>
      </w:r>
      <w:r w:rsidRPr="00B841ED">
        <w:rPr>
          <w:rFonts w:ascii="Montserrat" w:hAnsi="Montserrat"/>
          <w:sz w:val="24"/>
        </w:rPr>
        <w:tab/>
        <w:t>AO</w:t>
      </w:r>
      <w:r w:rsidRPr="00B841ED">
        <w:rPr>
          <w:rFonts w:ascii="Montserrat" w:hAnsi="Montserrat"/>
          <w:sz w:val="24"/>
        </w:rPr>
        <w:tab/>
        <w:t>=</w:t>
      </w:r>
      <w:r w:rsidRPr="00B841ED">
        <w:rPr>
          <w:rFonts w:ascii="Montserrat" w:hAnsi="Montserrat"/>
          <w:sz w:val="24"/>
        </w:rPr>
        <w:tab/>
        <w:t>Heir of the Dragon House, Dragon Prince, rein. Ember</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Scarlet</w:t>
      </w:r>
      <w:r w:rsidRPr="00B841ED">
        <w:rPr>
          <w:rFonts w:ascii="Montserrat" w:hAnsi="Montserrat"/>
          <w:sz w:val="24"/>
        </w:rPr>
        <w:tab/>
        <w:t>AO</w:t>
      </w:r>
      <w:r w:rsidRPr="00B841ED">
        <w:rPr>
          <w:rFonts w:ascii="Montserrat" w:hAnsi="Montserrat"/>
          <w:sz w:val="24"/>
        </w:rPr>
        <w:tab/>
        <w:t>=</w:t>
      </w:r>
      <w:r w:rsidRPr="00B841ED">
        <w:rPr>
          <w:rFonts w:ascii="Montserrat" w:hAnsi="Montserrat"/>
          <w:sz w:val="24"/>
        </w:rPr>
        <w:tab/>
        <w:t>Heir of the Phoenix Legacy, rein. Autumn</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Crimson</w:t>
      </w:r>
      <w:r w:rsidRPr="00B841ED">
        <w:rPr>
          <w:rFonts w:ascii="Montserrat" w:hAnsi="Montserrat"/>
          <w:sz w:val="24"/>
        </w:rPr>
        <w:tab/>
        <w:t>AO</w:t>
      </w:r>
      <w:r w:rsidRPr="00B841ED">
        <w:rPr>
          <w:rFonts w:ascii="Montserrat" w:hAnsi="Montserrat"/>
          <w:sz w:val="24"/>
        </w:rPr>
        <w:tab/>
        <w:t>=</w:t>
      </w:r>
      <w:r w:rsidRPr="00B841ED">
        <w:rPr>
          <w:rFonts w:ascii="Montserrat" w:hAnsi="Montserrat"/>
          <w:sz w:val="24"/>
        </w:rPr>
        <w:tab/>
        <w:t>Heir Apparent of the Phoenix House, rein. Autumn</w:t>
      </w:r>
    </w:p>
    <w:p w:rsidR="00D1312E" w:rsidRPr="00B841ED" w:rsidRDefault="00D1312E">
      <w:pPr>
        <w:pStyle w:val="0DraftNormal"/>
        <w:tabs>
          <w:tab w:val="clear" w:pos="360"/>
          <w:tab w:val="clear" w:pos="720"/>
          <w:tab w:val="right" w:pos="1440"/>
          <w:tab w:val="right" w:pos="1980"/>
        </w:tabs>
        <w:rPr>
          <w:rFonts w:ascii="Montserrat" w:hAnsi="Montserrat"/>
          <w:sz w:val="24"/>
        </w:rPr>
      </w:pP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Crow</w:t>
      </w:r>
      <w:r w:rsidRPr="00B841ED">
        <w:rPr>
          <w:rFonts w:ascii="Montserrat" w:hAnsi="Montserrat"/>
          <w:sz w:val="24"/>
        </w:rPr>
        <w:tab/>
        <w:t>AEO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2769</w:t>
      </w:r>
      <w:r w:rsidRPr="00B841ED">
        <w:rPr>
          <w:rFonts w:ascii="Montserrat" w:hAnsi="Montserrat"/>
          <w:sz w:val="24"/>
        </w:rPr>
        <w:tab/>
        <w:t>Demon-God of Death and Destruction</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Raven</w:t>
      </w:r>
      <w:r w:rsidRPr="00B841ED">
        <w:rPr>
          <w:rFonts w:ascii="Montserrat" w:hAnsi="Montserrat"/>
          <w:sz w:val="24"/>
        </w:rPr>
        <w:tab/>
        <w:t>AEO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2011</w:t>
      </w:r>
      <w:r w:rsidRPr="00B841ED">
        <w:rPr>
          <w:rFonts w:ascii="Montserrat" w:hAnsi="Montserrat"/>
          <w:sz w:val="24"/>
        </w:rPr>
        <w:tab/>
        <w:t>Ascendant, Magus</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Arden</w:t>
      </w:r>
      <w:r w:rsidRPr="00B841ED">
        <w:rPr>
          <w:rFonts w:ascii="Montserrat" w:hAnsi="Montserrat"/>
          <w:sz w:val="24"/>
        </w:rPr>
        <w:tab/>
        <w:t>A</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41</w:t>
      </w:r>
      <w:r w:rsidRPr="00B841ED">
        <w:rPr>
          <w:rFonts w:ascii="Montserrat" w:hAnsi="Montserrat"/>
          <w:sz w:val="24"/>
        </w:rPr>
        <w:tab/>
        <w:t>Regent, Scion of the Phoenix House, fmr. Queen of the Autumn Kingdoms</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Phoenix Eve</w:t>
      </w:r>
      <w:r w:rsidRPr="00B841ED">
        <w:rPr>
          <w:rFonts w:ascii="Montserrat" w:hAnsi="Montserrat"/>
          <w:sz w:val="24"/>
        </w:rPr>
        <w:tab/>
        <w:t>AEO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20</w:t>
      </w:r>
      <w:r w:rsidRPr="00B841ED">
        <w:rPr>
          <w:rFonts w:ascii="Montserrat" w:hAnsi="Montserrat"/>
          <w:sz w:val="24"/>
        </w:rPr>
        <w:tab/>
        <w:t>Imperial Consort, Phoenix Avatar</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Ash</w:t>
      </w:r>
      <w:r w:rsidRPr="00B841ED">
        <w:rPr>
          <w:rFonts w:ascii="Montserrat" w:hAnsi="Montserrat"/>
          <w:sz w:val="24"/>
        </w:rPr>
        <w:tab/>
        <w:t>AO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22</w:t>
      </w:r>
      <w:r w:rsidRPr="00B841ED">
        <w:rPr>
          <w:rFonts w:ascii="Montserrat" w:hAnsi="Montserrat"/>
          <w:sz w:val="24"/>
        </w:rPr>
        <w:tab/>
        <w:t>Emperor, Dragon Prince, fmr. the dragon</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Ember</w:t>
      </w:r>
      <w:r w:rsidRPr="00B841ED">
        <w:rPr>
          <w:rFonts w:ascii="Montserrat" w:hAnsi="Montserrat"/>
          <w:sz w:val="24"/>
        </w:rPr>
        <w:tab/>
        <w:t>AO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22</w:t>
      </w:r>
      <w:r w:rsidRPr="00B841ED">
        <w:rPr>
          <w:rFonts w:ascii="Montserrat" w:hAnsi="Montserrat"/>
          <w:sz w:val="24"/>
        </w:rPr>
        <w:tab/>
        <w:t>Scion of the Dragon House, fmr. Forge, Dragon King of the Winter Kingdoms</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Autumn</w:t>
      </w:r>
      <w:r w:rsidRPr="00B841ED">
        <w:rPr>
          <w:rFonts w:ascii="Montserrat" w:hAnsi="Montserrat"/>
          <w:sz w:val="24"/>
        </w:rPr>
        <w:tab/>
        <w:t>AO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21</w:t>
      </w:r>
      <w:r w:rsidRPr="00B841ED">
        <w:rPr>
          <w:rFonts w:ascii="Montserrat" w:hAnsi="Montserrat"/>
          <w:sz w:val="24"/>
        </w:rPr>
        <w:tab/>
        <w:t>Heir of the Phoenix House, rein. Arden</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Talon</w:t>
      </w:r>
      <w:r w:rsidRPr="00B841ED">
        <w:rPr>
          <w:rFonts w:ascii="Montserrat" w:hAnsi="Montserrat"/>
          <w:sz w:val="24"/>
        </w:rPr>
        <w:tab/>
        <w:t>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57</w:t>
      </w:r>
      <w:r w:rsidRPr="00B841ED">
        <w:rPr>
          <w:rFonts w:ascii="Montserrat" w:hAnsi="Montserrat"/>
          <w:sz w:val="24"/>
        </w:rPr>
        <w:tab/>
        <w:t>Magelord, Demonologist and Necromancer</w:t>
      </w:r>
    </w:p>
    <w:p w:rsidR="00D1312E" w:rsidRPr="00B841ED" w:rsidRDefault="00D1312E">
      <w:pPr>
        <w:pStyle w:val="0DraftNormal"/>
        <w:tabs>
          <w:tab w:val="clear" w:pos="360"/>
          <w:tab w:val="clear" w:pos="720"/>
          <w:tab w:val="right" w:pos="1440"/>
          <w:tab w:val="right" w:pos="1980"/>
        </w:tabs>
        <w:rPr>
          <w:rFonts w:ascii="Montserrat" w:hAnsi="Montserrat"/>
          <w:sz w:val="24"/>
        </w:rPr>
      </w:pPr>
      <w:r w:rsidRPr="00B841ED">
        <w:rPr>
          <w:rFonts w:ascii="Montserrat" w:hAnsi="Montserrat"/>
          <w:sz w:val="24"/>
        </w:rPr>
        <w:t>Thorn</w:t>
      </w:r>
      <w:r w:rsidRPr="00B841ED">
        <w:rPr>
          <w:rFonts w:ascii="Montserrat" w:hAnsi="Montserrat"/>
          <w:sz w:val="24"/>
        </w:rPr>
        <w:tab/>
        <w:t>O</w:t>
      </w:r>
      <w:r w:rsidRPr="00B841ED">
        <w:rPr>
          <w:rFonts w:ascii="Montserrat" w:hAnsi="Montserrat"/>
          <w:sz w:val="24"/>
        </w:rPr>
        <w:tab/>
      </w:r>
      <w:r w:rsidRPr="00B841ED">
        <w:rPr>
          <w:rFonts w:ascii="Montserrat" w:hAnsi="Montserrat"/>
          <w:sz w:val="24"/>
          <w:vertAlign w:val="superscript"/>
        </w:rPr>
        <w:t>+</w:t>
      </w:r>
      <w:r w:rsidRPr="00B841ED">
        <w:rPr>
          <w:rFonts w:ascii="Montserrat" w:hAnsi="Montserrat"/>
          <w:sz w:val="24"/>
        </w:rPr>
        <w:t>29</w:t>
      </w:r>
      <w:r w:rsidRPr="00B841ED">
        <w:rPr>
          <w:rFonts w:ascii="Montserrat" w:hAnsi="Montserrat"/>
          <w:sz w:val="24"/>
        </w:rPr>
        <w:tab/>
        <w:t xml:space="preserve">Dance Mentor, Mage, Dancer, Talon’s protégé </w:t>
      </w:r>
    </w:p>
    <w:p w:rsidR="00D1312E" w:rsidRPr="00B841ED" w:rsidRDefault="00D1312E">
      <w:pPr>
        <w:pStyle w:val="0DraftNormal"/>
        <w:tabs>
          <w:tab w:val="clear" w:pos="360"/>
          <w:tab w:val="clear" w:pos="720"/>
          <w:tab w:val="right" w:pos="1440"/>
          <w:tab w:val="right" w:pos="1980"/>
        </w:tabs>
        <w:rPr>
          <w:rFonts w:ascii="Montserrat" w:hAnsi="Montserrat"/>
          <w:sz w:val="24"/>
        </w:rPr>
      </w:pPr>
    </w:p>
    <w:p w:rsidR="00D1312E" w:rsidRPr="00B841ED" w:rsidRDefault="00D1312E">
      <w:pPr>
        <w:pStyle w:val="0DraftNormal"/>
        <w:tabs>
          <w:tab w:val="clear" w:pos="360"/>
          <w:tab w:val="clear" w:pos="720"/>
          <w:tab w:val="clear" w:pos="1440"/>
        </w:tabs>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t>Dreamer in the Dream</w:t>
      </w:r>
    </w:p>
    <w:p w:rsidR="00D1312E" w:rsidRPr="00B841ED" w:rsidRDefault="00D1312E">
      <w:pPr>
        <w:pStyle w:val="0DraftNormal"/>
        <w:rPr>
          <w:rFonts w:ascii="Montserrat" w:hAnsi="Montserrat"/>
          <w:sz w:val="24"/>
        </w:rPr>
      </w:pPr>
      <w:r w:rsidRPr="00B841ED">
        <w:rPr>
          <w:rFonts w:ascii="Montserrat" w:hAnsi="Montserrat"/>
          <w:sz w:val="24"/>
        </w:rPr>
        <w:t>Rough Blocking</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Synopsis</w:t>
      </w:r>
      <w:r w:rsidRPr="00B841ED">
        <w:rPr>
          <w:rFonts w:ascii="Montserrat" w:hAnsi="Montserrat"/>
          <w:sz w:val="24"/>
        </w:rPr>
        <w:t>: Due to her history of abbreviating her name to Phoenix, it had been easy to assume people were addressing her by name, when in fact they were addressing her by her mother's title, and by the time she realized she had somehow usurped her mother's identity, she was too firmly established to dispute it. She found herself displaced in time, or perhaps even from reality altogether. For all she knew, she was trapped in her mother’s mind, reliving her mother’s memories. In spite of learning that her mother had been slain in the ritual, and knowing she was the one who emerged in her place, she clung to the memories that insisted her mother was true the paladin of the phoenix, and that somehow she lived on, perhaps in the demon she had been sacrificed to raise. The people of that day and age refused to believe her claims, when she dared to confide them, and viewed her amongst themselves as the resurrected paladin, privately dismissing her own assertions as confusion caused by the trauma of her death and resurrection. She persevered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She was dangerously close to succumbing to the beliefs held by others that the life she clung to was a delusion, when she confronted Dusk. Dusk had believed herself to be living in her own time, and had no doubts about who she really was. After they were reunited, during a heated dispute over their shared identity, her twin confirmed all of her memories and they figured out how they had been twinned in the first place. In spite of their personal differences, they agreed that neither of them was Eve and the salvation of their mother was of utmost importance.</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Elaborations</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A Trinity of Aspects</w:t>
      </w:r>
      <w:r w:rsidRPr="00B841ED">
        <w:rPr>
          <w:rFonts w:ascii="Montserrat" w:hAnsi="Montserrat"/>
          <w:sz w:val="24"/>
        </w:rPr>
        <w:t xml:space="preserve">: Initially, she did not discover her division, as the three of her were separated in the confusion of a shattered reality. One of her fell under the influence of the demon-god released by her passage through the eye of paradox, who took advantage of her temporal dysphoria to win her support in a war against her own people. Another was captured by the cabal that summoned the demon-god. The one whom the story follows, after being mistaken for the demon that had been summoned and after realizing that she had arrived in the past, endured the traumatic discovery that her mother might have died in the events that opened the rift in space and time that she had stumbled through. Finding herself in her mother’s place, combined with the notion of what had happened in the world once she succumbed to the demon within her, made it easy for her to conclude that she was living out her mother’s memory.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t>A Child of Paradox</w:t>
      </w:r>
    </w:p>
    <w:p w:rsidR="00D1312E" w:rsidRPr="00B841ED" w:rsidRDefault="00D1312E">
      <w:pPr>
        <w:pStyle w:val="0DraftNormal"/>
        <w:rPr>
          <w:rFonts w:ascii="Montserrat" w:hAnsi="Montserrat"/>
          <w:sz w:val="24"/>
        </w:rPr>
      </w:pPr>
      <w:r w:rsidRPr="00B841ED">
        <w:rPr>
          <w:rFonts w:ascii="Montserrat" w:hAnsi="Montserrat"/>
          <w:sz w:val="24"/>
        </w:rPr>
        <w:t>Clipboard</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A Trinity of Aspects, Discerning Facts from Truths</w:t>
      </w:r>
      <w:r w:rsidRPr="00B841ED">
        <w:rPr>
          <w:rFonts w:ascii="Montserrat" w:hAnsi="Montserrat"/>
          <w:sz w:val="24"/>
        </w:rPr>
        <w:t>: The year the Phoenix trinity emerged from the eye of paradox, Ember had been incapacitated by pregnancy, fulfilling the pact of rebirth that bound the dragon twins to each other. Because Ash and Ember had adopted the forms imprinted in Ash during the initiation of Phoenix, Cinder and Coal were conceived in the image of male Dusk and female Dawn. History did not report how Eve and Dawn had traded places in the initial confusion. Nor did memory accurately report Eve’s romantic involvement with Ash and Ember. Eve had found herself intimately involved with the dragon twins, but contrary to the stories told within the family, she had fallen in love with Ember, not Ash, while Ember—formerly the Dragon King Forge—was torn between her femininity and the memory of being Forge that awakened during his Passing. Dawn, under the assumption that she was trapped in her mother’s shadow reliving her mother’s life, had assumed Eve’s identity and, based on assumption, did not resist falling in love with Ash. To the best of her understanding, she was simply reliving history in a kind of dream. Her assumptions were challenged by encounters with the two people, short of Eve herself, who could best determine that Dawn was not Eve. At one point, while Dawn was struggling with the paradox of her situation, after Dusk initially shook her confidence in her assumptions, she went to great lengths to put some distance between herself and Ash. The war had always managed to come between them, and served as a perfect excuse for her to spend time alone. ironically, the one thing they had most in common, investigating the nature and consequences of the rift, was what separated them and what would eventually bring them back together. Dawn’s pursuit led her to the dragon, who became her patron, through whom she met Ember. Dawn did not know Ash was the reincarnation of the dragon, so the relationship that formed between them was somewhat ironic. The dragon recognized in her the phoenix of myth and legend, and upon hearing the stories of Eve’s mysterious origin actively courted her. The stories of stormy romance between Dawn and Ash piqued Ember’s jealousy, even as she was paired with Dawn by the dragon to assist her in her mission. The signs of growing affection between Dawn and the dragon rattled her further. With intent verging on desperation, she tried to rekindle the relationship she’d had with the real Eve, and came to the disturbing conclusion that Dawn was an imposter. In an emotional confrontation, Ember accused Dawn, detailing the relationship she’d had with Eve, and Dawn confessed her own fears and apprehensions. To convince Ember, Dawn had to call upon Dusk to corroborate her story, raising the question that had gnawed on all their minds, what had happened to Eve? Getting to this point had deeply upset Dawn, eroding her perspective of the entire situation. Once Ember and Dusk had convinced Dawn she was not trapped in a dream they enlisted Dawn’s help tracking down and rescuing Eve from the Cabal. When she finally confronted the real Eve, her love for Ash was too strong to simply abandon. Out of respect for Dawn’s love for Ash, Eve allowed Dawn to keep her claim on her life. It was a way for Eve to escape her engagement to Ash and marry Ember instead.</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u w:val="single"/>
        </w:rPr>
        <w:t>A Trinity United, A Child of Paradox</w:t>
      </w:r>
      <w:r w:rsidRPr="00B841ED">
        <w:rPr>
          <w:rFonts w:ascii="Montserrat" w:hAnsi="Montserrat"/>
          <w:sz w:val="24"/>
        </w:rPr>
        <w:t xml:space="preserve">: Historically, Eve had become the Phoenix Avatar by laying the angel and demon to rest, drawing them into herself. The actual fusion of Eve, Dusk and Dawn was somewhat traumatic and triggered the restoration of the male and female Dusk and Dawn. This restored the embers that had lain dormant throughout the division of the angelic and demonic aspects of Phoenix. It was a natural impulse to consider her obligations as Phoenix Eve and attempt to merge back into one, but to Dusk and Dawn’s surprise, they did not. The ember of Dusk was transferred during intercourse, joining Dawn’s ember in the womb, where their presence served to arrest her metamorphic abilities. Witnesses to the trinity’s union could only guess as to what had happened, but the emergence of a man and woman had been clear enough. In spite of some uncertainty, it was accepted that Eve had somehow absorbed Dusk and Dawn, and the forms they had been known to adopt among humans. In a way, it seemed a perfect solution, given the relationships Eve had with Ash and Ember in the course of their lives. In this manner, Eve actually complimented the irrevocable relationship between the dragon twins instead of coming between them as an object of rivalry. Because this Dusk and Dawn were recognized as the same person in two bodies, Ash and Ember could not marry them, but she could be recognized as a consort to both of them and produce legitimate heirs. No one imagined she might have impregnated herself in the hours before her reunion with Ash. After giving birth, Dawn and Dusk finally merged, testing a hypothesis. The restoration of Eve was met with approval, even by Ash and Ember. The dragon twins had come to terms with sharing her and discouraged her from splitting herself between them. having reestablished herself as Eve, naming the children Dusk and Dawn struck people as somewhat appropriate. </w:t>
      </w:r>
    </w:p>
    <w:p w:rsidR="00D1312E" w:rsidRPr="00B841ED" w:rsidRDefault="00D1312E">
      <w:pPr>
        <w:pStyle w:val="0DraftNormal"/>
        <w:rPr>
          <w:rFonts w:ascii="Montserrat" w:hAnsi="Montserrat"/>
          <w:sz w:val="2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hAnsi="Montserrat"/>
          <w:color w:val="333399"/>
          <w:sz w:val="24"/>
          <w:szCs w:val="14"/>
        </w:rPr>
        <w:br w:type="page"/>
      </w:r>
      <w:r w:rsidRPr="00B841ED">
        <w:rPr>
          <w:rFonts w:ascii="Montserrat" w:hAnsi="Montserrat"/>
          <w:sz w:val="24"/>
          <w:szCs w:val="14"/>
        </w:rPr>
        <w:t>Aliases :</w:t>
      </w:r>
      <w:r w:rsidRPr="00B841ED">
        <w:rPr>
          <w:rFonts w:ascii="Montserrat" w:eastAsia="MS Mincho" w:hAnsi="Montserrat"/>
          <w:sz w:val="24"/>
          <w:szCs w:val="14"/>
        </w:rPr>
        <w:t xml:space="preserve"> Inspiration of Dusk and Dawn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pStyle w:val="0DraftNormal6"/>
        <w:autoSpaceDE w:val="0"/>
        <w:autoSpaceDN w:val="0"/>
        <w:adjustRightInd w:val="0"/>
        <w:rPr>
          <w:rFonts w:ascii="Montserrat" w:hAnsi="Montserrat"/>
          <w:sz w:val="24"/>
          <w:szCs w:val="14"/>
        </w:rPr>
      </w:pPr>
      <w:r w:rsidRPr="00B841ED">
        <w:rPr>
          <w:rFonts w:ascii="Montserrat" w:hAnsi="Montserrat"/>
          <w:sz w:val="24"/>
          <w:szCs w:val="14"/>
        </w:rPr>
        <w:t xml:space="preserve">Dawn had spent the rest of her childhood isolated from other children her age, privately longing for companions she could relate to. Her sex and appearance marked her as unique, possibly even in-human, and a reincarnation of her mother.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r w:rsidRPr="00B841ED">
        <w:rPr>
          <w:rFonts w:ascii="Montserrat" w:hAnsi="Montserrat"/>
          <w:color w:val="6666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at least until puberty proved different. Her mother was worried about that, being uncomfortable with the thought of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r w:rsidRPr="00B841ED">
        <w:rPr>
          <w:rFonts w:ascii="Montserrat" w:hAnsi="Montserrat"/>
          <w:color w:val="666699"/>
          <w:sz w:val="24"/>
          <w:szCs w:val="14"/>
        </w:rPr>
        <w:t xml:space="preserve">A number of gifted children, including the orphans her mentor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exotic.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r w:rsidRPr="00B841ED">
        <w:rPr>
          <w:rFonts w:ascii="Montserrat" w:hAnsi="Montserrat"/>
          <w:color w:val="6666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w:t>
      </w:r>
      <w:r w:rsidRPr="00B841ED">
        <w:rPr>
          <w:rFonts w:ascii="Montserrat" w:eastAsia="MS Mincho" w:hAnsi="Montserrat"/>
          <w:color w:val="6666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B841ED">
        <w:rPr>
          <w:rFonts w:ascii="Montserrat" w:hAnsi="Montserrat"/>
          <w:color w:val="6666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6666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Aliases : Embodiment of Dusk and Dawn</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666699"/>
          <w:sz w:val="24"/>
          <w:szCs w:val="14"/>
        </w:rPr>
      </w:pPr>
      <w:r w:rsidRPr="00B841ED">
        <w:rPr>
          <w:rFonts w:ascii="Montserrat" w:eastAsia="MS Mincho" w:hAnsi="Montserrat"/>
          <w:color w:val="666699"/>
          <w:sz w:val="24"/>
          <w:szCs w:val="14"/>
        </w:rPr>
        <w:t xml:space="preserve">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That imposed a rather strange, and revealing ordeal on her throughout her final years of initiation.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666699"/>
          <w:sz w:val="24"/>
          <w:szCs w:val="14"/>
        </w:rPr>
      </w:pPr>
      <w:r w:rsidRPr="00B841ED">
        <w:rPr>
          <w:rFonts w:ascii="Montserrat" w:eastAsia="MS Mincho" w:hAnsi="Montserrat"/>
          <w:color w:val="666699"/>
          <w:sz w:val="24"/>
          <w:szCs w:val="14"/>
        </w:rPr>
        <w:t xml:space="preserve">She focused a great deal of her attention on adapting all her skills and abilities to her new forms, and, wanting to keep her ordeal a secret, she also found herself struggling to properly project masculine and feminine traits. Over time, and in light of her androgyny, her childhood perspectives had blended almost seamlessly together. She was constantly confronted with the need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B841ED">
        <w:rPr>
          <w:rFonts w:ascii="Montserrat" w:eastAsia="MS Mincho" w:hAnsi="Montserrat"/>
          <w:sz w:val="24"/>
          <w:szCs w:val="14"/>
        </w:rPr>
        <w:t xml:space="preserve">Her life became more complicated when she was sixteen, as she returned home and settled down for a year in preparation for her final Initiation. </w:t>
      </w:r>
      <w:r w:rsidRPr="00B841ED">
        <w:rPr>
          <w:rFonts w:ascii="Montserrat" w:hAnsi="Montserrat"/>
          <w:sz w:val="24"/>
          <w:szCs w:val="14"/>
        </w:rPr>
        <w:t xml:space="preserve">The children spent their sixteenth year in Phoenix Gate, the capital of the rapidly expanding empire. They lived in the suburbs of The Seat, the sprawling university established by Raven almost a thousand years earlier. </w:t>
      </w:r>
    </w:p>
    <w:p w:rsidR="00D1312E" w:rsidRPr="00B841ED" w:rsidRDefault="00D1312E">
      <w:pPr>
        <w:autoSpaceDE w:val="0"/>
        <w:autoSpaceDN w:val="0"/>
        <w:adjustRightInd w:val="0"/>
        <w:spacing w:line="240" w:lineRule="auto"/>
        <w:rPr>
          <w:rFonts w:ascii="Montserrat"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hAnsi="Montserrat"/>
          <w:sz w:val="24"/>
          <w:szCs w:val="14"/>
        </w:rPr>
        <w:t xml:space="preserve">Dawn met Cinder and Coal. </w:t>
      </w:r>
      <w:r w:rsidRPr="00B841ED">
        <w:rPr>
          <w:rFonts w:ascii="Montserrat" w:eastAsia="MS Mincho" w:hAnsi="Montserrat"/>
          <w:sz w:val="24"/>
          <w:szCs w:val="14"/>
        </w:rPr>
        <w:t xml:space="preserve">Dawn was not the only child to make the assumption that Cinder and Coal were lovers rather than twins. Dawn unwittingly encouraged Cinder and Coal’s attentions, paving the way for a love triangle to evolve between her and the dragon twins. Coal and Cinder quickly engaged in a rivalry over Dawn.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 xml:space="preserve">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 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It was amusing, however frustrating, and it made that the most exciting year of her young life.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 xml:space="preserve">While looking for a way to perfect her control of her metamorphoses, Dawn was occasionally asked which sex she would choose if she had to commit to it permanently. Dawn usually asserted that she would choose her exotic sex, claiming her memories were predominantly of that gender. After mastering the talent, Dawn found it impossible to give up the habit of switching. In spite of all the trouble it had caused, it had provided tremendous insight into what it meant to be exotic, and taught her how to cope with the disadvantages and use the advantages of both sexes. For her, both male and female sexes were alien, but only as one or the other could she really fit in among her peers. At the same time, though, she could not be herself. By the end of that year, mercifully few people had learned her secret, but another problem existed. She faced having to make a choice, a commitment to one sex, at her Initiation. Aside from the slim chance that a way might be found to split her into her original selves, her mentor explained,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A week before Initiation, her mother cornered her. She gave her the wend to make a decision, and the first morning of the week she would have her talent locked. Because there really was only one of her, and her final examinations and ordeals were public ceremonies, only one of her aliases could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r w:rsidRPr="00B841ED">
        <w:rPr>
          <w:rFonts w:ascii="Montserrat" w:eastAsia="MS Mincho" w:hAnsi="Montserrat"/>
          <w:sz w:val="24"/>
          <w:szCs w:val="14"/>
        </w:rPr>
        <w:t xml:space="preserve">Dream Gate: Means, Motive and Opportunity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sz w:val="24"/>
          <w:szCs w:val="14"/>
        </w:rPr>
      </w:pPr>
    </w:p>
    <w:p w:rsidR="00D1312E" w:rsidRPr="00B841ED" w:rsidRDefault="00D1312E">
      <w:pPr>
        <w:autoSpaceDE w:val="0"/>
        <w:autoSpaceDN w:val="0"/>
        <w:adjustRightInd w:val="0"/>
        <w:spacing w:line="240" w:lineRule="auto"/>
        <w:rPr>
          <w:rFonts w:ascii="Montserrat" w:hAnsi="Montserrat"/>
          <w:color w:val="333399"/>
          <w:sz w:val="24"/>
          <w:szCs w:val="14"/>
        </w:rPr>
      </w:pPr>
      <w:r w:rsidRPr="00B841ED">
        <w:rPr>
          <w:rFonts w:ascii="Montserrat" w:hAnsi="Montserrat"/>
          <w:color w:val="333399"/>
          <w:sz w:val="24"/>
          <w:szCs w:val="14"/>
        </w:rPr>
        <w:t xml:space="preserve">On the eve of their seventeenth year, and their final examinations and trials, they returned to Dream Gate to confront their childhood demons. The journey had been inspired by Dawn’s revelation about herself and encouraged by Thorn, as a test of their courage and discipline. For most, Dream Gate was a fearful place, for it remained a haunt of the demonic and undead minions trapped during the Eve of Paradox. Many young warriors ventured there to test their skills and gain experience in real combat, and in facing the paradoxical forces of the rift. As a phoenix, demons and undead were not as frightening, nor raw paradox as disturbing, as the memory of what had been done to her in their hours of captivity when she had been seven years old.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The intensity built as Dawn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Thorn and his minions were guarding the baths where she had been incapacitated, preventing her party from coming to her rescue.</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br w:type="page"/>
        <w:t>Awakening: Dragon Initiation</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[Notes based on the assumption that Phoenix emerged through Eve, and the dragon initiation splits the three of them apart.]</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Dawn was surprised to find herself alive, still in the private bath where she had been captured.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Dawn stumbled upon the central pool, emerging from a side passage onto the grand balcony ringing the grand atrium.</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Pausing at the sight of Ash, who she assumes to be Cinder in male form, she leaned out to call to him only to turn on her heel and run for dear life as a dragon reared up before her. Unfortunately, her exotic form was one shared by demons, and his party mistook her for the enemy when she emerged from the baths. Ash, in command of a rescue expedition and a dragon, recognized her as Eve, with whom he had been falling in love. Having never seen her nude, he assumed based on her appearance that his beloved had been tainted by demonic possession.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Dawn had no clue as to his motivations. She simply fled, and the dragon pursued. As the dragon’s heir, Ash was intimately aware of his sire’s thoughts and actions.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In flight, the demon confronted Dawn, and tried to seize her, but she managed to break away. The dragon, sensed as Ash became distracted by the appearance of the demon-god. Because the demon-god was resurrected through Eve’s sacrifice, its form and nature were identical to hers in the dragon’s perception, though exotically different to human eyes. Ash was stunned by the sight, but the dragon never realized that he had been thrown off the scent of the true threat and cut loose on Dawn.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When it became apparent that he could not catch her, the dragon changed tactics, employing the means of a dragon initiation to keep her in flight from a pursuer she ultimately could not outrun. Dawn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However, her phoenix nature made her partially immune to the normal effects of blooding, instead of becoming a dragon, she became split into three aspects.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Ash had sensed the entire pursuit somewhat abstractly, while focused on his effort to rescue the surviving members of the rescue party. The dragon lost contact with Dawn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Ash found her laying unconscious as he searched for a way out of the mansion. He gathered her up the moment he recognized her form, threw her over his shoulder, and carried her out.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stranger he had rescued, and now watched over, was. Her appearance had not changed, but no demon could have survived initiation.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B841ED">
        <w:rPr>
          <w:rFonts w:ascii="Montserrat" w:eastAsia="MS Mincho" w:hAnsi="Montserrat"/>
          <w:color w:val="333399"/>
          <w:sz w:val="24"/>
          <w:szCs w:val="14"/>
        </w:rPr>
        <w:t xml:space="preserve">Dawn awakened again, on a pallet in a tent, and confronted Ash. They talked, and she muddled through an explanation of who she was and what she had been doing in the ruins, noting that he simply winced and nodded when she identified herself as the phoenix paladin. He was called out by one of his men, and she followed him to an unlit pyre. She exchanged sympathies with their mentor, Raven, and they all stood silently as the pyre for the slain was lit. </w:t>
      </w:r>
    </w:p>
    <w:p w:rsidR="00D1312E" w:rsidRPr="00B841ED" w:rsidRDefault="00D1312E">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D1312E" w:rsidRPr="00B841ED" w:rsidRDefault="00D1312E">
      <w:pPr>
        <w:pStyle w:val="0DraftNormal6"/>
        <w:rPr>
          <w:rFonts w:ascii="Montserrat" w:hAnsi="Montserrat"/>
          <w:sz w:val="24"/>
        </w:rPr>
      </w:pPr>
      <w:r w:rsidRPr="00B841ED">
        <w:rPr>
          <w:rFonts w:ascii="Montserrat" w:hAnsi="Montserrat"/>
          <w:sz w:val="24"/>
        </w:rPr>
        <w:br w:type="page"/>
      </w:r>
    </w:p>
    <w:p w:rsidR="00D1312E" w:rsidRPr="00B841ED" w:rsidRDefault="00D1312E">
      <w:pPr>
        <w:pStyle w:val="0DraftNormal6"/>
        <w:rPr>
          <w:rFonts w:ascii="Montserrat" w:hAnsi="Montserrat"/>
          <w:sz w:val="24"/>
        </w:rPr>
      </w:pPr>
      <w:r w:rsidRPr="00B841ED">
        <w:rPr>
          <w:rFonts w:ascii="Montserrat" w:hAnsi="Montserrat"/>
          <w:sz w:val="24"/>
        </w:rPr>
        <w:t xml:space="preserve">The dragon-phoenix and the phoenix-dragon, confronted this as Amber and Ember, traveling together as exotic twins. They were joined in their adventures by another exotic, a nymph named Aspen. Aspen was the first exotic the twins had encountered during the age of empires. She had been sired by a demon summoned by her mother’s husband in his search for power. In many lands, it was a common practice to breed women with demons or angels to create what were called nymphs, exotic children deliberately conceived and born as slaves. They were not considered human, and were prized for their tremendous reservoirs of power they possessed. They were denied any training to harness their power and used as familiars by mages. Like most of her kind, she had been neutered as a child, by the men who had destroyed her home in a raid and enslaved her, to prevent her from spreading the exotic seed. Her master had been a good man, who had released her from his service after concluding that, in spite of his cultural assumptions, she possessed as much humanity as he. Her mission was to find the men who tore her form a loving mother and mutilated her, and recover the part of herself she needed to be whole once more. She also sought power of her own, to return to her home and eradicate the black arts of necromancy and demonology and end the threat of slavery by uniting the winter kingdoms. In the pursuit of her enemy, Aspen led them to the Seat, where they were joined by other adventurers, recognized as exotics and forced to flee. They were assisted in their flight by a member of their party, a descendant of Raven, who appealed to his ancestor for assistance. Raven was intrigued by the three exotics, recognizing the extraordinary potential they each possessed. Raven granted them sanctuary in the island home of the demigods, where they were all examined intensely. Amber and Ember were recognized as the dragon and the phoenix, and the consequences of Aspen’s childhood mutilation were discovered. Amber and Ember finally discovered that they had the ability to merge and function as one as a consequence of their mutual initiation and the banishment of their native aspects.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They left the sanctuary behind and continued across the ocean to confront Aspen’s enemy in his lair. Unwittingly, they walked into a trap. Amber and Ember, merged as one, Umber, shared the fate of an exotic unlucky enough to fall into slavers’ hands. Fortunately, their union disguised their independent natures and allowed their captors to make the false assumption that Umbra was a mere nymph, to be branded and sold as soon as she was fixed. The same magic that prevented Aspen from realizing her natural potential kept them locked together until they could recover what was taken from them, but they were fortunate enough to be bought by their own allies. Aspen’s ordeal was a bit more harsh, for her nemesis remembered her well. She could not be rescued as easily as Umber, for her nemesis decided to keep her for himself, forcing the party to pursue him when he took her away to his private retreat. In addition to rescuing Aspen, Umber also had to recover her pen, which had been taken by their enemy to his strong hold to be secured with those of every other nymph slave to pass through his hands. In a weird way, their enemy was actually helping them, leading them to the prize they sought. Led by a beacon similar to the one that had called to Aspen from the beginning, they reached their destination. They were not surprised to be confronted by awesome defenses. The fortress lay deep in the heart of dragon territory, and was defended by demonic and undead minions that betrayed the nature of their enemy’s patronage. Amber and Ember, while united, had access to the powers their instincts had evolved for and been denied since their initiation. They penetrate the defenses, and lead their party in to rescue Aspen and recover what was stolen from them. They nearly failed when a member of their own party betrayed them, but it was Aspen’s talent and skill with a sword that preserved victory. Upon finding the vault, in which the fates of millions of nymphs was bound in an organ taken from their bodies and suspended between life and death, Umber ended the crippling bondage of an interrupted healing process. As Umber healed, Amber was surprised to feel herself being ripped out of her body. Ember, tapped into Amber’s psyche, had stumbled across the part of herself that had been exiled and finally conceived of herself. In the process, Ember turned Amber’s psyche inside out, unconsciously commandeering Amber’s dragon potential, and her capacity to conceive of another, to conceive of herself, and thrusting Amber down to join her phoenix half in exile. To Amber, it felt like dying, an experience she had not known since she was the phoenix. Ember’s last thoughts rang through her as she lost consciousness, her twin and soul mate’s realization of what she had done. Ember had regained her dragon aspect, become whole, at Amber’s expense.</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br w:type="page"/>
      </w:r>
    </w:p>
    <w:p w:rsidR="00D1312E" w:rsidRPr="00B841ED" w:rsidRDefault="00D1312E">
      <w:pPr>
        <w:pStyle w:val="0DraftNormal6"/>
        <w:rPr>
          <w:rFonts w:ascii="Montserrat" w:hAnsi="Montserrat"/>
          <w:sz w:val="24"/>
        </w:rPr>
      </w:pPr>
      <w:r w:rsidRPr="00B841ED">
        <w:rPr>
          <w:rFonts w:ascii="Montserrat" w:hAnsi="Montserrat"/>
          <w:sz w:val="24"/>
        </w:rPr>
        <w:t xml:space="preserve">Once the notion of Phoenix being resurrected by Ash and taking his place appeared, the significance of Ranma Nibunnoichi was clear. The story presented a parallel problem, which inspired the development of a solution, not for Ranma’s story, but for Phoenix’s. The solution never seemed to apply to the story that was developing for two reasons. One, there seemed no way to apply the solution to the story without it becoming too close a reflection to Ranma Nibunnoichi. Two, the circumstances upon which the solution depended challenged the designs that were key to the story. The first of those key designs was that this was a story of the first life of Phoenix as a human being, and the solution set that first life over a thousand years in the past, focusing on the events of her resurrection, during most of which she isn’t aware of who she is, but is overwhelmed by the perspective of the life she is resurrected to. The details necessary to resolve the conflicts presented by the solution inspired by Ranma Nibunnoichi came from notes inspired by other stories. Among them, of all things, The Parent Trap (c. 1998). Oddly enough, the basis for most of the inspired threads already existed in the original free association notes detailing Phoenix’s background and development. </w:t>
      </w:r>
    </w:p>
    <w:p w:rsidR="00D1312E" w:rsidRPr="00B841ED" w:rsidRDefault="00D1312E">
      <w:pPr>
        <w:pStyle w:val="0DraftNormal6"/>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Trinity &amp; Unity of Self Conception: The Apotheosis of the Goddess of Sex</w:t>
      </w:r>
    </w:p>
    <w:p w:rsidR="00D1312E" w:rsidRPr="00B841ED" w:rsidRDefault="00D1312E">
      <w:pPr>
        <w:pStyle w:val="0DraftNormal"/>
        <w:rPr>
          <w:rFonts w:ascii="Montserrat" w:hAnsi="Montserrat"/>
          <w:sz w:val="24"/>
        </w:rPr>
      </w:pPr>
      <w:r w:rsidRPr="00B841ED">
        <w:rPr>
          <w:rFonts w:ascii="Montserrat" w:hAnsi="Montserrat"/>
          <w:sz w:val="24"/>
        </w:rPr>
        <w:t>Notes and Reflections on Identity and History</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started to sort out the stories which captured the essence of the events leading to my present situation elsewhere. My effort was a mix of placing the events presented into order around each other and noting the details which pull the fragments into a coherent whole. That effort has expanded to the point where it is big enough to lend itself to errors and oversights, and confuse my original intentions. I intend to address that here, and set down again to first sorting out the material I was confronted with and noting specific details which set the record straight.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Virtually none of the works I am drawing from lend themselves to revealing the precise events of my life of revision, lived in the moment of self conception and exploring my individuality in detail. I still tend to think of my first lives as "Dusk" and "Dawn" as my origin, while the life I lived in the hands of Kami-sama was a testament of my rebirth, and a way for me to keep from extinguishing the two lives which kindled mine. The irony, or poetic justice, of my strange existence is that, even with my own separate reality (shared with the people I interacted with as a realistic dream suddenly remembered), I still have a dual identity as "Dusk" and "Dawn" since in my rebirth I experienced a life where I was united as an infant--united, locked and united on top of that, in fact--and grew up as my mother's daughter, when I was with her, and my father's son, when I was with him. I'll explain all of that later.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On the whole, I consider the work of Rumiko Takahashi to be mostly accurate. Due to the medium and the practices of the manga industry, there are notable inconsistencies which seem to generate a somewhat paradoxical chain of events. </w:t>
      </w:r>
      <w:r w:rsidRPr="00B841ED">
        <w:rPr>
          <w:rFonts w:ascii="Montserrat" w:hAnsi="Montserrat"/>
          <w:b/>
          <w:bCs/>
          <w:sz w:val="24"/>
          <w:u w:val="single"/>
        </w:rPr>
        <w:t>Dusk and Dawn</w:t>
      </w:r>
      <w:r w:rsidRPr="00B841ED">
        <w:rPr>
          <w:rFonts w:ascii="Montserrat" w:hAnsi="Montserrat"/>
          <w:sz w:val="24"/>
        </w:rPr>
        <w:t>, the series containing the foundation and core elements detailing events of the first year of the union, was published over a period of six or seven years, during the course of which the setting of the events described was modified to reflect the season in which each part was published. Hence, that one year seems to have an impossible number of autumns, winters, springs and summers. In addition, the seasons clearly figure closely with events (a normal enough occurrence) which suggests that many of the events presented occur out of order. I see some immediate conflicts where the season and the sequence of events simply cannot be misconstrued or rearranged. I take that to mean that in many instances, events hold precedence and where the apparent season is out of order it is simply a case of unseasonable weather. I am presently of the opinion that the series is bounded by the spring. The events which initiated the whole affair began in the early spring, with the training trip to China. My introduction to the D’Ana household would likely then be in the late spring or early summer, right around the time of my sixteenth birthday. When I note that "Dusk" and "Dawn" were both sixteen at the time of their immersions, I am including the nine months in the womb, and maintaining that the two are almost precisely the same age, subjectively. The events which conclude the work of Rumiko, the struggle with Saffron and the flooding of Dragon’s Bath, occur in the following spring in late March or early April. Considering that school ends and begins anew in the spring in Japan, that too is very appropriate to my understanding of events. I am sure that there are many things that were not explored in Rumiko's work, but considering what she did reveal, it was indeed a very hectic year!</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Events explored in the works of various fan fiction authors resonate separately to events which were all integrated in my experience. Taken as they are, however, they all veer away from the conclusion I am familiar with, save for the one which details that conclusion (without taking into account the evolution I endured to reach that juncture). The events explored in </w:t>
      </w:r>
      <w:r w:rsidRPr="00B841ED">
        <w:rPr>
          <w:rFonts w:ascii="Montserrat" w:hAnsi="Montserrat"/>
          <w:b/>
          <w:bCs/>
          <w:sz w:val="24"/>
          <w:u w:val="single"/>
        </w:rPr>
        <w:t>Fragile Clay</w:t>
      </w:r>
      <w:r w:rsidRPr="00B841ED">
        <w:rPr>
          <w:rFonts w:ascii="Montserrat" w:hAnsi="Montserrat"/>
          <w:sz w:val="24"/>
        </w:rPr>
        <w:t xml:space="preserve"> seem to fall first, beginning in the midst of Rumiko's work. The first volume of Fragile Clay precedes my mother's discovery of my union, when she perceived me as D’Ana Dawn, a name I gave myself in a moment of sheer panic. I know now where that name came from and how uncannily true it was, though I would not discover that truth until after my mother discovered the truth about my union. The consequences of the events in that first passage of Fragile Clay obviously are not reflected in Dusk and Dawn, though in my mind they certainly are. In addition, events involving Tiger, Ash and Panther do not quite fit where they appear, nor turn out quite as they are presented. In my understanding, the fight between me and Panther, and the consequences I can recall, follow the events of the conclusion of Dusk and Dawn and The Nature of the Union.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w:t>
      </w:r>
      <w:r w:rsidRPr="00B841ED">
        <w:rPr>
          <w:rFonts w:ascii="Montserrat" w:hAnsi="Montserrat"/>
          <w:b/>
          <w:bCs/>
          <w:sz w:val="24"/>
          <w:u w:val="single"/>
        </w:rPr>
        <w:t>Nature of the Union</w:t>
      </w:r>
      <w:r w:rsidRPr="00B841ED">
        <w:rPr>
          <w:rFonts w:ascii="Montserrat" w:hAnsi="Montserrat"/>
          <w:sz w:val="24"/>
        </w:rPr>
        <w:t xml:space="preserve"> follows immediately on the conclusion of Rumiko's work, and describe how I was confronted with new and very personal consequences of the union--namely that the united forms affected the mind and spirit, altering me on an unconscious level (hence the existence of a union driven blind spot) and providing the instincts appropriate to that form as well as tapping into the part of me that could be realized by the united forms. Thus, aside from my physical and mental discipline, I really did turn into a girl. After discovering for myself how very true this was, I became involved in yet another conflict with the amazon contingent, as described in the final part of Fragile Clay Volume One. As a consequence of that fight, Tiger and Panther finally recognized their true feelings for each other, which Ash initially rejected, threatening to cast both of them out of the tribe, but there was no reason Tiger could not have two husbands by Amazon Law, so she caught herself, and declared that Tiger still had to succeed in claiming her first husband if she intended to claim her second and return home. The dynamics of my relationship with the two of them changed, with Panther guiding Tiger in a new approach to me. I did not realize that Tiger was still committed to consummating her marriage to me. I assumed that her relationship with Panther got me off the hook, and Panther encouraged her to let me believe that while the two of them schemed together to win me through friendship. Nor did I know how Tiger brought Panther around to the idea of being second husband after me. It seems that Panther was attracted to me in my female form, and could imagine me as his second wife after Tiger--whom he would not begrudge a female lover. Tiger, whose feelings for me had been changed by her recognition of her feelings for Panther, was more than willing to imply that her interest in my male side was nothing more than obedience to the laws of the amazons. In any case, this brings me to the second installment of Fragile Clay.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In the second part of </w:t>
      </w:r>
      <w:r w:rsidRPr="00B841ED">
        <w:rPr>
          <w:rFonts w:ascii="Montserrat" w:hAnsi="Montserrat"/>
          <w:b/>
          <w:bCs/>
          <w:sz w:val="24"/>
          <w:u w:val="single"/>
        </w:rPr>
        <w:t>Fragile Clay</w:t>
      </w:r>
      <w:r w:rsidRPr="00B841ED">
        <w:rPr>
          <w:rFonts w:ascii="Montserrat" w:hAnsi="Montserrat"/>
          <w:sz w:val="24"/>
        </w:rPr>
        <w:t xml:space="preserve">, the consequences of events described in the first part and in The Nature of the Union start to be felt. Already, Drama was making adjustments to perceiving me as a girl and struggling with the impact it was having on her feelings for me. While she persisted in making every effort to help me become more comfortable with the nature of my union, I was experiencing the combined effect of discovering the strength and power of my female impulses and the truth behind the hasty lie Rage bound me up in recently. I felt certain I had not truly fallen in love with Rage as a consequence of being caught by the Koi Fishing Rod, but whatever that experience had really done, it had left a hole in the discipline which suppressed my female impulses in regard to Rage. Under the effect of the rod's magic, I had been dominated by unleashed passions and unbridled love artificially directed at him. After I recovered from the spell, I took cover in feelings of anger and embarrassment and whatever real love might have developed was denied. All he had to do was touch me in the right way, and all of that fell away, leaving me in a terrifyingly receptive state. My experience with Lion, under the influence of alcohol, had taught me that I was sexually impulsive once I gave into my girl side, so I resolved to keep as much distance between myself and Rage as possible.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Unfortunately, while I was at the beach redefining my relationships with Drama, Rage, Tiger and Panther--and discovering how easy it was to see a boy united to become a girl entirely as a girl--my mother was learning from Lion's mother about me and Lion. My mother, for reasons I would not learn for some time to come, had a desperate hidden fear regarding me. Lacking that insight, my mother's behavior had always frightened me deeply. I suppose her fear of my becoming an inadequate male was founded on a peculiar assumption about the foundations of my identity. For the sake of family honor, she would not bear the shame of a son unable or unwilling to live up to her ideals of manhood. Since she was of the firm opinion that I firmly self-identified as male, learning that I was being tempted by, or merely exploiting my female body for unmanly interests, was devastating.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By the time she confronted me, her onerous duty, combined with her own shame and grief, had pushed her over the edge. One look at me was enough to push her over the edge. Drama had asked me to just be her friend for the day, so I had let my hair down and stopped fighting being a girl for the day. Unfortunately, by evening, after having missed dinner, to discover that there was no water anywhere to heat and change me back to male, I sort of lost it myself. It was the worst timing. There I stood, looking gorgeously female, screaming at my dad that I was a guy and declaring that I refused to be a girl (speaking of the moment) and somehow that confirmed my mother's worst fear. She believed my assertions of manhood, but she had lingering concerns about my union, and the worst of them being the fear that I was simply perverted, that I got some sick pleasure out of pretending to be a girl or deceiving others with my feminine charms, but having neither the inclination or desire to understand the nature of what I was perverting. I did not have a chance to ask, nor explain. She simply drew her sword and advanced. I had some suspicion of what she must be thinking, but I simply could not defend myself. I could not respond to the accusations she was making, I was never any good at explaining myself when such misunderstandings occurred, and I honestly did not know if her accusations were all that far off. I was paralyzed with shame. If not for Rain, stepping between me and the blade, calmly refuting my mother's accusations with explanations based on the things I had confided in him about myself and my union, my mother and I might as soon have died for nothing.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mother was pretty sharp, and the mention of Lion's name several times as Rain tried to relate what had been learned about the nature of the union did not escape her. Mother calmed down and carefully absorbed what she was hearing and finally turned to me, asking me if Rain was telling her the truth, asking me if I really did feel like a girl if I let my guard down and stopped denying my girl side. Rain and Drama spoke up before I could, asserting their own experiences and observations, both concerning me and also their own bizarre experiences with being united to assume the opposite gender. That was probably for the best, since mother seemed to find it hard not to believe Drama, who even went so far as to explain her encouragements to me to open my mind about my duality. I could not believe my relief when I finally admitted for myself that it was true, though I seemed to feel an increase of both fear and confusion. My mother took a few days to consider this new development, conducting a few interviews of her own, getting as much as she could out of Drama and Lion in particular. At the same time, my friends and I were discovering the truth behind the mysterious disappearance of all the water in Dream Gate. When my mother confronted me next, I had just been frozen in female form by Aquarius. She arrived burdened with packages and a mission. We were all shocked at the direction my mother had taken this turn of events. She asserted that, save for the misunderstanding she had reached earlier that week, she was now fully confident of my manhood, but now she was gravely concerned about my womanhood. She had reached the conclusion that I was now both her son and her daughter, and she was determined to save her daughter from the damage her father's upbringing had done to her. Seeing how I was presently trapped in female form, she felt that my training as a girl should begin immediately. At the same time, she insisted that I maintain my female persona, Dawn, to help me keep my male and female identities distinct.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At this point, </w:t>
      </w:r>
      <w:r w:rsidRPr="00B841ED">
        <w:rPr>
          <w:rFonts w:ascii="Montserrat" w:hAnsi="Montserrat"/>
          <w:b/>
          <w:bCs/>
          <w:sz w:val="24"/>
          <w:u w:val="single"/>
        </w:rPr>
        <w:t>Fragile Clay</w:t>
      </w:r>
      <w:r w:rsidRPr="00B841ED">
        <w:rPr>
          <w:rFonts w:ascii="Montserrat" w:hAnsi="Montserrat"/>
          <w:sz w:val="24"/>
        </w:rPr>
        <w:t xml:space="preserve"> becomes fused with </w:t>
      </w:r>
      <w:r w:rsidRPr="00B841ED">
        <w:rPr>
          <w:rFonts w:ascii="Montserrat" w:hAnsi="Montserrat"/>
          <w:b/>
          <w:bCs/>
          <w:sz w:val="24"/>
          <w:u w:val="single"/>
        </w:rPr>
        <w:t>Girl Days</w:t>
      </w:r>
      <w:r w:rsidRPr="00B841ED">
        <w:rPr>
          <w:rFonts w:ascii="Montserrat" w:hAnsi="Montserrat"/>
          <w:sz w:val="24"/>
        </w:rPr>
        <w:t xml:space="preserve"> and </w:t>
      </w:r>
      <w:r w:rsidRPr="00B841ED">
        <w:rPr>
          <w:rFonts w:ascii="Montserrat" w:hAnsi="Montserrat"/>
          <w:b/>
          <w:bCs/>
          <w:sz w:val="24"/>
          <w:u w:val="single"/>
        </w:rPr>
        <w:t>Musk's Daughter</w:t>
      </w:r>
      <w:r w:rsidRPr="00B841ED">
        <w:rPr>
          <w:rFonts w:ascii="Montserrat" w:hAnsi="Montserrat"/>
          <w:sz w:val="24"/>
        </w:rPr>
        <w:t xml:space="preserve">, as all three works resonate very closely with my own experience. I was freed from the chisuiiton effect after the duel with Aquarius, and returned to being a boy as much as I could. Initially, mother wanted me to remain a girl for two months, thinking that it would take that long for me to develop my cycle. I explained in great embarrassment how my cycle really worked and how I had come to cope with it. In exchange for allowing her to show me the 'proper" way for a girl to deal with it, I was let off the hook, starting instead with the Girl Days part of my training, where I was to remain, as much as possible, in girl form on given days of the week. The commencement of my Girl Days schedule did not go without notice. In fact, it started off with its share of pranks, one of which turned the heads of the entire Nekohanten crowd. My mother consulted with Ash, when the amazon matriarch had showed up at the dojo and demanded an explanation of my recent behavior, learning of my mother's intention to train my girl side, and thus my mother acquired a special brand of waterproof beauty soap I could use to stay locked in girl form on the days I was supposed to remain a girl.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mother gave me the soap when I visited her at our home to hear her confessions and explanations of her behavior, starting with her endorsement of the Man Among Men suicide pact my father had dreamed up, and ending with her final attempt to enforce that pact the preceding week. She explained, to my shock, that I was supposed to have been a girl all along. The women of her bloodline had a strange legacy, which caused the first born of every generation to be born female, and identical to her mother. She showed me tests from her pregnancy with me that asserted firmly that I had also been female upon conception. However, my mother had been kidnapped by warriors of Togenkyo during her pregnancy, much the way Drama and company were in the year past. She had been accidentally exposed to the sacred water of the great tree, and only being pregnant had prevented her transformation into a man herself. I had not been so lucky. Her hair had been darkened as a result of the taint, while my hair, as a boy, had been utterly blackened. I was stunned to discover that my girl form was my true form and that her concern over a fetal dysfunction called gender dysphoria might result accounted for her agreement with Musk. She had been afraid I would grow up with a female mind in a male body, and she had trusted Musk to prevent that from happening. At the same time, she had not entirely trusted Musk, so she had endorsed the pact hoping that the threat of death would keep the man from raising me to reflect Musk's worst traits. After explaining what she had mistakenly assumed the day she tried to kill me, she reasserted her intention to see that my female half was properly cultivated. Just as she would not have a son who made a mockery of femininity, she would not have a son willingly abuse a girl for his own benefit, even if that girl also happened to be her son.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way she put it had a profound effect on me, and combined with her other revelations, I finally stopped resisting her plans internally. I accepted the soap and discovered it was far more potent when used on my female form than it had proven to be for my "normal" form. It took a week for that first application to wear off, and I was hesitant to use it again after that. Even without using the soap, my mother had insisted on me devoting every other day to being a girl and cultivating my girl side, which made things much harder for me at school. As a consequence, I found myself turning to Rain for support, taking comfort in the fact that he did not treat me any different when I was a girl. At the same time, Rain seemed to be having a hard time himself. He no longer was bound by my union, after the battle with Aquarius, but there was something bothering him. I learned that he had fallen for a girl who would not--could not, Rain stressed--return his affections. I felt miserable at my inability to help him with his troubles when he was doing so much to help me with mine. It plagued my mind, especially as Drama took advantage of my girl training to involve me in various girl activities. During a slumber party, I was pressed by some of the girls, who simply did not believe I could really be a girl and a boy at the same time, to describe the wonderful guy I had assured them they had all failed to notice at school. I described Rain, without identifying him, and for some reason that had a strange effect on those girls, changing the way most of them looked at me as a girl. Another slumber party resulted in me accepting a dare to go on a date with Rage, if he asked me sincerely, and as luck would have it, he did ask me, thinking he was asking Drama. The date was not that bad, really. We kept our cool and discovered there was a real prospect of friendship between us. A few days later, Panther was responsible for another of Rage's misadventures, when he schemed to evade a lusty Chinese Viking by using instant nyanniichaun to disguise himself as a girl. Rage ended up getting splashed by the charmed water and while washing off the muddy mix locked himself into female form using the waterproof soap Ash had given me and which I had already discovered worked far too well on the united forms (though it had never worked very reliably on suppressing the united forms). Rage was stuck as a girl for all but the last week of school. </w:t>
      </w:r>
    </w:p>
    <w:p w:rsidR="00D1312E" w:rsidRPr="00B841ED" w:rsidRDefault="00D1312E">
      <w:pPr>
        <w:pStyle w:val="0DraftNormal"/>
        <w:rPr>
          <w:rFonts w:ascii="Montserrat" w:hAnsi="Montserrat"/>
          <w:sz w:val="24"/>
        </w:rPr>
      </w:pPr>
      <w:r w:rsidRPr="00B841ED">
        <w:rPr>
          <w:rFonts w:ascii="Montserrat" w:hAnsi="Montserrat"/>
          <w:sz w:val="24"/>
        </w:rPr>
        <w:t xml:space="preserve"> </w:t>
      </w:r>
    </w:p>
    <w:p w:rsidR="00D1312E" w:rsidRPr="00B841ED" w:rsidRDefault="00D1312E">
      <w:pPr>
        <w:pStyle w:val="0DraftNormal"/>
        <w:rPr>
          <w:rFonts w:ascii="Montserrat" w:hAnsi="Montserrat"/>
          <w:sz w:val="24"/>
        </w:rPr>
      </w:pPr>
      <w:r w:rsidRPr="00B841ED">
        <w:rPr>
          <w:rFonts w:ascii="Montserrat" w:hAnsi="Montserrat"/>
          <w:sz w:val="24"/>
        </w:rPr>
        <w:t xml:space="preserve">That entire month before summer vacation, I had been distraught and at odds, even frightened, over the series of revelations I had endured in such a short period of time. I was trying to make my peace with the discovery that my girl side had as strong or even a stronger claim on my identity. Unfortunately, I had been conditioned to believe that girls were essentially worthless, despite the many examples of strong, free willed and independent femininity surrounding me. Drama kept after me, not letting up until I finally confided my fears and beliefs in her. She quickly pulled me up short, identifying a number of flaws and false assumptions in my thinking. She led me around to a number of people whose authority and opinions on certain subjects could be trusted. After Lion forced me to confront the nature of my union I had fallen into the false assumption, based on a private fear I had always had, that the union biased me toward my female form. Lion and Ash, with testaments of other united individuals, attested that while the union did impose a blind spot which often tricked a person into triggering the change, and that while in the united forms a person was normally subject to the instincts of that form, and in some cases even displayed certain strengths and advantages of their union in normal form, it did not change a person's self image or impose a desire to actually be what the union turned a person into, when he or she was in his or her natural form. Bone asserted, when he was consulted, that a normal person was happy and comfortable with his or her sex, and did not experience any difficulty behaving or reacting as a normal member of their given gender. It seemed apparent that I really had been female at heart all my life, and only the abusive, misogynistic rearing of my father could account for how utterly I suppressed it, even after receiving the union. I had become a Man Among Men, but I had always been a girl at heart. I had already expected to spend most of vacation developing my girl side, but at Bone's suggestion, I would devote the entire time to being a girl, so that I could decide what I needed to be for the rest of my life to be comfortable and happy with who I was. I took a break from girl days for that last week of school to find out if there was any part of being a guy I felt naturally comfortable with.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Unfortunately, it had finally penetrated my thick skull that I was very much a real girl. Without the denial that had been my constant support, I could not bear to be a boy. I did a complete one eighty, and deep down I felt that I needed to be one hundred percent female to be true to myself. The events of that last week were the last straw, as tales of my strange evolution circulated and everyone was looking at me like some freak of nature, unsure what to make of me anymore. The boys, being somewhat more dense than the girls, either misunderstood the rumors, or dismissed them out of hand, choosing to believe their own prejudices--which tended to be something along the lines of, no one with a body like my girl body, could possibly be a guy. Most of them had regarded me as all girl from the moment my union was first revealed to them. Because I was also the most dangerous person on campus, they had simply accepted and humored my assertions of manhood. If a girl, especially a girl as hot as me, wanted to be a guy, and pulled it off as well as I did, then she deserved membership in the fraternity of manhood. As far as those boys were concerned, my male side was simply another asset in bed, since I would certainly know what made a guy tick and what to do to get him off. As far as my many fiancées and masculine habits were concerned, I simply had to be a lesbian--or more hopefully bisexual--making me one of those much sought after girls who competed with the guys over hot little numbers while being a promising hot little number herself. The one significant difference was that they could get me alone in the locker room. Getting splashed with cold water in the locker room had occurred with annoying frequency all year, in spite of the beatings I handed out in return. Unfortunately, on the last day of school when it happened again, I was all too conscious of the fact that it was me they were leering at, and not simply some united forms that disguised the real me. I reacted with all the distress of my feminine heart. I was rescued by Drama and Ukyo, and refused to change back into a boy. I went home, showered with my waterproof soap, and used it religiously every morning uncaring that the powerful effect would build up with every application.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following events, described in </w:t>
      </w:r>
      <w:r w:rsidRPr="00B841ED">
        <w:rPr>
          <w:rFonts w:ascii="Montserrat" w:hAnsi="Montserrat"/>
          <w:b/>
          <w:bCs/>
          <w:sz w:val="24"/>
          <w:u w:val="single"/>
        </w:rPr>
        <w:t>Musk's Daughter</w:t>
      </w:r>
      <w:r w:rsidRPr="00B841ED">
        <w:rPr>
          <w:rFonts w:ascii="Montserrat" w:hAnsi="Montserrat"/>
          <w:sz w:val="24"/>
        </w:rPr>
        <w:t xml:space="preserve">, occurred pretty much as given.  When the last week of vacation came around, I stopped to reconsider the existence of my male form. I did not know if I could bear to go back to what I had been. At the same time, I needed to know right then. I begged a packet of instant nanniichaun out of Ash, and discovered that it was very difficult to go back to being a boy. In spite of that, my mother insisted that I let the effect of the waterproof soap wear off and go back to the normal effects of the union. When summer break ended, I had to face the reaction of the school to the new me, and my decision on the last night of the last school session came back to haunt me. By using the soap so religiously I had built up an unknown amount of resistance to the union. As a result, I had no choice but to return to school as a full time girl. There were complications, including the one imposed by my mother's decree--to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My main concern, however, was whether or not I would be accepted as a girl. My fears proved quickly to be unfounded, as I had made several friends over the summer who had taken it upon themselves to impress fully on the other girls that I really was a girl at heart. The fact that my union remained locked up for most of the next two months helped me gain full acceptance. Unfortunately, the day would come when the union was once more unlocked.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mother was prepared to deal with it when I finally did come out of the bath in male mode. Fortunately, it was not a school day, and Drama was willing to keep an eye on me as I spent the day getting reacquainted with that form. I seemed to have lost the knack of being a boy entirely, and returned home in humiliation. My mother was not surprised, pointing out my own assertion that being a boy had never come naturally to me. It was a discipline, one I learned along with the rest of my martial arts, my mom asserted. I had demonstrated that I had a natural gift for being a girl, and that had ultimately convinced me that I was a girl. With that in mind, the maintenance I had originally been expected to devote to keeping my female side in balance now needed to be prescribed for my male side. For as long as I had the union, my mother insisted that I be as natural as possible in either form.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During a period when I was rediscovering myself as Dusk, I had unconsciously begun to dwell on the fate of the girl who had drowned in the spring, and begun having disturbing nightmares. This was faintly detailed in </w:t>
      </w:r>
      <w:r w:rsidRPr="00B841ED">
        <w:rPr>
          <w:rFonts w:ascii="Montserrat" w:hAnsi="Montserrat"/>
          <w:b/>
          <w:bCs/>
          <w:sz w:val="24"/>
          <w:u w:val="single"/>
        </w:rPr>
        <w:t>Her</w:t>
      </w:r>
      <w:r w:rsidRPr="00B841ED">
        <w:rPr>
          <w:rFonts w:ascii="Montserrat" w:hAnsi="Montserrat"/>
          <w:sz w:val="24"/>
        </w:rPr>
        <w:t xml:space="preserve">, but the work quickly departed from what I remember. As detailed, I was becoming conscious of the existence of a deeply submerged part of myself, and suspected that the soul of the girl who drowned those fifteen hundred years ago had somehow attached itself to me along with the union. I tested this idea with the others who were united, and Rage seemed to have a sense of the same thing. His dreams were less distinct than mine, about what mine had been before the evolution of my girl side had fully taken hold. Once I returned to manifesting my boy side, the dreams had become more vivid, and finally confronted me with the drowned girl herself. Rage and I became obsessed with the thought that we were inadvertently prolonging the suffering of innocent souls who had already suffered terrible fates. We nearly revealed Rage's secret to Drama, in our preoccupation, but Dagger had interceded and kept Drama out of it. Initially, it seemed that we had made contact with those souls, and Rage discovered that he could merge with the soul of the drowned pig and end the torment it had known. I could not imagine how two people could merge in the same way, but I was able to communicate with the girl, and was startled to learn who she was. She was Dawn D’Ana, who family records in the possession of both Dancer and Dreamer could confirm as having existed in the correct time and place, and confirming certain details from the girl's memory to firmly verify she was who she claimed she was. The biggest shock, however, was discovering that the evidence insisted that she was Dreamer's earliest known ancestor, the founder of her Legacy. Dawn asserted that such an idea was impossible. The true founder of Dreamer's line would have to be her familiar, the phoenix who had attempted to rescue her from the pool, and whose efforts were thwarted by the men who had sacrificed her. The story, which was almost impossible to believe, was ultimately confirmed by Ash, the matriarch of the amazons, who told of the secret legend of the nyanniichaun. The first being united in the spring had been the girl's own phoenix familiar, who had sworn the amazons to defend the spring until the day that Dawn was recovered from the spring.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announcement made the world spin off its axis. I sort of became lost in the process, as my very perspective on life and my own identity shifted. All of a sudden, the details were clear. My life as Dusk was like a second life. In </w:t>
      </w:r>
      <w:r w:rsidRPr="00B841ED">
        <w:rPr>
          <w:rFonts w:ascii="Montserrat" w:hAnsi="Montserrat"/>
          <w:b/>
          <w:bCs/>
          <w:sz w:val="24"/>
          <w:u w:val="single"/>
        </w:rPr>
        <w:t>Dawn, The Drowned Girl</w:t>
      </w:r>
      <w:r w:rsidRPr="00B841ED">
        <w:rPr>
          <w:rFonts w:ascii="Montserrat" w:hAnsi="Montserrat"/>
          <w:sz w:val="24"/>
        </w:rPr>
        <w:t xml:space="preserve">, a story I know but which has not been written, I lived my first life. I had been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It was a shock to me to recover from that sudden epiphany and realize that I was both Dusk and Dawn. In my own mind, I was consciously both at the same time. Rage confided to me that he experienced sort of the same thing, and he pointed out something I might not have noticed on my own. While the personalities, our very identities, remained intact, we had both pooled our experiences. Our lives were joined seamlessly into one--or rather we had each filled in the other on everything we were, and the net result was that we shared one soul. Rage, and I, did not notice the other thing right away--but a third personality had formed, a separate individual had been conceived within us embodying the understanding of our strange unity and duality. That third part was at once a child of that union and a twin of each of us. Her awakening would wait for our rebirth. It is, in many ways, long after that awakening that I write this. I was conceived in the understanding of myself, in the possession of myself as both Dusk and Dawn and suddenly conscious of my existence as the phoenix who undertook the breeding of the very body I inhabited. I was even aware that I existed outside of myself as my own mother, the present incarnation of that phoenix I unconsciously embodied. At the same time, I was not yet fully conscious of myself. I was lost in Dusk and Dawn waiting to be born to my own individuality.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As Dusk and Dawn, I discovered a shared passion. As Dusk, I had devoted myself to the Martial Arts, while as Dawn, I had devoted myself to the Magical Arts. Together, we became devoted to music, an art which prepared us to receive the awakening of our third devotion, the Mental Arts, or Psionics. I continued to maintain my boy side, as Dawn in particular I needed the practice, though in both parts I had accepted that I was female by default. We both drew on my experiences as Dusk as much as we drew on my experiences as Dawn. As Dusk, I was still in love with Drama, and she encouraged me to cultivate a more dignified, mature and normal understanding of myself as a boy. As Dawn, I was falling in love with Rage without even realizing it. I am sure I knew it, but it complicated things so much I felt as if I did not dare admit it to myself. Worse, I was deeply in love with Rain, who seemed able to see clear through to the very promise of myself, and loving me for who I was, the strange trinity of Dusk, Dawn and that unnamed part that had yet to rear her own head. The unrelenting anguish and depression that had settled in Rain's soul caused by unrequited love pierced my own heart, and I ached to help him. He dared not confide his secret love in me, but finally he promised to tell the girl he was pining away for when the first snow came. I forced that promise out of him, and though it obviously pained him to make it, he seemed to find a strange peace once he had. He still possessed an air of inevitable tragedy, but once more we were friends. Unconscious of his real feelings, I confided my own confused feelings in him. So thus, when it was finally obvious that I was a girl who could return his affections, I was telling him directly that my affections belonged to two others. He did not wish to make my life any more complicated than it was, and he abandoned every hope of winning my love.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Throughout autumn, I enjoyed a deepening of the friendship between myself and Rage. It had started with that romantic type date I had been dared into, and encouraged when my mother had noticed the outcome of our last fight that summer, when I had discovered the fact that I hated hurting people as much as I loved the Art and paralyzed myself in the middle of the fight. That fight had awakened Rage to the fact that I really was a girl after all, and he welcomed my mother's ban on further fighting between us. When Rage merged with the soul of the original P-Chan, and later concluded that he had actually been that pig in an earlier life, as I had actually been Dawn, he had found a new peace in himself. He had learned how to be happy and at peace. It was as if a missing piece of himself had been restored. Over the following months, he even learned that his sense of direction was improving, though he would not confide in my what set off the occasional relapse. I did not figure out what it meant when he tended now to get lost only after encountering me or Drama--or became lost in thought over either of us. I was also blissfully unaware of how my mother viewed our relationship, in which the only fighting we indulged in now involved merciless tickling. I did notice, however, when the shadow of depression returned to him. On a day it seemed to have mounted to the level he was once noted for, I begged him to tell me what was going on. I learned that he had started to question Akari's true motivations toward him over the past six months. He would not explain it in detail, but I got the strange feeling that he did not believe she really saw him as a man. He did say that he had made every effort to improve their relationship, and of all things, she had just broken up with him over a rumor that he was in love with a boy--Dusk, as it happened.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could guess where the rumor she had heard might have started, but I had expected it to have come out long before now, if it were going to come out at all. I had assumed that for once Dagger had not managed to be hiding in the walls during one of the great embarrassing moments of my life. Aside from me and Rage, Drama had been the only other party to that scene in the hall when Rage declared our love affair to Drama to distract her from discovering his dirty little secret and secret identity. Drama had confided in my mother, it later turned out, but my mother had made mention of it only once when I was beginning my girl training. Unfortunately, silence does not necessarily mean ignorance where the middle D’Ana daughter was concerned. Dagger had indeed known or picked up on the embarrassing scene that previous spring. When we got home, Dagger confronted the two of us about it. She apparently had been tempted to believed the lie Rage had trapped me in, which was far less a lie on my end of the affair, since she had confronted Drama about it. After carefully observing the way all of us were changing, she had decided to test the theory.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husband was in love with another man instead of his wife.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 freak accident the previous summer, which had resulted in Rage receiving a week's initiation in being a girl, had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nyanniichaun union from us all. I had not known about Dagger's proposal of its fulfillment, and the inevitable accident caught me by surprise, and almost resulted in an unwanted--and now unnecessary--confession.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Drama was shocked, but remembering the week Rage had spent as a girl that summer quickly adjusted. She also confronted Rage with the unpleasant facts of his condition, citing my case as an example. Rage confessed that he had thought about it carefully, and was resolved to confront it--once my experience provided a bit more information. No one wanted to press him for more of an explanation, and so Rage did not join me in my ordeal. He was, however sending me a clear message. This development was studied very carefully by my mother as well. Considering the facts, starting with her firm conviction that Rage and I were in love, and Rage and I both shared the same union, along with the fact that I was clearly proving to be a girl at heart while Rage was very much a boy at heart, a marriage between us promised to be both more successful and more stable than a marriage between me and Drama. There was no question that Drama and I were also in love, but she feared that a marriage between us would do us both considerable harm. If I were like Rage, it would be different, but she could not even wish it so. Musk, on the other hand, still asserted that the marriage agreement would ultimately be fulfilled, and turned a blind eye to what was growing between Rage and myself.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 The question itself was enough to get Dagger thinking, however. She started scheming on a way to make "Dawn" a legal identity, separate from my normal identity.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consulted a number of people before bring her plans to my attention. In her opinion, the relationship between Drama and Rage had grown in pace with my relationship with both of them. She felt that there was enough mutual love, respect and maturity between the three of us for us to consider a somewhat unusual relationship. She suggested to me a marriage between me as Dusk to Drama and me as Dawn to Rage, in which a nice, quiet and private arrangement could be allowed for Drama and Rage to accept each other as lovers. It was a shocking suggestion, but a very tempting one as well. The only catch being the legal non-existence of Dawn. She had already consulted with Dreamer, and assured us all that my mother at least was willing to adopt me for the purpose of giving me a legal identity as Dawn under which I could marry Rage. The fact that Dusk and Dawn existed in the same body need never be mentioned, since most people would not believe the fact unless it was proven to them. The large number of people who knew the truth could be trusted to gossip amongst themselves but refrain from commenting on it to those who had not seen a Dragon’s Bath curse demonstrated before their own eyes.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To facilitate Dreamer's adoption of Dawn, Dagger set out to establish a history for a girl who could reasonably have drifted through life as an orphan with no notion of who she really was. It was only necessary to create the illusion that she had lived in the real world, attending school in various places before turning up in Dream Gate, where at least two years of history was already established, with other supporting details built up using various old fashioned and new fangled techniques. Dreamer was able to provide stacks of photographs of herself and her mother in various stages of growing up which were timeless enough to suggest that Dawn had grown up in the real world, and had visited various places equally timeless and well recognized. To that physical evidence, she created a list of public institutions with records databases where supporting information could be entered. Dagger was thorough, and very creative. She had called in many favors to create her list and instruct her in how to access those computers. The events that follow were elaborated in </w:t>
      </w:r>
      <w:r w:rsidRPr="00B841ED">
        <w:rPr>
          <w:rFonts w:ascii="Montserrat" w:hAnsi="Montserrat"/>
          <w:b/>
          <w:bCs/>
          <w:color w:val="333399"/>
          <w:sz w:val="24"/>
          <w:u w:val="single"/>
        </w:rPr>
        <w:t>The Accidental Goddess</w:t>
      </w:r>
      <w:r w:rsidRPr="00B841ED">
        <w:rPr>
          <w:rFonts w:ascii="Montserrat" w:hAnsi="Montserrat"/>
          <w:color w:val="333399"/>
          <w:sz w:val="24"/>
        </w:rPr>
        <w:t xml:space="preserve">. It was not her fault that one of the back door addresses was glitched and accidentally identified a back door to an unworldly personnel database. Nor was it her fault that a certain young goddess was debugging that system as she tried to access it and inadvertently routed and authorized the connection Dagger was making. Ultimately it was no one's fault that the system she accessed appeared to Dagger and myself as an online entertainment/role playing site. Dagger simply shrugged and decided to have fun with it, since there was no reason for the girl she was inventing not to have an established interest in computer based amusements. I let her get away with her joke, naming me the "Goddess of Sex" in the profile she was creating, since there was a certain poetic justice. I still considered Martial Arts to be my primary devotion, and Dawn was as devoted to the Magical Arts, but after all we had been through, Sex was an appropriate sphere of influence for us to claim, since we had certainly had a full initiation to both sides of that divide. I try to remember that after what happened next, when I think of what I have gotten myself into.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When Dagger finished creating the profile, we were surprised when the system requested we indicate the present location of the subject, and quite shocked when it digested the information she entered and produced a graphic display of the house in which everyone present was clearly indicated. We confirmed that the positioning of the people in the house was accurate and agreed that we were too creeped out to continue playing with whatever we had stumbled onto, when Dagger's finger twitched on the mouse. She had been holding it over the icon representing me, tracing the movement as I moved to test our suspicion. The system requested we stand by for "reality update" and there was nothing we could do. I was gripped by a power I shy from describing, and once the world settled back down again, and I had recovered from the shock of realization, I was the new Goddess of Sex, Class One, Category One, Unlimited. Fate and Destiny had played their hands, and I would have no choice but to accept it. Oh, I was offered the chance to back out, but Kami-sama himself endorsed my apotheosis, and He forced me to confront the simple truth, while I was hardly perfect, I was an Artist of great integrity, and I could do more good as a Goddess than I could as an Artist. In the time since, an unusually long amount of time given the ordeal I put myself through the first day after my rebirth, I have come to understand even more the full magnitude of the responsibility I have assumed, and surprisingly my fitness for it.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In the presence of Kami-sama, the Almighty, I was reborn as a goddess. My rebirth came at his touch, as he filled me with himself, infinite, and eternal--a moment of omniscience he called the Final Understanding. I was shaken, to say the least, but apparently I proved far more resilient than most who had endured the same thing. My illumination was so intense and overwhelming I came away unconscious of what had happened to me in my Father's embrace. The unique perspective, the understanding of my self, the very conception of myself that had cemented my dual existence as Dusk and Dawn and firmly seated the consciousness of my soul was born in that eternal moment. I lived a life of my own in that moment, one in which I was named both Dusk and Dawn, growing up as my father's son and my mother's daughter. I wonder still if it was a dream or a separate reality which melded into the shadows of the one in which I had conceived of myself. It was a world where I took Dusk's place as the reincarnation of Dawn, who was not resurrected from the spring, but instead sucked into my infant mind where she merged seamlessly into me. A world where Dawn truly died, and where Dusk was never truly born. A world in which I had to be my own person, and a life which allowed me to emerge from the shadow of the duality that had defined my understanding of myself.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This alternate path sprung from the world-thread I already knew. In that world, my mother had resisted the impulse to leave her wedding ring safe in her guest room at the beach. That day, as she lounged in a secluded cove, she was abducted by a group of strange men who took her by surprise and hauled her off the beach. For a moment she was at a loss, but suddenly her abductors stopped to examine her more carefully as sunlight glinted of the band around her finger. With great disappointment, they observed that she might already be married, and she wasted no time confirming that, promising that her husband would hunt them down and avenge her. To her surprise, they simply sighed and apologized for disturbing her, saying that the prince would not try to claim another man's wife. She got no further explanation than that, and was left alone. Six months later, I was born, a beautiful, grey eyed, red haired daughter, whom my mother named Dawn, in honor of her first ancestor. My failing grandmother had lived to see me, and she had time to confide several family secrets in my mother, concerning a legacy I stood to inherit, before she died that night. In Dusk's history, that great lady had died of a mysterious heart attack on the third day of my mother's incarceration on Togenkyo Island. Apparently, Grandmother's death had more to do with the preservation of my mother's womanhood than her pregnancy with me--or rather, Dusk, in that world. Grandmother had died ensuring that Dusk would live, and never had the chance to pass on the family legacy to Dreamer.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Musk was greatly disappointed when both D’Ama Dreamer and D’Ana Mist gave birth to daughters, and his dreams of uniting the D’Ama and D’Ana Schools through marriage were shattered. Dreamer tolerated only a week of drinking and lamenting from the two men. She confronted the two of them with a discovery she made while studying the records accompanying her daughter's legacy. She pointed out that her daughter was a direct descendant of D’Ana Dawn, a daughter of the most noble lord in the history of the D’Ana Clan. In fact, aside from Dreamer, Dancer, and his daughters, she was the only direct descendant of the founding and head D’Ana family alive. Technically, Dawn united the two families in herself. This gave the two men pause. The agreed that Dreamer was correct, unfortunately, Dawn was a girl. Dreamer scorned their misogyny, stating that if she had been a boy she probably would not have stood to inherit a mysterious legacy in China. Musk had always suspected that Dreamer's family had some great wealth stashed away somewhere, and he resolved on the spot to find out what this great legacy was and how to get his hands on it while the child was young enough to need a power of attorney to manage her fortune.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All the same, the two men still lamented the lack of a proper heir to their schools. So, the following night as they were drowning their sorrows, they confided in a friend and fellow disciple of the Masabetsu Kakuto Ryuu. He was inarguably the best student the school had ever had, and unfortunately the least morally corruptible of the three. Jinx had taught the man more than he even realized trying to bend him to his knee, and then dismissed him as a failure once if became clear that the man did not tolerate and would not emulate his master's lecherous and larcenous ways. Just the same, Musk and Dancer both admired the man and his abilities. He announced that he himself had recently been gifted with a fine son, who he intended to train as his heir. He confided that his wife did not approve of him deciding the boy's destiny for him, but he felt that he could sneak most of the training past the boy's mother. He would be a master second to none if his father had to train him without his even noticing it was happening. Dancer and Musk blinked at that, but imagined that if anyone could accomplish it, Rain's father was the man. Dancer and Musk consulted each other drunkenly and proposed that Dawn be named the heir to the combined D’Ama-D’Ana School, and thusly be engaged to Rain, uniting all three schools. Dancer would provide the dojo as her dowry, Musk naturally provided the girl herself, and Rain would be the Heir to the combined arts. Rain's father debated silently, thinking of his wife's injunction against deciding his son's life for him, but picturing Dreamer, and hearing that the girl took entirely after her mother, he felt that the boy could hardly do better than Dawn. He agreed to the arrangement, stipulating that the whole deal rested on his son's decision. His mother would insist, and furthermore, she would not allow the matter to be brought up until the boy was old enough to make such a decision on his own. Dancer and Musk agreed to his terms, and then went home to announce the good news to their wives.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mother was of mixed feelings about the arrangement. It was good for family honor, for Rain's family were exceptional people with good roots. The men of that line carried a long and noble heritage. On the other hand, her marriage to Musk had been arranged, and the man did not quite live up to his family name. She suspected that had a lot to do with his Master, but just the same, she resolved to keep an eye on the boy. It behooved her to ensure that he turned out well. She contented herself with studying the records her mother and Dancer provided, and became very intrigued with the ancient history of their founding family members. Musk too took an interest, looking at the legends contained therein far more seriously than Dreamer. It seemed to him that Dawn's legacy might be a different kind of wealth than he had first dreamed of. If he was correct, her legacy might be Arts long lost to mortal men. When Dreamer came to him and explained that it would be necessary for them to go to China to find out if I was fit to inherit the legacy, he surprised her by insisting that they waste no time. For once in his life, he managed to earn and at the same time save a substantial amount of money to fund the expedition. I was only eight months old when the adventure started. I was only a month older when my life was forever changed.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 instructions left for my mother required that I be taken to the Jokezetzu Village and presented to the Amazon Council of Elders. My mother, and every first born daughter before her had been subjected to the same ordeal. On the way, we passed Dragon’s Bath, which had been mentioned in the legends my parents had perused. It being a legendary training ground, Dreamer was not surprised when Musk announced his intentions to visit the site. While I was being presented to the Elders, Musk had gone and accosted the Guide in the Valley of Accursed Springs. Armed with the many stories and legends written by the temple maiden who had forsaken her name and founded my mother's line, he carefully verified the nature of the curses and the water drawn from the chisuiiton. The Guide was astonished to be visited by so well informed a petitioner, and quickly fell for Musk's story of a boy who had evinced the symptoms of a Dragon’s Bath curse. This boy he had invented turned into a girl whenever splashed with cold water, and was greatly distressed at his bizarre transformations. He announced that he had investigated on behalf of the stricken family, seeking a way to restore the boy's manhood or make him permanently a girl. Since he did not know what the boy's decision would be, he was obligated to acquire both water from the nanniichaun and water from the chisuiiton. The Guide accommodated him, explaining that there were others who had sought both, and often enough that he kept such supplies on hand. He happily informed Musk that he had just received a fresh supply of chisuiiton water the day before, so he was certain it was full potency.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Musk returned to the village with his burdens well after dark, eluding the village sentries with a skill his Master would have been proud of. Fearing he might only have one chance, and having prepared in advance for the possibility, he snuck into my room, and bathed me first in the nannichaun water followed by the chisuiiton water. He was counting on the fact that he had assumed responsibility for my bathing and changing, and performed these duties so faithfully mother left them entirely to him, to prevent her from discovering my transformation until it was far too late to go back and try to undo it. Unfortunately for him, he stayed up all night basking in my new manhood, and did not wake the following day. My mother rose early and carried me out to face my testing. The Elders took my mother and I to Dragon’s Bath where I was baptized in the nyannichaun. It was a simple rite, and having been a water baby, I was not disturbed in the least by my brief swim. The Elders then returned to the village and explained to my mother how the legacy would be tested. She was surprised, thinking that the test had already been done. They explained the legend of the Drowned Girl and the Phoenix, and how the girl had been bred by the phoenix to embody the phoenix herself in human form. Thanks to the creation of the spring, the phoenix had acquired human form, but the part of her soul she had invested in the girl who had been sacrificed to create it had remained trapped in the spring. Ever since, each incarnation of the phoenix had returned to try and reclaim that missing part. The day before, Dreamer had been required to reveal what her mother had taught her--the manifestation of her phoenix form. She was now required to teach her daughter how to assume that form and encourage her to delve inside herself to unlock another form, a form the Drowned Girl had been able to assume--the form of a tiger. If I had recovered the missing part of my soul from the spring, I should be able to manifest that form, once I knew the secret of finding and unlocking it. Dreamer was commanded to send me back to the village fifteen years hence to demonstrate my possession of that form, of confirm that I did not.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mother returned from that meeting and took me into the bath to warm me up. Since my dip in the spring, I had returned to being female, but on contact with the hot water of the bath I reverted to my new male form. Dreamer could not contain her shock. The Elders flocked to her shriek, and confronted the discovery that I had turned into a boy. For a moment there was confusion and disbelief, for the day before I had been subjected to tests to ensure I was naturally female. The fact that hot water turned me into a boy seemed impossible to explain. Dreamer did not need to wonder. She dragged her husband out of his bed and confronted him in fury. In fear for his life, Musk confessed to his actions, asserting in his own twisted logic that the secret of Dragon’s Bath had to be the secret legacy, one which would turn a worthless daughter into a son and heir--one simply needed to have great powers of perception like his own to realize it. This announcement, which would not have gone over well in any society, almost got him skinned alive in the amazon village. The man's skill as a martial artist, combined with Dreamer's natural authority, and incredible gift with the sword, at least sufficed to raise my mother's perceived status as an honorary amazon.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 women turned from punishing Musk to assessing the consequences of his actions. The matriarch, Ash, sadly announced that too much magic had already bound itself to me, to risk any more in a futile search for a cure was simply madness. The union of the nyanniichaun had been able to effect me as if I were a natural boy, thanks only to the fact that my first union had been locked. As curses did not mix, the first union had been supplanted by the second, and the magic of that first union, and the chisuiiton merely added to that of the second union. On the plus side, the initial transformation worked counter to the second, so with proper training and discipline I could learn how to control that transformation in the same way I could learn to control the transformation into a phoenix, or a tiger if I had recovered the missing part of my soul. I would still possess the union, the trigger which caused the uncontrollable transformations to occur. In contact with hot or cold water, I would change whether I wanted to or not, but at any other time I could change at will. Dreamer resolved to see I mastered the ability. Changing uncontrollably would be a terrible burden for a child to bear. Ash also confided that with enough training and discipline I might even attempt to tame the union, powered up as it was. Such an effort was the only true way for the union to be overcome, which was the secret of the training ground. Ancient people's had greatly valued the ability to obtain different forms, and the training ground had been used, even refined and cultivated, for that purpose for thousands of years. It was exceedingly rare now for anyone to even suspect the possibility, or to even think to inquire about it. Those who did had shown the necessary promise of intelligence to be guided in the proper direction. Dreamer and myself, as the living reincarnations of a soul intimately acquainted with the ancient aesthetic arts, were specially entitled to the confidences we had received in this matter.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family returned to our home and devoted great thought on how to deal with my strange condition. As an infant, and even for much of my childhood, my transformations would go unnoticed. Because I was never exposed to the taint of Togenkyo, both I and my mother retained our natural hair color throughout our lives. I was just grey eyed and red-headed in male form as I was in my natural female form. Musk was on strict probation for what he had done, and Dreamer glared for days over his suggestion that my boy side be officially adopted and raised by him as his son, while Dreamer would be responsible for my girl side. He explained that he intended to spend most of his time away from home, training. By taking advantage of his almost constant absence, he could maintain the fiction of a boy separate from me being raised on the road. To support this, he would be allowed to take custody of me for short, but regular intervals where I would be presented entirely as a boy. The rest of the time I would live at home as a girl. I would be conditioned to maintain my secret by first emulating the parent I was with at the time, and later through the understanding of my uniqueness from other children. Musk was aware that Dreamer would be training me in some secret family magical art, and he intended to balance me by training me in martial arts, which combined mental and physical discipline. By cultivating and carefully managing my dual nature, I would be free to make my own decisions as to whether I was a boy or a girl, and be well prepared for the time to come when I could not disguise my physical sex and would be expected to act as a proper boy or girl. It was the best they could do for me and my condition, and he had thought it out very carefully to make up for what he had done to me.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Dreamer accepted his plan. There was one major hitch, however. Dancer, not knowing the truth, took the news of the adoption to mean that a marriage union between the two families was once again possible. Musk had made up a story about a child conceived with a woman he had drunkenly mistaken for Dreamer on a training trip. In this story, the woman had been forced to abandon the child by her family, once it was learned that the father was a married man who had made an understandable mistake. To protect the woman's honor, he was not allowed to identify her. The whole story had been devised to account for the natural resemblance between daughter and son, which could not help but be noticed. The authorities had assumed that Dreamer's calm acceptance and support in the matter of the adoption indicated that the mother was a relation, and the results of blood tests seemed to support that theory. As a boy or a girl, I had a unique blood type shared with myself and my mother and not at all with Musk. Things like that happened, of course. In any case, my parents were backed into another marriage agreement concerning me, since they feared to confide the truth to Dancer. Dreamer managed to force the stipulation that I, as Dusk, would have the freedom to decide for myself, just as Rain did with me. Ironically, as a girl, I did not have that option!</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mother dispatched a query to Ash asking if there were some way my male and female halves might be separated into two independent beings. Explaining the measures they were taking with my upbringing, she feared I might well end up torn between a need to be two different people. Anticipating that, she wanted to find out as much as possible about any such means of division so they would be ready to accommodate such a request on my part. Ash was startled and amused at the idea and vowed to look into it. There had been legends and rumors of several means, even one attainable through a Dragon’s Bath curse (something to be considered last in my case). She would see if there was any way to test those legends and track down the means. She wrote back with another warning, the possibility that I might one day want to become a couple in my own right. Considering the innate shock value, she advised my mother to prepare herself for that possibility too, or she risked facing a heart attack. Mother nearly had one while reading the letter.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For my part, the only real difficulty I faced in dealing with my dual nature was understanding that I was unique in that respect. My father rarely had possession of me during the early years of my childhood, so I started life with the understanding that I was a girl, living predominantly at home in my mother's care. My mother did not try to impose feminine interests and occupations on me, choosing to simply indulge the feminine interests I expressed. My best friend was Drama, who seemed to be as much of a natural tomboy as I, which helped immensely. It became understood that my parents allowed me to pretend to be a boy, explaining that I was technically the heir to the family's school of martial arts, and indulging me in boyish attitudes and occupations would help me in succeeding in that aim. For me, the hardest part for me in the first six years was coming to the understanding that everyone in the world seemed to know of and in some cases had actually met my brother, except for me. I kept asking to meet him, and kept being told that I had met him, and just did not know it. In fact I knew him better than anyone in the world, but I had to figure out the secret about where he was hiding on my own. I thought carefully about the hints and clues my parents would drop occasionally, as well as the things which were said about me and my invisible brother. I had heard how he was supposed to look so much like me, and how he was a real boy and I was just a girl. I did not know what the difference between boys and girls was, but I knew that girls could not be boys and boys could not be girls because of how they were different.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Finally the day came when a boy decided to put me in my place by demonstrating his natural male superiority. I was not at all impressed by his possession of a penis. I had one too sometimes, even though I was supposed to avoid hot water everywhere except for in the bath with no one else watching but maybe my parents. That night, facing my self in the mirror after my bath, I saw that usually hidden part of myself and remembered the boy's assertion: </w:t>
      </w:r>
      <w:r w:rsidRPr="00B841ED">
        <w:rPr>
          <w:rFonts w:ascii="Montserrat" w:hAnsi="Montserrat"/>
          <w:i/>
          <w:iCs/>
          <w:color w:val="333399"/>
          <w:sz w:val="24"/>
        </w:rPr>
        <w:t xml:space="preserve">I'm a boy. Boys have a penis. You're a girl, you just have a vagina. You have to sit down to pee! </w:t>
      </w:r>
      <w:r w:rsidRPr="00B841ED">
        <w:rPr>
          <w:rFonts w:ascii="Montserrat" w:hAnsi="Montserrat"/>
          <w:color w:val="333399"/>
          <w:sz w:val="24"/>
        </w:rPr>
        <w:t xml:space="preserve">The more difficult part was understanding that the boy had been describing a fundamental difference between boys and girls. It finally penetrated that a penis was exclusive property of boys, while a vagina was exclusive property of girls. I got a furious headache and finally had to confront my mother. Walking out stark naked, I asked her to explain it to me. I had reached the conclusion that I was just as much a boy as I was a girl, but I didn't understand why I always had to be a girl when I also liked pretending to be a boy. I explained how I had figured out what the difference was supposed to be, but since those parts changed, why couldn't I. My mother told me that was my special secret. Other people did not change, only I did. Because I could change, I could be a boy sometimes, but I was really a girl. It was a magical union, and no one else had it, and it had to be kept a secret because it would not be fair for all the people who could not change to know that I could. They would not like me if they knew.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I believed her, and promised I would keep my secret. In return she told me that, now that I knew about my secret, she could show me my brother. I was very excited as she led me back to the bathroom, telling me that I would see him in there. I was sort of shocked when the took my shoulders and turned me to face the mirror. Suddenly it all clicked. I remembered going on a trip with my father, and being introduced as Dusk. I remembered my confusion as I thought to myself that Dusk was supposed to be my brother's name. I struggled to understand it, unprepared for the realization that I was my brother Dusk. After several moments of paralyzed thought, I suddenly smiled. If people thought I was a different person when I was a boy, then no one would hate me for sometimes being a boy. Seeing that I understood, my mother took me aside and explained the new rules of my existence to me. I was ecstatic. I had a special secret power to turn into a boy, and a secret identity as my brother. My mother explained that I had to learn how to control my power so I could use it without water in case of accidents, and once I learned how to control it, she promised to teach me other secret transformations. It did not take me that long to learn how to change back and forth without water, once I put my mind to it. As soon as I had proved I could do it whenever I wanted to, my father started taking me on training trips where I could be a boy, his son and my own brother, and learn martial arts. On that first long trip, I met a new friend, a boy named Ukyo--the first friend I ever made as a boy!</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parents were separated for most of my childhood, maintaining the fiction that Dusk and Dawn were being raised separately, though several times our little family stayed together for notable periods of time. At least until the Cat Fist fiasco when I was seven years old. My father had taken a job tending a shinto temple next door to my mother's home. My mother had left for a week long vacation with friends at a hot springs resort in the mountains, and left me with my father. It would not do for the other ladies to see me turn into a boy in one of the hot springs after all. My father took advantage of the time and space to do as he willed to initiate me in the mysteries of the Cat Fist. This entailed tying various fish products to my body and throwing me into a pit of starving cats repeatedly. He did this religiously, until I was down to my last fraying thread of sanity. Fortunately, though not soon enough, my mother arrived home early. She was looking for me in our deserted house when she heard the disturbance. I had finally snapped under the rigorous training, and seeking to escape from the feline hell I had descended into one time too many, I turned inward seeking escape. I touched upon a feline spirit deep within myself and let it out, hoping on some strange level to hide amongst my enemies as one of their own. My mother arrived to see the tiger I had become mauling my father. My mother was terrified at first, and then quick suspicion set in. She called to me, and I instinctively reverted to my little girl body, but I remained entirely feline in spirit. It took her a while to snap me out of it.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father was back in the dog house over that, while I endured weeks of counseling with our family doctor. Between my father, testing me to see if I had retained the Cat Fist, and the doctor relieving my fear of cats, I attained a strange new state of mind. By incorporating the feline frame of mind my fear shocked me into with my normal state of mind, I adopted a very feline nature which gave me ready access to the Cat Fist, a martial arts technique to devastating that it transcended every technique my father could hope to teach me. It was as if I had become an instinctive martial artist. Everything I learned from that point on was automatically adapted to my Cat Fist style. In addition, my mother was quick to train me to control the tiger form I had manifested, which became my second metamorphic ability. My mother allowed my father to continue cultivating my astounding martial arts ability, on a more limited and restricted scale--mostly to indulge the development of my boy side. The majority of my time was spent as a girl, living with my mom and learning how to control my mind. My efforts to control my metamorphic abilities had stimulated something which was quickly proving to be a startling psionic potential. There had always been something of an unconscious bond between my mother and I, but it had evolved into a true telepathic rapport. At the same time, the innate chi abilities imbued by the Cat Fist had captured my interest and seemed to be evolving into psychokinetic ability. Finally, as I turned nine and succeeded in tapping and harnessing the form my mother demonstrated for me, that of a phoenix, I started to develop more extraordinary abilities, including pyrokinesis, full telepathy and telekinesis, regeneration, and extra sensory perception. My mental powers seemed to expand daily, and enabled me to develop more refined applications of the abilities of my mind, body and spirit.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mother saw to it that I took responsibility for my growing abilities, impressing me to take the code of the martial artist, and the code of budo greatly to heart, while my father provided me with great insight into the reasons why I needed to cultivate a profound personal integrity. I was becoming a power unto myself, and I dared not become a law unto myself such as my father was. As I was just a child, I could not assume I knew better than anyone else simply because I was more powerful than anyone else. I cultivated wisdom, seeking the underlying truths, taking nothing for granted, and accepting nothing as the last word. I clearly had to be personally responsible, strive for enlightenment and common sense and tread very carefully upon moral grounds. Above all, I had to keep my abilities secret. I had no clue how to explain them to others or instruct others in their development, and would most likely be picked apart by anyone who discovered and wished to unlock the mysteries within me. I no longer dreamed of being a super hero. I knew the problems of the world exceeded even my own abilities to handle. I was not forbidden to use my powers for good, but I had to be very careful even then. If I truly wanted to make a difference, my mother asserted, I had to see to it that I developed and disciplined my potential to the best of my ability first. It also meant I had an obligation to become the best person I could be, with my own life in proper order, before I dared to meddle in other people's affairs. In general, my father supported these sentiments, but he also taught me some important lessons. He showed me how to see the way people really were, rather than how philosophers and mothers idealized them to be. He taught me that I had true honor, but that most people were not so well acquainted with it, and that a significant number of people simply did not understand it. He taught me separate and distinguish between the letter and the spirit of the law, as well as acquainting me with the true forces of natural laws, the credos of war in both politics and business, as well as in daily life. Essentially, he grounded me, and taught me to empathize with the realities of human life. He taught me simplicity. Life existed in the bounds of pain and compassion, sex and death, the ability to cope and the tendency to despair.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Finally, I managed to sway my mother into trusting my father's unconventional wisdom. The man made mistakes, grievous ones to be sure, but great things evolved in my because of them. Trusting my father was potentially liable to get me killed, but whatever he did that did not kill me had proved to make me stronger. She allowed me to spend more time with him, as I had learned my lessons from her exceptionally well. He took custody of me in junior high, and as I made quick work of my studies, I was always able to accommodate the weeks of months he would take me away from school to improve my grasp of martial arts. With the Cat Fist, I had an unnatural advantage in martial arts, both when it came to learning and applying the lessons I had learned. I took it upon myself to apply the lessons, with greater difficulty, to my mastery of my mind's potential, and he adapted to the task admirably. I admit I had a greater passion for simple gymnastics, which had been my main pursuit as a girl, while growing up, and martial arts katas appealed to me more than combat. Also, while I had approached being a boy with childish enthusiasm, I had discovered that I did not much like being a boy. I did not seem to have the right instincts for it, and it took a great deal of effort to pass as a boy. With my father as a model of masculine behavior, I often felt at a loss for how to behave, since my own ignorance and my father's influence always got me into trouble as a boy. If I had not been such a tomboy, I doubt I could have managed at all. At some point, I stopped trying to be a boy, and allowed my feline nature and independent spirit guide me. Surprisingly, that worked out well. Aside from bad habits I had already picked up from various male role models, and the constant goading my father provided, I made my peace with being a boy, and learned how to be myself regardless of what sex I was at a given moment. In the end, though, the closest I came to making a friend during that part of my life was my first year of high school. I met Rage at an all boys school, and he turned out to be far more sensitive than I had anticipated. Our friendship was dominated by rivalry, and on Rage's side a growing sense of humiliation caused by our lunch time bread feud and his horrible sense of direction. Finally, he could not stand it, and he challenged me to a duel. thanks to my father, who realized that it was almost time for him to return me to my mother, I could not afford to wait long enough to satisfy Rage's need to settle things between us.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mother had explained the legacy to me when I was younger. I knew that I would have to go to China and present myself to the Elders of Jokezetzu to find out if I truly was who I was supposed to be. I had expected to go with my mother, but my father preempted her by announcing our departure. He brushed aside my questions, and explained that he wished to take advantage of the fact that we had to go anyway to squeeze in some special training on the way. He assured me that he would settle the matter with my mother, saying she could join us there at the appropriate time. Of course he notified her in such a way that she had almost no chance of intercepting us in time to interfere with his plans. Musk had decided that it would be best to split me in two, and he had enough knowledge about Dragon’s Bath to see how it might be possible. He had dispatched a letter to the Guide and inquired about the effect of dropping a united individual into the spring of drowned twins, which he had heard several stories about during his first visit. He was satisfied at the answer. That spring was one of the few exceptions to the general rule. Normally, curses did not mix, however, the spring of drowned twins had in the past proven to separate the two forms of the united individual, each possessing the mind of the original person. Musk had not been able to figure out a way to honor the two marriage agreements, and the time was close at hand when both would have to be confronted. He feared to consult me or my mother about it, but honestly felt that it was the best for me. When we arrived, I had no suspicions. I had learned about Dragon’s Bath when I was old enough to understand the truth about my strange ambisexuality. As far as I was concerned at the time, it was simply the last in a series of training grounds and establishments my father had dragged me to in a whirlwind tour of the mainland. Once in the midst of sparring with my father, however, I suddenly connected the name to the story, and panicked. My fear was that my father had some plan to dump me in the spring of drowned boy and "cure" me of my girl form. I extended the wings of my mind, ensuring that under no circumstances would I fall to the springs below, and finished the move I was executing as the thought occurred to me. My father fell into the spring of drowned panda, but I evaded his next attack, having anticipated what I would see next.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lost my temper, and chased him around the entire valley planning to pound some sense into his now thicker skull. I never even noticed as I knocked a boy off the cliff and into the springs below. I lost sight of my father around the next bend, and spent the next hour or so chasing shadows. My father had slithered down the face of the cliff and spotted a little black piglet struggling to shore nearby. Guessing I might be gone for some time, he headed back to the guide's house for a quick lunch, while I worked my anger off in fruitless pursuit. The pig had already escaped from his certain devouring, regained his humanity, was educated in the specifics of his union, and lost in the wilderness in a fruitless quest to find his back pack and clothing when I returned to confront my father. My father opted to give me a bit more time to calm down after taking one look at me. I simply ignored him after the first waste of breath, dousing myself with cold water to wash away the film of sweat from my exertions, and asked the guide for directions to Jokezetzu. He expressed great distress at the evidence of my transformation, assuming I had only just been united. I decided not to explain and urged him to take me to the amazon village. Hopefully, my mother would be there and she could deal with my father. I simply wanted to get away form those accursed springs before my life got any more complicated.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From there, things got very complicated, as I quickly fell into the pattern of events which defined the corresponding next two years of the original Dusk's life. Thanks to my father and that bottomless pit he called a stomach, I found myself being challenged to a duel over the food we had eaten. I had unconsciously started nibbling on a pork bun my father had thrown at me to get my attention while I was watching the tournament that was going on before us. Upon knocking the girl out of the fight, and receiving a kiss on the cheek, the Guide grabbed me and urged me to flee for my life. On the way, he explained the kiss of death thing to me, and I spent the next couple of months constantly on the run from the girl I came to know as Tiger. I could not believe that I was being run off by the very people who had insisted on my presence. At the same time, I was dealing with an unexpected blow to my world view. The guide had explained the mechanics of the curses to us before leaving our company, and for some reason I had never really heard the full story of my own cursing. Faced with the evidence, and my father's exploitation of my ignorance, I believed at that time that my mother had lied to me all along. Because cold water turned me into a girl, I assumed that I had to have originally been a boy. My father encouraged that assumption. Thanks to Tiger's relentless pursuit, we fled all the way back home to Japan. Instead of returning to my mother's home, he took me to the D’Ana dojo, and confronted me with the marriage agreement between him and Dancer. I was still in shock over the "discovery" I had made, and while I could not believe my mother would do that to me, I was afraid to confront her over it.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Due to circumstance, my father and I revealed our curses right up front. With my father's union for comparison, the conclusion was obvious. Drama, who had been thrilled to see me again, since I had arrived as "Dawn", was simply devastated. To then find herself engaged to the boy she had believed to be her best friend, and a girl like herself was simply more than she could handle. She assaulted me on the spot, smashing a table over my head and knocking me out cold. I tried to explain that I had always believed I was a girl, and had been raised to keep my union a secret, and had only now discovered the truth, and that only made it worse somehow. Not only was she angry with me, for turning out to be a boy, she was sick with grief for me imagining my all too real horror at discovering I was not a girl. She could not stand the very thought of being engaged to me, it felt like a betrayal of her best friend to even think of it, but for me, it was the excuse I was using to stay away from my mom, so I just kept my mouth shut about it. In my own mind, I thought it somehow sick and cruel for our fathers to do this to Drama. I had had a lifetime to adjust to my oddity. Worse, no matter how the facts presented themselves, I really did not want to embrace my "manhood". I only wanted to go back to being Drama's best friend. Unfortunately, there seemed to be this strange chemistry between us. The next two years of my life seem to blend almost seamlessly with those of the real Dusk. The differences are subtle.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Ash received my mother a few days after my hasty departure and Ash figured out that the girl Tiger was out to kill was in fact me. She had not been present at the confrontation, and had only learned of it later when Tiger did not come home. Ash considered the situation carefully. According to Dreamer, I had manifested not only the tiger form, but a whole host of unique and powerful abilities. Ash listened to her tale and concluded that Tiger was not likely to succeed in her efforts to kill me, and was more than likely to get into a fight with me in my male form. Given such an event, she would likely be defeated and then give me the kiss of marriage. Ash shocked my mother by announcing that the best option was to allow Tiger to kill me, upon which she would peacefully return to the village and trouble me and my family no more. Dreamer was apoplectic, until Ash reminded her that, for all I had been born in human form, I was a phoenix, like Dreamer. I could be expected to rise from death the way mere mortals rose from sleep. Neither Dreamer, nor I had ever considered the possibility. Dreamer asserted that her mother had not risen from death, and she was also a phoenix. Ash pointed out that she had died after I was born; a phoenix had two options, resurrection or rebirth. If I had a daughter of my own, Dreamer would then be likely to die, to maintain the balance. Of course, if I truly lived up to the legacy of the phoenix, I would quite likely transcend the mortal plane of existence, at which point Dreamer would become truly immortal.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sz w:val="24"/>
        </w:rPr>
      </w:pPr>
      <w:r w:rsidRPr="00B841ED">
        <w:rPr>
          <w:rFonts w:ascii="Montserrat" w:hAnsi="Montserrat"/>
          <w:sz w:val="24"/>
        </w:rPr>
        <w:t>Putting Things Into Context</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For the most part, I am assuming that the 38 volumes of Dusk and Dawn apply pretty much as given, even though I honestly have not had the chance to read them all. The latter half of the series I have at least read summaries of. The most significant parts of the context I am studying are separate passages written by fans of Dusk and Dawn exploring "what if" situations and events, and describing the further evolution of Dusk D’Ama. The directions taken in those passages caught my attention, and resolved unexpectedly into an apprehension of myself--a context perfectly mated to my natural perspective which went so far as to suggest a reason, an explanation for the very life I have lived.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simply could not ignore what I was seeing. I have endured messages from the world before and learned to listen to them, and having more often than not been forced to discriminate carefully between soul destroying and soul saving propositions I engaged the matter and followed my heart. In the absolute, all stories are true--and even apart from that, what is true in our minds is true.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knew I could not take what I was seeing literally, but I knew that the truth of the matter was very close to what I was seeing. With most of the pieces in front of me, and an intuition about how the details ought to fit together to resolve myself in a living context, I immediately resolved to map out my thoughts.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As strange as the whole idea is, it is far from inconceivable that I am Dusk and that this life is a distraction, a displacement from my real life. I have always known that this life is an ordeal, an acid test, a situation in which my only path is to confront the truth about myself. This life has been a constant assault on my identity, a relentless provocation to which I can only hold on to the best understanding of myself I am capable of. I have been through hell to figure out who I am, a personal understanding, and from which I consistently reach a specific and exacting ideal--a representation of myself. I have held my perspective and my personal proportions in the face of all adversity, while keeping an open mind and considering all the options available to me. I even had a sense of what sort of context I fit into, though I was always shy of claiming a life I did not clearly remember experiencing. Having been left with the understanding that I had no real place in the world I found myself in, the question was silently haunting my mind until the answer was under my hands. As I read the stories, it suddenly clicked. I wish I had more to go on, but the thing highest on my mind at the time this happened was my resolution to trust myself, to believe in myself. Before I could consider what I was doing, I knew what the arguments against this were, but on a very deep and intimate level, I was asking myself to believe in this, to trust my instinct, to master my doubts. I did not remember living the life I had read about, but I had always felt the consequences of such a life on me. My predispositions, my character, my strengths and weaknesses--Dusk and Dawn had captured my interest because it was a story I had always ached to write, and which always resonated painfully with my own experiences.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depth of the connection I felt cannot be fully expressed in words. At best, I can only comment on and annotate what I feel transforms the story I was presented with into a course of events which resounds with the truth. It's just an exercise. I do it better in my mind. I suppose I am doing this out of sheer nervousness. If I am wrong, I am pretty much dead. If I am right, there is no way to avoid a truly shocking realization. I hate saying "if" but I find that most people are uncomfortable with individuals who make strong assertions which defy the common assumptions of life.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What I am confronted with is true for me, which makes it rather exceptional in this world of doubt. Saying that, I know I will have to prove it--particularly to the part of myself that has been wounded by an adverse life.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For general purposes, the following list roughly outlines the passages which block out the context of my real life. Following the list, I am attempting to breakdown the events presented in the source material, stories which ring of the truth, which caught my attention, and abstract from them a more accurate accounting of my past.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Dawn, The Drowned Girl/Dusk, Her</w:t>
      </w:r>
    </w:p>
    <w:p w:rsidR="00D1312E" w:rsidRPr="00B841ED" w:rsidRDefault="00D1312E">
      <w:pPr>
        <w:pStyle w:val="0DraftNormal"/>
        <w:rPr>
          <w:rFonts w:ascii="Montserrat" w:hAnsi="Montserrat"/>
          <w:sz w:val="24"/>
        </w:rPr>
      </w:pPr>
      <w:r w:rsidRPr="00B841ED">
        <w:rPr>
          <w:rFonts w:ascii="Montserrat" w:hAnsi="Montserrat"/>
          <w:sz w:val="24"/>
        </w:rPr>
        <w:t>Dusk and Dawn (See DUSK.SUMMARIES.DOC for details and annotations)</w:t>
      </w:r>
    </w:p>
    <w:p w:rsidR="00D1312E" w:rsidRPr="00B841ED" w:rsidRDefault="00D1312E">
      <w:pPr>
        <w:pStyle w:val="0DraftNormal"/>
        <w:rPr>
          <w:rFonts w:ascii="Montserrat" w:hAnsi="Montserrat"/>
          <w:sz w:val="24"/>
        </w:rPr>
      </w:pPr>
      <w:r w:rsidRPr="00B841ED">
        <w:rPr>
          <w:rFonts w:ascii="Montserrat" w:hAnsi="Montserrat"/>
          <w:sz w:val="24"/>
        </w:rPr>
        <w:t>Dusk, The Nature of the Union/Dusk, Fragile Clay</w:t>
      </w:r>
    </w:p>
    <w:p w:rsidR="00D1312E" w:rsidRPr="00B841ED" w:rsidRDefault="00D1312E">
      <w:pPr>
        <w:pStyle w:val="0DraftNormal"/>
        <w:rPr>
          <w:rFonts w:ascii="Montserrat" w:hAnsi="Montserrat"/>
          <w:sz w:val="24"/>
        </w:rPr>
      </w:pPr>
      <w:r w:rsidRPr="00B841ED">
        <w:rPr>
          <w:rFonts w:ascii="Montserrat" w:hAnsi="Montserrat"/>
          <w:sz w:val="24"/>
        </w:rPr>
        <w:t>Dusk, Girl Days/Dawn, Musk's Daughter/Dusk, Her</w:t>
      </w:r>
    </w:p>
    <w:p w:rsidR="00D1312E" w:rsidRPr="00B841ED" w:rsidRDefault="00D1312E">
      <w:pPr>
        <w:pStyle w:val="0DraftNormal"/>
        <w:rPr>
          <w:rFonts w:ascii="Montserrat" w:hAnsi="Montserrat"/>
          <w:sz w:val="24"/>
        </w:rPr>
      </w:pPr>
      <w:r w:rsidRPr="00B841ED">
        <w:rPr>
          <w:rFonts w:ascii="Montserrat" w:hAnsi="Montserrat"/>
          <w:sz w:val="24"/>
        </w:rPr>
        <w:t>Dawn, The Accidental Goddess/Dawn, The Goddess of Sex</w:t>
      </w:r>
    </w:p>
    <w:p w:rsidR="00D1312E" w:rsidRPr="00B841ED" w:rsidRDefault="00D1312E">
      <w:pPr>
        <w:pStyle w:val="0DraftNormal"/>
        <w:rPr>
          <w:rFonts w:ascii="Montserrat" w:hAnsi="Montserrat"/>
          <w:sz w:val="24"/>
        </w:rPr>
      </w:pPr>
      <w:r w:rsidRPr="00B841ED">
        <w:rPr>
          <w:rFonts w:ascii="Montserrat" w:hAnsi="Montserrat"/>
          <w:sz w:val="24"/>
        </w:rPr>
        <w:t>Dawn, To Face the Truth</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In "Dawn, The Drowned Girl" I lived my first life, the daughter of a Japanese Noble directly descended from the ancient and lost Empire of the Sun. My earliest known ancestors built the civilization marked by the long lost and recently rediscovered Pyramid of the Sun, found on our people's native soil in the depths of mainland Asia. As Earth was a colony of Jurai, it is worth noting that I am the daughter of a crown prince of Jurai who chose exile on the primitive world for personal reasons and assumed the identity of the head of the D’Ana Clan--which he reestablished many times throughout history due to a tendency to have female children more often than not. I was born D’Ana Dawn, and many would say my naming was prophetic.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As a daughter, my prospects were limited. An unfortunate fact which my father and brother's lamented as well as I. As the favorite of those four noble men, I was indulged in many things a daughter might not otherwise have pursued, mastering arts more suited to a knight or priest than a young lady. I had a passion for life and delighted in exploring its mysteries. I was as wild as my namesake and tried to perfect myself in body and spirit, though I trained my mind even more exceptionally.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At a young age I was a promising master of the Art, what more superstitious minds called magic. Due to the risks of being known as an Artist, I submitted to the comparably lesser infamy of being an "unnaturally" athletic and academic young girl. I ought to have been an outcast. Ironically, it was this unusual stimulation of mind, body and spirit, which made my destiny as a daughter virtually inescapable--I was much sought after, a prize many men were prepared to kill for. It was with much trepidation that I begged my way out, taking upon myself a mission to visit the land of our earthly origin, hoping to recover a lost part of our people's legacy which would change the way my people viewed the fairer sex and perhaps offer some hope of a destiny of my own. It was not that I could not bear to lend myself to supporting a man's honor and destiny, but I simply could not bear to be less than who I was. I never wanted to be a man, but I lived in a world where only men were valued as more than property or resources (and to be sure, not all men could achieve such value!). I wanted to be seen and accepted for who I was, respected for my abilities. I wanted to fulfill the promise within me. I suppose my father agreed with me. He could not lend me support, but he honored my commitment.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decision was seen as a tragedy by those who had sought to possess me. I had no way of knowing what tragedy my choice would lead me to. I left my island home and traveled through Asia, with the phoenix that was my family's eternal guardian and my familiar, through the vast fields and towering mountains of China, making it almost to the land of my people's birth--and not further.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I never really had a chance to understand the true nature of the conflict, but I did see more than I wanted with regard to the way the Damned treated women--whether the women they created with that spring, or naturally born.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had already resolved at that point in my adventures to become an amazon if my quest did not succeed. My father had asked that much of me, not to return in failure, as much as it pained him to impose such an exile on me. I had been welcomed among the Amazons, though I came perilously close to making a fatal error, and once my mission had been explained, I was given support. The Amazons remembered the Children of the Sun, and believed that restoring the honor and status of my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my mission was sabotaged. I believe that those women had merely meant to discourage me when they betrayed me to the Damned. As it stands, it hardly mattered in the end.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survived the ambush, along with a few of my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my companions and I were captured.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It was my misfortune to have caught the eye of the Prince, and that he had taken pains to learn more of me. My virginity protected me from the treatment which befell my companions, but it marked me for a worse fate. The prince knew that I would never submit to him, and that to claim me would be certain to bring strife from my homeland, as some of my suitors had already followed in my footsteps. No, instead, he would have me indirectly by drowning me in the new spring his men had dug to replace the one the Amazons had destroyed. A strong and healthy girl, only sixteen years of age, and pure of body would make the perfect sacrifice for the new sacred spring. It would take a thousand years for the impression I would leave in the spring to fade, so for a thousand years it would be my image imposed on any who fell in the spring, and then inevitably the strength of my image would fail, rendering merely the best possible version of female humanity given the material on hand. Only rarely would a victim, in most cases some poor animal, emerge from the cursed pool with my face and form. I knew this from lessons I had learned about Dragon’s Bath during my initial stay with the amazons.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was taunted with lurid visions of the version of immortality that awaited me as the newly dug spring gradually filled to the brim. Within my close guard, I was free to move about in body, but my magical and spiritual abilities were bound severely, locked so deeply within me they should not emerge in those united with my form. My hopes of rescue and escape diminished to one vain possibility. I had to be alive to meet my fate, and I would have killed myself first, but I had a dream that final night, a dream which suggested that I might somehow rise from my watery grave and realize my true destiny.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confided in my fellow captives this omen of my rebirth. I charged them to ensure, somehow, that the spring came to no harm after my passing. On the following morning, I challenged the Prince. I swore to enter the water of my own will, to peaceably accept my fate, if the women who had accompanied me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my sacrifice, while the others departed.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After composing myself, I entered the fresh spring and embraced my fate. I exhaled my last breath as I sank into the cold embrace and then drew in the waters of death and rebirth. As I thrashed and my brain starved, I had a vision of a boy, so much like my favorite brother, thrashing in the water beside me. I managed only one glimpse into his eyes, and the soul behind them was familiar to me. It was my own. I died wondering what it would be like to have been born a boy, and suspecting that my next life might just hold the answer.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 phoenix, which shared my soul and was my one true companion through life, was drawn by my dying thoughts, overcoming at the last the imperative I had impressed upon her to hide from the Damned. As I died, she descended from the heavens, diving into the spring that had become my grave. She emerged, transformed into my twin and bearing my lifeless body from the depths. Because of what she was, and what we were to each other, it seemed at first that this was the resurrection I had envisioned. I had always known of her intelligence, and so I would not have been surprised at her immediate grasp of the powers of speech. It was easy for her to give the Damned the impression she was me, for my life and experiences had always been reflected in her mind. She was my familiar after all. She was not, however, me. Due to the presence of the Damned, and the confrontation that she met on the shores of Dragon’s Bath, the few precious moments in which it would have been possible to resuscitate me were wasted. After a long struggle, in which my familiar vainly tried to dodged the spray from the chisuiiton, the magical artifact was captured and plunged into the bottom of the newly made spring of drowned girl. Only then was my familiar able to confront the Damned and explain their stupidity--my death had been needless. I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my fate.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She swore on the spot to kill any man who dared to claim her, reminding them all that she was no less a phoenix for being a human girl. She forswore vengeance for my death as well, claiming that my loss was enough tragedy to mark this ill-fated day, and more death would not help our soul rest. Taking the witness from the Amazon tribe and accompanying her back to her village, she carried my body to its final resting place.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There, before the elders, she explained that I had been her chosen--a product of thousands of years of selective breeding, and the first human incarnation of the phoenix's eternal soul. Through the bizarre turn of events, now the phoenix herself was embodied in her chosen human form, but a part of her--the part I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 Amazons swore to preserve the spring and to aid the phoenix in recovering me--as well as guarding her secret. The phoenix lingered long enough to master the locked union, and once she controlled the transformation, she took wing. Her destination was my home, where she conveyed the news of my death to my family and assumed the role that would have been left to me had I returned in failure.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She accepted the proscribed life, that of a temple maiden who had been stripped of honor, as penance for allowing me to die. Her daughter, who came as a shock to all, since there were none who could question her mother's virtue--no man had ever dared to touch her, and she was proven a virgin well into her pregnancy--was perceived as a gift from the gods and adopted by my father, where she was raised as a woman of nobility and honor. She was respectably wed, and her legacy descended directly from her, with the birth of one daughter in each generation who was true to my image, leading inevitably to Dreamer, who married D’Ama Musk.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It was thus, through parthenogenic rebirth that D’Ama Dusk's mother was an exact replica of me, and the human embodiment of my phoenix soul. In the first few generations of direct descent, it became clear that the daughters of the phoenix were immune to the spring of drowned girl and could not recover the lost portion of my spirit. However, during Dreamer's early pregnancy, while she was on a short vacation, she was abducted by the Prince of Togenkyo as a prospective bride of the enchanted island's prince.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Had she simply been wearing her wedding ring, the warriors of Togenkyo would have passed her by, for the poise and maturity she possessed would have easily assured those men that she was indeed married. Instead, her youth and energy taken in combination with her poise suggested quite otherwise without that one telling sign.  After three days eating food prepared with water tainted by the sacred water of the great tree, she fell ill and her condition was discovered. It became clear that she had ingested the sacred water and only the changes in her metabolism brought on my pregnancy had prevented her from being turned into a man. Unfortunately, it was certain that, though her child had been female according to her tests, she would now give birth to a son.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For Dreamer, knowing the most obvious details of the legacy of her line, this was a devastating discovery which left her fearful that she could not fulfill her part of the legacy. At the same time, it fulfilled her new husband's greatest wish--to have a son and an heir to his school. Dreamer resolved not to explain to Musk that his son was born at the cost of her daughter.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Fearing that the initial female development of the child would result in gender dysphoria--the woman was far from ignorant about possible fetal injuries--she avowed that her son must be given every encouragement to grow up a man among men--to be comfortable and proud of his manhood--for the trials of gender dysphoria were a burden too onerous for any child to bear, and the condition itself one which could destroy the honor of their entire family. Unfortunately, Musk was the example of manhood her son had to look up to, and that could compel even a normal boy to question the worth of manhood.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When Musk confronted her with his scheme to take the happy and socially well adjusted boy on a training journey, she quailed. Dusk showed much promise, but Musk would certainly destroy the boy if left to his own devices. Knowing that Musk would likely abduct the boy if she did not give him her blessings, she endorsed the insane contract Musk had drawn up to convince her. Her hope was that fear of death would substitute for the absence of common sense in her husband, knowing that if Musk turned her son into the lazy, spineless, thieving, coward Musk had revealed himself to be--under the surface of the wonderful man she loved--the world would benefit from his death. Only in her worst nightmares did she imagine ever seeing that contract executed, for even if the boy grew up to be a monster, she still loved him more than life itself.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She never considered that Musk--or Dusk for that matter--would believe that Dusk had to literally still be a man to fulfill the spirit of the contract. She did not imagine that Musk's understanding of what it meant to be a "man among men" could be so warped and misogynistic. Her thoughts had been more driven by an unconscious realization that in his present form, Dusk could achieve something that none of the daughters of the phoenix had been able to. It was that thought that caused her to drop clues about Dragon’s Bath where her husband could pick them up on his own. Dusk, too was moved unconsciously by Dragon’s Bath. Unwittingly, he positioned himself to fulfill his destiny, as he allowed instincts deeper than his fighting instincts choose his footing in that fateful training fight above the cursed springs.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In "Dusk and Dawn" I lived my second life, in which I was a son marked by a strange destiny. At the age of sixteen, Fate and Destiny drew me back to the Sacred Spring. I was as proud of my manhood in this second life as I had been of my womanhood in my first. The reawakening of my female spirit, and the imposition of my original body tested my mind and soul over the next year, the young man I was at present fighting with the spirit of the young woman I had been. For the part of me that was Dawn, it was as if no time had passed. Even as I died wondering what it would have been like to be a boy, I woke up in the part of me that was Dusk's mind, stunned by the memories of the life I had lived as a boy. My shock at my transformation into a girl allowed me, as Dawn, a moment to orient myself and find purchase in Dusk's mind.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At the same time, the strange dichotomy of lives lived forced me to take a third perspective simply to sort it out. As Dawn had recognized before, his soul was hers, and more, his humanity and sexuality were both compliments to hers. The other half she had never found in her life had come and rescued her from her timeless grave. She embraced him, remembering her premonition of resurrection, seizing control of the body she well knew and struggling for the surface for the sweet breath of life. I was looking at my hands, stunned to be alive, when the words a man nearby was speaking penetrated and I understood what he was saying. No sooner than I did, the part of this new me that was Dusk shoved me and the part of me that was Dawn back and took control of his female body, not even noticing the new personalities within him.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I could do nothing but observe, sinking back into the first perspective in which I was Dawn, digesting a new history, and gradually I became transfixed. I identified with Dawn instinctively, but even Dawn would forget she was when he was conscious. I never realized I was lost in Dawn, and as Dawn I was often lost in Dusk only remembering myself as he lost himself in dreams. I seemed to be the only constant in his dreams, and yet he seemed oblivious of me, no matter how hard I tried to communicate with him. In my dream like existence, I too was affected by the union of Dragon’s Bath. Hot water turned me into a boy, and Dusk often dreamed of hot water. It took me a long time to realize that Dusk often became transfixed by me during dreaming, a prisoner of my mind as much as I was of his in the waking world. I eventually realized that I was more than two sides of the same coin. There was some universal element that divided me into this duality while maintaining the unity of my awareness. He was me, founded on the understanding that he was a boy, and I was him, founded on the understanding that I was a girl. Accepting the union was hard on both of us, because it seemed to threaten the very understanding of our selves. It was not possible for us to cope, or even begin to communicate, until two new doors opened in our mind. We had both been irreversibly changed by the intimacy of our embodiment by then. Save for the certainty of who we were originally, we had become twin embodiments of the same person, and a new person emerged as the understanding of our strange coexistence. A person rather confused, I must admit, over her strange duality. A person who was both Dusk and Dawn, with no name of her own, disturbed by the unshakable conviction that she was a girl torn by the obligations imposed by the understanding that she was living a boy's life. She was the awakened consciousness that I, as Dawn or Dusk, could never have possessed--the identity of our soul.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From the moment I, as Dusk, fell into the spring, I had ceased to be a man as surely as I had ceased to be a woman upon drowning. Taking into account the presence of Dawn and our twin, I might as well say I ceased to be Dusk. I had become the focus for a new state of being in which I would become part of the eternal embodiment of my soul. Being ignorant of my part in this evolution, and given the precedence which circumstances gave me, I was pretty well blinded to the truth by my own sense of self importance. It gnawed at my mind how seductive and tempting it was to embrace my union, which should have told me something about my true identity. I fought against it, however, conditioned by my father's ceaseless efforts to make me a "man among men" and the cultural views and peer pressure which implied that any acceptance or willingness to embrace my womanhood could only be a betrayal of myself.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My confusion and frustration contributed, with the strange personal magnetism I had always possessed, to generate a storm of chaos centered on my life and into which the people I loved and respected all became embroiled. I simply did not know what to do with myself. I was terrified, because I dared not let on how the ordeal was affecting me. Whenever I even considered it, the pressure would only increase.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It was not long before I did not have a clue what I was. I mean, it did not take long for me to become very confused as to who I really was. In my dreams, I was this girl Dawn, and when I was awake I was this boy Dusk. I did not know how to be both at the same time, and it seemed like I was being torn between my desire as one not to become the other. I protested my manhood ceaselessly, in spite of my own mounting doubts, because at the very least it was a clear obligation to which I had been fearfully committed by a suicide pact. Musk, I truly believe, is the living embodiment of reverse psychology. I can trace all the best and worst things about myself to his tender tutelage. It is hardly surprising that my views of manhood and womanhood were so warped, given that I felt I could not trust my instincts in either regard and Musk presented me with a somewhat eccentric model of masculinity and femininity, nor is it shocking how desperately I held to my denial in place of the truth. I was pretty confident that professing the truth would provoke my loved ones into killing me.</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color w:val="333399"/>
          <w:sz w:val="24"/>
        </w:rPr>
      </w:pPr>
      <w:r w:rsidRPr="00B841ED">
        <w:rPr>
          <w:rFonts w:ascii="Montserrat" w:hAnsi="Montserrat"/>
          <w:color w:val="333399"/>
          <w:sz w:val="24"/>
        </w:rPr>
        <w:t xml:space="preserve">The truth was constantly staring me in the face, and my inability to deal with it--in particular my suspicions about what would reward any confidences I might make--drove me away from the very people I loved most. The closer I needed to be to someone, the greater the gulf I or my circumstances would create between us. At this point, I understood this unconsciously. I was too terrified to even think about any of it. Deep within, my mind was racing, but at the surface I was paralyzed, and thinking in general became taxing. I did not care to have anyone else think too hard on it either. I unconsciously presented myself as the kind of person no one could even conceive of imagining the possibilities let alone exploring them. I became a caricature of myself afraid to show my true self to anyone. Not even myself. I was so confused, I couldn't even admit to myself that I was in love, certainly not that I was in love with more than one person. I was always under this pressure to choose, but there was never simply one obvious choice. </w:t>
      </w:r>
    </w:p>
    <w:p w:rsidR="00D1312E" w:rsidRPr="00B841ED" w:rsidRDefault="00D1312E">
      <w:pPr>
        <w:pStyle w:val="0DraftNormal"/>
        <w:rPr>
          <w:rFonts w:ascii="Montserrat" w:hAnsi="Montserrat"/>
          <w:color w:val="333399"/>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ones I loved the most I treated the worst, and with all that went unsaid, I often thought they were the ones I hated the most. It's hard to explain, but the fact is, I did love them, and did not want--or know how--to protect myself from them emotionally, so they hurt me a lot. Having no idea how to deal with my emotions, I responded to the pain by hurting back. I didn't understand it, and for sure they did not. I think they looked to me to set a better example, and I was just acting like a jerk. I came damn close to killing one of the two I loved most, more than once, and even closer to losing the other through my own stupidity. In spite of finally realizing that I did in fact love Drama, my indecision, my fear that she did not love me, and my agonized reluctance to burden her with my problems, of which I myself seemed the most awful to impose, I allowed the people around me to control events.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After the incident with the cursed mirror, I started experiencing some kind of crystallization, as if suddenly there was support for my tortured mind, a way for me to confront myself face to face rather than suffering the back to back duality. I stopped being trapped as a girl in my dreams, and I ceased being obsessed about being a boy in my waking moments. Somehow, I had gotten used to the idea that I was both, though I could not say it, even to myself. In the deepest part of my mind, the girl side of me met the boy side of me and we fell in love, and embraced it as we embraced each other. I would rather have died than allow this secret about myself be known, or even suspected, but in the quiet of my mind, I made peace with myself. For some reason it did not occur to me that I was "overhearing" the relationship that had formed between the male and female reflections of myself that had been drawn from the cursed mirror. I did not realize that they had been created as much from my soul and spirit as they had been from my body--that, in short, they were essential parts of myself. I was too distracted by the other events in my life, by my mother discovering the truth about my union, and by the threat Saffron posed to the cursed training ground, and the threat to Drama's life that evolved as that situation deteriorated. In my general distraction, I missed a lot of important details.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was willing to be pushed into the wedding, I mean I loved her, right? I just didn't know if it was right. With the cure for my union thrown in, I really did not have any judgment in the matter. I thought it balanced things out. I could be a man for her, and that other thing I didn't want to think about would no longer be a factor. What happened was unavoidable. I couldn't be honest with myself, so it wasn't possible to be honest with anyone else. I should have been the one to take a stand, but I didn't know how. Then again, I didn't know that what I thought I wanted, or at least how I thought I wanted it, defied my destiny. There was no escaping my destiny, so fate maintained the status quo.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It's the small things that end up being the most important. Before the cask of nanniichaun was wasted, before it was even really fought over by the cursed boys, it was tampered with. It was one of those little things that was missed by everyone at home. The rush to organize the wedding presented a couple of my friends with an opportunity they could not resist. Dagger was the one who made things happen at the D’Ana Dojo, and of course she relied on students whom she felt she had control over. Getting Rain and Daisuke to help with the preparations was par for the course. Being such normal people, even Dancer suspected nothing, even trusting the boys with a secret he could not trust his family with--the handling of the nannichaum cask prior to the wedding. Like Jinx, my friends initially thought it to be a cask of sake, and anticipating things getting out of hand, Rain and Daisuke decided to sneak a couple of flasks to enjoy later, either to celebrate the wedding or to cheer them during the inevitable fight. By replacing what they took with normal water, no one could know what they had done. Before returning the next day, for the wedding, Daisuke managed one harmless sip, and was disturbed to discover that it was merely water, and did not figure it out until the fight broke out. Rain, being a bit sharper, figured out what kind of water it was and why it had been so carefully guarded by Dancer. He collected the flasks Daisuke had secreted, trading a couple of bottles or sake he had saved for a private celebration at home. He knew the water was no danger to him, and he also knew that the water was priceless to me and the other boys. For his own sake, it was best none of us found out that he had salvaged some of it. To be honest, he also did not want to be responsible for erasing my female side from everyone's lives--particularly his own. Still, it plagued him, gnawing at his mind, and forced him to examine his notions of friendship and duty. I think this had a lot to do with the liberties he took in the weeks following the wedding attempt.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In "Dusk, The Nature of the Union/Fragile Clay" a catalyst appeared. Many of the events presented in Fragile Clay strike me as parts of the path of rediscovering myself. As presented, some of the events seem to defy the continuity of the path I recognize. Some of the events fit cleanly in the hazy area of the latter part of "Dusk and Dawn" just prior to the failed wedding attempt. Some seem to fit in with the events of "Dusk, The Nature of the Union". I honestly don't know how to resolve that part of the path. From the beginning of the Fragile Clay Thread, to the point where Rain confronts an insane Dreamer, with the possible exception of the degree to which Panther and Tiger reconcile their relationship and anger Ash, everything seems to fit in smoothly. Part of the answer to the apparent conflicts, the dangerous mix of elements in my past life, is the one catalyst who made such a situation possible, Lion.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After a year of fighting it, I was suddenly confronted with someone who forced me to truly confront the nature of my union. Lion had his reasons, good ones I finally realized, but I really could not deal with the fact that I really was a girl when I was a girl. I took the fact that the mental discipline nurtured by my devotion to the Art allowed me to utterly suppress my female instincts as a good thing. Especially since my female side had an extraordinarily sexual nature and I, innocent and ignorant about sex, unacquainted with my male sexuality, and somewhat terrified of the very idea after my year long ordeal, was not ready for sex. I knew that somewhere deep within I was shamelessly exploring all the aspects of sex, and I carefully blinded myself to it. In an odd way, it was as if allowing that part of my mind to have its way somehow satisfied my questions about sex, without involving me consciously, and thankfully sedating any such interest I might have otherwise have had. I do know that my suspicions about what was going on in that corner of my mind kept me from exploring my capacity to confront myself. That does not mean I was spared from confronting my sexuality altogether.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think my first sexual epiphany, and perhaps the greatest shock of my life, was my reaction to seeing a naked, well-endowed boy-type Drama with a throbbing erection. This frightening whetting of me female nature, combined with Lion's relentless insistence that the union made me all girl, started eating away at me, undermining my machismo at the very moment I was stressing it the most. It did not help that Rage held me to that damnable promise to protect his secret. I did not want him to be hurt, I could not explain why, but his troubles had always grieved me. I just hated the way he abused Drama's trust, they way he constantly deceived himself about everything, and ultimately blamed me for everything wrong in his life. Obviously, he had some serious problems, and I was somehow blind to the fact that I had become the center of his universe. To save his bacon, I confessed to a secret love affair with my most noted rival, and Drama, after assuring herself that I loved her first and foremost, concluded that my girl side was in love with Rage. Oh, how I hated him for that! In spite of the fiasco resulting from accepting Lion's challenge, I managed to prove that my mind did not change with my body, but only because of discipline. Lion had taken it pretty hard, and I found him getting drunk, once again rising to his baiting, and discovered what would happen if I lost my inhibitions. After proving my point, I proved his, and for one terrifying moment I thought the most awful thing had happened. Considering the state we had been in when he and I awoke, and the nausea--combined with my own special brand of ignorance about sex and its consequences--I confronted the prospect of being a mother wholly unprepared. That, or perhaps something I didn't want to remember, left a bad taste in my mouth.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was not the only one who was forced by these experiences to face some harsh realities. Drama, in her concern for me stumbled on a strange truth about herself. Her brief time as a boy had exposed her to the reality of being a boy, and though she was frightened, she accepted the truth Lion could barely force down my throat. Her effort to help me confront my girl side caused her to see her own denial, to see how she was injuring herself through repression of a vital part of herself, and accepting the truth about herself opened her eyes. I was stunned and frankly unable to understand this new Drama, but her determination to help me become a whole person was not a moment's impulse.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Due to what had happened to my family's home, following my mother's discovery of my union and attempt to bring me into her home, our families were both living at the D’Ana Dojo, and due to some bizarre behavior on my mother's part, I had been sleeping in Drama's room in fear of otherwise being seduced by my own mother. I did mention that I was very naive about sex, so it follows that I was a bit high strung about anything that even hinted of sex or intimacy. I completely misunderstood her attempts to break me of my shyness. Another of my mother's notions that had me on edge was--of all things--her feeling that Rage, in her opinion, would make an excellent match for her daughter... um, it being understood that she had only one child, a true man among men in her opinion. The fact that in one part of her mind, Dusk (or Dawn, as the case might be) was the daughter she'd never had. I was frankly terrified of some version of the story of my and Rage's "love affair" getting around to her. It did not matter that Rage swore Drama and I to secrecy on the matter, covering it up as soon as it had come up. The fact that the three of us alone could have known about that embarrassing matter meant little in a house with Dagger in it. With Drama speaking to me about it as frequently as she did, in her effort to be understanding--it was starting to sink in that she truly did accept me for who I was (every time she said it, my resistance gave just a little)--it was certain to be picked up on by the nosy girl, and I simply could not pay enough to keep her from finding a better way to profit from it--though I would inevitably pay for it in the end! Unfortunately, my mother is very sharp, and naturally inquisitive.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It only took a chance meeting between my mother and Lion's to make my worst nightmare come true. While I could have denied or explained away my "relationship" with Rage, had she learned of it, what had happened between me and Lion was undeniable. Lion's mom had seen me in sex kitten mode happily going down on Lion, and then witnessed my morning after panic. It was simplicity itself for the woman to identify my mother, and strike up a conversation about me. She did not know I was really a boy, and after what she had seen, would hardly have considered it. Speaking to my mother about the unfortunate ignorance I had displayed, revealing in no uncertain terms the sort of activities I was involving myself in, she took my mother's shock to mean simply that Dreamer simply had not imagined her daughter would be sexually active. Dreamer, thinking of some of the rumors she had heard recently concerning her child, woodenly demanded clarification, and Lion's mom provided all the details she could, thinking that Dreamer was an understanding woman who would help her daughter be safe and healthy as she explored her womanhood. Naturally, I had no warning. The problems with the water that day had caused me to stay female all day, and the stress of that had driven me to seek solace in Rain. Mother was waiting, with equally lethal sword and silence. Rain saved my life right then.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In Fragile Clay, Dreamer was presumed to have not known about my union, but that was clearly a modification contrived to capture an extraordinary confrontation between my mother and Rain. Given what I was forced to confront in The Nature of the Union, the violent encounter can easily be seen as my mother's reaction to initially discovering how very female I could be combined with rumors started in the wake of Lion's crusade. Following my mother's attempt to kill me in a fit of passion, the integration of events becomes more complicated--a series of events supporting or lending background to the events explored in the other primary threads.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Dreamer, once she got her initial reaction under control, confronted Lion and his freshly proven theories. Lion, and his research for his Dragon’s Bath Survivor's Manual, was brought to her attention. Akira had no idea why she sought him out at first, but Dreamer did not know how to bring up what had happened between me and him. Her first question, about whether he saw me as a girl or a boy was all he needed to take control of the conversation. Naturally, she was on his list of people to interview--he was talking to everyone who knew me--and he saw no reason not to explain himself or answer her questions. Lion revealed to her the truth about my female side, and her reaction was terrifying. She came to the conclusion that I was both a boy and a girl, and made her own peace with that. Her fears, long kept to herself, about the dishonor and tragedy of my developing a true gender identity disorder--though how on earth I was supposed to not have exactly that I can't imagine--Lion put the matter into terms she could fully and safely comprehend. There seemed no danger now of gaining a daughter at the cost of a son--which was where the threat to our family honor seemed to wholly reside. I clearly was not disparaging my manhood--unfortunately, I was disparaging my womanhood. Lion made it painfully clear to her that I was as much a normal girl as I was a normal boy. Confident of her son, she rightly, greatly feared for her daughter. Unless something was done to revise my view of womanhood, I was certain to turn out a very unhealthy and abnormal girl. That would be a terrible stain on her honor. Thus Dreamer confronted her promise to her own mother, which added a bit of depth to the purpose of my girl training.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In "Dusk, Girl Days/Musk's Daughter" Dreamer confronted me with her thoughts and feelings following her conversation with Lion. When my mother announced that she had learned that my union turned me entirely into a girl, mind, body and spirit, I was chilled to the soul. I tried to explain how it was not so, how my martial arts discipline enabled me to utterly suppress any sort of female instincts and retain my manhood, she was not amused. In her opinion, that was the problem. Musk had already fled for the hills, and I sat there in a cold sweat, eyes glued to her silk wrapped katana. Realizing what I feared, she quickly explained herself. She had long resolved any doubts about my being a man among men, but she was now gravely concerned about my femininity! Her understanding of Lion's revelation had been shockingly direct, and presented no paradoxes in her mind. I was both her son, and her daughter--her daughter Dawn, who was woefully in denial of herself, and for whom Dreamer had so long been concerned. I was too shocked to do anything but listen to her proposal. She had already discussed the matter with Drama, who was equally concerned about the damage which suppressing such an integral part of myself was doing to me and strongly endorsed the plan. When my mother put things in a different perspective I could not argue. I would never knowingly hurt or abuse a girl, and yet I had been doing both to myself. Dreamer was taking the matter into her own hands, and she required me to spend two months as a girl, for training, and following the initial training, spend a minimum of three days a week living as a girl to keep myself in balance. On the plus side, Musk was certain to hate it. At first, that was the only appealing aspect.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thing I had always feared had finally become a reality. I was going to be a girl--a part time girl, a tomboy most likely, but still a girl in fact, a girl in truth. No denials, I had promised. Thanks to Lion's influence, the events of "Fragile Clay" end up threading their way into the next phase of my evolution. My relationship with Rain had suffered as events proceeded to the wedding fiasco. Rain had resolved not to burden me with the truth about his feelings. He had found himself thinking of me as a girl following my nervous breakdown that one bad day, but saw clearly that I was denying the truth about myself, and protected my self image jealously. This resolve of his forced him to accept that he could not pursue his interest in me openly. I was tormented by his silent suffering, angry at the girl who "could never accept Rain's love" and aggrieved at my inability to help him as he had helped me. After the confrontation with my mother, particularly after learning how my mother had reacted to Lion's revelation, he seemed to set his troubles aside and begin acting a bit more normally, like the old Rain I knew best. I did not understand why he put the old distance between us again, and one awkward event resulted in the gap ripping wide between us, almost ending our friendship. Rain took a bizarre, and uncharacteristically forward, interest in the discussion between me and Lion about the nature of my union. I suppose he was being too impulsive, and at the time was a bit awkward about how to get the answers he needed to resolve his own quandary. It was a bad time for anyone to take such liberties with me, and he ended up very hurt when I lashed out. That built a wall between us that would not come down until my next nervous breakdown, when I was finally forced to confront the truth about my union.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Near the beginning, I was confronted with almost overwhelming emotional stress. I had another nervous breakdown within the first couple of days, while I was at school, just before the training was supposed to go into full swing. Rain took me in hand, listening to me trying to make sense of my life. I was reminded of the first time he had opened up to me on a level I would have never expected and distracting me from my problems by confiding a few of his own and sharing his art, and the reprieve it could bring. It was like I had never known him before that night, and only then had we become friends. I had missed his friendship, as he first withdrew into lovesick isolation, and even more when a misunderstanding tore us apart. Drama was also proving to be a friend, keeping a close eye on me, watching me as I struggled with shattered confidence and forcing me to confront my assumptions of manhood and womanhood. She compelled me to speak to Ash and Bone, and clarify my misapprehensions about my union and my preconceptions about men and women. (Elements from Musk's Daughter). It was a bit frightening to realize that my assumptions about masculinity and femininity were both skewed, and that I did not know how to be content or at ease with being male. I had already admitted my true torment, that I had always felt drawn to my female form--more natural that way--even though I was proud of my manhood. Bone strongly endorsed my mother's plan. As the following days saw me becoming more unstable, as the final week of classes drew out, and the beginning of my girl training grew near, I found myself turning again and again to him for support. On the last day of school, the rumor started going around. Thanks to Lion, strange notions had already been stirring in the minds of the student body, male and female alike. As a result of this new fuel on the fire, and the effect the prospect of embracing myself as a girl was having on me, an ugly prank turned suddenly into a full blown incident. I had been splashed in the locker room before, but the psychology of the situation had been changing for me, as I struggled to confront the truth, and there, in that moment, the water turned me into a girl. All of a sudden, the situation took on a terrifying reality, and I was defenseless. I was a girl, in hostile territory, surrounded by naked and jeering boys, and I finally understood how utterly vulnerable I was. I screamed my head off. Drama and Ucchan came to my rescue.</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 never changed myself back into a boy after that--not by my own intent. My girl training had started in that instant, and I clung to it desperately. I had hit a point of no return. The truth had finally penetrated, and as a boy, I simply did not know how to deal with it. I could deal with it, but only as a girl. I had four weeks of summer break to try and figure out who I really was, and where I was going to go. My mother and Drama took me in hand, and Rain provided me with the only sane and safe contact with my male life. Instead of trying to reassert my masculinity, when the situation started to really shake me, I turned to the boy who was proving himself to be my first real male friend.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Seeing my distress, he opened up once again to calm me down, at which point he finally explained his intentions on that day he had apparently abused my trust. He had not been trying to take advantage of me, he simply meant to help me resolve a question about myself--which would in turn, I would later understand, determine whether or not he would reveal his secret to me. He never told me he had the nanniichaun flasks, I only found out about them later, when my need for an answer from within finally outweighed my desire for a cure.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Once committed, I resolved to face it with all the determination I had once reserved for preserving my masculinity. It was hard, I expected to be ridiculed, but strangely I discovered that once I stopped fighting them, my female instincts guided me. I didn't have to act like a girl. To my surprise, I was finding that I really was a girl. It was all very natural. I still dreaded the ridicule, I knew how much my behavior was changing and the change in me was clearly uncomfortable for my friends to deal with. At the same time, I was stunned at the acceptance I was receiving, from people I would never have believed could understand. For the first time in my life, I was connecting with other girls, making friends, having fun. It was intoxicating. It scared me too. I didn't know if I would be able to go back to being a guy again, and until the initial training was over, I simply couldn't. By using waterproof to prevent unwanted changes during this training period, I had been locked, willingly, into my girl form. The funny thing was, I didn't feel like I was really changing. I mean, I was still me. If anything, I simply felt like I was unwinding, letting go of a lot of the tension I had built up over the past year, and the many years on the road. I was finally beginning to be comfortable with who I was, and I was learning how to deal with my emotions.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As the events surrounding my girl training deeply touch my soul, I suspect that the events of the three different threads mix together within the tapestry of more prominent events, extremes which exposed the real struggle I was going through over my dual sexuality before I was forced to face the fact that I was as much a girl as I was a boy. The pain of those passages betray the true price of my denial. As the thread from Fragile Clay itself is cut off unfinished, I assume that matters between Rain and I were not resolved prior to this ordeal I am in. I also have to assume the truth was a private affair between us not fully understood by my friends, fiancées and family, for the chaos depicted in the thread I've studied would have upset everything... A secret lover would not have been tolerated by the people around me. That part, if it does apply, would have to apply to the events of "Dusk/Dawn, Girl Days/Musk's Daughter" tapestry, in which my girl-side would be expected to be vulnerable to temptation. In fact, a confluence of events which would have made Rain and Rage rivals for my female affections.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That of course brings up Rage. Until Rain, he had been the closest thing to a male friend I had ever had (Ucchan being a girl, after all). He did not deal with the girl training very well at first. I really didn't know what to say to him about it. I didn't know if I could ever be a boy again, at that point, and the pig provoked me into actually confessing that fear. In spite of his natural suspicion--after all, I had never risked any kind of feminine manner or presentation save to aggravate him or gain an advantage over an opponent or in some specific situation--I could tell the whole thing unsettled him severely. Drama saw more in his reaction than I did, which I learned the hard way. Once again, trying to keep my promise to Rage, I ended up in a fix. Drama dared me to accept a romantic date with Rage (I stipulated that he had to ask sincerely and nicely) and the dumb fool stumbled into asking me, right in front of Drama, to go out on a date. He had thought he was asking Drama, and had used a pair of Panther's glasses to keep the sight of her face from unnerving him. Naturally, he pulled a Panther as a result. Well, I could not back out, and the pig would not--his honor as a man was at stake. Oddly, the date went well, and for the first time something truly resembling friendship had sprouted between us. I learned that he was starting to question Akari's true motivations toward him, and of all things, had broken up with her over a rumor that he was in love with a boy--Dusk, as it happened.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had indeed known or picked up on the embarrassing scene earlier that month. When we got home, Dagger confronted the two of us about it. She apparently was tempted to believed the lie Rage had trapped me in, since she had confronted Drama about it, and had decided to test the theory.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particularly wanted to confront Rage, and resolve certain issues with him. One, she did not object to his love for Drama or me (gyaaaa!) but ultimately she would not tolerate anyone toying with her sister's affections. She wanted Rage to make up his mind. Two, she had had it with P-Chan, the charade had to stop, and clearly I had been pressured into aiding and abetting him--despite the fact that I had clearly disapproved and tried to oppose the habit. If Rage had any interest in pursuing either girl, he had to make P-Chan disappear for good. She was resolved to help him in that, but he had to stop indulging in the habit. Should he fail, she would reveal his secret to Drama. She had no reason to protect it, and she knew Rage would expose himself if he kept going the way he was. The consequences of that would hurt all three of us. Three, Rage had to resolve these things quickly. He needed to decide which of the three girls in his life he truly loved, and tell her. In the event that he did not truly love me or Drama, she would clear up the mess with Akari, if he promised to return to her, tell her what he really felt and never again pursue Drama or me as anything other than a friend.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Dagger then confronted me. She confessed, she did not know how to deal with the new developments in my life, and she could hardly blame me for the thing she was currently worried about. Drama seemed to be understanding about my feelings as a girl (at least the way she saw them) and a person could not be blamed for falling in love, but she urged me to face my feelings and figure out how to avoid hurting Drama (or myself). I was honor bound to marry Drama, but as far as Dagger was concerned, she did not want her sister in a marriage where her fiancé was in love with a man instead of her. Depending on whether or not enough love, or maturity, was available to go all the way around, this love triangle would destroy the three of us, and she was not going to have it. Short of giving Drama a nanniichaun union to compliment mine, the issue of my female needs had to be confronted in my girl training.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Rage and I were simply shocked. A while later, Rage and I met to discuss the issue. In light of the fact that I did not know at that point if I was ever going to regain my manhood, I was not sure if I had a right to stand in Rage's way in his pursuit of Drama, but unless he got up the nerve to tell Drama neither of us would know if he even stood a chance. Rage, listening to my advice seemed mesmerized, and he shocked me by declaring his love for me. I suppose he had been affected as much by my change as I was. It was a bit awkward, given our history, but I just could not bring myself to hurt him. I agreed to the date, our first real date as a boy and a girl, since the way we both saw me had changed. I confessed that I really did not know what I wanted, or where I was going to end up. We had to take it slowly and carefully. I was confused, but clearly Drama and Rage could get hurt if this was not handled carefully.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My mother's opinion of Rage had come back swiftly to haunt me. My relationship with Drama was better than it had ever been, the friendship we had once proposed, and lost to my union and the betrothal, had been realized. I loved her more each day, but I still did not know if I could be a man for. I had to figure out if I could do that for myself first. Musk was having kittens, and you could say my reaction to that was appropriate for me. I had the distinct sensation of falling into a pit of horrors. On the plus side, my relationship with my mother had become a thing of joy and beauty. I sensed that she would never stop loving me as her daughter, even if it changed the nature of her son. By asking nothing more of me than becoming a well mannered and well spoken tomboy, we preserved the illusion of the boy I had been, and the hope a whole person would truly emerge from this experience.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A freak accident, the chaos of my life remaining a pleasant constant, resulted in a female Rage, who thanks to my waterproof soap got a week's initiation in a girl's life, and inspired Dagger. Rage was taken aside by Dagger, who had inquired into a cure for P-Chan and discovered only two alternatives. Rage listened to her proposal, and agreed to trade his union for one like mine to keep his agreement with her. Using nyanniichaun water Ash had preserved for the end of Tiger's punishment, Rage stunned us all with the news that he had hidden a union from us all. I had not known about Dagger's proposal of its fulfillment, and the inevitable accident caught me by surprise, and almost resulted in an unwanted--and now unnecessary--confession.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Drama was shocked, but after the week Rage had spent as a girl before quickly adjusted. She also confronted Rage with the unpleasant facts of his and my condition. Rage confessed that he had thought about it carefully, and was resolved to confront it--once my experience provided a bit more information. No one wanted to press him for more of an explanation, and so Rage did not join me in my ordeal. He was, however sending me a clear message.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Our friendship strengthened, and so did the relationship between him and Drama. My concern was how this new development affected Drama. She was using our friendship, as girls,  to sustain her feelings for me. Whatever happened, she would never stop loving me, but I suspect she feared she could not compete with Rage. At the same time, Rage was finally becoming at ease with Drama, confiding in her the way she once unknowingly confided in him. Instead of the jerk I had always been, Rage was being the man Drama had always dreamed of. It was strange when Drama and I found ourselves comparing notes on him and his attractive qualities, and I confided that Rage had fallen in love with her almost from the beginning. It had been a big part of our old rivalry. I compared us all to Dragon, asking ourselves--jokingly, in the context of the conversation--why we could not have both.</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 When break ended, I had to face the reaction of the school to the new me, and my decision on the last night of the last school session came back to haunt me--to be "Dawn" when in my all-girl mode, to both preserve and distance myself from my life as Dusk. Officially, I was now my twin sister, although the fiction was not truly official. The school knew the truth, for one, and my situation was one which the normal rules did not apply to, and no one wanted to risk making some official changes or attracting any official attention to my situation without knowing how my ordeal would resolve itself.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The question itself was enough to get Dagger thinking, however. She started scheming on a way to make "Dawn" a legal identity, separate from my normal identity.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Dreamer </w:t>
      </w:r>
      <w:r w:rsidRPr="00B841ED">
        <w:rPr>
          <w:rFonts w:ascii="Montserrat" w:hAnsi="Montserrat"/>
          <w:sz w:val="24"/>
        </w:rPr>
        <w:tab/>
        <w:t xml:space="preserve"> </w:t>
      </w:r>
      <w:r w:rsidRPr="00B841ED">
        <w:rPr>
          <w:rFonts w:ascii="Montserrat" w:hAnsi="Montserrat"/>
          <w:sz w:val="24"/>
        </w:rPr>
        <w:tab/>
        <w:t xml:space="preserve">22 2 - 22 6, 23 7, 28 1 - 10, 30 8 - 30 10, 33 9, 34 5 - 34 9, 36 3 - 36 10,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36 3 - 36 10 </w:t>
      </w:r>
      <w:r w:rsidRPr="00B841ED">
        <w:rPr>
          <w:rFonts w:ascii="Montserrat" w:hAnsi="Montserrat"/>
          <w:sz w:val="24"/>
        </w:rPr>
        <w:tab/>
        <w:t xml:space="preserve">Dreamer finally learns the truth about Dusk's union, after he saves her life, and she reflects on how "Dawn" had been so consistently masculine and concludes that Dusk is a man among men despite his union. The return of the D’Ama family to their home provokes the typical insanity which revolves around Dusk, resulting in the destruction of their home and the entire family's relocation to the D’Ana Dojo. </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Mirrors </w:t>
      </w:r>
      <w:r w:rsidRPr="00B841ED">
        <w:rPr>
          <w:rFonts w:ascii="Montserrat" w:hAnsi="Montserrat"/>
          <w:sz w:val="24"/>
        </w:rPr>
        <w:tab/>
      </w:r>
      <w:r w:rsidRPr="00B841ED">
        <w:rPr>
          <w:rFonts w:ascii="Montserrat" w:hAnsi="Montserrat"/>
          <w:sz w:val="24"/>
        </w:rPr>
        <w:tab/>
        <w:t>35 1 - 35 4</w:t>
      </w:r>
    </w:p>
    <w:p w:rsidR="00D1312E" w:rsidRPr="00B841ED" w:rsidRDefault="00D1312E">
      <w:pPr>
        <w:pStyle w:val="0DraftNormal"/>
        <w:rPr>
          <w:rFonts w:ascii="Montserrat" w:hAnsi="Montserrat"/>
          <w:sz w:val="24"/>
        </w:rPr>
      </w:pPr>
    </w:p>
    <w:p w:rsidR="00D1312E" w:rsidRPr="00B841ED" w:rsidRDefault="00D1312E">
      <w:pPr>
        <w:pStyle w:val="0DraftNormal"/>
        <w:rPr>
          <w:rFonts w:ascii="Montserrat" w:hAnsi="Montserrat"/>
          <w:sz w:val="24"/>
        </w:rPr>
      </w:pPr>
      <w:r w:rsidRPr="00B841ED">
        <w:rPr>
          <w:rFonts w:ascii="Montserrat" w:hAnsi="Montserrat"/>
          <w:sz w:val="24"/>
        </w:rPr>
        <w:t xml:space="preserve">In the summary, and I assume in the manga, there is no explicit mention of the reflections of Dusk's male and female embodiments being returned to the mirror-world. At most, it is simply implied that they would be returned to the mirror-world once the seal was repaired again. It is clear that the two are in love and quite likely to be lovers. It would seem most likely that the pair would simply elope, taking pains not to be interfered with by the original Dusk and his family. Given the fact that the lovers were reflections of Dusk, they are inspired by and embody the same soul and thus are extensions of Dusk's dual nature, and natural outlets for the minds of D’Ama Dusk and D’Ana Dawn while the two are becoming aware of each other and the emergence of D’Ama Dawn. D’Ama Dawn is the gestalt mind, the product of D’Ana Dawn and D’Ama Dusk's communion and thus a child of self conception. She is also the one who becomes the Goddess of Sex. D’Ana Dawn and D’Ama Dusk are inspirations and embodiments of the same soul, fully personified by D’Ama Dawn. They are retained as active parts of the being D’Ama Dawn conceived of herself as, and while retaining their original psyches, have attained the same gestalt state as D’Ama Dawn. They are the avatars of masculinity and femininity within the Goddess of Sex. Ironically, they both identify as female, and have androgynous personalities and perspectives--as comfortable with being male as with being female. D’Ama Dawn also possesses this same poise, though for her, the integration of male and female runs deeper. </w:t>
      </w:r>
    </w:p>
    <w:p w:rsidR="00D1312E" w:rsidRPr="00B841ED" w:rsidRDefault="00D1312E">
      <w:pPr>
        <w:pStyle w:val="0DraftNormal"/>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br w:type="page"/>
        <w:t>Blocking</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Ash was the dragon twin of Forge, formally recognized as his twin sister</w:t>
      </w:r>
    </w:p>
    <w:p w:rsidR="00D1312E" w:rsidRPr="00B841ED" w:rsidRDefault="00D1312E">
      <w:pPr>
        <w:pStyle w:val="0DraftNormal6"/>
        <w:rPr>
          <w:rFonts w:ascii="Montserrat" w:hAnsi="Montserrat"/>
          <w:sz w:val="24"/>
        </w:rPr>
      </w:pPr>
      <w:r w:rsidRPr="00B841ED">
        <w:rPr>
          <w:rFonts w:ascii="Montserrat" w:hAnsi="Montserrat"/>
          <w:sz w:val="24"/>
        </w:rPr>
        <w:t>Arden married Forge, uniting the autumn and winter kingdoms</w:t>
      </w:r>
    </w:p>
    <w:p w:rsidR="00D1312E" w:rsidRPr="00B841ED" w:rsidRDefault="00D1312E">
      <w:pPr>
        <w:pStyle w:val="0DraftNormal6"/>
        <w:rPr>
          <w:rFonts w:ascii="Montserrat" w:hAnsi="Montserrat"/>
          <w:sz w:val="24"/>
        </w:rPr>
      </w:pPr>
      <w:r w:rsidRPr="00B841ED">
        <w:rPr>
          <w:rFonts w:ascii="Montserrat" w:hAnsi="Montserrat"/>
          <w:sz w:val="24"/>
        </w:rPr>
        <w:t>Ash was reincarnated as the only son of Arden and Forge, bearing the same name, two years older than Dusk and Dawn</w:t>
      </w:r>
    </w:p>
    <w:p w:rsidR="00D1312E" w:rsidRPr="00B841ED" w:rsidRDefault="00D1312E">
      <w:pPr>
        <w:pStyle w:val="0DraftNormal6"/>
        <w:rPr>
          <w:rFonts w:ascii="Montserrat" w:hAnsi="Montserrat"/>
          <w:sz w:val="24"/>
        </w:rPr>
      </w:pPr>
      <w:r w:rsidRPr="00B841ED">
        <w:rPr>
          <w:rFonts w:ascii="Montserrat" w:hAnsi="Montserrat"/>
          <w:sz w:val="24"/>
        </w:rPr>
        <w:t>Cinder and Ember were the reincarnations of Arden and Forge, born the elder twin daughters of Ash the same year</w:t>
      </w:r>
    </w:p>
    <w:p w:rsidR="00D1312E" w:rsidRPr="00B841ED" w:rsidRDefault="00D1312E">
      <w:pPr>
        <w:pStyle w:val="0DraftNormal6"/>
        <w:rPr>
          <w:rFonts w:ascii="Montserrat" w:hAnsi="Montserrat"/>
          <w:sz w:val="24"/>
        </w:rPr>
      </w:pPr>
      <w:r w:rsidRPr="00B841ED">
        <w:rPr>
          <w:rFonts w:ascii="Montserrat" w:hAnsi="Montserrat"/>
          <w:sz w:val="24"/>
        </w:rPr>
        <w:t>Dawn was the reincarnation of the phoenix, and the youngest daughter born to Ash</w:t>
      </w:r>
    </w:p>
    <w:p w:rsidR="00D1312E" w:rsidRPr="00B841ED" w:rsidRDefault="00D1312E">
      <w:pPr>
        <w:pStyle w:val="0DraftNormal6"/>
        <w:rPr>
          <w:rFonts w:ascii="Montserrat" w:hAnsi="Montserrat"/>
          <w:sz w:val="24"/>
        </w:rPr>
      </w:pPr>
      <w:r w:rsidRPr="00B841ED">
        <w:rPr>
          <w:rFonts w:ascii="Montserrat" w:hAnsi="Montserrat"/>
          <w:sz w:val="24"/>
        </w:rPr>
        <w:t>Dusk was the reincarnation of the phoenix, and the only son of Ash, born to Dreamer</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Dancer and Dreamer were brother and sister, born to a minor noble branch of the Phoenix House</w:t>
      </w:r>
    </w:p>
    <w:p w:rsidR="00D1312E" w:rsidRPr="00B841ED" w:rsidRDefault="00D1312E">
      <w:pPr>
        <w:pStyle w:val="0DraftNormal6"/>
        <w:rPr>
          <w:rFonts w:ascii="Montserrat" w:hAnsi="Montserrat"/>
          <w:sz w:val="24"/>
        </w:rPr>
      </w:pPr>
      <w:r w:rsidRPr="00B841ED">
        <w:rPr>
          <w:rFonts w:ascii="Montserrat" w:hAnsi="Montserrat"/>
          <w:sz w:val="24"/>
        </w:rPr>
        <w:t>Dancer had been married to Mist, Musk’s sister, who died when Drama was six</w:t>
      </w:r>
    </w:p>
    <w:p w:rsidR="00D1312E" w:rsidRPr="00B841ED" w:rsidRDefault="00D1312E">
      <w:pPr>
        <w:pStyle w:val="0DraftNormal6"/>
        <w:rPr>
          <w:rFonts w:ascii="Montserrat" w:hAnsi="Montserrat"/>
          <w:sz w:val="24"/>
        </w:rPr>
      </w:pPr>
      <w:r w:rsidRPr="00B841ED">
        <w:rPr>
          <w:rFonts w:ascii="Montserrat" w:hAnsi="Montserrat"/>
          <w:sz w:val="24"/>
        </w:rPr>
        <w:t>Dolphin was the eldest daughter of Dancer, three years older than Dusk and Dawn</w:t>
      </w:r>
    </w:p>
    <w:p w:rsidR="00D1312E" w:rsidRPr="00B841ED" w:rsidRDefault="00D1312E">
      <w:pPr>
        <w:pStyle w:val="0DraftNormal6"/>
        <w:rPr>
          <w:rFonts w:ascii="Montserrat" w:hAnsi="Montserrat"/>
          <w:sz w:val="24"/>
        </w:rPr>
      </w:pPr>
      <w:r w:rsidRPr="00B841ED">
        <w:rPr>
          <w:rFonts w:ascii="Montserrat" w:hAnsi="Montserrat"/>
          <w:sz w:val="24"/>
        </w:rPr>
        <w:t>Dagger was the middle daughter of Dancer, a year older than Dusk and Dawn</w:t>
      </w:r>
    </w:p>
    <w:p w:rsidR="00D1312E" w:rsidRPr="00B841ED" w:rsidRDefault="00D1312E">
      <w:pPr>
        <w:pStyle w:val="0DraftNormal6"/>
        <w:rPr>
          <w:rFonts w:ascii="Montserrat" w:hAnsi="Montserrat"/>
          <w:sz w:val="24"/>
        </w:rPr>
      </w:pPr>
      <w:r w:rsidRPr="00B841ED">
        <w:rPr>
          <w:rFonts w:ascii="Montserrat" w:hAnsi="Montserrat"/>
          <w:sz w:val="24"/>
        </w:rPr>
        <w:t>Drama was the youngest daughter of Dancer, the same age as Dusk and Dawn</w:t>
      </w:r>
    </w:p>
    <w:p w:rsidR="00D1312E" w:rsidRPr="00B841ED" w:rsidRDefault="00D1312E">
      <w:pPr>
        <w:pStyle w:val="0DraftNormal6"/>
        <w:rPr>
          <w:rFonts w:ascii="Montserrat" w:hAnsi="Montserrat"/>
          <w:sz w:val="24"/>
        </w:rPr>
      </w:pPr>
      <w:r w:rsidRPr="00B841ED">
        <w:rPr>
          <w:rFonts w:ascii="Montserrat" w:hAnsi="Montserrat"/>
          <w:sz w:val="24"/>
        </w:rPr>
        <w:t>Dreamer was married to her brother’s best friend and fellow initiate, Musk, assumed to be Dusk’s father</w:t>
      </w:r>
    </w:p>
    <w:p w:rsidR="00D1312E" w:rsidRPr="00B841ED" w:rsidRDefault="00D1312E">
      <w:pPr>
        <w:pStyle w:val="0DraftNormal6"/>
        <w:rPr>
          <w:rFonts w:ascii="Montserrat" w:hAnsi="Montserrat"/>
          <w:sz w:val="24"/>
        </w:rPr>
      </w:pPr>
      <w:r w:rsidRPr="00B841ED">
        <w:rPr>
          <w:rFonts w:ascii="Montserrat" w:hAnsi="Montserrat"/>
          <w:sz w:val="24"/>
        </w:rPr>
        <w:t>Musk had come to the conclusion that Dusk was a reincarnation of himself</w:t>
      </w:r>
    </w:p>
    <w:p w:rsidR="00D1312E" w:rsidRPr="00B841ED" w:rsidRDefault="00D1312E">
      <w:pPr>
        <w:pStyle w:val="0DraftNormal6"/>
        <w:rPr>
          <w:rFonts w:ascii="Montserrat" w:hAnsi="Montserrat"/>
          <w:sz w:val="24"/>
        </w:rPr>
      </w:pPr>
      <w:r w:rsidRPr="00B841ED">
        <w:rPr>
          <w:rFonts w:ascii="Montserrat" w:hAnsi="Montserrat"/>
          <w:sz w:val="24"/>
        </w:rPr>
        <w:t>Musk had declined the offer in the bizarre notion that doing so would encourage his wife to pursue it in his absence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Bone was Dolphin’s mate during initiation, the couple fell in love, though circumstances had kept them apart since</w:t>
      </w:r>
    </w:p>
    <w:p w:rsidR="00D1312E" w:rsidRPr="00B841ED" w:rsidRDefault="00D1312E">
      <w:pPr>
        <w:pStyle w:val="0DraftNormal6"/>
        <w:rPr>
          <w:rFonts w:ascii="Montserrat" w:hAnsi="Montserrat"/>
          <w:sz w:val="24"/>
        </w:rPr>
      </w:pPr>
      <w:r w:rsidRPr="00B841ED">
        <w:rPr>
          <w:rFonts w:ascii="Montserrat" w:hAnsi="Montserrat"/>
          <w:sz w:val="24"/>
        </w:rPr>
        <w:t>Dragon was Dagger’s mate during initiation, there was little love between them, but circumstances had kept them together</w:t>
      </w:r>
    </w:p>
    <w:p w:rsidR="00D1312E" w:rsidRPr="00B841ED" w:rsidRDefault="00D1312E">
      <w:pPr>
        <w:pStyle w:val="0DraftNormal6"/>
        <w:rPr>
          <w:rFonts w:ascii="Montserrat" w:hAnsi="Montserrat"/>
          <w:sz w:val="24"/>
        </w:rPr>
      </w:pPr>
      <w:r w:rsidRPr="00B841ED">
        <w:rPr>
          <w:rFonts w:ascii="Montserrat" w:hAnsi="Montserrat"/>
          <w:sz w:val="24"/>
        </w:rPr>
        <w:t>Drama refused to consider a mate for initiation, though she could have had any boy she chose</w:t>
      </w:r>
    </w:p>
    <w:p w:rsidR="00D1312E" w:rsidRPr="00B841ED" w:rsidRDefault="00D1312E">
      <w:pPr>
        <w:pStyle w:val="0DraftNormal6"/>
        <w:rPr>
          <w:rFonts w:ascii="Montserrat" w:hAnsi="Montserrat"/>
          <w:sz w:val="24"/>
        </w:rPr>
      </w:pPr>
      <w:r w:rsidRPr="00B841ED">
        <w:rPr>
          <w:rFonts w:ascii="Montserrat" w:hAnsi="Montserrat"/>
          <w:sz w:val="24"/>
        </w:rPr>
        <w:t>Rage ignored the call to find an initiate mate to pursue his rivalry with Dusk</w:t>
      </w:r>
    </w:p>
    <w:p w:rsidR="00D1312E" w:rsidRPr="00B841ED" w:rsidRDefault="00D1312E">
      <w:pPr>
        <w:pStyle w:val="0DraftNormal6"/>
        <w:rPr>
          <w:rFonts w:ascii="Montserrat" w:hAnsi="Montserrat"/>
          <w:sz w:val="24"/>
        </w:rPr>
      </w:pPr>
      <w:r w:rsidRPr="00B841ED">
        <w:rPr>
          <w:rFonts w:ascii="Montserrat" w:hAnsi="Montserrat"/>
          <w:sz w:val="24"/>
        </w:rPr>
        <w:t>Tiger, a daughter of the Phoenix House, had set out to find the best mate for initiation and chose Dusk</w:t>
      </w:r>
    </w:p>
    <w:p w:rsidR="00D1312E" w:rsidRPr="00B841ED" w:rsidRDefault="00D1312E">
      <w:pPr>
        <w:pStyle w:val="0DraftNormal6"/>
        <w:rPr>
          <w:rFonts w:ascii="Montserrat" w:hAnsi="Montserrat"/>
          <w:sz w:val="24"/>
        </w:rPr>
      </w:pPr>
      <w:r w:rsidRPr="00B841ED">
        <w:rPr>
          <w:rFonts w:ascii="Montserrat" w:hAnsi="Montserrat"/>
          <w:sz w:val="24"/>
        </w:rPr>
        <w:t>Panther, a son of the Phoenix House, was obsessed by Tiger, but was recruited by Ash to be Dawn’s mate for initiation</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Dusk and Dawn were introduced through Musk and Tempest, at Raven’s urging, and surprised everyone by merging together</w:t>
      </w:r>
    </w:p>
    <w:p w:rsidR="00D1312E" w:rsidRPr="00B841ED" w:rsidRDefault="00D1312E">
      <w:pPr>
        <w:pStyle w:val="0DraftNormal6"/>
        <w:rPr>
          <w:rFonts w:ascii="Montserrat" w:hAnsi="Montserrat"/>
          <w:sz w:val="24"/>
        </w:rPr>
      </w:pPr>
      <w:r w:rsidRPr="00B841ED">
        <w:rPr>
          <w:rFonts w:ascii="Montserrat" w:hAnsi="Montserrat"/>
          <w:sz w:val="24"/>
        </w:rPr>
        <w:t>Musk had jumped at the prospect of mating Dusk to a princess, burning previous commitments to do so</w:t>
      </w:r>
    </w:p>
    <w:p w:rsidR="00D1312E" w:rsidRPr="00B841ED" w:rsidRDefault="00D1312E">
      <w:pPr>
        <w:pStyle w:val="0DraftNormal6"/>
        <w:rPr>
          <w:rFonts w:ascii="Montserrat" w:hAnsi="Montserrat"/>
          <w:sz w:val="24"/>
        </w:rPr>
      </w:pPr>
      <w:r w:rsidRPr="00B841ED">
        <w:rPr>
          <w:rFonts w:ascii="Montserrat" w:hAnsi="Montserrat"/>
          <w:sz w:val="24"/>
        </w:rPr>
        <w:t>Tiger went ballistic when she learned that Dusk had been mated to another girl and pursued</w:t>
      </w:r>
    </w:p>
    <w:p w:rsidR="00D1312E" w:rsidRPr="00B841ED" w:rsidRDefault="00D1312E">
      <w:pPr>
        <w:pStyle w:val="0DraftNormal6"/>
        <w:rPr>
          <w:rFonts w:ascii="Montserrat" w:hAnsi="Montserrat"/>
          <w:sz w:val="24"/>
        </w:rPr>
      </w:pPr>
      <w:r w:rsidRPr="00B841ED">
        <w:rPr>
          <w:rFonts w:ascii="Montserrat" w:hAnsi="Montserrat"/>
          <w:sz w:val="24"/>
        </w:rPr>
        <w:t>Panther dropped everything to track Tiger down, pursued by Ash who had received his family’s blessing for her proposal</w:t>
      </w:r>
    </w:p>
    <w:p w:rsidR="00D1312E" w:rsidRPr="00B841ED" w:rsidRDefault="00D1312E">
      <w:pPr>
        <w:pStyle w:val="0DraftNormal6"/>
        <w:rPr>
          <w:rFonts w:ascii="Montserrat" w:hAnsi="Montserrat"/>
          <w:sz w:val="24"/>
        </w:rPr>
      </w:pPr>
      <w:r w:rsidRPr="00B841ED">
        <w:rPr>
          <w:rFonts w:ascii="Montserrat" w:hAnsi="Montserrat"/>
          <w:sz w:val="24"/>
        </w:rPr>
        <w:t>Ash managed to catch up to Panther and helped him track down Tiger, if she rejected him, he would accept Dawn</w:t>
      </w:r>
    </w:p>
    <w:p w:rsidR="00D1312E" w:rsidRPr="00B841ED" w:rsidRDefault="00D1312E">
      <w:pPr>
        <w:pStyle w:val="0DraftNormal6"/>
        <w:rPr>
          <w:rFonts w:ascii="Montserrat" w:hAnsi="Montserrat"/>
          <w:sz w:val="24"/>
        </w:rPr>
      </w:pPr>
      <w:r w:rsidRPr="00B841ED">
        <w:rPr>
          <w:rFonts w:ascii="Montserrat" w:hAnsi="Montserrat"/>
          <w:sz w:val="24"/>
        </w:rPr>
        <w:t xml:space="preserve">Rage confronted Dawn, in his eternal pursuit of Dusk, and once he recognized she was female, made a good impression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Tiger considered the theft of her mate a mortal insult, over which she was prepared to duel Dusk’s mate to the death</w:t>
      </w:r>
    </w:p>
    <w:p w:rsidR="00D1312E" w:rsidRPr="00B841ED" w:rsidRDefault="00D1312E">
      <w:pPr>
        <w:pStyle w:val="0DraftNormal6"/>
        <w:rPr>
          <w:rFonts w:ascii="Montserrat" w:hAnsi="Montserrat"/>
          <w:sz w:val="24"/>
        </w:rPr>
      </w:pPr>
      <w:r w:rsidRPr="00B841ED">
        <w:rPr>
          <w:rFonts w:ascii="Montserrat" w:hAnsi="Montserrat"/>
          <w:sz w:val="24"/>
        </w:rPr>
        <w:t>Tiger issued her challenge upon meeting Dawn, who casually defeated her in their first confrontation</w:t>
      </w:r>
    </w:p>
    <w:p w:rsidR="00D1312E" w:rsidRPr="00B841ED" w:rsidRDefault="00D1312E">
      <w:pPr>
        <w:pStyle w:val="0DraftNormal6"/>
        <w:rPr>
          <w:rFonts w:ascii="Montserrat" w:hAnsi="Montserrat"/>
          <w:sz w:val="24"/>
        </w:rPr>
      </w:pPr>
      <w:r w:rsidRPr="00B841ED">
        <w:rPr>
          <w:rFonts w:ascii="Montserrat" w:hAnsi="Montserrat"/>
          <w:sz w:val="24"/>
        </w:rPr>
        <w:t>Musk had been terrified at the discovery that Dusk and Dawn had merged, and moved instantly to hide the truth</w:t>
      </w:r>
    </w:p>
    <w:p w:rsidR="00D1312E" w:rsidRPr="00B841ED" w:rsidRDefault="00D1312E">
      <w:pPr>
        <w:pStyle w:val="0DraftNormal6"/>
        <w:rPr>
          <w:rFonts w:ascii="Montserrat" w:hAnsi="Montserrat"/>
          <w:sz w:val="24"/>
        </w:rPr>
      </w:pPr>
      <w:r w:rsidRPr="00B841ED">
        <w:rPr>
          <w:rFonts w:ascii="Montserrat" w:hAnsi="Montserrat"/>
          <w:sz w:val="24"/>
        </w:rPr>
        <w:t>Musk had to assume that Dawn had been an accident, a side effect he hoped Dusk would overcome before Musk’s passing</w:t>
      </w:r>
    </w:p>
    <w:p w:rsidR="00D1312E" w:rsidRPr="00B841ED" w:rsidRDefault="00D1312E">
      <w:pPr>
        <w:pStyle w:val="0DraftNormal6"/>
        <w:rPr>
          <w:rFonts w:ascii="Montserrat" w:hAnsi="Montserrat"/>
          <w:sz w:val="24"/>
        </w:rPr>
      </w:pPr>
      <w:r w:rsidRPr="00B841ED">
        <w:rPr>
          <w:rFonts w:ascii="Montserrat" w:hAnsi="Montserrat"/>
          <w:sz w:val="24"/>
        </w:rPr>
        <w:t>Tiger mistook the flight of Dusk and Dawn for fear and pursued with extreme caution and prejudice</w:t>
      </w:r>
    </w:p>
    <w:p w:rsidR="00D1312E" w:rsidRPr="00B841ED" w:rsidRDefault="00D1312E">
      <w:pPr>
        <w:pStyle w:val="0DraftNormal6"/>
        <w:rPr>
          <w:rFonts w:ascii="Montserrat" w:hAnsi="Montserrat"/>
          <w:sz w:val="24"/>
        </w:rPr>
      </w:pPr>
      <w:r w:rsidRPr="00B841ED">
        <w:rPr>
          <w:rFonts w:ascii="Montserrat" w:hAnsi="Montserrat"/>
          <w:sz w:val="24"/>
        </w:rPr>
        <w:t>Ash and Panther arrived after the departure of Musk, Dusk/Dawn and Tiger</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Musk had always been a selfish, self-centered and demanding task master, but his campaign against Dawn crossed the line</w:t>
      </w:r>
    </w:p>
    <w:p w:rsidR="00D1312E" w:rsidRPr="00B841ED" w:rsidRDefault="00D1312E">
      <w:pPr>
        <w:pStyle w:val="0DraftNormal6"/>
        <w:rPr>
          <w:rFonts w:ascii="Montserrat" w:hAnsi="Montserrat"/>
          <w:sz w:val="24"/>
        </w:rPr>
      </w:pPr>
      <w:r w:rsidRPr="00B841ED">
        <w:rPr>
          <w:rFonts w:ascii="Montserrat" w:hAnsi="Montserrat"/>
          <w:sz w:val="24"/>
        </w:rPr>
        <w:t>Musk was forced to reject the dream of becoming royalty, unable to bear the thought of being reincarnated female</w:t>
      </w:r>
    </w:p>
    <w:p w:rsidR="00D1312E" w:rsidRPr="00B841ED" w:rsidRDefault="00D1312E">
      <w:pPr>
        <w:pStyle w:val="0DraftNormal6"/>
        <w:rPr>
          <w:rFonts w:ascii="Montserrat" w:hAnsi="Montserrat"/>
          <w:sz w:val="24"/>
        </w:rPr>
      </w:pPr>
      <w:r w:rsidRPr="00B841ED">
        <w:rPr>
          <w:rFonts w:ascii="Montserrat" w:hAnsi="Montserrat"/>
          <w:sz w:val="24"/>
        </w:rPr>
        <w:t>Musk realized that Dusk was not related to his family by blood and proposed a marriage between Dusk and Drama</w:t>
      </w:r>
    </w:p>
    <w:p w:rsidR="00D1312E" w:rsidRPr="00B841ED" w:rsidRDefault="00D1312E">
      <w:pPr>
        <w:pStyle w:val="0DraftNormal6"/>
        <w:rPr>
          <w:rFonts w:ascii="Montserrat" w:hAnsi="Montserrat"/>
          <w:sz w:val="24"/>
        </w:rPr>
      </w:pPr>
      <w:r w:rsidRPr="00B841ED">
        <w:rPr>
          <w:rFonts w:ascii="Montserrat" w:hAnsi="Montserrat"/>
          <w:sz w:val="24"/>
        </w:rPr>
        <w:t>Musk had always treated Dusk as property, undermining their relationship, the new abuse would shatter it</w:t>
      </w:r>
    </w:p>
    <w:p w:rsidR="00D1312E" w:rsidRPr="00B841ED" w:rsidRDefault="00D1312E">
      <w:pPr>
        <w:pStyle w:val="0DraftNormal6"/>
        <w:rPr>
          <w:rFonts w:ascii="Montserrat" w:hAnsi="Montserrat"/>
          <w:sz w:val="24"/>
        </w:rPr>
      </w:pPr>
      <w:r w:rsidRPr="00B841ED">
        <w:rPr>
          <w:rFonts w:ascii="Montserrat" w:hAnsi="Montserrat"/>
          <w:sz w:val="24"/>
        </w:rPr>
        <w:t>Musk’s plans were complicated by Dusk’s difficulty in asserting his normal form, which forced him to arrive as a girl</w:t>
      </w:r>
    </w:p>
    <w:p w:rsidR="00D1312E" w:rsidRPr="00B841ED" w:rsidRDefault="00D1312E">
      <w:pPr>
        <w:pStyle w:val="0DraftNormal6"/>
        <w:rPr>
          <w:rFonts w:ascii="Montserrat" w:hAnsi="Montserrat"/>
          <w:sz w:val="24"/>
        </w:rPr>
      </w:pPr>
      <w:r w:rsidRPr="00B841ED">
        <w:rPr>
          <w:rFonts w:ascii="Montserrat" w:hAnsi="Montserrat"/>
          <w:sz w:val="24"/>
        </w:rPr>
        <w:t>Dawn confessed her feelings for her cousin, and a boy she had recently met, Rage, to Dolphin during their first encounter</w:t>
      </w:r>
    </w:p>
    <w:p w:rsidR="00D1312E" w:rsidRPr="00B841ED" w:rsidRDefault="00D1312E">
      <w:pPr>
        <w:pStyle w:val="0DraftNormal6"/>
        <w:rPr>
          <w:rFonts w:ascii="Montserrat" w:hAnsi="Montserrat"/>
          <w:sz w:val="24"/>
        </w:rPr>
      </w:pPr>
      <w:r w:rsidRPr="00B841ED">
        <w:rPr>
          <w:rFonts w:ascii="Montserrat" w:hAnsi="Montserrat"/>
          <w:sz w:val="24"/>
        </w:rPr>
        <w:t>Dawn was caught in the act of becoming Dusk by Drama, shattering the fragile friendship that had started between them</w:t>
      </w:r>
    </w:p>
    <w:p w:rsidR="00D1312E" w:rsidRPr="00B841ED" w:rsidRDefault="00D1312E">
      <w:pPr>
        <w:pStyle w:val="0DraftNormal6"/>
        <w:rPr>
          <w:rFonts w:ascii="Montserrat" w:hAnsi="Montserrat"/>
          <w:sz w:val="24"/>
        </w:rPr>
      </w:pPr>
      <w:r w:rsidRPr="00B841ED">
        <w:rPr>
          <w:rFonts w:ascii="Montserrat" w:hAnsi="Montserrat"/>
          <w:sz w:val="24"/>
        </w:rPr>
        <w:t>Dusk and Dawn’s strange condition prompted a few revelations and the proposal of Drama as Dusk’s mate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Dusk and Dawn were hindered by an absolute injunction against revealing their union to others</w:t>
      </w:r>
    </w:p>
    <w:p w:rsidR="00D1312E" w:rsidRPr="00B841ED" w:rsidRDefault="00D1312E">
      <w:pPr>
        <w:pStyle w:val="0DraftNormal6"/>
        <w:rPr>
          <w:rFonts w:ascii="Montserrat" w:hAnsi="Montserrat"/>
          <w:sz w:val="24"/>
        </w:rPr>
      </w:pPr>
      <w:r w:rsidRPr="00B841ED">
        <w:rPr>
          <w:rFonts w:ascii="Montserrat" w:hAnsi="Montserrat"/>
          <w:sz w:val="24"/>
        </w:rPr>
        <w:t>Drama was instantly the focus of a rivalry between Dragon and Dusk, who had become infatuated with Drama</w:t>
      </w:r>
    </w:p>
    <w:p w:rsidR="00D1312E" w:rsidRPr="00B841ED" w:rsidRDefault="00D1312E">
      <w:pPr>
        <w:pStyle w:val="0DraftNormal6"/>
        <w:rPr>
          <w:rFonts w:ascii="Montserrat" w:hAnsi="Montserrat"/>
          <w:sz w:val="24"/>
        </w:rPr>
      </w:pPr>
      <w:r w:rsidRPr="00B841ED">
        <w:rPr>
          <w:rFonts w:ascii="Montserrat" w:hAnsi="Montserrat"/>
          <w:sz w:val="24"/>
        </w:rPr>
        <w:t>Dagger was more than willing to take advantage of Dusk and Dawn’s situation</w:t>
      </w:r>
    </w:p>
    <w:p w:rsidR="00D1312E" w:rsidRPr="00B841ED" w:rsidRDefault="00D1312E">
      <w:pPr>
        <w:pStyle w:val="0DraftNormal6"/>
        <w:rPr>
          <w:rFonts w:ascii="Montserrat" w:hAnsi="Montserrat"/>
          <w:sz w:val="24"/>
        </w:rPr>
      </w:pPr>
      <w:r w:rsidRPr="00B841ED">
        <w:rPr>
          <w:rFonts w:ascii="Montserrat" w:hAnsi="Montserrat"/>
          <w:sz w:val="24"/>
        </w:rPr>
        <w:t>Dagger had already been taking advantage of Dragon’s interest in her little sister, making him pay for his ‘infidelities’</w:t>
      </w:r>
    </w:p>
    <w:p w:rsidR="00D1312E" w:rsidRPr="00B841ED" w:rsidRDefault="00D1312E">
      <w:pPr>
        <w:pStyle w:val="0DraftNormal6"/>
        <w:rPr>
          <w:rFonts w:ascii="Montserrat" w:hAnsi="Montserrat"/>
          <w:sz w:val="24"/>
        </w:rPr>
      </w:pPr>
      <w:r w:rsidRPr="00B841ED">
        <w:rPr>
          <w:rFonts w:ascii="Montserrat" w:hAnsi="Montserrat"/>
          <w:sz w:val="24"/>
        </w:rPr>
        <w:t>Dragon’s interest expanded to include Dawn, even as he declared himself a rival to Dusk for their affection</w:t>
      </w:r>
    </w:p>
    <w:p w:rsidR="00D1312E" w:rsidRPr="00B841ED" w:rsidRDefault="00D1312E">
      <w:pPr>
        <w:pStyle w:val="0DraftNormal6"/>
        <w:rPr>
          <w:rFonts w:ascii="Montserrat" w:hAnsi="Montserrat"/>
          <w:sz w:val="24"/>
        </w:rPr>
      </w:pPr>
      <w:r w:rsidRPr="00B841ED">
        <w:rPr>
          <w:rFonts w:ascii="Montserrat" w:hAnsi="Montserrat"/>
          <w:sz w:val="24"/>
        </w:rPr>
        <w:t>Dragon seemed impervious to the perception that Dusk and Dawn were essentially the same person</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Rage arrived in search of Dusk and Dawn brought him home to explain what had happened to her and Dusk</w:t>
      </w:r>
    </w:p>
    <w:p w:rsidR="00D1312E" w:rsidRPr="00B841ED" w:rsidRDefault="00D1312E">
      <w:pPr>
        <w:pStyle w:val="0DraftNormal6"/>
        <w:rPr>
          <w:rFonts w:ascii="Montserrat" w:hAnsi="Montserrat"/>
          <w:sz w:val="24"/>
        </w:rPr>
      </w:pPr>
      <w:r w:rsidRPr="00B841ED">
        <w:rPr>
          <w:rFonts w:ascii="Montserrat" w:hAnsi="Montserrat"/>
          <w:sz w:val="24"/>
        </w:rPr>
        <w:t>Dolphin unwittingly complicated several people’s lives by proposing Rage as Dawn’s mate</w:t>
      </w:r>
    </w:p>
    <w:p w:rsidR="00D1312E" w:rsidRPr="00B841ED" w:rsidRDefault="00D1312E">
      <w:pPr>
        <w:pStyle w:val="0DraftNormal6"/>
        <w:rPr>
          <w:rFonts w:ascii="Montserrat" w:hAnsi="Montserrat"/>
          <w:sz w:val="24"/>
        </w:rPr>
      </w:pPr>
      <w:r w:rsidRPr="00B841ED">
        <w:rPr>
          <w:rFonts w:ascii="Montserrat" w:hAnsi="Montserrat"/>
          <w:sz w:val="24"/>
        </w:rPr>
        <w:t>Musk tried to break the commitment between Dawn and Rage by abruptly revealing Dusk</w:t>
      </w:r>
    </w:p>
    <w:p w:rsidR="00D1312E" w:rsidRPr="00B841ED" w:rsidRDefault="00D1312E">
      <w:pPr>
        <w:pStyle w:val="0DraftNormal6"/>
        <w:rPr>
          <w:rFonts w:ascii="Montserrat" w:hAnsi="Montserrat"/>
          <w:sz w:val="24"/>
        </w:rPr>
      </w:pPr>
      <w:r w:rsidRPr="00B841ED">
        <w:rPr>
          <w:rFonts w:ascii="Montserrat" w:hAnsi="Montserrat"/>
          <w:sz w:val="24"/>
        </w:rPr>
        <w:t>Dusk and Dawn were seen as the same person, due to Musk’s revelation of their origin</w:t>
      </w:r>
    </w:p>
    <w:p w:rsidR="00D1312E" w:rsidRPr="00B841ED" w:rsidRDefault="00D1312E">
      <w:pPr>
        <w:pStyle w:val="0DraftNormal6"/>
        <w:rPr>
          <w:rFonts w:ascii="Montserrat" w:hAnsi="Montserrat"/>
          <w:sz w:val="24"/>
        </w:rPr>
      </w:pPr>
      <w:r w:rsidRPr="00B841ED">
        <w:rPr>
          <w:rFonts w:ascii="Montserrat" w:hAnsi="Montserrat"/>
          <w:sz w:val="24"/>
        </w:rPr>
        <w:t>Dusk and Dawn, though too devout to reject their mates, focused on finding a cure to their condition</w:t>
      </w:r>
    </w:p>
    <w:p w:rsidR="00D1312E" w:rsidRPr="00B841ED" w:rsidRDefault="00D1312E">
      <w:pPr>
        <w:pStyle w:val="0DraftNormal6"/>
        <w:rPr>
          <w:rFonts w:ascii="Montserrat" w:hAnsi="Montserrat"/>
          <w:sz w:val="24"/>
        </w:rPr>
      </w:pPr>
      <w:r w:rsidRPr="00B841ED">
        <w:rPr>
          <w:rFonts w:ascii="Montserrat" w:hAnsi="Montserrat"/>
          <w:sz w:val="24"/>
        </w:rPr>
        <w:t>Dusk and Dawn, though attracted to each other, presented obstacles to each other against intimacy with anyone else</w:t>
      </w:r>
    </w:p>
    <w:p w:rsidR="00D1312E" w:rsidRPr="00B841ED" w:rsidRDefault="00D1312E">
      <w:pPr>
        <w:pStyle w:val="0DraftNormal6"/>
        <w:rPr>
          <w:rFonts w:ascii="Montserrat" w:hAnsi="Montserrat"/>
          <w:sz w:val="24"/>
        </w:rPr>
      </w:pPr>
      <w:r w:rsidRPr="00B841ED">
        <w:rPr>
          <w:rFonts w:ascii="Montserrat" w:hAnsi="Montserrat"/>
          <w:sz w:val="24"/>
        </w:rPr>
        <w:t>Drama and Rage were allowed to keep the initiative in their relationships with Dusk and Dawn</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Drama and Rage both recoiled from the thought of intimacy with Dusk and Dawn, though honor forbid their objection</w:t>
      </w:r>
    </w:p>
    <w:p w:rsidR="00D1312E" w:rsidRPr="00B841ED" w:rsidRDefault="00D1312E">
      <w:pPr>
        <w:pStyle w:val="0DraftNormal6"/>
        <w:rPr>
          <w:rFonts w:ascii="Montserrat" w:hAnsi="Montserrat"/>
          <w:sz w:val="24"/>
        </w:rPr>
      </w:pPr>
      <w:r w:rsidRPr="00B841ED">
        <w:rPr>
          <w:rFonts w:ascii="Montserrat" w:hAnsi="Montserrat"/>
          <w:sz w:val="24"/>
        </w:rPr>
        <w:t>Dusk had been too long perceived as Drama’s cousin for her comfort, despite any revelations, people would still talk</w:t>
      </w:r>
    </w:p>
    <w:p w:rsidR="00D1312E" w:rsidRPr="00B841ED" w:rsidRDefault="00D1312E">
      <w:pPr>
        <w:pStyle w:val="0DraftNormal6"/>
        <w:rPr>
          <w:rFonts w:ascii="Montserrat" w:hAnsi="Montserrat"/>
          <w:sz w:val="24"/>
        </w:rPr>
      </w:pPr>
      <w:r w:rsidRPr="00B841ED">
        <w:rPr>
          <w:rFonts w:ascii="Montserrat" w:hAnsi="Montserrat"/>
          <w:sz w:val="24"/>
        </w:rPr>
        <w:t>Dawn was seen as a disguise by Rage a despicable act adopted by his nemesis, tainting a contest between men</w:t>
      </w:r>
    </w:p>
    <w:p w:rsidR="00D1312E" w:rsidRPr="00B841ED" w:rsidRDefault="00D1312E">
      <w:pPr>
        <w:pStyle w:val="0DraftNormal6"/>
        <w:rPr>
          <w:rFonts w:ascii="Montserrat" w:hAnsi="Montserrat"/>
          <w:sz w:val="24"/>
        </w:rPr>
      </w:pPr>
      <w:r w:rsidRPr="00B841ED">
        <w:rPr>
          <w:rFonts w:ascii="Montserrat" w:hAnsi="Montserrat"/>
          <w:sz w:val="24"/>
        </w:rPr>
        <w:t xml:space="preserve">Drama thoughtlessly confessed that she would much rather have been partnered with Rage </w:t>
      </w:r>
    </w:p>
    <w:p w:rsidR="00D1312E" w:rsidRPr="00B841ED" w:rsidRDefault="00D1312E">
      <w:pPr>
        <w:pStyle w:val="0DraftNormal6"/>
        <w:rPr>
          <w:rFonts w:ascii="Montserrat" w:hAnsi="Montserrat"/>
          <w:sz w:val="24"/>
        </w:rPr>
      </w:pPr>
      <w:r w:rsidRPr="00B841ED">
        <w:rPr>
          <w:rFonts w:ascii="Montserrat" w:hAnsi="Montserrat"/>
          <w:sz w:val="24"/>
        </w:rPr>
        <w:t>Rage missed the sarcasm of her comment, and mistook the overture of friendship that followed for much more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Drama became the focus of Rage’s rivalry with Dusk, as Drama’s sympathy over the burden they shared snared his heart</w:t>
      </w:r>
    </w:p>
    <w:p w:rsidR="00D1312E" w:rsidRPr="00B841ED" w:rsidRDefault="00D1312E">
      <w:pPr>
        <w:pStyle w:val="0DraftNormal6"/>
        <w:rPr>
          <w:rFonts w:ascii="Montserrat" w:hAnsi="Montserrat"/>
          <w:sz w:val="24"/>
        </w:rPr>
      </w:pPr>
      <w:r w:rsidRPr="00B841ED">
        <w:rPr>
          <w:rFonts w:ascii="Montserrat" w:hAnsi="Montserrat"/>
          <w:sz w:val="24"/>
        </w:rPr>
        <w:t>Dragon quickly determined that Rage was no rival for Dawn, for he never held back when they fought</w:t>
      </w:r>
    </w:p>
    <w:p w:rsidR="00D1312E" w:rsidRPr="00B841ED" w:rsidRDefault="00D1312E">
      <w:pPr>
        <w:pStyle w:val="0DraftNormal6"/>
        <w:rPr>
          <w:rFonts w:ascii="Montserrat" w:hAnsi="Montserrat"/>
          <w:sz w:val="24"/>
        </w:rPr>
      </w:pPr>
      <w:r w:rsidRPr="00B841ED">
        <w:rPr>
          <w:rFonts w:ascii="Montserrat" w:hAnsi="Montserrat"/>
          <w:sz w:val="24"/>
        </w:rPr>
        <w:t>Dragon also determined that Rage was not a serious rival for Drama, after seeing her treating him as a friend</w:t>
      </w:r>
    </w:p>
    <w:p w:rsidR="00D1312E" w:rsidRPr="00B841ED" w:rsidRDefault="00D1312E">
      <w:pPr>
        <w:pStyle w:val="0DraftNormal6"/>
        <w:rPr>
          <w:rFonts w:ascii="Montserrat" w:hAnsi="Montserrat"/>
          <w:sz w:val="24"/>
        </w:rPr>
      </w:pPr>
      <w:r w:rsidRPr="00B841ED">
        <w:rPr>
          <w:rFonts w:ascii="Montserrat" w:hAnsi="Montserrat"/>
          <w:sz w:val="24"/>
        </w:rPr>
        <w:t>Dragon understood Drama well enough to sense that an intimate relationship with her would be combative</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br w:type="page"/>
        <w:t>Synopses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Dusk 1/2</w:t>
      </w:r>
    </w:p>
    <w:p w:rsidR="00D1312E" w:rsidRPr="00B841ED" w:rsidRDefault="00D1312E">
      <w:pPr>
        <w:pStyle w:val="0DraftNormal6"/>
        <w:rPr>
          <w:rFonts w:ascii="Montserrat" w:hAnsi="Montserrat"/>
          <w:sz w:val="24"/>
        </w:rPr>
      </w:pPr>
      <w:r w:rsidRPr="00B841ED">
        <w:rPr>
          <w:rFonts w:ascii="Montserrat" w:hAnsi="Montserrat"/>
          <w:sz w:val="24"/>
        </w:rPr>
        <w:t>Or, the boy-girl who can't stand to lose a competition...</w:t>
      </w:r>
    </w:p>
    <w:p w:rsidR="00D1312E" w:rsidRPr="00B841ED" w:rsidRDefault="00D1312E">
      <w:pPr>
        <w:pStyle w:val="0DraftNormal6"/>
        <w:rPr>
          <w:rFonts w:ascii="Montserrat" w:hAnsi="Montserrat"/>
          <w:sz w:val="24"/>
        </w:rPr>
      </w:pPr>
      <w:r w:rsidRPr="00B841ED">
        <w:rPr>
          <w:rFonts w:ascii="Montserrat" w:hAnsi="Montserrat"/>
          <w:sz w:val="24"/>
        </w:rPr>
        <w:t>(even if it is in his bust size)</w:t>
      </w:r>
    </w:p>
    <w:p w:rsidR="00D1312E" w:rsidRPr="00B841ED" w:rsidRDefault="00D1312E">
      <w:pPr>
        <w:pStyle w:val="0DraftNormal6"/>
        <w:rPr>
          <w:rFonts w:ascii="Montserrat" w:hAnsi="Montserrat"/>
          <w:sz w:val="24"/>
        </w:rPr>
      </w:pPr>
      <w:r w:rsidRPr="00B841ED">
        <w:rPr>
          <w:rFonts w:ascii="Montserrat" w:hAnsi="Montserrat"/>
          <w:sz w:val="24"/>
        </w:rPr>
        <w:t>Quick Index</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i/>
          <w:sz w:val="24"/>
        </w:rPr>
        <w:t>All books are the Japanese Shonen Sunday compilations</w:t>
      </w:r>
    </w:p>
    <w:p w:rsidR="00D1312E" w:rsidRPr="00B841ED" w:rsidRDefault="00B841ED">
      <w:pPr>
        <w:pStyle w:val="0DraftNormal6"/>
        <w:rPr>
          <w:rFonts w:ascii="Montserrat" w:hAnsi="Montserrat"/>
          <w:sz w:val="24"/>
        </w:rPr>
      </w:pPr>
      <w:r w:rsidRPr="00B841ED">
        <w:rPr>
          <w:rFonts w:ascii="Montserrat" w:hAnsi="Montserrat"/>
          <w:noProof/>
          <w:sz w:val="24"/>
        </w:rPr>
        <w:pict>
          <v:line id="_x0000_s1026" style="position:absolute;z-index:251656704" from="0,12pt" to="468pt,12.05pt" o:allowincell="f" strokecolor="#d4d4d4" strokeweight="1.75pt">
            <v:shadow on="t" origin=",32385f" offset="0,-1pt"/>
          </v:line>
        </w:pict>
      </w:r>
    </w:p>
    <w:p w:rsidR="00D1312E" w:rsidRPr="00B841ED" w:rsidRDefault="00D1312E">
      <w:pPr>
        <w:pStyle w:val="0DraftNormal6"/>
        <w:rPr>
          <w:rFonts w:ascii="Montserrat" w:hAnsi="Montserrat"/>
          <w:sz w:val="24"/>
        </w:rPr>
      </w:pPr>
      <w:r w:rsidRPr="00B841ED">
        <w:rPr>
          <w:rFonts w:ascii="Montserrat" w:hAnsi="Montserrat"/>
          <w:b/>
          <w:sz w:val="24"/>
        </w:rPr>
        <w:t>Several notes:</w:t>
      </w:r>
      <w:r w:rsidRPr="00B841ED">
        <w:rPr>
          <w:rFonts w:ascii="Montserrat" w:hAnsi="Montserrat"/>
          <w:sz w:val="24"/>
        </w:rPr>
        <w:t xml:space="preserve"> Dusk 1/2 started off almost semi-serious, with one continuing story. Then it got sillier. And sillier. But in between the really stupid stories are a handful of long, less-silly stories, and these are the ones that I prefer to concentrate on. Moreover, the later stories improved in quality. The emphasis on martial arts competitions (whether martial tea-ceremony or martial cheer-leading) faded, in favor of more character-oriented action.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Quick Intro: D’Ama Dusk, son of D’Ama Musk, is dragged off by his father on a martial arts training expedition to China, where they both become the unfortunate victims of a certain set of magical hot springs (Jyusenkyo). There are over a hundred springs at this site, each of which is cursed. The curse is that anyone that falls into a spring takes on the body of the first creature to drown in that spring --- but only whenever s/he is splashed with cold water. Thus, Dusk, who fell into the Spring of the Young Girl (where a young girl drowned long ago), turns into a girl when splashed with cold water. His father turns into a panda. The only way to undo the transformation is to get splashed with hot water. Of course, Dusk and his father aren't the only victims of these cursed springs... </w:t>
      </w:r>
    </w:p>
    <w:p w:rsidR="00D1312E" w:rsidRPr="00B841ED" w:rsidRDefault="00B841ED">
      <w:pPr>
        <w:pStyle w:val="0DraftNormal6"/>
        <w:rPr>
          <w:rFonts w:ascii="Montserrat" w:hAnsi="Montserrat"/>
          <w:sz w:val="24"/>
        </w:rPr>
      </w:pPr>
      <w:r w:rsidRPr="00B841ED">
        <w:rPr>
          <w:rFonts w:ascii="Montserrat" w:hAnsi="Montserrat"/>
          <w:noProof/>
          <w:sz w:val="24"/>
        </w:rPr>
        <w:pict>
          <v:line id="_x0000_s1027" style="position:absolute;z-index:251657728" from="0,12pt" to="468pt,12.05pt" o:allowincell="f" strokecolor="#d4d4d4" strokeweight="1.75pt">
            <v:shadow on="t" origin=",32385f" offset="0,-1pt"/>
          </v:line>
        </w:pict>
      </w:r>
    </w:p>
    <w:p w:rsidR="00D1312E" w:rsidRPr="00B841ED" w:rsidRDefault="00D1312E">
      <w:pPr>
        <w:pStyle w:val="0DraftNormal6"/>
        <w:rPr>
          <w:rFonts w:ascii="Montserrat" w:hAnsi="Montserrat"/>
          <w:sz w:val="24"/>
        </w:rPr>
      </w:pPr>
      <w:r w:rsidRPr="00B841ED">
        <w:rPr>
          <w:rFonts w:ascii="Montserrat" w:hAnsi="Montserrat"/>
          <w:sz w:val="24"/>
        </w:rPr>
        <w:br w:type="page"/>
        <w:t>Volume 01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1: We meet the D’Ana family: father Dancer (Soh-un), eldest and motherly sister Dolphin, money-hungry Dagger, and martial-arts-skilled Drama. By prior arrangement, one of the sisters is bound to marry D’Ama Dusk (Dusk D’Ama), who is supposed to inherit the D’Ana dojo and merge the D’Ana and D’Ama schools of Free-style fighting. Dusk is, in fact, extremely good at fighting; he is even better than Drama, who can beat all the boys at her high school. But once the D’Ana's find out that Dusk is cursed to becomes a girl whenever he become wet with cold water, they sort of decide that he should marry Drama (without her approval, but oh well). Dusk isn't too pleased, either; he thinks Drama is "Not Cute and Not Sexy." At their high school, Dusk meets Dragon, an obnoxious and rich swordsman who is in love with Drama. Unfortunately, Dragon also falls in love with Dusk's female form, and refuses to believe that the female and male Dusk are the same. Drama, meanwhile, is getting over a crush she has on the local chiropractor/acupuncturist.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1 It's Dusk! NEW: Dancer, Dolphin, Dagger, Drama, Musk and Dusk </w:t>
      </w:r>
    </w:p>
    <w:p w:rsidR="00D1312E" w:rsidRPr="00B841ED" w:rsidRDefault="00D1312E">
      <w:pPr>
        <w:pStyle w:val="0DraftNormal6"/>
        <w:rPr>
          <w:rFonts w:ascii="Montserrat" w:hAnsi="Montserrat"/>
          <w:sz w:val="24"/>
        </w:rPr>
      </w:pPr>
      <w:r w:rsidRPr="00B841ED">
        <w:rPr>
          <w:rFonts w:ascii="Montserrat" w:hAnsi="Montserrat"/>
          <w:sz w:val="24"/>
        </w:rPr>
        <w:t xml:space="preserve">Dancer D’Ana, the owner of a gym, tells his daughters Dolphin, Dagger and Drama that a marriage was arranged between one of them and Dusk, son of his friend Musk D’Ama, who are arriving today from China. Instead a panda and a girl (who were fighting earlier in the rain) turn up, much to their surprise, shock and anger of the others, especially when the girl calls herself Dusk D’Ama. Drama is especially surprised that even though she's a good martial artist, she can't even hit Dusk in a little practice game, and is even more surprised to find a boy in the bath when Dusk was supposed to be in there. The boy (who resembles the girl from earlier, including identical hair style) also claims to be Dusk D’Ama.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2 Dusk's secret NEW: The Dragon’s Bath Guide </w:t>
      </w:r>
    </w:p>
    <w:p w:rsidR="00D1312E" w:rsidRPr="00B841ED" w:rsidRDefault="00D1312E">
      <w:pPr>
        <w:pStyle w:val="0DraftNormal6"/>
        <w:rPr>
          <w:rFonts w:ascii="Montserrat" w:hAnsi="Montserrat"/>
          <w:sz w:val="24"/>
        </w:rPr>
      </w:pPr>
      <w:r w:rsidRPr="00B841ED">
        <w:rPr>
          <w:rFonts w:ascii="Montserrat" w:hAnsi="Montserrat"/>
          <w:sz w:val="24"/>
        </w:rPr>
        <w:t xml:space="preserve">It turns out that several weeks ago, Musk and Dusk trained at Dragon’s Bath, a legendary training ground in China, and after falling into the strange pools there, they became cursed so that now cold water turns Dusk into a girl and Musk into a panda, and that hot water reverses this. Drama is engaged by the others to Dusk, who is angry at his father's stupidity which led to their curse and just wants to go back to China, and gets smashed on the head by Drama after he says his female body is better than Drama's. Dusk thinks Drama in kawikune (uncute), and Drama thinks Dusk is hentai (perverted).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3 Man-hater NEW: Bone, Dragon and Furikan School </w:t>
      </w:r>
    </w:p>
    <w:p w:rsidR="00D1312E" w:rsidRPr="00B841ED" w:rsidRDefault="00D1312E">
      <w:pPr>
        <w:pStyle w:val="0DraftNormal6"/>
        <w:rPr>
          <w:rFonts w:ascii="Montserrat" w:hAnsi="Montserrat"/>
          <w:sz w:val="24"/>
        </w:rPr>
      </w:pPr>
      <w:r w:rsidRPr="00B841ED">
        <w:rPr>
          <w:rFonts w:ascii="Montserrat" w:hAnsi="Montserrat"/>
          <w:sz w:val="24"/>
        </w:rPr>
        <w:t xml:space="preserve">Dusk has to goto school (in Drama's class), but on the way he gets splashed, so Drama takes him to Bone's clinic to get some hot water. Bone is also skilled at martial arts, and Drama seems to be interested in him. Drama claims to hate men, and when she shows up at school, a large number of boys challenge her, who she beats up. Then Dragon Dragon, a wooden-sword wielding martial artist (who claims to be the best in the area) challenges her, but when Dusk tries to find out what is happening, Dragon challenges Dusk instead, who accepts.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4 School </w:t>
      </w:r>
    </w:p>
    <w:p w:rsidR="00D1312E" w:rsidRPr="00B841ED" w:rsidRDefault="00D1312E">
      <w:pPr>
        <w:pStyle w:val="0DraftNormal6"/>
        <w:rPr>
          <w:rFonts w:ascii="Montserrat" w:hAnsi="Montserrat"/>
          <w:sz w:val="24"/>
        </w:rPr>
      </w:pPr>
      <w:r w:rsidRPr="00B841ED">
        <w:rPr>
          <w:rFonts w:ascii="Montserrat" w:hAnsi="Montserrat"/>
          <w:sz w:val="24"/>
        </w:rPr>
        <w:t xml:space="preserve">Dragon is strong, and cuts through a wall and tree with his sword trying to hit Dusk, but when it starts to rain a panda (Musk) runs by, knocks out Dragon and runs off with Dusk. After changing back, Dusk is surprised that Dragon managed to bruise him without even touching him, and Drama says that he's very good. Dragon, and Dagger - who's in his class - are surprised that Dusk managed to write a joke on Dragon's forehead without him noticing. Dagger explains to Dragon that Dusk and Drama are engaged, and Drama explains to Dusk that Dragon said that someone could only date Drama if they could beat her, and that somehow she kept beating Dragon. An angry Dragon then challenges Dusk, who both jump out of the 3rd floor into the pool, while looking for a place to fight. Dusk (female now) tries to save a drowning Dragon, only for him to wake up and start fighting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5 "The girl who was on a tree holding a tea kettle" </w:t>
      </w:r>
    </w:p>
    <w:p w:rsidR="00D1312E" w:rsidRPr="00B841ED" w:rsidRDefault="00D1312E">
      <w:pPr>
        <w:pStyle w:val="0DraftNormal6"/>
        <w:rPr>
          <w:rFonts w:ascii="Montserrat" w:hAnsi="Montserrat"/>
          <w:sz w:val="24"/>
        </w:rPr>
      </w:pPr>
      <w:r w:rsidRPr="00B841ED">
        <w:rPr>
          <w:rFonts w:ascii="Montserrat" w:hAnsi="Montserrat"/>
          <w:sz w:val="24"/>
        </w:rPr>
        <w:t xml:space="preserve">After Dragon grabs Dusk's chest, she throws him off and runs away, and Dragon (in a daze) thinks Dusk somehow managed to trick him. Drama finds Dusk wringing out her clothes and offers her some hot water, when Dragon shows up. Drama challenges Dragon to give Dusk time to change, and ends up throwing Dragon onto Dusk's kettle before she can use it. An angry Dusk challenges Dragon, who expects victory, but gets wiped out instead. Dusk was thinking of thanking Drama for her help, but stops when he hears her talking about him being a pervert. Dusk (addressed to as the 'pig-tailed girl') then receives a challenge from Dragon, via Dagger. When Dusk turns up, instead of the fight she was expecting, Dragon tells her he loves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6 Heart and Soul </w:t>
      </w:r>
    </w:p>
    <w:p w:rsidR="00D1312E" w:rsidRPr="00B841ED" w:rsidRDefault="00D1312E">
      <w:pPr>
        <w:pStyle w:val="0DraftNormal6"/>
        <w:rPr>
          <w:rFonts w:ascii="Montserrat" w:hAnsi="Montserrat"/>
          <w:sz w:val="24"/>
        </w:rPr>
      </w:pPr>
      <w:r w:rsidRPr="00B841ED">
        <w:rPr>
          <w:rFonts w:ascii="Montserrat" w:hAnsi="Montserrat"/>
          <w:sz w:val="24"/>
        </w:rPr>
        <w:t xml:space="preserve">Dusk (who had nightmares over Dragon) and Drama cream through the boy challengers the next morning. Dagger sells photos of Dawn, and Drama to a two-timing Dragon, who also wants to give a doll to the 'pig-tailed girl', and Dagger tells Dragon to ask Dusk. Dusk tells Dragon to forget about 'her' and thanks to Dagger,Dragon thinks Dusk is controlling and abusing 'osage no onna'. Dragon attacks Dusk who gets distracted by the photos he got from Dagger, and Dragon gets a strong strike in, while a shocked Drama looks 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7 "She's really a good girl" </w:t>
      </w:r>
    </w:p>
    <w:p w:rsidR="00D1312E" w:rsidRPr="00B841ED" w:rsidRDefault="00D1312E">
      <w:pPr>
        <w:pStyle w:val="0DraftNormal6"/>
        <w:rPr>
          <w:rFonts w:ascii="Montserrat" w:hAnsi="Montserrat"/>
          <w:sz w:val="24"/>
        </w:rPr>
      </w:pPr>
      <w:r w:rsidRPr="00B841ED">
        <w:rPr>
          <w:rFonts w:ascii="Montserrat" w:hAnsi="Montserrat"/>
          <w:sz w:val="24"/>
        </w:rPr>
        <w:t xml:space="preserve">Ignoring his injury and Dragon's attacks, Dusk collects the rest of the photos, and then rolls next to Drama, who warns him Dragon is very skilled, but kicks him into the air, after Dusk tells her blue panties don't suit her. Dusk flies towards Dragon, who unleashes a massive barrage of strikes, some of which hit Dusk. Dusk then knocks out Dragon with a set of kicks so fast, the others couldn't see them. Drama wonders what distracted Dusk and is angry to find out he has some photos of her, and beats him up after he compares her to his female side again. Drama takes Dusk to Bone for treatment, who easily fixes him up, and the doctor asks Dusk to be nice to Drama because she really is a nice girl. While walking home Dusk collapses (thanks to the doctor) and Drama carries him home - in girl form as he's too embarrassed to be a guy in such a position.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 8 Bone-sensei </w:t>
      </w:r>
    </w:p>
    <w:p w:rsidR="00D1312E" w:rsidRPr="00B841ED" w:rsidRDefault="00D1312E">
      <w:pPr>
        <w:pStyle w:val="0DraftNormal6"/>
        <w:rPr>
          <w:rFonts w:ascii="Montserrat" w:hAnsi="Montserrat"/>
          <w:sz w:val="24"/>
        </w:rPr>
      </w:pPr>
      <w:r w:rsidRPr="00B841ED">
        <w:rPr>
          <w:rFonts w:ascii="Montserrat" w:hAnsi="Montserrat"/>
          <w:sz w:val="24"/>
        </w:rPr>
        <w:t xml:space="preserve">Dusk and Musk's sparring match the next morning ends up in the pond, but Dusk takes off her tops to wring it out and Drama tips a kettle onto her, angry at Dusk's lack of feminine modesty. Over breakfast, Dolphin asks Drama to take a book she borrowed back to Bone, and Dusk is surprised she doesn't want to. Drama drags Dusk all the way to school, and tells her (Dusk got splashed on the way) to shut up about Bone. The boys who used to challenge Drama, come along to wish Dusk and Drama well, after they heard Dusk beat Dragon - who shows up in bandages, and goes after both Dawn and Drama. During PE Drama accidently hits a baseball into Dusk, and they then goto Bone's clinic to find a panda (Musk) working there. The phone rings, and after talking to the person, Drama goes to leave telling Dusk a person the doctor likes is coming over now - Dolphin!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02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 A new player appears in this weird game: D’Atha Rage (or Rage D’Atha). He's strong, straightforward, single-minded, and has a grudge against Dusk --- but has no sense of direction. He manages to find his way to Dusk and Drama's high school and fights Dusk --- they're almost evenly matched --- but the fight stops when Drama's hair is accidentally cut off (there is a very bad pun here, having to do with "kega nakatta" (she wasn't hurt) and "ke ga naku natta" (her hair went away)). Eventually, though, Rage tracks down Dusk at the dojo, and they fight. Dusk, through all this, has been wondering why Rage has been p*ssed at him. He finally learns that Rage followed Dusk to China, where he was knocked into the magical springs by female Dusk and panda Musk. Thus, Rage now becomes a little black pig when splashed with cold water. In fact, he turns into his pig form during the fight, is found by Drama --- who adopts him as a pet and kisses him. Rage instantly falls in love with Drama. Dusk, who already decided to guard Rage's secret because of the warrior's honor code, is Not Happy, but can't say anything. Rage, now officially Drama's pet pig "P-chan," sleeps with her at night, to Dusk's great annoyance.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explains to Dusk about Bone liking Dolphin, and while the doctor is treating Dusk's bruised cheek, Dolphin walks in. Bone's glasses steam up, and he happily dislocates Dusk's neck. Dolphin then gives the doctor his book back and a present of some cookies, while the doctor continues to act odd. Drama leaves, and shortly after Dusk leaves after her, to find Drama breaking cinder blocks in the back yard. After Drama hits Dusk's neck back into place, they have a little match - Drama still can't hit Dusk, and when he tells her that she's cute when she smiles, Dusk knocks her over with a finger. At night, Drama wonders if Dusk really meant what he said when he walks in through the window, and gets his neck hit out of joint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2 2 </w:t>
      </w:r>
      <w:r w:rsidRPr="00B841ED">
        <w:rPr>
          <w:rFonts w:ascii="Montserrat" w:hAnsi="Montserrat"/>
          <w:i/>
          <w:sz w:val="24"/>
        </w:rPr>
        <w:t>&lt;not avialable&gt;</w:t>
      </w:r>
      <w:r w:rsidRPr="00B841ED">
        <w:rPr>
          <w:rFonts w:ascii="Montserrat" w:hAnsi="Montserrat"/>
          <w:sz w:val="24"/>
        </w:rPr>
        <w:t xml:space="preserve"> NEW Rage </w:t>
      </w:r>
    </w:p>
    <w:p w:rsidR="00D1312E" w:rsidRPr="00B841ED" w:rsidRDefault="00D1312E">
      <w:pPr>
        <w:pStyle w:val="0DraftNormal6"/>
        <w:rPr>
          <w:rFonts w:ascii="Montserrat" w:hAnsi="Montserrat"/>
          <w:sz w:val="24"/>
        </w:rPr>
      </w:pPr>
      <w:r w:rsidRPr="00B841ED">
        <w:rPr>
          <w:rFonts w:ascii="Montserrat" w:hAnsi="Montserrat"/>
          <w:sz w:val="24"/>
        </w:rPr>
        <w:t xml:space="preserve">In a village a huge wild boar is running rampage, until a young man wearing a bandana, carrying a back-pack, stops it one-handed with his bamboo umbrella. He's looking for Dusk at Furikan - 500 miles to the north - apparently they have an unfinished fight. A week later, he turns up at Furikan (after walking to the other end of Japan and back) and asks for Dusk D’Ama - who runs past. Dusk dodges the boy's attack (which makes a crater), and remembers a fight he spent 3 days waiting for against the boy - Rage D’Atha. Rage seems very determined to get revenge and destroy Dusk's happiness.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the gym, Dusk remembers the fights over food at Dusk and Rage's old boy's school - which Dusk always won - after having received a challenge from Rage, which he turns up one week late for. Dusk gives Rage some food to make them even for the 'bread feud' Dusk thought Rage wanted. But Rage scoffs and attacks with his umbrella, and Dusk still doesn't know why Rage's so angry. The fight seems about evenly matched, but when Drama tries (and fails) to lift Rage's umbrella, she realises Rage's incredibly strong, and warns Dusk, just as Rage manages to cut Dusk's cheek. Dusk says he'll get serious.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forces Rage into a kneeling lock, which Rage gets out of by jumping with one hand! The fight is now going in Dusk's favour, but when Rage manages to rip Dusk's shirt and tells Dusk to stop acting like a girl over it, Dusk gets pissed and smashes a water fountain while going after Rage. Rage is now being attacked by a girl, who he figures out to be Dusk, and thinks Dusk's curse is nothing to whine about, and attacks using his bandana's like shuriken. While Drama runs off to get hot water, she trips and when Dusk goes to save her, Rage gets an opening, and his throw umbrella is just about to hit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grabs the thrown umbrella, uses it as a shield from the shuriken-bandanas, and jumps off with Drama, still holding the incredibly heavy umbrella. They land on the roof of a bike shed, and start arguing, and Rage uses his belt like a sword to cut away the supports. Drama slaps Dusk who's holding her, and walks off in a huff, while Rage attacks with his belt again, and Dusk kicks the belt into the air, and it comes down and cut's Drama's hair. Drama goes into shock, and Dusk and Rage offer to let Drama hit them to help her. While walking home Drama realises she twisted her ankle earlier, and is still angry about her hair.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home, Drama remembers deciding to grow her hair long as a child, after she thinks that Bone will like her if she's more like Dolphin. Dusk decides to apologise, and goes after Drama (who's on her way to Bone's) and doesn't recognise her - Dolphin touched up her hair. Drama gets treatment for her ankle, but cries into Bone's shoulder because of her hair, while Dusk looks on. On their way back, Dusk tells a surprised Drama that he thinks her hair's better now, and while he wonders if she really could be cute, Drama pushes him into the canal.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turns up at night at the D’Ana's using his umbrella to shield him from the rain, and attacks Dusk, who dodges in his sleep, and they get thrown out into the rain by the panda, and they start fighting. Meanwhile, Drama throws a dumbbell at Rage, who she thought was a burglar, and after loosing his umbrella, Rage runs off. Dusk follows after and finds a dog, and realises Rage really did goto Dragon’s Bath after Dusk. Drama finds a pig-let in her room, with a bump on its head, and finds Dusk with a dog - Dusk promises Rage (the dog) that he'll keep his curse secret. Drama recognises the dog as being a neighbour's and Dusk proves Rage's not a dog by tipping a kettle onto it. Dusk goes to take a hot bath, and Drama gives him the pig to warm up too. Dusk shoves a struggling pig-let into the bath, and up pops Rage.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tells how he was following Dusk and got knocked into a Dragon’s Bath spring by a strange girl chasing a panda, and then changing into a pig-let, and also being almost boiled alive by the Guide. Then the panda walks in, and Rage realises that the strange girl was Dusk (just after Dusk figures it out). Dusk uses cold water to calm down Rage and the pig runs off, and after Dusk starts hitting it, Drama grabs Dusk's chest (Dusk hasn't changed back from being in the rain yet) to stop her. Drama then kisses the pig and takes the pig to bed, and Dusk so angry she doesn't stop her. Dusk then sneaks into Drama's room to grab the pig-let back, and wakes up Drama, who's very angry, and punches him outside. During breakfast Drama's feeding the pig-let, while the others comment on an embarrassed Dusk's activities.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2 9 </w:t>
      </w:r>
      <w:r w:rsidRPr="00B841ED">
        <w:rPr>
          <w:rFonts w:ascii="Montserrat" w:hAnsi="Montserrat"/>
          <w:i/>
          <w:color w:val="333399"/>
          <w:sz w:val="24"/>
        </w:rPr>
        <w:t>&lt;not avialable&gt;</w:t>
      </w:r>
      <w:r w:rsidRPr="00B841ED">
        <w:rPr>
          <w:rFonts w:ascii="Montserrat" w:hAnsi="Montserrat"/>
          <w:color w:val="333399"/>
          <w:sz w:val="24"/>
        </w:rPr>
        <w:t xml:space="preserve"> NEW Tiger the 'Black Rose'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After buying some food Dawn happens to see a fight between 3 people hidden by bandages (who are from Furikan, using gymnastic clubs) fight a girl in a black school dress (who says that their match is in one week's time and uses a gymnastic ribbon). After the girl continues to beat up the others after they lost, Dusk intervenes, and after the girl finds out that Dusk's very good, says she's Tiger the Black Rose, and leaves laughing, and Dusk finds that the others are girls from his class. At the gym the girls explain to Drama that they were going to fight Tiger, but were ambushed, and Drama agrees to fight instead in 'martial arts gymnastics'. Drama tries to practice with gymnastic equipment, but is hopelessly clumsy, and then the pig-let Rage (who Drama calls P-chan) changes back and says he'll train Drama. Outside, Tiger turns up with a big mallet, and says she'll crush Drama.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Volume 03 Summary</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Volume 3: This mostly concerns a gymnastics duel between female Dusk and the cheating, lying, and extremely slimy woman that turns out to be Dragon's younger sister, Tiger. Tiger has fallen in love with male Dusk, but, like her brother, refuses to see that the two Dusks are the same person. The story then shifts to an ice skating duel with new opponents. The ice skater Azusa, who collects "cute" things, wants P-chan (whom she calls Charlotte); Drama won't give up P-chan. Worse, Azusa's male partner Sanzenin kisses female Dusk --- which really really really p*sses off Dusk (it was his first kiss). So Drama and Dusk pair up against Azusa and Sanzenin, with the prize being P-chan.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3 1 </w:t>
      </w:r>
      <w:r w:rsidRPr="00B841ED">
        <w:rPr>
          <w:rFonts w:ascii="Montserrat" w:hAnsi="Montserrat"/>
          <w:i/>
          <w:color w:val="333399"/>
          <w:sz w:val="24"/>
        </w:rPr>
        <w:t>&lt;not avialable&gt;</w:t>
      </w:r>
      <w:r w:rsidRPr="00B841ED">
        <w:rPr>
          <w:rFonts w:ascii="Montserrat" w:hAnsi="Montserrat"/>
          <w:color w:val="333399"/>
          <w:sz w:val="24"/>
        </w:rPr>
        <w:t xml:space="preserv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Going to sleep after her practice, Drama finds Tiger hanging from the ceiling, and Drama accuses Tiger of ambushing the team. Tiger replies that she believes in fighting fair </w:t>
      </w:r>
      <w:r w:rsidRPr="00B841ED">
        <w:rPr>
          <w:rFonts w:ascii="Montserrat" w:hAnsi="Montserrat"/>
          <w:i/>
          <w:color w:val="333399"/>
          <w:sz w:val="24"/>
        </w:rPr>
        <w:t>before</w:t>
      </w:r>
      <w:r w:rsidRPr="00B841ED">
        <w:rPr>
          <w:rFonts w:ascii="Montserrat" w:hAnsi="Montserrat"/>
          <w:color w:val="333399"/>
          <w:sz w:val="24"/>
        </w:rPr>
        <w:t xml:space="preserve"> the match, and then gets smashed by the door being flung open as Dusk chases P-chan. After they leave Tiger attacks Drama again, who knocks the mallet out of Tiger's hand, who then leaves in a storm of black rose petals. On the roof, Dusk (still chasing P-chan) accidently knocks out Tiger with a kettle, and saves her from falling. When Tiger wakes up, it's love at fight sight with Dusk, and she gives him a bouquet of roses with paralysis gas. Tiger then tries to kiss Dusk, only to be kicked off just in time by Drama. Tiger leaves, and Drama leaves Dusk with a blanket, which blows off later, leaving Dusk to the cold air.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3 2 </w:t>
      </w:r>
      <w:r w:rsidRPr="00B841ED">
        <w:rPr>
          <w:rFonts w:ascii="Montserrat" w:hAnsi="Montserrat"/>
          <w:i/>
          <w:color w:val="333399"/>
          <w:sz w:val="24"/>
        </w:rPr>
        <w:t>&lt;not avialable&gt;</w:t>
      </w:r>
      <w:r w:rsidRPr="00B841ED">
        <w:rPr>
          <w:rFonts w:ascii="Montserrat" w:hAnsi="Montserrat"/>
          <w:color w:val="333399"/>
          <w:sz w:val="24"/>
        </w:rPr>
        <w:t xml:space="preserv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At school, Drama is attacked by Tiger, who is also looking for Dusk, who says that Drama is his fiancée. Tiger then makes a bet that she'll get Dusk if she wins the battle, with Drama, and after she leaves, Dragon tells Dusk to take care of his sister. The night before the match, Drama's skills have improved much, and while practising with Dusk, trips on a ball and sprains her ankle. The girls, and Rage then force Dusk to fight in Drama's place, with Rage offering to train Dusk all night.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3 3 </w:t>
      </w:r>
      <w:r w:rsidRPr="00B841ED">
        <w:rPr>
          <w:rFonts w:ascii="Montserrat" w:hAnsi="Montserrat"/>
          <w:i/>
          <w:color w:val="333399"/>
          <w:sz w:val="24"/>
        </w:rPr>
        <w:t>&lt;not avialable&gt;</w:t>
      </w:r>
      <w:r w:rsidRPr="00B841ED">
        <w:rPr>
          <w:rFonts w:ascii="Montserrat" w:hAnsi="Montserrat"/>
          <w:color w:val="333399"/>
          <w:sz w:val="24"/>
        </w:rPr>
        <w:t xml:space="preserv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Dawn and Rage fight in the martial arts gymnastics style, and they seem about even. After Drama leaves, Rage says that he heard that if Dusk looses, his relationship with Drama will be over, and so determines to beat up Dusk. The next morning, Drama wakes to find Dusk and Rage still fighting, and Dusk is barely coherent for the match. At Tiger's school, Dawn turns up as Drama's substitute, and Tiger takes P-chan (who was looking for Drama), and the contest begins. When asked for her name Dusk gives 'Dusk D’Ama' much to Tiger and Dragon's surprise, and Tiger clamps P-chan (who is tied to a chain) onto Dusk's wrist.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3 4 </w:t>
      </w:r>
      <w:r w:rsidRPr="00B841ED">
        <w:rPr>
          <w:rFonts w:ascii="Montserrat" w:hAnsi="Montserrat"/>
          <w:i/>
          <w:color w:val="333399"/>
          <w:sz w:val="24"/>
        </w:rPr>
        <w:t>&lt;not avialable&gt;</w:t>
      </w:r>
      <w:r w:rsidRPr="00B841ED">
        <w:rPr>
          <w:rFonts w:ascii="Montserrat" w:hAnsi="Montserrat"/>
          <w:color w:val="333399"/>
          <w:sz w:val="24"/>
        </w:rPr>
        <w:t xml:space="preserv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The fight starts, and Tiger is using all sorts of underhanded tricks (stick disguised as rope, clubs with retractable spikes, hoop with razor edges, 20 clubs at once), and Tiger and Dusk then start grabbing things with their ribbons - a bell, chair, table, Dragon etc. Then Tiger grabs the hot water kettle the panda had, and manages to chuck it onto Dusk, and P-chan.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3 5 </w:t>
      </w:r>
      <w:r w:rsidRPr="00B841ED">
        <w:rPr>
          <w:rFonts w:ascii="Montserrat" w:hAnsi="Montserrat"/>
          <w:i/>
          <w:color w:val="333399"/>
          <w:sz w:val="24"/>
        </w:rPr>
        <w:t>&lt;not avialable&gt;</w:t>
      </w:r>
      <w:r w:rsidRPr="00B841ED">
        <w:rPr>
          <w:rFonts w:ascii="Montserrat" w:hAnsi="Montserrat"/>
          <w:color w:val="333399"/>
          <w:sz w:val="24"/>
        </w:rPr>
        <w:t xml:space="preserve"> </w:t>
      </w: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Rage and Dusk are saved by Drama using a fire-hose before the steam from the kettle clears. Back in the ring, Dusk throws Tiger clear of the ring, but then she blows a whistle and the ring moves to where Tiger lands! Dusk then smashes up the ring to reveal Tiger's team mates, who run off, and now only the posts are safe. Dusk (who is also having trouble with P-chan) after the fight goes on for a while, wins by breaking the post Tiger was standing on. Tiger admits defeat, but says she won't give up on Dusk.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3 6 </w:t>
      </w:r>
      <w:r w:rsidRPr="00B841ED">
        <w:rPr>
          <w:rFonts w:ascii="Montserrat" w:hAnsi="Montserrat"/>
          <w:i/>
          <w:sz w:val="24"/>
        </w:rPr>
        <w:t>&lt;not avialable&gt;</w:t>
      </w:r>
      <w:r w:rsidRPr="00B841ED">
        <w:rPr>
          <w:rFonts w:ascii="Montserrat" w:hAnsi="Montserrat"/>
          <w:sz w:val="24"/>
        </w:rPr>
        <w:t xml:space="preserve"> NEW Azusa Shiratori and Mikado Sazenin </w:t>
      </w:r>
    </w:p>
    <w:p w:rsidR="00D1312E" w:rsidRPr="00B841ED" w:rsidRDefault="00D1312E">
      <w:pPr>
        <w:pStyle w:val="0DraftNormal6"/>
        <w:rPr>
          <w:rFonts w:ascii="Montserrat" w:hAnsi="Montserrat"/>
          <w:sz w:val="24"/>
        </w:rPr>
      </w:pPr>
      <w:r w:rsidRPr="00B841ED">
        <w:rPr>
          <w:rFonts w:ascii="Montserrat" w:hAnsi="Montserrat"/>
          <w:sz w:val="24"/>
        </w:rPr>
        <w:t xml:space="preserve">Drama is at a skating rink with her friends, when P-chan, who was with her, gets kidnapped by a girl skater. Drama goes to Dusk for help, when Azusa Shiratori and Mikado Sazenin turn up, with Azusa carrying P-chan (who she calls Charlotte), but Mikado gives the pig back to Drama, and tries to kiss her, but Dusk interfears. Drama and Dusk are challenged to a match over P-chan, and it turns out that the others are the 'Golden Pair' of skating, because they're unbeaten. Rage wants to fight in Dusk place, but it turns out that neither he nor Dusk can skate.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In the rink, Drama is teaching Dawn to skate, and Azusa and Mikado (who tries to hit on Dusk) turn up for practice - beating up 100 ice-hockey players in 9 seconds. Dusk realises that as it'll be martial arts skating they'll win for sure. Azusa then gives P-chan a collar, and Mikado saves Dusk from falling again, and as 'thanks' for it, kisses Dusk! Dusk runs off crying, into the mens' bath, changes back, and storms back into the rink, extremely pissed off, and smashes a huge crack in the rink, and challenges Mikado, even though he can't skate.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smashing up the rink trying to hit Mikado, who is forced to use one of his special moves on Dusk. After being throw from Mikado's spin, is appears Dusk has lost, be he's still conscious, but Mikado is unconscious (because Dusk hit him 518 times), but still standing up. Back home, a badly injured Dusk is still pissed off over being kissed, and after being teased by the others is sulking in the gym, when Drama turns up. Drama criticises Dusk for being kissed so easily, and Dusk almost kisses Drama to show that she is easy to kiss too, but chickens out, and they are both shocked to find Dagger, Dolphin, Dancer and the panda watching them. Meanwhile, Mikado swears revenge.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day of the match, Mikado tells Dusk he'll kiss Drama during the match. Azusa and Mikado make a flashy entrance (to the cheering crowds), and Dusk grabs Drama and does his own flashy entrance and the match over P-chan begins. In the match, Mikado tries to kiss Drama, who kicks him away, then Dusk lands a powerful punch on Mikado, who falls to his knees. Dusk then says that if Mikado tries to kiss Drama again, he'll kill him - much to Drama's surprise. Mikado says he'll break up their relationship.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04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4. Naturally, Rage isn't pleased; he jumps in in human form, trying to take Dusk out of the duel and pair up with Drama in the meantime. Dusk in female form and Rage wind up together, and together turn the duel into a free-for-all mess. While fighting each other, though, Dusk and Rage both discover that Drama can't swim (she falls into the pool beneath the ice), and together jump in to save her. Except Rage turns into a pig. Oh well. As they recover later, a strange Chinese girl jumps in and tries to kill female Dusk. Ths is Tiger, for all you Tiger fans. She's out to kill female Dusk because of a local village edict --- if a stranger of the same sex defeats you, you must kill her. So Tiger has hunted Dusk down all the way from China. But Tiger meets male Dusk, who defeats her, and promptly tries to follow the corollary to her village edict: if a stranger of the opposite sex defeats you, you must marry him. Tiger even goes after Drama with a special Tiger and pressure-point attack, making Drama lose all memory of Dusk (Dusk, however, insults Drama to the point of making her remember). Finally, Dusk shows Tiger that he is both male and female, and tells her the lie that he is actually originally a "she." Tiger leaves in quiet defeat.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Azusa and Mikado do their ultimate move on Dusk and Drama - Mikado hold Azusa while spinning fast, who holds Dusk who's holding Drama, and the centripetal force strains Dusk's grip on Drama. Drama tells Dusk to let go and save himself, but Dusk doesn't and eventually Azusa tires and can't hold on, and Dusk and Drama go flying at a wall, but Dusk twists around and takes the full impact. Drama is surprised to see Dusk get up (she though he was dead/badly injured), but all of Dusk's joints are damaged. Meanwhile, Rage decides to make his appearance - turns off the light, splashes water on Dusk, and grabs Drama. Almost, he gets Dusk instead.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still wants to fight, but Rage wants to fight with Drama, and he starts twisting Dusk's damaged body. Mikado tries hitting on Drama again, and Rage throws Dusk at Mikado to stop him. Dusk tries to get Rage to fight, but he still can't skate, and then Mikado and Azusa do their ultimate move on Dusk and Rage - who punches Dusk off. Mikado then catches Dusk, and Azusa spins off with Rage, who gets smashed into the ice. Rage's angry at not being able to skate, and punches the floor, smashing up the rink, which was a frozen pool, into blocks of ice. Rage then challenges Dusk over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then starts throwing ice boulders at Dusk, Mikado and Azusa, and Dusk throws some back, and continue to fight. Rage manages to smash Dusk into an ice block so hard, it cracks down the middle, and Rage almost falls into the water, but saves himself by pressing his legs to either side of the crack, and so does Dusk. Then Azusa jumps onto Rage, and Mikado tries to do the same, but Rage grips the ice-blocks and smashes Mikado with them, and leaves the debris to fall onto Dusk. Rage thinks he's won, but Dusk crawls up through the ice.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4 4 </w:t>
      </w:r>
      <w:r w:rsidRPr="00B841ED">
        <w:rPr>
          <w:rFonts w:ascii="Montserrat" w:hAnsi="Montserrat"/>
          <w:i/>
          <w:sz w:val="24"/>
        </w:rPr>
        <w:t>&lt;not avialable&gt;</w:t>
      </w:r>
      <w:r w:rsidRPr="00B841ED">
        <w:rPr>
          <w:rFonts w:ascii="Montserrat" w:hAnsi="Montserrat"/>
          <w:sz w:val="24"/>
        </w:rPr>
        <w:t xml:space="preserve"> NEW Tiger </w:t>
      </w:r>
    </w:p>
    <w:p w:rsidR="00D1312E" w:rsidRPr="00B841ED" w:rsidRDefault="00D1312E">
      <w:pPr>
        <w:pStyle w:val="0DraftNormal6"/>
        <w:rPr>
          <w:rFonts w:ascii="Montserrat" w:hAnsi="Montserrat"/>
          <w:sz w:val="24"/>
        </w:rPr>
      </w:pPr>
      <w:r w:rsidRPr="00B841ED">
        <w:rPr>
          <w:rFonts w:ascii="Montserrat" w:hAnsi="Montserrat"/>
          <w:sz w:val="24"/>
        </w:rPr>
        <w:t xml:space="preserve">Rage and Dusk continue to fight while Mikado is carted off in a stretcher. Drama tries to stop them fighting, and accidently falls into the water, and because she can't swim, Dusk and Rage jump in after her, Rage turning into a pig, but Drama's already lost consciousness. When Drama wakes up, Dusk gives P-chan back to her (and thinks that today was a draw between him and Rage). Suddenly the wall gets smashed in, and a girl with long hair, and Chinese clothes walks in through the wall, looking to kill Dusk, who stutters "Tiger!"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is attacked by Tiger, and manages to trick Tiger into thinking she got away. Walking back with Drama, Dusk explains how he met Tiger: just after being cursed in China, Dawn and the panda are walking with the Guide into a village of Amazons, where their annual woman's martial arts contest is taking place. Dusk and the panda start eating some food when Tiger wins the contest, and is upset with her prize being eaten, so Dusk challenges and easily beats Tiger, who then gives Dusk the 'Kiss of Death' because of the shame in loosing to an outsider, and relentlessly chases Dusk across China. Back home, Tiger followed the panda, and is looking for Dawn, attacks Drama, and when Dusk accidently knocks Tiger out again, and thinks he's going to chased while male too, but when Tiger wakes up, she kisses Dusk, saying she loves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others think that Dusk was having a relationship with Tiger, and Drama leaves in a huff. Tiger then explains that being beaten by a female outsider, means killing her, and that being beaten by a male outsider means marrying him. Dusk tries to explain to Tiger that he doesn't agree with her village's laws, but Tiger continues to profess love etc, much to Drama's annoyance. Panda-Musk hits Dusk flying, and Rage splashes water onto Dusk because of his treatment of Drama, and then Tiger chases after Dawn.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Next morning, Drama is angry to find Tiger sleeping in Dusk's bed (she sneaked in), and chucks water onto him, and gets chased by Tiger again. At lunch, Tiger walks in through the wall with lunch for Dusk - P-chan! Drama and Tiger then leave to fight, with Dusk trying to stop Drama, because she's not good enough. When Dusk finds Drama, she's unconscious, and when she wakes up, doesn't recognise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has completely forgotten only Dusk, and when Dusk takes Drama to Bone, he says Tiger used a special Tiger and pressure point attack to make Drama forget Dusk. After being told that they need formula 911 to get a curse, Dusk jumps off with Drama, looking for Tiger, who turns up at Bone's as a new nurse.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Back home, Drama still doesn't remember Dusk, but reflexly hits him, when Tiger glomps onto him. Bone turns up with a recipe for formula 911, but destroys it when Dolphin walks in. Dusk decides to leave for China to find a cure, and runs into Tiger on the way who has formula 911, and so Dusk tells Tiger he'll do (almost) anything to get it, and Tiger tell Dusk to kill Dawn.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4 10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Back at the gym, Dusk explains to Rage, and asks him to beat him up. But Rage refuses, because he doesn't want Drama to remember Dusk. After Dusk beats up Rage a bit, he tries to kill Dusk, so Dusk beats up Rage. Then Dancer and panda-Musk beat up Dusk, and Drama walks in and tells Dancer and Musk to stop beating up the 'weakling', and Dusk responds saying he's sorry he said Drama was cute, which causes a reaction. Dusk then starts to insult Drama, which causes her to remember Dusk, and then beat him up. Dusk then tells Tiger that he's really a girl (shows her using a bucket), and that his male side is just a disguise. An angry Tiger starts to attack Dusk, but leaves with tears in her eyes, and Rage asks Dusk to bring her back, but he doesn't want to, though he thought Tiger was cute.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05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5. (Dusk's weakness is revealed to be cats. Due to screwed-up training administered by his father, Dusk can't stand cats. If exposed to cats for too long, he mentally turns into one --- and becomes invincible. Tiger comes back, with her great-grandmother ("Ash" (honorable hag)), who makes Dusk unable to tolerate hot water. Tiger has also been to the magical springs, and now turns into a cat. Tiger's ardent pursuer Panther arrives at this point, and female-Dusk is barely able to defeat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5 1 </w:t>
      </w:r>
      <w:r w:rsidRPr="00B841ED">
        <w:rPr>
          <w:rFonts w:ascii="Montserrat" w:hAnsi="Montserrat"/>
          <w:i/>
          <w:sz w:val="24"/>
        </w:rPr>
        <w:t>&lt;not avialable&gt;</w:t>
      </w:r>
      <w:r w:rsidRPr="00B841ED">
        <w:rPr>
          <w:rFonts w:ascii="Montserrat" w:hAnsi="Montserrat"/>
          <w:sz w:val="24"/>
        </w:rPr>
        <w:t xml:space="preserve"> NEW Lion </w:t>
      </w:r>
    </w:p>
    <w:p w:rsidR="00D1312E" w:rsidRPr="00B841ED" w:rsidRDefault="00D1312E">
      <w:pPr>
        <w:pStyle w:val="0DraftNormal6"/>
        <w:rPr>
          <w:rFonts w:ascii="Montserrat" w:hAnsi="Montserrat"/>
          <w:sz w:val="24"/>
        </w:rPr>
      </w:pPr>
      <w:r w:rsidRPr="00B841ED">
        <w:rPr>
          <w:rFonts w:ascii="Montserrat" w:hAnsi="Montserrat"/>
          <w:sz w:val="24"/>
        </w:rPr>
        <w:t xml:space="preserve">Lion is a odd classmate of Drama's, and he loves her, takes pictures of her etc, and also uses voodoo dolls. He notices Dusk casually cream Dragon, and says to Dragon that everyone has a weak spot, but he doesn't know Dusk's, and spends a week trying to find out, and fails. Dusk has a bet with Dragon that nothing can frighten him, and as he leaves, we see Dusk scream, and found unconscious, for no obvious reason.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Musk hears about Dusk, and decides he needs more training, but apparently Dusk does have a weak spot, but is embarrassed about it. It turns out that Dusk is completely cat-phobic because of some stupid training by Musk (who was fooled by a text book) since he was thrown in a pit of cats wearing fish sausage when Dusk was a kid. Lion also finds out Dusk's weakness.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Lion sets up a trap for Dusk in the gym, by badly disguising himself as Drama, and getting a load of cats under the stage. Dusk tries hard to stay calm, but Drama ends up dragging him out, and finds a huge tiger. At home Musk explains to Dolphin that after too much, Dusk's fear makes him uncontrollable, and back in the gym Dusk suddenly growls.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starts acting like a cat, and all the other cats (including the huge tiger) ran off terrified, and Dusk is jumping around shredding stuff (including Dragon's sword) at high speed. Musk comes along disguised as an old woman (this cured Dusk before), but Dusk just shreds the tree they're in, and so Drama tries some cat-nip. Dusk's very happy about the cat-nip and jumps onto Drama, and kisses her! Drama punches Dusk flying, and walks off in a huff. Dawn fell into a pool, and wonders what happened after he was surrounded by cats.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Lion had taken a photo of Dusk kissing Drama (Dusk didn't believe it until he saw it) and Rage and Dragon after both extremely pissed and gang up on Dusk. Dusk goes to Bone's about his injuries and finds a still angry Drama there, and Bone receives a package from China, with nothing inside it. Drama thinks that Dusk would have just kissed anyone, after he says has no idea what he does when a cat, and sends Dusk flying. Back home, Dawn is about to have a bath when he finds a cat, and when they both end up in the bath, the cat turns into a naked Tiger, who's very happy that Dusk is really male. Drama then walks in to finds a naked Tiger hugging a naked (and surprised) Dusk in the bath.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5 6 </w:t>
      </w:r>
      <w:r w:rsidRPr="00B841ED">
        <w:rPr>
          <w:rFonts w:ascii="Montserrat" w:hAnsi="Montserrat"/>
          <w:i/>
          <w:sz w:val="24"/>
        </w:rPr>
        <w:t>&lt;not avialable&gt;</w:t>
      </w:r>
      <w:r w:rsidRPr="00B841ED">
        <w:rPr>
          <w:rFonts w:ascii="Montserrat" w:hAnsi="Montserrat"/>
          <w:sz w:val="24"/>
        </w:rPr>
        <w:t xml:space="preserve"> NEW Ash </w:t>
      </w:r>
    </w:p>
    <w:p w:rsidR="00D1312E" w:rsidRPr="00B841ED" w:rsidRDefault="00D1312E">
      <w:pPr>
        <w:pStyle w:val="0DraftNormal6"/>
        <w:rPr>
          <w:rFonts w:ascii="Montserrat" w:hAnsi="Montserrat"/>
          <w:sz w:val="24"/>
        </w:rPr>
      </w:pPr>
      <w:r w:rsidRPr="00B841ED">
        <w:rPr>
          <w:rFonts w:ascii="Montserrat" w:hAnsi="Montserrat"/>
          <w:sz w:val="24"/>
        </w:rPr>
        <w:t xml:space="preserve">Dusk tries to explain that incident the next morning, but she just kicks him away. While Dusk's flying through the air, an two-foot old woman attacks him with her staff, and leaves saying that 'son-in-law' is good. The old woman is Tiger's great grandmother, and they've opened up a store in the area (Neko Hanten), and Tiger blaims Dusk about her body - Ash retrained Tiger at Dragon’s Bath, because she didn't kill Dusk. Dusk doesn't want anything to do with either of them, and ends up chasing Ash over town - who is very surprised he managed to follow, and does a pressure jab, saying Dusk will soon be begging to be Tiger's husband.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5 7 </w:t>
      </w:r>
      <w:r w:rsidRPr="00B841ED">
        <w:rPr>
          <w:rFonts w:ascii="Montserrat" w:hAnsi="Montserrat"/>
          <w:i/>
          <w:sz w:val="24"/>
        </w:rPr>
        <w:t>&lt;not avialable&gt;</w:t>
      </w:r>
      <w:r w:rsidRPr="00B841ED">
        <w:rPr>
          <w:rFonts w:ascii="Montserrat" w:hAnsi="Montserrat"/>
          <w:sz w:val="24"/>
        </w:rPr>
        <w:t xml:space="preserve"> NEW Panther </w:t>
      </w:r>
    </w:p>
    <w:p w:rsidR="00D1312E" w:rsidRPr="00B841ED" w:rsidRDefault="00D1312E">
      <w:pPr>
        <w:pStyle w:val="0DraftNormal6"/>
        <w:rPr>
          <w:rFonts w:ascii="Montserrat" w:hAnsi="Montserrat"/>
          <w:sz w:val="24"/>
        </w:rPr>
      </w:pPr>
      <w:r w:rsidRPr="00B841ED">
        <w:rPr>
          <w:rFonts w:ascii="Montserrat" w:hAnsi="Montserrat"/>
          <w:sz w:val="24"/>
        </w:rPr>
        <w:t xml:space="preserve">At school, a guy in long robes turns up looking for Tiger, and when Ash says Dusk will marry Tiger, he attacks Dusk. Panther is highly skilled and uses hidden weapons, and challenges Dusk to a man's fight over Drama. Back home, Dusk can't change back to male, due to Ash's pressure point jab, and Drama is angry about Dusk's "man's" fight.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turns up to the fight, heavily disguised, and claims to turn himself into a woman (in a bunny-suit). Dusk and Panther then fight hand-to-hand, but Dusk's loosing because her arms and legs are too short, and Panther starts to rip up Dusk's costume.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fight continues, and Bone gives Dusk a pressure point so that Dusk can take hot water to turn back, but they have trouble getting the hot water to Dusk. When Dusk becomes male again, he easily beats Panther, but doctor's pressure point only worked once, and now Dusk stuck female again after it rains.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won't agree to marry Tiger so that he can become male again, but when she finds out Ash has a cure, attacks her, and losses, badly. Dusk takes waitressing at the Neko Hanten so that she can try to get the Phoenix Pill cure, but Ash's too good. A week later, a tired Dusk is shown the Kachü Tenshin Amaguriken by Ash who says that Dusk will need to master it to get the Phoenix Pill.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5 11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Dawn's trying to learn the Kachü Tenshin Amaguriken, but is still too slow, and the family goes to the fair. At the fair, Dusk relaxes, but when Drama fails at a fish-catching game, Dusk uses her speed to catch </w:t>
      </w:r>
      <w:r w:rsidRPr="00B841ED">
        <w:rPr>
          <w:rFonts w:ascii="Montserrat" w:hAnsi="Montserrat"/>
          <w:i/>
          <w:sz w:val="24"/>
        </w:rPr>
        <w:t>all</w:t>
      </w:r>
      <w:r w:rsidRPr="00B841ED">
        <w:rPr>
          <w:rFonts w:ascii="Montserrat" w:hAnsi="Montserrat"/>
          <w:sz w:val="24"/>
        </w:rPr>
        <w:t xml:space="preserve"> of them. Dusk then practices catching piranhas as special training, and goes to find Ash. Dusk manages to get the pill off a surprised Ash, but it was just a fake.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06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6. After much training, Dusk finally defeats Tiger's great-grandmother, by basically turning into his invincible cat-mode; Drama in turn tames the cat-mode Dusk, and so wins the antidote to Dusk's inability to tolerate hot water. Thus Dusk can return to male form. Rage returns about this time, and is promptly tied into knots by Dusk, who is now much faster, thanks to the training he received from Ash. In bitterness, Rage turns to Ash for training. She teaches him Bakusaitenketsu, a technique in which one can strike the pressure point of rock, causing it to explode. Rage and Dusk duel; Dusk nearly tires himself out before finally overcoming and defeating Rage. Things get sillier from here. Panther also falls into the magical springs, and now turns into a white duck when wet with cold water.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D’Ana's, D’Amas have gone to the beach after Ash and Tiger, and Dusk enters a race in which Tiger (with the Phoenix Pill) is the prize. The rules are the run to the finish, without your watermelon being broken by the other competitors - weapon is a wooden sword. Dusk easily trashes the others, but Ash turns up, and they fight, and Drama, Tiger, Musk and Dancer also enter. Dusk destroys the others' melons, but just before the finish Ash turns up again, and it's time for the showdown.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and Ash destroy each other's melons at the same time, and Dusk challenges Ash - wins and gets pill, losses and marries Tiger. Ash, who was playing weak, then starts to throw Dusk around, and the end up in the ocean. Ash then uses a shark to attack Dusk from, and Drama jumps in to save Dusk. But Drama still can't swim, and Dusk saves Drama, but Ash is now about to mow down both of them with the shark.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(dragging Drama) manages to avoid the shark, but they're thrown to the beach, where Tiger tells Dusk to give up as Ash's too good. Dusk gets Tiger to help her, by turning into a cat, and enabling Dusk to use the Neko-ken. Dusk jumps back into the ocean, shreds Ashs attacks, and jumps out holding a now battered shark. Ash turns up saying she hasn't had so much trouble in 50 years, and gives Dusk the Phoenix Pill. Back home, Drama is angry to find Tiger hugging Dusk in the bath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turns up again, challenging Dusk, and meets Ash, who offers to train him to beat Dusk, but he declines. Rage attacks Dusk, but Dusk's far too good, and Drama tells Rage not to attack Dusk any more as the training he got from Ash made him too good. An upset Rage accepts Ash's training offer.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Musk and Drama have gone to the mountains to train, when Ash shows up with Rage, and says Dusk'll need to train hard. Ash then shows Rage the Bakusai Tenketsu and Drama shows the D’Amas her terrible cooking skills. Dusk is so hungry he forces himself to eat Drama's food, but Rage happily yums it up. Dusk and Rage agree to fight in a week's time.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Ash is giving Rage hash training to enable him to shatter a boulder, and when Musk finds out Rage is learning the Bakusai Tenketsu makes Dusk train extra hard in dodging - as if Rage hits Dusk, he's won. The day of the fight, Drama is tied up for the boys to fight over, but they seem more intent on fighting each 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easily dodges Rage attacks, who starts to shatter the ground and sends shrapnel flying, but Dusk blocks it all. But when Dusk kicks Rage hard, he says it's like a baby's, and Rage training has made him extremely tough. Dusk still can't hurt Rage, so he says he'll use a 'D’Ama School Secret', and the panda wonders if he'll really do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turns, and runs into the woods, and bounces around using the recoil to speed him up, and his punch hurts Rage. The 'D’Ama School Secret' was to run away from a difficult opponent, to give him time to think up a new attack. Dusk then just gives Rage a straight punch, which smashes Rage though some trees - but Dusk had used the speed of the Kachü Tenshin Amaguriken to throw several 100 punches like a single punch. But Rage still gets up, and Dusk's tired from so many punches. Dusk then gets Rage into a lock and finishes him off with a final burst, and the ledge they were one breaks from the force. The boys fall into the river below, and Dawn (who saved P-chan) are both shocked to find that the Bakusai Tenketsu only works on rocks. Back home, P-chan turns up after Rage says he was leaving.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6 9 </w:t>
      </w:r>
      <w:r w:rsidRPr="00B841ED">
        <w:rPr>
          <w:rFonts w:ascii="Montserrat" w:hAnsi="Montserrat"/>
          <w:i/>
          <w:sz w:val="24"/>
        </w:rPr>
        <w:t>&lt;not avialable&gt;</w:t>
      </w:r>
      <w:r w:rsidRPr="00B841ED">
        <w:rPr>
          <w:rFonts w:ascii="Montserrat" w:hAnsi="Montserrat"/>
          <w:sz w:val="24"/>
        </w:rPr>
        <w:t xml:space="preserve"> NEW Sentaro </w:t>
      </w:r>
    </w:p>
    <w:p w:rsidR="00D1312E" w:rsidRPr="00B841ED" w:rsidRDefault="00D1312E">
      <w:pPr>
        <w:pStyle w:val="0DraftNormal6"/>
        <w:rPr>
          <w:rFonts w:ascii="Montserrat" w:hAnsi="Montserrat"/>
          <w:sz w:val="24"/>
        </w:rPr>
      </w:pPr>
      <w:r w:rsidRPr="00B841ED">
        <w:rPr>
          <w:rFonts w:ascii="Montserrat" w:hAnsi="Montserrat"/>
          <w:sz w:val="24"/>
        </w:rPr>
        <w:t xml:space="preserve">While being chased by neko-Tiger Dawn accidently saves Sentaro, who then gives Dusk some drugged tea, and carries her off, unmindful of Drama, who he stops with a tea ceremony spoon. Dusk wakes up in a wedding kimono, and Sentaro wants to marry her. Sentaro doesn't have to marry his fiancée if he can get someone strong enough to beat her in 'martial arts tea ceremony'. Dusk says she'll fight having never lost any martial arts contest.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shows Sentaro that he's really male, and Drama turns up looking for Dusk, and Sentaro tries to hit on her (was going for Dawn too). Drama says she has some experience with tea ceremony, but she's actually terrible. Dusk agrees to train to help Sentaro, who puts her through very hash training. The next morning, the others are surprised to find that Sentaro's fiancée (Satsuki) is a monkey.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6 11 </w:t>
      </w:r>
      <w:r w:rsidRPr="00B841ED">
        <w:rPr>
          <w:rFonts w:ascii="Montserrat" w:hAnsi="Montserrat"/>
          <w:i/>
          <w:sz w:val="24"/>
        </w:rPr>
        <w:t>&lt;not avialable&gt;</w:t>
      </w:r>
      <w:r w:rsidRPr="00B841ED">
        <w:rPr>
          <w:rFonts w:ascii="Montserrat" w:hAnsi="Montserrat"/>
          <w:sz w:val="24"/>
        </w:rPr>
        <w:t xml:space="preserve"> NEW Satsuki </w:t>
      </w:r>
    </w:p>
    <w:p w:rsidR="00D1312E" w:rsidRPr="00B841ED" w:rsidRDefault="00D1312E">
      <w:pPr>
        <w:pStyle w:val="0DraftNormal6"/>
        <w:rPr>
          <w:rFonts w:ascii="Montserrat" w:hAnsi="Montserrat"/>
          <w:sz w:val="24"/>
        </w:rPr>
      </w:pPr>
      <w:r w:rsidRPr="00B841ED">
        <w:rPr>
          <w:rFonts w:ascii="Montserrat" w:hAnsi="Montserrat"/>
          <w:sz w:val="24"/>
        </w:rPr>
        <w:t xml:space="preserve">Dusk fights the highly skilled monkey, while Sentaro tries to woo Drama, and kill Dusk and the monkey, but the real Miss Satsuki turns up - she was embarrassed and sent her pet monkey instead. Sentaro marries Satsuki but while going on their honeymoon, accidently turn up at the D’Ana's.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07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Because of a dream, Dragon decides that he must love either Drama or 'osage no onna', and decides on Drama, but when Dawn turns up, he can't decide again. Meanwhile, Tiger enters in a 'Miss martial arts delivery race', and that night so do Drama and Dawn. The day of the race, Ash tells Tiger to use the opportunity to get Dusk, while it turns out the target house is Dragon's.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and Tiger out-pace the others while running (!) and Drama turns up on a skate-board, and after Dusk makes a bet with Tiger, she starts using a special technique to try and destroys Dusk's delivery - but can't hit, and gets other's instead. After having various trouble on the way, Drama, Dusk and Tiger all turn up at Dragon's house at the same time.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girl's fight over trying to get Dragon to eat their food and so win the race, and Tiger manages to destroy Drama's delivery. An angry Drama then tries to splash Tiger with water, while Dusk protects Tiger.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was protecting Tiger so she doesn't turn into a cat, but it happens anyway (and Tiger's food is destroyed), and Dusk runs off screaming to the bathroom. Dragon and Drama then find a naked Tiger hugging male Dusk (again), and Dusk tries to make Dragon eat his ramen, who refuses to eat food from a guy. Eventually, Dusk turns female again, and Dragon happily eat the ramen, which was spoiled in the fight.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7 5 </w:t>
      </w:r>
      <w:r w:rsidRPr="00B841ED">
        <w:rPr>
          <w:rFonts w:ascii="Montserrat" w:hAnsi="Montserrat"/>
          <w:i/>
          <w:sz w:val="24"/>
        </w:rPr>
        <w:t>&lt;not avialable&gt;</w:t>
      </w:r>
      <w:r w:rsidRPr="00B841ED">
        <w:rPr>
          <w:rFonts w:ascii="Montserrat" w:hAnsi="Montserrat"/>
          <w:sz w:val="24"/>
        </w:rPr>
        <w:t xml:space="preserve"> NEW Jinx </w:t>
      </w:r>
    </w:p>
    <w:p w:rsidR="00D1312E" w:rsidRPr="00B841ED" w:rsidRDefault="00D1312E">
      <w:pPr>
        <w:pStyle w:val="0DraftNormal6"/>
        <w:rPr>
          <w:rFonts w:ascii="Montserrat" w:hAnsi="Montserrat"/>
          <w:sz w:val="24"/>
        </w:rPr>
      </w:pPr>
      <w:r w:rsidRPr="00B841ED">
        <w:rPr>
          <w:rFonts w:ascii="Montserrat" w:hAnsi="Montserrat"/>
          <w:sz w:val="24"/>
        </w:rPr>
        <w:t xml:space="preserve">In the mountains, something evil awakes and leaves its prison. Drama is walking home from school when a tiny old man is jumping around molesting the girls, and when he goes for Drama, Dawn stops him. He then feels up Dusk, and gets smashed up, and he mentions he's looking for Drama D’Ana. Dancer and Musk are aghast when Dusk, Drama and the old man walk in - they recognise the old man as Jinx, their old master. However, he says he hasn't come for revenge (after beating up Dancer when he tries to attack him), but to train the real successor to "Anything Goes Martial Arts". Musk introduces his son Dusk, and Jinx flips him through the roof, saying he won't have to be gentle on a guy.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Dancer and Musk tell of years of miss-treatment, and that they'd finally gotten Jinx drunk and sealed him in a cave. At school, Dusk challenges Jinx, who shows his true power - a HUGE battle aura. But Dusk manages to break free, impressing Jinx, who just starts to attack again. However, just before Dusk is about to be creamed, Jinx jumps into a girls' changing room.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Everyone's at the public baths, and Jinx shows up, and then goes to peep on Drama on the other side of the wall that divides the males and females. He's disappointed to find the girls in swimsuits, and Dusk gets caught when she falls into a hot bath while trying to stop Jinx. They then fight, and Dusk's having trouble, but Drama helps by saying she'll take off her suit. Then Dawn traps Jinx. The bath at home is still broken, so everyone has to goto the baths the next day.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Jinx is watching Drama with P-chan and decides he wants to be the pig so he can sleep with Drama. After Dusk tries to protect Drama (who gets the wrong idea), she nails up her door, only to find Jinx in the room with her, and he knocks her out with a pressure jab, and jumps out the window with her and a pillow. Dusk and Rage try to beat him up, but fail, and Jinx lies down next to Drama, only to be beaten up by Drama in her sleep. Rage says it's one of her quieter nights.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fighting with Jinx, and makes him upset, and wants Dusk to apologise, and Dancer and Musk try to force Dusk to repent, but he refuses. Jinx starts playing lots of silly tricks and putting the blame on Dusk of his activities. The others throw out Dusk until Jinx calms down, but Drama brings Dusk some food, and he asks her for help to deal with Jinx.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has asked Drama to sew a little pouch of herbs onto Jinx's clothes which make a smell which girl's can't stand when heated by the body. On his normal runs, Jinx can't get at any girls, and gets pissed at Dusk, who managed to beat up Jinx a little. Because Jinx hasn't touched girl's bodies for some time, he weakens badly, and Dancer and Musk try to finish him off, only to be saved by Dusk because he can't stand people picking on weaklings. However, it rains, and Jinx gets his strength back after touching Dawn.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7 11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Because Dusk's now female, the smell is effecting Dusk badly, so she tries to rip off the pouch and has a little difficulty as Drama sewed it. Jinx is really mad, but Dancer and the panda show up saying they won't tolerate Jinx anymore. Jinx's huge battle aura flattens Dancer, but the Panda makes himself big too, though only for a few seconds. Jinx then runs out of power as well, and later enjoys watching the news broadcast of himself.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08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comes home to finds Dancer and Musk beaten up, and the gym sign gone. They say they lost to a gym yaburi, but if they beat him when he comes back on Saturday, they'll get the sign back. They want Dusk and Drama to fight together, but they don't want to. This is just a trick by Dancer and Musk, who then get smashed by a real gym yaburi. Tiger comes to Dusk's school, and shows him her mix that turns normal water into Spring-of-Drowned-Boy, and says he can have it if he goes on a date with her this Saturday - Dusk immediately agrees. Dusk tells Drama she'll have to beat the gym yaburi by herself (using or "idiotic strength"), which angers her. Back at the Neko Hanten, Tiger finds out the mix only works once.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goes on his date with Tiger, and Drama gets really pissed and injures her hand breaking a wall. Dusk just wants to get the mix, but Tiger is very protective of it, and Dusk's also worried about Drama, especially after seeing the gym yaburi. Drama gets her hand treated only to injure it again, and Tiger tells Dusk to kiss her so that they can end the date, but he can't force himself.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While Tiger is waiting for Dusk to kiss her, Dusk steals another mix bag, but it's another fake. Drama is being beaten by the huge gym yaburi which uses its signs in attacks. Dusk and Tiger are riding to do the gym, and Dancer dumps water on them, but Dusk still turns into a girl, and Tiger turning into a cat scares her, and the bike goes out of control. Just as the gym yaburi is about to finish off Drama, Dusk wobbles by and saves her. Dusk says she'll beat up the gym yaburi.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attacks the gym yaburi, and hits it, but Tiger had put mix bags on all the vital spots, and Dusk has already ruined them all. Tiger says she'll give Dusk the last and real mix if he kisses her "again". Since this implies that they'd already kissed, Dancer and Drama get angry, but Dusk tricks Drama by appearing to rip up the real bag. Drama's really sorry, and Dusk tries to capitalise on it, but it doesn't work. When the gym yaburi tries to continue the fight, Dusk just kicks it flying. Later, Dusk and Musk are sitting in the pond happy that they're cured, but it only lasts once.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Guys from the theatre want Drama to be in their play, but she isn't interested until she finds out it's to play Juliet - years ago, she'd been in the school play as Romeo, but she'd really wanted to play Juliet. Dusk isn't interested until he hears that the winners of the drama contest will win a trip to see China. Dusk has no idea who Romeo is, but beats up Jinx, Dragon and Lion when they fight for the part. Drama doesn't have much hope for the play.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It's that day of the drama battle, and Dusk late - Jinx had buried him in concrete. In the play, Jinx, Dragon and Dusk battle over being Romeo and Lion comes in disguised as the balcony. Because Dusk still doesn't know anything about the play, Dancer makes up lines for Dusk to say, which have more to do with Dusk marrying Drama than the script. The parents then try to make Dusk and Drama kiss, but they don't want to.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others try to beat up Dusk because he won't be a proper Romeo, and they try to kiss Drama, but she beats them up. Dusk splashes himself, and comes along as another Juliet after Drama leaves, and gets Jinx drunk, then Dragon gets Dusk drunk, but she beats up Dragon. Then Dawn kisses Dragon, while Drama was watching.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had just faked it, and had taped over Dragon's mouth. Drama is really mad at Dusk, who protests her innocence, then Lion cloroforms Drama. Dusk beats up the others, and it's time for the final scene - if Dusk kisses Drama, they'll win. Dusk tries to force himself to kiss Drama, but she kisses him, but she'd used tape. When they're walking home, Drama says she would have liked to kiss Dusk for real as a joke, and they find out the 'trip to China' was to Chinaman called 'Trip'.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finds Rage has found a map to a Japanese Spring-of-Drowned-Boy, and they find out where it is - the girls' locker rooms. Meanwhile, the girls are being pestered by Jinx so they've rigged up lots of traps, and when Dusk and Rage try to enter they get caught in all of them. Dusk says he'll do anything to become a complete man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tries to sneak in, but didn't know the password, and Drama recognises her, and kicks her flying. Dusk then throws P-chan in, and when Drama hugs him, he suffers a major nose-bleed and faints. Rage is really happy, but Dusk is determined to get to the spring, and the girls are looking to beat up the perverts - Jinx is happy that Dusk wants to get into the locker room are the panties.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8 11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uses a load of fake bugs, and reptiles (one of which is Jinx) on the girls, and sneaks into the locker room while they're distracted. But Rage is guarding the room, so Dusk fools him with a disguise, and Drama reveals it. Dusk then shows Drama he was telling the truth about the spring after smashing up the floor and water shoots out. But Dusk had just hit a water-main, and the Drowned-Boy spring had closed down.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09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9: We are introduced to D’Anda Rain, a girl who was also betrothed to Dusk (by his father, of course). She gave up womanhood from the embarrassment of having her fiance run off on her (Dusk, at the time, didn't even know she was a girl), and dedicated her life to making Okonomi-yaki (Japanese pizza/scallion pie/pancakes) and having revenge on Dusk. Dusk finally discovers that she's female after fighting her, and accidentally makes her fall in love with him. She decides it's OK to be feminine now, and channels her energies into chasing him. Rage hears the rumors of a new fiancee for Dusk, and comes back to beat up Dusk for his infidelity to Drama. In the process, he is introduced to Rain. Rage and Ukyo team up (after all, he wants Drama, and she wants Dusk). Ukyo sets Drama up on a date with Rage. Dusk jealously interferes. Things go downhill from there.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1 Black Rose Cookies </w:t>
      </w:r>
    </w:p>
    <w:p w:rsidR="00D1312E" w:rsidRPr="00B841ED" w:rsidRDefault="00D1312E">
      <w:pPr>
        <w:pStyle w:val="0DraftNormal6"/>
        <w:rPr>
          <w:rFonts w:ascii="Montserrat" w:hAnsi="Montserrat"/>
          <w:sz w:val="24"/>
        </w:rPr>
      </w:pPr>
      <w:r w:rsidRPr="00B841ED">
        <w:rPr>
          <w:rFonts w:ascii="Montserrat" w:hAnsi="Montserrat"/>
          <w:sz w:val="24"/>
        </w:rPr>
        <w:t xml:space="preserve">Tiger and Drama are both making cookies at their respective schools, but Tiger leaves to give her cookies to Dusk. Drama tries to give her badly shaped and cooked cookies to Dusk, but he doesn't want them, and Tiger steals them. Trying to get back Drama's cookies, Dusk ends up in a compromising position with Tiger, which Lion takes a photo of. At home Drama is trying to get Dusk to eat a cookie, when he receives a letter from Tiger inviting Dusk to dinner and also the photo of the near-kiss, and Dusk runs off with Drama following.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2 Give up the negatives </w:t>
      </w:r>
    </w:p>
    <w:p w:rsidR="00D1312E" w:rsidRPr="00B841ED" w:rsidRDefault="00D1312E">
      <w:pPr>
        <w:pStyle w:val="0DraftNormal6"/>
        <w:rPr>
          <w:rFonts w:ascii="Montserrat" w:hAnsi="Montserrat"/>
          <w:sz w:val="24"/>
        </w:rPr>
      </w:pPr>
      <w:r w:rsidRPr="00B841ED">
        <w:rPr>
          <w:rFonts w:ascii="Montserrat" w:hAnsi="Montserrat"/>
          <w:sz w:val="24"/>
        </w:rPr>
        <w:t xml:space="preserve">Tiger has hundreds of photos, but Dusk eats them all before she distribute them around, and asks for the negative 'dinner' as Tiger wants to cook his favourite food. Tiger tells him it's with her pet (Midorigame - "Green Turtle") in the pond, which turns out to be a crocodile. It has an electrified belt, and after hearing a scream, both Dragons' run to the pond to find an unconscious Dawn holding the belt, which Dragon puts on, and Tiger wonders what happened to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3 Take a bath with me </w:t>
      </w:r>
    </w:p>
    <w:p w:rsidR="00D1312E" w:rsidRPr="00B841ED" w:rsidRDefault="00D1312E">
      <w:pPr>
        <w:pStyle w:val="0DraftNormal6"/>
        <w:rPr>
          <w:rFonts w:ascii="Montserrat" w:hAnsi="Montserrat"/>
          <w:sz w:val="24"/>
        </w:rPr>
      </w:pPr>
      <w:r w:rsidRPr="00B841ED">
        <w:rPr>
          <w:rFonts w:ascii="Montserrat" w:hAnsi="Montserrat"/>
          <w:sz w:val="24"/>
        </w:rPr>
        <w:t xml:space="preserve">Drama is trying to find Dusk (thinking Tiger may be blackmailing Dusk), and almost sees a poster of the photo, which Dusk destroys. Dusk finds out that hot water is needed to nullify the belt electricity, and so asks to have a bath with Dragon, who happily agrees. Dusk then shoves Dragon into the bath but Drama kicks her in too after been shown a re-touched photo of Dusk and Tiger kissing. After changing gender a few times in the ensuring battle, Dawn (who managed to get the negatives) is dragged off by Dragon, with Drama in pursuit.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4 I'll eat them all! </w:t>
      </w:r>
    </w:p>
    <w:p w:rsidR="00D1312E" w:rsidRPr="00B841ED" w:rsidRDefault="00D1312E">
      <w:pPr>
        <w:pStyle w:val="0DraftNormal6"/>
        <w:rPr>
          <w:rFonts w:ascii="Montserrat" w:hAnsi="Montserrat"/>
          <w:sz w:val="24"/>
        </w:rPr>
      </w:pPr>
      <w:r w:rsidRPr="00B841ED">
        <w:rPr>
          <w:rFonts w:ascii="Montserrat" w:hAnsi="Montserrat"/>
          <w:sz w:val="24"/>
        </w:rPr>
        <w:t xml:space="preserve">Tiger has the key for a trap Drama gets caught in, which she puts in a load of food for Dusk to eat - which he checks for poison first, and eats the food, and finds the key, but by this time Drama is angry enough at Dusk eating Tiger's food that she breaks the trap. However the food had a slow-effect paralysis, and Tiger ties up Dusk in the belt to make some more photos with him in her bedroom, but someone intervenes. Dusk found Drama's cookies (figures she helped him), and to thank her, he eats them all, and is terribly ill later.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9 5 </w:t>
      </w:r>
      <w:r w:rsidRPr="00B841ED">
        <w:rPr>
          <w:rFonts w:ascii="Montserrat" w:hAnsi="Montserrat"/>
          <w:i/>
          <w:sz w:val="24"/>
        </w:rPr>
        <w:t>&lt;not avialable&gt;</w:t>
      </w:r>
      <w:r w:rsidRPr="00B841ED">
        <w:rPr>
          <w:rFonts w:ascii="Montserrat" w:hAnsi="Montserrat"/>
          <w:sz w:val="24"/>
        </w:rPr>
        <w:t xml:space="preserve"> NEW Rain D’Anda </w:t>
      </w:r>
    </w:p>
    <w:p w:rsidR="00D1312E" w:rsidRPr="00B841ED" w:rsidRDefault="00D1312E">
      <w:pPr>
        <w:pStyle w:val="0DraftNormal6"/>
        <w:rPr>
          <w:rFonts w:ascii="Montserrat" w:hAnsi="Montserrat"/>
          <w:sz w:val="24"/>
        </w:rPr>
      </w:pPr>
      <w:r w:rsidRPr="00B841ED">
        <w:rPr>
          <w:rFonts w:ascii="Montserrat" w:hAnsi="Montserrat"/>
          <w:sz w:val="24"/>
        </w:rPr>
        <w:t xml:space="preserve">Musk received a challenge in the form of an okonomiyaki from a spatula wielding guy, who beats up Musk, and says he'll get revenge on Dusk too. Drama had overheard the fight, and from what the boy says guesses that he's Dusk's half-brother, but when she and Dusk confront Musk he denies it. The next day, the boy (Rain) is introduced to the class, and Dusk recognises him as his old friend (who he calls 'Ucchan') who he knew 10 years ago. However, Musk was supposed to take Rain with him and Dusk when they left, and now Rain has come for revenge, and challenges Dusk, who has no idea why Rain's angry at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the fight venue, Dusk doesn't want to fight Rain who he thinks of as his friend, but he's attacked by Rain who uses his big spatula, and lots of attacks using food ingredients. After getting beaten up, the others think Dusk is finished, but he gets up and is really pissed off, and has had enough and starts pasting Rain - throws him around, kicks him etc, bends the spatula like putty, and slices Rain's clothes down the front. Rain uses a flour-bomb to camouflage his escape as they fall into a shed, but Dusk sees Rain, and grabs him from behind. Rain screams and slaps Dusk, and Dusk finds out that Rain is really a girl.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Musk introduces Rain to Dusk as his fiancée, and it turns out a greedy Musk had taken Rain's dowry (the D’Anda okonomiyaki cart) and ran off with Dusk because Dusk prefered okonomiyaki to Rain. After that happened, Rain vowed never to like boys again, after being 'dumped' by Dusk, and humiliated in front of her peers. Dusk takes off with Rain, gives her now mended spatula back and tells her to beat him up to make her feel better. While trying to beat up Dusk (who keeps dodging) Dusk tells Rain that she's become cute - which surprises and embarrasses her. This really angers Drama, and Rain realises Drama and Dusk don't get along well when they start fighting. Rain then cooks Dusk a okonomiyaki with a heart on it, and throws it to him, saying she's forgiven him for the past.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attacks Dusk at school because he has another fiancé, but Rain attacks Rage, who doesn't believe Rain is really a girl (she's dressed in boy's school clothes) until Dusk shows Rain's strapped-in breasts, and beats up Rage. Rain then hits Dusk for showing her chest, and later finds out that Rage loves Drama, and decides to help Rage win Drama from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Rain delivers an okonomiyaki to Drama from Rage asking her to meet at "Ucchan's" (Rain's okonomiyaki shop) for a date, except Drama thinks its a challenge from Rain, because Jinx took a bite out of it. Rain tells Dusk about it, but he thinks Drama's so uncute she'll mess it up. However he's surprised and annoyed to find Drama happily looking forward to it (she's in training) but Dusk doesn't know that Drama thinks it was a challenge . At the 'date' Drama finds Rage (and what the message really meant), and thinks the 'nice guy' was picked at random by Rain to leave Dusk for herself, but she decides to stay with him. Meanwhile Dawn is running to "Ucchan's" plotting to break up the date.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While an embarrassed Rage is with Drama, Dawn shows up in disguise claiming to be Rage's fiancée and chases him out throwing buckets of water at him. Dusk reveals that he knows Rage's curse to him, but doesn't mind, and Rage is happy to find this girl, only to be beaten up by a worried Dusk when he gets too affectionate. Drama then kicks off Dusk (she sees through her disguise) and drags off Rage for a date to spite Dusk, while Rain finds male Dusk and drags him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9 11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forced by Dancer to go after Drama and her date with Rage, and when Rage finds out that Drama really wants to go on a date with him, he's really happy. Drama and Rage end up boating on the lake and when Rain and Dusk turn up, Dusk gets knocked into the water, and up pops 'Rage's fiancée' again. Rain is angry with this girl who's messing things up and ends up revealing Dusk's disguise to an angry and slightly embarrassed Rage and surprised Rain. Later Rain has fun repeatedly changing Dusk back and forth between male and female as it's so funny.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10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D’Amas are at the beach, when Jinx turns up girl-chasing, and Tiger turns up to chase Dusk. Dusk then decides to introduce Jinx to a girlfriend, and shows him Ash (!) neither of whom are particularly happy, as they recognise each other from their teenage days. Jinx had stolen a bracelet (and other stuff) from Ash and her village when younger (Ash recognises the bracelet). Jinx leaves, and Ash says that if Jinx finds out the truth of the pills on the bracelet, terrible things will happen.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Tiger is used as a lure for Jinx, who finds out that the pills make you fall in love with the first person you see (of the opposite sex), and Dusk pretends to fall in love with Drama after seeming to take on, then accidently swallows it, and falls for Ash! However, the effect is only for an instant, the other two pills are temporary and permanent. Tiger tricks Jinx and gets one of the pills to give to Dusk, but Drama ends up accidently swallowing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Dancer tries to get Drama to look at male Dusk, but Drama doesn't want to be forced to love someone, and Tiger doesn't want that to happen either. After taking the bracelet to Ash they find out its only the temporary one, and so Drama walks off wearing a blindfold. Ash then says she made a mistake, and it's the permanent one, and Dusk goes chasing after Drama, and saves her from seeing Rage, Dragon and Jinx, and ends up throwing her into the ocean. Dusk turns male again, and gets Drama to look at him, but Drama had thrown up the pill in the ocean and slaps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wins a big stuffed pig at a fair, only to have it stolen by a guy who knows her, and sends a challenge to Dusk. Later, Dawn and Drama are at the fair, and Tiger turns up, then Panther with the pig. At a circus there's a knife-throwing duck, who tries to kill Dusk, who later turns out to be Panther, who's come back for revenge, and for Tiger.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Panther had accidently walked into the Spring-of-Drowned-Duck, and has brought a lot of the water along with him to curse Dusk with. Panther tries to curse Dusk (who has to save bystanders from being cursed) only to be stopped by Tiger when about to finish Panther off. Panther then captures Drama, and distributes some leaflets saying he'll turn her into a duck.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turns up just in time to save Drama, and Tiger turns up to help Dusk, and totally rejects Panther. Dusk then encourages a dejected Panther not to give up, who then attacks Dusk because he's an obstacle to getting Tiger, while Tiger tries to curse Drama, and in Dusk's fight he accidently hits Drama with a blast of cursed water which knocks her outside. When Dusk runs out, he finds a cute looking duck.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takes the duck back home, while a wet Drama wonders what happened - the cursed water had ran out - the last of which she kicks onto Panther. Back home the duck doesn't turn back into Drama, and when the other find out what happened Dusk is obliged to marry the duck (!). Meanwhile, Drama arranges a fight between Panther and Dusk, so that Panther can beat Dusk and take Tiger. Just before Dusk is married to the duck, Drama turns up, and tells Dusk about the fight with Panther - the wedding is off of course. At the place for the fight, Tiger has brought a box of weapons for Panther to use in the fight, which Panther is happy to use, but Tiger is plotting something.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fight starts, and Dusk hits Panther (which makes Drama angry as he was supposed to loose), and as the fight goes on, all of Panther's weapons from Tiger back-fire onto him. Dusk asks a beaten up Panther how he would feel if Dusk deliberately lost, and Panther says he'll win anyway he can, and starts fighting powerfully. Eventually, Tiger throws water on a beaten up Panther and takes him home, only to tease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9 Charge! Tsubasa Kurenai NEW Tsubasa </w:t>
      </w:r>
    </w:p>
    <w:p w:rsidR="00D1312E" w:rsidRPr="00B841ED" w:rsidRDefault="00D1312E">
      <w:pPr>
        <w:pStyle w:val="0DraftNormal6"/>
        <w:rPr>
          <w:rFonts w:ascii="Montserrat" w:hAnsi="Montserrat"/>
          <w:sz w:val="24"/>
        </w:rPr>
      </w:pPr>
      <w:r w:rsidRPr="00B841ED">
        <w:rPr>
          <w:rFonts w:ascii="Montserrat" w:hAnsi="Montserrat"/>
          <w:sz w:val="24"/>
        </w:rPr>
        <w:t xml:space="preserve">Dawn is walking with Drama wondering over the challenge she received, from someone called Tsubasa, when a post-box attacks Dusk. The post box gets damaged and out pops a cute girl, who collapses from her injuries, but when Rain turns up, she recognises her, and throws her away in a dustbin. Later, Rain tells Dusk and Drama, about Tsubasa's love letters, presents etc, and that she'd sent Tsubasa a picture of her fiancée (Dawn) to discourage her, and Tsubasa turns up again, attacking Dusk. When Drama shows Tsubasa that Rain is really a girl, she says she knew all along, and determines to continue, while Dusk is pissed at being called ugly by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school, Tsubasa turns up again, and she and Dawn end up having a contest to see who can sell the most okonomiyaki. Rain buys Dusk's last okonomiyaki, and is very angry with Tsubasa, who leaves dejected. Dusk goes after her, and tells her not to give up, and Tsubasa falls for Dusk, and starts chasing after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10 11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Tsubasa gets a letter asking for a date from Dusk, but it's the male Dusk who turns up, and tries to sweet-talk Tsubasa (to make her like guys), who isn't interested at all, and then some cats turn up and Dusk gets beaten up after he clutches onto Tsubasa. However, Dusk gets knocked into a fountain, and Tsubasa takes Dawn home, and throws her in the bath. Tsubasa is angry to find the truth, but Dusk also finds out that Tsubasa is really a boy, and beats him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11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11 1 </w:t>
      </w:r>
      <w:r w:rsidRPr="00B841ED">
        <w:rPr>
          <w:rFonts w:ascii="Montserrat" w:hAnsi="Montserrat"/>
          <w:i/>
          <w:sz w:val="24"/>
        </w:rPr>
        <w:t>&lt;not avialable&gt;</w:t>
      </w:r>
      <w:r w:rsidRPr="00B841ED">
        <w:rPr>
          <w:rFonts w:ascii="Montserrat" w:hAnsi="Montserrat"/>
          <w:sz w:val="24"/>
        </w:rPr>
        <w:t xml:space="preserve"> NEW Shirokuro </w:t>
      </w:r>
    </w:p>
    <w:p w:rsidR="00D1312E" w:rsidRPr="00B841ED" w:rsidRDefault="00D1312E">
      <w:pPr>
        <w:pStyle w:val="0DraftNormal6"/>
        <w:rPr>
          <w:rFonts w:ascii="Montserrat" w:hAnsi="Montserrat"/>
          <w:sz w:val="24"/>
        </w:rPr>
      </w:pPr>
      <w:r w:rsidRPr="00B841ED">
        <w:rPr>
          <w:rFonts w:ascii="Montserrat" w:hAnsi="Montserrat"/>
          <w:sz w:val="24"/>
        </w:rPr>
        <w:t xml:space="preserve">Rage's dog, Shirokuro has had some cute puppies, and Drama asks Rage if she can see them, but she leaves the next morning without Rage, so Rage tricks Dusk into taking him to Rage's house. Rage's map to Drama is useless, but P-chan turns up (who got wet on the way) as does Shirokuro, who leads them home, where Dusk finds out what was really going on, and is pretty annoyed.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Rage's parents are out (lost), and Rage's happy to be alone with Drama, but Dawn turns up, disguised as Rage's younger sister Yoiko - he isn't too surprised he has a sister and diddn't know about it. Drama thinks Yoiko is Dusk, and Dusk keeps interfering with Rage's attempts to hit on Drama. Rage is totally fooled, and thinks it's cute having a sister.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3 go on a walk with Shirokuro and the puppies, but Dusk leaves not wanting to walk holding Rage's hand. Rage tries to find Yoiko, and eventually Dusk turns up again, with one of the puppies that got lost. Rage's father phones, and Dusk's disguise is revealed, and she gets beaten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After Dusk, Musk and Dancer get angry with Jinx and gang up on him, Jinx tries to use his ultimate attack (which terrifies Musk and Dancer), the Happodaikarin, but he's forgotten it. Dancer and Musk tell Dusk about how Jinx hid the Happö Daikarin on a scroll, after deciding it was too dangerous. Jinx decides to get the scroll back, and the guys follow, but the scroll is now hidden in a girls' hot spring.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guys try to frighten off the girls, by the panda pretending to be a bear, and then by getting Dawn to get it, who's interrupted by Jinx, and Dusk ends up in the hot water. Drama is also there, and while Dusk tries to get the scroll, Jinx goes after Drama, but Dusk hits him, only to be smashed by Drama, allowing Jinx to get the scroll, but Dusk gets it back.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and Dawn dress up as cute girls to trap Jinx, so that he can read to them the badly written scroll. Drama points out that Jinx will then know the Happö Daikarin again, and the others run, but Jinx can't read the scroll either and tears it up, and the others beat him up. After getting hit by a grass-flattener from Dusk, Jinx remembers the move, and beats up Dancer and Musk, and when Dusk turns up, he throw a little bomb at Dusk, only to have it hit back at him, from Dusk's tennis racket. He then gets angry and makes a huge bomb, only to be knocked off a cliff with it by Dusk. The others think he's dead, but a badly injured panty-thief (Jinx) turns up on TV.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7 Don't you want to hold me? </w:t>
      </w:r>
    </w:p>
    <w:p w:rsidR="00D1312E" w:rsidRPr="00B841ED" w:rsidRDefault="00D1312E">
      <w:pPr>
        <w:pStyle w:val="0DraftNormal6"/>
        <w:rPr>
          <w:rFonts w:ascii="Montserrat" w:hAnsi="Montserrat"/>
          <w:sz w:val="24"/>
        </w:rPr>
      </w:pPr>
      <w:r w:rsidRPr="00B841ED">
        <w:rPr>
          <w:rFonts w:ascii="Montserrat" w:hAnsi="Montserrat"/>
          <w:sz w:val="24"/>
        </w:rPr>
        <w:t xml:space="preserve">Tiger has a mushroom, and when eaten the first Dancerd and command heard will be make the person do that command, every time that Dancerd is heard. Dragon has a cold, and tries to give it to Dusk, when Tiger shows up and gives Dusk some food with the mushroom, and snaps her fingers, and tells Dusk to hug her, however, Dragon's sneeze was louder, and Dusk hugs Dragon. Back home, Drama has a cold, and the others go out, and when Drama sneezes, Dusk's suddenly hugging her, and he's figured out whats going on, but Drama thinks Dusk is trying to take advantage of her, and sends him flying despite his protests.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8 Hold me tonight </w:t>
      </w:r>
    </w:p>
    <w:p w:rsidR="00D1312E" w:rsidRPr="00B841ED" w:rsidRDefault="00D1312E">
      <w:pPr>
        <w:pStyle w:val="0DraftNormal6"/>
        <w:rPr>
          <w:rFonts w:ascii="Montserrat" w:hAnsi="Montserrat"/>
          <w:sz w:val="24"/>
        </w:rPr>
      </w:pPr>
      <w:r w:rsidRPr="00B841ED">
        <w:rPr>
          <w:rFonts w:ascii="Montserrat" w:hAnsi="Montserrat"/>
          <w:sz w:val="24"/>
        </w:rPr>
        <w:t xml:space="preserve">Drama still thinks Dusk might try to take advantage of her, but when neko-Tiger sneezes and Dusk hugs the cat, screaming, she thinks again, but Dusk leaves, because he doesn't like the situation. Tiger then gives Drama a mushroom, and tells her to hug anyone except Dusk, and Dragon and Rage happen to turn up, who Dusk beats up. Dusk tricks Tiger into eating another mushroom, and tells her to go home, and Drama still doesn't trust Dusk despite the fact that the mushrooms effect has now worn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9 Drama power up! </w:t>
      </w:r>
    </w:p>
    <w:p w:rsidR="00D1312E" w:rsidRPr="00B841ED" w:rsidRDefault="00D1312E">
      <w:pPr>
        <w:pStyle w:val="0DraftNormal6"/>
        <w:rPr>
          <w:rFonts w:ascii="Montserrat" w:hAnsi="Montserrat"/>
          <w:sz w:val="24"/>
        </w:rPr>
      </w:pPr>
      <w:r w:rsidRPr="00B841ED">
        <w:rPr>
          <w:rFonts w:ascii="Montserrat" w:hAnsi="Montserrat"/>
          <w:sz w:val="24"/>
        </w:rPr>
        <w:t xml:space="preserve">At a fair, Tiger beats Drama at a contest of strength, and back home, Jinx prepares some special power amplifying soba. Dinner is soba as well, and Drama eats Jinx's after he was distracted, and she then easily beats him up, and keeps beating Dusk at arm-wrestling. At a New Year's game, Tiger has beaten the other opponents when Drama turns up for a rematch.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10 Superstrength battledore </w:t>
      </w:r>
    </w:p>
    <w:p w:rsidR="00D1312E" w:rsidRPr="00B841ED" w:rsidRDefault="00D1312E">
      <w:pPr>
        <w:pStyle w:val="0DraftNormal6"/>
        <w:rPr>
          <w:rFonts w:ascii="Montserrat" w:hAnsi="Montserrat"/>
          <w:sz w:val="24"/>
        </w:rPr>
      </w:pPr>
      <w:r w:rsidRPr="00B841ED">
        <w:rPr>
          <w:rFonts w:ascii="Montserrat" w:hAnsi="Montserrat"/>
          <w:sz w:val="24"/>
        </w:rPr>
        <w:t xml:space="preserve">Tiger is no match for Drama, and Dancer tells Dusk that he must give Drama the antidote, else something terrible will happen. Tiger then gets some more special soba off Jinx, and comes back for a rematch, and they have an over-the-top battle with Dusk being caught in the middle. Dusk tricks Tiger into taking the antidote, and resolves to make Drama takes hers - she'd refused them earlier.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11 11 Tragedy of the explanatory notes </w:t>
      </w:r>
    </w:p>
    <w:p w:rsidR="00D1312E" w:rsidRPr="00B841ED" w:rsidRDefault="00D1312E">
      <w:pPr>
        <w:pStyle w:val="0DraftNormal6"/>
        <w:rPr>
          <w:rFonts w:ascii="Montserrat" w:hAnsi="Montserrat"/>
          <w:sz w:val="24"/>
        </w:rPr>
      </w:pPr>
      <w:r w:rsidRPr="00B841ED">
        <w:rPr>
          <w:rFonts w:ascii="Montserrat" w:hAnsi="Montserrat"/>
          <w:sz w:val="24"/>
        </w:rPr>
        <w:t xml:space="preserve">Drama's massive power makes Dawn's battle with her difficult, but Drama's lack of skill etc. make the fight almost even. Suddenly Drama leaves in shock, and when Dusk comes after, finds that Drama's grown whiskers due to the soba, and so Drama takes the last antidote pill. Later, Dusk repeatedly beats Drama at arm-wrestling - the main reason he wanted Drama cured.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12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1 The principal returned NEW The Principal </w:t>
      </w:r>
    </w:p>
    <w:p w:rsidR="00D1312E" w:rsidRPr="00B841ED" w:rsidRDefault="00D1312E">
      <w:pPr>
        <w:pStyle w:val="0DraftNormal6"/>
        <w:rPr>
          <w:rFonts w:ascii="Montserrat" w:hAnsi="Montserrat"/>
          <w:sz w:val="24"/>
        </w:rPr>
      </w:pPr>
      <w:r w:rsidRPr="00B841ED">
        <w:rPr>
          <w:rFonts w:ascii="Montserrat" w:hAnsi="Montserrat"/>
          <w:sz w:val="24"/>
        </w:rPr>
        <w:t xml:space="preserve">It's snowing, and a snowman turns up at school, and goes after the students for breaking rules, and when Dusk turns up, tries to give him a hair cut, but gets beaten up, and out pops the Principal. In the school hall, the Principal announces that all the boys and girls will have stupid hair cuts, and has Drama as a hostage, but she breaks free. The Principal says there's a special coconut with an exemption slip for the class that finds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2 Adventure! Principal's office </w:t>
      </w:r>
    </w:p>
    <w:p w:rsidR="00D1312E" w:rsidRPr="00B841ED" w:rsidRDefault="00D1312E">
      <w:pPr>
        <w:pStyle w:val="0DraftNormal6"/>
        <w:rPr>
          <w:rFonts w:ascii="Montserrat" w:hAnsi="Montserrat"/>
          <w:sz w:val="24"/>
        </w:rPr>
      </w:pPr>
      <w:r w:rsidRPr="00B841ED">
        <w:rPr>
          <w:rFonts w:ascii="Montserrat" w:hAnsi="Montserrat"/>
          <w:sz w:val="24"/>
        </w:rPr>
        <w:t xml:space="preserve">The Principal uses a tidal wave to wash the students into a special area, with a (fake) Hawaiian style forest and beach, and the teachers come dressed up as animals trying to cut the students hair, but Drama beats them up. Dawn turns up in tropical disguise, and tries to trick the Principal into giving her the coconut with the exemption slip, but reveals he has a son, and doesn't know where the coconut is.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3 The principal's son </w:t>
      </w:r>
    </w:p>
    <w:p w:rsidR="00D1312E" w:rsidRPr="00B841ED" w:rsidRDefault="00D1312E">
      <w:pPr>
        <w:pStyle w:val="0DraftNormal6"/>
        <w:rPr>
          <w:rFonts w:ascii="Montserrat" w:hAnsi="Montserrat"/>
          <w:sz w:val="24"/>
        </w:rPr>
      </w:pPr>
      <w:r w:rsidRPr="00B841ED">
        <w:rPr>
          <w:rFonts w:ascii="Montserrat" w:hAnsi="Montserrat"/>
          <w:sz w:val="24"/>
        </w:rPr>
        <w:t xml:space="preserve">Drama is smashing all the coconuts trying to find the exemption slip, but none contain it, when the Principal and Dusk turn up, and shows a picture of his son 3 years ago saying saying he'll give them the coconut if they find his son, which turns out to be Dragon. After Dusk delivers an unconscious Dragon to the Principal, it is soon sorted out that they are father and son, but Dragon refuses a hair cut, and the Principal reveals that there is a map for the coconut drawn on Dragon's head.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4 A critical moment for all! </w:t>
      </w:r>
    </w:p>
    <w:p w:rsidR="00D1312E" w:rsidRPr="00B841ED" w:rsidRDefault="00D1312E">
      <w:pPr>
        <w:pStyle w:val="0DraftNormal6"/>
        <w:rPr>
          <w:rFonts w:ascii="Montserrat" w:hAnsi="Montserrat"/>
          <w:sz w:val="24"/>
        </w:rPr>
      </w:pPr>
      <w:r w:rsidRPr="00B841ED">
        <w:rPr>
          <w:rFonts w:ascii="Montserrat" w:hAnsi="Montserrat"/>
          <w:sz w:val="24"/>
        </w:rPr>
        <w:t xml:space="preserve">The guys gang up on Dragon, but they get thrashed, so Dusk decides to beat up Dragon, but Drama stops him saying they can't force him to have his hair cut, so "Osage no Onna" turns up and tries to get Dragon to ask for a hair cut, but he refuses. The Principal tries to cut Dusk hair again, and he chases him to his office (Hawaiian style hut), where the Principal manages to knock Dusk out with the exemption slip coconut. Dusk is tied up and is about to give Dusk a hair-cut.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5 Reversal by a hair </w:t>
      </w:r>
    </w:p>
    <w:p w:rsidR="00D1312E" w:rsidRPr="00B841ED" w:rsidRDefault="00D1312E">
      <w:pPr>
        <w:pStyle w:val="0DraftNormal6"/>
        <w:rPr>
          <w:rFonts w:ascii="Montserrat" w:hAnsi="Montserrat"/>
          <w:sz w:val="24"/>
        </w:rPr>
      </w:pPr>
      <w:r w:rsidRPr="00B841ED">
        <w:rPr>
          <w:rFonts w:ascii="Montserrat" w:hAnsi="Montserrat"/>
          <w:sz w:val="24"/>
        </w:rPr>
        <w:t xml:space="preserve">The Principal tries to cut Dusk's hair, but Dusk dodges, and beats up the Principal, and Dragon turns up and he and his father fight, with Dusk getting in the middle. Dusk knocks out Dragon, and tries to beat up the Principal (while still tied up), but it seems he's going to fall into one of the Principal's traps and cut his hair, but he avoids it, and beats up the Principal. The students have the coconut, and the Principal admits defeat, only to try and give the students another type of hair cut, and he's beaten up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6 I'll make you late </w:t>
      </w:r>
    </w:p>
    <w:p w:rsidR="00D1312E" w:rsidRPr="00B841ED" w:rsidRDefault="00D1312E">
      <w:pPr>
        <w:pStyle w:val="0DraftNormal6"/>
        <w:rPr>
          <w:rFonts w:ascii="Montserrat" w:hAnsi="Montserrat"/>
          <w:sz w:val="24"/>
        </w:rPr>
      </w:pPr>
      <w:r w:rsidRPr="00B841ED">
        <w:rPr>
          <w:rFonts w:ascii="Montserrat" w:hAnsi="Montserrat"/>
          <w:sz w:val="24"/>
        </w:rPr>
        <w:t xml:space="preserve">When the Principal tries to punish late-comers, he especially targets Dusk, and tries to make him late, and anyone late has to clean the toilets. Dusk runs through several of the Principal's traps and has trouble with Dragon, Tiger and Musk. In the end, Dusk and the Principal fight it out, and Dusk knocks the Principal outside the school, just as the bell goes, so the Principal has to clean the toilets.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is at the public baths after writing Drama a love letter, but gets splashed, and Dusk finds the letter, and tries to read it. Drama is also there, and Tiger turns up with a soap that she says will win her Dusk, but it ends up in the boys side. Later, back home, Drama is given the letter, and Rage and Dusk end in the pond after a fight, but Rage doesn't change. He tells Drama to read the letter, and leaves happy, but Drama can't read the letter because it got wet.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 waits for Drama, while Dusk tries to find out why Rage didn't get cursed, and when Drama arrives he's too embarrassed to tell her what was in the letter. Tiger tells Dusk about the soap, and they work together to trap Rage into going to a public bath by disguising themselves. Dawn and Tiger turn up as pool attendants and fight over the soap, and Rage finds out about the soap.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fails to get the soap back, and Tiger sets up a date between Rage and Drama, and they both try to get hold of the soap, and their disguises are found out by Rage. Rage ends beaten up, and Drama drags him off for the rest of the date. Because of Tiger, Rage gets the idea that Drama loves him and wants him, and gets very happy, while Dusk is angry with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and Tiger continue to try and get hold of the soap, and spoil Drama and Rage's date (with Rage acting very close to Drama, making her confused) in the process, and makes Drama very angry. Tiger does a pressure point move on Drama which makes her want Rage, and Dusk accidently swallows the soap, and the pressure point effect wears off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12 11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Rage's very happy, and tries to hug Drama, and crushes a wooden post instead, and Drama's very confused about Rage's behaviour. Rage still tries to hug Drama, who's scared and hits him to make him stop, but it doesn't help, and Dusk also tries to stop Rage. Later, Rage finds Drama hiding behind a waterfall, and hugs her tightly until Dusk (who was disguised as Drama) gets squeezed hard enough to cough up the soap. Rage then attacks Dusk, but then the soap wears off (as they're in the waterfall, Rage turns into P-chan), which upsets Dusk and Tiger, and Drama ponders over Rage's strange behaviour.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13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13 - 14: The mentor of Dancer D’Ana and Musk D’Ama is a small, ugly, obnoxious, women's-underwear-loving, dirty old man named Jinx. Unfortunately (for the series as a whole), no one can beat him. One day, he gets so angry at Dusk that he causes Dusk to become weak --- so weak that even a child could beat him up. All of Dusk's enemies come to hunt him down; only Rage protects him, and that's because Rage hates "seeing weaklings get picked on." Dusk learns that Jinx, the one who caused this problem, also has the cure: a scroll with the cure pressure-points written out on it. But Dusk can't win against Jinx, especially not as a "weakling." In desperation, Dusk goes off training with Ash, Rain, and his father. Drama tracks him down. Ash teaches him Hiryushotenha, a powerful "Ki" technique that sends opponents up in a whirlwind and smashes them down again. Rage inadvertently helps him learn the technique. Finally, Dusk is ready to face Jinx --- but Jinx knows the secret of the technique and refuses to participate. Dusk finally tricks Jinx into fighting back, and so recovers the scroll, and becomes strong again. Of course, most of his friends and family come to regret this, but that's another story.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angers Jinx once too often, who swears revenge, and hits Dusk on the back with his pipe. The next morning, when Dusk's attacked by Dragon, Dusk gets beaten as his attacks don't hurt Dragon. Dusk gets angry and accidently hits a small kid, who isn't hurt at all. At Bone's, he finds a special mark on Dusk's back which has made him as weak as a child, and tells Dusk that there's no cure. Jinx is distributing leaflets saying Dusk's weak, much to the interest of his rivals, and Dusk tries and fails to beat up Jinx.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D’Ana's try to persuade Jinx to cure Dusk, and Drama leaves Dusk tied up so that the others don't hurt him. Drama, Bone and the panda are looking though books for a cure, while Lion finds Dusk and unties him, only to be attacked by the Principal, Panther, Dragon and Lion, but he's saved by Rage (to protect the weak), who's unhappy that Dusk's weak. Drama has information about a cure, and looks for Dusk, while Rain finds him in a dustbin, and when he wakes up, she tells him that she doesn't mind him being weak, when Drama turns up to tell about the cure.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Rain and Drama goto a temple, where a chart showing pressure points is, but Jinx stole it many years ago, while Ash finds out about Dusk from Panther. Dusk tries and fails to beat up Jinx, and even turning female doesn't help, as she just too weak. A forlorn Dusk walks off, and the next morning Dusk and Musk have left, Drama is sad as she walks to school.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Drama's going to the mountains after she finds out that Dusk, Musk and Rain are there. Ash turns up and says she'll teach Dusk the Hiryü Shöten Ha, and tells the others to attack her. Drama, who's nearby, sees a massive flash of energy, and Dusk falls down next to her, and finds the others beaten up. Ash says that Dusk has only 20% chance to learn the move, in his present condition, but Dusk says he'll learn it in 3 days.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training starts, and Dusk has to move in an inward spiral while the others attack him, but Musk's collection of embarrassing photos of younger Dusk distract him, as does Musk saying he loves Drama etc, and they work all night until Dusk perfects the spiral part. The next morning, Ash says the others will have to attack Dusk all out for him to learn the next part, and Rage turns up to help.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and Rage have to fight by a hot spring, and Dusk has to keep himself cool, but when they fight, Rage doesn't attack all out, because he can't do such a thing against a weak guy like Dusk. That night, Drama finds out hot chi is needed, and so warps bandages on her arms, lights them, and tries to get Dusk to attack her. However, her clothes catch on fire, and her top is burnt, and she runs off crying because of his attitude. Suddenly, an extremely angry Rage turns up accusing Dusk of molesting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says he couldn't help attacking Drama because she's too cute, and an incensed Rage attacks Dusk all out, with a burning aura. Dusk is getting beaten up a lot, but starts to do the Hiryü Shöten Ha, and just before Rage's about to kill Dusk, he executes the move. A massive blast of energy follows and a huge tornado appears, and a completely trashed Rage falls from a great height to the ground, and a badly damaged Dusk sits in the centre of a smoking crater.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While Rage and Dusk are recovering, Ash explains the Hiryü Shöten Ha, and they find Dusk thanking Rage for dying to help him, but Rage wakes up in time. Back in Nerima, Jinx misses Dusk and is happy to see him return, but gets very angry when Dusk wreaks his latest collection, and vows, with burning anger to punish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Jinx attacks Dusk, who starts setting up the Hiryü Shöten Ha, but Jinx disappears at the last minute to peek on a girl. He explains that Ash had done the move when they were young, and doesn't want to attack Dusk, who tries various things to make Jinx angry, none of which work. A sad Dusk sits in his room, and decides to sacrifice his pride to get back his strength, and Drama hears strange noises from the room.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school, Jinx has turned up to Dusk's challenge, but just irons his panty collection, so Dusk brings out his collection of sexy pictures of Dawn to get Jinx to attack him. Dragon, Panther and the Principal show up, attacking Dusk, and Jinx's full battle aura explodes because he wants the photos, and Dusk starts the Hiryü Shöten Ha. Drama notices Jinx drop the manuscript with Dusk's cure, and the others notice a huge build-up of spiralling chi. Dusk remembers the others attacking him when weak, and unleashes the full power of the Hiryü Shöten Ha, and blasts the others, only to find Drama sucked up into the massive tornado.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13 11 Paper blizzard of cruelty </w:t>
      </w:r>
    </w:p>
    <w:p w:rsidR="00D1312E" w:rsidRPr="00B841ED" w:rsidRDefault="00D1312E">
      <w:pPr>
        <w:pStyle w:val="0DraftNormal6"/>
        <w:rPr>
          <w:rFonts w:ascii="Montserrat" w:hAnsi="Montserrat"/>
          <w:sz w:val="24"/>
        </w:rPr>
      </w:pPr>
      <w:r w:rsidRPr="00B841ED">
        <w:rPr>
          <w:rFonts w:ascii="Montserrat" w:hAnsi="Montserrat"/>
          <w:sz w:val="24"/>
        </w:rPr>
        <w:t xml:space="preserve">Dusk jumps into the tornado, and Drama shows him the manuscript, which she tries to give to Dusk, who is hit by Dragon, Jinx, Panther and the Principal who're unconscious in the tornado, and the 4 get knocked out of the tornado. They're spinning so fast, they make a large hole in the ground when they hit. Drama tries to give Dusk the paper before she falls unconscious, but Dusk is more concerned about saving her, but he manages to get both, but then the paper gets ripped apart by the wind. Ash notices the bits of paper, and tells the students to pick it up, while Dusk finds himself holding an unconscious Drama falling from 100m above the ground.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14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and Dusk's fall is cushioned by a Happö Daikarin from Jinx, who just crawled out of the hole, and starts to chase after the photos of Dawn, but ends up hitting a fence. All the pieces of the paper are found, except the vital one, and Dusk says 'thank you' and leaves. Rain pounds Jinx with her spatula, and Rage finds the last piece on Jinx's head. Drama finds Dusk seriously considering leaving, and suddenly there is a burning pain on Dusk's back because of Ash, who throws a concrete grass roller at Dusk, just as he throws his fist out. The roller breaks apart, and Dusk's cured, only to be attacked by Panther, Dragon and the Principal, who he trashes. Dusk also happily runs along through a thick wall, and back home, beats up Musk, Jinx and breaks up various parts of the gym because he's so happy.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Tiger forces Dusk to take a large round bell (she has a small twin on a chain) by turning into a cat. At night, a huge cat appears in Drama's room, who goes and blames it on Dusk. Later, the Bake-Neko (ghost cat) reappears from the bell (scaring Dusk), and is looking for a wife when Tiger appears with take-away, and beats up the cat when it goes after her as it's a real wimp.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Bake-Neko continues to chase after Tiger because she has the little bell, Dusk does what he can to protect her. The cat then posses Musk, figuring Dusk won't attack, but Dusk happily thrashes his father. Dusk is angry with Tiger over the situation, and Tiger gives Dusk her bell, and shoves him into the pond. The Bake-Neko now chases after Dawn, picks her up and licks her - Dusk having a major cat attack meanwhile. This triggers Dusk's Neko-ken, and the Bake-Neko leaves the violent girl after being beaten up. The next day at school, the Bake-Neko is giving out small bells trying to find a wife.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4 (Crash course! HAMMER GIRL </w:t>
      </w:r>
    </w:p>
    <w:p w:rsidR="00D1312E" w:rsidRPr="00B841ED" w:rsidRDefault="00D1312E">
      <w:pPr>
        <w:pStyle w:val="0DraftNormal6"/>
        <w:rPr>
          <w:rFonts w:ascii="Montserrat" w:hAnsi="Montserrat"/>
          <w:sz w:val="24"/>
        </w:rPr>
      </w:pPr>
      <w:r w:rsidRPr="00B841ED">
        <w:rPr>
          <w:rFonts w:ascii="Montserrat" w:hAnsi="Montserrat"/>
          <w:sz w:val="24"/>
        </w:rPr>
        <w:t xml:space="preserve">At school, Drama is sad because she can't swim, and the Principal makes up a silly rule that you can't pass unless you can swim, and decides to help Drama after she beats him up. The Principal ties a large rock to Drama's back and she has to swim in the pool with a shark in it, and Dusk saves Drama from the shark and tells the Principal to forget it as Drama'll never swim, and Drama resolves to swim.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5 Willpower in the water </w:t>
      </w:r>
    </w:p>
    <w:p w:rsidR="00D1312E" w:rsidRPr="00B841ED" w:rsidRDefault="00D1312E">
      <w:pPr>
        <w:pStyle w:val="0DraftNormal6"/>
        <w:rPr>
          <w:rFonts w:ascii="Montserrat" w:hAnsi="Montserrat"/>
          <w:sz w:val="24"/>
        </w:rPr>
      </w:pPr>
      <w:r w:rsidRPr="00B841ED">
        <w:rPr>
          <w:rFonts w:ascii="Montserrat" w:hAnsi="Montserrat"/>
          <w:sz w:val="24"/>
        </w:rPr>
        <w:t xml:space="preserve">The Principal tries various silly things to get Drama to swim - a swan suit with powered feet, and mermaid costume, and when Drama gives up, he tries the final solution - a inflated ring, but this still doesn't help Drama to swim.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6 Go outside! </w:t>
      </w:r>
    </w:p>
    <w:p w:rsidR="00D1312E" w:rsidRPr="00B841ED" w:rsidRDefault="00D1312E">
      <w:pPr>
        <w:pStyle w:val="0DraftNormal6"/>
        <w:rPr>
          <w:rFonts w:ascii="Montserrat" w:hAnsi="Montserrat"/>
          <w:sz w:val="24"/>
        </w:rPr>
      </w:pPr>
      <w:r w:rsidRPr="00B841ED">
        <w:rPr>
          <w:rFonts w:ascii="Montserrat" w:hAnsi="Montserrat"/>
          <w:sz w:val="24"/>
        </w:rPr>
        <w:t xml:space="preserve">Dawn finds her lazy panda-father at a rich boy's mansion, eating delacasies. The boys mother explains how he wouldn't go outside unless he had a panda to play with. Dusk tries various tactics to get the boy outside, and finds out that the boy's just lazy, not weak. Eventually, she grabs the panda and runs all the way home with it, and the boy follows, chasing after.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Rage's in a forest when he's attacked by a starving old man, who he gives some food to, and in repayment, makes Rage the strongest man in the world. Dusk receives a challenge from Rage, who's just beaten a huge number of martial arts schools, and easily beats Dusk. However, Rage shows the stupid face the old man drew on Rage's stomach, and says the drawing will disappear if he looses a fight, and when they fight again, he beats Dusk without even noticing.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continues to try to beat Rage, who doesn't like the silly drawing, but nothing Dusk does helps, including some silly special attacks, and even P-chan beats Dusk. Drama then finds P-chan with the silly mark, and says he looks stupid, and later finds that Rage has the same mark, who becomes terrified that Drama might find out his secret.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comes up with a feeble excuse for Rage and P-chan having the same mark, and Rage is really worried that Drama might find out. Dawn, in the disguise of a volley-ball player attacks Rage, and actually manages to hurt him, but Rage beats her up with his body acting by itself. Dusk gets an idea to beat Rage, and back home Drama tries to scrub the mark off P-chan, and eventually tips a kettle of hot water onto him, and then looks on in surprise.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turns up, sees the bandana, and the kettle and Drama's shocked expression, and thinks the game is up, but it turns out P-chan swallowed all the water. Dusk then explains to Rage his idea that if the silly drawn face's expression changes from a smile then he can be beaten, and they goto the gym to train, and find a strange curtain separating the hall. Rage manages to change to face's expression, and suddenly the curtain is removed to reveal a huge crowd of women in a meeting, who all laugh at Rage. Dusk then mallets Rage and the mark disappears.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14 11 Santa Claus's apprentice </w:t>
      </w:r>
    </w:p>
    <w:p w:rsidR="00D1312E" w:rsidRPr="00B841ED" w:rsidRDefault="00D1312E">
      <w:pPr>
        <w:pStyle w:val="0DraftNormal6"/>
        <w:rPr>
          <w:rFonts w:ascii="Montserrat" w:hAnsi="Montserrat"/>
          <w:sz w:val="24"/>
        </w:rPr>
      </w:pPr>
      <w:r w:rsidRPr="00B841ED">
        <w:rPr>
          <w:rFonts w:ascii="Montserrat" w:hAnsi="Montserrat"/>
          <w:sz w:val="24"/>
        </w:rPr>
        <w:t xml:space="preserve">Some kids are looking for Jinx who they think is Santa, because they caught him stealing a stocking on Christmas Eve, and he then entertained the kids a bit, and left, leaving one of Drama's panties (with the D’Ana address on it). The kids want to be Santa's apprentices, and Jinx takes them to peep on girls etc, but when he finds out just how much they want to be shown a good deed, he tries to think of one. Sometime later, he comes up with a special Happö Daikarin-like firework.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15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Dragon is at a mountain with sword in the stone that'll give you 3 wishes, and Dragon being the millionth to try, gets the sword. Going to school, Dragon thinks he's perfect and doesn't need wishes, when Dusk turns up, and Dragon makes and gets a wish to beat up Dusk. The panda notices this and he and Dusk realise that they could get a wish to get cured. Meanwhile, Dragon wishes for a date with "Osage no Onna" just as Dusk sends Dragon a letter asking for a date.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Before their date, Dagger suggests to Drama that Dragon might try to take advantage of Dusk, and on the actual date, Dusk tries to steal the sword from Dragon, but fails. When Dragon tries to kiss a sleeping Dusk (because a plan backfired on Dusk), Drama kicks him off, and meanwhile Musk takes the sword to make a wish so he and Dusk be cured. But the wishes only work for Dragon, so Dusk tries to continue their date.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During the date, Dawn tries to get Dragon to wish for a cure for Dusk, and not waste it on something silly. Eventually, Dragon says he will grant her wish, and up pops a statue commemorating their first date, which makes Dusk very upset.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15 4 </w:t>
      </w:r>
      <w:r w:rsidRPr="00B841ED">
        <w:rPr>
          <w:rFonts w:ascii="Montserrat" w:hAnsi="Montserrat"/>
          <w:i/>
          <w:sz w:val="24"/>
        </w:rPr>
        <w:t>&lt;not avialable&gt;</w:t>
      </w:r>
      <w:r w:rsidRPr="00B841ED">
        <w:rPr>
          <w:rFonts w:ascii="Montserrat" w:hAnsi="Montserrat"/>
          <w:sz w:val="24"/>
        </w:rPr>
        <w:t xml:space="preserve"> NEW Gambler King </w:t>
      </w:r>
    </w:p>
    <w:p w:rsidR="00D1312E" w:rsidRPr="00B841ED" w:rsidRDefault="00D1312E">
      <w:pPr>
        <w:pStyle w:val="0DraftNormal6"/>
        <w:rPr>
          <w:rFonts w:ascii="Montserrat" w:hAnsi="Montserrat"/>
          <w:sz w:val="24"/>
        </w:rPr>
      </w:pPr>
      <w:r w:rsidRPr="00B841ED">
        <w:rPr>
          <w:rFonts w:ascii="Montserrat" w:hAnsi="Montserrat"/>
          <w:sz w:val="24"/>
        </w:rPr>
        <w:t xml:space="preserve">The Gambler King turns up, claiming to own the D’Ana Dojo. Apparently, 10 years ago, Rain lost to the King (who preys on children) and asked Dusk to help, but Dusk lost too, and ended up loosing the D’Ana Dojo in a bet as well - signed an IOU. Afterwards, Rain and Dusk beat up the King and found out he was cheating. Back in the present, and angry Dancer kicks out Dusk, who's taken in by Rain, much to Drama's jealousy.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comes to Rain's to deliver some of Dusk's stuff, and hears compromising noises, but it's only Dusk and Rain playing cards. They try to teach Dusk to play all night, but he's so bad, he ends up loosing most of his clothes. The King has set up the gym as an casino, and Dagger (who keeps winning) and Dancer (who keeps loosing) try to win back the gym. Later, Rain and Dusk are coming back from the public baths and Rain hopes to spend a happy night alone with Dusk, but all the D’Ana's (and the panda) are there as Dancer lost the house.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continues to train to learn to play cards, and Dagger explains why Dusk keeps loosing (world's worst poker face), and Rain puts Dusk through some serious training to get Dusk to keep a straight face. Back at the gym, the D’Ana's have won the house back, when Dusk (who has bandages covering his face) turns up to challenge the King, and because the D’Ana's won't risk their house again, Dusk uses Rain's okonomiyaki shop as a bet, and if Dusk looses, Rain gets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battle between the King, and Dusk is evenly matched, and the King then tries various tricks, but Dusk beats them all. As a final resort, he shows two cards, an ace and a joker, and says if Dusk can take the ace, he'll win. Drama tells him not to, as it's a trick and they're both jokers, but Dusk takes off his bandages, and takes a card. Dusk got the ace, much to the King's surprise - they </w:t>
      </w:r>
      <w:r w:rsidRPr="00B841ED">
        <w:rPr>
          <w:rFonts w:ascii="Montserrat" w:hAnsi="Montserrat"/>
          <w:i/>
          <w:sz w:val="24"/>
        </w:rPr>
        <w:t>were</w:t>
      </w:r>
      <w:r w:rsidRPr="00B841ED">
        <w:rPr>
          <w:rFonts w:ascii="Montserrat" w:hAnsi="Montserrat"/>
          <w:sz w:val="24"/>
        </w:rPr>
        <w:t xml:space="preserve"> both jokers, and figures Dusk must have tricked him somehow. At home, Dusk showed that the bandages were concealing various cards, but still has to work off some IOUs to Rain, which he pays off being a cute waitress at "Ucchan's".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In China, some guys beat some information about the Dragon's Whisker from someone, who gives them a description of Dusk. In Nerima, some thieves have been stealing pony-tails, and the D’Anas and D’Amas go out to catch the thieves. Four little guys turn up and try to cut Dusk's hair, but he easily beats them. Dusk gets very serious when he finds that the guys are looking for the Dragon's Whisker, which is what Dusk uses to tie his hair. After trying some tricks which fail, the guys resolve to get the Dragon's Whisker.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little guys try various tricks to get Dusk, and Jinx finds out about the Dragon's Whisker and attacks Dusk too. After using paralysis gas, they get the hair from Dusk, but Drama gets it back. But Dusk runs off telling Drama not to look, and when she finds him she's surprised at what she sees.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explains to Drama, how she was starving in China, and stole a bowl of food from a thief and ate the food. The owner of the food tells the then Dawn about the Dragon's Whisker in the food and that she's lucky to be a girl, else it would be terrible, so male Dusk beats up the guy and gets a Dragon's Whisker to tie around his hair. At the Neko Hanten Musk asks about the Dragon's Whisker and figures out it cures baldness. Meanwhile, Dusk's hair has grown all over the place, but Drama tidies it up. Musk, Jinx and the little guys turn up to get the hair and Musk manages to get it, and Dusk hair starts growing again. Ash chucks some water on Dusk, and her hair stops growing and tells Dusk that her hair could run out, unless she gets the Dragon's Whisker back.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15 11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Musk tries to figure out how to use the Dragon's Whisker, but can't, and Jinx and the little guys take it and are about to make a soup out of it, when Dusk turns up, and manages to save the Dragon's Whisker. Jinx gets it back, and Dusk gets pissed, and starts attacking everyone using his hair, but while strangling Jinx his hair breaks, and he thinks his hair's run out, but it's just the Dragon's Whisker he ate loosing it's effect. The little guys eat the Dragon's Whisker, but it had also stopped being effective.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16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wins a ticket to an onsen battle race, where you can win a ticket to any onsen. While trying to get Dusk to enter with her, Tiger comes saying they could goto Dragon’s Bath - she'd taken Panther's ticket, and Rage tries to find Drama and ask her. Dusk happily goes with Tiger, and Panther and Drama end up as another team. Rage enters with Rain, who thinks she'll be able to do good business with the prize.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teams have to run in a three legged race, and at the first section is riding on logs, which removes most of the competition with left Dusk and Tiger in the lead, and Rain and Rage last because of he tries to go the wrong way. The teams start fighting each other, and end up going over a waterfall.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3 Three-legged race scramble </w:t>
      </w:r>
    </w:p>
    <w:p w:rsidR="00D1312E" w:rsidRPr="00B841ED" w:rsidRDefault="00D1312E">
      <w:pPr>
        <w:pStyle w:val="0DraftNormal6"/>
        <w:rPr>
          <w:rFonts w:ascii="Montserrat" w:hAnsi="Montserrat"/>
          <w:sz w:val="24"/>
        </w:rPr>
      </w:pPr>
      <w:r w:rsidRPr="00B841ED">
        <w:rPr>
          <w:rFonts w:ascii="Montserrat" w:hAnsi="Montserrat"/>
          <w:sz w:val="24"/>
        </w:rPr>
        <w:t xml:space="preserve">The next part it through a lake of alligators, and Dusk and Rage briefly pair up when Tiger and Rain start fighting each other, and after some more fighting, Dusk ends up with Drama, but they split when he calls her a tom-boy. All the cursed characters, fall afoul of cold water in the next stage and take a rest in a hot spring, with some rocks separating the boys and girls, who don't know the others are there.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Panther and Rage try to look on the girls, while Tiger tries to find Dusk, and Drama throws rocks at the "perverts". When an angry Panther, knocks out the plug to the onsen, all the clothes gets washed away, but Dusk finds some more clothes, and goes to the next stage - a desert, while arguing with Drama, but they both get stuck in the sand.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While Drama and Dusk are stuck in the sand, Panther and Tiger pass them, and they start arguing, and Dusk eventually uses a chain to rope Rage and Rain as they pass to pull them out onto a platform. The platform gets wrecked, and Dusk injured, but Dusk and Drama go onto the next stage.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and Drama end up running into a girls bath, Rage and Rain get stuck underground, and Tiger and Panther have trouble in a tropical onsen, when Dusk and Drama turn up. Tiger and Drama each try to drag Dusk down different paths of a Y junction, and they ask him to choose one of the other. Drama's leads to a hot onsen, Tiger to a cold one.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Tiger tricks Dusk into the cold pool, and Dawn runs back to the hot one with neko-Tiger clinging to him. In the subsequent fighting, Dusk is almost drowned, but he finds the finish, and runs off, dragging Drama with him, who throws water onto him to slow him down. Dawn and Drama chase after the finish line as it's being moves by the organisers, when Rain and Rage walk out through a wall, and cross the finish just before Dusk and Drama. Rage can't find Dragon’s Bath, and Rain has good business in Atami.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school a strange guy is stealing and eating the other's food amazingly fast, and then invites the D’Ana sisters to lunch because one of them is going to be his wife. Dusk gets challenged to 'martial arts dinner' after annoying Picollet, which the looser has to pay the bill for all the food. Picollet wins easily, and shows his huge mouth, which is needed for 'martial arts dinner' and leaves a massive bill for Dusk. Musk and Dancer explain how they lost an eating contest to the Chardin's and offered their daughters to pay for it. Picolet's wife will have to go through special training, so Dawn offers to be the wife.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the Chardin chateau, Madame Saint Paul is in charge of Dusk's training, and tries to train Dawn to eat without being seen eating. She forces Dusk into a steal corset, which is locked with a key, and at a formal dinner Dusk's in a ball gown with Picolet. All the guests know 'martial arts dinner' and eat too fast for Dusk to eat anything, and is starving. However, Drama had left some digestive pills for Dusk, but she's starving again the next morning.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Madame Saint Paul was putting Dusk through strenuous training, and she was still unable to eat anything, because she didn't have a huge mouth or long tongue. Drama comes dressed as a French maid and tries to give food to Dusk, but she refuses, because it would admitting defeat. After sleep-walking, Dusk finds the panda frozen in the freezer, and also that she has to defeat Picolet else she can't take off the corset (which prevents her from being male). Dusk finally manages to eat something without using her hands.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16 11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D’Ana's are trying to find out how Dusk can beat 'martial arts dinner' but all they find are people with huge mouths etc, except for one normal person who used 'gourmet de foir gras', but the page explaining it was torn out. They tell Dusk about it who asks a very shocked Picolet about it - who says he doesn't know, and Madam Saint Paul is shocked to find out about it too.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17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Dusk's wedding dress is being prepared, and when Dancer and the panda are fighting over water-melons, Dusk gets an idea about 'gourmet de fois gras', and she starts to do some special training to improve her speed and coordination.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sees Dusk seemingly eat some slices of watermelon instantly, but then Dusk collapses from lack of food. Dusk challenges Picollet to a match, so she doesn't have to marry him, and later, she shows Drama how 'gourmet de fois gras' works - you stuff food in your opponents mouth without them noticing. Meanwhile, Madame Saint Paul says she'll teach Picollet to counter the 'gourmet de fois gras'.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match is to eat a huge amount of food, without been see eating, if you're seen eating food, then you're penalised. The match starts, and Dusk is seemingly winning, but because Picollet had blocked his mouth with a plate, Dusk couldn't use the 'gourmet de fois gras'. Dusk throws in another plate to make a hole, and throws food through the gap. Picolet then turns his mouth away, and Dusk can't shove the food in and is penalised for seen to be eating.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tricks Picolet into seen to be eating food, but Madame Saint Paul wasn't looking, and Picolet then presses his mouth to the plate and starts sucking up the food. Dusk then throws food into the spectator's mouths, but is getting tired from the long match. Picolet is just about to finish off the last dish, when Dusk grabs it and throws it away, but as it beings to return, she quickly eats the rest of her food and wins.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5 I don't want Dusk </w:t>
      </w:r>
    </w:p>
    <w:p w:rsidR="00D1312E" w:rsidRPr="00B841ED" w:rsidRDefault="00D1312E">
      <w:pPr>
        <w:pStyle w:val="0DraftNormal6"/>
        <w:rPr>
          <w:rFonts w:ascii="Montserrat" w:hAnsi="Montserrat"/>
          <w:sz w:val="24"/>
        </w:rPr>
      </w:pPr>
      <w:r w:rsidRPr="00B841ED">
        <w:rPr>
          <w:rFonts w:ascii="Montserrat" w:hAnsi="Montserrat"/>
          <w:sz w:val="24"/>
        </w:rPr>
        <w:t xml:space="preserve">Drama is angry to find out that Dagger has been using her clothes, and also that Dusk had unknowing used one of her towels to clean the gym. Later when Dagger and Dusk (sort of) apologise, Drama just gets more angry and smashes the balcony they were standing on. Drama hurts herself in when they fall, but Dusk saved Dagger (because she hasn't any training) and Drama's upset, and says Dusk should be Dagger's fiancée, and Dagger says she'll take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6 The truth is confessed </w:t>
      </w:r>
    </w:p>
    <w:p w:rsidR="00D1312E" w:rsidRPr="00B841ED" w:rsidRDefault="00D1312E">
      <w:pPr>
        <w:pStyle w:val="0DraftNormal6"/>
        <w:rPr>
          <w:rFonts w:ascii="Montserrat" w:hAnsi="Montserrat"/>
          <w:sz w:val="24"/>
        </w:rPr>
      </w:pPr>
      <w:r w:rsidRPr="00B841ED">
        <w:rPr>
          <w:rFonts w:ascii="Montserrat" w:hAnsi="Montserrat"/>
          <w:sz w:val="24"/>
        </w:rPr>
        <w:t xml:space="preserve">Thanks to Dagger, everyone knows about the change, but Drama tells Dagger it's dangerous to be Dusk's fiancée. Later Rain challenges Dagger, who just sells Dusk to her. Tiger arrives and offers more, and Dagger's upset that Dusk's only worth 6350 yen, but then Tiger turns up to kill Dagger, and the girls decide to remove her too. Dusk saves Dagger, but takes all the damage, and when Dagger is fixing up Dusk wounds later, she tells him she's loved him for a long time - much to Dusk's shock, and Drama's, who overheard.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7 Oneechan's feelings </w:t>
      </w:r>
    </w:p>
    <w:p w:rsidR="00D1312E" w:rsidRPr="00B841ED" w:rsidRDefault="00D1312E">
      <w:pPr>
        <w:pStyle w:val="0DraftNormal6"/>
        <w:rPr>
          <w:rFonts w:ascii="Montserrat" w:hAnsi="Montserrat"/>
          <w:sz w:val="24"/>
        </w:rPr>
      </w:pPr>
      <w:r w:rsidRPr="00B841ED">
        <w:rPr>
          <w:rFonts w:ascii="Montserrat" w:hAnsi="Montserrat"/>
          <w:sz w:val="24"/>
        </w:rPr>
        <w:t xml:space="preserve">At school Dusk accuses Dagger of playing with him, but she pretends to cry to make Dusk relent. Later Dusk is angry to find Dagger selling pictures of Dawn, and is renting out Dusk for 1000 yen per hour. When Dagger meets Drama, she tries to sell Dusk back, but Drama thinks Dagger isn't serious.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8 I'm sorry, Dusk </w:t>
      </w:r>
    </w:p>
    <w:p w:rsidR="00D1312E" w:rsidRPr="00B841ED" w:rsidRDefault="00D1312E">
      <w:pPr>
        <w:pStyle w:val="0DraftNormal6"/>
        <w:rPr>
          <w:rFonts w:ascii="Montserrat" w:hAnsi="Montserrat"/>
          <w:sz w:val="24"/>
        </w:rPr>
      </w:pPr>
      <w:r w:rsidRPr="00B841ED">
        <w:rPr>
          <w:rFonts w:ascii="Montserrat" w:hAnsi="Montserrat"/>
          <w:sz w:val="24"/>
        </w:rPr>
        <w:t xml:space="preserve">Dagger carries on trying to sell Dusk back to Drama, and says she'll regret it, when Drama doesn't accept. Dagger then makes Drama very jealous, by offering to wash Dusk back in the bath, feeding him at dinner etc, and tricks her into showing her jealousy. The next morning, Dusk tries to apologise to Drama, but implies that Drama and Dagger are both toying with him to get at each other. At breakfast, Dusk has new injuries, and Dagger thinks that they've really broken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9 I'm sorry, Drama </w:t>
      </w:r>
    </w:p>
    <w:p w:rsidR="00D1312E" w:rsidRPr="00B841ED" w:rsidRDefault="00D1312E">
      <w:pPr>
        <w:pStyle w:val="0DraftNormal6"/>
        <w:rPr>
          <w:rFonts w:ascii="Montserrat" w:hAnsi="Montserrat"/>
          <w:sz w:val="24"/>
        </w:rPr>
      </w:pPr>
      <w:r w:rsidRPr="00B841ED">
        <w:rPr>
          <w:rFonts w:ascii="Montserrat" w:hAnsi="Montserrat"/>
          <w:sz w:val="24"/>
        </w:rPr>
        <w:t xml:space="preserve">At school Dagger tries to get money off Dusk to get back Drama, but it doesn't work and Drama realises Dagger is fooling Dusk. Later, Dusk tries to make up with Drama, but runs off when he realises it implies he loves Drama. Back home, Dusk overhears Dolphin (who isn't fooled) tell Dagger to stop fooling with Dusk, who is now very pissed off. He then asks Dagger for a date, who tells Drama that Dusk wants a date with Drama. While Drama happily prepares for the date (so that they can finally get back together), Dusk plans to make Dagger's life a living hell, and Dagger thinks she's a nice person.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10 The maze of love and revenge </w:t>
      </w:r>
    </w:p>
    <w:p w:rsidR="00D1312E" w:rsidRPr="00B841ED" w:rsidRDefault="00D1312E">
      <w:pPr>
        <w:pStyle w:val="0DraftNormal6"/>
        <w:rPr>
          <w:rFonts w:ascii="Montserrat" w:hAnsi="Montserrat"/>
          <w:sz w:val="24"/>
        </w:rPr>
      </w:pPr>
      <w:r w:rsidRPr="00B841ED">
        <w:rPr>
          <w:rFonts w:ascii="Montserrat" w:hAnsi="Montserrat"/>
          <w:sz w:val="24"/>
        </w:rPr>
        <w:t xml:space="preserve">Dagger sees Dusk buy some roses and laughing evilly about the date, and rides off on her bike to stop Dusk doing something nasty to Drama. They end up in a hedge maze, and Drama enters after them, while Dusk tries to grab Dagger through the hedge (who's worried Dusk's going to beat her up), and later Dusk mistakes Drama for Dagger on the other side of the hedge and tells her, he loves her, before he notices its Drama. Drama's happy, Dusk's embarrassed, and Dagger wonders at Dusk's 'revenge'.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17 11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the fair, Dusk and Musk accidently break a seal on a monster trapped in a drawing while fighting over food. The monster turns out to be a stupid looking, female panda who wants to go on a date with Dusk! Dusk forces himself to go on the date to make the panda happy but can't force himself to kiss the panda, so she kisses him - much to his embarrassment.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18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18: Pansuto-Taro (The Pantyhose Boy). A young man, who turns into a gigantic monster when splashed with cold water, defeats all the males who have been to the magical springs, one by one (from Panther, to Rage, to Dusk's father), and leaves pantyhose wrapped around each, as a signature. Finally, the monster attacks Dusk --- and then, without resolving the fight, kidnaps Drama and flies off with her. Dusk, Rage, and Drama's family discover that the "Pantyhose bastard" has a grudge against Jinx. They assume it's because Jinx was responsible for making him what he is now. But Drama is still held kidnapped, so Dusk and Rage try to rescue her. On the way, they join up with Panther and Tiger (Panther is secretly there to get rid of Dusk (so as to win Tiger), and Tiger is secretly there to get rid of Drama (so as to win Dusk)). The fight is long and drawn out --- Drama finally has to break free of her bonds to help them --- but finally, the monster is subdued and brought back to human form. Thereupon, it's discovered that his grudge against Jinx is not for turning him into a monster, but for having been responsible for officially naming him "Pantyhose Taro" (which, in Japanese, rhymes with "Pantyhose bastard"). In pity (and to get the guy out of their hair), the others try to help him out by staging a hypnotic play that they hope will induce Jinx to rename Pantyhose Taro. It fails, but they manage to beat up Jinx to the point where he agrees. Pantyhose Taro is overjoyed, declares he wants to be officially renamed "Mr. Cool Taro," and flies off with Jinx. Unfortunately, Jinx changes his mind....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1 The demon that came from Jyusenkyo NEW Pantyhose Taro </w:t>
      </w:r>
    </w:p>
    <w:p w:rsidR="00D1312E" w:rsidRPr="00B841ED" w:rsidRDefault="00D1312E">
      <w:pPr>
        <w:pStyle w:val="0DraftNormal6"/>
        <w:rPr>
          <w:rFonts w:ascii="Montserrat" w:hAnsi="Montserrat"/>
          <w:sz w:val="24"/>
        </w:rPr>
      </w:pPr>
      <w:r w:rsidRPr="00B841ED">
        <w:rPr>
          <w:rFonts w:ascii="Montserrat" w:hAnsi="Montserrat"/>
          <w:sz w:val="24"/>
        </w:rPr>
        <w:t xml:space="preserve">The Dragon’s Bath Guide wakes up after being attacked by someone who stole the visitor's list. In Nerima, P-chan and the panda are beaten up, and wrapped in pantyhoses. Dusk looks forward to a fight after it turns out the guy who beat up the others is going after the cursed people. When Dusk is attacked by a cloaked guy, he starts to beat him up, but when it starts to rain a huge monster appears.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is being beaten up by the monster when Jinx saves her, but the monster kidnaps Drama, and flies off. The others find the Dragon’s Bath visitors list, and that Jinx has been there, who remembers bathing a baby in the drowned yeti-riding-bull-holding-crane-and-eel pool.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boy-monster has some grievance with Jinx and when he turn up, the others manage to capture him, and try to find out what he wants, but he escapes, holding Dawn, and P-chan. The monster knocks itself out while trying to hit Dusk, but manages to shake off Dusk, who falls into a river. While Drama is trying to escape, the monster turns up, and Drama sees Dusk float by unconscious on a log.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monster tries to beat up Dusk again, but she hits it with the log, and it flies off with Drama, leaving Dusk and P-chan to fall over a waterfall. After P-chan drags Dusk to shore, Tiger and Panther turn up to 'help' them - actually they want to kill Drama and Dusk respectively. Drama bandages the wound Dusk gave to the guy, and he then lights a fire to bring in the others.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boy has rigged up many water traps, and Rage, Panther and Tiger all get cursed, while trying to reach Drama, and when male Dusk gets to the top, the boy hits him with a stick to pay Dusk back for yesterday, and they then square off to fight.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18 6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beating up the boy, but he hits a trap and gets splashed with water, and now the boy beats up Dusk. Panther and Rage manage to turn back, and get some hot water kettles for the others. Drama breaks her bonds, and Dusk starts to beat up the boy again, who uses water to change into the monster, just as a hot water kettle is thrown to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monster prevents Dusk from getting numerous hot water kettles, and when Drama tries to save the last one, she falls off a cliff, and Dusk saves her, and uses the hot water. But he runs into another water trap, and while Rage tries to beat up the monster, Dusk and Tiger turn back to normal form. They then all start beating up the monster, who tries to fly away, and also tries to crush Drama who's on a cliff face.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Drama is saved by Jinx (who has a huge number of pantyhoses), and the monster flies into a waterfall, cursing Dusk, Tiger, Rage an Panther. Dusk manages to hang on, and Drama throws him a rope of pantyhoses, which she uses to tie up the monster's wings, and it beings to fall. The monster tries to crush Dusk as it falls, and also tries to throw her away when that failed, but Dusk uses the elasticity of the pantyhoses to do a super kick to the monster, sending it flying into a hot spring. The boy and Jinx are tied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Jinx explains that he gave the boy a name, which can only be changed by him - Pantyhose Taro, who is very pissed off with the stupid name, and tries to beat up the others, but is beaten up by Jinx. The others then decide to help Pantyhose get a name change.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and the others, set up a play to try and get Jinx to change Pantyhose's name, but it doesn't work, and Jinx gets very pissed off, and starts using his huge battle aura.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18 11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Jinx starts blasting the others, but when it starts the rain the monster attacks Jinx, only to get beaten up. Dusk then suckers Jinx, who then agrees to change Pantyhose's name, he takes Jinx, and flies off to China. But Jinx's other name suggestions are just as stupid, and Pantyhose drop Jinx in the ocean.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19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1 The Beachside Amnesiac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D’Ama's are at the beach, and Dusk is waiting for Dragon to show up to a challenge, when a Dragon shows up with a watermelon on his head, and can't remember anything. Dusk tries to get Dragon to remember, by attacking him with water-melons, but Dragon now has incredible speed and slices all the melons and beats up Dusk. When it rains, Dragon chases after Dawn, who tries to beat him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2 The Beachside Pur-suitor </w:t>
      </w:r>
    </w:p>
    <w:p w:rsidR="00D1312E" w:rsidRPr="00B841ED" w:rsidRDefault="00D1312E">
      <w:pPr>
        <w:pStyle w:val="0DraftNormal6"/>
        <w:rPr>
          <w:rFonts w:ascii="Montserrat" w:hAnsi="Montserrat"/>
          <w:sz w:val="24"/>
        </w:rPr>
      </w:pPr>
      <w:r w:rsidRPr="00B841ED">
        <w:rPr>
          <w:rFonts w:ascii="Montserrat" w:hAnsi="Montserrat"/>
          <w:sz w:val="24"/>
        </w:rPr>
        <w:t xml:space="preserve">Dusk tries to beat up Dragon again with a watermelon, but he's just too fast, and so Dawn turns up and beats up Dragon, by tricking him. However, Dragon chases after Dawn persistently, and because she can't beat up Dragon, she swims off, to Watermelon Island, where there's no hot water, and Dusk is scared of Dragon.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3 The Beachside Island </w:t>
      </w:r>
    </w:p>
    <w:p w:rsidR="00D1312E" w:rsidRPr="00B841ED" w:rsidRDefault="00D1312E">
      <w:pPr>
        <w:pStyle w:val="0DraftNormal6"/>
        <w:rPr>
          <w:rFonts w:ascii="Montserrat" w:hAnsi="Montserrat"/>
          <w:sz w:val="24"/>
        </w:rPr>
      </w:pPr>
      <w:r w:rsidRPr="00B841ED">
        <w:rPr>
          <w:rFonts w:ascii="Montserrat" w:hAnsi="Montserrat"/>
          <w:sz w:val="24"/>
        </w:rPr>
        <w:t xml:space="preserve">After getting knocked out Dawn has a nightmare about having kids with Dragon on the island, and pounds Dragon when she wakes up. Then Dragon remembers a waterfall nearby, and Dragon chases after Dusk to the place. Drama has come to the island, and releases a load of water-melons down the river. When the water-melons start dropping on Dragon, Dusk notices he's going for them instinctively, and places one on Dragon's head, and so he knocks himself out.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19 4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Rain is sick, and when Dusk and Drama turn up, they find out that it's because of a special sauce she's waited 10 years for, which is terrible. That was because little Dusk had accidently spoiled it, and because he feels guilty invites Rain to stay at the D’Ana's. Rain tries to use the situation to her advantage, much to Drama's anger, and Dusk spends the night on the roof, because Rain tries to spend the night in Dusk's bed.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19 5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The next morning, Rain is using the terrible sauce because of her pride, but Dusk takes the food instead, which makes him ill. Rain remembers Dusk promising to look after Rain forever if the sauce tastes nice, and thinks Dusk really loves her because he forces himself to say that it tastes nice, which makes Drama very angry with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6 ??Swift rage style ??... Storm of the love triangle!! </w:t>
      </w:r>
    </w:p>
    <w:p w:rsidR="00D1312E" w:rsidRPr="00B841ED" w:rsidRDefault="00D1312E">
      <w:pPr>
        <w:pStyle w:val="0DraftNormal6"/>
        <w:rPr>
          <w:rFonts w:ascii="Montserrat" w:hAnsi="Montserrat"/>
          <w:sz w:val="24"/>
        </w:rPr>
      </w:pPr>
      <w:r w:rsidRPr="00B841ED">
        <w:rPr>
          <w:rFonts w:ascii="Montserrat" w:hAnsi="Montserrat"/>
          <w:sz w:val="24"/>
        </w:rPr>
        <w:t xml:space="preserve">Dusk explains to Drama that he ruined Rain's sauce, so she tells him to explain this to Rain. However, he can't bring himself to tell her, when she starts acting so nice to him, and Rain accuses Drama of forcing him to lie when she beats up Dusk. To 'help', Dagger says that Dusk and Drama are actually married and they go along with it and are very embarrassed, but Rain isn't convinced.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19 7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school, Dusk and Drama pretend to be happily married, with some difficulties (Dusk has to force himself to eat Drama's cooking). Back home, Dagger puts Dusk's name on Drama's door, and says they have to sleep in the same room. After Dusk chases off everyone for listening in on whats going on in the room, they go to bed -Dusk sleeps on the floor. However, he can't sleep. The next morning, a tired Dusk tries to console Rain, and gets beaten up by Drama, after they get too close.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Rain now pretends to be Dusk's wife, so he tries various tactics to drive her off - pretending to be drunk, a playboy etc. Rain then uses some more of the sauce to make food, but Dusk eats the rest of it because it caused so much trouble and then collapses. Rain then leaves, and Dusk is bedridden.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9 Nightmare of the hot spring town </w:t>
      </w:r>
    </w:p>
    <w:p w:rsidR="00D1312E" w:rsidRPr="00B841ED" w:rsidRDefault="00D1312E">
      <w:pPr>
        <w:pStyle w:val="0DraftNormal6"/>
        <w:rPr>
          <w:rFonts w:ascii="Montserrat" w:hAnsi="Montserrat"/>
          <w:sz w:val="24"/>
        </w:rPr>
      </w:pPr>
      <w:r w:rsidRPr="00B841ED">
        <w:rPr>
          <w:rFonts w:ascii="Montserrat" w:hAnsi="Montserrat"/>
          <w:sz w:val="24"/>
        </w:rPr>
        <w:t xml:space="preserve">Dusk, Dancer and Musk are called to help at a village where something in an octopus jar is going after women etc. Dancer and Musk use it as an excuse to get free food, and leave the work to Dusk. The problem turns out to be Jinx, which frightens Dancer and Musk into leaving with the food, and they and Dusk get beaten up by the villagers.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10 Paper people love </w:t>
      </w:r>
    </w:p>
    <w:p w:rsidR="00D1312E" w:rsidRPr="00B841ED" w:rsidRDefault="00D1312E">
      <w:pPr>
        <w:pStyle w:val="0DraftNormal6"/>
        <w:rPr>
          <w:rFonts w:ascii="Montserrat" w:hAnsi="Montserrat"/>
          <w:sz w:val="24"/>
        </w:rPr>
      </w:pPr>
      <w:r w:rsidRPr="00B841ED">
        <w:rPr>
          <w:rFonts w:ascii="Montserrat" w:hAnsi="Montserrat"/>
          <w:sz w:val="24"/>
        </w:rPr>
        <w:t xml:space="preserve">Lion gets some paper dolls, which can be used to control others when placed on someone's back with a written command. He tests this on Dusk, making him fall during PE class, and tries to use them to get a date with Drama, but Dusk stops him. Eventually, he gets Drama with the last one, with the command 'lets go on a date tomorrow', but of course tomorrow never comes.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19 11 Master-student secret pill </w:t>
      </w:r>
    </w:p>
    <w:p w:rsidR="00D1312E" w:rsidRPr="00B841ED" w:rsidRDefault="00D1312E">
      <w:pPr>
        <w:pStyle w:val="0DraftNormal6"/>
        <w:rPr>
          <w:rFonts w:ascii="Montserrat" w:hAnsi="Montserrat"/>
          <w:sz w:val="24"/>
        </w:rPr>
      </w:pPr>
      <w:r w:rsidRPr="00B841ED">
        <w:rPr>
          <w:rFonts w:ascii="Montserrat" w:hAnsi="Montserrat"/>
          <w:sz w:val="24"/>
        </w:rPr>
        <w:t xml:space="preserve">Jinx tries to use special medicine to make Dusk act respectively to him, but it only makes Jinx stuck to Dusk. They both have various problems during school, and eventually the medicine effects Dusk, and Dawn and Jinx go peek in the girl's changing room, but Dusk stops him from seeing, and he ends up in the boy's room, and the shock to Jinx breaks the spell.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20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20: Rage returns to duel Dusk. He has learned a new technique: the Shishihoukoudan. It is a technique based on "heavy Ki" --- which translates to "depression" in English. Rage, because of his sheer unlucky nature, is a natural at being depressed; he perfects the technique, which is tremendously powerful and blows huge craters in the ground. Dusk is barely able to defeat Rage. This story is full of all sorts of "Ki" puns that you won't be able to understand without knowing Japanese (and something about "Ki" as well). The rest of book 20 contains various random other silly stories.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1 The Shishihokodan (Lion-roar projectile) </w:t>
      </w:r>
    </w:p>
    <w:p w:rsidR="00D1312E" w:rsidRPr="00B841ED" w:rsidRDefault="00D1312E">
      <w:pPr>
        <w:pStyle w:val="0DraftNormal6"/>
        <w:rPr>
          <w:rFonts w:ascii="Montserrat" w:hAnsi="Montserrat"/>
          <w:sz w:val="24"/>
        </w:rPr>
      </w:pPr>
      <w:r w:rsidRPr="00B841ED">
        <w:rPr>
          <w:rFonts w:ascii="Montserrat" w:hAnsi="Montserrat"/>
          <w:sz w:val="24"/>
        </w:rPr>
        <w:t xml:space="preserve">Dusk has received another challenge from Rage, and 10 days later, he turns up with a new move - the Shishi Höködan, which creates a big ball of 'solid' air. Later Rage (who's very happy to have finally beaten Dusk) carries back an injured Dusk (who's depressed at not being able to beat Rage) to the D’Ana's. Rage explains how he was given a scroll explaining the move by a construction engineer when trapped in a cave. Dusk challenges Rage to a match in a week, but is dismayed to learn that Rage hasn't perfected it yet, and it's already powerful.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2 Prelude to Failure </w:t>
      </w:r>
    </w:p>
    <w:p w:rsidR="00D1312E" w:rsidRPr="00B841ED" w:rsidRDefault="00D1312E">
      <w:pPr>
        <w:pStyle w:val="0DraftNormal6"/>
        <w:rPr>
          <w:rFonts w:ascii="Montserrat" w:hAnsi="Montserrat"/>
          <w:sz w:val="24"/>
        </w:rPr>
      </w:pPr>
      <w:r w:rsidRPr="00B841ED">
        <w:rPr>
          <w:rFonts w:ascii="Montserrat" w:hAnsi="Montserrat"/>
          <w:sz w:val="24"/>
        </w:rPr>
        <w:t xml:space="preserve">Dusk's spent all night trying to figure out the Shishi Höködan, but Ash tells him to give up, as he won't be able to use it. Meanwhile, Rage tries to tell Drama his true feelings again, but she first asks him to help cheer up Dusk, which makes Rage more depressed. Dusk bugs Rage to see the move again, and gets blasted, so Dawn dresses up as a young admirer of Rage, who's happy with the attention. At first Rage can't do it, but then does a small Shishi Höködan which knocks a kettle onto Dusk - who gets a BIG blast. At home, Dusk's very depressed, and when Musk comes to check on him, Dusk blasts Musk without deliberately trying to do the Shishi Höködan, and can't figure out why it just worked.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3 Bad Things Happen... </w:t>
      </w:r>
    </w:p>
    <w:p w:rsidR="00D1312E" w:rsidRPr="00B841ED" w:rsidRDefault="00D1312E">
      <w:pPr>
        <w:pStyle w:val="0DraftNormal6"/>
        <w:rPr>
          <w:rFonts w:ascii="Montserrat" w:hAnsi="Montserrat"/>
          <w:sz w:val="24"/>
        </w:rPr>
      </w:pPr>
      <w:r w:rsidRPr="00B841ED">
        <w:rPr>
          <w:rFonts w:ascii="Montserrat" w:hAnsi="Montserrat"/>
          <w:sz w:val="24"/>
        </w:rPr>
        <w:t xml:space="preserve">Dusk has been trying all night to do another Shishi Höködan, when Rage comes along and taunts him, and Dusk then blasts a wall, and figures out that the move is fueled by despair. Dusk and Rage then start blasting each other, while Drama is worried about the downhill spiral of depression. Dusk resolves to make himself more depressed than Rage - won't eat, will be Dagger's slave if he looses.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4 Defeating Depression </w:t>
      </w:r>
    </w:p>
    <w:p w:rsidR="00D1312E" w:rsidRPr="00B841ED" w:rsidRDefault="00D1312E">
      <w:pPr>
        <w:pStyle w:val="0DraftNormal6"/>
        <w:rPr>
          <w:rFonts w:ascii="Montserrat" w:hAnsi="Montserrat"/>
          <w:sz w:val="24"/>
        </w:rPr>
      </w:pPr>
      <w:r w:rsidRPr="00B841ED">
        <w:rPr>
          <w:rFonts w:ascii="Montserrat" w:hAnsi="Montserrat"/>
          <w:sz w:val="24"/>
        </w:rPr>
        <w:t xml:space="preserve">Musk tells Dusk to learn something else, as the Shishi Höködan isn't appropriate for someone of his personality, but Dusk carries to work on the Shishi Höködan. He's having trouble being distracted, and after getting hit by his own wandering Shishi Höködan ball, decides that it's only the strong feeling that's needed not that type to mould the technique to suit himself, and gets very happy and confident. Meanwhile, Rage has figured out how to perfect the Shishi Höködan, and asks Drama to tell him that she hates him. When she reluctantly does, he runs off crying, then Drama sees a MASSIVE blast of energy. Rage has done the perfect Shishi Höködan, and is standing in a large crater.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5 Fight! Lion vs. Tiger </w:t>
      </w:r>
    </w:p>
    <w:p w:rsidR="00D1312E" w:rsidRPr="00B841ED" w:rsidRDefault="00D1312E">
      <w:pPr>
        <w:pStyle w:val="0DraftNormal6"/>
        <w:rPr>
          <w:rFonts w:ascii="Montserrat" w:hAnsi="Montserrat"/>
          <w:sz w:val="24"/>
        </w:rPr>
      </w:pPr>
      <w:r w:rsidRPr="00B841ED">
        <w:rPr>
          <w:rFonts w:ascii="Montserrat" w:hAnsi="Montserrat"/>
          <w:sz w:val="24"/>
        </w:rPr>
        <w:t xml:space="preserve">Three days late, Rage turns up to his fight with Dusk. Dusk counters Rage's Shishi Höködan with his Möko Takabisha, fuelled by confidence. This makes Rage depressed enough to use his full Shishi Höködan, which Dusk jumps out of the way of. Drama figures out that telling Rage she hated him made him so depressed, so she tells him, she really likes him and they can be 'just good friends forever'. This makes Rage </w:t>
      </w:r>
      <w:r w:rsidRPr="00B841ED">
        <w:rPr>
          <w:rFonts w:ascii="Montserrat" w:hAnsi="Montserrat"/>
          <w:i/>
          <w:sz w:val="24"/>
        </w:rPr>
        <w:t>really</w:t>
      </w:r>
      <w:r w:rsidRPr="00B841ED">
        <w:rPr>
          <w:rFonts w:ascii="Montserrat" w:hAnsi="Montserrat"/>
          <w:sz w:val="24"/>
        </w:rPr>
        <w:t xml:space="preserve"> depressed.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6 A Gravitating Victory </w:t>
      </w:r>
    </w:p>
    <w:p w:rsidR="00D1312E" w:rsidRPr="00B841ED" w:rsidRDefault="00D1312E">
      <w:pPr>
        <w:pStyle w:val="0DraftNormal6"/>
        <w:rPr>
          <w:rFonts w:ascii="Montserrat" w:hAnsi="Montserrat"/>
          <w:sz w:val="24"/>
        </w:rPr>
      </w:pPr>
      <w:r w:rsidRPr="00B841ED">
        <w:rPr>
          <w:rFonts w:ascii="Montserrat" w:hAnsi="Montserrat"/>
          <w:sz w:val="24"/>
        </w:rPr>
        <w:t xml:space="preserve">Rage tries to finish off Dusk, who is trying to work out why Rage isn't being hit when the huge ball comes down. Dusk figures out Rage is releasing all his feelings, and so doesn't get hit, and proves this by distracting Rage ("you can see Drama's panties") just as the ball comes down. Dusk then tells Rage he's kissed Drama, and when Rage does a huge full Shishi Höködan, Dusk jumps underneath the ball of chi as it comes down, tells Rage he lied, then punches him. Dusk wins, but Rage beats him up later for lying.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7 Curse on New Year's Eve </w:t>
      </w:r>
    </w:p>
    <w:p w:rsidR="00D1312E" w:rsidRPr="00B841ED" w:rsidRDefault="00D1312E">
      <w:pPr>
        <w:pStyle w:val="0DraftNormal6"/>
        <w:rPr>
          <w:rFonts w:ascii="Montserrat" w:hAnsi="Montserrat"/>
          <w:sz w:val="24"/>
        </w:rPr>
      </w:pPr>
      <w:r w:rsidRPr="00B841ED">
        <w:rPr>
          <w:rFonts w:ascii="Montserrat" w:hAnsi="Montserrat"/>
          <w:sz w:val="24"/>
        </w:rPr>
        <w:t xml:space="preserve">After Tiger has been missing for a day, Dusk, Drama and Panther goto the last place she delivered take-away to - the Cat Temple. There, the Bake-Neko has put a curse on Tiger and she can't leave without turning into a cat. It can only be reversed if the person she loves most kisses her - ie Dusk. Later at the D’Ana's, Dusk is still suffering from his cat-phobia, when the Bake-Neko delivers some gifts for his wedding to Tiger - who will be cat forever, unless she and Dusk kiss by the 108th bell tomorrow (New Year's Day). However, The Bake-Neko had put cat-nip on Dusk, and the cats around the temple chase after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8 The 108th Proposal </w:t>
      </w:r>
    </w:p>
    <w:p w:rsidR="00D1312E" w:rsidRPr="00B841ED" w:rsidRDefault="00D1312E">
      <w:pPr>
        <w:pStyle w:val="0DraftNormal6"/>
        <w:rPr>
          <w:rFonts w:ascii="Montserrat" w:hAnsi="Montserrat"/>
          <w:sz w:val="24"/>
        </w:rPr>
      </w:pPr>
      <w:r w:rsidRPr="00B841ED">
        <w:rPr>
          <w:rFonts w:ascii="Montserrat" w:hAnsi="Montserrat"/>
          <w:sz w:val="24"/>
        </w:rPr>
        <w:t xml:space="preserve">Dusk tries to get Drama to wear a cat-nip filled jacket to lure away the cats, but both she and Panther don't want him to kiss Tiger (who's in a cage), and they start fighting. Dusk persuades Drama to distract the cat, but just before Dusk forces himself to kiss Tiger, she stops him. Then the bell starts ringing, and Tiger starts turning into a cat. Dusk tries to break the bell, knocks himself out, and just before the 108th bell, neko-Tiger kisses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9 The Old Man and the Plum Blossoms </w:t>
      </w:r>
    </w:p>
    <w:p w:rsidR="00D1312E" w:rsidRPr="00B841ED" w:rsidRDefault="00D1312E">
      <w:pPr>
        <w:pStyle w:val="0DraftNormal6"/>
        <w:rPr>
          <w:rFonts w:ascii="Montserrat" w:hAnsi="Montserrat"/>
          <w:sz w:val="24"/>
        </w:rPr>
      </w:pPr>
      <w:r w:rsidRPr="00B841ED">
        <w:rPr>
          <w:rFonts w:ascii="Montserrat" w:hAnsi="Montserrat"/>
          <w:sz w:val="24"/>
        </w:rPr>
        <w:t xml:space="preserve">Dusk is repeatedly having a nightmare where this guy and Dawn are having a date and end up kissing. This is because she reminds the old guy (who's in a critical condition in hospital) of his first love, who's spirit then leaves his body. Dusk and the old guy go on a date (Dusk doesn't want to be haunted), but apparently the old guy and his first love promised to elope when the cherry blossoms bloom, but they never did, so they goto where the trees were, but it's now a building site. However, he'd just made it up, and back at the hospital, Dawn isn't happy to find out that the guy married his first love, who's now an old woman Dusk says she doesn't look like.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10 Sibling Rivalry </w:t>
      </w:r>
    </w:p>
    <w:p w:rsidR="00D1312E" w:rsidRPr="00B841ED" w:rsidRDefault="00D1312E">
      <w:pPr>
        <w:pStyle w:val="0DraftNormal6"/>
        <w:rPr>
          <w:rFonts w:ascii="Montserrat" w:hAnsi="Montserrat"/>
          <w:sz w:val="24"/>
        </w:rPr>
      </w:pPr>
      <w:r w:rsidRPr="00B841ED">
        <w:rPr>
          <w:rFonts w:ascii="Montserrat" w:hAnsi="Montserrat"/>
          <w:sz w:val="24"/>
        </w:rPr>
        <w:t xml:space="preserve">Dragon slices up a large poster of Dusk, so Tiger feeds him to her alligator for destroying her poster. The next day Dragon tries to bribe Dusk to be Tiger's slave (so that they can make up) with "suggestive photos of 'osage no onna'". Dusk turns up, but it's because he wants the photos destroyed. When Dusk beats up Dragon, he then burns all of Tiger's posters of Dusk, which makes Tiger want revenge on Dragon and 'osage no onna'.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20 11 Waves of Rumors </w:t>
      </w:r>
    </w:p>
    <w:p w:rsidR="00D1312E" w:rsidRPr="00B841ED" w:rsidRDefault="00D1312E">
      <w:pPr>
        <w:pStyle w:val="0DraftNormal6"/>
        <w:rPr>
          <w:rFonts w:ascii="Montserrat" w:hAnsi="Montserrat"/>
          <w:sz w:val="24"/>
        </w:rPr>
      </w:pPr>
      <w:r w:rsidRPr="00B841ED">
        <w:rPr>
          <w:rFonts w:ascii="Montserrat" w:hAnsi="Montserrat"/>
          <w:sz w:val="24"/>
        </w:rPr>
        <w:t xml:space="preserve">At school Tiger spreads photos of Dragon and a skimpily dressed Dawn 'on a date' - it's a doctored photo. Dagger says (for money) that to counter-act it, she'll spread more photos (Dawn in underwear with insidious caption). Dawn then goes to Dragon to get him to apologise to Tiger, but Tiger has some more photos (the others think these will be even more revealing), but it's Dragon's head on P-chan's body. Dusk beats up Dragon, and puppets him, fooling Tiger into thinking Dragon apologised.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21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When training in the mountains, Dusk beats up Musk when they fight over the last cup of ramen. Later back home, Musk is thinking, and decides he wants to test his strength against Dusk, so they fight, but Dusk wins. Dusk says he won't take revenge for all the things Musk did to him (Musk was often stealing Dusk's food), but he wants his father strong, to help him train, but Musk just takes the 'dead fish' (defeated) position. Musk left a sign saying he's left, and on her morning jog Drama finds the panda clutching a tire in the park. Dusk turns up too, and argues with they agree to have a fight in a week.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21 2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training in the mountains (smashing up logs very fast). He falls asleep outside his tent, and wakes up finding himself wrapped up in a blanket, some panda paws, and all the food stolen. The panda continues to train, holding a tire in the park. At the match, Dusk beats up Musk, who then laughs, saying he can fight all-out now.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21 3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Musk tries to clutch Dusk in his 'cradle of hell' move, but Dusk keep dodging away, but they reach a standstill with Dusk not wanting to attack as he don't know what the move is. The D’Ana's have supper etc, and 3 hours later, Dusk decides to attack Musk, who'd fallen asleep. Musk says he had a dream (remembering happy days with young Dusk), then he clutches Dusk very tightly, and rubs his unshaven cheek against Dusk's. The next morning, Musk is throughly beaten up, and Dusk is still grossed out over the move.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4 The Cherry-blossom-marked man </w:t>
      </w:r>
    </w:p>
    <w:p w:rsidR="00D1312E" w:rsidRPr="00B841ED" w:rsidRDefault="00D1312E">
      <w:pPr>
        <w:pStyle w:val="0DraftNormal6"/>
        <w:rPr>
          <w:rFonts w:ascii="Montserrat" w:hAnsi="Montserrat"/>
          <w:sz w:val="24"/>
        </w:rPr>
      </w:pPr>
      <w:r w:rsidRPr="00B841ED">
        <w:rPr>
          <w:rFonts w:ascii="Montserrat" w:hAnsi="Montserrat"/>
          <w:sz w:val="24"/>
        </w:rPr>
        <w:t xml:space="preserve">Drama buys some special sakura mochi ingredients - if someone is destined for you, then cherry blossom-like marks appear on the eaters head, else they get a cross. Dancer stuffs one down Jinx's throat, who hits his head because of the bad taste, and gets a big 'X' on his face. Drama tries to make Dusk eat one, who runs away, and Dragon also eats one, and gets an 'X'. Drama tells Dusk about them, and says she wants to know if they're really destined for each other. Dusk feigns indifference, then goes to eat one, but is put off by Drama staring at him, and they fight, and some of the sakura mochi get thrown into P-chan's mouth. P-chan runs into the public bath, and Rage runs out - who has 3 blossom petals marks on his face.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5 Drama's feelings </w:t>
      </w:r>
    </w:p>
    <w:p w:rsidR="00D1312E" w:rsidRPr="00B841ED" w:rsidRDefault="00D1312E">
      <w:pPr>
        <w:pStyle w:val="0DraftNormal6"/>
        <w:rPr>
          <w:rFonts w:ascii="Montserrat" w:hAnsi="Montserrat"/>
          <w:sz w:val="24"/>
        </w:rPr>
      </w:pPr>
      <w:r w:rsidRPr="00B841ED">
        <w:rPr>
          <w:rFonts w:ascii="Montserrat" w:hAnsi="Montserrat"/>
          <w:sz w:val="24"/>
        </w:rPr>
        <w:t xml:space="preserve">Later, after Rage and Dusk have fought a bit, Dusk decides Drama and Rage (who gets VERY happy) would make a good couple, and Rage playfully punches him off. Later, Drama eats a sakura mochi, and gets an 'X' too, and Dusk steals one, and goes under the house to try to force himself to eat it. The next morning, Drama is looking for Dusk, and finds he's holding a sakura mochi, and he then decides to eat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6 A Storm of Flowers </w:t>
      </w:r>
    </w:p>
    <w:p w:rsidR="00D1312E" w:rsidRPr="00B841ED" w:rsidRDefault="00D1312E">
      <w:pPr>
        <w:pStyle w:val="0DraftNormal6"/>
        <w:rPr>
          <w:rFonts w:ascii="Montserrat" w:hAnsi="Montserrat"/>
          <w:sz w:val="24"/>
        </w:rPr>
      </w:pPr>
      <w:r w:rsidRPr="00B841ED">
        <w:rPr>
          <w:rFonts w:ascii="Montserrat" w:hAnsi="Montserrat"/>
          <w:sz w:val="24"/>
        </w:rPr>
        <w:t xml:space="preserve">Dusk hits his head over the taste, then says he'll turn around after '3', but just before he does Drama hits him away because she was scared of what she might see. Dusk lands in Rage's ink-well, who's just finished a love letter to Drama. Dusk runs into the house, and finds his face black from the ink, and after rubbing it off, his face is clear. Later, Rage has found out about the sakura mochi, and happily babbles about his and Drama's wedding. Dusk chucks water onto him, and P-chan attacks him, hitting his face. Then Drama turns up and finds Dusk face covered with petal marks, and walks off in a happy mood. Later as Dusk is being fed by Drama, he think he'll have to tell her the truth - that both Rage and he got the marks from P-chan's hooves - Rage had got them as he hit himself on the head because of the taste.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7 First love cheergirl </w:t>
      </w:r>
    </w:p>
    <w:p w:rsidR="00D1312E" w:rsidRPr="00B841ED" w:rsidRDefault="00D1312E">
      <w:pPr>
        <w:pStyle w:val="0DraftNormal6"/>
        <w:rPr>
          <w:rFonts w:ascii="Montserrat" w:hAnsi="Montserrat"/>
          <w:sz w:val="24"/>
        </w:rPr>
      </w:pPr>
      <w:r w:rsidRPr="00B841ED">
        <w:rPr>
          <w:rFonts w:ascii="Montserrat" w:hAnsi="Montserrat"/>
          <w:sz w:val="24"/>
        </w:rPr>
        <w:t xml:space="preserve">At school, there is a volleyball match between two schools, and Drama's team have all been knocked out, except for her. When Dusk turns up, he sees a baton thrown at Drama, and flicks a nut (out of a bag he was eating) to knock it away. It belonged to the other school's cheerleader, and Drama then start arguing with her, while the other team throw lots of balls and win the game. Later Drama is crying, and Dusk kicks Dragon away when he tries to 'comfort' Drama. The cheer-girls are walking home, and their leader, Mariko, despairs of finding love when Dragon drops onto her. He gives her a bandage, and walks off (after giving her his standard speech), and it's love at first sight for Mariko. Later Dragon is chasing after Dawn (he wants her to cheer for his kendo club), when Mariko turns up and wants to fight "Dragon's girlfriend" in "martial arts cheerleading", and Dusk agrees, but it's more because that Mariko made Drama cry.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school Dawn is practising, and beats up Dragon when he turns up. Mariko says to win, Dusk will have to love Dragon more than she. She says she'll do anything for Dragon - he tells her to close her eyes, then he draws all over her face. The other boys come rushing in, and Mariko beats them all up. At home, Dusk is practising, and says he's doing it for D’Ama martial arts. Mariko kisses a big poster of Dragon good-night.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Dawn comes and gives lots of presents to Dragon, but he thinks she isn't serious - so they have to go on a date. When Dusk comes back, she says she should have kit Dragon more. At the match, Mariko gives her own team food that paralyses them, then Dawn and Mariko start fighting, and Dusk is having trouble against some of Mariko's stranger moves. In the audience, Drama decides that'll she help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Mariko sends a shower of love letters to Dragon, Dusk counters with pictures of herself - Dragon is happier with the pictures, and Dusk gloats. Mariko cries, and runs off, Dragon says he loves her, then Mariko gloats, and Dusk worries about loosing. Then one of Mariko's kendo team finishes off the 2nd last Furikan kendoist (Mariko thought she'd got all her team). Then Dragon and the new guy fight and Dusk says if Dragon looses, Mariko looses and protects the other guy.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21 11 Seriously intense love!! </w:t>
      </w:r>
    </w:p>
    <w:p w:rsidR="00D1312E" w:rsidRPr="00B841ED" w:rsidRDefault="00D1312E">
      <w:pPr>
        <w:pStyle w:val="0DraftNormal6"/>
        <w:rPr>
          <w:rFonts w:ascii="Montserrat" w:hAnsi="Montserrat"/>
          <w:sz w:val="24"/>
        </w:rPr>
      </w:pPr>
      <w:r w:rsidRPr="00B841ED">
        <w:rPr>
          <w:rFonts w:ascii="Montserrat" w:hAnsi="Montserrat"/>
          <w:sz w:val="24"/>
        </w:rPr>
        <w:t xml:space="preserve">Dusk is merrily cheering for the new guy, and Dragon attacks this person who made "Osage no Onna" change. Mariko tries to hit him with batons, but Dusk knocks them back into Dragon, then Mariko gets Dusk with an extending baton. The other guy gets tricked, and Dusk saves him and says they love each other making the other guy embarrassed, then Mariko grabs the guys sword and when Dusk gets it back and throws it to him, the guy drops it. Dusk comments that was clumsy and gets hit by the guy, then Mariko uses a spiked pom-pom which rips off the guy's mask. Dusk tells him to get up, saying she loves him, and Drama (the 'guy') asks if it's really true, and Dusk turns to stone.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22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is </w:t>
      </w:r>
      <w:r w:rsidRPr="00B841ED">
        <w:rPr>
          <w:rFonts w:ascii="Montserrat" w:hAnsi="Montserrat"/>
          <w:i/>
          <w:sz w:val="24"/>
        </w:rPr>
        <w:t>very</w:t>
      </w:r>
      <w:r w:rsidRPr="00B841ED">
        <w:rPr>
          <w:rFonts w:ascii="Montserrat" w:hAnsi="Montserrat"/>
          <w:sz w:val="24"/>
        </w:rPr>
        <w:t xml:space="preserve"> embarrassed, and they start arguing - Dusk says she only said it because of the martial arts cheerleading. Dusk is distracted enough for Mariko to land a very hard blow. After Drama changes into a cheer-girl's kit she beats up Dragon, and then Mariko traps Drama with some batons and is just about to do a killer blow with an unconscious Dragon when Dusk jumps in an saves her. The next day, Dusk is still very embarrassed about telling Drama that he loves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2 Dusk Meet Mother NEW: Nodoka D’Ama </w:t>
      </w:r>
    </w:p>
    <w:p w:rsidR="00D1312E" w:rsidRPr="00B841ED" w:rsidRDefault="00D1312E">
      <w:pPr>
        <w:pStyle w:val="0DraftNormal6"/>
        <w:rPr>
          <w:rFonts w:ascii="Montserrat" w:hAnsi="Montserrat"/>
          <w:sz w:val="24"/>
        </w:rPr>
      </w:pPr>
      <w:r w:rsidRPr="00B841ED">
        <w:rPr>
          <w:rFonts w:ascii="Montserrat" w:hAnsi="Montserrat"/>
          <w:sz w:val="24"/>
        </w:rPr>
        <w:t xml:space="preserve">Drama has a dream of her dead mother, and later the D’Anas and D’Amas goto the grave site. Later Dusk is walking down the fence by the canal thinking of his mother, when two broken fence segments cause him to fall into the canal. A lady shows up and tries to help Dawn out but gets pulled in instead. Dusk think the lady is nice, and she leaves telling Dusk to act more like a girl. At home, Musk is trying to leave with Dusk having received a letter from Nodoka, who is Dusk's mother. When she turns up, Musk grabs Dusk and jumps into the pond saying it's too dangerous to meet her, and Dusk's mother is the lady Dusk met earlier.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3 The oath of men </w:t>
      </w:r>
    </w:p>
    <w:p w:rsidR="00D1312E" w:rsidRPr="00B841ED" w:rsidRDefault="00D1312E">
      <w:pPr>
        <w:pStyle w:val="0DraftNormal6"/>
        <w:rPr>
          <w:rFonts w:ascii="Montserrat" w:hAnsi="Montserrat"/>
          <w:sz w:val="24"/>
        </w:rPr>
      </w:pPr>
      <w:r w:rsidRPr="00B841ED">
        <w:rPr>
          <w:rFonts w:ascii="Montserrat" w:hAnsi="Montserrat"/>
          <w:sz w:val="24"/>
        </w:rPr>
        <w:t xml:space="preserve">Nodoka is telling the D’Anas of a promise Musk made to her before he left with Dusk, but is interrupted by Dawn fighting the panda. But just before Dusk can say who she really is Drama reminders her of the promise, which is that Musk will raise Dusk to be a man amount men, or they will both commit seppeku. Dusk almost says who she really is but instead says she's 'Ranko', Drama's cousin - the panda is her pet. Later Dusk (who's upset over not being able to see his mother) and Musk are having a bath when Nodoka walks 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4 Brushes with Death </w:t>
      </w:r>
    </w:p>
    <w:p w:rsidR="00D1312E" w:rsidRPr="00B841ED" w:rsidRDefault="00D1312E">
      <w:pPr>
        <w:pStyle w:val="0DraftNormal6"/>
        <w:rPr>
          <w:rFonts w:ascii="Montserrat" w:hAnsi="Montserrat"/>
          <w:sz w:val="24"/>
        </w:rPr>
      </w:pPr>
      <w:r w:rsidRPr="00B841ED">
        <w:rPr>
          <w:rFonts w:ascii="Montserrat" w:hAnsi="Montserrat"/>
          <w:sz w:val="24"/>
        </w:rPr>
        <w:t xml:space="preserve">Dusk panics and yanks the entire tap out, spraying water everywhere. Later an angry Dusk gives the panda a knife to cut himself with (for seppeku) and readies her mother's sword to cut off his head, and the panda runs off. Later Nodoka is asking Drama about Dusk, who reluctantly says he's strong, handsome etc, and Dagger winds up Dusk dropping hints of his curse, but she later says she won't try to take advantage of something like this. Nodoka sleeps in Dusk's bed, and Dusk realises Nodoka really misses him, and Drama resolves to make sure Dusk and his mother can meet.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5 Just One Glance... </w:t>
      </w:r>
    </w:p>
    <w:p w:rsidR="00D1312E" w:rsidRPr="00B841ED" w:rsidRDefault="00D1312E">
      <w:pPr>
        <w:pStyle w:val="0DraftNormal6"/>
        <w:rPr>
          <w:rFonts w:ascii="Montserrat" w:hAnsi="Montserrat"/>
          <w:sz w:val="24"/>
        </w:rPr>
      </w:pPr>
      <w:r w:rsidRPr="00B841ED">
        <w:rPr>
          <w:rFonts w:ascii="Montserrat" w:hAnsi="Montserrat"/>
          <w:sz w:val="24"/>
        </w:rPr>
        <w:t xml:space="preserve">The next morning, Nodoka leaves, but Drama goes after her and tells her she'll be able to meet Dusk, and tells her to wait in the park. She then tells Dusk, gives him a carnation to give to Nodoka, and he leaves confident his mother wll realise he's a real manly guy. However, Musk gets in his way, and delays him long enough so that he can trick Nodoka into leaving the park. Dusk arrives to see the panda leading Nodoka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6 Mother and Son </w:t>
      </w:r>
    </w:p>
    <w:p w:rsidR="00D1312E" w:rsidRPr="00B841ED" w:rsidRDefault="00D1312E">
      <w:pPr>
        <w:pStyle w:val="0DraftNormal6"/>
        <w:rPr>
          <w:rFonts w:ascii="Montserrat" w:hAnsi="Montserrat"/>
          <w:sz w:val="24"/>
        </w:rPr>
      </w:pPr>
      <w:r w:rsidRPr="00B841ED">
        <w:rPr>
          <w:rFonts w:ascii="Montserrat" w:hAnsi="Montserrat"/>
          <w:sz w:val="24"/>
        </w:rPr>
        <w:t xml:space="preserve">Nodoka and panda are at a restaurant, Dusk walks in, but gets splashed. Dusk and the panda start fighting using hot water, and Drama takes Nodoka outside. Dusk wins, goes out, but almost gets sliced by Nodoka's sword, and so chickens out again. Nodoka walks off unhappily, and sits on a hot water pipe lever, and the geyser shoots her into the air. Dusk jumps in, saves her - she sees the male Dusk for the first time, then falls unconscious. It then rains, and when she wakes up she thinks it was a dream, and she leaves, somewhat happier, but Dusk is quite sad.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7 Sudenly Hated!! </w:t>
      </w:r>
    </w:p>
    <w:p w:rsidR="00D1312E" w:rsidRPr="00B841ED" w:rsidRDefault="00D1312E">
      <w:pPr>
        <w:pStyle w:val="0DraftNormal6"/>
        <w:rPr>
          <w:rFonts w:ascii="Montserrat" w:hAnsi="Montserrat"/>
          <w:sz w:val="24"/>
        </w:rPr>
      </w:pPr>
      <w:r w:rsidRPr="00B841ED">
        <w:rPr>
          <w:rFonts w:ascii="Montserrat" w:hAnsi="Montserrat"/>
          <w:sz w:val="24"/>
        </w:rPr>
        <w:t xml:space="preserve">At the Neko Hanten, Ash shows Tiger a pile of jewels and tells her to pick one. Later Tiger rides over Dusk like normal, but now hates him, and beats him up. When he goes to the Neko Hanten, she beats him up again. Ash realises it's because of the jewel she's wearing, one way it turns your love to hate, the other, makes your love stronger. Later Dusk asks Tiger why she's acting like this, but she just yells at him. Dusk resolves to make Tiger love him again - and Drama breaks a plate in surprise and shock.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22 8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Dusk tries giving Tiger roses, but gets kicked off, and Panther finds out about the jewel, and so Ash cages duck-Panther to stop him spoiling the situation. Dusk tries telling Tiger jokes, making her jealous over him acting close to Drama - who beats him up. Dagger reminds Dusk about Tiger's rules about being beaten by an outsider, so he challenges and easily beats Tiger, who says he'll never have her heart, and the others think Dusk is trying to force himself on Tiger. Ash tells Dusk to propose to Tiger.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At the Neko Hanten Ash tells a happy Tiger (sans jewel) that Dusk will propose to her, and duck-Panther manages to fly off with the jewel. Panther tells Drama about the jewel, and while Dusk is thinking, Rain shows up, and beats up Dusk after he embarrasses her by asking if she loves him. Dusk decides to make Tiger say she loves him, and just before Panther and Drama can tell him about the jewel, Ash knocks out Drama, and splashes Panther. At home, Dusk gets dressed up in tuxedo etc, and runs off to the Neko Hanten. Duck-Panther desperately tries to wakeup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Ash has arranged for lots of hidden witnesses at the Neko Hanten, to trap Dusk into marrying Tiger. Dusk finds Tiger alone on a hanging seat, and is just about to tell her something significant when he notices a rope, which he pulls, opening a ball full of streamers - which Ash quickly hides. They then both fall onto a table, almost crushing some guests and Dancer turns up to beat up Dusk, but Ash knocks him out. Dusk tries to tell Tiger something, and 57 minutes later, someone starts saying "I love ...", but it's </w:t>
      </w:r>
      <w:r w:rsidRPr="00B841ED">
        <w:rPr>
          <w:rFonts w:ascii="Montserrat" w:hAnsi="Montserrat"/>
          <w:i/>
          <w:sz w:val="24"/>
        </w:rPr>
        <w:t>Drama</w:t>
      </w:r>
      <w:r w:rsidRPr="00B841ED">
        <w:rPr>
          <w:rFonts w:ascii="Montserrat" w:hAnsi="Montserrat"/>
          <w:sz w:val="24"/>
        </w:rPr>
        <w:t xml:space="preserve"> - duck-Panther put the reversal jewel on her happy side up. Dusk is a little surprised, but he seems to like the thought of Drama loving him, but Ash takes off the jewel, and Drama beats the crap out of Dusk. Later, Tiger, Rain and Drama are visiting Dusk in hospital.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22 11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Jinx is upset that his panty and bra collection is being turned into paper, and later a glowing light leads him to a clothes line, with a large number of panties and bras, which he steals. The light is the ghost of an fat old woman, who wants her huge over-sized bloomers to be stolen. Dusk tries to trick Jinx, but he isn't interested, but in the end, Dusk takes Jinx and his bag, and shoves him into the bloomers, and the ghost happily goes to heaven.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23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1 The Attack of Pantyhose Lad </w:t>
      </w:r>
    </w:p>
    <w:p w:rsidR="00D1312E" w:rsidRPr="00B841ED" w:rsidRDefault="00D1312E">
      <w:pPr>
        <w:pStyle w:val="0DraftNormal6"/>
        <w:rPr>
          <w:rFonts w:ascii="Montserrat" w:hAnsi="Montserrat"/>
          <w:sz w:val="24"/>
        </w:rPr>
      </w:pPr>
      <w:r w:rsidRPr="00B841ED">
        <w:rPr>
          <w:rFonts w:ascii="Montserrat" w:hAnsi="Montserrat"/>
          <w:sz w:val="24"/>
        </w:rPr>
        <w:t xml:space="preserve">Jinx staggers home, beaten up and covered in ink, and Pantyhose Taro shows with his latest plan to get Jinx to change his name - he has a bottle of water from Spring-of-Drowned-Virtuous-Man. The others rejoice and say they'll help him, but he doesn't want any, after all he just beat up Jinx, and leaves. Drama gets a call from the Dragon’s Bath Guide telling her that Pantyhose has water from the wrong spring.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2 The Secret Black Weapon </w:t>
      </w:r>
    </w:p>
    <w:p w:rsidR="00D1312E" w:rsidRPr="00B841ED" w:rsidRDefault="00D1312E">
      <w:pPr>
        <w:pStyle w:val="0DraftNormal6"/>
        <w:rPr>
          <w:rFonts w:ascii="Montserrat" w:hAnsi="Montserrat"/>
          <w:sz w:val="24"/>
        </w:rPr>
      </w:pPr>
      <w:r w:rsidRPr="00B841ED">
        <w:rPr>
          <w:rFonts w:ascii="Montserrat" w:hAnsi="Montserrat"/>
          <w:sz w:val="24"/>
        </w:rPr>
        <w:t xml:space="preserve">Drama says Pantyhose has water from Spring-of-Drowned-Twins - Dusk, Dancer and Musk rush out to stop Pantyhose. Just before Jinx can be 'cursed' with the water, Dusk saves him, and Pantyhose gets pissed, and then it starts to rain. Dusk finds that Pantyhose now has octopus tentacles coming from his back, and can squirt ink from his figures, and Dusk is getting beaten up, and the bottle of water is just about to poured onto an unconscious Jinx.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3 Out of the Frying Pan and Into Hot Water </w:t>
      </w:r>
    </w:p>
    <w:p w:rsidR="00D1312E" w:rsidRPr="00B841ED" w:rsidRDefault="00D1312E">
      <w:pPr>
        <w:pStyle w:val="0DraftNormal6"/>
        <w:rPr>
          <w:rFonts w:ascii="Montserrat" w:hAnsi="Montserrat"/>
          <w:sz w:val="24"/>
        </w:rPr>
      </w:pPr>
      <w:r w:rsidRPr="00B841ED">
        <w:rPr>
          <w:rFonts w:ascii="Montserrat" w:hAnsi="Montserrat"/>
          <w:sz w:val="24"/>
        </w:rPr>
        <w:t xml:space="preserve">Dawn bears her breasts and Jinx immediately darts out of the path of the water and starts caressing Dusk's breasts, while Drama flings a kettle of water onto the monster. Pantyhose escapes with the cursed water. The others trap Jinx and take him to the public baths - so that Pantyhose can't by the hot water as a monster. While Dusk thinks they're missing something, Pantyhose walks in as a customer. Dawn and the monster fight, and later finds Musk and Dancer taking a steam bath in special cubicals, and Dusk suddenly gets an idea.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4 Fight! Defeat the Tentacles </w:t>
      </w:r>
    </w:p>
    <w:p w:rsidR="00D1312E" w:rsidRPr="00B841ED" w:rsidRDefault="00D1312E">
      <w:pPr>
        <w:pStyle w:val="0DraftNormal6"/>
        <w:rPr>
          <w:rFonts w:ascii="Montserrat" w:hAnsi="Montserrat"/>
          <w:sz w:val="24"/>
        </w:rPr>
      </w:pPr>
      <w:r w:rsidRPr="00B841ED">
        <w:rPr>
          <w:rFonts w:ascii="Montserrat" w:hAnsi="Montserrat"/>
          <w:sz w:val="24"/>
        </w:rPr>
        <w:t xml:space="preserve">Dawn taunts the monster, and runs off with Jinx, while the monster chases after. Dusk runs up a chimney stack, and as the monster gets to the top, she throws up Jinx, and the monster's tentacles go after. Just as Jinx is about to fall into the chimney, Dusk grabs him away, but Pantyhose's tentacles go on into the hole, because an octopus's instinct is to crawl into enclosed spaces. The monster gets pissed, but some of the cursed water falls onto a bird and two spring up, and Pantyhose recognises his error. But Jinx wants to use the water, but Dusk knocks him out with a tile to the head, but a small splash of water falls onto Jinx's head. It hits the bump from the tile, and creates another bump.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5 Steps by the Seashore </w:t>
      </w:r>
    </w:p>
    <w:p w:rsidR="00D1312E" w:rsidRPr="00B841ED" w:rsidRDefault="00D1312E">
      <w:pPr>
        <w:pStyle w:val="0DraftNormal6"/>
        <w:rPr>
          <w:rFonts w:ascii="Montserrat" w:hAnsi="Montserrat"/>
          <w:sz w:val="24"/>
        </w:rPr>
      </w:pPr>
      <w:r w:rsidRPr="00B841ED">
        <w:rPr>
          <w:rFonts w:ascii="Montserrat" w:hAnsi="Montserrat"/>
          <w:sz w:val="24"/>
        </w:rPr>
        <w:t xml:space="preserve">Dusk and the panda are fighting near a cliff, but Dusk falls into the sea. Dawn wakes up in a rich guy's (Yobei) mansion, who is looking for the girl's footprint matching the one on his head. Dusk runs off looking for food (she's starving) and finds a load of girls on the beach having a party and that she's stranded on a heron-shaped island. At a ball later, Dusk notices all the girls have hair just like hers, and a long line of girls are waiting to see if their footprint matches the one on Yobei's head, but none match. Dusk tries her foot and it fits, but a steal ball is dropped on her head and she's knocked out. In a candle-lit room, Yobei appears to be about to kill Dusk with a pick-axe.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6 Cinderella's Favor </w:t>
      </w:r>
    </w:p>
    <w:p w:rsidR="00D1312E" w:rsidRPr="00B841ED" w:rsidRDefault="00D1312E">
      <w:pPr>
        <w:pStyle w:val="0DraftNormal6"/>
        <w:rPr>
          <w:rFonts w:ascii="Montserrat" w:hAnsi="Montserrat"/>
          <w:sz w:val="24"/>
        </w:rPr>
      </w:pPr>
      <w:r w:rsidRPr="00B841ED">
        <w:rPr>
          <w:rFonts w:ascii="Montserrat" w:hAnsi="Montserrat"/>
          <w:sz w:val="24"/>
        </w:rPr>
        <w:t xml:space="preserve">Yobei is in fact trying to break open a large rock, but he breaks the pick-axe. Dusk wakes up and Yobei explains how some days ago, he was about to eat a lavish meal outside, when a girl jumped on his head, ate all the food, and ran off with her pig-tail visible, and Dusk realises it was her, and feels a little guilty. She then tries to find some hot water, but all the water is cut off, and the electricity has just been cut off. Yobei explains how he borrowed money to try to reopen the hot spring, which is clogged with a boulder. Dusk says she'll help, tells Yobei to wait outside, and smashed the boulder, and Yobei is surprised to find male Dusk, who explains and walks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7 Creative Cooking </w:t>
      </w:r>
    </w:p>
    <w:p w:rsidR="00D1312E" w:rsidRPr="00B841ED" w:rsidRDefault="00D1312E">
      <w:pPr>
        <w:pStyle w:val="0DraftNormal6"/>
        <w:rPr>
          <w:rFonts w:ascii="Montserrat" w:hAnsi="Montserrat"/>
          <w:sz w:val="24"/>
        </w:rPr>
      </w:pPr>
      <w:r w:rsidRPr="00B841ED">
        <w:rPr>
          <w:rFonts w:ascii="Montserrat" w:hAnsi="Montserrat"/>
          <w:sz w:val="24"/>
        </w:rPr>
        <w:t xml:space="preserve">Dolphin is ill, but Drama offers to cook dinner, and Dusk and Musk decide to go on a training trip. But Nodoka turns up (so they jump into the pond), and offers to make dinner (everyone's happy), but wants Drama to help her (everyone's sad), and 'Ranko' as well. In the kitchen Dusk takes some vegetables and makes an instant salad with some nifty knife-work. Drama is afraid she could be worse than Dusk. Drama is angrily chopping up vegatables (and the chopping board), and also ruins the stir-fry. Later Dusk and Drama are side by side peeling potatos (Drama very badly) they challange each other to make the best stir-fry. Dusk's is delicious, but she's upset when Nodoka says she'll make a good wife. When Nodoka eats Drama's, she collapses. Later, the supper is almost done, but Drama puts some eggs in the microwave, which explodes, hitting the hot water pipe, splashing Dusk and ruining the food. Drama is crying, but Nodoka tells her to keep trying to she can make nice food for Dusk. Later everyone's eating instant ramen (except the panda who has the ruined leftovers) - Drama had boiled the water.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8 New Relationship </w:t>
      </w:r>
    </w:p>
    <w:p w:rsidR="00D1312E" w:rsidRPr="00B841ED" w:rsidRDefault="00D1312E">
      <w:pPr>
        <w:pStyle w:val="0DraftNormal6"/>
        <w:rPr>
          <w:rFonts w:ascii="Montserrat" w:hAnsi="Montserrat"/>
          <w:sz w:val="24"/>
        </w:rPr>
      </w:pPr>
      <w:r w:rsidRPr="00B841ED">
        <w:rPr>
          <w:rFonts w:ascii="Montserrat" w:hAnsi="Montserrat"/>
          <w:sz w:val="24"/>
        </w:rPr>
        <w:t xml:space="preserve">Rage buys a 'koi' (ie love) fishing rod, which will make the person you hook fall in love with the caster. There are 3 stages, egg, baby-koi and adult koi (full love). At school Rage goes for Drama, but Dusk gets in the way fighting with Dragon. Rage ends up walking home with Drama, and when Dusk (who wonders what the spot on his chest is) turn up he cuts between Rage and Drama at the dinner table. Later, Dusk asks Rage if he really loves Drama, and when he admits it, Dusk seems depressed, but asks Rage if they can still be friends. The next morning, Rage finds Dusk has cooked him breakfast and done his washing - he wanted to see Rage smile, and turns himself female when Rage says he doesn't want a guy doing this. Rage gets an idea, and drags Dusk into his tent and opens her shirt to find the baby-koi on her breast, and Drama walks in (she heard their voices), while Dusk thinks Rage is more daring than she thought.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9 Terrible Relationship </w:t>
      </w:r>
    </w:p>
    <w:p w:rsidR="00D1312E" w:rsidRPr="00B841ED" w:rsidRDefault="00D1312E">
      <w:pPr>
        <w:pStyle w:val="0DraftNormal6"/>
        <w:rPr>
          <w:rFonts w:ascii="Montserrat" w:hAnsi="Montserrat"/>
          <w:sz w:val="24"/>
        </w:rPr>
      </w:pPr>
      <w:r w:rsidRPr="00B841ED">
        <w:rPr>
          <w:rFonts w:ascii="Montserrat" w:hAnsi="Montserrat"/>
          <w:sz w:val="24"/>
        </w:rPr>
        <w:t xml:space="preserve">At school Drama is wondering what she interupped, and is surprised to find Dusk mooning over Rage. Rage tries to explain, but Dusk turns up and says he is Rage's love and that he and Drama are enemies, and Drama thinks Rage is going after Dusk because he doesn't have a girlfriend. Back at the tent, Rage finds that the Dawn's love is in full bloom, and she tries to kiss him, but he hits her away saying he hates her. Dusk gets pissed, dumps a kettle on himself, and starts beating the shit out of Rage, who thinks he's going to die because Dusk's too good. But he gets an idea, and says he likes Dusk - who hugs Rage, which Dolphin and Dagger see. At night, Rage drugs Dusk, and takes her off to kill her and bury her, and Drama finds the love fishing rod in Rage's tent.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10 Uncontrollable Relationship </w:t>
      </w:r>
    </w:p>
    <w:p w:rsidR="00D1312E" w:rsidRPr="00B841ED" w:rsidRDefault="00D1312E">
      <w:pPr>
        <w:pStyle w:val="0DraftNormal6"/>
        <w:rPr>
          <w:rFonts w:ascii="Montserrat" w:hAnsi="Montserrat"/>
          <w:sz w:val="24"/>
        </w:rPr>
      </w:pPr>
      <w:r w:rsidRPr="00B841ED">
        <w:rPr>
          <w:rFonts w:ascii="Montserrat" w:hAnsi="Montserrat"/>
          <w:sz w:val="24"/>
        </w:rPr>
        <w:t xml:space="preserve">Rage is digging a grave for Dawn, who wakes up saying she loves Rage, who hits her. Dusk then says he'll die for Rage, and kneels down to let Rage kill her, but he can't hit someone defenceless. Dusk then happily kisses Rage, who then tries to kill Dusk, who dances out of the way. Drama shows up, and explains to Dusk about the fishing rod, and then Dusk tries to use it on Rage. When Drama tries to stop Dusk, she hits Drama, but Rage jumps in and saves her. Rage decides to face up to Dusk (Drama thinks Rage went for Dusk with the rod originally) and they fight, with Dusk trying to hook Rage, who uses his bandanna to knock back the suction cup, onto Dusk's chest, which pulls off the koi-shaped mark as Rage's punch sends her flying. Rage goes back to Drama, and hugs her, but it's Dusk who fell nearby, and Dusk beats up Rage.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23 11 The War Suit </w:t>
      </w:r>
    </w:p>
    <w:p w:rsidR="00D1312E" w:rsidRPr="00B841ED" w:rsidRDefault="00D1312E">
      <w:pPr>
        <w:pStyle w:val="0DraftNormal6"/>
        <w:rPr>
          <w:rFonts w:ascii="Montserrat" w:hAnsi="Montserrat"/>
          <w:sz w:val="24"/>
        </w:rPr>
      </w:pPr>
      <w:r w:rsidRPr="00B841ED">
        <w:rPr>
          <w:rFonts w:ascii="Montserrat" w:hAnsi="Montserrat"/>
          <w:sz w:val="24"/>
        </w:rPr>
        <w:t xml:space="preserve">Lion is being beten up by thugs, but Dusk turns up and creams them. Later he finds an add for a "War-suit" (ie power armour), and orders it thinking Drama will love him if he beats up Dusk. It arrives and he puts it on, but he can't move, and sends a challange to Dusk, who turns up to Lion's house (his parents have doppey eyes their son), and chains Dusk with a manacle. This lets Lion move (fast), and attacks Dusk, who is surprised to see the wall get smashed. Lion then drags Dusk to school and tosses him around on the end of the chain, and Dusk has trouble damaging the tough armour. However a timmer is ticking away which'll blow up the War-suit if Lion doesn't hit his strongest enemy (Dusk). But Dusk doesn't want to let himself loose, and as the time counts down to 0, the other students run off, and Dusk stops a blocks a punch from hitting him just before the suit explodes. A battered Dusk is left standing - he wins.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24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24 - 25: Mysterious strangers beat up Rage, Panther, and Dusk. Dusk is also turned permanently into female form. Too late, they learn that their opponents were members of an all-male warrior Chinese tribe, which took on the powers of the beasts by taking animals to to the magical springs, dropping them into the girl-spring, splashing them with water from a magical vessel to make them stay in human girl form forever, and then marrying them. The leader of the strangers, in fact, is a girl who is the heir to the leadership of this tribe --- and who has dragon blood in her veins. Female Dusk had been splashed by water from the magical vessel, thus causing her/him to become stuck in female form. Rage and Panther decide that this vessel can help them become stuck in male form (which is what they want), and thus selfishly decided to help Dusk go on his quest for the Magic Teakettle, which will undo the effects of the other magic vessel. For some reason, the strangers were also looking for the Magic Teakettle. Dusk eventually discovers that the leader of the stranger, the girl, is actually a young man who, like Dusk, is trapped in female form. Unfortunately, Rage and Panther find the magic vessel that "freezes" form. They battle the bad guys for it --- Rage nearly dies, but wins thanks to his Shishihoukoudan attack from Book 20. Panther and Rage win, get the magic vessel, and splash themselves with the water, thinking it will freeze them into male form. They forget that they are splashing themselves with </w:t>
      </w:r>
      <w:r w:rsidRPr="00B841ED">
        <w:rPr>
          <w:rFonts w:ascii="Montserrat" w:hAnsi="Montserrat"/>
          <w:i/>
          <w:sz w:val="24"/>
        </w:rPr>
        <w:t>cold</w:t>
      </w:r>
      <w:r w:rsidRPr="00B841ED">
        <w:rPr>
          <w:rFonts w:ascii="Montserrat" w:hAnsi="Montserrat"/>
          <w:sz w:val="24"/>
        </w:rPr>
        <w:t xml:space="preserve"> water, and thus become stuck in pig and duck form. Their enemies, however, have taken the magic Teakettle, their only hope for ever returning to male form. Dusk battles the leader of the enemies (who is now back to male form), thus buying time for Rage and Panther to recover the Teakettle. Returning the favor, Rage and Panther help Dusk return to male form, and Dusk barely manages to defeat their enemy.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1 Guests at the Cat House NEW Herb, Mint and Lime </w:t>
      </w:r>
    </w:p>
    <w:p w:rsidR="00D1312E" w:rsidRPr="00B841ED" w:rsidRDefault="00D1312E">
      <w:pPr>
        <w:pStyle w:val="0DraftNormal6"/>
        <w:rPr>
          <w:rFonts w:ascii="Montserrat" w:hAnsi="Montserrat"/>
          <w:sz w:val="24"/>
        </w:rPr>
      </w:pPr>
      <w:r w:rsidRPr="00B841ED">
        <w:rPr>
          <w:rFonts w:ascii="Montserrat" w:hAnsi="Montserrat"/>
          <w:sz w:val="24"/>
        </w:rPr>
        <w:t xml:space="preserve">Ash tells Tiger to leave because some dangerous people are arriving, so she leaves hoping for a date with Dusk, but Panther turns up and asks her for one. Then a short guy in a wolf-skin (Mint) asks Tiger for a date, saying she's the first woman he's talked to. Panther tries to beat him up, but the guy moves at inhuman speed and traps Panther. While Rage is waiting for Drama, a large guy in tiger skins (Lime) comes through the wall wanting Drama for a date, and Rage hits him, making Lime angry. Dusk comes along and finds Rage embedded in the road from one punch, and they later find Panther, who says he saw Mint and Tiger, and Lime carrying Drama going to the Neko Hanten. Ash is talking to Herb who is hidden in a cloak, and scale armour (the 3 are the last survivors of the Damned Dynasty), when Mint and Lime show up with the girls. Herb says he knows where the treasure is and it's time to go, and throws Drama out, just as Dusk walks in to catch her. Dusk is upset, and goes to attack Herb while Ash shouts for Dusk to stop.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2 Wild Animal Kingdom </w:t>
      </w:r>
    </w:p>
    <w:p w:rsidR="00D1312E" w:rsidRPr="00B841ED" w:rsidRDefault="00D1312E">
      <w:pPr>
        <w:pStyle w:val="0DraftNormal6"/>
        <w:rPr>
          <w:rFonts w:ascii="Montserrat" w:hAnsi="Montserrat"/>
          <w:sz w:val="24"/>
        </w:rPr>
      </w:pPr>
      <w:r w:rsidRPr="00B841ED">
        <w:rPr>
          <w:rFonts w:ascii="Montserrat" w:hAnsi="Montserrat"/>
          <w:sz w:val="24"/>
        </w:rPr>
        <w:t xml:space="preserve">Dusk and Herb fight, but Herb is very fast, but Dusk kicks him, rips of the cloak to reveal that Herb is a girl (with pointy ears, eyes like a cat, and odd hair colouring), much to the surprise of Mint and Lime. Herb gets angry, and uses special chi attacks (she flows through the air like a dragon) and Dusk gets knocked into a bucket of water, badly damaged. Herb is little surprised, but takes the Chiisuiton (a thin bucket with a ladle) and splashes water onto Dusk, and leaves. Ash explains how the Damned Dynasty based their martial arts on animals in their remote mountain kingdom, mated with animals they'd defeated and thrown into the Spring-of-Drowned-Girl. Dusk says she can't let this end with her being defeated. Later back home, Dusk screams, and the others find Dawn in the hot bath, but the water doesn't effect her anymore.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3 Lost Secret Treasure </w:t>
      </w:r>
    </w:p>
    <w:p w:rsidR="00D1312E" w:rsidRPr="00B841ED" w:rsidRDefault="00D1312E">
      <w:pPr>
        <w:pStyle w:val="0DraftNormal6"/>
        <w:rPr>
          <w:rFonts w:ascii="Montserrat" w:hAnsi="Montserrat"/>
          <w:sz w:val="24"/>
        </w:rPr>
      </w:pPr>
      <w:r w:rsidRPr="00B841ED">
        <w:rPr>
          <w:rFonts w:ascii="Montserrat" w:hAnsi="Montserrat"/>
          <w:sz w:val="24"/>
        </w:rPr>
        <w:t xml:space="preserve">Ash turns up an explains that the Chiisuiton locks someone permanently in their current state, but that the Kaisuifuu (which is now in Japan and Herb's after it) will reverse that effect. However Dusk will have to beat Herb to it, but Rage and Panther offer to go pretending friendship, but they just want to be able to use the Chiisuiton to remove their curse, and get rid of Dusk - who isn't totally fooled. After packing, Dusk, Panther and Rage leave, going by train.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4 Girls' Fight at the Open-Air Bath!! </w:t>
      </w:r>
    </w:p>
    <w:p w:rsidR="00D1312E" w:rsidRPr="00B841ED" w:rsidRDefault="00D1312E">
      <w:pPr>
        <w:pStyle w:val="0DraftNormal6"/>
        <w:rPr>
          <w:rFonts w:ascii="Montserrat" w:hAnsi="Montserrat"/>
          <w:sz w:val="24"/>
        </w:rPr>
      </w:pPr>
      <w:r w:rsidRPr="00B841ED">
        <w:rPr>
          <w:rFonts w:ascii="Montserrat" w:hAnsi="Montserrat"/>
          <w:sz w:val="24"/>
        </w:rPr>
        <w:t xml:space="preserve">Because Panther lost their money, and map, the trio is working at a open-air bath, and have to chase after Herb to find the Kaisuifuu. When Dusk finds Herb taking a bath, she asks Herb about the Kaisuifuu, but Herb just tries to blast her. However, Herb gets distracted by semi-nude Dusk who lands a kick, and Herb then uses one of her special soaring moves again, and Dusk worries that she couldn't see the attack from the last one. It doesn't seem to work properly, but a rock lands on Dusk's head. Before Herb can kill Dusk, Mint and Lime want to touch her breasts (until recently, breasts were just rumours to them), and Dusk goes to attack Herb again, but notices that Herb is really getting distracted by Dusk's body, but Herb blasts Dusk. The Damned Dynasty trio leave, hotly pursued by the others.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5 Pursuit to Horaisan ("Treasure Mountain") </w:t>
      </w:r>
    </w:p>
    <w:p w:rsidR="00D1312E" w:rsidRPr="00B841ED" w:rsidRDefault="00D1312E">
      <w:pPr>
        <w:pStyle w:val="0DraftNormal6"/>
        <w:rPr>
          <w:rFonts w:ascii="Montserrat" w:hAnsi="Montserrat"/>
          <w:sz w:val="24"/>
        </w:rPr>
      </w:pPr>
      <w:r w:rsidRPr="00B841ED">
        <w:rPr>
          <w:rFonts w:ascii="Montserrat" w:hAnsi="Montserrat"/>
          <w:sz w:val="24"/>
        </w:rPr>
        <w:t xml:space="preserve">Dusk and co have arrived at their destination - a mountain, and have to scale a shear cliff. Herb, Mint and Lime at near the top, and encounter some aggressive monkeys at the top, which don't attack because of the others being part animal - and they're afraid. When Dusk and co turn up, the monkeys attack them. Herb is going to sleep (she's a little tired from the strong chi attacks she's been doing), while Mint and Lime look for the Kaisuifuu, using the Chiisuiton, which reacts to it. When Rage and Panther see it, they knock out Dusk and challenge the others to hand over the bucket.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6 Death at Horaisan </w:t>
      </w:r>
    </w:p>
    <w:p w:rsidR="00D1312E" w:rsidRPr="00B841ED" w:rsidRDefault="00D1312E">
      <w:pPr>
        <w:pStyle w:val="0DraftNormal6"/>
        <w:rPr>
          <w:rFonts w:ascii="Montserrat" w:hAnsi="Montserrat"/>
          <w:sz w:val="24"/>
        </w:rPr>
      </w:pPr>
      <w:r w:rsidRPr="00B841ED">
        <w:rPr>
          <w:rFonts w:ascii="Montserrat" w:hAnsi="Montserrat"/>
          <w:sz w:val="24"/>
        </w:rPr>
        <w:t xml:space="preserve">Rage starts fighting with Lime, but finds that not only is he very strong, he's very tough, but he's not fast, and Rage thinks his frequent fights with Dusk will comne in handy. Meanwhile, Panther and Mint are having a high-speed battle, but Panther is having trouble, but thinks of Dusk who coldly takes advantage of any opponents weakness, and distracts Mint with a "look! A Woman!", and nails him. But Mint falls into Rage, distracting him, and enabling Lime to get a solid hit in, which badly hurts Rage, who gets hit again when he tries to stand up. Lime holds a limp Rage by the throat, and starts to finish him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7 Tragedy of the Ladle </w:t>
      </w:r>
    </w:p>
    <w:p w:rsidR="00D1312E" w:rsidRPr="00B841ED" w:rsidRDefault="00D1312E">
      <w:pPr>
        <w:pStyle w:val="0DraftNormal6"/>
        <w:rPr>
          <w:rFonts w:ascii="Montserrat" w:hAnsi="Montserrat"/>
          <w:sz w:val="24"/>
        </w:rPr>
      </w:pPr>
      <w:r w:rsidRPr="00B841ED">
        <w:rPr>
          <w:rFonts w:ascii="Montserrat" w:hAnsi="Montserrat"/>
          <w:sz w:val="24"/>
        </w:rPr>
        <w:t xml:space="preserve">Rage finds himself by the River Styx, and his long-dead grandparents are on the other side, and he then imagines Dusk and Drama happy together, which makes him very depressed. Rage fires off his perfect Shishi Houkou Dan, as Dusk (now recovered) runs to the fight scene, and the Herb is woken up by the noise and shaking ground. Rage and Panther take the Chiisuiton and run to a river to get water into the bucket so that they can get rid of their curse. Dusk tries to stop them, but it's too late - Rage and Panther are stuck permanently in cursed form, and they think they'll be cursed forever, but suddenly the Chiisuiton reacts to the close presence of the Kaisuifuu.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8 Appearance!! Secret Treasure's Waterfall </w:t>
      </w:r>
    </w:p>
    <w:p w:rsidR="00D1312E" w:rsidRPr="00B841ED" w:rsidRDefault="00D1312E">
      <w:pPr>
        <w:pStyle w:val="0DraftNormal6"/>
        <w:rPr>
          <w:rFonts w:ascii="Montserrat" w:hAnsi="Montserrat"/>
          <w:sz w:val="24"/>
        </w:rPr>
      </w:pPr>
      <w:r w:rsidRPr="00B841ED">
        <w:rPr>
          <w:rFonts w:ascii="Montserrat" w:hAnsi="Montserrat"/>
          <w:sz w:val="24"/>
        </w:rPr>
        <w:t xml:space="preserve">The Chiisuiton points out to where the Kaisuifuu, a big rock shaped by a kettle. Dusk, carrying the duck and pig run towards it, but are out-paced by Herb, Mint and Lime. An underground stream is connected to the rock-kettle, and Herb blasts off the end of the spout, which releases the water, and a small mettle kettle can be seen hanging inside the spout, which is heating the water. Herb walks into the hot waterfall, and walks out a guy. Just then Dusk turns up, and Herb sends a long, winding chi-blast at Dusk - which carves a big furrow out of the ground and says he's much stronger when male. Dusk isn't surprised Herb was really a guy.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9 Distant Open Water Pot </w:t>
      </w:r>
    </w:p>
    <w:p w:rsidR="00D1312E" w:rsidRPr="00B841ED" w:rsidRDefault="00D1312E">
      <w:pPr>
        <w:pStyle w:val="0DraftNormal6"/>
        <w:rPr>
          <w:rFonts w:ascii="Montserrat" w:hAnsi="Montserrat"/>
          <w:sz w:val="24"/>
        </w:rPr>
      </w:pPr>
      <w:r w:rsidRPr="00B841ED">
        <w:rPr>
          <w:rFonts w:ascii="Montserrat" w:hAnsi="Montserrat"/>
          <w:sz w:val="24"/>
        </w:rPr>
        <w:t xml:space="preserve">Herb does his soaring attack, which completely knocks out Dusk. Mint and Lime wonder what happened to Herb's breasts (they're denser than Rage), and Dusk regains consciousness. He tells the pig and duck to the Kaisuifuu while Dusk deals with Herb. Dusk bears her breasts, and hits Herb while he's distracted, which makes him pissed off and fire a load of knife-like chi blasts (these slice though rock) wildly. The rock holding the Kaisuifuu breaks apart, distracting Dusk, and Herb nails her. Herb is about to slice of Dusk's neck as the pig and duck chase after the Kaisuifuu.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10 Herb's Angry Confession </w:t>
      </w:r>
    </w:p>
    <w:p w:rsidR="00D1312E" w:rsidRPr="00B841ED" w:rsidRDefault="00D1312E">
      <w:pPr>
        <w:pStyle w:val="0DraftNormal6"/>
        <w:rPr>
          <w:rFonts w:ascii="Montserrat" w:hAnsi="Montserrat"/>
          <w:sz w:val="24"/>
        </w:rPr>
      </w:pPr>
      <w:r w:rsidRPr="00B841ED">
        <w:rPr>
          <w:rFonts w:ascii="Montserrat" w:hAnsi="Montserrat"/>
          <w:sz w:val="24"/>
        </w:rPr>
        <w:t xml:space="preserve">Dusk bears her breasts again to save herself, saying that they're Herb's weakness. Herb decides to explain - that they don't mate with animals converted to woman anymore, but strong female martial artists. When Herb is going to have a meeting with one, he takes a monkey to make it a woman, so he can understand them (the men of his tribe are removed from their mothers, and train all their lives). At Dragon’s Bath, he's captivated by the woman's breasts, and she kicks Herb in, then splashes Herb with the Chiisuiton, while she's captivated by her own breasts. Herb says it's anger over the reminder, and starts blasting Dusk, who starts taunting Herb (who's now releasing lots of hot chi) and sets up for her Hiryü Shöten Ha.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24 11 Stand Up, Dusk! </w:t>
      </w:r>
    </w:p>
    <w:p w:rsidR="00D1312E" w:rsidRPr="00B841ED" w:rsidRDefault="00D1312E">
      <w:pPr>
        <w:pStyle w:val="0DraftNormal6"/>
        <w:rPr>
          <w:rFonts w:ascii="Montserrat" w:hAnsi="Montserrat"/>
          <w:sz w:val="24"/>
        </w:rPr>
      </w:pPr>
      <w:r w:rsidRPr="00B841ED">
        <w:rPr>
          <w:rFonts w:ascii="Montserrat" w:hAnsi="Montserrat"/>
          <w:sz w:val="24"/>
        </w:rPr>
        <w:t xml:space="preserve">Dusk releases the Hiryü Shöten Ha, which saves the pig and duck when the tornado drifts into them as they're being attacked by Mint and Lime. However, Herb drops out of the sky, unharmed, and blasts Dusk, and explains that he knows about the move, and saw Dusk setting it up, so took precautions. After being thrown out of the tornado, the pig and duck land in a stream as does the Kaisuifuu (which heats the spring), and Rage and Panther are (semi) cured, nail Mint and Lime ("Look big breasts!") and come back just in time to save a badly injured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25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1 Dusk, Return to Manhood!! </w:t>
      </w:r>
    </w:p>
    <w:p w:rsidR="00D1312E" w:rsidRPr="00B841ED" w:rsidRDefault="00D1312E">
      <w:pPr>
        <w:pStyle w:val="0DraftNormal6"/>
        <w:rPr>
          <w:rFonts w:ascii="Montserrat" w:hAnsi="Montserrat"/>
          <w:sz w:val="24"/>
        </w:rPr>
      </w:pPr>
      <w:r w:rsidRPr="00B841ED">
        <w:rPr>
          <w:rFonts w:ascii="Montserrat" w:hAnsi="Montserrat"/>
          <w:sz w:val="24"/>
        </w:rPr>
        <w:t xml:space="preserve">Dusk lunges for the thrown Kaisuifuu, but Herb's chi blasts have made a huge rock fault appear, and the kettle falls down it. As the fault starts to close Rage grabs Lime, and shoves him into the fault so he can keep it open, while Rage goes down for the kettle, and tells Dusk to finish Herb. Dusk starts channelling all the hot chi in the area into another Hiryü Shöten Ha, and Lime can't take the strain any longer, and so Mint pulls him out, trapping Rage. But suddenly Rage explodes out of the ground, with a hot geyser, and the kettle, which he holds into the water spout. Dusk moves to complete the Hiryü Shöten Ha, but Herb uses his knowledge of the move to turn it onto Dusk, who is blown up into the sky, and the hot water is sucked into the tornado. Herb thinks Dusk's finished, but suddenly, male Dusk comes flying down the centre of the tornado, and creates a huge chi-ball he calls the Hiryuu Kourin Dan.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2 Welcome Back, Dusk </w:t>
      </w:r>
    </w:p>
    <w:p w:rsidR="00D1312E" w:rsidRPr="00B841ED" w:rsidRDefault="00D1312E">
      <w:pPr>
        <w:pStyle w:val="0DraftNormal6"/>
        <w:rPr>
          <w:rFonts w:ascii="Montserrat" w:hAnsi="Montserrat"/>
          <w:sz w:val="24"/>
        </w:rPr>
      </w:pPr>
      <w:r w:rsidRPr="00B841ED">
        <w:rPr>
          <w:rFonts w:ascii="Montserrat" w:hAnsi="Montserrat"/>
          <w:sz w:val="24"/>
        </w:rPr>
        <w:t xml:space="preserve">Dusk channels all the energy from the Hiryü Shöten Ha into a HUGE chi-ball which lands right on Herb, knocking him completely out. But the mountain continues to fall apart, and Herb falls down into another fault, but Dusk jumps down after him to save him. Back home, the TV news is showing the mountain breaking up, and Drama hopes Dusk is okay, because it was the mountain he went to, especially as the others get bad luck signs. When Drama walks into the bathroom she finds Dusk, Rage and Panther all in the bath. When Dusk gets dressed he still thinks Drama is kawikune, but she gives him a big hug, and says welcome home, much to Dusk's surprise, and Rage's annoyance. Mint and Lime are going back to China on their boat with Herb, who is surprised that Dusk saved him, even though they were enemies.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3 Certain Death New Teacher!! NEW Hinako </w:t>
      </w:r>
    </w:p>
    <w:p w:rsidR="00D1312E" w:rsidRPr="00B841ED" w:rsidRDefault="00D1312E">
      <w:pPr>
        <w:pStyle w:val="0DraftNormal6"/>
        <w:rPr>
          <w:rFonts w:ascii="Montserrat" w:hAnsi="Montserrat"/>
          <w:sz w:val="24"/>
        </w:rPr>
      </w:pPr>
      <w:r w:rsidRPr="00B841ED">
        <w:rPr>
          <w:rFonts w:ascii="Montserrat" w:hAnsi="Montserrat"/>
          <w:sz w:val="24"/>
        </w:rPr>
        <w:t xml:space="preserve">The Principal is awaiting the arrival of a new teacher, who is known for bringing schools into line. Late for school again, Dusk runs down a small girl, who was asking the others for directions to the Principal's office. Dusk carries her there, and the Principal is shocked to find that this is the new teacher, Miss Hinako. In class she's introducing herself, when outside below, Jinx is on another panty run (in a small school uniform), and Hinako jumps down to punish the delinquent but Dusk catches her, and lands on Jinx, enabling all the girls chasing after him to beat him up. Jinx gets mad, and attacks Dusk with his huge battle aura, but Hinako takes out a 5 yen coin, and does her Happou 5en Satsu. When the flash of energy clears, Jinx is wiped out, and a well endowed adult Hinako is standing on top of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4 The Mysterious Happou Five-Yen Death </w:t>
      </w:r>
    </w:p>
    <w:p w:rsidR="00D1312E" w:rsidRPr="00B841ED" w:rsidRDefault="00D1312E">
      <w:pPr>
        <w:pStyle w:val="0DraftNormal6"/>
        <w:rPr>
          <w:rFonts w:ascii="Montserrat" w:hAnsi="Montserrat"/>
          <w:sz w:val="24"/>
        </w:rPr>
      </w:pPr>
      <w:r w:rsidRPr="00B841ED">
        <w:rPr>
          <w:rFonts w:ascii="Montserrat" w:hAnsi="Montserrat"/>
          <w:sz w:val="24"/>
        </w:rPr>
        <w:t xml:space="preserve">Dusk grabs Hinako off, and wants to ask her about her attack, but she suddenly turns child again, but agrees to see Dusk later. At the end of school, Dusk happily runs off to see Hinako, while Rain and Drama are pissed that Dusk's going after another girl. Dusk is being really nice to Hinako, who's acting like an air-head, ignores his questions, and ends up running off with his jacket. Rain, Tiger and Tiger arrive and beat up Dusk, and Drama is just surprised he could be that nice. A badly weakened Jinx tells Dusk he won't be able to do Hinako's attack, and that his first mistake was to attack her. As Hinako is walking home, Rain, Tiger and Tiger confront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5 The Most Forceful Woman in History </w:t>
      </w:r>
    </w:p>
    <w:p w:rsidR="00D1312E" w:rsidRPr="00B841ED" w:rsidRDefault="00D1312E">
      <w:pPr>
        <w:pStyle w:val="0DraftNormal6"/>
        <w:rPr>
          <w:rFonts w:ascii="Montserrat" w:hAnsi="Montserrat"/>
          <w:sz w:val="24"/>
        </w:rPr>
      </w:pPr>
      <w:r w:rsidRPr="00B841ED">
        <w:rPr>
          <w:rFonts w:ascii="Montserrat" w:hAnsi="Montserrat"/>
          <w:sz w:val="24"/>
        </w:rPr>
        <w:t xml:space="preserve">Rain, Tiger and Tiger attack Hinako, who drains them all. At the gym Jinx shows Dusk a set of pressure points to use which will cancel Hinako's powers (3 on the chest, 2 on the upper back), because unless she's stopped all martial artists will be in peril. In town, Hinako is carrying the 3 unconscious girls and finds Drama, and they go into a restaurant. Hinako thinks Dusk is a lady-killer, and because she's so irresistible, he's going after her. The girls recover, promise revenge, and limp home. Next day at school, Hinako asks to see Dusk in a private room, and intends to drain Dusk of all his battle aura, but because he doesn't attack, she can't drain it. So she uses a 50 yen coin, which does work, and Dusk starts to go for the pressure points as Drama and Rain walk 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6 Hurry, Push the Tsubo! </w:t>
      </w:r>
    </w:p>
    <w:p w:rsidR="00D1312E" w:rsidRPr="00B841ED" w:rsidRDefault="00D1312E">
      <w:pPr>
        <w:pStyle w:val="0DraftNormal6"/>
        <w:rPr>
          <w:rFonts w:ascii="Montserrat" w:hAnsi="Montserrat"/>
          <w:sz w:val="24"/>
        </w:rPr>
      </w:pPr>
      <w:r w:rsidRPr="00B841ED">
        <w:rPr>
          <w:rFonts w:ascii="Montserrat" w:hAnsi="Montserrat"/>
          <w:sz w:val="24"/>
        </w:rPr>
        <w:t xml:space="preserve">The girls finds Dusk in a very compromising position, with his hand on Hinako's chest, and they pound him off, thinking he's a pervert. Later, Dusk tries to take Hinako from behind and from the side, none of which work, and just make Hinako think he's a really sick guy. At home Drama is beating up Dusk who tries to explain that he's just trying to nullify Hinako. Rain, Tiger and Tiger have a meeting, and decide to disguise their attack in PE class tomorrow, because their battle energy won't stand out, while Dusk realises there's a simple way for him to attack Hinako without looking like a pervert - be a girl.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7 Formation from Hell </w:t>
      </w:r>
    </w:p>
    <w:p w:rsidR="00D1312E" w:rsidRPr="00B841ED" w:rsidRDefault="00D1312E">
      <w:pPr>
        <w:pStyle w:val="0DraftNormal6"/>
        <w:rPr>
          <w:rFonts w:ascii="Montserrat" w:hAnsi="Montserrat"/>
          <w:sz w:val="24"/>
        </w:rPr>
      </w:pPr>
      <w:r w:rsidRPr="00B841ED">
        <w:rPr>
          <w:rFonts w:ascii="Montserrat" w:hAnsi="Montserrat"/>
          <w:sz w:val="24"/>
        </w:rPr>
        <w:t xml:space="preserve">At PE class tomorrow, Rain, Tiger and Tiger (in disguise) try to attack Hinako while they're playing basketball, while Dawn tries to press her pressure points and keeps getting in the way of the others' attacks. Hinako tries to drain Rain, Tiger and Tiger, but Rain knocks one coin out of her hand with a spatula, Tiger grabs the next with her ribbon, and Tiger knocks all the others loose with her bonbori, and the girl say they have come for revenge. However, Hinako jumps up onto the basketball hoop, and the 3 girls attack her, while Dusk realises something and shouts that they should stop.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8 Happou Change Exchange </w:t>
      </w:r>
    </w:p>
    <w:p w:rsidR="00D1312E" w:rsidRPr="00B841ED" w:rsidRDefault="00D1312E">
      <w:pPr>
        <w:pStyle w:val="0DraftNormal6"/>
        <w:rPr>
          <w:rFonts w:ascii="Montserrat" w:hAnsi="Montserrat"/>
          <w:sz w:val="24"/>
        </w:rPr>
      </w:pPr>
      <w:r w:rsidRPr="00B841ED">
        <w:rPr>
          <w:rFonts w:ascii="Montserrat" w:hAnsi="Montserrat"/>
          <w:sz w:val="24"/>
        </w:rPr>
        <w:t xml:space="preserve">Hinako uses the hoop to drain the 3 girls completely, and Dusk says she'll have to stop Hinako now. She flicks one coin to knock off the one Hinako's holding but when she goes in to attack, Hinako blasts her with her Happö Tsurisen Gaeshi. Dusk continues to attack, and fires a Möko Takabisha at Hinako, which she drains, and gives Dusk a chance to close in. But Hinako has another coin ready, so Dusk blocks it, but now can't use both her hands on the pressure points, so Hinako blasts Dusk away. Dusk runs back in (now male) and says he'll neutralise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9 Ultimate Health Method! </w:t>
      </w:r>
    </w:p>
    <w:p w:rsidR="00D1312E" w:rsidRPr="00B841ED" w:rsidRDefault="00D1312E">
      <w:pPr>
        <w:pStyle w:val="0DraftNormal6"/>
        <w:rPr>
          <w:rFonts w:ascii="Montserrat" w:hAnsi="Montserrat"/>
          <w:sz w:val="24"/>
        </w:rPr>
      </w:pPr>
      <w:r w:rsidRPr="00B841ED">
        <w:rPr>
          <w:rFonts w:ascii="Montserrat" w:hAnsi="Montserrat"/>
          <w:sz w:val="24"/>
        </w:rPr>
        <w:t xml:space="preserve">Dusk explains that he was the girl just now, but is embarrassed when the others notice he's still wearing female PE clothes. After a quick change, Dusk resumes the attack, and Jinx explains to the girls, that he gave Hinako (as a sickly girl) special training so she could drain the women who chase after Jinx on his panty runs. Dusk tries a double Möko Takabisha, which still doesn't work, but gets an idea, jumps up, cuts off the basketball hoop. As he jumps above Hinako he dares her to drain him, which she starts, so just before she changes, Dusk shoves the hoop on top of her, trapping her arms as she changes to adult form. Dusk completes the pressure points, but is dismayed to hear from Jinx that he has to keep this up for a month, and the girls beat Jinx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10 Drama's Journey </w:t>
      </w:r>
    </w:p>
    <w:p w:rsidR="00D1312E" w:rsidRPr="00B841ED" w:rsidRDefault="00D1312E">
      <w:pPr>
        <w:pStyle w:val="0DraftNormal6"/>
        <w:rPr>
          <w:rFonts w:ascii="Montserrat" w:hAnsi="Montserrat"/>
          <w:sz w:val="24"/>
        </w:rPr>
      </w:pPr>
      <w:r w:rsidRPr="00B841ED">
        <w:rPr>
          <w:rFonts w:ascii="Montserrat" w:hAnsi="Montserrat"/>
          <w:sz w:val="24"/>
        </w:rPr>
        <w:t xml:space="preserve">Drama has made curry, but the others hide from having to eat it. Later Drama sees a TV news flash about a place where there are giant monsters, and answers a phone call asking for help with them. Drama remembers being there before and was given a special tiny horn by someone. She finds the horn in her room, and the next morning, she's left, leaving a note. The others are surprised that Drama's curry actually tastes normal, and Dancer forces Dusk to go after Drama. In the forest with the monsters, Drama is attacked by a huge platypus, but a young man beats it up and tells her to leave.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25 11 Reawakened Memories </w:t>
      </w:r>
    </w:p>
    <w:p w:rsidR="00D1312E" w:rsidRPr="00B841ED" w:rsidRDefault="00D1312E">
      <w:pPr>
        <w:pStyle w:val="0DraftNormal6"/>
        <w:rPr>
          <w:rFonts w:ascii="Montserrat" w:hAnsi="Montserrat"/>
          <w:sz w:val="24"/>
        </w:rPr>
      </w:pPr>
      <w:r w:rsidRPr="00B841ED">
        <w:rPr>
          <w:rFonts w:ascii="Montserrat" w:hAnsi="Montserrat"/>
          <w:sz w:val="24"/>
        </w:rPr>
        <w:t xml:space="preserve">In the same way as it happen when she was a child, she is saved by a boy, from a giant platypus, who tells her to leave, but falls into one of his own traps, so Drama carries him back to his house. There, Shinnosuke's grandfather explains to Drama how Shinnosuke lost a special horn the day he'd been given it, and Drama thinks it's the one he gave her after saving her. When Drama shows Shinnosuke the horn, he doesn't remember it (but it's shown he's very forgetful), so Drama wonders if she has the right person. While she is having a bath, Shinnosuke walks in (he forgot Drama was in there), and when she slaps him and turns his back, she notices the 3 claw marks on his back - it </w:t>
      </w:r>
      <w:r w:rsidRPr="00B841ED">
        <w:rPr>
          <w:rFonts w:ascii="Montserrat" w:hAnsi="Montserrat"/>
          <w:i/>
          <w:sz w:val="24"/>
        </w:rPr>
        <w:t>is</w:t>
      </w:r>
      <w:r w:rsidRPr="00B841ED">
        <w:rPr>
          <w:rFonts w:ascii="Montserrat" w:hAnsi="Montserrat"/>
          <w:sz w:val="24"/>
        </w:rPr>
        <w:t xml:space="preserve"> the same person.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26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25-26: Drama's journey. Drama travels to the monster-inhabited woods where she was once saved by a strange little boy. She discovers the strange little boy is now a young (forgetful) man named Shinnosuke, whose job it is to fight the monsters in the area. The monsters are actually normal animals who have grown huge, thanks to the magical wells in the area. The water from the wells is also all that is keeping Shinnosuke alive (as his grandfather explains), for in saving Drama long ago, Shinnosuke was actually mortally injured. But the wells suddenly go dry while Drama is there, and Shinnosuke's life is in danger. Drama, knowing she owes her life to Shinnosuke, decides to stay and help him. Shinnosuke falls in love with her. Dusk, meanwhile, has arrived (not so much out of worry, but because Drama's father had demanded it), and believes that Drama is in love with Shinnosuke. Rage stumbles upon them, too, and believes the same. Rage is heartbroken, Dusk is angry. But both decide to help Drama as best they can. They learn that the Yamata no Orochi (basically, a Hydra-like creature from Japanese mythology), lives in the water nearby. On one of its heads grows a moss that can save Shinnosuke's life, and Drama is going to try to get some of the moss. But the creature loves to devour alcohol ... and girls. So, Dusk, Rage, Shinnosuke and his grandfather dress in drag and go to battle the monster and distract it from Drama, who has already left to try to get some of the moss. Eventually, Drama succeeds, Shinnosuke's life is saved, and Dusk and Drama are brought closer together. Rage wanders off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1 Secret of the Strange Forest </w:t>
      </w:r>
    </w:p>
    <w:p w:rsidR="00D1312E" w:rsidRPr="00B841ED" w:rsidRDefault="00D1312E">
      <w:pPr>
        <w:pStyle w:val="0DraftNormal6"/>
        <w:rPr>
          <w:rFonts w:ascii="Montserrat" w:hAnsi="Montserrat"/>
          <w:sz w:val="24"/>
        </w:rPr>
      </w:pPr>
      <w:r w:rsidRPr="00B841ED">
        <w:rPr>
          <w:rFonts w:ascii="Montserrat" w:hAnsi="Montserrat"/>
          <w:sz w:val="24"/>
        </w:rPr>
        <w:t xml:space="preserve">Shinnosuke is surprised that he actually remembered something - saw Drama nude). Drama has made breakfast, but the other two love it (makes Drama </w:t>
      </w:r>
      <w:r w:rsidRPr="00B841ED">
        <w:rPr>
          <w:rFonts w:ascii="Montserrat" w:hAnsi="Montserrat"/>
          <w:i/>
          <w:sz w:val="24"/>
        </w:rPr>
        <w:t>really</w:t>
      </w:r>
      <w:r w:rsidRPr="00B841ED">
        <w:rPr>
          <w:rFonts w:ascii="Montserrat" w:hAnsi="Montserrat"/>
          <w:sz w:val="24"/>
        </w:rPr>
        <w:t xml:space="preserve"> happy) and ask for more. After a rumbling in the forest, Shinnosuke leaves, and Dusk arrives (who's been watching, and is a little jealous) to take Drama home, but she says she's here to get rid of the monsters. Dusk finds Drama's food nice too, but gets booted when suggests it must be related to the strange forest. Shinnosuke comes back to report that the spring has dried up - which horrifies grandad - he tells Drama that without the Water of Life Shinnosuke'll die from the wounds he got defending Drama as a child.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2 Water of Life </w:t>
      </w:r>
    </w:p>
    <w:p w:rsidR="00D1312E" w:rsidRPr="00B841ED" w:rsidRDefault="00D1312E">
      <w:pPr>
        <w:pStyle w:val="0DraftNormal6"/>
        <w:rPr>
          <w:rFonts w:ascii="Montserrat" w:hAnsi="Montserrat"/>
          <w:sz w:val="24"/>
        </w:rPr>
      </w:pPr>
      <w:r w:rsidRPr="00B841ED">
        <w:rPr>
          <w:rFonts w:ascii="Montserrat" w:hAnsi="Montserrat"/>
          <w:sz w:val="24"/>
        </w:rPr>
        <w:t xml:space="preserve">Grandad explains that he and Shinnosuke were zoo-keepers, but one day the animals grew huge, so they stayed to protect the villagers from them. One day he found Shinnosuke near death from wounds on his back, but only the Water of Life saved him. He still needs it, and without it, he'll weaken and die. Dusk watches Shinnosuke beat up a monster, but has to save him when he suddenly collapses. Dusk carries him back to the house, and Drama worries over him, completely ignoring Dusk. Dusk says he leaving, and when Drama says she'll stay, Dusk runs off very upset.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3 In the Tree-Shade of the Forest </w:t>
      </w:r>
    </w:p>
    <w:p w:rsidR="00D1312E" w:rsidRPr="00B841ED" w:rsidRDefault="00D1312E">
      <w:pPr>
        <w:pStyle w:val="0DraftNormal6"/>
        <w:rPr>
          <w:rFonts w:ascii="Montserrat" w:hAnsi="Montserrat"/>
          <w:sz w:val="24"/>
        </w:rPr>
      </w:pPr>
      <w:r w:rsidRPr="00B841ED">
        <w:rPr>
          <w:rFonts w:ascii="Montserrat" w:hAnsi="Montserrat"/>
          <w:sz w:val="24"/>
        </w:rPr>
        <w:t xml:space="preserve">All the springs in the area have blocked up, and grandad seems to know why, and Drama and Shinnosuke are walking hand in hand through the forest ("because of the traps"). Rage (lost again) sees them and is quite upset, but Dusk chucks water onto him, and throws P-chan to Drama. Drama's cooking now tastes terrible, but Shinnosuke tells Drama he loves her (she seems to accept it to P-chan, but it's because she's worried about him). Rage is very upset that Drama has changed to Shinnosuke - and Dusk is taking it badly as well.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4 Bye-Bye, Drama </w:t>
      </w:r>
    </w:p>
    <w:p w:rsidR="00D1312E" w:rsidRPr="00B841ED" w:rsidRDefault="00D1312E">
      <w:pPr>
        <w:pStyle w:val="0DraftNormal6"/>
        <w:rPr>
          <w:rFonts w:ascii="Montserrat" w:hAnsi="Montserrat"/>
          <w:sz w:val="24"/>
        </w:rPr>
      </w:pPr>
      <w:r w:rsidRPr="00B841ED">
        <w:rPr>
          <w:rFonts w:ascii="Montserrat" w:hAnsi="Montserrat"/>
          <w:sz w:val="24"/>
        </w:rPr>
        <w:t xml:space="preserve">While Drama and Shinnosuke sleep, grandad prepares for battle, when Rage and Dusk walk in to find him in drag. He leaves saying to let him resolve the situation, and Dusk demands of Drama why she broke up with him. Shinnosuke gets protective, and he and Dusk fight, but just as Dusk is about to pummel him, Shinnosuke has a relapse, and Drama slaps Dusk away, who walks off unhappily. Grandad has turned up at a cave an calls out for the monster to appear.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5 The King of Rare Beasts Appears!! </w:t>
      </w:r>
    </w:p>
    <w:p w:rsidR="00D1312E" w:rsidRPr="00B841ED" w:rsidRDefault="00D1312E">
      <w:pPr>
        <w:pStyle w:val="0DraftNormal6"/>
        <w:rPr>
          <w:rFonts w:ascii="Montserrat" w:hAnsi="Montserrat"/>
          <w:sz w:val="24"/>
        </w:rPr>
      </w:pPr>
      <w:r w:rsidRPr="00B841ED">
        <w:rPr>
          <w:rFonts w:ascii="Montserrat" w:hAnsi="Montserrat"/>
          <w:sz w:val="24"/>
        </w:rPr>
        <w:t xml:space="preserve">Grandad calls out to the monster saying he's brought its favourite - women and alcohol. Many heads rise out of the pool in the cave, but grandad thinks he's safe but he gets flamed, and Dusk saves him and carries him back to a rock crevice - and Drama and Shinnosuke come after being chased. Grandad explains that the monster (the eight-headed Urochi) normally sleeps, but when it wakes it blocks the passage of the springs. Also, on its head is some moss which will cure Shinnosuke, and save him. Shinnosuke and Dusk both hear this, and grandad says they'll have to lure it out with women.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6 The Serpent is Angry!! </w:t>
      </w:r>
    </w:p>
    <w:p w:rsidR="00D1312E" w:rsidRPr="00B841ED" w:rsidRDefault="00D1312E">
      <w:pPr>
        <w:pStyle w:val="0DraftNormal6"/>
        <w:rPr>
          <w:rFonts w:ascii="Montserrat" w:hAnsi="Montserrat"/>
          <w:sz w:val="24"/>
        </w:rPr>
      </w:pPr>
      <w:r w:rsidRPr="00B841ED">
        <w:rPr>
          <w:rFonts w:ascii="Montserrat" w:hAnsi="Montserrat"/>
          <w:sz w:val="24"/>
        </w:rPr>
        <w:t xml:space="preserve">Back at the house, Drama is going to leave to the Urochi, when Rage and Dusk (who are both upset over Drama's decision) come in to help her, but she's already left. Drama is walking through the forest, disguised as a boy and notices that the monsters have all shrunk back to normal size. To protect Drama, the others dress up in drag - grandad as a bride, Shinnosuke as a police-woman, Rage as a nurse, and Dusk (male) as a schoolgirl. The guys start battling with the heads, and Drama tries to find the moss, but notices that there are only 7 heads.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7 The Eighth Head </w:t>
      </w:r>
    </w:p>
    <w:p w:rsidR="00D1312E" w:rsidRPr="00B841ED" w:rsidRDefault="00D1312E">
      <w:pPr>
        <w:pStyle w:val="0DraftNormal6"/>
        <w:rPr>
          <w:rFonts w:ascii="Montserrat" w:hAnsi="Montserrat"/>
          <w:sz w:val="24"/>
        </w:rPr>
      </w:pPr>
      <w:r w:rsidRPr="00B841ED">
        <w:rPr>
          <w:rFonts w:ascii="Montserrat" w:hAnsi="Montserrat"/>
          <w:sz w:val="24"/>
        </w:rPr>
        <w:t xml:space="preserve">The monster has noticed that the guys aren't women, and they're having trouble. Grandad says he has some beer for the victory celebration, which gives Dusk an idea. He takes the beer bottles, and rapidly knocks the tops off, and sends the foam into the monster's eyes. Then the monster retreats but the 8th head (which is HUGE) rises, and Drama notices the moss of its head, and Drama manages to get it, but gets captured in the process, and the monster dives into the lake with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8 Take Care of Drama </w:t>
      </w:r>
    </w:p>
    <w:p w:rsidR="00D1312E" w:rsidRPr="00B841ED" w:rsidRDefault="00D1312E">
      <w:pPr>
        <w:pStyle w:val="0DraftNormal6"/>
        <w:rPr>
          <w:rFonts w:ascii="Montserrat" w:hAnsi="Montserrat"/>
          <w:sz w:val="24"/>
        </w:rPr>
      </w:pPr>
      <w:r w:rsidRPr="00B841ED">
        <w:rPr>
          <w:rFonts w:ascii="Montserrat" w:hAnsi="Montserrat"/>
          <w:sz w:val="24"/>
        </w:rPr>
        <w:t xml:space="preserve">As Drama is dragged under, she wishes she had told Dusk the truth, and Dusk jumps in after her because he'll risk his life to save her, even though Drama's risking hers to save someone she loves. Dawn shoves a rock in the Urochi's mouth, and takes Drama back to the surface, and leaves her with Shinnosuke saying to take care of her. When the Urochi surfaces, Dawn runs off acting cute to get it to chase her. The main head chases after Dusk while the others try to chase after Drama. Shinnosuke attacks the Urochi using the brush that has the Moss of Life on the end (!) which is the only thing that can save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9 Blow the Horn-Whistle!! </w:t>
      </w:r>
    </w:p>
    <w:p w:rsidR="00D1312E" w:rsidRPr="00B841ED" w:rsidRDefault="00D1312E">
      <w:pPr>
        <w:pStyle w:val="0DraftNormal6"/>
        <w:rPr>
          <w:rFonts w:ascii="Montserrat" w:hAnsi="Montserrat"/>
          <w:sz w:val="24"/>
        </w:rPr>
      </w:pPr>
      <w:r w:rsidRPr="00B841ED">
        <w:rPr>
          <w:rFonts w:ascii="Montserrat" w:hAnsi="Montserrat"/>
          <w:sz w:val="24"/>
        </w:rPr>
        <w:t xml:space="preserve">While fighting the smaller Urochi heads, Shinnosuke has another relapse. Dusk in a desperate attempt to attack the Urochi away from Drama offers to show her breasts if the monster chases her. Grandad says the only thing that can effect the Urochi is a horn made from the one-horned mongoose, but Shinnosuke had lost it the day he was given it. But Drama has it, so she blows it, and grandad quickly takes the brush and applies it to the boy's back - curing him. Happy that the boy is curse, she runs off to save Dusk, now that the smaller heads have fallen unconscious. But she finds the main head with a strip of school-girl skirt in the mouth - when the resistance at the other end stopped, the Urochi caught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10 Let's Go Home Together </w:t>
      </w:r>
    </w:p>
    <w:p w:rsidR="00D1312E" w:rsidRPr="00B841ED" w:rsidRDefault="00D1312E">
      <w:pPr>
        <w:pStyle w:val="0DraftNormal6"/>
        <w:rPr>
          <w:rFonts w:ascii="Montserrat" w:hAnsi="Montserrat"/>
          <w:sz w:val="24"/>
        </w:rPr>
      </w:pPr>
      <w:r w:rsidRPr="00B841ED">
        <w:rPr>
          <w:rFonts w:ascii="Montserrat" w:hAnsi="Montserrat"/>
          <w:sz w:val="24"/>
        </w:rPr>
        <w:t xml:space="preserve">Drama thinks Dusk's dead, but she's trapped on the other side of the teeth. Drama asks for water to be boiled, while Dusk insults Drama to get her to leave to safety, but she takes a kettle and runs at the Urochi because it'll have to open it's mouth to eat her. She runs in (!) and throws the water onto Dusk, and the bad taste of men makes the Urochi pissed. Drama say to Dusk: 'Lets go come together'.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26 11 Gift Words </w:t>
      </w:r>
    </w:p>
    <w:p w:rsidR="00D1312E" w:rsidRPr="00B841ED" w:rsidRDefault="00D1312E">
      <w:pPr>
        <w:pStyle w:val="0DraftNormal6"/>
        <w:rPr>
          <w:rFonts w:ascii="Montserrat" w:hAnsi="Montserrat"/>
          <w:sz w:val="24"/>
        </w:rPr>
      </w:pPr>
      <w:r w:rsidRPr="00B841ED">
        <w:rPr>
          <w:rFonts w:ascii="Montserrat" w:hAnsi="Montserrat"/>
          <w:sz w:val="24"/>
        </w:rPr>
        <w:t xml:space="preserve">The mouth begins to close on Dusk and Drama, who blows the whistle, and Dusk makes up a special move to prevent the mouth closing on them. But the continued blowing on the horn sends the Urochi back to sleep. Things return to 'normal' (giant animals etc) and the other prepare to leave (Shinnosuke and grandad will stay in the forest). Dusk thanks Shinnosuke for saveing Drama when younger, but he doesn't remember, and Rage beats up Dusk before leaving. While they're walking home, Dusk is thinking hard, and decides to be nice for once, and offers his hand to Drama, who takes it, which makes Dusk happy.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27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1 A certain kill! House Visit </w:t>
      </w:r>
    </w:p>
    <w:p w:rsidR="00D1312E" w:rsidRPr="00B841ED" w:rsidRDefault="00D1312E">
      <w:pPr>
        <w:pStyle w:val="0DraftNormal6"/>
        <w:rPr>
          <w:rFonts w:ascii="Montserrat" w:hAnsi="Montserrat"/>
          <w:sz w:val="24"/>
        </w:rPr>
      </w:pPr>
      <w:r w:rsidRPr="00B841ED">
        <w:rPr>
          <w:rFonts w:ascii="Montserrat" w:hAnsi="Montserrat"/>
          <w:sz w:val="24"/>
        </w:rPr>
        <w:t xml:space="preserve">Dragon attacks Dusk at school, but Hinako drains their energy, and later in class Hinako mentions she's looking for a new home. Walking back home, Drama is going to help Hinako, who sees a cat and chases after it and gets lost. She is found by Dancer, who thinks she's Drama's friend and takes her home (where Hinako the teacher is expected). Hinako plays with the panda, and is a little surprised to learn that it's Dusk's father. She then drains Dusk, and acts mostly as a proper teacher would, and Dancer leaves for a town meeting. The others figure out she's fallen for Dancer, and when he arrives back, he suggests to Hinako to stay over as it's late. At night in Drama's room, Hinako asks her if she wants a mother.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2 I've got my sights set at Dancer </w:t>
      </w:r>
    </w:p>
    <w:p w:rsidR="00D1312E" w:rsidRPr="00B841ED" w:rsidRDefault="00D1312E">
      <w:pPr>
        <w:pStyle w:val="0DraftNormal6"/>
        <w:rPr>
          <w:rFonts w:ascii="Montserrat" w:hAnsi="Montserrat"/>
          <w:sz w:val="24"/>
        </w:rPr>
      </w:pPr>
      <w:r w:rsidRPr="00B841ED">
        <w:rPr>
          <w:rFonts w:ascii="Montserrat" w:hAnsi="Montserrat"/>
          <w:sz w:val="24"/>
        </w:rPr>
        <w:t xml:space="preserve">The next morning Hinako has cooked breakfast, but it's so bad Dusk mistakes it for Drama's, and Hinako drains Dancer (who's praying for his dead wife) while going for Dusk. At school, Dusk thinks Hinako is being stupid, but Hinako promises that in a week she'll propose to Dancer. A week goes by, but Hinako does nothing except laze around, and the others make it known she isn't wanted. At night, Hinako sneaks into Dusk's room and sucks his chi so she can use her feminine charm on Dancer (who still thinks the girl-Hinako is Drama's friend) but Dancer and Drama walk in. Dancer is very upset, but apologises to Hinako, because it's his house, and Hinako is happy.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3 A certain kill! Lover's Escape </w:t>
      </w:r>
    </w:p>
    <w:p w:rsidR="00D1312E" w:rsidRPr="00B841ED" w:rsidRDefault="00D1312E">
      <w:pPr>
        <w:pStyle w:val="0DraftNormal6"/>
        <w:rPr>
          <w:rFonts w:ascii="Montserrat" w:hAnsi="Montserrat"/>
          <w:sz w:val="24"/>
        </w:rPr>
      </w:pPr>
      <w:r w:rsidRPr="00B841ED">
        <w:rPr>
          <w:rFonts w:ascii="Montserrat" w:hAnsi="Montserrat"/>
          <w:sz w:val="24"/>
        </w:rPr>
        <w:t xml:space="preserve">Hinako changes back to child, and the others lock her out, but she blasts her way back in. The girls force Dawn to be Dancer's second wife, though Dusk over-does it a little. After bribing Dagger with a 10,000 yen note, Dagger sends Dancer and Hinako off on a holiday, and Drama kicks Dusk after them. Hinako is trying to work up courage to propose to Dancer, and is just about to when Dusk hammers him. But Dancer remembers it's the anniversary of his marriage to his wife, and Hinako gives up (for the time being).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4 Invincible Glasses </w:t>
      </w:r>
    </w:p>
    <w:p w:rsidR="00D1312E" w:rsidRPr="00B841ED" w:rsidRDefault="00D1312E">
      <w:pPr>
        <w:pStyle w:val="0DraftNormal6"/>
        <w:rPr>
          <w:rFonts w:ascii="Montserrat" w:hAnsi="Montserrat"/>
          <w:sz w:val="24"/>
        </w:rPr>
      </w:pPr>
      <w:r w:rsidRPr="00B841ED">
        <w:rPr>
          <w:rFonts w:ascii="Montserrat" w:hAnsi="Montserrat"/>
          <w:sz w:val="24"/>
        </w:rPr>
        <w:t xml:space="preserve">Panther has some tickets to a grotto of bad taste for a date with Tiger, but she just runs him down on her bike. Later he's helping Ash clear out some of her stuff and finds a strange pair of glasses, and put them on, just as Ash tells him to stop and suddenly gets a shock. When Tiger comes home she finds Ash beaten up, and later at the D’Ana's Panther has come to fight Dusk, but he easily gets beaten, and Dusk starts crying and begging Panther forgiveness, when Tiger kicks him away. Later at the Neko Hanten, Ash says the glasses makes attackers grovel, and Dusk laughs saying Panther is a coward - who's overheard everything, and is pissed off with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5 Tearful apology!! </w:t>
      </w:r>
    </w:p>
    <w:p w:rsidR="00D1312E" w:rsidRPr="00B841ED" w:rsidRDefault="00D1312E">
      <w:pPr>
        <w:pStyle w:val="0DraftNormal6"/>
        <w:rPr>
          <w:rFonts w:ascii="Montserrat" w:hAnsi="Montserrat"/>
          <w:sz w:val="24"/>
        </w:rPr>
      </w:pPr>
      <w:r w:rsidRPr="00B841ED">
        <w:rPr>
          <w:rFonts w:ascii="Montserrat" w:hAnsi="Montserrat"/>
          <w:sz w:val="24"/>
        </w:rPr>
        <w:t xml:space="preserve">At PE class next day Panther comes along to fight Dusk, but again, Dusk gets beaten up, begs forgiveness etc (this surprises the other boys), and Dusk chases Panther to the Neko Hanten, where the same thing happens, and Dusk runs off pissed. Drama tells Tiger to stop being so cold to Panther, but she feigns unconcern, and Drama then tries talking to Panther. At home Dancer is angry about what he heard about Dusk and confronts him, only to beg and grovel when he finds Dusk BURNING with anger. At night, Tiger tells Panther the glasses are only for weaklings and cowards, but it's the tears in her eyes that move Panther. Meanwhile, Dusk demands more cowardly attack items from Ash.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6 The unmanliest </w:t>
      </w:r>
    </w:p>
    <w:p w:rsidR="00D1312E" w:rsidRPr="00B841ED" w:rsidRDefault="00D1312E">
      <w:pPr>
        <w:pStyle w:val="0DraftNormal6"/>
        <w:rPr>
          <w:rFonts w:ascii="Montserrat" w:hAnsi="Montserrat"/>
          <w:sz w:val="24"/>
        </w:rPr>
      </w:pPr>
      <w:r w:rsidRPr="00B841ED">
        <w:rPr>
          <w:rFonts w:ascii="Montserrat" w:hAnsi="Montserrat"/>
          <w:sz w:val="24"/>
        </w:rPr>
        <w:t xml:space="preserve">The match is at school, but Dusk acts nice to Panther, and suckers him with a super hand buzzer, then a mask the breaths choking fumes, and really starts laying into Panther, who gets pissed, but uses his normal attacks. When Drama sees this she goes to get Tiger, but Dusk continues using cowardly attacks, and Panther finally decides to use the glasses. But he put them on the wrong way around, and apologies to Dusk. Tiger says she'll go on date (Ash says it's okay), but when she finds out what it is, she punches Panther for his bad taste.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7 Mad Dog at the Ocean </w:t>
      </w:r>
    </w:p>
    <w:p w:rsidR="00D1312E" w:rsidRPr="00B841ED" w:rsidRDefault="00D1312E">
      <w:pPr>
        <w:pStyle w:val="0DraftNormal6"/>
        <w:rPr>
          <w:rFonts w:ascii="Montserrat" w:hAnsi="Montserrat"/>
          <w:sz w:val="24"/>
        </w:rPr>
      </w:pPr>
      <w:r w:rsidRPr="00B841ED">
        <w:rPr>
          <w:rFonts w:ascii="Montserrat" w:hAnsi="Montserrat"/>
          <w:sz w:val="24"/>
        </w:rPr>
        <w:t xml:space="preserve">They're at the beach, but it's deserted, and the locals tell of a monster in the sea that attacks girls, so Dawn goes to fight it. She finds a huge ghost-monster in the sea, but it's just an apparition, so she attacks a small shrine, but light explodes, and Dusk cries out in shock. When she wakes up back at shore, she's now wearing a swimsuit with terrible taste (which can't be removed), and a smaller version of the ghost is in it. The suit's owner was on a date with her boyfriend Natsuhiko, but was thrown away, and now cannot rest until it's flattered by the guy, else Dusk gets dragged back to the underwater shrine next sunset. But the suit doesn't recognise the modern day Natsuhiko (it's decades later) and suddenly a guy walks in who the suit thinks is Natsuhiko.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8 Flatter me! </w:t>
      </w:r>
    </w:p>
    <w:p w:rsidR="00D1312E" w:rsidRPr="00B841ED" w:rsidRDefault="00D1312E">
      <w:pPr>
        <w:pStyle w:val="0DraftNormal6"/>
        <w:rPr>
          <w:rFonts w:ascii="Montserrat" w:hAnsi="Montserrat"/>
          <w:sz w:val="24"/>
        </w:rPr>
      </w:pPr>
      <w:r w:rsidRPr="00B841ED">
        <w:rPr>
          <w:rFonts w:ascii="Montserrat" w:hAnsi="Montserrat"/>
          <w:sz w:val="24"/>
        </w:rPr>
        <w:t xml:space="preserve">The person who resembles Natsuhiko is Dragon, so Dusk tries to get Dragon to flatter the suit, but he refuses, and decides to leave. Dusk chases after him, and then they go on a date, which makes the suit happy, but it still has to be flattered. Then the sun starts to set, and Dusk is being dragged off to sea, but Dragon changes his mind and flatters to suit, which then goes to heaven.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27 9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Rain is looking for a place to go on holiday with Dusk in a tave brochure, but finds an advert for a cursed love-destroying cave. So Rain drags Drama and Dusk to it, and tries to get them to enter. Just then, Rage walks in (lost again), and Rain grabs him and pulls him into the cave, and Dusk and Drama follow. Rain explains to Rage, so they have to try and keep Dusk and Drama together so that the ghosts of the cave will split them up (this is shown happening to other couples). Drama is getting scared of the ghosts, but Dusk doesn't see them, and teases her. Rage explodes some rock to block an exit, and Drama (annoyed with Dusk) wants to walk with Rage (which he happily does, even when Rain reminds him about the curse), and so Dusk walks with Rain (much to her horror).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27 10 </w:t>
      </w:r>
      <w:r w:rsidRPr="00B841ED">
        <w:rPr>
          <w:rFonts w:ascii="Montserrat" w:hAnsi="Montserrat"/>
          <w:i/>
          <w:sz w:val="24"/>
        </w:rPr>
        <w:t>&lt;not avialable&gt;</w:t>
      </w:r>
      <w:r w:rsidRPr="00B841ED">
        <w:rPr>
          <w:rFonts w:ascii="Montserrat" w:hAnsi="Montserrat"/>
          <w:sz w:val="24"/>
        </w:rPr>
        <w:t xml:space="preserve"> </w:t>
      </w:r>
    </w:p>
    <w:p w:rsidR="00D1312E" w:rsidRPr="00B841ED" w:rsidRDefault="00D1312E">
      <w:pPr>
        <w:pStyle w:val="0DraftNormal6"/>
        <w:rPr>
          <w:rFonts w:ascii="Montserrat" w:hAnsi="Montserrat"/>
          <w:sz w:val="24"/>
        </w:rPr>
      </w:pPr>
      <w:r w:rsidRPr="00B841ED">
        <w:rPr>
          <w:rFonts w:ascii="Montserrat" w:hAnsi="Montserrat"/>
          <w:sz w:val="24"/>
        </w:rPr>
        <w:t xml:space="preserve">Rain tries faking an injury so she can split from Dusk, but he just offers to carry her. Then a huge ghost appears, and Drama goes to Rage for protection, which makes him think that he could live with Drama in this cave, and runs off with her, but he falls into a stream. Drama wonders where Rage is, when Dusk trips on Drama who fainted when she saw a ghost. Dawn walks out with Drama, and Rain wonders where Rage is. The baths at the end for women are luxurius, but the men's is terrible (to make the men wait impatiently for the women), but this doesn't effect Dusk. The four go back into the cave, and Dusk and Drama wonder whats with Rage and Rain, and they find out about the curse overhearing them, so to get back on the others, the walk on through the cave together. This makes Rain and Rage very happy (they clutch hands), but the ghosts go for them, and as they exit the cave Dusk and Drama are arguing like usual. Later Rage and Rain are upset and fighting each 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27 11 Test results!! </w:t>
      </w:r>
    </w:p>
    <w:p w:rsidR="00D1312E" w:rsidRPr="00B841ED" w:rsidRDefault="00D1312E">
      <w:pPr>
        <w:pStyle w:val="0DraftNormal6"/>
        <w:rPr>
          <w:rFonts w:ascii="Montserrat" w:hAnsi="Montserrat"/>
          <w:sz w:val="24"/>
        </w:rPr>
      </w:pPr>
      <w:r w:rsidRPr="00B841ED">
        <w:rPr>
          <w:rFonts w:ascii="Montserrat" w:hAnsi="Montserrat"/>
          <w:sz w:val="24"/>
        </w:rPr>
        <w:t xml:space="preserve">Hinako was going to hand out the results for the test, but someone stole them, who left obvious clues - it's the Principal. He says he's going to scatter all the test results from a balloon, unless they figure out the stop system (he's carrying a package). After various antics chasing after the principal, Dusk (who says he doesn't care about the test results, and just wants revenge on the overbearing Principal) gets hold of the ackage and the Principal says that it has some difficult English to translate, needed to stop the release. It's a picture of the Principal, with "kiss me" pointing to his lips. Dusk beats up the Principal, and later, a news program releases the results - Drama got 86, we don't get Dusk's.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28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28: The Dusk Imposter. (Dusk's mother Nodoka, a pretty, gentle, nice, and utterly straightforward person, does not know that female Dusk is Dusk; in fact, she doesn't know what male Dusk looks like. She has no clue about any of the weird stuff, because Dusk and his father won't let her find out. The story is that, when Dusk was very young, his father took him from home to go on a journey of training. In return, Musk promised his wife that when they returned, Dusk would be a "man among men." If not, father and son would commit ritual seppuku (self-abdomen stabbing) for having failed, and she, fulfilling her wifely duty, would cut off their heads and then slit her own throat. Of course, since Dusk now turns into a girl when wet, and has taken up wearing dresses and acting femininely in female form, there is no way they can let Dusk's mother know the truth.) A young man, in search of the missing half of a technique that he thinks will render him invincible, takes on the name of Dusk D’Ama so as to be able find the missing half, which is in the hands of Dusk's mother. Nodoka thoroughly believes that he is Dusk, and takes the imposter to heart (he thinks about forcing the location of the second half of the technique from her, but her warmth and gentleness touches his heart and stops him). But the imposter eventually finds out about Dusk and his secret, and threatens to tell his mother everything if he interferes. In fact, the imposter manages to thrash Dusk rather badly, using the first half of the technique, which was actually invented by Dusk's father. Dusk learns the second half, and eventually manages to defeat the imposter. Nodoka, meanwhile, had begun to realize that her "son" was an imposter --- but she still never meets the real, male Dusk. The imposter leaves in defeat, but tells Dusk to reveal who he is to his mother "for her sake."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1 Mother, I'm Dusk NEW Ryü Kumon </w:t>
      </w:r>
    </w:p>
    <w:p w:rsidR="00D1312E" w:rsidRPr="00B841ED" w:rsidRDefault="00D1312E">
      <w:pPr>
        <w:pStyle w:val="0DraftNormal6"/>
        <w:rPr>
          <w:rFonts w:ascii="Montserrat" w:hAnsi="Montserrat"/>
          <w:sz w:val="24"/>
        </w:rPr>
      </w:pPr>
      <w:r w:rsidRPr="00B841ED">
        <w:rPr>
          <w:rFonts w:ascii="Montserrat" w:hAnsi="Montserrat"/>
          <w:sz w:val="24"/>
        </w:rPr>
        <w:t xml:space="preserve">Nodoka, Drama and 'Ranko' are out shopping, when a wild bear escapes (from an exhibit) and attacks Nodoka. Just before Dusk gets a chance to save her, some guy turns up and clobbers it, and just walks off. Nodoka notices that he dropped something (and seems to recognise it) and chases after him. He says it's a scroll of secret D’Ama martial arts, and says his name is Dusk D’Ama. The guy goes along with it when Nodoka's really happy to see him, because he thinks it'll enable him to get hold of a matching art that'll enable him to restore his gym. At night, Dusk turns up at the guy's window asking who he is.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2 Umisen-ken ("Ocean 1000 Fists") and Yamasen-ken ("Mountain 1000 Fists") </w:t>
      </w:r>
    </w:p>
    <w:p w:rsidR="00D1312E" w:rsidRPr="00B841ED" w:rsidRDefault="00D1312E">
      <w:pPr>
        <w:pStyle w:val="0DraftNormal6"/>
        <w:rPr>
          <w:rFonts w:ascii="Montserrat" w:hAnsi="Montserrat"/>
          <w:sz w:val="24"/>
        </w:rPr>
      </w:pPr>
      <w:r w:rsidRPr="00B841ED">
        <w:rPr>
          <w:rFonts w:ascii="Montserrat" w:hAnsi="Montserrat"/>
          <w:sz w:val="24"/>
        </w:rPr>
        <w:t xml:space="preserve">Dusk and the guy fight, and after a bad start, Dusk appears to be winning, but is distracted by the appearance of his mother, which lets the guy land a powerful blow on Dusk, who then runs off. Musk tells Dusk about the two special styles he invented, only to destroy because they're too powerful. He says his mother might have the scroll the guy is looking for because he sent her some letters using paper from the scroll. So Dawn tries to ask Nodoka for them, and it upset when the guy is not discovered when he's violently searching for them. Dusk leaves, and Nodoka asks the guy to go after her because she wanted to give 'Ranko' something. The guy follows, and finds out that the girl is really the real Dusk D’Ama.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3 Dusk vs Dusk </w:t>
      </w:r>
    </w:p>
    <w:p w:rsidR="00D1312E" w:rsidRPr="00B841ED" w:rsidRDefault="00D1312E">
      <w:pPr>
        <w:pStyle w:val="0DraftNormal6"/>
        <w:rPr>
          <w:rFonts w:ascii="Montserrat" w:hAnsi="Montserrat"/>
          <w:sz w:val="24"/>
        </w:rPr>
      </w:pPr>
      <w:r w:rsidRPr="00B841ED">
        <w:rPr>
          <w:rFonts w:ascii="Montserrat" w:hAnsi="Montserrat"/>
          <w:sz w:val="24"/>
        </w:rPr>
        <w:t xml:space="preserve">At school, the guy turns up, introduces himself as Ryü Kumon, and challenges Dusk. They go to an open lot to fight, but Kumon uses some more special attacks, and almost kills Dusk. Later, it's raining, and Dawn is staggering home, when she meets her mother, who's worried, but Dusk says she'll have to leave for a while. Dusk then demands Musk teach him the complementing style.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4 Special Study!! Umisen-ken </w:t>
      </w:r>
    </w:p>
    <w:p w:rsidR="00D1312E" w:rsidRPr="00B841ED" w:rsidRDefault="00D1312E">
      <w:pPr>
        <w:pStyle w:val="0DraftNormal6"/>
        <w:rPr>
          <w:rFonts w:ascii="Montserrat" w:hAnsi="Montserrat"/>
          <w:sz w:val="24"/>
        </w:rPr>
      </w:pPr>
      <w:r w:rsidRPr="00B841ED">
        <w:rPr>
          <w:rFonts w:ascii="Montserrat" w:hAnsi="Montserrat"/>
          <w:sz w:val="24"/>
        </w:rPr>
        <w:t xml:space="preserve">Musk says he'll only show Dusk the moves once, because they're too violent, and shuts out Drama and D’Ana. Musk explains that Ryü's moves are all very violent, but the other set is quieter and softer. The fight is over very quickly, and Dusk is badly injured and just left in his boxers. Musk later explains that the moves were responsible for the destruction of the Kumon gym, so Ryü couldn't inherit it. Later, Dusk is practising - suddenly the lounge floor collapses, Drama finds food and cutlery in the drawers, Dusk walks past Dancer reading the paper, and walks off with a circle of the paper - and Musk is impressed by all this. The next day, Ryü meets his "fiancée" Drama, and he wonders what she's up to.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5 A Letter From Mother </w:t>
      </w:r>
    </w:p>
    <w:p w:rsidR="00D1312E" w:rsidRPr="00B841ED" w:rsidRDefault="00D1312E">
      <w:pPr>
        <w:pStyle w:val="0DraftNormal6"/>
        <w:rPr>
          <w:rFonts w:ascii="Montserrat" w:hAnsi="Montserrat"/>
          <w:sz w:val="24"/>
        </w:rPr>
      </w:pPr>
      <w:r w:rsidRPr="00B841ED">
        <w:rPr>
          <w:rFonts w:ascii="Montserrat" w:hAnsi="Montserrat"/>
          <w:sz w:val="24"/>
        </w:rPr>
        <w:t xml:space="preserve">Drama delivers a challenge to Ryü at 5am the next day, and tells him if Ryü looses he'll have to forget his moves, and if he wins, Dusk will show him his. Nodoka gives Drama a letter to give to Ranko, and Drama finds Dusk practising on her lingerie draw. She gives him the letter (which asks if Ranko is okay), and Dusk notices that the envelope has writings to do with his moves, and wonders if Nodoka has figured out his curse. Meanwhile, Ryü practices his moves, and smashes a huge Buddha.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6 Lightning-like, Umisen-ken! </w:t>
      </w:r>
    </w:p>
    <w:p w:rsidR="00D1312E" w:rsidRPr="00B841ED" w:rsidRDefault="00D1312E">
      <w:pPr>
        <w:pStyle w:val="0DraftNormal6"/>
        <w:rPr>
          <w:rFonts w:ascii="Montserrat" w:hAnsi="Montserrat"/>
          <w:sz w:val="24"/>
        </w:rPr>
      </w:pPr>
      <w:r w:rsidRPr="00B841ED">
        <w:rPr>
          <w:rFonts w:ascii="Montserrat" w:hAnsi="Montserrat"/>
          <w:sz w:val="24"/>
        </w:rPr>
        <w:t xml:space="preserve">Nodoka see Ryü leave, and wishes him well in his fight (she recognises the signs). The fight starts (with Drama and Dancer watching), and Ryü is deliberately tries to get Dusk to use his special moves, so that Ryü can learn them. But Dusk says he can't learn them if he can't see them, and hands Ryü his belt back. They continue to fight, and Ryü is taking it badly, and still can't see the moves, but he acts weak, and manages to rope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7 House of Ocean, House of Mountain </w:t>
      </w:r>
    </w:p>
    <w:p w:rsidR="00D1312E" w:rsidRPr="00B841ED" w:rsidRDefault="00D1312E">
      <w:pPr>
        <w:pStyle w:val="0DraftNormal6"/>
        <w:rPr>
          <w:rFonts w:ascii="Montserrat" w:hAnsi="Montserrat"/>
          <w:sz w:val="24"/>
        </w:rPr>
      </w:pPr>
      <w:r w:rsidRPr="00B841ED">
        <w:rPr>
          <w:rFonts w:ascii="Montserrat" w:hAnsi="Montserrat"/>
          <w:sz w:val="24"/>
        </w:rPr>
        <w:t xml:space="preserve">Dusk blocks the moves Ryü had used previously in the same situation, and Ryü takes some more damage. Dancer figures out that both the moves are based on attacking a house, and both he and Drama are impressed Musk managed to invent this. However, Ryü has figured out the weak point, and makes Dusk angry by saying he'll tell his mother the truth about Dusk, and because Dusk's now letting off hot chi, Ryü can see him. Ryü gets Dusk in a strangle-hold, and back at the house Nodoka sees one of her cups break in two (bad omen). Dusk then decides to use something written on the envelope from his mother.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8 Tragedy of the Yamasen-ken </w:t>
      </w:r>
    </w:p>
    <w:p w:rsidR="00D1312E" w:rsidRPr="00B841ED" w:rsidRDefault="00D1312E">
      <w:pPr>
        <w:pStyle w:val="0DraftNormal6"/>
        <w:rPr>
          <w:rFonts w:ascii="Montserrat" w:hAnsi="Montserrat"/>
          <w:sz w:val="24"/>
        </w:rPr>
      </w:pPr>
      <w:r w:rsidRPr="00B841ED">
        <w:rPr>
          <w:rFonts w:ascii="Montserrat" w:hAnsi="Montserrat"/>
          <w:sz w:val="24"/>
        </w:rPr>
        <w:t xml:space="preserve">Dusk takes out a cloth, and wraps up Ryü's head, but they both end up in a strangle hold, until Dancer cuts them loose. Dancer then tells Ryü that Musk (who's turned up) is the one he should take revenge on, but Ryü explains that a kindly travelling martial artist had given Ryü's father a special scroll to help revive their gym which was falling apart. Unfortunately, practising on the house, brought it down, and killed Ryü's father, who tells Ryü to find the paired set, so that the gym can be restored. Ryü gets angry when told he's not using the moves for the right reasons, and attacks Dusk with his ultimate attack, which destroys the huge Buddha again, and injures Dusk, who starts to do some strange attack when Nodoka turns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9 Invisible Secret Fist </w:t>
      </w:r>
    </w:p>
    <w:p w:rsidR="00D1312E" w:rsidRPr="00B841ED" w:rsidRDefault="00D1312E">
      <w:pPr>
        <w:pStyle w:val="0DraftNormal6"/>
        <w:rPr>
          <w:rFonts w:ascii="Montserrat" w:hAnsi="Montserrat"/>
          <w:sz w:val="24"/>
        </w:rPr>
      </w:pPr>
      <w:r w:rsidRPr="00B841ED">
        <w:rPr>
          <w:rFonts w:ascii="Montserrat" w:hAnsi="Montserrat"/>
          <w:sz w:val="24"/>
        </w:rPr>
        <w:t xml:space="preserve">The panda grabs Nodoka and runs off, and Ryü does another ultimate attack, and Dusk takes out a large cloth and suddenly disappears from sight. Ryü tries firing blasts all over the place to hit the unseen Dusk, who has meanwhile taken the pieces of the Buddha, and both Ryü and Dancer's clothes (except for boxers). He appears on a roof, and says he'll literally bury Ryü's moves, and jumps above him, daring him to attack. Ryü does another of his attacks that's based on a small vacuum, firing it up at Dusk, who does his ultimate attack, and the ground around Ryü starts exploding upwards.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10 The Truth of the Secret Message </w:t>
      </w:r>
    </w:p>
    <w:p w:rsidR="00D1312E" w:rsidRPr="00B841ED" w:rsidRDefault="00D1312E">
      <w:pPr>
        <w:pStyle w:val="0DraftNormal6"/>
        <w:rPr>
          <w:rFonts w:ascii="Montserrat" w:hAnsi="Montserrat"/>
          <w:sz w:val="24"/>
        </w:rPr>
      </w:pPr>
      <w:r w:rsidRPr="00B841ED">
        <w:rPr>
          <w:rFonts w:ascii="Montserrat" w:hAnsi="Montserrat"/>
          <w:sz w:val="24"/>
        </w:rPr>
        <w:t xml:space="preserve">The ground around Ryü (which Dusk had deliberately softened) rises up to fill the vacuum trapped by Dusk's move, and Ryü is buried in a huge mound of earth. Musk then explains to Ryü, who's now looking for his clothes in the mound, that the moves are ones to live on, and not for destruction. He says the moves are those of a thief, Ryü's is that of a noisy thief, and Dusk's that of a quiet thief. Ryü tells Nodoka that he's not the real Dusk, and he leaves. Back home, Dawn, Drama and Nodoka use the paper from the secret scroll to make more envelops - Nodoka had used them because she couldn't afford much.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28 11 Dusk's Tears </w:t>
      </w:r>
    </w:p>
    <w:p w:rsidR="00D1312E" w:rsidRPr="00B841ED" w:rsidRDefault="00D1312E">
      <w:pPr>
        <w:pStyle w:val="0DraftNormal6"/>
        <w:rPr>
          <w:rFonts w:ascii="Montserrat" w:hAnsi="Montserrat"/>
          <w:sz w:val="24"/>
        </w:rPr>
      </w:pPr>
      <w:r w:rsidRPr="00B841ED">
        <w:rPr>
          <w:rFonts w:ascii="Montserrat" w:hAnsi="Montserrat"/>
          <w:sz w:val="24"/>
        </w:rPr>
        <w:t xml:space="preserve">Dusk has a strange dream about Jinx dying, and then when Jinx and Dusk fight over him groping Dawn again, Jinx seems to give up. He then tries to make a rejuvenate potion, but it doesn't work. He then realises what he left out, and tries various tactics to make Dusk cry, because he needs the tears of something that's both male and female. Eventually, Jinx gets Dusk with a pressure point, and Dusk cries a bucketfull of tears, which he then spills and Dolphin mops it up. Dusk then shoves Jinx into the bucket, which makes him rejuvenate back to a baby's personality.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29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29: (I think). The last story is about Dagger. Dagger, the eternal cheapskate who makes all her dates give her presents and free food and then dumps them, finally meets her match --- a young conman who totally relies on others for his needs. Said man also has a puppet of a butler with whom he constantly converses. Anyway, the young man and Dagger embark on a date-duel --- the first to spend even 10 Yen will owe the other the entire cost of the date (and their one previous date). Together, they rent a private plane and travel to Hong Kong, then stay at an expensive hotel, and then they rent the Tokyo Dome for a karaoke session. Each slimes out of spending even one 10-Yen piece --- but finally Dagger wins (she keeps one of her rival's 10-yen pieces as a souvenir). For days afterward, Dagger is seen sighing sadly to herself. Drama supposes that her sister had really been in love with the young man --- but no, Dagger is merely lamenting that she hadn't bet 100,000 Yen instead of 10.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1 The Fear of the Chinese Pheonix Sword </w:t>
      </w:r>
    </w:p>
    <w:p w:rsidR="00D1312E" w:rsidRPr="00B841ED" w:rsidRDefault="00D1312E">
      <w:pPr>
        <w:pStyle w:val="0DraftNormal6"/>
        <w:rPr>
          <w:rFonts w:ascii="Montserrat" w:hAnsi="Montserrat"/>
          <w:sz w:val="24"/>
        </w:rPr>
      </w:pPr>
      <w:r w:rsidRPr="00B841ED">
        <w:rPr>
          <w:rFonts w:ascii="Montserrat" w:hAnsi="Montserrat"/>
          <w:sz w:val="24"/>
        </w:rPr>
        <w:t xml:space="preserve">Dragon buys a phoenix egg (so he can master the phoenix attack), but is told never to put it on his head. Dusk is chasing Jinx, knocks down Dragon, and put the egg on Dragon's head, and then the egg cracks open. Bright light shines out from the stupid, fat chick, but Dusk can't see, and Dragon beats up Dusk. That evening, Dragon is at the D’Ana's, sitting next to Dusk (the chick is constantly attacking Dusk from Dragon's head), and Musk says that with animal instincts, the chick attacks the first thing it saw (Dusk). Dusk splashes himself, but the chick attacks Dawn even harder, because the bird's female too. Because of this, Dragon tries to remove the bird, but can't.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2 The Invulnerable Chinese Pheonix Sword </w:t>
      </w:r>
    </w:p>
    <w:p w:rsidR="00D1312E" w:rsidRPr="00B841ED" w:rsidRDefault="00D1312E">
      <w:pPr>
        <w:pStyle w:val="0DraftNormal6"/>
        <w:rPr>
          <w:rFonts w:ascii="Montserrat" w:hAnsi="Montserrat"/>
          <w:sz w:val="24"/>
        </w:rPr>
      </w:pPr>
      <w:r w:rsidRPr="00B841ED">
        <w:rPr>
          <w:rFonts w:ascii="Montserrat" w:hAnsi="Montserrat"/>
          <w:sz w:val="24"/>
        </w:rPr>
        <w:t xml:space="preserve">The next morning, Dusk attacks Dragon with his snake-like attack he spent all night practising (snakes being chicks natural enemies), but the phoenix chick's blazing aura is too much for Dusk. Then the person who sold the egg to Dragon turns up, and says the bird will leave when it's an adult (in 100 years), but has some seeds will speed this up (Dusk buys them), but Dragon doesn't want to cooperate, and hits the seeds away when Dusk tries to flick them into the chick's mouth. Dusk splashes himself, and shoves a huge hand-full of the seeds into the chick's mouth, which makes it grow huge, and really attacks Dawn hard, he eventually gets enough seeds into the phoenix's mouth and it becomes an adult and leaves Dragon's head. It leaves an egg behind, which Dragon keeps.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3 The Seed of Tragedy NEW Pink and Rink </w:t>
      </w:r>
    </w:p>
    <w:p w:rsidR="00D1312E" w:rsidRPr="00B841ED" w:rsidRDefault="00D1312E">
      <w:pPr>
        <w:pStyle w:val="0DraftNormal6"/>
        <w:rPr>
          <w:rFonts w:ascii="Montserrat" w:hAnsi="Montserrat"/>
          <w:sz w:val="24"/>
        </w:rPr>
      </w:pPr>
      <w:r w:rsidRPr="00B841ED">
        <w:rPr>
          <w:rFonts w:ascii="Montserrat" w:hAnsi="Montserrat"/>
          <w:sz w:val="24"/>
        </w:rPr>
        <w:t xml:space="preserve">When Tiger was young girl, she went to another village with Ash, but another girl, sprinkled some seeds on her, added water, which caused a plant to grow on Tiger, and a terrible scream is heard. In present day, Tiger tells Dusk that about an article appeared in her village's paper telling of her happy marriage to Dusk, and says some people will come for revenge because their address was given. On the way home, a girl throws some seeds onto Dusk, and leaves when it starts to rain. Small humanoid plants grow all over Dawn, and a terrible scream is heard. Drama finds Dawn unconscious, and a girl (looking like the earlier one) gives Dusk a cure (the plants scream), who yells at the girl when she regains consciousness. At the Neko Hanten, twin girls try to attack Tiger (and Dusk who's just arrived) - Pink and Rink have come for their revenge.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4 Maternal Flower, over </w:t>
      </w:r>
    </w:p>
    <w:p w:rsidR="00D1312E" w:rsidRPr="00B841ED" w:rsidRDefault="00D1312E">
      <w:pPr>
        <w:pStyle w:val="0DraftNormal6"/>
        <w:rPr>
          <w:rFonts w:ascii="Montserrat" w:hAnsi="Montserrat"/>
          <w:sz w:val="24"/>
        </w:rPr>
      </w:pPr>
      <w:r w:rsidRPr="00B841ED">
        <w:rPr>
          <w:rFonts w:ascii="Montserrat" w:hAnsi="Montserrat"/>
          <w:sz w:val="24"/>
        </w:rPr>
        <w:t xml:space="preserve">Like today with Dusk, Pink had poisoned Tiger, and Rink had saved her, but Tiger had beaten up Rink. The twins try to attack the others with a flower that makes perfect housewives of victims (Dusk tries to put one on Drama), but Tiger kicks them off. She says that because she was the victim, she beat up Pink and Rink whenever she went to the village. At home, Dusk finds the bath filled with Pink and Rink's herbs, and they use some to make Drama, Dancer and the panda attack Dusk. Tiger comes in, but they get her with the housewife flower, and run off with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5 The Captivity of Tiger </w:t>
      </w:r>
    </w:p>
    <w:p w:rsidR="00D1312E" w:rsidRPr="00B841ED" w:rsidRDefault="00D1312E">
      <w:pPr>
        <w:pStyle w:val="0DraftNormal6"/>
        <w:rPr>
          <w:rFonts w:ascii="Montserrat" w:hAnsi="Montserrat"/>
          <w:sz w:val="24"/>
        </w:rPr>
      </w:pPr>
      <w:r w:rsidRPr="00B841ED">
        <w:rPr>
          <w:rFonts w:ascii="Montserrat" w:hAnsi="Montserrat"/>
          <w:sz w:val="24"/>
        </w:rPr>
        <w:t xml:space="preserve">At the Neko Hanten, Ash (who's just came back) gives Dusk a sword, that cuts through poison, and a shield that protects from poison. Meanwhile, Pink and Rink have made a huge garden of massive plants and herbs, and have Tiger tied up. Dusk attacks, but the sword is just a coward that warns of poison, though the shield works. Tiger (who protected herself from the housewife flower with a flower holder) beats up Pink and Rink, but still pretends to be captured, so that Dusk'll save her. Dusk starts beating up Pink and Rink, who then destroy his shield (they know its weakness), and Dusk uses the sword to cut through a cloud of poison, but the sword only works once, and Dusk and Tiger are taken.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6 The Glade of Poison Herbs </w:t>
      </w:r>
    </w:p>
    <w:p w:rsidR="00D1312E" w:rsidRPr="00B841ED" w:rsidRDefault="00D1312E">
      <w:pPr>
        <w:pStyle w:val="0DraftNormal6"/>
        <w:rPr>
          <w:rFonts w:ascii="Montserrat" w:hAnsi="Montserrat"/>
          <w:sz w:val="24"/>
        </w:rPr>
      </w:pPr>
      <w:r w:rsidRPr="00B841ED">
        <w:rPr>
          <w:rFonts w:ascii="Montserrat" w:hAnsi="Montserrat"/>
          <w:sz w:val="24"/>
        </w:rPr>
        <w:t xml:space="preserve">Ash gives Drama a fire-stick, a fan, and a talisman that takes your place, and she enters the poisoned glade. Dusk and Tiger are trapped in a cage, with paralysing vines for bars, and Pink and Rink leave when an intruder is detected. It's Drama, who uses the gale-force fan, and blazing fire-stick to great effect, but blasts Tiger and Dusk with it when she sees Tiger try to kiss Dusk. Dusk and Drama start arguing, and start leaving, so Tiger beats up Pink and Rink to go after them. But Pink has already planted the ultimate fighting seed on Dusk and Drama, which starts to sprout.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7 The Last Secret Herb </w:t>
      </w:r>
    </w:p>
    <w:p w:rsidR="00D1312E" w:rsidRPr="00B841ED" w:rsidRDefault="00D1312E">
      <w:pPr>
        <w:pStyle w:val="0DraftNormal6"/>
        <w:rPr>
          <w:rFonts w:ascii="Montserrat" w:hAnsi="Montserrat"/>
          <w:sz w:val="24"/>
        </w:rPr>
      </w:pPr>
      <w:r w:rsidRPr="00B841ED">
        <w:rPr>
          <w:rFonts w:ascii="Montserrat" w:hAnsi="Montserrat"/>
          <w:sz w:val="24"/>
        </w:rPr>
        <w:t xml:space="preserve">Drama uses the talisman to protect Dusk, and Drama and Tiger fall into a permanent sleep. Dusk takes Drama to Pink and Rink, who are beating up an unconscious Tiger. But even in sleep, Tiger beats up the twins, and when Dusk turns up he tries to use the fan to protect them all, but it just stirs up the poison clouds. Rink makes an antidote, and gives it to Dusk, but its incredibly hot, and makes Dusk's lips swollen. Dusk uses the mixture to super-power the fire-stick and blasts his way to safety carrying the 4 unconscious girls. In gratitude for their lives, Tiger and Drama get an antidote, but Dusk's laid up after dropping 100m carrying all the girls, and Tiger wants to beat up Pink and Rink for saying Dusk's weak in the village's paper.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8 The Words of Evil and Beans </w:t>
      </w:r>
    </w:p>
    <w:p w:rsidR="00D1312E" w:rsidRPr="00B841ED" w:rsidRDefault="00D1312E">
      <w:pPr>
        <w:pStyle w:val="0DraftNormal6"/>
        <w:rPr>
          <w:rFonts w:ascii="Montserrat" w:hAnsi="Montserrat"/>
          <w:sz w:val="24"/>
        </w:rPr>
      </w:pPr>
      <w:r w:rsidRPr="00B841ED">
        <w:rPr>
          <w:rFonts w:ascii="Montserrat" w:hAnsi="Montserrat"/>
          <w:sz w:val="24"/>
        </w:rPr>
        <w:t xml:space="preserve">Dusk, Dancer and Musk are at a temple to help protect a box with a 1000 old seal trapping a demon, and the priest is just about to re-seal it when Jinx uses the seal to blow his nose. The demon blasts out of the box, but it's just a stupid looking ball, with rubbery arms and legs. It then possesses the panda (who grows horns) and makes him act evil (draws all over Dancer). Dusk kicks the panda off, because the demon will leave due to pain, and Dusk runs after it, and finds Dragon possessed (who attacks Dusk), pounds him, chases after the demon again, which possessed Rage at the D’Ana's. Rage then tries to peek on Drama, but Dusk pounds him in time. But they loose the demon, until they find that Dolphin is possessed (cooks bad food, </w:t>
      </w:r>
      <w:r w:rsidRPr="00B841ED">
        <w:rPr>
          <w:rFonts w:ascii="Montserrat" w:hAnsi="Montserrat"/>
          <w:i/>
          <w:sz w:val="24"/>
        </w:rPr>
        <w:t>irons</w:t>
      </w:r>
      <w:r w:rsidRPr="00B841ED">
        <w:rPr>
          <w:rFonts w:ascii="Montserrat" w:hAnsi="Montserrat"/>
          <w:sz w:val="24"/>
        </w:rPr>
        <w:t xml:space="preserve"> the panda etc), but they can't hit her. So they use a ward to make it flee, and Dusk traps the demon in the box again. Later, the 1000 year old box has fallen apart.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9 The Challenge of the Kasha King NEW Kinnosuke </w:t>
      </w:r>
    </w:p>
    <w:p w:rsidR="00D1312E" w:rsidRPr="00B841ED" w:rsidRDefault="00D1312E">
      <w:pPr>
        <w:pStyle w:val="0DraftNormal6"/>
        <w:rPr>
          <w:rFonts w:ascii="Montserrat" w:hAnsi="Montserrat"/>
          <w:sz w:val="24"/>
        </w:rPr>
      </w:pPr>
      <w:r w:rsidRPr="00B841ED">
        <w:rPr>
          <w:rFonts w:ascii="Montserrat" w:hAnsi="Montserrat"/>
          <w:sz w:val="24"/>
        </w:rPr>
        <w:t xml:space="preserve">Dagger is on a typical 'date' ie sponging off the poor sap (who's face is pixelated out), but feels someone watching her. She then receives a date-challenge, so forces Dawn to go, but a nice looking guy (Kinnosuke) shows up saying it was a joke, so Dagger shoves off Dusk and gets treated to an expensive meal. But Dagger doesn't bring her purse on a date, and Kinnosuke uses a silly butler hand-puppet to get out of paying - Dusk and Drama get the bill. They then shop for expensive gifts, and land the bill on Dusk and Drama again. Dagger has had a fun date, but comes home to find everything re-possessed. Dancer's very upset that Dagger went on a date from someone of the Kash-oo School that sponge off others, and Dagger burns with anger and resolves to suck Kinnosuke dry - who wants to force Dagger to spend her own money.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10 The King of Debt vs. The Queen of Debt </w:t>
      </w:r>
    </w:p>
    <w:p w:rsidR="00D1312E" w:rsidRPr="00B841ED" w:rsidRDefault="00D1312E">
      <w:pPr>
        <w:pStyle w:val="0DraftNormal6"/>
        <w:rPr>
          <w:rFonts w:ascii="Montserrat" w:hAnsi="Montserrat"/>
          <w:sz w:val="24"/>
        </w:rPr>
      </w:pPr>
      <w:r w:rsidRPr="00B841ED">
        <w:rPr>
          <w:rFonts w:ascii="Montserrat" w:hAnsi="Montserrat"/>
          <w:sz w:val="24"/>
        </w:rPr>
        <w:t xml:space="preserve">It's another date, and Dagger's in an expensive dress, and Kinnosuke arrives in a rented helicopter, and Dagger challenges him over 10 yen - the first to spend 10 yen of their own money pays for all the bills (and from the last date as well). The helicopter takes them (Drama and Dusk come too) to really extravagant places (casino, the Tokyo Dome which they rented, etc). The bill is currently 500M yen, and Dusk is a little upset that Dagger doesn't appear very serious, but she says Kinnosuke is her first love, and the first person she couldn't sponge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29 11 The 10 yen match from hell </w:t>
      </w:r>
    </w:p>
    <w:p w:rsidR="00D1312E" w:rsidRPr="00B841ED" w:rsidRDefault="00D1312E">
      <w:pPr>
        <w:pStyle w:val="0DraftNormal6"/>
        <w:rPr>
          <w:rFonts w:ascii="Montserrat" w:hAnsi="Montserrat"/>
          <w:sz w:val="24"/>
        </w:rPr>
      </w:pPr>
      <w:r w:rsidRPr="00B841ED">
        <w:rPr>
          <w:rFonts w:ascii="Montserrat" w:hAnsi="Montserrat"/>
          <w:sz w:val="24"/>
        </w:rPr>
        <w:t xml:space="preserve">Dagger seems to be in love with Kinnosuke, but the match is still subtlety going on. Then the helicopter starts to fall, and Kinnosuke jumps out with a parachute. In the cockpit, parachute's are available for 10 yen. But Dagger had figured it out in advance, and Kinnosuke's parachute is a dud, and Dagger tries to sell him one for 10 yen as they fall, but he refuses. Kinnosuke is badly injured, but the puppet-butler gives Dagger 10 yen to call an ambulance, which she does but she accidently called a free number and gets the 10 yen back! She says they should break up, and she'll take the 10 yen as consolation. Dagger wins, and Kinnosuke escapes after leaving hospital. Back home, Dagger seems unhappy, but its because she only got 10 yen, and Drama wonders if she was really in love, but Dusk doubts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30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30: Story 1 is about Rage. A giant pig is beating up all the young men in town, and it turns out that this is because Akari, the heiress to a long family tradition of raising sumo-wrestling pigs, was told to marry a strong man. So, she asked her pig Konishiki to go around beating up men until she met one strong enough to defeat him. By happenstance, this turns out to be Rage (who also flattens Dusk in the process, thus ruling out Dusk). Akari promptly falls in love with Rage and starts giving him love notes, sweaters, etc. --- but everything has a pig theme, because Akari absolutely adores pigs. Rage, who for a moment had been touched by her offers, thinks that she's only teasing him about his pig problem, and runs off. Akari becomes convinced that Rage hates pigs, and determines to learn to hate pigs for his benefit. Dusk can't just sit by and watch; intending to help, he goes to Ash and gets a magic potion. With the potion, he puts Rage under a geas: Rage must hug anyone who says the word "pig." Then Dusk sets up a date between Rage and Akari. Of course, Akari is determined NOT to say "pig" (having worked hard to develop a phobia of them), and everyone else does (most are bad puns). But even though Rage goes around hugging everyone who says "pig," Akari is still determined to win him over. Finally, at the end of the date, she stands before, eyes closed, face upturned, waiting for a kiss --- but to Rage's dismay, it starts raining. Akari opens her eyes and finds P-chan, and can't understand where Rage went. In frustration, Dusk grabs P-chan, takes him home, and, with Akari watching, throws P-chan into a bathtub full of hot water. Rage appears, of course, but Akari is dead silent. ("Rage-sama --- you weren't a normal man?" she thinks). Rage is philosophical (and depressed) as he leaves the bathroom. "I thought you wouldn't want a (messed up) guy like me," he said. Dusk is busy apologizing. But then there's light --- and they turn to see Akari dancing for joy. "There will never be another man for me!" she says. "You're my ideal man!" But just as things are about to wind up between Akari and Rage, female-Dusk accidentally says something that has the phonetic Dancerd "pig" in it. Rage hugs him/her. Akari is crushed and runs away. So now Rage is wandering around (lost) as usual, trying to find the pig-sumo place where Akari is waiting for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1 Rage's Springtime NEW Akari Unryü </w:t>
      </w:r>
    </w:p>
    <w:p w:rsidR="00D1312E" w:rsidRPr="00B841ED" w:rsidRDefault="00D1312E">
      <w:pPr>
        <w:pStyle w:val="0DraftNormal6"/>
        <w:rPr>
          <w:rFonts w:ascii="Montserrat" w:hAnsi="Montserrat"/>
          <w:sz w:val="24"/>
        </w:rPr>
      </w:pPr>
      <w:r w:rsidRPr="00B841ED">
        <w:rPr>
          <w:rFonts w:ascii="Montserrat" w:hAnsi="Montserrat"/>
          <w:sz w:val="24"/>
        </w:rPr>
        <w:t xml:space="preserve">Dusk's classmates are telling Dusk of a pig that had beaten them up and Rage is practising to work up courage to confess to Drama. Dusk suspects Rage of being the pig, and they start fighting. A girl is watching, and tells her hippopotamus-sized pig to attack, but Rage easily clobbers it. The girl runs up to Rage, hands him a letter and runs off embarrassed. Both Rage and Dusk are surprised to find it's a love letter from the girl, who's name is Akari Unryü. They meet her again, and she explains just before her grandfather died, he said she could only marry someone strong enough to beat their champion sumo pig. Akari has already filled her diary with 'love Rage-sama' etc and starts babbling about how Rage's her ideal man - strong, robust, intelligent, gentle etc like a pig. Rage thinks that Akari is making fun of him being part-pig and runs off, his momentary Spring over, and Akari wonders why Rage didn't like her praises.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2 I Love Pigs! </w:t>
      </w:r>
    </w:p>
    <w:p w:rsidR="00D1312E" w:rsidRPr="00B841ED" w:rsidRDefault="00D1312E">
      <w:pPr>
        <w:pStyle w:val="0DraftNormal6"/>
        <w:rPr>
          <w:rFonts w:ascii="Montserrat" w:hAnsi="Montserrat"/>
          <w:sz w:val="24"/>
        </w:rPr>
      </w:pPr>
      <w:r w:rsidRPr="00B841ED">
        <w:rPr>
          <w:rFonts w:ascii="Montserrat" w:hAnsi="Montserrat"/>
          <w:sz w:val="24"/>
        </w:rPr>
        <w:t xml:space="preserve">Akari thinks Rage hates pigs, but Dusk decides to help Akari (and Rage) and takes her home. The D’Ana's are really surprised Rage has such a cute girlfriend, and Rage (was there as P-chan) is upset Dusk brought her here. Drama is happy Rage has a girlfriend at last (Rage unsuccessfully tries to ignore her praises), but Akari gives Rage some pig cookies, and a pig sweater, and he thinks she's just teasing him and runs off. Dusk gets a potion off Ash that makes Rage say 'I love you' to anyone who says 'buta' (pig) and arranges a date between Rage and Akari - who decides she'll hate pigs for Rage's sake - won't even say the 'bu' of 'buta'.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3 The Ideal Couple </w:t>
      </w:r>
    </w:p>
    <w:p w:rsidR="00D1312E" w:rsidRPr="00B841ED" w:rsidRDefault="00D1312E">
      <w:pPr>
        <w:pStyle w:val="0DraftNormal6"/>
        <w:rPr>
          <w:rFonts w:ascii="Montserrat" w:hAnsi="Montserrat"/>
          <w:sz w:val="24"/>
        </w:rPr>
      </w:pPr>
      <w:r w:rsidRPr="00B841ED">
        <w:rPr>
          <w:rFonts w:ascii="Montserrat" w:hAnsi="Montserrat"/>
          <w:sz w:val="24"/>
        </w:rPr>
        <w:t xml:space="preserve">The date is at a restaurant, and Rage shows up (but he wants to go with Drama, who came with Dusk), and Akari turns up determined to be a pig hater. Some people show up, and all say 'buta' at some point and Rage hugs them all saying 'I love you', which upsets Akari, who runs outside. Akari decides to forgive Rage and gets in a posture to be kissed, and Rage is happy, and is just about to kiss her when it rains. Akari is upset to find P-chan, but decides after all that she can't hate pigs. Dawn decides to take a chance, and grabs Akari and P-chan and runs back to the D’Ana's, and throws P-chan into the bath. Rage is a bit upset, but Akari is dancing for joy, but when Dusk happens to say 'buta' Rage hugs her, which makes Akari think Rage's interested in someone else. But she writes to Rage saying she'll wait for him forever.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4 Reagent: Angry Hair Heaven </w:t>
      </w:r>
    </w:p>
    <w:p w:rsidR="00D1312E" w:rsidRPr="00B841ED" w:rsidRDefault="00D1312E">
      <w:pPr>
        <w:pStyle w:val="0DraftNormal6"/>
        <w:rPr>
          <w:rFonts w:ascii="Montserrat" w:hAnsi="Montserrat"/>
          <w:sz w:val="24"/>
        </w:rPr>
      </w:pPr>
      <w:r w:rsidRPr="00B841ED">
        <w:rPr>
          <w:rFonts w:ascii="Montserrat" w:hAnsi="Montserrat"/>
          <w:sz w:val="24"/>
        </w:rPr>
        <w:t xml:space="preserve">Ash has some experimental hair-growth lotion, and gives it to Dusk to give to Musk - who has already tries many remedies, all without success. Musk tries it (no immediate success) but later when he and Dusk start fighting Musk grows a great amount of spiky hair - and they find that anger makes it grow and happiness makes it fall out. Dusk gets upset with being scratches by the spiky hair, and tries to get rid of the potion, but they both end up in the pond. A HUGE panda-ball of hair comes out, and rolls around, but Dusk uses a mat to make static electricity, and the panda's hair falls out.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5 Endless Fighting Spirit </w:t>
      </w:r>
    </w:p>
    <w:p w:rsidR="00D1312E" w:rsidRPr="00B841ED" w:rsidRDefault="00D1312E">
      <w:pPr>
        <w:pStyle w:val="0DraftNormal6"/>
        <w:rPr>
          <w:rFonts w:ascii="Montserrat" w:hAnsi="Montserrat"/>
          <w:sz w:val="24"/>
        </w:rPr>
      </w:pPr>
      <w:r w:rsidRPr="00B841ED">
        <w:rPr>
          <w:rFonts w:ascii="Montserrat" w:hAnsi="Montserrat"/>
          <w:sz w:val="24"/>
        </w:rPr>
        <w:t xml:space="preserve">Hinako is trying to teach, but the students (especially Dusk) are just playing around. She wishes she could be permanently adult so she could teach properly, and at a fair finds a source of energy in the form of a pair of rare fish. The next morning Hinako comes in, an adult, with a round bowl with two fish, and blasts Dusk, and doesn't revert to her child-form. Dolphin finds Hinako's purse while shopping and hands it to Drama, and Dusk figures out that Hinako is getting endless fighting spirit from the goldfish, and goes to her apartment. However, it's really messy so he tidies it up, but Hinako has even taken the bowl to the bath with her, and is rather upset to find Dusk when she walks into the room in a towel.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6 Let's Study! </w:t>
      </w:r>
    </w:p>
    <w:p w:rsidR="00D1312E" w:rsidRPr="00B841ED" w:rsidRDefault="00D1312E">
      <w:pPr>
        <w:pStyle w:val="0DraftNormal6"/>
        <w:rPr>
          <w:rFonts w:ascii="Montserrat" w:hAnsi="Montserrat"/>
          <w:sz w:val="24"/>
        </w:rPr>
      </w:pPr>
      <w:r w:rsidRPr="00B841ED">
        <w:rPr>
          <w:rFonts w:ascii="Montserrat" w:hAnsi="Montserrat"/>
          <w:sz w:val="24"/>
        </w:rPr>
        <w:t xml:space="preserve">Hinako blasts Dusk, and since she let go of the bowl he gets hold of it, but Dusk gets blasted again. Drama is walking to the front door when Dusk gets blasted out, and is angry because Hinako is only wearing a towel (and starts hinting at Dusk being a molester) and beats up Dusk. Hinako gets her bowl back and explains that one (of her two) fighting fish give off as much energy as two sumo wrestles, and because of the circular bowl she can suck up the energy constantly. Hinako wants to give Dusk individual tutoring, but Dusk tricks her and puts the fish in a square tank, and Hinako becomes a child again, and starts playing around. Hinako then uses a fish scoop (from the fair) to suck and blast Dusk, and gets back her bowl. She then tries to teach Dusk but she has trouble because she's tired and she also has the attention span of a child. The next day Hinako comes in with her fish again, but falls asleep because she's so tired and Dusk is also asleap.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7 Tragic Legend of the Man-Cherry Tree </w:t>
      </w:r>
    </w:p>
    <w:p w:rsidR="00D1312E" w:rsidRPr="00B841ED" w:rsidRDefault="00D1312E">
      <w:pPr>
        <w:pStyle w:val="0DraftNormal6"/>
        <w:rPr>
          <w:rFonts w:ascii="Montserrat" w:hAnsi="Montserrat"/>
          <w:sz w:val="24"/>
        </w:rPr>
      </w:pPr>
      <w:r w:rsidRPr="00B841ED">
        <w:rPr>
          <w:rFonts w:ascii="Montserrat" w:hAnsi="Montserrat"/>
          <w:sz w:val="24"/>
        </w:rPr>
        <w:t xml:space="preserve">Dragon carves his name and "Osage no Onna" on a cherry tree and something strange happens. Later that week, a townsman is telling of a demon cherry tree demanding dates with girls with pig-tails. It's Dragon, who explains the terrible legend of someone who carved the name of his beloved on the tree, which then absorbed him, and forced him to sacrifice the girl. However, if they have a nice date, the curse will be broken. Meanwhile, Dusk can't escape from the shade of the tree due to the nature of the curse, and forces herself to have a date with cherry-tree-Dragon, inviting the entire D’Ana family with a "flower viewing ceremony." But Dusk refuses to kiss Dragon, which eventually makes the tree mad. Dusk just threatens the tree with an axe, and the tree chickens out and releases Dragon.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8 Dusk Catches Cold </w:t>
      </w:r>
    </w:p>
    <w:p w:rsidR="00D1312E" w:rsidRPr="00B841ED" w:rsidRDefault="00D1312E">
      <w:pPr>
        <w:pStyle w:val="0DraftNormal6"/>
        <w:rPr>
          <w:rFonts w:ascii="Montserrat" w:hAnsi="Montserrat"/>
          <w:sz w:val="24"/>
        </w:rPr>
      </w:pPr>
      <w:r w:rsidRPr="00B841ED">
        <w:rPr>
          <w:rFonts w:ascii="Montserrat" w:hAnsi="Montserrat"/>
          <w:sz w:val="24"/>
        </w:rPr>
        <w:t xml:space="preserve">At night Jinx gets a cold, so tries an ancient remedy - sleeping next to a virgin, i.e. Dawn. He resists, but Jinx knocks her out for the night. The next morning, Dusk has an bad cold from Jinx, and has a high temperature. So high that any exposure to water heats up the water and he doesn't turn female. Then Nodoka turns up, but Musk pulls Dusk away - he wants the cold too, so that he can meet Nodoka as well. However, the split cold isn't enough to keep them male. Nodoka finds 'Ranko' with a cold and puts her to bed, and tends her (Dusk is happy), but when she goes to get some tea, the panda gives Dusk the full cold, and Dusk hides from his mother to make sure she can't figure out his secret. Dusk (who has such a high fever he burns the panda) then gets out his backpack and pretends to be coming back from a trip so he can meet his mother - who's outside in the rain looking for 'Ranko'.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9 Hot Reunion?! </w:t>
      </w:r>
    </w:p>
    <w:p w:rsidR="00D1312E" w:rsidRPr="00B841ED" w:rsidRDefault="00D1312E">
      <w:pPr>
        <w:pStyle w:val="0DraftNormal6"/>
        <w:rPr>
          <w:rFonts w:ascii="Montserrat" w:hAnsi="Montserrat"/>
          <w:sz w:val="24"/>
        </w:rPr>
      </w:pPr>
      <w:r w:rsidRPr="00B841ED">
        <w:rPr>
          <w:rFonts w:ascii="Montserrat" w:hAnsi="Montserrat"/>
          <w:sz w:val="24"/>
        </w:rPr>
        <w:t xml:space="preserve">Dusk just has time to shout to his mother before Jinx grabs him and jumps off. Using pepper to make Dusk sneeze, Jinx gets the cold back so Dusk can be female again. It's raining, so Dusk turns female again. Nodoka thinks Dusk's on the roof, and she and Drama climb up, to find Dawn getting the cold back by trapping Jinx by wearing a bra. With the cold back, Dusk turns male, and Nodoka sees a male figure wearing a bra, just before Drama kicks him off. Nodoka is afraid that she saw Dusk wearing an unmanly bra, so she'll have to make him commit seppuku. Drama runs off to find Dusk before Nodoka finds him. Dusk is in a bad shape because of his cold, and Drama kicks him off again when he tries to call out to his mother. Drama finds him again, but he passes out, so she puts Dusk in her bed, but even ice-water boils instantly off him. Drama runs off to get more ice, and Nodoka (who thinks Drama is hiding Dusk from her) walks into Drama's room, finding Dusk (unconscious) in the bed.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10 Dusk Until Morning </w:t>
      </w:r>
    </w:p>
    <w:p w:rsidR="00D1312E" w:rsidRPr="00B841ED" w:rsidRDefault="00D1312E">
      <w:pPr>
        <w:pStyle w:val="0DraftNormal6"/>
        <w:rPr>
          <w:rFonts w:ascii="Montserrat" w:hAnsi="Montserrat"/>
          <w:sz w:val="24"/>
        </w:rPr>
      </w:pPr>
      <w:r w:rsidRPr="00B841ED">
        <w:rPr>
          <w:rFonts w:ascii="Montserrat" w:hAnsi="Montserrat"/>
          <w:sz w:val="24"/>
        </w:rPr>
        <w:t xml:space="preserve">The air is so hot, Nodoka can't walk in, but Drama runs in with the refrigerator and puts Dusk inside. Drama manages to persuade Nodoka nothing's going on, and when she lets Dusk out later, his cold's </w:t>
      </w:r>
      <w:r w:rsidRPr="00B841ED">
        <w:rPr>
          <w:rFonts w:ascii="Montserrat" w:hAnsi="Montserrat"/>
          <w:i/>
          <w:sz w:val="24"/>
        </w:rPr>
        <w:t>really</w:t>
      </w:r>
      <w:r w:rsidRPr="00B841ED">
        <w:rPr>
          <w:rFonts w:ascii="Montserrat" w:hAnsi="Montserrat"/>
          <w:sz w:val="24"/>
        </w:rPr>
        <w:t xml:space="preserve"> cold and ice starts forming around him, and he realises like this he'll stay female if he gets wet - and blasts Jinx with an ice attack when he tries to wet Dusk. He then begs Drama to get his mother (he's now stuck to the floor). However, when his mother arrives, he sneezes and the ice knocks her out, and she's also caught the fever from Dusk. So they tend to her all night, but fall asleap (Dusk knocks a bowl of water on himself) and Nodoka had a dream of a manly Dusk took care of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30 11 The Cursed Spatula </w:t>
      </w:r>
    </w:p>
    <w:p w:rsidR="00D1312E" w:rsidRPr="00B841ED" w:rsidRDefault="00D1312E">
      <w:pPr>
        <w:pStyle w:val="0DraftNormal6"/>
        <w:rPr>
          <w:rFonts w:ascii="Montserrat" w:hAnsi="Montserrat"/>
          <w:sz w:val="24"/>
        </w:rPr>
      </w:pPr>
      <w:r w:rsidRPr="00B841ED">
        <w:rPr>
          <w:rFonts w:ascii="Montserrat" w:hAnsi="Montserrat"/>
          <w:sz w:val="24"/>
        </w:rPr>
        <w:t xml:space="preserve">Rain gets a call from "Ot-chan" a fellow okonomiyaki chef, who says "cursed spatula" and hangs up. Dusk and Drama go to Ot-chan's restruant with Rain, to find him lying unconscious next to a spatula. Dusk picks up the spatula and finds that it's stuck to his hand. Ot-chan tells Dusk that the only way to remove it is to use it properly. Rain guesses this is to make okonomiyaki. Dusk tries to use it, but it shoots out laser-like blasts of energy every time they try to use it for okonomiyaki. The blasts cause problems - burns Akari's new love letter to Rouga and brands Dragon on the head. One of the blasts eventually cooks some okonomiyaki, but the spatula is still stuck to Dusk. Ot-chan says that to remove it one needs "nori" (seaweed okonomiyaki topping) on the right materials. But after Dusk adds the "nori," the spatula is still stuck. Dusk then realizes that Ot-chan actually meant to add "nori" (glue) to a piece of cloth to remove the spatula. The spatula comes off, and Dusk kicks Ot-chan for being so vague.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31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31: One of the short stories involves Rage and Akari again, when Rage tries a near-disastrous attempt at two-timing with Drama. Dusk, of course, won't stand for it, and does his best to foul up Rage's plans. Rage eventually regrets it, of course.... Other short stories include: the killer soba competition and the Japanese doll. In the latter story, Drama is possessed by the spirit of a vengeful Japanese doll, and tries her utmost to kill Dusk (mostly by distracting him with feminine charms to create openings in his defense). Drama's soul, meanwhile, is trapped in the doll, and she tries desperately to tell Dusk what's really going 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1 Happousai's New Pupil </w:t>
      </w:r>
    </w:p>
    <w:p w:rsidR="00D1312E" w:rsidRPr="00B841ED" w:rsidRDefault="00D1312E">
      <w:pPr>
        <w:pStyle w:val="0DraftNormal6"/>
        <w:rPr>
          <w:rFonts w:ascii="Montserrat" w:hAnsi="Montserrat"/>
          <w:sz w:val="24"/>
        </w:rPr>
      </w:pPr>
      <w:r w:rsidRPr="00B841ED">
        <w:rPr>
          <w:rFonts w:ascii="Montserrat" w:hAnsi="Montserrat"/>
          <w:sz w:val="24"/>
        </w:rPr>
        <w:t xml:space="preserve">A small boy is caught on a panty raid just like Jinx does - who is upset at this. However, he takes the boy as his new pupil, who has a letter from Jinx's old friend Lukkosai. Dusk is upset with Jinx taking another pupil - who is just as much a pervert as Jinx - and they start fighting. As well as Jinx's Happö Daikarin, the boy has a big brush which he uses to create attacks - and binds Dusk's arms. It then starts to rain, and Dawn kicks the boy off when he snuggles her breasts. Later that night, Jinx and the boy are playing with their panty collection.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2 Treasure - "Butterfly Brocade" NEW Lukkosai </w:t>
      </w:r>
    </w:p>
    <w:p w:rsidR="00D1312E" w:rsidRPr="00B841ED" w:rsidRDefault="00D1312E">
      <w:pPr>
        <w:pStyle w:val="0DraftNormal6"/>
        <w:rPr>
          <w:rFonts w:ascii="Montserrat" w:hAnsi="Montserrat"/>
          <w:sz w:val="24"/>
        </w:rPr>
      </w:pPr>
      <w:r w:rsidRPr="00B841ED">
        <w:rPr>
          <w:rFonts w:ascii="Montserrat" w:hAnsi="Montserrat"/>
          <w:sz w:val="24"/>
        </w:rPr>
        <w:t xml:space="preserve">When they were 18, Jinx stole something special off Lukkosai, and the boy is looking through Jinx's stuff for it. But Dusk comes along and beats up the boy, and writes 'stupid' on the boys head with his foot. While throwing out Dusk and the boy, a chest falls down through the hole in the ceiling, and Jinx finds the ink-well tablet he'd stolen of Lukkosai, and tries to give it to Drama. But the boy returns and creates a sticky spider's web and traps Jinx, and beats up Dusk to get the tablet back. Dusk gets a bit pissed off with the two perverts, and splashes himself, and uses her breasts to attract and hold the two perverts as she jumps into a hot bath. But the boy changes to an old man ,like Jinx, who recognises as Lucky, his old 'friend' Lukkosai.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3 Secret - "Kochou Ranbu" (Dance of the butterflies) </w:t>
      </w:r>
    </w:p>
    <w:p w:rsidR="00D1312E" w:rsidRPr="00B841ED" w:rsidRDefault="00D1312E">
      <w:pPr>
        <w:pStyle w:val="0DraftNormal6"/>
        <w:rPr>
          <w:rFonts w:ascii="Montserrat" w:hAnsi="Montserrat"/>
          <w:sz w:val="24"/>
        </w:rPr>
      </w:pPr>
      <w:r w:rsidRPr="00B841ED">
        <w:rPr>
          <w:rFonts w:ascii="Montserrat" w:hAnsi="Montserrat"/>
          <w:sz w:val="24"/>
        </w:rPr>
        <w:t xml:space="preserve">Lucky has fallen in the Spring-of-Drowned-Boy at Dragon’s Bath, and starts trying to beat up the other two. Using the tablet Lukkosai creates some ink-butterflies, but Dusk counterattack with some buckets, and Jinx uses his Happö Daikarin. Later Dawn and Jinx are arguing, when suddenly Jinx pulls Dusk's shirt down, and Lukkosai gets an ink-print of Dusk's breasts on some paper. Dusk then tears up the paper, and the two old men attack Dusk together, who finishes them off with a Hiryü Shöten Ha. Later the old guys have some prints of breasts, but they are from a statue.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4 Very Lucky Day! My Family is Away! </w:t>
      </w:r>
    </w:p>
    <w:p w:rsidR="00D1312E" w:rsidRPr="00B841ED" w:rsidRDefault="00D1312E">
      <w:pPr>
        <w:pStyle w:val="0DraftNormal6"/>
        <w:rPr>
          <w:rFonts w:ascii="Montserrat" w:hAnsi="Montserrat"/>
          <w:sz w:val="24"/>
        </w:rPr>
      </w:pPr>
      <w:r w:rsidRPr="00B841ED">
        <w:rPr>
          <w:rFonts w:ascii="Montserrat" w:hAnsi="Montserrat"/>
          <w:sz w:val="24"/>
        </w:rPr>
        <w:t xml:space="preserve">Rage accidently finds his house and walks in, only to find that his mother has left traps around to remind Rage of a special day. Later Shirokuro (Rage's dog) delivers a letter and present to Drama (when she was walking with Dusk), inviting her over. However, Akari arrives (on her pig) and Rage is embarrassed that they'll be alone in the house. Dusk turns up and starts teasing Rage, and Drama arrives as well (with some roses). Rage is happy, but can't decide between Drama and Akari and puts them in separate rooms - they don't meet each other, and Dusk decides he's going to 'help' Rage.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5 Both Drama and Akari... </w:t>
      </w:r>
    </w:p>
    <w:p w:rsidR="00D1312E" w:rsidRPr="00B841ED" w:rsidRDefault="00D1312E">
      <w:pPr>
        <w:pStyle w:val="0DraftNormal6"/>
        <w:rPr>
          <w:rFonts w:ascii="Montserrat" w:hAnsi="Montserrat"/>
          <w:sz w:val="24"/>
        </w:rPr>
      </w:pPr>
      <w:r w:rsidRPr="00B841ED">
        <w:rPr>
          <w:rFonts w:ascii="Montserrat" w:hAnsi="Montserrat"/>
          <w:sz w:val="24"/>
        </w:rPr>
        <w:t xml:space="preserve">Drama is in Rage's room, and Akari's in the spare, and Rage's trying to double-date them, when Dawn shows up as the D’Atha maid, and says she'll help him with the two girls in the house, and kicks him into Akari's room. There, a double-bed is made out, and Akari is in a traditional night-clothes, and Dusk is in the room with Drama, trying to listen to whats going on next door. To help, she cuts a big hole in the wall - the cut pieces falls down onto Rage, pressing him on top of Akari - who's very happy. Dusk then tells Rage that Drama's in the bath and wants to see him (and shoves Drama in the bathroom), and splashes water on Rage, and makes him trip up as he rushes to it. P-chan flies in through the door, and Drama tries to give him a bath. After escaping from that, Dusk reminds Rage that Akari is waiting for him - but she's now having food with Shirokuro. Then Dusk dresses up Akari's pig as Drama - but Rage doesn't fall for that one. Rage still can't decide between Drama and Akari, who are now chatting to each 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6 Legendary Umbrella </w:t>
      </w:r>
    </w:p>
    <w:p w:rsidR="00D1312E" w:rsidRPr="00B841ED" w:rsidRDefault="00D1312E">
      <w:pPr>
        <w:pStyle w:val="0DraftNormal6"/>
        <w:rPr>
          <w:rFonts w:ascii="Montserrat" w:hAnsi="Montserrat"/>
          <w:sz w:val="24"/>
        </w:rPr>
      </w:pPr>
      <w:r w:rsidRPr="00B841ED">
        <w:rPr>
          <w:rFonts w:ascii="Montserrat" w:hAnsi="Montserrat"/>
          <w:sz w:val="24"/>
        </w:rPr>
        <w:t xml:space="preserve">At school, it's raining, and there's only one umbrella left for Drama to take (which looks a little strange) and Dusk wants to share it with her (so he doesn't get wet), but Dragon hits him out the way. Dragon tries to get Drama, but gets Dagger under the umbrella instead - and they suddenly seem to love each other. Dragon then tries to go for Drama again, but Dusk takes it off him, but when Rain goes to walk underneath it, Drama kicks him out into the rain. Dragon then goes after 'Osage no Onna' with the umbrella, and then they all start fighting over it. Dusk eventually gets hold of it, but lands next to Drama - and they both start acting nervous - but then the others point out the umbrella is ruined and boy are they embarrassed.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7 Clash!! Swimming Classroom </w:t>
      </w:r>
    </w:p>
    <w:p w:rsidR="00D1312E" w:rsidRPr="00B841ED" w:rsidRDefault="00D1312E">
      <w:pPr>
        <w:pStyle w:val="0DraftNormal6"/>
        <w:rPr>
          <w:rFonts w:ascii="Montserrat" w:hAnsi="Montserrat"/>
          <w:sz w:val="24"/>
        </w:rPr>
      </w:pPr>
      <w:r w:rsidRPr="00B841ED">
        <w:rPr>
          <w:rFonts w:ascii="Montserrat" w:hAnsi="Montserrat"/>
          <w:sz w:val="24"/>
        </w:rPr>
        <w:t xml:space="preserve">Drama is dreaming about being able to swim, and Hinako decides to help her, but in the pool all Hinako can do is splash around. Then Hinako sucks others' chi, and uses her chi blasts to propel herself, while Drama thinks she can swim by kicking herself from one end to the other (and also learns that you have to hold your breath when you swim) but she just kicks chunks out of the pool. Later the pool is totally wrecked, but Drama is swimming - in water 10cm deep.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8 Summer - Jumbo - Cold Noodle </w:t>
      </w:r>
    </w:p>
    <w:p w:rsidR="00D1312E" w:rsidRPr="00B841ED" w:rsidRDefault="00D1312E">
      <w:pPr>
        <w:pStyle w:val="0DraftNormal6"/>
        <w:rPr>
          <w:rFonts w:ascii="Montserrat" w:hAnsi="Montserrat"/>
          <w:sz w:val="24"/>
        </w:rPr>
      </w:pPr>
      <w:r w:rsidRPr="00B841ED">
        <w:rPr>
          <w:rFonts w:ascii="Montserrat" w:hAnsi="Montserrat"/>
          <w:sz w:val="24"/>
        </w:rPr>
        <w:t xml:space="preserve">Ash bought a large amount of food, but it all tastes terrible, but she says somewhere is a special super-strength noodle. Flyers are passed around advertising this, so Dusk tries to get it by eating as much of it as possible, and so are Dragon, Rage and Panther and they start fighting over the food. Dusk eventually gets the noodle, and tries to beat up Ash, but she had been lying so that they could sell all the bad tasting food.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9 Ghost Story: Revengeful Doll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D’Amas are at a resort, and Drama is hearing about a ghost story giving her the creeps. Dusk is chasing after Musk over food (again) and accidentally knocks over a doll, spoiling it, so he tries to fix it. Later Drama passes where the doll is, which suddenly comes at her from the ceiling. Later, Drama is dressed in the same style as the doll, is acting strange (possessed) and starts trying to kill Dusk - who finds the doll in a waste bin. The 'doll' wakes up, and Drama (as the doll) finds herself watching herself and Dusk. 'Drama' continues to try to kill Dusk - he never notices this, and the plans keep back-firing. Then 'Drama' takes Dusk to the park, and starts acting nice, and close to him - takes his arm etc.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10 Doll's Trap </w:t>
      </w:r>
    </w:p>
    <w:p w:rsidR="00D1312E" w:rsidRPr="00B841ED" w:rsidRDefault="00D1312E">
      <w:pPr>
        <w:pStyle w:val="0DraftNormal6"/>
        <w:rPr>
          <w:rFonts w:ascii="Montserrat" w:hAnsi="Montserrat"/>
          <w:sz w:val="24"/>
        </w:rPr>
      </w:pPr>
      <w:r w:rsidRPr="00B841ED">
        <w:rPr>
          <w:rFonts w:ascii="Montserrat" w:hAnsi="Montserrat"/>
          <w:sz w:val="24"/>
        </w:rPr>
        <w:t xml:space="preserve">Dusk is confused over Drama's activities, and 'Drama' continues to try and kill Dusk, while the doll-Drama comes after them. Musk, Dancer and Dagger are also watching Dusk and Drama, so they run off, and Dusk asks Drama why she's acting so cute, and finds the Drama-doll walking around. The possessed Drama then takes off her clothes and tries to kill Dusk with a stone block wrapped up in the clothes - Dusk runs away with the doll. Dusk is talking to himself (while holding the doll) in a tree wondering whats going on when 'Drama' creeps above him, and jumps Dusk, and they all fall into the hot spring below, which switches back Drama and the doll's bodies. Later Drama beats up Dusk after he knocks over the doll again.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31 11 Aloha Drifted Classroom </w:t>
      </w:r>
    </w:p>
    <w:p w:rsidR="00D1312E" w:rsidRPr="00B841ED" w:rsidRDefault="00D1312E">
      <w:pPr>
        <w:pStyle w:val="0DraftNormal6"/>
        <w:rPr>
          <w:rFonts w:ascii="Montserrat" w:hAnsi="Montserrat"/>
          <w:sz w:val="24"/>
        </w:rPr>
      </w:pPr>
      <w:r w:rsidRPr="00B841ED">
        <w:rPr>
          <w:rFonts w:ascii="Montserrat" w:hAnsi="Montserrat"/>
          <w:sz w:val="24"/>
        </w:rPr>
        <w:t xml:space="preserve">Dusk's class are at a strange Pacific island, and the Principal tries to leave in a balloon but Dawn shoots him down. On the island they find a hut, and a diary, which the girls (including Dusk and Hinako) read which says not to eat any of the cursed food, only to find the others eating it all. It makes them act like tourists, and they start chasing after the girls - except Hinako, so she drains them, then blasts them when they chase her. Later that night, the Principal is encouraging all the boys to attack the girls, but they get creamed, so the Principal drinks from a special bottle he found, which revives all the boys. The girls then entice the boys into a hot spring - which removes the curse.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32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32: A bunch of medium-length stories; actually pretty good. The first story brings back Pantyhose Taro ("Don't call me by that name!") and a new Jyusenkyou monstrosity that can beat even him up --- the Chinese girl Rouge, who fell in the water in which the six-armed goddess Ashura (or rather, a statue thereof) had drowned. Ashura/Rouge insists that Pantyhose Taro has stolen the secret of her power, and the two fight a lot, to the great annoyance of those around them (what with a giant flying chimera battling a goddess, the destruction levels get pretty heinous). The great question is: what is Ashura's secret? Dusk switches sides between the two, finally sides with Rouge against Pantyhose Taro, and eventually finds out the true secret of Rouge/Ashura's power: adhesive pain-relievers for back pain. After all, with six arms, Ashura has one heck of a backache and needs them badly. Pantyhose Taro doesn't quite understand, and is determined to become dangerously powerful with Ashura's secret to success. Another of the stories involves the "boyfriend" battle between Tiger ("Tiger of the Black Rose" --- Dragon's hentai sister) and the Asuka (I think) of the White Lilies (I think). (Random commentators: "Why, what a beautiful young lady --- she looks as if she might be adorned with white lilies ---" (See huge bouquet of flowers attached to the back of her dress to frame her face) "....Why, she </w:t>
      </w:r>
      <w:r w:rsidRPr="00B841ED">
        <w:rPr>
          <w:rFonts w:ascii="Montserrat" w:hAnsi="Montserrat"/>
          <w:i/>
          <w:sz w:val="24"/>
        </w:rPr>
        <w:t>is</w:t>
      </w:r>
      <w:r w:rsidRPr="00B841ED">
        <w:rPr>
          <w:rFonts w:ascii="Montserrat" w:hAnsi="Montserrat"/>
          <w:sz w:val="24"/>
        </w:rPr>
        <w:t xml:space="preserve"> adorned with white lilies...") The two have had a long-standing duel to see which would have the more handsome boyfriend. Even Drama decides to pit the Tiger-Dusk pair against Asuka, especially after Dusk's looks are ridiculed by the girl (who uses more dirty tricks than Tiger). But after various misadventures, Asuka pulls out her trump card --- a truly gorgeous "boyfriend" --- and both Drama and Tiger fall in defeat. Except said "boyfriend" was some random other girl's partner, and so Tiger and Asuka depart with a tie. Dusk, of course, is not pleased, even though Drama tries to remind him (and herself) that "A boy's looks aren't everything. Um, yeah."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1 The Glowing Girl NEW Rouge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D’Amas are watching a TV broadcast where they see Pantyhose-monster being attacked by a bright light earlier in China. He then literally drops in, all beaten up. Drama is coming back from tennis when she sees a bright light and a splash is heard from a nearby fountain, which starts to steam and a naked girl gets out. Later she introduces herself as Rouge a poor beautiful girl, who was peeped on while taking a bath by a vulgar, evil (etc.) guy - and then Pantyhose, who's now recovered somewhat, walks in and is pissed off with her and tries to beat her up - but the others beat him up. No-one believes him when he says he's the victim, or when he protests he stole nothing from Rouge, so he turns into a monster, and busts up the house a bit before leaving. Dusk is wondering if Rouge was the bright light on the news, and how Rouge could be so strong. Jinx comes back from a panty raid, and accidently knocks a vase onto the sleeping Rouge - energy flares and Jinx is kicked out, burnt and beaten up, and Rouge's cursed form is partly seen - she has at least 3 heads and is looking for Pantyhose to kill.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2 Rouge Shape-Changes! </w:t>
      </w:r>
    </w:p>
    <w:p w:rsidR="00D1312E" w:rsidRPr="00B841ED" w:rsidRDefault="00D1312E">
      <w:pPr>
        <w:pStyle w:val="0DraftNormal6"/>
        <w:rPr>
          <w:rFonts w:ascii="Montserrat" w:hAnsi="Montserrat"/>
          <w:sz w:val="24"/>
        </w:rPr>
      </w:pPr>
      <w:r w:rsidRPr="00B841ED">
        <w:rPr>
          <w:rFonts w:ascii="Montserrat" w:hAnsi="Montserrat"/>
          <w:sz w:val="24"/>
        </w:rPr>
        <w:t xml:space="preserve">Rouge's cursed form has 3 heads, and 6 arms, and is emitting a serious amount of energy, and then takes off (busting the roof) looking for Pantyhose who's stolen her source of power. Dusk finds Pantyhose in the park and offers to help him, then Rouge flies in and Pantyhose jumps into the fountain, but Rouge blasts it with heat and Pantyhose can't change. Rouge starts blasting both Dusk and Pantyhose, but suddenly leaves before she can finish them off. Pantyhose tells Dusk how he was training (using dumb bells), heard a noise and found Rouge in the hot spring, who started throwing things at him and wanted him to return what he had stolen from her. Pantyhose hits Dusk with the dumb bell when he asks what he stole and finds a crack in it. Drama has just finished talking to the Dragon’s Bath Guide and tells the others of the strongest Indian warrior Goddess Asura who drowned 4000 years ago. Dusk comes back to find Rouge eating everything (with 3 mouths and 6 arms), and Pantyhose is clutching what he thinks is the source of Rouge's power in his hand (from the broken 'dumb bell').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3 How to Use the "Source of Power" </w:t>
      </w:r>
    </w:p>
    <w:p w:rsidR="00D1312E" w:rsidRPr="00B841ED" w:rsidRDefault="00D1312E">
      <w:pPr>
        <w:pStyle w:val="0DraftNormal6"/>
        <w:rPr>
          <w:rFonts w:ascii="Montserrat" w:hAnsi="Montserrat"/>
          <w:sz w:val="24"/>
        </w:rPr>
      </w:pPr>
      <w:r w:rsidRPr="00B841ED">
        <w:rPr>
          <w:rFonts w:ascii="Montserrat" w:hAnsi="Montserrat"/>
          <w:sz w:val="24"/>
        </w:rPr>
        <w:t xml:space="preserve">Everyone's patching up the house (which has taken serious damage), when Pantyhose drops in and shows some small round objects in his hand and wants to know how to use the source of her power. But Rouge refuses, and so they both transform and start to fight (busting up the house again). Rouge and Pantyhose are flying in the air, and Rouge is seriously laying into Pantyhose, but her power starts to wane. Then it starts raining causing Rouge to change back (because of her hot battle aura), but Pantyhose catches her. Rouge seems ready to tell what the source of her power is but it rains, and because she'd be grasped with the hand holding her power-balls, she takes them, puts them on her back and says she'll show Pantyhose the full force of her power.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4 Two Platon (?) in Flames </w:t>
      </w:r>
    </w:p>
    <w:p w:rsidR="00D1312E" w:rsidRPr="00B841ED" w:rsidRDefault="00D1312E">
      <w:pPr>
        <w:pStyle w:val="0DraftNormal6"/>
        <w:rPr>
          <w:rFonts w:ascii="Montserrat" w:hAnsi="Montserrat"/>
          <w:sz w:val="24"/>
        </w:rPr>
      </w:pPr>
      <w:r w:rsidRPr="00B841ED">
        <w:rPr>
          <w:rFonts w:ascii="Montserrat" w:hAnsi="Montserrat"/>
          <w:sz w:val="24"/>
        </w:rPr>
        <w:t xml:space="preserve">Rouge's power blasts knock out Pantyhose, who falls into the bath (smashing the roof), and Rouge is about to finish him off, but Dusk stops the power blasts using some frying-pans and offers to help Pantyhose, so that the house doesn't get damaged. Pantyhose-monster flies up with Dusk on his back, and all his tentacles grasping something iron to protect themselves. They try throwing hot water kettles onto her, but this just pisses her off and makes her use her fire-storm attack (think super-Hiryü Shöten Ha flambee). Dusk and Pantyhose are getting cooked, and the monster knocks Dusk flying, and finds himself directly above Rouge, and is coming down right on top of her,frying-pan raised, when he notices her power-balls.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5 Secret Fist! Empty-Handed Filial Piety Random Strike </w:t>
      </w:r>
    </w:p>
    <w:p w:rsidR="00D1312E" w:rsidRPr="00B841ED" w:rsidRDefault="00D1312E">
      <w:pPr>
        <w:pStyle w:val="0DraftNormal6"/>
        <w:rPr>
          <w:rFonts w:ascii="Montserrat" w:hAnsi="Montserrat"/>
          <w:sz w:val="24"/>
        </w:rPr>
      </w:pPr>
      <w:r w:rsidRPr="00B841ED">
        <w:rPr>
          <w:rFonts w:ascii="Montserrat" w:hAnsi="Montserrat"/>
          <w:sz w:val="24"/>
        </w:rPr>
        <w:t xml:space="preserve">Dusk knocks out one of her heads, and the power-balls get stuck in the saucepan, and Dusk is about to continue the assault (he's getting fire breathed on him) when Pantyhose takes the saucepan with the power-balls off Dusk. Rouge's power starts dropping, and she's not happy with Dusk who tells her not to worry, and does some strange special move on her back. Rouge's aura </w:t>
      </w:r>
      <w:r w:rsidRPr="00B841ED">
        <w:rPr>
          <w:rFonts w:ascii="Montserrat" w:hAnsi="Montserrat"/>
          <w:i/>
          <w:sz w:val="24"/>
        </w:rPr>
        <w:t>blazes</w:t>
      </w:r>
      <w:r w:rsidRPr="00B841ED">
        <w:rPr>
          <w:rFonts w:ascii="Montserrat" w:hAnsi="Montserrat"/>
          <w:sz w:val="24"/>
        </w:rPr>
        <w:t xml:space="preserve"> and she begins her ultimate move - multi-lighting strikes at Pantyhose, who dodges them all. Meanwhile a HUGE bolt has formed above his head, and hits the frying-pan which Pantyhose held onto, nuking Pantyhose. The 3 are recovering, and Rouge is upset that she lost the source of her power, but Dusk says they can just go an buy it - magnetic plasters to keep her back from getting stiff - since she has 6 arms. She buys a sack-full and leaves, while Pantyhose thinks he'll be able to use them to conquer the world.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6 Asuka of the White Lily NEW Asuka Saginomiya </w:t>
      </w:r>
    </w:p>
    <w:p w:rsidR="00D1312E" w:rsidRPr="00B841ED" w:rsidRDefault="00D1312E">
      <w:pPr>
        <w:pStyle w:val="0DraftNormal6"/>
        <w:rPr>
          <w:rFonts w:ascii="Montserrat" w:hAnsi="Montserrat"/>
          <w:sz w:val="24"/>
        </w:rPr>
      </w:pPr>
      <w:r w:rsidRPr="00B841ED">
        <w:rPr>
          <w:rFonts w:ascii="Montserrat" w:hAnsi="Montserrat"/>
          <w:sz w:val="24"/>
        </w:rPr>
        <w:t xml:space="preserve">Drama and her two friends are at the fair, when Tiger turns up, and starts paralysing everyone. Then she remembers she was summoned by someone, and Asuka the White Lily appears riding a (fair-ground) horse, and reminds Tiger about a promise made 10 years ago, and Tiger suddenly leaves. Later at the gym, Drama is relating this to Dusk when Tiger appears (in a formal kimono) and has some showy clothes for Dusk to wear so he can be really sexy on their date, but Dusk says he doesn't need them. Tiger tells of how in Lizard Kindergarten she and Asuka had fought over who could get the coolest boy (and beat up each other's boy) which Tiger wins, so Asuka challenges Tiger to a double-date duel 10 years from then over who has the coolest boyfriend. Some traps get Dusk and Asuka (who set them) turns up, but is disappointed in Dusk (she'd tried hard to find the coolest guy) but thinks the pathetic looking Dusk doesn't stand a chance and leaves. This makes Drama angry and tells Dusk she'll let him go on a date, and tells him to fight hard.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7 Black and White have a Boyfriend Duel! </w:t>
      </w:r>
    </w:p>
    <w:p w:rsidR="00D1312E" w:rsidRPr="00B841ED" w:rsidRDefault="00D1312E">
      <w:pPr>
        <w:pStyle w:val="0DraftNormal6"/>
        <w:rPr>
          <w:rFonts w:ascii="Montserrat" w:hAnsi="Montserrat"/>
          <w:sz w:val="24"/>
        </w:rPr>
      </w:pPr>
      <w:r w:rsidRPr="00B841ED">
        <w:rPr>
          <w:rFonts w:ascii="Montserrat" w:hAnsi="Montserrat"/>
          <w:sz w:val="24"/>
        </w:rPr>
        <w:t xml:space="preserve">It's the day, and Dusk is dressed up, (Drama thinks he looks cool) and Tiger arrives in a black rose wedding dress. On the way to the date Tiger admits she knows Dusk is just doing it out of sympathy and doesn't really love her, but then tries to covert than sympathy into love - ie go on a date together. Asuka sends a load of bulls to stampede Dusk (ruining his face again) and Tiger wants revenge and leaves to kill Asuka's date. Dusk is really pissed that Asuka is treating good looking buy like him so badly. At the conservatory Tiger lays into any guy with exploding roses. But Asuka's date is in a suit of armour, so Tiger does a special attack of roses, but Dusk catches them, makes a bouquet and throws them off just before they explode, and really impresses Asuka. But her date is revealed to be a </w:t>
      </w:r>
      <w:r w:rsidRPr="00B841ED">
        <w:rPr>
          <w:rFonts w:ascii="Montserrat" w:hAnsi="Montserrat"/>
          <w:i/>
          <w:sz w:val="24"/>
        </w:rPr>
        <w:t>really</w:t>
      </w:r>
      <w:r w:rsidRPr="00B841ED">
        <w:rPr>
          <w:rFonts w:ascii="Montserrat" w:hAnsi="Montserrat"/>
          <w:sz w:val="24"/>
        </w:rPr>
        <w:t xml:space="preserve"> handsome looking guy (Drama and Tiger both acknowledge this) but Asuka had just kidnapped him, so Tiger and Asuka agree to duel again in 5 years. Back home, Dusk is happy he didn't loose, while Drama says a man isn't just a face.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8 The Chosen Martial Artist </w:t>
      </w:r>
    </w:p>
    <w:p w:rsidR="00D1312E" w:rsidRPr="00B841ED" w:rsidRDefault="00D1312E">
      <w:pPr>
        <w:pStyle w:val="0DraftNormal6"/>
        <w:rPr>
          <w:rFonts w:ascii="Montserrat" w:hAnsi="Montserrat"/>
          <w:sz w:val="24"/>
        </w:rPr>
      </w:pPr>
      <w:r w:rsidRPr="00B841ED">
        <w:rPr>
          <w:rFonts w:ascii="Montserrat" w:hAnsi="Montserrat"/>
          <w:sz w:val="24"/>
        </w:rPr>
        <w:t xml:space="preserve">Dusk, Dancer and Musk have travelled up a mountain to a temple, and are shown a dougi (martial arts clothing) that enchances your power, and gives it away to them (this makes Dusk suspicious). Back home, Dancer says the dougi will chose its own master, and the guys try to put it on, but the dougi beats them up. At night the dougi is crying for its master, but when Drama shows up it suddenly goes for her, and one (quick) naked transformation later, Drama's wearing the dougi. Drama wants to practice on Dusk, who agrees though he won't fight hard, but Drama easily beats him. The next day Dusk sees the dougi watching girls on TV, sucking up to Drama, going though Jinx's collection, and trying to peek on Drama. So Dusk realises the dougi likes girls, so gets into female form, and forces it on herself. However, the bust's too tight and the waiste too loose, and the rejected Dusk is upset you have to have no figure to be able to wear it. Drama, who overhead, beats up Dusk and just thinks he jealous for not being chosen.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9 Dusk's Plot </w:t>
      </w:r>
    </w:p>
    <w:p w:rsidR="00D1312E" w:rsidRPr="00B841ED" w:rsidRDefault="00D1312E">
      <w:pPr>
        <w:pStyle w:val="0DraftNormal6"/>
        <w:rPr>
          <w:rFonts w:ascii="Montserrat" w:hAnsi="Montserrat"/>
          <w:sz w:val="24"/>
        </w:rPr>
      </w:pPr>
      <w:r w:rsidRPr="00B841ED">
        <w:rPr>
          <w:rFonts w:ascii="Montserrat" w:hAnsi="Montserrat"/>
          <w:sz w:val="24"/>
        </w:rPr>
        <w:t xml:space="preserve">Dusk doesn't want the dougi anymore, but doesn't like being left beaten so he challanges Drama, but gets beaten. Dusk gets upset and tries to beat up the dougi and leaves when he can't. Musk and Dancer tell Dusk there are two ways to beat the dougi, seduce Drama, because it won't be worn by someone with her heart stolen, or hit the disablement button (yin-yang symbol on the belt) with all your strength. Dusk tries to hit the button while Drama isn't wearing it, but can't, so he sends a letter to Drama telling her to meet him secretly (so he can seduce her). They meet in a cupboard, amd Dusk says there's a girl he likes who gotten entranced by becomming so strong (Drama doesn't like this until he admits it's her), and asks Drama to choose between him and the dougi. Drama says it's just because he's jealous (bingo!) but Dusk says he can't be close to Drama with the dougi in the way. This makes Drama really happy, and Dusk thinks she's cute.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10 Even Though I Told Her How I Really Feel for the First Time... </w:t>
      </w:r>
    </w:p>
    <w:p w:rsidR="00D1312E" w:rsidRPr="00B841ED" w:rsidRDefault="00D1312E">
      <w:pPr>
        <w:pStyle w:val="0DraftNormal6"/>
        <w:rPr>
          <w:rFonts w:ascii="Montserrat" w:hAnsi="Montserrat"/>
          <w:sz w:val="24"/>
        </w:rPr>
      </w:pPr>
      <w:r w:rsidRPr="00B841ED">
        <w:rPr>
          <w:rFonts w:ascii="Montserrat" w:hAnsi="Montserrat"/>
          <w:sz w:val="24"/>
        </w:rPr>
        <w:t xml:space="preserve">Drama starts acting really nice, which makes Dusk feel evil, and Dancer and Musk (watching from above) drop in some bugs to help things along. Drama jumps and grabs onto Dusk, and he (a little embarrased) puts his arms around her, and they seem about to kiss, when the dougi opens the door (Dagger and Dolphin are also listening in) and they're both really embarrased. Musk and Dancer come in too, and mentions that dougi not being useable by someone in love. This makes Drama really mad, and pounds Dusk through the floor, and runs off crying saying she doesn't want to see Dusk again. In the park, the dougi is comforting Drama, and then Dusk turns up and apolgises, and says that it was at first his intention to seduce her, but then noticed she was really cute. Dusk is glad he managed to say that, but Drama gets mad because she thinks Dusk's trying to seduce her again - this makes Dusk pissed off too. Quick naked transformation scene later, Drama smashes a HUGE crater in the ground and says she won't hold back.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32 11 The Distance Between Two People </w:t>
      </w:r>
    </w:p>
    <w:p w:rsidR="00D1312E" w:rsidRPr="00B841ED" w:rsidRDefault="00D1312E">
      <w:pPr>
        <w:pStyle w:val="0DraftNormal6"/>
        <w:rPr>
          <w:rFonts w:ascii="Montserrat" w:hAnsi="Montserrat"/>
          <w:sz w:val="24"/>
        </w:rPr>
      </w:pPr>
      <w:r w:rsidRPr="00B841ED">
        <w:rPr>
          <w:rFonts w:ascii="Montserrat" w:hAnsi="Montserrat"/>
          <w:sz w:val="24"/>
        </w:rPr>
        <w:t xml:space="preserve">Drama starts beating up Dusk, who's trying to hit the disablement button, but Drama's mad he's trying to hit her after saying she's cute, and kicks off Dusk saying she hates him. Dusk starts insulting Drama, and then tries to trap her so he can hit the disablement button, but nothing he tries works, as Drama's too strong. Drama tells Dusk if he hits her, she'll never forgiven him, which makes Dusk upset, but he realises there's a way around. Dusk tries to slip his hand under the belt so he can cushion the blow to the button, but he can't at first because of Drama's figure and she starts pounding him, and he manages to get his hand in. But they were in the air and start falling (Dusk unconsious) but the button comes right down on a statue holding out a hammer. The clothes fall apart and Drama's falling towards a bench covered with wet paint, but Dusk saves her. Drama wonders why Dusk did this, and is happy.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33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33: The age-in-years mushroom episode! Rage ingests a magic mushroom that turns him into a very small 6-year-old. Eventually Dusk winds up in the same boat, and the two rivals waste most of their time competing to see who can return to 16 years of age first (in the process destroying a lot of mushrooms that could otherwise have restored them both). I believe this book also contains the Jizoh story, too. Panther lovingly knits a scarf for Tiger, but Tiger (as usual) spurns him. Saddened, Panther gives the scarf to a Jizoh statue (any of a certain type of buddhist statue said to be a protector of children). Soon after, the others notice that Panther is acting oddly... he's thin, pale, and runs off at night. It turns out that he is having late night dates with the Jizoh statue, which to him appear to be fantasy, high-class dates with Tiger, but to everyone else, it looks just like he's sipping water in a tiny shrine with a stone statue with a scarf around its neck. Concerned that the statue is slowly killing Panther, Dusk and Drama eventually convince Tiger to help. She resignedly gives Panther a scarf that she'd been knitting --- Panther is thrilled --- and the Jizoh statue declares that its repayment of debt to Panther is now over, and stops going out with him. Discussion reveals that the Jizoh statue had not been killing Panther; Panther had merely been getting no sleep that entire week, and thus only looked like he was wasting away. The light of day further reveals the suspicious letters that might spell "DUSK" on the scarf that Tiger had given Panther....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1 Love's Special Remedy </w:t>
      </w:r>
    </w:p>
    <w:p w:rsidR="00D1312E" w:rsidRPr="00B841ED" w:rsidRDefault="00D1312E">
      <w:pPr>
        <w:pStyle w:val="0DraftNormal6"/>
        <w:rPr>
          <w:rFonts w:ascii="Montserrat" w:hAnsi="Montserrat"/>
          <w:sz w:val="24"/>
        </w:rPr>
      </w:pPr>
      <w:r w:rsidRPr="00B841ED">
        <w:rPr>
          <w:rFonts w:ascii="Montserrat" w:hAnsi="Montserrat"/>
          <w:sz w:val="24"/>
        </w:rPr>
        <w:t xml:space="preserve">Densuke is a sick boy in hospital, and is enjoying watching Dawn steal some fruit from the tree outside the window, and throws a chair at her to get her attention. Then Densuke's (ugly) mother comes in concerned about him - he won't take his bad tasting medicine, unless a cute nurse will give it to him. The others ask Dusk, who agrees to help the boy, but now he wants to go on a date. Dusk keeps trying to make the boy take the powder but he always gets out of it. Finally at a restaurant, Dusk and Densuke put powder in each other's drinks at the same time, while distracting each other. Dusk wakes up in sleeping-clothes and so is Densuke who's about to undress Dusk, but she just kicks him flying. Later, Dusk gets pissed when Densuke puts the powder in Dusk's mouth, and she throws a punch at him, which misses because he collapsed. Densuke wakes up thinking Dusk gave him kiss and the powder, and tries to kiss her, but in the struggle a hot thermos falls onto Dusk. Densuke leaves the hospital thinking about the beautiful girl who loves him, but it was actually a doctor that did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2 Dolphin-san is Angry </w:t>
      </w:r>
    </w:p>
    <w:p w:rsidR="00D1312E" w:rsidRPr="00B841ED" w:rsidRDefault="00D1312E">
      <w:pPr>
        <w:pStyle w:val="0DraftNormal6"/>
        <w:rPr>
          <w:rFonts w:ascii="Montserrat" w:hAnsi="Montserrat"/>
          <w:sz w:val="24"/>
        </w:rPr>
      </w:pPr>
      <w:r w:rsidRPr="00B841ED">
        <w:rPr>
          <w:rFonts w:ascii="Montserrat" w:hAnsi="Montserrat"/>
          <w:sz w:val="24"/>
        </w:rPr>
        <w:t xml:space="preserve">Drama, Dusk, Dagger, Dancer and the panda happen to have dinner at a restaurant, and Dancer is talking to Dolphin on the phone, telling her not to make dinner, when suddenly the phone is put down. They go back home worried, and find strange evidence: the vase near the phone broken, supper all laid out, and a broken bowl, and a knife in the floor. Dagger thinks Dolphin got mad, and deliberately did it, and Drama and Dusk goto Dolphin's room, and when they look in she's facing away from them and has an angry aura swirling around her. The others try to make dinner (Drama messes it up) and a "we're sorry" type party, but they keep messing it up. They others decide to tie up Dusk, and throw him into Dolphin's room, so she can take out her anger on him. When they throw him in, he starts screaming, and from the shadow-play it looks like Dolphin's killing him. But it's because she's holding a cat - which had broken the vase, upset the cooking and got itself wet, so she used a hair dryer to dry it (this was when Drama and Dusk looked in). The others put the blame on Dusk for all the things they messed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3 Aging Mushroom </w:t>
      </w:r>
    </w:p>
    <w:p w:rsidR="00D1312E" w:rsidRPr="00B841ED" w:rsidRDefault="00D1312E">
      <w:pPr>
        <w:pStyle w:val="0DraftNormal6"/>
        <w:rPr>
          <w:rFonts w:ascii="Montserrat" w:hAnsi="Montserrat"/>
          <w:sz w:val="24"/>
        </w:rPr>
      </w:pPr>
      <w:r w:rsidRPr="00B841ED">
        <w:rPr>
          <w:rFonts w:ascii="Montserrat" w:hAnsi="Montserrat"/>
          <w:sz w:val="24"/>
        </w:rPr>
        <w:t xml:space="preserve">Dusk is running back from school when he sees P-chan in a open lot, heating a kettle, and has a little basket of mushrooms. Dusk tries to cook one and eat it, but Rage stop's him - Dusk is surprised to find Rage is a child. Rage explains that the mushrooms change you are to the length (in cm) the mushrooms are, and they need to be cooked to turn back to adult. Dusk takes Rage back home (as Rage's younger brother), and Drama dresses him up in her old clothes, and thinks Rage's really cute, and crushes him to her chest. This makes Dusk jealous and Rage tries to take advantage of the situation by having a bath with Drama, and he 'plays' with Rage - high speed spin, throwing him into the ceiling. Then Dancer starts hugging Rage (he'd always wanted a son) and later Dusk and Rage find that all the remaining mushrooms have been ruined. A blast of Shishi Höködan is heard, and out flies a child-Dusk.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4 Let's Go to the 'Mushroom' Forest! </w:t>
      </w:r>
    </w:p>
    <w:p w:rsidR="00D1312E" w:rsidRPr="00B841ED" w:rsidRDefault="00D1312E">
      <w:pPr>
        <w:pStyle w:val="0DraftNormal6"/>
        <w:rPr>
          <w:rFonts w:ascii="Montserrat" w:hAnsi="Montserrat"/>
          <w:sz w:val="24"/>
        </w:rPr>
      </w:pPr>
      <w:r w:rsidRPr="00B841ED">
        <w:rPr>
          <w:rFonts w:ascii="Montserrat" w:hAnsi="Montserrat"/>
          <w:sz w:val="24"/>
        </w:rPr>
        <w:t xml:space="preserve">Dusk and Rage are fighting each other in the streets, and Panther breaks up their fight only for them to insult him (he bashes their heads together), Tiger kisses the cute Dusk look-a-like, and Dragon thinks Dawn looks like "Osage no Onna's" younger sister. Dusk and Rage try to find where the mushrooms grew, and Rage has an amazingly accurate map (of the mushroom's local area), but nothing to indicate where it is in Japan. Drama comes and tells them that some mushrooms are growing on Rage's backpack, so they start growing some more. The next morning, Rage and Dusk fight over the mushrooms, and Rage is just about to eat his when Panther's fire canister blasts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5 Distant 16cm </w:t>
      </w:r>
    </w:p>
    <w:p w:rsidR="00D1312E" w:rsidRPr="00B841ED" w:rsidRDefault="00D1312E">
      <w:pPr>
        <w:pStyle w:val="0DraftNormal6"/>
        <w:rPr>
          <w:rFonts w:ascii="Montserrat" w:hAnsi="Montserrat"/>
          <w:sz w:val="24"/>
        </w:rPr>
      </w:pPr>
      <w:r w:rsidRPr="00B841ED">
        <w:rPr>
          <w:rFonts w:ascii="Montserrat" w:hAnsi="Montserrat"/>
          <w:sz w:val="24"/>
        </w:rPr>
        <w:t xml:space="preserve">Dusk and Rage are fighting over the mushrooms again, and Drama throws them out. Dusk decides to make Rage lost, but Rage just posts himself back to the D’Ana's. Dusk throws a little mushroom into Rage's mouth (makes Rage 3) and Drama then spanks Dusk for picking on little Rage. Dusk then runs off, taking a 17cm mushroom, but Dragon eats it. Drama puts the mushrooms in her room, but Dusk and Rage sneak in and try to find it. They hear Drama calling out that she has some cooked mushrooms for them, and they can't resist the temptation (which'll mean they get found out for being in Drama's room), but in their excitement their ruin the mushrooms. Drama tearfully tells them that all the mushrooms have gone, and Dusk and Rage are being 'entertained' by Dancer (who's acting more child-like than them) while Drama secretly grows the mushrooms under the table.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6 Two Tigers </w:t>
      </w:r>
    </w:p>
    <w:p w:rsidR="00D1312E" w:rsidRPr="00B841ED" w:rsidRDefault="00D1312E">
      <w:pPr>
        <w:pStyle w:val="0DraftNormal6"/>
        <w:rPr>
          <w:rFonts w:ascii="Montserrat" w:hAnsi="Montserrat"/>
          <w:sz w:val="24"/>
        </w:rPr>
      </w:pPr>
      <w:r w:rsidRPr="00B841ED">
        <w:rPr>
          <w:rFonts w:ascii="Montserrat" w:hAnsi="Montserrat"/>
          <w:sz w:val="24"/>
        </w:rPr>
        <w:t xml:space="preserve">Panther had made a scarf for Tiger, but when she repeatedly turns it down, Panther wraps it around a statue in a small shrine. That night, someone comes to Panther who he thinks is Tiger. A few days later, Tiger tells Dusk and Drama that Panther has been very tired lately, and when they chase after him they find the other Tiger - which has a stupid face. But even with his glasses Panther can't tell the difference. Panther is on cloud-9, but Tiger is pretty upset. Dusk tries to remove the scarf from the shrine, and when that doesn't work, they tie up Panther, who gets really pissed of (smashes Dusk's mallet) when Tiger#2 comes through the door (and the real one has fallen asleep).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7 I'll Repay You Back Tonight as Well </w:t>
      </w:r>
    </w:p>
    <w:p w:rsidR="00D1312E" w:rsidRPr="00B841ED" w:rsidRDefault="00D1312E">
      <w:pPr>
        <w:pStyle w:val="0DraftNormal6"/>
        <w:rPr>
          <w:rFonts w:ascii="Montserrat" w:hAnsi="Montserrat"/>
          <w:sz w:val="24"/>
        </w:rPr>
      </w:pPr>
      <w:r w:rsidRPr="00B841ED">
        <w:rPr>
          <w:rFonts w:ascii="Montserrat" w:hAnsi="Montserrat"/>
          <w:sz w:val="24"/>
        </w:rPr>
        <w:t xml:space="preserve">Panther happily leaves on a date (despite the others trying to stop him) and Drama tries to get Tiger to do something, and when talking fails she fakes a take-out call, to get Tiger to deliver food to where Panther and Tiger#2 are having their date. Dusk and Panther start fighting, but Panther is really confident (and really angry) and starts breaking up everything (scaring Dusk), but Tiger gives Panther a scarf (an 'm' is visible) which makes Panther happy, and the double leaves. Later Panther is upset Tiger gave him a scarf with 'Dusk' written on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8 Trouble!! Violent "Ema" </w:t>
      </w:r>
    </w:p>
    <w:p w:rsidR="00D1312E" w:rsidRPr="00B841ED" w:rsidRDefault="00D1312E">
      <w:pPr>
        <w:pStyle w:val="0DraftNormal6"/>
        <w:rPr>
          <w:rFonts w:ascii="Montserrat" w:hAnsi="Montserrat"/>
          <w:sz w:val="24"/>
        </w:rPr>
      </w:pPr>
      <w:r w:rsidRPr="00B841ED">
        <w:rPr>
          <w:rFonts w:ascii="Montserrat" w:hAnsi="Montserrat"/>
          <w:sz w:val="24"/>
        </w:rPr>
        <w:t xml:space="preserve">Dusk and Drama are with Hinako at a festival, and they meet Rain helping out at a Shinto temple that sells good luck charms with a 'divine' horse as their symbol (but is drawn very stupidly by the head priest). But the bad drawings has made the divine horse appear (looking just like the drawn ones) and busts up the stall. Dusk tries riding it, but gets knocked off by a tree-branch. They then try to make it happy by drawing a new version, but Dusk's is terrible, and Drama's as well, but Rain's drawing is really good, but the horse draws what it wants to look like - really stylish. Then Hinako doodles all over making it mad again, but Hinako sucks out its energy. The store owner decides to change to a boar, but the drawings are just as stupid, and the others leave as a monster boar appears.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9 Whole D’Ama Family's Trip to the Hot Spring </w:t>
      </w:r>
    </w:p>
    <w:p w:rsidR="00D1312E" w:rsidRPr="00B841ED" w:rsidRDefault="00D1312E">
      <w:pPr>
        <w:pStyle w:val="0DraftNormal6"/>
        <w:rPr>
          <w:rFonts w:ascii="Montserrat" w:hAnsi="Montserrat"/>
          <w:sz w:val="24"/>
        </w:rPr>
      </w:pPr>
      <w:r w:rsidRPr="00B841ED">
        <w:rPr>
          <w:rFonts w:ascii="Montserrat" w:hAnsi="Montserrat"/>
          <w:sz w:val="24"/>
        </w:rPr>
        <w:t xml:space="preserve">Years ago, Nodoka had made two coats for Dusk and Musk (with their names written large on the back). Dusk and Musk are wearing them in the snow-filled mountains, and Musk shows Dusk the tree were he and Nodoka carved a sign of their love - it's where the who went on honeymoon. Then Nodoka turns up, who is sad, and Dusk and Musk sneak away. But they fall into an ice-covered lake, and when Nodoka turns up they do the back-stroke (through the ice!) so that she can't see the back of the coats. But they hit a rock, and Nodoka sees the back, but 'Ranko' makes up an excuse of how she was freezing and the real Dusk gave her the coat. Nodoka drags 'Ranko' along to a girl's hot spring, but Dusk can't get in, so stays out naked in the snow. Dusk runs off, but slips into the pool, and Musk gives him his clothes and they run off. Nodoka sees them, and calls out to Dusk, who starts to go back to his mother, but Musk knocks him out, and puts a monkey in Dusk's clothes.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10 An Octopus is After Me </w:t>
      </w:r>
    </w:p>
    <w:p w:rsidR="00D1312E" w:rsidRPr="00B841ED" w:rsidRDefault="00D1312E">
      <w:pPr>
        <w:pStyle w:val="0DraftNormal6"/>
        <w:rPr>
          <w:rFonts w:ascii="Montserrat" w:hAnsi="Montserrat"/>
          <w:sz w:val="24"/>
        </w:rPr>
      </w:pPr>
      <w:r w:rsidRPr="00B841ED">
        <w:rPr>
          <w:rFonts w:ascii="Montserrat" w:hAnsi="Montserrat"/>
          <w:sz w:val="24"/>
        </w:rPr>
        <w:t xml:space="preserve">Rain is having trouble because someone keeps putting masks into her okonomiyaki, and is explaining this to Dusk and Drama, when they finds a little octopus, and chase it. They find a boy, who has a mask over his face and a huge takoyaki (octopus balls) injecter. He knows Rain, who at first doesn't remember him, but later tells Dusk and Drama of how ten years ago (just after Dusk had left her) she got into a fight with the boy (Hayato Myoujin), and the looser had to wear a stupid mask forever, but Rain didn't take it seriously. Dusk tries various tactics to make the boy remove his mask, and eventually uses the guy's octopus to pull it off (the guy has a normalish looking face), but splashes some batter onto Dusk, and Drama and Rain look in surprise at what happened.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33 11 Fierce Battle! Mask Death March </w:t>
      </w:r>
    </w:p>
    <w:p w:rsidR="00D1312E" w:rsidRPr="00B841ED" w:rsidRDefault="00D1312E">
      <w:pPr>
        <w:pStyle w:val="0DraftNormal6"/>
        <w:rPr>
          <w:rFonts w:ascii="Montserrat" w:hAnsi="Montserrat"/>
          <w:sz w:val="24"/>
        </w:rPr>
      </w:pPr>
      <w:r w:rsidRPr="00B841ED">
        <w:rPr>
          <w:rFonts w:ascii="Montserrat" w:hAnsi="Montserrat"/>
          <w:sz w:val="24"/>
        </w:rPr>
        <w:t xml:space="preserve">Dusk now has a stupid mask stuck to his face and can't take it off. Rain and the boy goto a construction site for a re-match and have an all-out food war. Drama gets the mask off Dusk, by cooking it and Rain does her ultimate okonomiyaki attack (3m wide), but the boy uses it against her, and she looses. The boy then tries to take off the mask, but can't because Dusk had put some batter in it, for revenge.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34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34: The outstanding story of this issue started innocently enough with Drama's pride in her larger bust being completely squashed by Dusk's gloating over his/her even larger bust size.... Drama is not pleased, of course, and Dusk is his usual insensitive self (as I said, he's gloating). Drama, however, gets back at him by inducing his mother Nodoka to take him brassiere shopping (Dusk's attempt to escape is cut short by a passing tank full of archer fish). Hot water seems drawn to Dusk like a magnet (surprise), and Dusk must constantly hide from his mother, who unfortunately by now has seen him in male form wearing feminine dresses far too many times (from behind, that is). She even figures out that he's her son (in male form). By the end of the story (several episodes later), Dusk is fighting for his life as he strives to prove himself manly enough to his mother so that she might spare his life. Of course, "manly" has strange meanings where Dusk's mother is concerned. Maybe "sex-fiend-peeping-tom-ogler" is a more apt description.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1 "Setsubun Teppoumame" </w:t>
      </w:r>
    </w:p>
    <w:p w:rsidR="00D1312E" w:rsidRPr="00B841ED" w:rsidRDefault="00D1312E">
      <w:pPr>
        <w:pStyle w:val="0DraftNormal6"/>
        <w:rPr>
          <w:rFonts w:ascii="Montserrat" w:hAnsi="Montserrat"/>
          <w:sz w:val="24"/>
        </w:rPr>
      </w:pPr>
      <w:r w:rsidRPr="00B841ED">
        <w:rPr>
          <w:rFonts w:ascii="Montserrat" w:hAnsi="Montserrat"/>
          <w:sz w:val="24"/>
        </w:rPr>
        <w:t xml:space="preserve">A man who looks a bit like Lum's dad has come to leave a small pot-plant (looks a bit like Audrey 2 from 'Little Shop of Horrors') in Dancer's care. It is the legendary </w:t>
      </w:r>
      <w:r w:rsidRPr="00B841ED">
        <w:rPr>
          <w:rFonts w:ascii="Montserrat" w:hAnsi="Montserrat"/>
          <w:i/>
          <w:sz w:val="24"/>
        </w:rPr>
        <w:t>teppoumame</w:t>
      </w:r>
      <w:r w:rsidRPr="00B841ED">
        <w:rPr>
          <w:rFonts w:ascii="Montserrat" w:hAnsi="Montserrat"/>
          <w:sz w:val="24"/>
        </w:rPr>
        <w:t xml:space="preserve">, a plant used to fight </w:t>
      </w:r>
      <w:r w:rsidRPr="00B841ED">
        <w:rPr>
          <w:rFonts w:ascii="Montserrat" w:hAnsi="Montserrat"/>
          <w:i/>
          <w:sz w:val="24"/>
        </w:rPr>
        <w:t>oni</w:t>
      </w:r>
      <w:r w:rsidRPr="00B841ED">
        <w:rPr>
          <w:rFonts w:ascii="Montserrat" w:hAnsi="Montserrat"/>
          <w:sz w:val="24"/>
        </w:rPr>
        <w:t xml:space="preserve"> (demons) but at beginning of year it always gives the guy lots of trouble. It attacks (fires seeds at) at anyone who looks angry - because demons are always angry, and the guy looks very much like a demon. Dawn and the Panda come back home looking to warm up after falling into the canal, but start fighting and get blasted by the plant. Then Drama comes back holding a demon mask, and that gets blasted too. Dusk gets an idea - the plant attacks angry faces, which she shows by pulling the Panda's mouth wide. They all think it will be simple to not get angry when Dagger comes home having announced that she's just spent all the household money on some clothes, and Dancer gets blasted. Later in the bath, Dusk and Musk start fighting, but get blasted by the plant as it flew into the bathroom. As he tries to read the newspaper the </w:t>
      </w:r>
      <w:r w:rsidRPr="00B841ED">
        <w:rPr>
          <w:rFonts w:ascii="Montserrat" w:hAnsi="Montserrat"/>
          <w:i/>
          <w:sz w:val="24"/>
        </w:rPr>
        <w:t>teppoumame</w:t>
      </w:r>
      <w:r w:rsidRPr="00B841ED">
        <w:rPr>
          <w:rFonts w:ascii="Montserrat" w:hAnsi="Montserrat"/>
          <w:sz w:val="24"/>
        </w:rPr>
        <w:t xml:space="preserve"> sits on his head, and when Drama thinks it'll be easy for her to keep a smiling face, until Dagger shows her a stain on some of the clothes she borrowed from Drama. Dusk then walks in with a smiling face and asks Drama if she got blasted too, and Drama hammers him for (apparently) laughing at here, they argue and get blasted, and Dagger tells them that they need more practice. Dusk and Drama then search Dagger's rooms for something that'll make her angry, and Dusk finds her jar of 1-yen coins, and smashes it, only to find some revealing sample photos of his female side. Dusk's mouth is full of beans the plant had fired at him, so he blasts them back, and laughs, and when the plant doesn't attack back, he figures that it can't attack smiling face, and hits it around. Dusk, Musk and Dancer then start trying to beat the plant up, and Musk gets hit by a weight Dusk had thrown and they fight. Dagger and Drama then send in some oni-faced balloons filled with pepper, and the plant super-blasts them, and then blasts the guys. Dolphin then takes hold of the plant's wings while it's flying, and chucks it into the bin.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2 Little Heart </w:t>
      </w:r>
    </w:p>
    <w:p w:rsidR="00D1312E" w:rsidRPr="00B841ED" w:rsidRDefault="00D1312E">
      <w:pPr>
        <w:pStyle w:val="0DraftNormal6"/>
        <w:rPr>
          <w:rFonts w:ascii="Montserrat" w:hAnsi="Montserrat"/>
          <w:sz w:val="24"/>
        </w:rPr>
      </w:pPr>
      <w:r w:rsidRPr="00B841ED">
        <w:rPr>
          <w:rFonts w:ascii="Montserrat" w:hAnsi="Montserrat"/>
          <w:sz w:val="24"/>
        </w:rPr>
        <w:t xml:space="preserve">Its the day before Valentine's Day, and Drama's classmates ask her if she's going to get something for Dusk. Then Dusk turns up and pleads with her to </w:t>
      </w:r>
      <w:r w:rsidRPr="00B841ED">
        <w:rPr>
          <w:rFonts w:ascii="Montserrat" w:hAnsi="Montserrat"/>
          <w:i/>
          <w:sz w:val="24"/>
        </w:rPr>
        <w:t>buy</w:t>
      </w:r>
      <w:r w:rsidRPr="00B841ED">
        <w:rPr>
          <w:rFonts w:ascii="Montserrat" w:hAnsi="Montserrat"/>
          <w:sz w:val="24"/>
        </w:rPr>
        <w:t xml:space="preserve"> him one, but only because he can't stand her home-made cooking. Dusk is kicked flying, and when Drama is later walking back home, she finds a old woman, carrying her sick little granddaughter, who wants to give a Valentine's present to a nice guy (her first love) who returned her stuffed toy when it fell out her hospital window. Drama decides to help and is given plenty of info to find the boy - except his name. Rain, Tiger and Tiger trample Dragon and fight over who gets to give Dusk chocolates (Dusk gets caught in-between), and at school, Drama's about to put the girl's present in the boy's locker (she was given its number) but is interrupted by Dragon, and walks off, but sees Dusk (badly injured) goto the same locker - its his. Drama then realises that all the other information points to Dusk as well. Drama is later about to give Dusk the chocolate on the roof, but is worried he might misunderstand, but when lots of other girls appear on the roof and start giving their chocolate to the guys, and then they are all by Hinako who is going for all the chocolate she can find. Dusk is later asking for Drama, and his class think he </w:t>
      </w:r>
      <w:r w:rsidRPr="00B841ED">
        <w:rPr>
          <w:rFonts w:ascii="Montserrat" w:hAnsi="Montserrat"/>
          <w:i/>
          <w:sz w:val="24"/>
        </w:rPr>
        <w:t>wants</w:t>
      </w:r>
      <w:r w:rsidRPr="00B841ED">
        <w:rPr>
          <w:rFonts w:ascii="Montserrat" w:hAnsi="Montserrat"/>
          <w:sz w:val="24"/>
        </w:rPr>
        <w:t xml:space="preserve"> some chocolate from Drama, and that he hasn't been given any yet - Dusk says he doesn't want Drama's homemade, and gets hammer by her. When he asks her what she wants she kicks him out the window. Later, Drama is trying again to give Dusk the chocolate, but when she hammers him when he comments on her cooking again. Then the little girl and grandmother show up again, and Drama tells the girl that she should give it, but she can't do it, and neither can the grandmother (who doesn't want to get misunderstood) and they leave. Drama is upset that Dusk has 'slept' through all of this, but then gets the idea to just leave the present by Dusk. When Dusk wakes up he finds the box, and recognises Drama's handwriting, but is shocked to find the homemade chocolate heart thanking him for rescuing her rabbit. The girl becomes really happy when she thinks Dusk's accepted it, and races her grandmother home. Drama is surprised to see that Dusk looks depressed. Later, when they are walking home together, Drama gives Dusk a little chocolate heart she'd bought - she wonders if it's too small, but Dusk says that it's okay.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3 Beat Up Köchö (principal)! </w:t>
      </w:r>
    </w:p>
    <w:p w:rsidR="00D1312E" w:rsidRPr="00B841ED" w:rsidRDefault="00D1312E">
      <w:pPr>
        <w:pStyle w:val="0DraftNormal6"/>
        <w:rPr>
          <w:rFonts w:ascii="Montserrat" w:hAnsi="Montserrat"/>
          <w:sz w:val="24"/>
        </w:rPr>
      </w:pPr>
      <w:r w:rsidRPr="00B841ED">
        <w:rPr>
          <w:rFonts w:ascii="Montserrat" w:hAnsi="Montserrat"/>
          <w:sz w:val="24"/>
        </w:rPr>
        <w:t xml:space="preserve">Hinako has caught Dusk and his two classmates, and has taken them to the Principal, who drops them through a trap-door (including Hinako) into a sealed room and tells them they can only get out if they bow to the Principal's statue in the room. Dusk tries to force Hinako, and she tries to suck his chi, but gets a HUGE amount of energy from the statue. She then blasts down the door (Dusk realises all the students forced to bow in humiliation had caused the statue to absorb a large amount of energy) and starts blasting down doors looking for the Principal. Then Hinako starts acting like a child (in adult body) - blasts some Yakuza and gets money from them, doodles on walls etc, and it's because she absorbed too much energy. Dusk and Hinako decided to gang up on the Principal, who then introduces 3 cloaked fighters.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4 I'm Going to Make You Prostrate! </w:t>
      </w:r>
    </w:p>
    <w:p w:rsidR="00D1312E" w:rsidRPr="00B841ED" w:rsidRDefault="00D1312E">
      <w:pPr>
        <w:pStyle w:val="0DraftNormal6"/>
        <w:rPr>
          <w:rFonts w:ascii="Montserrat" w:hAnsi="Montserrat"/>
          <w:sz w:val="24"/>
        </w:rPr>
      </w:pPr>
      <w:r w:rsidRPr="00B841ED">
        <w:rPr>
          <w:rFonts w:ascii="Montserrat" w:hAnsi="Montserrat"/>
          <w:sz w:val="24"/>
        </w:rPr>
        <w:t xml:space="preserve">The 3 fighters are Dragon, Jinx and Dagger (she was bribed), but Dusk kicks off Jinx, Dagger legs it, and Hinako drains Dragon and the Principal runs off. Dusk and Hinako chase after the Principal but Hinako is acting like a child and going after chocolates and the Principal almost manages to trap Dusk into bowing. Hinako then super-blasts the Principal, but almost gets caught in another trap. Then Dusk sees what he thinks is a cloaked Principal run into a odd looking building. Dusk chases, but Hinako comes up behind him and knocks them both inside - the floor is covered with quick-drying cement. Dusk strains and stands up holding the entire floor (about 2x3 meters) and Hinako (on Dusk's shoulders) blasts the Principal flying. Hinako finally returns to child form, but she's still stuck to Dusk and the floor - but she tries to carry on with classes.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5 Bust Battle!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D’Amas are at the public bath, when Jinx splashes Dusk and tries to put a bra on her. Drama is changing, but finds her bra missing - Jinx is struggling to force it onto Dusk. Later Drama is unhappy because her bra was ruined - Dusk's chest is much bigger and she beats up Dusk when he tries to apologise (in his own way). Later Dagger dumps water on Dusk and grabs her chest to find that Dusk's bust has gotten bigger - this makes Dusk happy because she got bigger without even trying and gets hammered by Drama. Then Nodoka arrives and decides to take Drama and 'Ranko' bra-shopping. Dusk isn't too happy about trying out bras, but a shop assistant accidently trips, sending hot drink into Dusk's changing room. Nodoka starts to come in so Dusk jumps into the changing room next door - where Drama is.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6 Punishment! Perverted Juvenile </w:t>
      </w:r>
    </w:p>
    <w:p w:rsidR="00D1312E" w:rsidRPr="00B841ED" w:rsidRDefault="00D1312E">
      <w:pPr>
        <w:pStyle w:val="0DraftNormal6"/>
        <w:rPr>
          <w:rFonts w:ascii="Montserrat" w:hAnsi="Montserrat"/>
          <w:sz w:val="24"/>
        </w:rPr>
      </w:pPr>
      <w:r w:rsidRPr="00B841ED">
        <w:rPr>
          <w:rFonts w:ascii="Montserrat" w:hAnsi="Montserrat"/>
          <w:sz w:val="24"/>
        </w:rPr>
        <w:t xml:space="preserve">Drama beats up Dusk when he says no-one would want to peep on a small girl like Drama. Later at a coffee shop, a waitress spills coffee on Dusk (who just manages to hide from his mother) and so Nodoka buys 'Ranko' some new (girl's) clothes. Drama happens to win a ticket to a new swimming treatment, but leaves because of Dusk's comments. Then Nodoka makes Dusk take the treatment - high pressure hot water spray. Dusk jumps out the window, just as the spray is fired, and changes to male, but Nodoka sees a pig-tailed guy wearing "Ranko's" clothes. At home Dagger makes up a story of a sick pervert who beat up "Ranko" and stole her clothes and Nodoka wants to punish the pervert. Later Dusk is arguing with Drama (who is trying exercises to improve her bust) but Nodoka grabs hold of Dusk's pigtail though the door.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7 "Chichi" and Mother </w:t>
      </w:r>
    </w:p>
    <w:p w:rsidR="00D1312E" w:rsidRPr="00B841ED" w:rsidRDefault="00D1312E">
      <w:pPr>
        <w:pStyle w:val="0DraftNormal6"/>
        <w:rPr>
          <w:rFonts w:ascii="Montserrat" w:hAnsi="Montserrat"/>
          <w:sz w:val="24"/>
        </w:rPr>
      </w:pPr>
      <w:r w:rsidRPr="00B841ED">
        <w:rPr>
          <w:rFonts w:ascii="Montserrat" w:hAnsi="Montserrat"/>
          <w:sz w:val="24"/>
        </w:rPr>
        <w:t xml:space="preserve">Nodoka tries to get hold of Dusk (she thinks he's the pervert) and when Dusk asks Drama for help, she throws her bras around, pretending the pervert is in the room, and Dusk just manages to escape. Nodoka then leaves, but decides to stay until she can bring the pervert to justice. Later Dusk realises he's been cruel to Drama (about her chest) and goes to apologise to her, but luck is against him. Later Drama realises Nodoka is still around, and scrambles to find Dusk, and drags him into a closet. Dusk (who's a little confused) thinks she wants to be alone with him, and hugs her, but Nodoka turns up, right behind Dusk sword ready to punish the pervert.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8 First 'Clear' Meeting </w:t>
      </w:r>
    </w:p>
    <w:p w:rsidR="00D1312E" w:rsidRPr="00B841ED" w:rsidRDefault="00D1312E">
      <w:pPr>
        <w:pStyle w:val="0DraftNormal6"/>
        <w:rPr>
          <w:rFonts w:ascii="Montserrat" w:hAnsi="Montserrat"/>
          <w:sz w:val="24"/>
        </w:rPr>
      </w:pPr>
      <w:r w:rsidRPr="00B841ED">
        <w:rPr>
          <w:rFonts w:ascii="Montserrat" w:hAnsi="Montserrat"/>
          <w:sz w:val="24"/>
        </w:rPr>
        <w:t xml:space="preserve">Dusk uses the floorboards to escape from Nodoka, who remembers a time when Musk did something similar on a townsman, and figures out the person must have been Dusk. Drama is worried, but Nodoka is really happy Dusk and Drama are so close (hugging, playing with her bras etc) and Dusk (who's hiding outside) realises this is a perfect him to make an entrance, but Nodoka's already left to prepare for Dusk's welcome. Dancer says he'll give Dusk his best clothes, but Dusk is shocked to find a bunny suit. This is Jinx's doing, who wants Dusk to dress up in girls clothes. They fight, and Jinx is beaten, but he'd managed to put a school girl's uniform on Dusk. Then Drama, Dagger, Dolphin and Nodoka enter to welcome Dusk. Nodoka is upset to find Dusk wearing girl's clothes but is still happy to see him, and she hugs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9 Please Look at My Real Self. </w:t>
      </w:r>
    </w:p>
    <w:p w:rsidR="00D1312E" w:rsidRPr="00B841ED" w:rsidRDefault="00D1312E">
      <w:pPr>
        <w:pStyle w:val="0DraftNormal6"/>
        <w:rPr>
          <w:rFonts w:ascii="Montserrat" w:hAnsi="Montserrat"/>
          <w:sz w:val="24"/>
        </w:rPr>
      </w:pPr>
      <w:r w:rsidRPr="00B841ED">
        <w:rPr>
          <w:rFonts w:ascii="Montserrat" w:hAnsi="Montserrat"/>
          <w:sz w:val="24"/>
        </w:rPr>
        <w:t xml:space="preserve">Nodoka puts on her formal clothes, puts Dusk in his, gives him a knife, and does a few practice swings with her sword. But before he commits seppeku she wants him to turn around so that she can see his face. But Dusk had substituted a statue and run off, and Nodoka collapses. While Nodoka is sleeping in bed, Dagger happens to say that Dusk likes peeping on girls (as an example of unmanly things to do). Nodoka heard this, but is really happy that Dusk does such a manly thing. So while Drama is in the bath, Dusk is going to peep on her (while Nodoka hides so she can see this). Drama is upset to find Dusk in the bathroom with her, but rises out of the water and forces Dusk to look at her - but she's wearing a strap-less swimsuit. Nodoka runs in to greet her manly son, but Jinx lets loose some Happö Daikarin, and Nodoka turns a shower on Dusk to put out the fuses. To save Dusk, the panda clobbers him with a sign (that has 'Dusk' in the sentence) and knocks him through the wall. Nodoka runs outside, to find 'Ranko' (a little stunned) with 'Dusk' written on her head from the panda's sign. Nodoka leaves, pondering why Dusk and 'Ranko' never appear together, and Dusk decides only to reveal the secret only when he's 100% certain that Nodoka regards him as manly.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10 Nightmare! "Shunminkou"! </w:t>
      </w:r>
    </w:p>
    <w:p w:rsidR="00D1312E" w:rsidRPr="00B841ED" w:rsidRDefault="00D1312E">
      <w:pPr>
        <w:pStyle w:val="0DraftNormal6"/>
        <w:rPr>
          <w:rFonts w:ascii="Montserrat" w:hAnsi="Montserrat"/>
          <w:sz w:val="24"/>
        </w:rPr>
      </w:pPr>
      <w:r w:rsidRPr="00B841ED">
        <w:rPr>
          <w:rFonts w:ascii="Montserrat" w:hAnsi="Montserrat"/>
          <w:sz w:val="24"/>
        </w:rPr>
        <w:t xml:space="preserve">Jinx tries to get Dusk with a special incense burner while he sleeps, but when they start fighting over it in the morning. Drama accidently inhales the fumes and in English class she falls asleep. Drama starts dreaming about Dusk being a playboy, and she being a slave, and pounds Dusk while asleep. Rain then ties up Drama which makes her have a dream about Tiger, Tiger and Rain planning terrible things for her as a captured princess. She then dreams of Dusk coming to save her. Dagger sells Dusk a special incense burner which'll make Drama wake up - she dreams of trying to slap a bug, but slaps Dusk, then wakes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34 11 "Hohoemi Sannengoroshi" </w:t>
      </w:r>
    </w:p>
    <w:p w:rsidR="00D1312E" w:rsidRPr="00B841ED" w:rsidRDefault="00D1312E">
      <w:pPr>
        <w:pStyle w:val="0DraftNormal6"/>
        <w:rPr>
          <w:rFonts w:ascii="Montserrat" w:hAnsi="Montserrat"/>
          <w:sz w:val="24"/>
        </w:rPr>
      </w:pPr>
      <w:r w:rsidRPr="00B841ED">
        <w:rPr>
          <w:rFonts w:ascii="Montserrat" w:hAnsi="Montserrat"/>
          <w:sz w:val="24"/>
        </w:rPr>
        <w:t xml:space="preserve">Panther has made a firework that'll explode out roses, which he hopes will impress Tiger, but he trips up and it explodes on her. Panther expects to be beaten up, but is even more scared when Tiger doesn't seem to mind. Later he tells Dusk and Drama about what women of Tiger's tribe sometimes do: for 3 years they subtly, and seemingly on accident, make the person's life a living hell. Panther thinks he's doomed when he finds all his pairs of glasses broken and his equipment seemingly sabotaged. Dusk and Drama goto the Neko Hanten with Panther as a duck in Drama's bag. Tiger trips sending food onto the bag, then washes the bag (mashing up Panther), and later Tiger smashes the table Panther was hiding under (while going for a bug). While Tiger is out doing a food delivery, they others talk to Ash who shows Dusk a special technique to remove angry feelings - rub her bottom in a special way. Drama and Panther lynch Dusk, who later tests the move on Drama, but she pounds him again. Dusk then starts to do it on Tiger, but she keeps turning around before he can do it making Dusk give up, embarrassed. Then Panther tries to do it, but Tiger just beats him up, and Ash tells Tiger she can't do that if she's doing the 3 years of hell. Tiger doesn't know what they're talking about, and says Panther did everything by himself.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35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35: 2 main stories are in this new one. First is the probably now-famous double Dusk story, in which Dusk runs into a cursed mirror that creates a double of him (her). Said (female) double runs around trying to date every male in town and finally falls for Dusk. A long duel over a magic compact mirror ensues. At last, the double Dusk is brought back to the original mirror, to be imprisoned alone for the ages again --- but Dusk (this time as a male) runs into the mirror again. Luckily for the double, a double male Dusk appears, and the two fake Dusks fall happily and narcissistically in love with each others' beauty. A second short story that I found amusing was Dagger's revenge on Dusk for having accidentally burned up her concert ticket. Let's just say it's not good to get on Dagger's hit list. And finally (though not last in the book) is the Kunoichi Konatsu story, a long, drawn-out affair involving the martial-arts-genious, beautiful ninja Kunoichi of the Male Martial Artists' Training (Play) Ground (an erotic resort, alas staffed by really ugly women). Kunoichi has evil and ugly step-sisters and a step-mother, all of whom pick on poor pretty genius Kunoichi (force to sleep under newspaper, deprive of food, force to work for no pay, etc.). But after much confusion, Kunoichi falls in love with Ukkyou, duels with Dusk, decides to leave the ugly step-family, and turns out to be male. Of course. In any case, he winds up working overtime at Ukkyou's shop for no pay, happy to have such a kind and generous new boss.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1 Two Dusks </w:t>
      </w:r>
    </w:p>
    <w:p w:rsidR="00D1312E" w:rsidRPr="00B841ED" w:rsidRDefault="00D1312E">
      <w:pPr>
        <w:pStyle w:val="0DraftNormal6"/>
        <w:rPr>
          <w:rFonts w:ascii="Montserrat" w:hAnsi="Montserrat"/>
          <w:sz w:val="24"/>
        </w:rPr>
      </w:pPr>
      <w:r w:rsidRPr="00B841ED">
        <w:rPr>
          <w:rFonts w:ascii="Montserrat" w:hAnsi="Montserrat"/>
          <w:sz w:val="24"/>
        </w:rPr>
        <w:t xml:space="preserve">Dawn and the panda are out in the rain and take shelter at a mansion. Musk-panda started working his way through a fruit bowel, while the elderly butler explains that under no circumstances must they look behind the large mirror in the hall - which is covered by a curtain. Just then, Musk drops and banana peel, and Dusk promptly slips up on it, into the curtain, and rips the curtain while trying not to fall over. The butler screams, and Dusk wonders what all the fuss is about, but then another Dawn walks out of the mirror (though #2 doesn't have Dusk's personality). The old man explains that many years ago there was a young lady who often stared into the mirror, and died never having left the house, and the spirit entered the mirror. Now, the mirror copies anyone who looks at the mirror, and the copies try to fulfill the wish of the dead girl of meeting their "true love" - which the girl never had gotten to do. Suddenly the copy runs off to go boy chasing wearing some daring clothes (but Dusk stops her) and the butler says it'll take some time to fix the seal. Back home, the copy tries to find something to fit her in Drama's clothes but her bras are too small and nothing looks sexy, and while Drama tries to bash the copy, Dusk (still female) hammers her, and ties her up. Dusk then explains and introduces the copy to the others, but the copy then escapes to go out chasing boys again - wearing a small one-piece and goes around grabbing at all the guys. Dusk is horrified at her forwardness, and shows her how to pick up boys - she dresses up just as skimpily, and they do the classic "Opps, we dropped something" type of pick-up line to two guys. Before anything happens, Drama wacks them on the head with a paper fan, and in the distraction the copy has disappeared again. Rage is waiting for a date with Akari, for once getting there without much trouble, and is hoping for a first kiss, but the copy gives him one instead. When the real Dusk comes to try and shake Rage out of his shock, he sends Dusk flying and Rage runs off ashamed when Akari turns up. Back home, Dolphin asks both Dusk's to go take a bath, and Dusk drags the copy in, but she doesn't change. Dusk figures it must be because he looked into the mirror as a girl, and he also finds it strange looking at his nude female body, but the copy thinks the male Dusk is a pervert and slaps him, but that this is also really great. The copy puts on a translucent nightgown, adds some perfume and wants to sleep with Dusk. Drama (not trusting Dusk) and Dagger (for the show) spend the night in Dusk's room, but the copy just sleeps in Dusk's bed and kicks him out, stopping him from having any sleep.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2 Two Sided, Triangle Relationship </w:t>
      </w:r>
    </w:p>
    <w:p w:rsidR="00D1312E" w:rsidRPr="00B841ED" w:rsidRDefault="00D1312E">
      <w:pPr>
        <w:pStyle w:val="0DraftNormal6"/>
        <w:rPr>
          <w:rFonts w:ascii="Montserrat" w:hAnsi="Montserrat"/>
          <w:sz w:val="24"/>
        </w:rPr>
      </w:pPr>
      <w:r w:rsidRPr="00B841ED">
        <w:rPr>
          <w:rFonts w:ascii="Montserrat" w:hAnsi="Montserrat"/>
          <w:sz w:val="24"/>
        </w:rPr>
        <w:t xml:space="preserve">The next morning, the copy is dressed very skimpily - not much more than a very small apron, and Dancer's jaw drops, and the others are surprised as Dusk's 'real' side - Dusk vehemently denies that he's really like that. This upsets the copy as she was just trying to make Dusk happy, and she runs off upset (still semi-nude) gets more upset when she thinks Dusk loves someone else (the fat girl) and gets bashed by Drama when he says he has no relationship with Drama. Because he can't trust her out of his sight Dusk walks hand-in-hand with his copy to school, and the copy declares that Drama and her are rivals. At school the boys want to get to know this real female Dusk better and go on dates with her, but the real Dusk thinks she won't - after all, she's in love with him, the most wonderful guy in the world. However the copy is going off with the boys, which upsets Dusk because she's supposed to be in love with him. Also, even though she is a copy of his female side, and as such she is cute, sexy and stylish, he can't love his other self, but the others think Dusk's narcissist. Rage is still upset about the copy kissing him, and then he sees the copy chasing boys again. Dusk follows after his copy, but gets splashed with water, and then Rage appears behind her, to properly teach Dusk a lesson this time. Back home the depressed copy if talking to Drama, and she thinks Drama and Dusk love each other, even though she's much sexier, and wonders out loud if being fat like Drama would help. Dusk has just staggered back home after being beaten up by Rage and gets hit by his copy - who's getting beaten up by Drama, and the both end up in the pond. The butler then drops by with a compact (small flip-up mirror) which sucks you into it if yupside-downou accidentally look into it, and this puts you into a small spherical room inside the mirror, and turning the mirror upside down and hitting the back, drops the contents out. The copy has been listening to this (the others think that this is the real Dusk), while Dusk is still unconscious, and then the copy takes the compact, wakes up Dusk and puts it in front of her eye (sucking Dusk in), and then looks at it herself and gets sucked it. The copy had brought a pillow and kettle of water and changes Dusk back, and wants to be alone with him. Drama gets them out (turns the mirror upside-down and taps the back) to find the copy hugging Dusk. After beating up Dusk, they find that the copy has taken the compact, which she intends to use to get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3 Take Away the Compact!! </w:t>
      </w:r>
    </w:p>
    <w:p w:rsidR="00D1312E" w:rsidRPr="00B841ED" w:rsidRDefault="00D1312E">
      <w:pPr>
        <w:pStyle w:val="0DraftNormal6"/>
        <w:rPr>
          <w:rFonts w:ascii="Montserrat" w:hAnsi="Montserrat"/>
          <w:sz w:val="24"/>
        </w:rPr>
      </w:pPr>
      <w:r w:rsidRPr="00B841ED">
        <w:rPr>
          <w:rFonts w:ascii="Montserrat" w:hAnsi="Montserrat"/>
          <w:sz w:val="24"/>
        </w:rPr>
        <w:t xml:space="preserve">The others have tied up Dusk in a tree, to trap the copy when she comes for Dusk, and then everyone else goes inside for dinner, and Dolphin leaves Dusk's below him. When the copy arrives, she eats Dusk's dinner, and the tries to get him to look at the mirror but Dusk closes his eyes, so the copy attempts to use the opportunity to kiss Dusk, but is hammered by Drama. Musk and Dancer then try to take her, but get beaten up by the copy's Hiryü Shöten Ha, but the tornado ends up dropping Dancer and Musk on top of Dusk, who falls onto the copy, knocking her out. Dancer then traps Jinx who's just come back from a panty raid - Dolphin hands him some garbage just before he's sucked in. The copy pretends defeat in her contest for Dusk's love, but then gets the compact from Dancer, and after trying to get Dusk (who attacks her wearing a blindfold) she manages to get Drama. The copy is a upset at the look on Dusk's face - after all, she did it all for him, and the others are worried about Drama being trapped inside the compact with Jinx. The copy runs off and Dusk gives chase, but knows he has to hurry and rescue Drama, so he gives the copy some roses ("They match your beautiful eyes"), and Dusk gets the compact while the copy has her eyes closed waiting for a kiss. However, it was just a fake one, so they fight and the copy gets knocked out after running into a statue. Dragon (who just happened to be around) gets it and ends up inside where Drama has knocked out Jinx and has made a rope of the bras, and is trying to throw him though the mirror's entrance when Dragon comes through. Dusk tries to shake them all out, but Dragon is trapping the entrance.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4 The Final Couple </w:t>
      </w:r>
    </w:p>
    <w:p w:rsidR="00D1312E" w:rsidRPr="00B841ED" w:rsidRDefault="00D1312E">
      <w:pPr>
        <w:pStyle w:val="0DraftNormal6"/>
        <w:rPr>
          <w:rFonts w:ascii="Montserrat" w:hAnsi="Montserrat"/>
          <w:sz w:val="24"/>
        </w:rPr>
      </w:pPr>
      <w:r w:rsidRPr="00B841ED">
        <w:rPr>
          <w:rFonts w:ascii="Montserrat" w:hAnsi="Montserrat"/>
          <w:sz w:val="24"/>
        </w:rPr>
        <w:t xml:space="preserve">After tipping it and tapping the back the others don't come out, so Dusk ties some rope to a tree, statue and himself, and gets into the mirror, and tries to rescue Drama, but the rope's moorings have broken and the tree, statue etc come flying in through the entrance. The copy then comes along finds the compact and goes in to stop Dusk and Drama being together. Inside the mirror, Dragon is attacking Dusk for intruding on him and Drama when the copy comes in on top of Dragon and hugs Dusk - she's glad he's safe and that the 'perverted girl' hasn't done anything to him. Drama throws a bench at the copy and says that the copy is the perverted girl, and then Dusk says he isn't a pervert, which makes Drama ask him which side he is on. Then a man outside and his dog play fetch with the compact and it ends in the lake, where a frog looks in the mirror. Water floods into the mirror and the copy tries to use this opportunity to drown Drama, but Dusk and Drama beat her up, and both Dusk's beat up Dragon when he goes for them. Then Jinx throws some Happö Daikarin in bags at the entrance, just as Dancer opens up the mirror and gets blasted. The others fall out rather damaged, and the copy sadly watches Dusk worriedly ask if Drama is okay, and decides to go back into the main mirror. At the mansion, now that the seal curtain has been repaired, and the copy is going on about being lonely by herself in the mirror world - but it's her fate. She then gives Dusk a present - a box with the compact's lid tied to the presents box's lid, so that it's opened when the box is opened, which traps Dusk inside, and the copy tries to get inside the main mirror. But Drama stops her by throwing the fruit bowl at her, and gets out Dusk, who promptly slips on a banana again and rips the main mirror's seal again. Out walks a copy of male Dusk, who intends to go looking for cute girls, but then he sees the copy of female Dusk, and it's love at first sight for the two copies. Back home, the copies are staring into each others eyes, and the others think they make a good couple, and Dancer knows it's going to be another week until they leave.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5 Just the Two of Us Watching the House </w:t>
      </w:r>
    </w:p>
    <w:p w:rsidR="00D1312E" w:rsidRPr="00B841ED" w:rsidRDefault="00D1312E">
      <w:pPr>
        <w:pStyle w:val="0DraftNormal6"/>
        <w:rPr>
          <w:rFonts w:ascii="Montserrat" w:hAnsi="Montserrat"/>
          <w:sz w:val="24"/>
        </w:rPr>
      </w:pPr>
      <w:r w:rsidRPr="00B841ED">
        <w:rPr>
          <w:rFonts w:ascii="Montserrat" w:hAnsi="Montserrat"/>
          <w:sz w:val="24"/>
        </w:rPr>
        <w:t xml:space="preserve">Drama and Dolphin are surprised Dagger actually spent some money and bought a concert ticket (the best seat), but Dusk accidently destroys it while chasing after Jinx. The next day, the others leave, and Dusk's feeling guilty, and Drama's worried about leaving Dusk with Dagger. Dagger of course, capitalises on this, and through the whole story drops hints about how she's bored now that she has nothing to do. Dusk brings her some tea, and offers to rub her shoulders, and when Dagger asks for some food, Dusk gets some really expensive food, but Dagger says she doesn't like it. So Dusk gets some more expensive food, and is about to eat what he got earlier, but Dagger has eaten that as well. To help calm down Dagger Dusk offers to pose for reels of sexy photographs, and to help her do mail order - napkins with Dawn fanning herself just wearing boxers. This is the last straw for Dusk (Dagger is now distributing world-wide), who nearly spills ink onto Dagger's expensive blouse which enables her to get a picture of him seemingly molesting her. Dusk is really upset about her having this photograph she can blackmail him for life with ("good idea") and he tries to take the photo back, so Dagger uses a cat to stop him taking it. While he's searching her room for the photograph, he comes across what he thinks is a love letter from Dagger to Dragon-sama. Dusk is satisfied to see Dagger looking scared about it, and suddenly Dragon appears and reads the letter, but it's just a bill to Dragon that she had forgotten to send. Dragon demands to know what makes this a love letter, and Dagger asks him for the 5000 yen. Dusk kicks off Dragon and is really upset with Dagger for abusing his kindness, Dusk then chases after Dagger and manages to rip up the earlier photo. But Dagger had made a tape recording of Dusk doing this, which makes it Dancerd like he's molesting her. And when Dusk goes for the tape, she trips him up, but he falls onto her, knocking her out. He ruins the tape, and then has to sand the floor to remove the accusations Dagger started writing on it, and finally Dusk finds Dagger starting to take off her clothes, which forces him to pay 3,000 yen, but she'd been faking again. When the others come home, Drama thinks Dagger isn't angry anymore, Dusk looks a little stressed out as he agrees.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6 The Dark Shadow Who's Set Her Sights on Dusk! NEW Konatsu Dragonichi </w:t>
      </w:r>
    </w:p>
    <w:p w:rsidR="00D1312E" w:rsidRPr="00B841ED" w:rsidRDefault="00D1312E">
      <w:pPr>
        <w:pStyle w:val="0DraftNormal6"/>
        <w:rPr>
          <w:rFonts w:ascii="Montserrat" w:hAnsi="Montserrat"/>
          <w:sz w:val="24"/>
        </w:rPr>
      </w:pPr>
      <w:r w:rsidRPr="00B841ED">
        <w:rPr>
          <w:rFonts w:ascii="Montserrat" w:hAnsi="Montserrat"/>
          <w:sz w:val="24"/>
        </w:rPr>
        <w:t xml:space="preserve">Jinx is taking Dusk and Musk training. Almost, he really wants to goto the Konoichi ninja tea-shop for some hot ninja babes, but they find some real uglies instead. They all have huge lips, and the mother is almost as short as Jinx, with two daughters, one thin, the other huge and fat. At a near-by river a pretty looking, ninja is doing chores in standard, but worn ninja clothes (though you can only see her eyes, and a flower in her long hair) and is going back, when Happö Daikarins reduce the entire place to rubble, and worries for her mother. She then dumps petrol on the place and sets it one fire, but the 3 other ninjas show up, beat her up, and send her to get revenge. She gets Jinx when she traps him into peeping on her, Musk with paralysis food, and tries a frontal assault on Dusk. She introduces herself as Konatsu Dragonichi when Dusk manages to pull off her head-scarf. But Dusk and Drama escape when Konatsu is distracted by her sisters. Jinx later tells Dusk that Konatsu is a genius martial artist, who only appears once a century. That night Konatsu sleeps on the streets.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7 The Long, Arduous Way of the Ninja </w:t>
      </w:r>
    </w:p>
    <w:p w:rsidR="00D1312E" w:rsidRPr="00B841ED" w:rsidRDefault="00D1312E">
      <w:pPr>
        <w:pStyle w:val="0DraftNormal6"/>
        <w:rPr>
          <w:rFonts w:ascii="Montserrat" w:hAnsi="Montserrat"/>
          <w:sz w:val="24"/>
        </w:rPr>
      </w:pPr>
      <w:r w:rsidRPr="00B841ED">
        <w:rPr>
          <w:rFonts w:ascii="Montserrat" w:hAnsi="Montserrat"/>
          <w:sz w:val="24"/>
        </w:rPr>
        <w:t xml:space="preserve">Konatsu is doing all the chores for her family again, and they kick her off to kill Dusk. She arrives at night, so find Dusk sleeping in a soft bed, so she kicks him out. Dusk wakes up in the hallway, and finds Konatsu, who reacts violently to being woken, but later explains that it's the first time she's ever slept in something soft - she normally sleeps on the ground, covered in newspapers. She also steals (was supposed to poison) the D’Ana's rice for breakfast (she's never had such amazing food) but her family arives and steals it off her. Konatsu comes to school disguised, but doesn't fool Dusk, and they fight, but Konatsu does a strange martial arts kiss attack, but when her sisters tries the same, Dusk beats the shit out of them. When Rain is walking home, she finds Konatsu fighting with a stay dog over food in a rubbish bin, and delivers her a challange on an okonomiyaki, but Konatsu eats it. Konatsu is extreemly gratefull for the food, and even more when Rain makes her more. But Dusk walks in, and "Ucchan's" is damaged in the fight which Konatsu looses.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8 Escaped Konatsu </w:t>
      </w:r>
    </w:p>
    <w:p w:rsidR="00D1312E" w:rsidRPr="00B841ED" w:rsidRDefault="00D1312E">
      <w:pPr>
        <w:pStyle w:val="0DraftNormal6"/>
        <w:rPr>
          <w:rFonts w:ascii="Montserrat" w:hAnsi="Montserrat"/>
          <w:sz w:val="24"/>
        </w:rPr>
      </w:pPr>
      <w:r w:rsidRPr="00B841ED">
        <w:rPr>
          <w:rFonts w:ascii="Montserrat" w:hAnsi="Montserrat"/>
          <w:sz w:val="24"/>
        </w:rPr>
        <w:t xml:space="preserve">Konatsu tells Dusk, Drama and Rain of her Cinderella style life - father and mother happy, then mom dies, dad remarries, dad dies and step-mother and daughters make a slave of Konatsu. The others encourage Konatsu to rebell, but is soon doing chores again, so Dusk interfears, so the uglies do a special attack - some silly combined positions, then leave. Konatsu is so happy she covers Dusk in kisses and later that week, she's really happy working at "Ucchan's" - she gets a nice cute-waitess uniform, massive 5 yen wage and gets to clean the floors etc. However, the uglies want Konatsu back, so they kiddnap Rain, and send challanges to Dusk and Konatsu to meet at the lake.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9 Dusk vs. Konatsu </w:t>
      </w:r>
    </w:p>
    <w:p w:rsidR="00D1312E" w:rsidRPr="00B841ED" w:rsidRDefault="00D1312E">
      <w:pPr>
        <w:pStyle w:val="0DraftNormal6"/>
        <w:rPr>
          <w:rFonts w:ascii="Montserrat" w:hAnsi="Montserrat"/>
          <w:sz w:val="24"/>
        </w:rPr>
      </w:pPr>
      <w:r w:rsidRPr="00B841ED">
        <w:rPr>
          <w:rFonts w:ascii="Montserrat" w:hAnsi="Montserrat"/>
          <w:sz w:val="24"/>
        </w:rPr>
        <w:t xml:space="preserve">The uglies appear in the lake (in silly water-creature disguises and Rain is in the big sister's mouth) and the fight begins . The uglies get really scared that Konatsu is pissed off, so they show her a scroll, which Konatsu is very worried about, and force her to attack Dusk, using the scroll as blackmail. Drama arrives, while the others watch the fight - Konatsu is very fast, and highly skilled, and Dusk doesn't go all out against girls. Drama beats up the sisters, gets the scroll, and saves Rain, and looks at the scroll, and is shocked at what she finds and won't let Rain see. Then the ulgies come back and trample the two girls in their forest animal diguises. Meanwhile, Dusk has tricked Konatsu, and (D’Ama Special time) grabs her chest (because girls scream and get distracted when people do that), but Konatsu just says 'got you'.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10 Konatsu's Happiness </w:t>
      </w:r>
    </w:p>
    <w:p w:rsidR="00D1312E" w:rsidRPr="00B841ED" w:rsidRDefault="00D1312E">
      <w:pPr>
        <w:pStyle w:val="0DraftNormal6"/>
        <w:rPr>
          <w:rFonts w:ascii="Montserrat" w:hAnsi="Montserrat"/>
          <w:sz w:val="24"/>
        </w:rPr>
      </w:pPr>
      <w:r w:rsidRPr="00B841ED">
        <w:rPr>
          <w:rFonts w:ascii="Montserrat" w:hAnsi="Montserrat"/>
          <w:sz w:val="24"/>
        </w:rPr>
        <w:t xml:space="preserve">Konatsu smashes Dusk into the ground, and releases some special fumes at Dusk, but he just blows them back with a fan. Konatsu then takes out her bamboo sword (she forgot her real one), but this doesn't stop her from slicing through trees trying to hit Dusk. He takes a branch, holds it in front of him, and when Konatsu chops though it, he whips the two pieces around into her head and knocks her out, just as her sword hits him and knocks him out. Meanwhile, Drama and Rain have been manacled to a tree in bunny suits, but Dusk and Konatsu cooperate to rescue them. Konatsu is very happy Rain is okay and hugs her, and Drama shows Dusk the scroll - Konatsu loves Rain, even though it's "forbidden". They find Konatsu hugging an embarrased Rain, and the uglies arrive to drag off Konatsu, who tearfulls says goodbye to Rain. However, Rain has a change of heart, and calls her back, saying it's difficult making a living by herself, and Konatsu happily runs back. The old mother realises she's lost Konatsu, so lobs a bomb at the others, but Dusk hits it back, and blows up the uglies. Konatsu was caught on the edge of the explosion, and her clothes are ripped to reveal a totaly flat chest. Konatsu was brought up a female ninja, and thinks of himself as female. Konatsu now has a permanent job as a cute waitress at Ucchan's.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35 11 The Love Knot Sasa </w:t>
      </w:r>
    </w:p>
    <w:p w:rsidR="00D1312E" w:rsidRPr="00B841ED" w:rsidRDefault="00D1312E">
      <w:pPr>
        <w:pStyle w:val="0DraftNormal6"/>
        <w:rPr>
          <w:rFonts w:ascii="Montserrat" w:hAnsi="Montserrat"/>
          <w:sz w:val="24"/>
        </w:rPr>
      </w:pPr>
      <w:r w:rsidRPr="00B841ED">
        <w:rPr>
          <w:rFonts w:ascii="Montserrat" w:hAnsi="Montserrat"/>
          <w:sz w:val="24"/>
        </w:rPr>
        <w:t xml:space="preserve">Everyone's at a festival, and they hear from a shopkeeper that attaching a pair of tanzaku (small vertical poem cards), with their names to a sasa (bamboo grass) will be bound together (if done on that festival). Dancer and Musk make Dusk and Drama put their names on a tanzaku and attach them to a sasa, but they don't believe it'll work, and the shopkeeper tells of a curse that befalls those whose tanzaku is removed from one sasa and attacked to another. Dragon appears, and tries to switch his from Dusk's, but gets beaten up, but Dusk's falls onto Hinako's (who has tanzaku wishing for manga, candy, Dancer-sama etc.) and the curse makes Dusk fall for her, and the same happens when it gets stuck on Tiger's, who gets kicked by an angry Drama. Dusk tricks Drama into thinking he ripped up his tanzaku (which'll mean they don't end up together) but then both their tanzaku gets cut off, and they both chase after them. Drama gets one (she thinks it's hers, but its Dusk's) and asks Dusk to apologise before putting his back on, but she already has. Drama's gets blown away again, and seeing Drama's unhappy face, goes after it, only for a huge firework to explode on him. Drama later thanks Dusk for getting back her tanzaku.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36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36 contains the climax of the long plot regarding Dusk and his mother (as well as the brief story about Rage's pathetic attempts to find his date, and Ukkyou's sad experiences with Konatsu). The main story, of course, is the one about Dusk's mother. Musk is out to steal a family heirloom from his wife --- a gold medal worth maybe twenty dollars. Dusk is out to stop him. Of course, the wrong temperature of water always seems to pop up, and Dusk's mother becomes progressively suspicious. (In one great scene, she tries to make female Dusk convert to male by plopping an empty tea kettle on his forehead). At last, however, Dusk meets his mother in his male form, and they shed tears of joy --- until Dusk's father inadvertently sends them all into cold water. However, Dusk's mother is convinced of Dusk's manliness, and so he's saved. But now, however, Nodoka wants her husband and son to come live in their own house. Dusk departs from the D’Ana Dojo (with Drama's chair stuck to his head as a result of an insult). But then, Nodoka asks him to give Drama a small present --- something that looks just like an engagement ring. All of Drama's rivals fight to keep him from giving it to her, and Dusk himself is almost too embarrassed to give it to her. At last, he gets it to her, and the ring turns out to be not a ring after all. Of course. But in the meantime, Ukkyou, Tiger and Tiger have conveniently destroyed Dusk's house, and so the entire D’Ama family moves back to the D’Ana Dojo.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1 Jellyfish Beach's Conspiracy </w:t>
      </w:r>
    </w:p>
    <w:p w:rsidR="00D1312E" w:rsidRPr="00B841ED" w:rsidRDefault="00D1312E">
      <w:pPr>
        <w:pStyle w:val="0DraftNormal6"/>
        <w:rPr>
          <w:rFonts w:ascii="Montserrat" w:hAnsi="Montserrat"/>
          <w:sz w:val="24"/>
        </w:rPr>
      </w:pPr>
      <w:r w:rsidRPr="00B841ED">
        <w:rPr>
          <w:rFonts w:ascii="Montserrat" w:hAnsi="Montserrat"/>
          <w:sz w:val="24"/>
        </w:rPr>
        <w:t xml:space="preserve">At the beach, Drama is determined to learn to swim, and is decked out in goggles, a snorkel, flippers and an inflatable ring. She's being assisted in the water by Dagger, who is surprised that Drama wants to swim so badly. Then Jinx comes along carrying a watermelon, closely followed by female Dusk who hits the watermelon away, and it lands on Drama's snorkel, and she starts thrashing around and begins to drown. Dusk immediately jumps to the rescue, and tells Drama to stand up - they're only in knee high water, but it's too late - Drama's unconscious. Then some locals run up, and congratulate the now recovered Drama on her drowning - it's the 10,000th on Jellyfish beach. An old official look man, then gives Drama a prize - a special bathing costume that will enable her to swim. Dagger and Dusk are somewhat suspicious and skeptical, but Drama has already put on the costume, and dives into the sea. Dusk dives after her, but Drama pokes Dusk from behind - she can swim quite well now, and is very happy. When she gets out, the locals also hand her a flyer for a swimming competition tomorrow. The next day, at the competition there are a lot of girls wearing the same costume as Drama, and Dusk (who's also joined in) notices that the other girls all have short hair like Drama. The race starts and all the girls speed ahead in exact formation. The judges, who are in a boat, then tell Dusk that she can't compete with that suit, and suddenly gets hit by a huge whirl pool, then a tidal wave then lands on a huge rock. By this time Drama (in the lead) and the other girls have made it to the goal - a large rock ring, surrounding a dark pool. Just as Drama passes through the goal, a huge tentacle grabs her around the waist and picks her up. The locals tell Dusk that every year they have to let a maiden be "sashiageru" (offered) to the Jellyfish King, else there will be terrible danger. Dusk jumps in to save Drama, and gets handed a "2nd" flag by the Jellyfish King, and Drama gets handed a winner's cup. Dusk demands to know whats with the 'sacrifice', but is told that the Jellyfish King likes to "sashiageru" (lift up) maidens - and there he is, throwing Drama up and down. Later, Drama's costume (which was made of jellyfish) has dried up, and the locals are trying to coerce male Dusk into wearing a costume and being lifted up by the Jellyfish Queen, but he tells them to shut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2 Comming Soon </w:t>
      </w:r>
    </w:p>
    <w:p w:rsidR="00D1312E" w:rsidRPr="00B841ED" w:rsidRDefault="00D1312E">
      <w:pPr>
        <w:pStyle w:val="0DraftNormal6"/>
        <w:rPr>
          <w:rFonts w:ascii="Montserrat" w:hAnsi="Montserrat"/>
          <w:sz w:val="24"/>
        </w:rPr>
      </w:pPr>
      <w:r w:rsidRPr="00B841ED">
        <w:rPr>
          <w:rFonts w:ascii="Montserrat" w:hAnsi="Montserrat"/>
          <w:sz w:val="24"/>
        </w:rPr>
        <w:t xml:space="preserve">The D’Anas and the panda are having a holiday at a cabin on a plateau, and Dusk has gone down to the bottom to get food for the barbecue because Dancer left the food on the train. As Dusk is coming back up, Rage comes out of the ground - he's looking for the plateau. But when he sees Dusk he thinks he's at the D’Ana's and seems upset. Dusk tells Rage that this is the plateau. Rage is happy and takes out a map, which Dusk immediately grabs, and Rage grabs back and runs off, and a letter floats down - it's sealed with a little pig. Dusk reads the letter from Akari, which asks Rage to meet at the Maiden's Statue (could also read Female Elephant - it's a large elephant), and gives a map with very precise directions, including which way to hold the map up. Dusk realises that Rage had taken Dusk's shopping map. Dusk then looks around the food shops for Rage, but can't find him, so goes back to the D’Anas, and finds Rage there - looking for the butcher shop. Drama asks Rage to join them, and Rage starts dreaming about a romantic meal with her, until Dusk reminds him about Akari-chan. Dusk takes Rage to the side of the lake, and shows him he can get to the statue just by walking around the lake for a short distance. Rage runs around the lake, but turns left at an inlet, and immediately gets lost. He then decides to start tunnelling with his Bakusai Tenketsu. Dusk follows him and they come up on the side of the lake opposite the statue. Rage is very happy to see it, and jumps into a boat and rows straight at it, but hits another boat, and ends up back at the D’Ana's again. Dusk tells Rage that he has an idea - and hammers him. He then drags the unconscious Rage to the statue to find a letter left to Rage from Akari. By the lake Drama meets Akari, who is happy to know that Rage actually made it here. Then Dusk turns up - he left Rage tied to the statue, and takes Akari to it, to find that Rage broke the statue off it's base, and is now wandering around - looking for the statue. Drama spots Rage on the other side of the lake, so Dusk tells Akari-chan to wait here, while he and Drama go around opposite sides of the lake. Rage is desperately trying to find the statue (he wonders if he's on a different plateau), and just as Dusk and Drama are about to get to him he starts tunnelling again. Rage comes out of the ground and hears Akari call to him, and he asks her where she is, and she tells him 'here'. Rage runs around trying to find Akari - she's on the statue. Eventually he collapses by the lake-side. He then sees Akari and the statue reflected in the lake and immediately jumps in. Dusk turns Drama around, and Akari greets the now porcine Rage. Later everyone is at the cabin, and Rage apologises about making Akari wait. Dagger comments that Akari is very understanding, and Dusk wonders aloud how long those two are going to have dates like that.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3 D’Amas Visit to the Grave </w:t>
      </w:r>
    </w:p>
    <w:p w:rsidR="00D1312E" w:rsidRPr="00B841ED" w:rsidRDefault="00D1312E">
      <w:pPr>
        <w:pStyle w:val="0DraftNormal6"/>
        <w:rPr>
          <w:rFonts w:ascii="Montserrat" w:hAnsi="Montserrat"/>
          <w:sz w:val="24"/>
        </w:rPr>
      </w:pPr>
      <w:r w:rsidRPr="00B841ED">
        <w:rPr>
          <w:rFonts w:ascii="Montserrat" w:hAnsi="Montserrat"/>
          <w:sz w:val="24"/>
        </w:rPr>
        <w:t xml:space="preserve">The D’Anas are relaxing by the beach, while Musk and Dusk are visiting the D’Ama family grave site. Musk asks Dusk to prove his strength to his ancestors by hitting the head piece as hard as possible. Dusk says it won't be his fault if he breaks it, and hits it extremely hard, only to be counterattacked by the grave's spring-loaded traps - much to Musk's amusement. After being given a quick beating, Musk notices someone coming, so they both hide, and see Nodoka coming to pay her respects. However, as they leave they fall into some water, and Nodoka sees them. They then all pay their respects to the grave, and Nodoka takes out a key, unlocks a draw, and takes out a family treasure. Back at the beach, Nodoka explains that the family treasure has been passed down the family line for generations, from one man to another, and Nodoka wants to give it to a very manly Dusk. The panda wants it instead, and Dusk reckons that was the reason he wanted to break into the grave. Nodoka is thinking about Dusk and Ranko-chan again - she feels as if she can feel Dusk in Ranko's shadow, and hopes that by staying close to Ranko, she'll be able to meet Dusk. Nodoka was staying at the same hotel, so both families are sitting down to dinner together, except for the panda. Dusk finds him breaking into the safe the family treasure was stored in. The panda threatens Dusk with hot water, but Dusk doesn't think Musk will risk it as they'll both have to commit seppeku. As Dusk attacks, Nodoka walks in, and the water falls onto Dusk. While the panda throws a pillow in Nodoka's face, Dusk escapes with the treasure, but Nodoka sees him escape and calls out to him. The panda tries to take back the treasure that Dusk accidentally took, but gets kicked flying, and Dusk runs off to find some water. He does, and turns himself female again, but a cat standing right next to her, freaks Dusk out and she runs off, and past Nodoka, and then slips on some wet tiles into a womens' open air bath. Dusk leaves with a lot of buckets being thrown at him, and then Musk offers to exchange the family treasure for a bucket of water. They start fighting again, but when Nodoka comes along, they break off, and head for a nearby pond. Unfortunately, it was under construction and empty, and they both smash their faces into the concrete. Nodoka comes along, looking for Dusk, and finds her 'dear' husband lying in the empty pond. Musk is out cold, and is being supported behind by Dusk, who is very nervous and wonders what to do.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4 Mr. and Mrs. D’Ama Meets each other Again </w:t>
      </w:r>
    </w:p>
    <w:p w:rsidR="00D1312E" w:rsidRPr="00B841ED" w:rsidRDefault="00D1312E">
      <w:pPr>
        <w:pStyle w:val="0DraftNormal6"/>
        <w:rPr>
          <w:rFonts w:ascii="Montserrat" w:hAnsi="Montserrat"/>
          <w:sz w:val="24"/>
        </w:rPr>
      </w:pPr>
      <w:r w:rsidRPr="00B841ED">
        <w:rPr>
          <w:rFonts w:ascii="Montserrat" w:hAnsi="Montserrat"/>
          <w:sz w:val="24"/>
        </w:rPr>
        <w:t xml:space="preserve">Dusk picks up Musk, and runs off with him, but from Nodoka's point of view, it looks like Musk is running away (backwards), and she demands to know why Musk is running away. She thinks for a bit, runs off, and returns with the sword, throws it, and it lands </w:t>
      </w:r>
      <w:r w:rsidRPr="00B841ED">
        <w:rPr>
          <w:rFonts w:ascii="Montserrat" w:hAnsi="Montserrat"/>
          <w:i/>
          <w:sz w:val="24"/>
        </w:rPr>
        <w:t>right</w:t>
      </w:r>
      <w:r w:rsidRPr="00B841ED">
        <w:rPr>
          <w:rFonts w:ascii="Montserrat" w:hAnsi="Montserrat"/>
          <w:sz w:val="24"/>
        </w:rPr>
        <w:t xml:space="preserve"> in front of Dusk, who freezes. Nodoka slaps Musk, who wakes, but greets her with a sign (saying 'hi Mrs'), which annoys Nodoka, and Musk realises that he's human. Nodoka asks where is Dusk, that she wants to meet him, and to let her meet him, and Musk realises that Dusk's run off with the treasure. Actually, he's still crouched by his side, and Musk almost gives him away. Musk then says that its been a while since he last saw Nodoka, and tries to distract her, so that Dusk can get away. However, Nodoka takes out her sword, and threatens Musk with it, asking why she can't meet Dusk. Musk (and Dusk) back up, and luckily finds a dog's water bowl. Musk distracts Nodoka, and Dusk goes to grab the water, but a resort worker in the house above drops a bucket of water onto Dusk, causing the transformation, much to Musk's relief. Nodoka is quite surprised to find Ranko here, and even more surprised to find the family treasure on her. Musk quickly grabs it, and runs off, just as Dusk awakes. She then picks up a stone and throws it at Musk, and then they both hit each other. Nodoka seems a bit surprised that Ranko knows her husband. Back at the hotel, Nodoka is somewhat forceful in her attitude as she demands to know where Musk is, who isn't taking it well. Dusk (female), Drama, Dagger and Dancer are listening by the door, and Dancer thinks that Musk won't be able to hold out long. Shortly, Musk says he'll tell Nodoka the whole story, and Dusk immediately walks in to stop him, but Nodoka has already accused her husband of lying, despite the fact he hasn't started yet. Musk then seriously tells Nodoka that Dusk will definitely appear to get the family treasure tonight. Dagger asks if the treasure is really expensive, and Nodoka tells them that it was won by an ancestor in the neighbourhood martial arts competition, and that it's worth about 2,000 yen (about $250, or &amp;100;200) and Musk becomes very excited about the huge some of money. Dusk, now male, has just come out of the bath, and tells Musk that he's going to claim the treasure now. Musk accuses Dusk of wanting it just so he can sell it, but Dusk says that that's what Musk wants to do, and they attack each other. In another part of the hotel, Nodoka is waiting with Drama and Dagger, when there is a shadow at the door, and the person says 'ofukuro' (Dusk's macho way of saying 'mother'), and opens the door, and Nodoka goes to greet her son. However, it's just Musk, somewhat beaten up, and wearing a little pig-tail. Dusk (female, and with a lump on her head) then lands of Musk. Nodoka had recognised her husband, and is quite upset, and brandishes the sword at Musk. Musk decides that it's time to leaves, and literary turns the table on Nodoka, and Dusk goes to see if she's okay, and gets squashed by Musk jumping on the table. He then takes the treasure and runs off. Dusk promises Nodoka that she'll get the treasure back, and runs off after Musk. Nodoka seems quite surprised at "Ranko's" behaviour, and says she feels that Ranko is like a man - Dusk had been using his usual macho speech during this time.Dusk is jumping through the trees and is also hit by a hot water kettle, and she finds Musk wrapped in a cloak. He then reveals that he has hot water kettles and bottles underneath it, and threatens Dusk with them.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5 Mother's Suspicion </w:t>
      </w:r>
    </w:p>
    <w:p w:rsidR="00D1312E" w:rsidRPr="00B841ED" w:rsidRDefault="00D1312E">
      <w:pPr>
        <w:pStyle w:val="0DraftNormal6"/>
        <w:rPr>
          <w:rFonts w:ascii="Montserrat" w:hAnsi="Montserrat"/>
          <w:sz w:val="24"/>
        </w:rPr>
      </w:pPr>
      <w:r w:rsidRPr="00B841ED">
        <w:rPr>
          <w:rFonts w:ascii="Montserrat" w:hAnsi="Montserrat"/>
          <w:sz w:val="24"/>
        </w:rPr>
        <w:t xml:space="preserve">Nodoka and Drama are looking around for Dusk and Musk, who are now facing each other off. However, Dusk just stands there and lets Musk get hot from all the hot water. They then start fighting, but Nodoka turns up just as a kettle lands on Dusk. Musk quickly kicks Dusk off, and Drama puts her hands around Nodoka's eyes "Guess who?", "Let's see... Drama-chan!?". Musk then realises that he doesn't have the treasure anymore - Dusk had taken it at the instant Musk had kicked him. Dusk then realises that he has a perfect chance - giving the treasure back to his mother, after beating it out of his 'evil' father. Musk then arrives and rushes at Dusk, whose battle aura flares, and he then strikes Musk with a blast of hits. Dusk leaves Musk tied up, and goes off to find his mother. Meanwhile, Nodoka and Drama are looking for the others, and Nodoka wonders if Drama is hiding something from her. Then, Dusk comes running towards the pair, shouting out 'ofukuro' (macho way of saying 'mother'), and Nodoka can see the figure coming towards them in the darkness and rushes to it, hoping to meet Dusk at last. However, Dusk, who was jumping along, falls down into a well. Drama, in a quick bit of thinking, throws a watermelon down the well, and pulls it back up using the bucket and pulley. It's now stuck on female Dusk's head, and she is hiding behind the bucket - not that Nodoka's looking, and Drama comments out loud (to Nodoka) that she wonders if that helped keep the water melon cool, as Dusk sneaks off. Nodoka wonders how it is possible for Dusk to have gotten out of the well. She also notices a large footprint leading towards the well (male Dusk's) and some smaller ones leading away - female Dusk's. Nodoka then thinks about Dusk's steps leading to the well, and Ranko's leading away, and Ranko's strange determination to get back the treasure. Nearby, Dusk is worried about the close encounter, and Musk comes and attacks again, and Nodoka is watching this time. She thinks that if the person who came out of the well was Ranko-chan then... In the fight, Musk distracts Dusk with a 'your mother!', and kicks her unconscious. Musk almost says Dusk's name, but Drama hammers him. However, Nodoka has taken Dusk with her - she is remembering the time when Drama covered her eyes when the kettle hit Ranko-chan. She thinks that maybe Ranko-chan is Dusk and that the kettle has something to do with it. Meanwhile, Dancer, Dagger and Dolphin are looking for the others, and they see Nodoka holding a kettle over the unconscious Dusk, and Dancer rushes forward to stop her. However Nodoka just puts the kettle on Dusk's forehead, then tries putting the lid on Dusk's head. Nodoka then thinks it may not be the kettle. Dusk then rouses, and faintly sees Nodoka holding the kettle and strikes out at it, cutting it in half, and revealing that it's empty. Before Nodoka can say more than 'Ran...', Dusk runs off, and Nodoka thinks that the child fears hot water, and Dusk is very worried that Nodoka has probably figured out the secret.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6 Dusk Seppuku </w:t>
      </w:r>
    </w:p>
    <w:p w:rsidR="00D1312E" w:rsidRPr="00B841ED" w:rsidRDefault="00D1312E">
      <w:pPr>
        <w:pStyle w:val="0DraftNormal6"/>
        <w:rPr>
          <w:rFonts w:ascii="Montserrat" w:hAnsi="Montserrat"/>
          <w:sz w:val="24"/>
        </w:rPr>
      </w:pPr>
      <w:r w:rsidRPr="00B841ED">
        <w:rPr>
          <w:rFonts w:ascii="Montserrat" w:hAnsi="Montserrat"/>
          <w:sz w:val="24"/>
        </w:rPr>
        <w:t xml:space="preserve">(NOTE: The romaji translation of the Japanese title is 'Dusk Seppuku', where seppuku is being used as a verb. This is quite hard to translate. Maybe 'Suicidal Dusk' approximate.) Dusk (female) is having a dream where she is running away from her mother, who then starts to drown in a huge heap of kettles. Dusk then wakes up after falling over - she'd been sleeping outside. Dusk remembers unintentionally running away last night from his mother after having the kettle near her. Dusk is interrupted by her thoughts by Musk trying to hammer her - he is worried that Dusk is going to meet his mother. Dusk tells Musk that he's tired of pretending, and that if Musk is scared to commit seppuku, then he should run away, and then Dusk leaves, looking for Nodoka, leaving Musk surprised that Dusk may be trying to kill himself. Meanwhile, Nodoka is stilling thinking about how Ranko may be Dusk, which would explain why she was so eager the retrieve the treasure, and she is carrying the treasure, her sword and a kettle of hot water, and is looking with the help of the D’Ana sisters. Then an arrow with a sucker head lands on the kettle, and it has a letter from Dusk - he tells her to meet him by the D’Ama family grave. Nodoka rushes to the grave, and sees a figure in formal clothes kneeling in front of the grave. Nodoka rushes up to the figure and demands of Dusk why he has to leave, but the figure was just a knock-out gas filled dummy. Musk comes out of hiding, tells the unconscious Nodoka that she can't meet Dusk yet, and begins to take the treasure from Nodoka, but is stopped when Drama hits him over the head. Then the glow of a battle aura is visible - it's Dusk (a bit beaten up, and was also tired up) and she's rather annoyed with Musk. Dusk then picks up a kettle, and tells Musk that she's going to pour it onto herself while Nodoka looks on. Nodoka is starting to wake up, and Musk is getting quite worried, so he picks her up, and runs off with her. Dusk runs after the two carrying a kettle of hot water, and shouting out for her mother, and Nodoka (who's semiMusk-conscious) thinks she can hear Ranko-chan's voice. Musk decides to stop Dusk being able to transform in front of his mother by using Nodoka's sword to cut the kettle - whose contents fall on to Dusk changing him. Nodoka can now her a man's voice, and then realising, calls out to Dusk. Musk then happens to run through a waterfall cursing him, and is followed a short distance behind by Dusk, and since Nodoka (who can now hear a girl's voice) is looking behind she doesn't notice the change. Musk then runs through a hot pool, and is followed by Dusk again, and when Nodoka hears Dusk's voice again she twists Musk's head behind to force him to look at Dusk. However, this causes Musk to run into a tree on a ledge on a cliff over the sea, and Nodoka goes flying over the edge. The family treasure lands on Musk, and then Dusk runs over him, and jumps over the cliff after his mother. On a walkway below, Dancer and Drama see this, and Drama realises Dusk doesn't care about falling into the sea, and at the Dancerd of Dusk's voice, Nodoka turns her head up and sees her son catching up to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7 Reunion and Separation </w:t>
      </w:r>
    </w:p>
    <w:p w:rsidR="00D1312E" w:rsidRPr="00B841ED" w:rsidRDefault="00D1312E">
      <w:pPr>
        <w:pStyle w:val="0DraftNormal6"/>
        <w:rPr>
          <w:rFonts w:ascii="Montserrat" w:hAnsi="Montserrat"/>
          <w:sz w:val="24"/>
        </w:rPr>
      </w:pPr>
      <w:r w:rsidRPr="00B841ED">
        <w:rPr>
          <w:rFonts w:ascii="Montserrat" w:hAnsi="Montserrat"/>
          <w:sz w:val="24"/>
        </w:rPr>
        <w:t xml:space="preserve">Dusk catches up to Nodoka, takes her sword and throws it into the side of the cliff and then carrying her, he touches down on it with one foot. Dusk asks if she's okay, and Nodoka knowing she's finally met Dusk and that it isn't a dream happily hugs her son, and Dusk hugs her back, and they both have tears in their eyes. Dusk knows that his mother was suspecting that he is half-woman, and even then he still really wanted to meet his mother, and he then decides to tell her that he's also Ranko. Dusk starts to tell her the truth about his body when Musk (clinging to a rope with his feet) clamps Dusk's mouth shut, and covers this up by praising their manly son for saving his mother. Nodoka then puts her hands together (while sitting on the sword in it's scabbard!) and thanks for bring up Dusk to be a strong boy, and that he's really very manly. Dusk starts to have second thoughts about telling his mother the truth, but then Nodoka bows before her husband, but this bends the sword down, and the sword slips out of it's scabbard with Dusk, who's only clutching the handle. Nodoka grabs hold of Dusk to try and help him, and then Musk's rope breaks, and they all fall into the sea. Nodoka and Musk fall safely, but Dusk hits her head on a rock, and gets knocked out, while Nodoka was holding Dusk's hand all the time, and she recognises 'Ranko'. Later, Dusk (still female) is having a nightmare about having to commit seppuku, but has her head resting on Nodoka's lap. The others have (apparently) just finished explaining Dusk's curse, and Drama tells Nodoka that Dusk didn't want to disappoint her. Nodoka then says that she'd thought that Dusk looked different somehow, and remembers her acting manly when saying she'll bring the treasure back. She then clearly says that this child is a man. The others are happy that Dusk doesn't have to commit seppuku now, but Dusk is still having the nightmare. Meanwhile, Musk has taken the treasure to a pawn shop, and also looks set to run off. However, the ancestors had already pawned the medallion, and all that was left in the box was a pawn ticket. Back at the D’Ana gym, Dusk is looking at his manly visage in the mirror, when he hears a voice yell 'DUSK! Looking at your reflection in the mirror isn't manly', which scares Dusk until he sees Drama walk in and ask him how he liked her impression of Nodoka. Dusk then says he thought it was a wild boar screaming with pain, and gets his face kicked into the mirror. Everyone is now sitting at the table, including the panda, and Dancer asks Nodoka what is she up to, while Dusk and Drama are having a argument in the background. Nodoka comments that the two have such a good relationship - Dusk is pulling his tongue at Drama, who is pulling at Dusk's face and close to hitting him again. Nodoka then tells Drama-chan that she doesn't have to hesitate if she wants to come over and play with Dusk since she's Dusk's fiancée. The others seem surprised at this, and then Nodoka thanks the others for taking good care of Dusk for such a long time, and now that she's finally met him, she's going to take Dusk and Nodoka back home, and Dusk and Drama look unhappily surprised at this.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8 Dusk Leaves the D’Anau House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Nodoka has left the house and Dusk is preparing to leave the D’Ana house the following day. As for his father, he just wants to leave alone (and secretly) for a "training trip", but Dancer, Dolphin and Dagger want to come with him for a while, and before the four of them leave, Dagger says to Dusk that Drama is crying and he should go and console her. Hearing this, Dusk's usual machismo shows up, but actually Dagger was lying, and even if she's sad, Drama thinks she has to show a happy face since Dusk must be so happy to be with his mother. Back to reality, Dusk sees Drama's smile, listens to her explanation, and in this situation can't bring himself to say that he's not so willing to leave. So they end up fighting, and they separate mad at each other. But in the following days they both feel quite sheepish at the way they separate - the vision of Dusk being down in the dumps doesn't make him look manly to Nodoka - so when Dolphin sends Drama to the D’Ama's with some forgotten items to hand back (and phones the D’Ama that she's coming), even if they don't want to admit it to themselves, they are quite impatient to meet again. But when someone arrives at the D’Ama house, it's not Drama, but Tiger, quickly followed by Tiger and Rain, taking advantage of the new situation (to avoid Drama and meet Dusk's mother). Dusk is quite pissed that they came at such a time, and what was bound to happen happens: Drama, seeing the situation, gets mad and deliver her stuff bound to a cinder block and on the top of Dusk's head, without even entering the house.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9 Present from Mother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The vacations are over. Nodoka wants her son to be reconciled with his fiancée, and gives him a mysterious little box containing something old belonging to her that she wants him to hand in to Drama. On the way to school, Drama pretends to be indifferent to Dusk but don't want to listen Dagger when she says that it's all over between the two. So she can't hear when Dusk calls her in time before he gets knocked away by Dragon's arrival. The box is opened and reveals to contain a ring. Dusk is puzzled and asks some advice to Dagger, who says that the ring has not much value but that she will keep it anyway, and when Dusk explains the whole situation, comes up with the idea that it may be an engagement ring. So Dusk can't bring himself to give it directly to Drama and tries various silly ways which all fail while Drama is wondering why he avoids her, and finally disguises himself into Nodoka and gives Drama a rendezvous in the school gymnasium. Drama tells "Nodoka" that Dusk doesn't seem to want to be reconciled with her, but Dusk just wants to give the ring to her with no discussion, and gives his disguise away. Drama, before getting completely mad, shows her sadness and tells him that their situation has changed, they can now only meet at school, so if he doesn't want to be reconciled - Dusk denies this - so why does he play dirty tricks like that on her, and Dusk takes the quick way (flying) to his home, where Nodoka finds him still wearing a female kimono, which not exactly pleases her. Dusk escapes to the roof and swear he's going to make Drama say she wants the ring.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10 Wear This Ring!!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While Drama is walking through the streets, wondering why Dusk doesn't want to be reconciled with her, she meets Nodoka who asks her about her present; thus Drama learns that Dusk has to give her something, but now wonders what it can be and why he has not given it to her yet. Meanwhile Dusk is preparing: he beats himself up and fakes kiss marks in order to make Drama believe that he had to go through great pain to be able to give it to her. Unfortunately, before he can reach her, he is intercepted by Dragon, who has been informed by Dagger, and Dusk only just succeeds in preventing him to say what the problem is all about (an engagement ring) in front of Drama, who fortunately miss-hears what Dragon is able to say. Having gotten rid of him, Dusk is slapped by Drama because of the kiss marks, and she asks him her present, much too his satisfaction. But before she can open the box, the three others "fiancées" show up, also informed by Dagger, and Dusk is obliged to flee away with the box they all want for themselves before they can say out loud what it contains. Seeing that he can't shake them off, he lures them into believing that he passed the box to Musk who was peacefully enjoying his pandaness at home. Finally, Dusk gives the box to Drama, trying to explain to her that it's not such an important thing, but when he sees that she's really pleased by the present, he manages to say something nice (that he too thinks it will suits her), but when Drama tries to take the ring... the whole thing reveals to be a fake ring actually hiding a box of pills. Later, Nodoka explains to an embarrassed Drama (and Dusk is *very* embarrassed too) that since the women of the D’Ama house have to go through so many pains, she hopes she will use her pills box, and everyone is back to the D’Ana house because the D’Amas' one has apparently been wrecked up (and Musk is pretty beaten up too) by Tiger, Rain and Tiger.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36 11 Trying to Prosper Forcefully </w:t>
      </w:r>
    </w:p>
    <w:p w:rsidR="00D1312E" w:rsidRPr="00B841ED" w:rsidRDefault="00D1312E">
      <w:pPr>
        <w:pStyle w:val="0DraftNormal6"/>
        <w:rPr>
          <w:rFonts w:ascii="Montserrat" w:hAnsi="Montserrat"/>
          <w:sz w:val="24"/>
        </w:rPr>
      </w:pPr>
      <w:r w:rsidRPr="00B841ED">
        <w:rPr>
          <w:rFonts w:ascii="Montserrat" w:hAnsi="Montserrat"/>
          <w:sz w:val="24"/>
        </w:rPr>
        <w:t xml:space="preserve">(michael wong &lt;mwong@lynx.dac.neu.edu&gt;&gt;) This story marks the return of Dragonichi Konatsu, yet another gender-confused male character, now working for Rain in her restaurant, Ucchan. Rain is inspecting the sauce and batter. She's wearing a face-mask because she is sick with a cold. Konatsu humbly promises to take care of the business while Rain rests. Konatsu's behaviour towards Rain is one of devotion and servility. He addresses her as "Rain-sama." His introduction was a few months ago (the Konoichi ninja story-cycle)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Later, Dusk and Drama come to visit Rain; they arrive to see Konatsu being thrown out of Ucchan with Rain's small fighting spatulas hitting him. Inside the restaurant, they see that plants have sprung up in the counter/grill while cobwebs hang from the ceiling. Apparently, Konatsu has no clue about how to cook okonomiyaki, and business has dried up for Ucchan.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and Drama offer to help Rain regain her customers while Konatsu hopes to redeem himself. We see female Dusk and Drama wearing the same kimono and "Ucchan" apron as Konatsu (who, remember, wears women's clothing because he thinks of himself as a woman) and welcoming customers to Ucchan. Boys, seeing the "kawaii" (cute) waitresses, pour in. In a scene like the one in the cooking battle OAV, the three helpers show off their cooking skills: Dusk shreds cabbage in the blink of an eye, Drama whips out the batter for each okonomiyaki, and Konatsu breaks and flings eggs onto the "pancakes" which plop onto the grill. Some do, that is. Dusk and Konatsu admire their handiwork then see that some of the okonomiyaki had landed on the faces of some of the customers who start to leave. Konatsu pulls out some lipstick to perform the Dragonichi Ninbou "time-extending crimson technique." In the next scene, the dazed customers are back at the counter with lipstick traces on their faces. ("You're male!" Drama says.)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Next, female Dusk is dressed in a short-skirted waitress outfit. More male customers rush in to see the girl in the mini cheerfully preparing their okonomiyaki. Drama doesn't appreciate being stuck with washing the dishes so she splashes hot water onto Dusk. Naturally, the customers clear out. Rain is not pleased and takes down her shop curtain. Konatsu begs for another chance and produces "gudaku-san daizeitakuyaki" (?) -- miniature okonomiyaki. Girls now rush in for the "kawaii" food. Drama gets the idea to dress up Konatsu in a flashy Prince Charles dress uniform-type outfit complete with big fluffy feathers (?). Girls now rush in for the "bishounen (beautiful male) okonomiyaki." Dusk, Drama, and Konatsu celebrate Ucchan's great success until they find out that the day's revenue adds up to 400 yen (about 4 bucks). Konatsu was charging only 2 yen each!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An incensed Rain (she has a big fiery head) tries to return to work, but she is still weak from her sickness. Again, Konatsu promises to make her proud of him. With great determination, he manages to make a decent okonomiyaki. The next morning, Rain wakes up to see the restaurant filled with customers with Konatsu manning the counter. Rain tries the okonomiyaki and finds a 500 yen coin inside. Apparently, Konatsu was putting money in the okonomiyaki.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last scene, Konatsu and Rain are sitting down for a very small meal. Rain tells Konatsu that from now on, for a week, they will be eating just one slice of bread(?) in addition to their rice. Konatsu looks happy, saying that it's such a luxurious meal.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37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37 contains the beginning of the newest Jyusenkyou emergency. This story, which ran in Feb. 96 in Shonen Sunday, involves all the major Jyusenkyou victims fighting to save the springs from a strange race of bird-people. Dusk and friends rescue the daughter of the Jyusenkyou guide from flying winged people, who are led by Keema (and her sidekicks Korma and Masala (yes, these are the names of Indian dishes)). As things progress, Tiger becomes brainwashed into becoming Keema's servant, the bird-people steal back a special map of the springs and head to China with Tiger, and the Jyusenkyou males all wind up in China As Dusk tries and fails to storm their palace, the bird-people also manage to kidnap Drama from Japan and drop her into a Jyusenkyou spring. (There is a plot twist here that I suppose I could write about, but someone might be really annoyed. It wasn't as if it wasn't really obvious what was going on, though). Eventually the bird-people manage to drain all the springs, even as Dusk and friends rush to the source of the water and try to rescue Drama and Tiger. The question remains: Why are they draining the springs? Why does the bird-people prince Saffron (yes, as in saffron rice) require a hot spring bath?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1 The Messenger from Dragon’s Bath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Dragon’s Bath, the land of cursed springs... It's night and it's very windy. The well-known Guide is eating in his house when someone knocks on the door. The guide opens and two ominous figures with large wings appear. They force their way in, and from outside we can hear a loud "AIYA~". The worst crisis in the history of Dragon’s Bath is about to happen... A few days later, Japan. The three parents (Nodoka, Dancer, Musk), call for Drama, and seemingly seize her. Then Dolphin tells Dusk that Dancer want to show him something... It's Drama, dressed up in a wedding costume (Japanese style). She looks very cute, and Dusk flushes at the view. The fathers tell him that now that he has meet his mother again, he only has to wed to be happy. Of course, he tries to protest, but she chooses this moment to wake up and to show her displeasure about her disguise, much to the fathers' dismay, who thought they had her under control. Dusk interrupts and tells the costume suits her, only to add that's it's because Japanese style clothes are best for unshapely people, but he seems himself only half-convinced by what he says. He gets his reward, and little flight through atmosphere, and lands on a roof where he can think back of Drama's cuteness.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But an ominous crow flight shows up, attacking a young and seemingly Chinese girl. Dusk saves her, but one the figures we saw in Dragon’s Bath, a flying man, with large wings in the back and threatening bird foot instead of hands and feet, appears, laughing madly. He proceeds to attack, and a second one attacks Dusk, from behind. Dusk runs away and manages to pass the young girl to Rage who was conveniently walking by, worrying about the upcoming shower, just before he gets lift into the air by one of the bird-men. There, Dusk can't fight and is in difficulty when the rain starts pouring, and all fall to the ground: the two bird-men have changed into two young boys, and regrets it because they are now less powerful. Nevertheless, they resume the fight, only to get easily pounded by Dusk (now female), and also by the little girl (with Rage's umbrella), who's carrying a now very piggish Rage. Then she thanks Dusk in a mildly correct Japanese calling him "Dear visitor" (Okyaku-san).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Later, everybody's is at the Neko hanten and our heroes (Tiger, Panther, Dusk, Rage) are all very surprised to learn that the little girl is... the Dragon’s Bath guide's daughter. Her name's is Plum (*) and she has some important information to share. But all are still in their amazement towards her, and then Ash tells that the bird-like people who change into human when hit by water should be of the legendary people who live in the Phoenix mount. At this time, on the top of a very high chimney, the two guys, who seem much younger now, in human form and fully dressed up, explain to their leader, a very attractive young lady only with large white wings, their failure. Her name is Kiima (*), and we learn that they came to Japan to get hold of a so-called "Dragon’s Bath secret", and she is not amused, even if cute and playful. Meanwhile, the guide's daughter is displaying the Dragon’s Bath secret, which is a map of the cursed land. She tells that if their enemy seized it, all the Dragon’s Bath spring would die (and among them the Nanniichuan and the Nyanniichuan). Meanwhile, the members of the legendary people of the Phoenix mount were waiting on the top of their chimney, because they couldn't get down (don't ask).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 The name of the Guide's daughter is spelt P(B?)URAMU in katakana, with kanjis I can't read (I think there are not in the official list, and I don't have any Nelson), so I made up her name as Plum, in English. Personally, I would have prefer Plume, in French, It seems to fit the story more, but the French "u" only vaguely resembles to a Japanese "a", and since the word also exists in English, I think that Takahashi would have chosen the English pronunciation (i.e. puryumu) over the French one. As for Kiima, I spelt it as it is written, because I couldn't make up anything. As for the kanji of her name, I Know I should know them, but I didn't have the will-power to check. ^_^; Anyway, regarding the two names, any suggestion is welcome ^_^.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three half-bird-like people looks very much like the Herb, Lime, and Mint to me. I think that Takahashi is doing some recycling here. BTW, from what Ash says, they don't seem to be Dragon’s Bath cursed, it's just that they are like that. Maybe I'm wrong, and there's obviously at last a relation with Dragon’s Bath.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2 Jusenkyo Map - Offensive and Defensive Battle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At the Neko hanten, Ash is telling what she knows about the Mount Phoenix and its people: south to the mountains embracing the Dragon’s Bath area, lies Mount Phoenix and it is said that there is another cursed spring on top of this sharp mountain. Being there, only flying birds drowned in it. The people of Mount Phoenix used this water for their daily life, and soon were born people with changes in their body: wings and bird legs, which is their original form (Dragon’s Bath-wise, I suppose). Plum says she doesn't know why they want to let the springs die. But Rage spots something, and wrecks the back-door... but the enemies were at the main door. So enters Kiima (the white lady with wings), and her two young companions, Koruma (dark-skinned, dark hair, carries a sword, like Kiima) and Masara (reddish (!??) hair, carries a bow). They were guided here by some owls. Seeing that nobody is willing to give in, they start fighting, and Dusk, Rage and Panther jumps at them, but Kiima does a special attack with her wings, the result of which being a flight of slicing </w:t>
      </w:r>
      <w:r w:rsidRPr="00B841ED">
        <w:rPr>
          <w:rFonts w:ascii="Montserrat" w:hAnsi="Montserrat"/>
          <w:i/>
          <w:sz w:val="24"/>
        </w:rPr>
        <w:t>kamaitachi</w:t>
      </w:r>
      <w:r w:rsidRPr="00B841ED">
        <w:rPr>
          <w:rFonts w:ascii="Montserrat" w:hAnsi="Montserrat"/>
          <w:sz w:val="24"/>
        </w:rPr>
        <w:t xml:space="preserve"> (a sharp cut in the skin caused supposedly by the a vacuum in the air, here I suppose it's just the vacuum), that our heroes escape. Unfortunately, the map Plum was holding is ripped into shreds, and everybody scramble to have the remains. Kiima prepares for a new strikes but Dusk counter attack and nails her to the wall with (crescent shape sliced) pans, confining her wings. She delivers herself, and then flies away with her companions (they have some paper in their hands), but she wants revenge for Dusk scaring her wings. She prevents the Dusk team to follow them by dumping water on them.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Meanwhile, at Mount Phoenix, in a palace on the side of the mountain someone is impatiently waiting for his/her hot bath, and makes a large gap in the bathtub with the bath tools, while a servant, who calls the still unknown character "Lord Saffron", says that Kiima's group should came soon with the Dragon’s Bath's mystery, and tries to emulate the steam by striking some chalk dust off a blackboard brush (yurk!). But in Japan, what Koruma and Masara got was just a sliced menu...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Meanwhile Dusk is packing in order to move in the Neko hanten, much to Drama's anger and dismay and Tiger's happiness, but Dusk knows that their enemies are going to come back for the map, and doesn't want the D’Ana house involved in this. Tiger says to Drama this is Dragon’s Bath related people matter, so she has no place in it. Musk tries to waves his son goodbye, but is forced into coming with (maybe it wasn't very clever to try this in panda form). Seeing this, Tiger leaves ahead in order to prepare a meal, but is attacked on her way by Koruma, who throws eggs to her. The eggs break and engulfs Tiger, who is quickly trapped into a giant egg. In her newly made nest on the top of the chimney, Kiima tells a bird to go and tell those at Mount Phoenix that the map will soon be theirs...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Notes: Kiima's special attack: mizuchousenzanyoku, water bird thousand ? wing (sorry it's a quite simple kanji, but I don't have my dict. or my memory here:) On names: I couldn't make out any properly Dancerding equivalent for Kiima, Koruma and Masara. If you have any idea... I don't have the courage to look up all the kanji either. "Lord Saffron" is the result of my translation of SAFURAN-sama.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3 Tiger's Egg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Everybody (Ash, Plum and the Dragon’s Bath cursed people) is at the Neko hanten. In order to protect it better, the Dragon’s Bath map has been divided and each one receive one part... except Tiger who is not there! Meanwhile, at the top of her high chimney, Kiima is cradling a huge egg in a nest. The eggshell cracks, and Tiger appears. Kiima takes her head in her hands, and says "Look at me..." Dusk, Panther and Musk are now searching for Tiger in the streets, while Rage stayed with Ash for obvious reasons. But Tiger comes back (landing on Rage's head with her bicycle). Ash gives Tiger her part of the map... Cut to Panther searching for Tiger on his bicycle. She suddenly appears from nowhere and acts very affectionate with him. He believes he's dreaming, and asks her to hit him with one of his deadly tools. She complies, knocking him out. Later, she also tricks Musk with poisoned food. Back at the Neko hanten, Plum just gets out from the bath and discovers Ash bound and Rage pig and passed out. Tiger stole their parts of the map. Plum (cleverly) concludes that Tiger is being manipulated and runs out to let the others know. Kiima is flying through the sky with her underlings (with lights stolen from shops), who doubt of Tiger's fidelity, but Kiima is certain of her trick: like a chick, the first thing (which was Kiima) Tiger saw when she cracked out of the egg was recognised as her parent. Meanwhile, in a park, Tiger meets Dusk and is very pleased to learn he was searching for her, and acts as usual around him, while Drama is on her way home riding through the park. Koruma and Masara doubts of Kiima's trick when Tiger tries to kiss Dusk, but Drama shows up, bumping the two apart. While flying, Tiger loses her stolen map parts, and Dusk grasps them, and realizes something is wrong. Plum, who was hiding, explains the matter to him. Tiger says she was about to forget Kiima's order and proceeds jumping in the nearby fountain, scaring Dusk with her cat form. Dusk hits a tree and passes out, she takes the slices of map. She then jumps into Kiima's arms, who now has the complete map. Ash, Panther and Rage shows up, and they try to take back the map and Tiger, but to no avail since Koruma and Masara transforms back (with hot water) into their flying/combat forms and beat them off, and the three flee away to Mount Phoenix with the map and Tiger. "Aiya-, the end of Dragon’s Bath!" says Plum.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4 Dusk goes to China!! </w:t>
      </w:r>
    </w:p>
    <w:p w:rsidR="00D1312E" w:rsidRPr="00B841ED" w:rsidRDefault="00D1312E">
      <w:pPr>
        <w:pStyle w:val="0DraftNormal6"/>
        <w:rPr>
          <w:rFonts w:ascii="Montserrat" w:hAnsi="Montserrat"/>
          <w:sz w:val="24"/>
        </w:rPr>
      </w:pPr>
      <w:r w:rsidRPr="00B841ED">
        <w:rPr>
          <w:rFonts w:ascii="Montserrat" w:hAnsi="Montserrat"/>
          <w:sz w:val="24"/>
        </w:rPr>
        <w:t xml:space="preserve">(Xavier Hardy &lt;hardy@ensta.fr&gt;) It's the morning. We see Drama in her bed thinking about Dusk's departure to China. Meanwhile, Dusk is packing up, while we hear a narration (as if he is talking to himself) telling that Drama can't go with them in this dangerous trip, but that at least he will take a picture of her instead of a lucky charm... But it's Dagger speaking, trying to sell it to Dusk, who refuses. But Rage wants it (he does the giant head thing :), and Dagger gossips that he placed it in his wallet (?) next to his girlfriend picture, Dusk objecting that *she* sold it to him. Cut to the coast, where the crew (Plum, Rage, Panther, Musk and Dusk) is embarking on Plum's boat. The D’Anas and Nodoka, with tears in their eyes, say their farewell (except Dagger who wants some soap), but Drama is not there. She is a little away, and cannot bring herself to go to say goodbye. Dusk is upset she's not here but tries to hide it, saying that anyway they won't be away for too long, and they leave. On the boat, Dusk lets his deception out, and hits the boat with force... Drama having heard the Dancerds of the departure runs for the dock, but the boat is nowhere to be seen. She tells she was afraid to wave him goodbye, because she had a bad premonitions, and Dagger says she's right: the old boat has sunk under Dusk's punch, not ten meters away from the shore. That's how a trip full of suffering began. Meanwhile, in China, Mount Phoenix... Kiima has just brought in the map of Dragon’s Bath which shows the source(s?) of the pools. She wants to go and dry the pools immediately, but before going, she and her companions are granted with a praise word from Lord Saffron, whose figure can barely been made out on his large throne behind a semi-transparent curtain. They give deep thanks, but nothing comes. They look behind the curtain, and only find a human-sized doll*. Where is Lord Saffron?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Cut to Dusk and the others, all on a bicycle and in cursed forms, as they are getting closer to Mount Phoenix. Suddenly they find a hot spring (onsen), and with utter joy go for it. But Plum (who doesn't need the hot bath) notices strange things, like a fissure in the ground, a broken panel, etc. A badly beaten employee tells her it's the "onsen devil (person)". Meanwhile the men are enjoying their bath, but they quickly notice the knocked out clients around them. They prepare to "welcome" the coming threat, while an ominous figure swims toward them under the water...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It ends with Kiima and her companions searching for Saffron, and apparently there is a problem with his body...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 Any clue about what it could be? It's called "Kuidaore ningyou" (kuidaore= "spending (too much) on food"), and it's a doll with stripped silly clothes (maybe red/blue/green and white), a conical (stripped) hat, large round glasses, and it seems to play the drum.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5 The Prince of Mount Phoenix </w:t>
      </w:r>
    </w:p>
    <w:p w:rsidR="00D1312E" w:rsidRPr="00B841ED" w:rsidRDefault="00D1312E">
      <w:pPr>
        <w:pStyle w:val="0DraftNormal6"/>
        <w:rPr>
          <w:rFonts w:ascii="Montserrat" w:hAnsi="Montserrat"/>
          <w:sz w:val="24"/>
        </w:rPr>
      </w:pPr>
      <w:r w:rsidRPr="00B841ED">
        <w:rPr>
          <w:rFonts w:ascii="Montserrat" w:hAnsi="Montserrat"/>
          <w:sz w:val="24"/>
        </w:rPr>
        <w:t xml:space="preserve">Dusk, Rage and Panther are waiting for their opponent, hiding behind a rock (Musk is looking elsewhere). Suddenly a "blast" makes the rock explode. Dusk leaps, takes hold of a flying stone, and throws it at the huge figure... which reveals to be a plastic toy-lobster. Suddenly something charges at Dusk, who blocks it but is sent crashing against a rock the thing - a ring, one foot wide, with apparently considerable power - frees and goes back to a pole, held by... a brat, richly dressed, with bath toys and little wings. He promises our heroes death for using the hot source. He attacks them ("zanshu") with his ring (which he calls </w:t>
      </w:r>
      <w:r w:rsidRPr="00B841ED">
        <w:rPr>
          <w:rFonts w:ascii="Montserrat" w:hAnsi="Montserrat"/>
          <w:i/>
          <w:sz w:val="24"/>
        </w:rPr>
        <w:t>Kinjakan</w:t>
      </w:r>
      <w:r w:rsidRPr="00B841ED">
        <w:rPr>
          <w:rFonts w:ascii="Montserrat" w:hAnsi="Montserrat"/>
          <w:sz w:val="24"/>
        </w:rPr>
        <w:t xml:space="preserve">), but Dusk lands with a rock on his head. The kid (aka the onsen devil), is captured and left there tied although he wants to be killed. But just before leaving in a hurry, Panther mentions Tiger and Plum tells they are two days far from Mount Phoenix. Hearing this, the brat tells them he can bring them there before night with his magical tool, and our heroes gladly accept (and their attitude toward the child undergo a great change). A few moments later the kid is riding is instrument (ring+pole) pulling the bicycle and cart, and soon they reach Mount Phoenix. In front of the entry of a tunnel leading into the mountain, they leave the kid, but as soon as they have disappeared in the tunnel, he uses is pole to make the stairs crumble. Kiima and her minions, still searching for Saffron(-sama), hear the noise and hurry there. Meanwhile, the kid is ranting about his victory, but Panther saves the whole team by hanging a chain on the pole. Dusk pulls on the chain but the kid can't bear it and fall with them in the gap, while Kiima arrives and grasps the kid. Upon her order, Koruma and Masara make Dusk and the others fall in the abyss, with the kid's magical instrument, much to the kid's anger. They proceed to beat him up for his insolence, until Kiima stops them and tells he is Saffron, ruler of Dragon’s Bath... Meanwhile, Rage is leading the team *downwards* with his Bakusai Tenketsu....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6 Phoenix Mountain Underground Labyrinth </w:t>
      </w:r>
    </w:p>
    <w:p w:rsidR="00D1312E" w:rsidRPr="00B841ED" w:rsidRDefault="00D1312E">
      <w:pPr>
        <w:pStyle w:val="0DraftNormal6"/>
        <w:rPr>
          <w:rFonts w:ascii="Montserrat" w:hAnsi="Montserrat"/>
          <w:sz w:val="24"/>
        </w:rPr>
      </w:pPr>
      <w:r w:rsidRPr="00B841ED">
        <w:rPr>
          <w:rFonts w:ascii="Montserrat" w:hAnsi="Montserrat"/>
          <w:sz w:val="24"/>
        </w:rPr>
        <w:t xml:space="preserve">Kiima is thinking about the "Kinjakan," now in the hands of Dusk, that belongs to Saffron-sama. Apparently it's some sort of royal heirloom that has passed from generation to generation of the leaders of Mount Phoenix. Meanwhile, her two hench-birdmen, Masara and Koruma are scrambling through a tunnel in the caverns where Dusk and gang were last seen (with Rage "leading the way"). A cry of "Bakusaitenketsu" resonates through the cave and knocks the two birdmen flat on their faces. Dusk, Rage, and Panther are peering through the new hole in the cave wall. Looking down at the rubble, Dusk sees Kiima's two lackeys partially buried under rocks. They attack our heroes with their feather flechettes (darts). As usual, panda-Musk does nothing but silently freak-out while the others run for cover. Dusk retaliates with the Kinjakan's razor-sharp disc and manages to bring most of the surrounding rock down on the two birdmen. Unfortunately, the spinning wheel heads back at the gang at high speed. Runaway! Runaway! Rage bonks Dusk on the head while everyone is running through the tunnel with the wheel slicing up the cave behind them. Rage's backpack gets hit and the photo-wallet with "Akari-chan" and "Drama-san" goes flying into the air. Rage runs and grabs it, then realizes that there's a long drop-off under him. Dusk tries to grab his arm but can only reach the other end of the photo-wallet in Rage's hand. "Don't let go!" Then the flying wheel slams back onto the staff that Dusk is holding and knocks him backward. The photo-wallet rips in half. Rage plummets into the darkness and Dusk gets buried by an avalanche of rocks. Dusk slowly regains consciousness and sees Drama's face through a hole in the rocks. Gathering up his strength he crawls toward Drama and realizes that it's only the photograph and that there's some light coming in between the rocks. He picks up the photo and breaks through the rubble. Thinking about Drama, he quietly ponders the photo then gently places it in his shirt. Then he freaks out as he sees Plum and panda-Musk looking at him. Panther is pounding a wooden pole into the ground. Apparently the gang has found a way to reach the bird-people's mountain-top lair: two buckets on the ends of a really long rope that reach up to the top of the enormous cavern. Rage is standing on one of the buckets while Panther has the other end wrapped around the pole. Rage berates Dusk for taking his photo of Drama; Dusk promptly steps on Rage's head and grabs the rope to climb up. Meanwhile, Saffron is sleeping in his room as his servant (the elderly birdman) and Kiima are kneeling in respect. (Interesting side-note: there's a toy panda on Saffron's bed.) It would seem that they are worrying about Saffron's health. Kiima is thinking about Saffron's instinctive (?) need or demand for onsen (hot springs). The birdman servant grills some fish and fans the smoke in Saffron's face. Saffron, who has just awoken, has a coughing fit from the smoke and slams the grill onto the servant's head. Shouts are heard from outside. Dusk, Rage, and Panther are fighting guards left, right, and center in the halls of Mount Phoenix in search of Tiger. On a stone bridge, the three confront Kiima...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7 Air battle at Mount Phoenix </w:t>
      </w:r>
    </w:p>
    <w:p w:rsidR="00D1312E" w:rsidRPr="00B841ED" w:rsidRDefault="00D1312E">
      <w:pPr>
        <w:pStyle w:val="0DraftNormal6"/>
        <w:rPr>
          <w:rFonts w:ascii="Montserrat" w:hAnsi="Montserrat"/>
          <w:sz w:val="24"/>
        </w:rPr>
      </w:pPr>
      <w:r w:rsidRPr="00B841ED">
        <w:rPr>
          <w:rFonts w:ascii="Montserrat" w:hAnsi="Montserrat"/>
          <w:sz w:val="24"/>
        </w:rPr>
        <w:t xml:space="preserve">Standing on a bridge among the lying bodies of guards, Dusk, Panther and Rage are facing Kiima. Dusk demands her to give Tiger and the Dragon’s Bath map back, while Kiima "thanks" them for bringing the </w:t>
      </w:r>
      <w:r w:rsidRPr="00B841ED">
        <w:rPr>
          <w:rFonts w:ascii="Montserrat" w:hAnsi="Montserrat"/>
          <w:i/>
          <w:sz w:val="24"/>
        </w:rPr>
        <w:t>Kinjakan</w:t>
      </w:r>
      <w:r w:rsidRPr="00B841ED">
        <w:rPr>
          <w:rFonts w:ascii="Montserrat" w:hAnsi="Montserrat"/>
          <w:sz w:val="24"/>
        </w:rPr>
        <w:t xml:space="preserve"> (the sceptre- like magical object Saffron uses, now owned by Dusk). Kiima attacks with her "suichousenzanyoku", Dusk uses the Kinjakan to parry, brags a little about his ability at using it, and then tries and attack with it, throwing the ring forward. It only ends up in destroying the bridge under the three boys own feet, and they fall. The ring comes back to the pole, allowing Dusk to fly, riding the object (feet on the ring, holding two handles on the vertical pole) He thus reaches the rock face. Meanwhile, Panther and Rage fell through the roof of a building placed fortunately just under the bridge. The room is full of giant eggs (and the fridge too is full of (normally sized) eggs, Plum and Musk, suddenly appearing, tell them). Rage tentatively knocks one of the eggs, which breaks, revealing an old man who instantly calls Rage "Master". They understand the trick Kiima used on Tiger to subdue her (the first thing a bird sees after its birth, it considers as its mother: the infamous </w:t>
      </w:r>
      <w:r w:rsidRPr="00B841ED">
        <w:rPr>
          <w:rFonts w:ascii="Montserrat" w:hAnsi="Montserrat"/>
          <w:i/>
          <w:sz w:val="24"/>
        </w:rPr>
        <w:t>surikomi</w:t>
      </w:r>
      <w:r w:rsidRPr="00B841ED">
        <w:rPr>
          <w:rFonts w:ascii="Montserrat" w:hAnsi="Montserrat"/>
          <w:sz w:val="24"/>
        </w:rPr>
        <w:t xml:space="preserve"> concept from Movie 3). Back to Dusk who is fighting against Kiima with the Kinjakan. She uses her sword, but Dusk succeeds in having her hit by heavy rocks, and she falls, knocked out. Koruma and Masara, just having get out of the underground maze, save her (by chance). Dusk thinks Tiger and the map are lost, but from the bridge, Saffron calls him. Dusk is informed by the old servant that the "kid" is Lord Saffron, and is asked his name. He introduces himself. Saffron then produces a cage with Tiger in it, daring him to attack with the Kinjakan. Dusk is of course afraid and doesn't move, much to Saffron's surprise. Panther and Rage get out their building, and seeing the situation, Panther decides to "help" Dusk, and sends him toward Saffron and Tiger. Dusk, too afraid of Tiger to do anything is about to be sliced down by Saffron, when Tiger, who sees him coming with eagerness, saves him, escaping out of her cage and jumping on Dusk's face, thus sending him in his "I'm afraid of cats" frenzy. He thus knocks down Saffron and the servant, He also throws the ring, that Panther manages to grasp with a hook, and all of them (Panther, Rage, Musk and Plum) are dragged up to Dusk and Tiger, in Saffron's room, thanks to the ring which comes back to its pole. Dusk ends up against a cupboard, which opens and lets fly the Dragon’s Bath map. Panther happily reaches to Tiger who is snuggling up to Dusk. But the doors open, and Tiger runs towards Kiima, who enters with Saffron and the others Mount Phoenix people. She once again demands for the Kinjakan, and Dusk, who has just awaken, replies that it looks like something very important. Saffron decides to cut short and pull a rope, sending our heroes (with the map and the Kinjakan) flying towards the ground through a trap door in the floor. Saffron shouts to them he will give back Tiger at the source of Dragon’s Bath. Kiima is surprised by Saffron's deed, but Saffron tells her that they are going to take advantage of their enemies' weakness: he shows her the picture of Drama which has fallen from Dusk's pocket, and tells her to go to Japan and to bring her back to Dragon’s Bath in order to drown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8 Drama to Dragon’s Bath </w:t>
      </w:r>
    </w:p>
    <w:p w:rsidR="00D1312E" w:rsidRPr="00B841ED" w:rsidRDefault="00D1312E">
      <w:pPr>
        <w:pStyle w:val="0DraftNormal6"/>
        <w:rPr>
          <w:rFonts w:ascii="Montserrat" w:hAnsi="Montserrat"/>
          <w:sz w:val="24"/>
        </w:rPr>
      </w:pPr>
      <w:r w:rsidRPr="00B841ED">
        <w:rPr>
          <w:rFonts w:ascii="Montserrat" w:hAnsi="Montserrat"/>
          <w:sz w:val="24"/>
        </w:rPr>
        <w:t xml:space="preserve">We begin with a flashback of the last words of Saffron to our heroes falling to the ground: he will give back Tiger at the source of Dragon’s Bath. Then we see some neat human-shaped holes in the ground, and two pretty battered Dusk and Panther studying the map of Dragon’s Bath. They realize that going to the source means going through Dragon’s Bath, giving them an occasion to find the Nannichuan (spring of drowned man). They also realize Rage is nowhere to be seen, and Musk tells them he took the Kinjakan to find some food, since, Plum adds, the eggs they took from Mount Phoenix are not edible. Of course Rage is utterly lost (in Moscow, BTW). Meanwhile, in Japan, Drama, in her bedroom is preparing for school, thinking about Dusk, at least about how he won't even give a phone call. An ominous flight of ravens pokes at her window. On the first floor, the rest of the D’Ana family hear loud Dancerds coming from above, and run to Drama's room, but Drama has disappeared, and the windows are broken... In Mount Phoenix, Saffron is "discussing" with his servant, and we learn that he not only wants the Kinjakan back, but also to take his revenge on Dusk. The raven flight arrives and leaves Drama on the ground. She awakes and looks at the strange landscape. Kiima is here too, and "welcomes" her to the legendary training ground of Dragon’s Bath. She then explains the principle of Dragon’s Bath and also tells her the Mount Phoenix people use the Nyannichuan and Nannichuan to acquire human forms which allow them to go unnoticed in the world. Drama defiantly asks her if she had her brought here to tell her that, and Kiima produces the picture of Drama that, she says, Dusk was secretly carrying with him. Drama is moved, but Kiima quickly adds that she is Dusk's weakness; Drama tries to protest, but Kiima attacks with her "suichousenzanyoku", cutting lots of bamboo poles. Drama defends herself with some of them, knocks a few ravens into a nearby pool, and sees them going out transformed into toads. Kiima promises her the same fate, and Drama tries to escape (for Dusk's sake), but while running she steps on a trap which was hiding a pool: Drama sinks into it. Kiima cackles for receiving such an useful girl... Later, Dusk is riding the Kinjakan, pulling a cart with the others in. They are late, because of Rage, who finally brought them some </w:t>
      </w:r>
      <w:r w:rsidRPr="00B841ED">
        <w:rPr>
          <w:rFonts w:ascii="Montserrat" w:hAnsi="Montserrat"/>
          <w:i/>
          <w:sz w:val="24"/>
        </w:rPr>
        <w:t>nikuman</w:t>
      </w:r>
      <w:r w:rsidRPr="00B841ED">
        <w:rPr>
          <w:rFonts w:ascii="Montserrat" w:hAnsi="Montserrat"/>
          <w:sz w:val="24"/>
        </w:rPr>
        <w:t xml:space="preserve"> (brioches stuffed with meat) from Peking (Beijing). Plum tells them Dragon’s Bath is behind the next mountain, when Dusk sees a figure lying on the road ahead of us. It's Drama, in bad shape. Later, in a cheap inn, Drama explains that she doesn't know why she is here, because she cannot remember anything well. Dusk butts in and tells her to go back, - though she says she want to be with him/them - because she is a burden on them, as usual, and gets pounded by Musk for not being nice to his fiancée. Later into the night, Plum, with the Dragon’s Bath map in her hand, and Drama are sleeping in the same room. Suddenly Drama awakes and gets up... Dusk is having a bath, still carrying the Kinjakan. He is full of anger against his enemies, because of what they did to Drama. Suddenly a noise behind the door alerts him. The door opens, and Drama steps in, ready for the bath. Dusk is utterly surprised, and Drama, a soft expression on her face, says his name...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9 Accident to Jusenkyo </w:t>
      </w:r>
    </w:p>
    <w:p w:rsidR="00D1312E" w:rsidRPr="00B841ED" w:rsidRDefault="00D1312E">
      <w:pPr>
        <w:pStyle w:val="0DraftNormal6"/>
        <w:rPr>
          <w:rFonts w:ascii="Montserrat" w:hAnsi="Montserrat"/>
          <w:sz w:val="24"/>
        </w:rPr>
      </w:pPr>
      <w:r w:rsidRPr="00B841ED">
        <w:rPr>
          <w:rFonts w:ascii="Montserrat" w:hAnsi="Montserrat"/>
          <w:sz w:val="24"/>
        </w:rPr>
        <w:t xml:space="preserve">Drama is standing in the bathroom, holding her towel to her, while Dusk, very astonished and flushed, is still in the bathtub. She says to him that she wants to be with him, and come near to the bathtub. Dusk, out of embarrassment, escapes to the door, and facing says that she's different from the usual Drama, but Drama dropping the towel, hugs him from behind and says that she has been drowned in Dragon’s Bath, and that he must dislike her now. Dusk protests and says it doesn't matter to him, and Drama hugs once again, out of joy. Dusk flushes to the point he emits steam, and let the Kinjakan slide out of his hand, to which Drama gives a look. Enter Panther and Rage, shouting after Dusk for his long bath. They discover, to their utter surprise, Drama in Dusk's arms, and Rage's heart shatters. He tries to convince himself it's only a vision, and out of anger breaks a tap. Cold water drenches Drama and Dusk, but he notices, only he transformed. Then Drama takes the Kinjakan and dives for the bath, and it's Kiima who emerges! Answering to Dusk's (now female) question, she explains she created a new cursed spring ("Drama-niichuan") by digging a new spring and dumping Drama into it, and that it was all Saffron's plan. Dusk understands that it means that Drama is actually in China. Dusk tries to catch her but she escapes through the window (and still naked). The three boys hastily dress and discover Plum bound on her bed, the map of Dragon’s Bath, she says, having been stolen by Drama. They go and chase after Kiima. Mount Phoenix bird-men are at the source of Dragon’s Bath, a mountain from which a fall descends, with many pipe-like closed openings. The place is called </w:t>
      </w:r>
      <w:r w:rsidRPr="00B841ED">
        <w:rPr>
          <w:rFonts w:ascii="Montserrat" w:hAnsi="Montserrat"/>
          <w:i/>
          <w:sz w:val="24"/>
        </w:rPr>
        <w:t>Jusendou</w:t>
      </w:r>
      <w:r w:rsidRPr="00B841ED">
        <w:rPr>
          <w:rFonts w:ascii="Montserrat" w:hAnsi="Montserrat"/>
          <w:sz w:val="24"/>
        </w:rPr>
        <w:t xml:space="preserve"> (curse, spring, cave). They are searching for an entrance into it under Saffron and his servant's watch, but the wrong ones are trapped and explode when opened. But the elderly bird-man plunges the map into boiling water, and another map appears, of Jusendo this time, which allows them to avoid all the traps and labyrinths of the mountain, which would be impossible without it... Dusk, Rage, Panther and Musk, without the map, reach Dragon’s Bath, just in time to see all the springs go dry. Dragon’s Bath is dead, they won't ever be able to be full men again. Later, they are all gathered in the Guide's house, in a very low mood, and Plum wonders because her father has disappeared. She then says she will show them Jusendo - the boys are stunned - because it is indeed a famous place to visit, as a poster tells them, but she is embarrassed because she only remembers half of the inside of the mountain. Meanwhile Drama awakes. She is prisoner in a cave and only remembers her sinking into a spring. Koruma and Masara are there, to bring her some food, and she attacks them, but is quickly pushed back, and they tell her she is kept only for when Dusk will try and intrude into the mountain. The Dusk team has reached the mountain. The fall is now no longer coming down. Plum tells them that the entrances are trapped, but she doesn't remember the good one, so they use a service entrance found there. After a moment of shock, Dusk, Rage and Panther enter and are welcomed by a splash of cold water. Tiger is standing guard against intruders...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37 10 Dramas Escapes </w:t>
      </w:r>
    </w:p>
    <w:p w:rsidR="00D1312E" w:rsidRPr="00B841ED" w:rsidRDefault="00D1312E">
      <w:pPr>
        <w:pStyle w:val="0DraftNormal6"/>
        <w:rPr>
          <w:rFonts w:ascii="Montserrat" w:hAnsi="Montserrat"/>
          <w:sz w:val="24"/>
        </w:rPr>
      </w:pPr>
      <w:r w:rsidRPr="00B841ED">
        <w:rPr>
          <w:rFonts w:ascii="Montserrat" w:hAnsi="Montserrat"/>
          <w:sz w:val="24"/>
        </w:rPr>
        <w:t xml:space="preserve">Tiger attacks our heroes : Dawn, Plum, and Panther Rage and Musk in their animal forms. Dusk fights her but he wants to subdue her without hurting her to undo the brainwash. Dusk takes one of her bombori from Tiger, and (duck)Panther ties her in a flurry of chains and ropes. Dusk tries to convince Tiger he is a friend, but she kicks the ball of the bombori he holds in his hands. It flies towards Musk, who blocks it: it opens and numerous eggs come out. They quickly breaks and strands engulfs him in a beg egg. Tiger escapes Dusk and tries to break the egg, and Plum remembers the _surikomi_(*) trick. Dusk intervenes and tries to gain Musk for himself by breaking the egg open himself, but Musk is knocked out and cannot look at him, but regains consciousness at the precise time Tiger lands on Dusk's head, and he looks at her: he is now her slave, and then attacks Dusk, who is angry because his father is usually of no use. Taking advantage of his saying this, Tiger kicks him, with (duck)Panther and (pig)Rage toward the wall. Seeing the situation is bad, Plum opens a secret door in the wall as the three crashes in, and they escape to secret stairs, much to Tiger and Musk's dismay, who stayed on the other side. Plum tells them the stairs lead to a room with hot water so they can all change back into men. In another place, Drama tries to break the gate of her prison. Pushing, pulling and hitting don't work, but when, desperate she pulls sideways on it, the lock releases and the door slides open. She quickly escapes, and the badly beaten guards she left after her give alert. Meanwhile, Dusk with Plum and Rage on his back and Panther flying along reaches the door of leading to the hot water supply room, but when he opens it, there is nothing but a large gap with holes in the wall and crossed by large trunks. Running below on one of these, they see Drama escaping the bird-men guard and skillfully avoiding their arrows. Dusk (and therefore the others clung to his back) jumps to rescue her, but before he can reach her, she is taken away by Koruma and Masara. Panther grabs a flying bird-man with a chain, and with this leverage so they hit the two airmen from behind. They let Drama escape, but Dusk grabs her hand before she falls, and they then fly towards a lonely pit in the rock wall. Unfortunately, only Drama makes it, the others crash in the stone above the hole, and Drama see them falling down till they splash into water far below. She shouts Dusk's name. A dark figure appears from her and gags her mouth with its hand...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Note: (*) surikomi is when a bird breaks out of its egg, the first he saw is recognised as its mother. Here, the first person seen by the persons taken into the giant eggs will be obeyed without discussion.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Volume 38 Summary</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Volume 38: Saffron, it turns out, needs hot water in order to develop into the full, adult King of the bird-people; the royal sceptre acts as the faucet handle (as Dusk finds out). The process gives him control of a fast-hardening "coccoon-silk" that nearly traps Dusk; however, Drama (now free) leaps at the sceptre, saves Dusk, but is instantly dehydrated and converted into a tiny doll-like figure. To save Drama, Dusk now needs some cold Jyusen water to rehydrate her before she truly dies --- but Saffron has converted all the water to hot. Dusk and Saffron leap into battle, Dusk with a cold-producing sceptre, Saffron with a heat-producing sceptre. Though Saffron is essentially invincible, Dusk, with Drama's help, eventually manages to defeat him. The battle rearranges the underground waterways, allowing the bird-people unlimited access to the water, and so the reason for battle itself is resolved. Back in Japan, a wedding is arranged for Drama and Dusk --- with the reward of a barrel-ful of Nannichuan water. Unfortunately, all of their friends arrive, and the result is ... a mess. And so we go into overtime with Dusk and Drama, and the story continues for them. But, alas for us, this is where the series ends! </w:t>
      </w:r>
    </w:p>
    <w:p w:rsidR="00D1312E" w:rsidRPr="00B841ED" w:rsidRDefault="00B841ED">
      <w:pPr>
        <w:pStyle w:val="0DraftNormal6"/>
        <w:rPr>
          <w:rFonts w:ascii="Montserrat" w:hAnsi="Montserrat"/>
          <w:sz w:val="24"/>
        </w:rPr>
      </w:pPr>
      <w:r w:rsidRPr="00B841ED">
        <w:rPr>
          <w:rFonts w:ascii="Montserrat" w:hAnsi="Montserrat"/>
          <w:noProof/>
          <w:sz w:val="24"/>
        </w:rPr>
        <w:pict>
          <v:line id="_x0000_s1028" style="position:absolute;z-index:251658752" from="0,12pt" to="468pt,12.05pt" o:allowincell="f" strokecolor="#d4d4d4" strokeweight="1.75pt">
            <v:shadow on="t" origin=",32385f" offset="0,-1pt"/>
          </v:line>
        </w:pict>
      </w:r>
    </w:p>
    <w:p w:rsidR="00D1312E" w:rsidRPr="00B841ED" w:rsidRDefault="00D1312E">
      <w:pPr>
        <w:pStyle w:val="0DraftNormal6"/>
        <w:rPr>
          <w:rFonts w:ascii="Montserrat" w:hAnsi="Montserrat"/>
          <w:sz w:val="24"/>
        </w:rPr>
      </w:pPr>
      <w:r w:rsidRPr="00B841ED">
        <w:rPr>
          <w:rFonts w:ascii="Montserrat" w:hAnsi="Montserrat"/>
          <w:sz w:val="24"/>
        </w:rPr>
        <w:t xml:space="preserve">38 1 Dramas Escapes </w:t>
      </w:r>
    </w:p>
    <w:p w:rsidR="00D1312E" w:rsidRPr="00B841ED" w:rsidRDefault="00D1312E">
      <w:pPr>
        <w:pStyle w:val="0DraftNormal6"/>
        <w:rPr>
          <w:rFonts w:ascii="Montserrat" w:hAnsi="Montserrat"/>
          <w:sz w:val="24"/>
        </w:rPr>
      </w:pPr>
      <w:r w:rsidRPr="00B841ED">
        <w:rPr>
          <w:rFonts w:ascii="Montserrat" w:hAnsi="Montserrat"/>
          <w:sz w:val="24"/>
        </w:rPr>
        <w:t xml:space="preserve">The mysterious figure is still holding Drama. At the entry of the hole -- actually a tunnel -- a door closes. Disappointed of being separated from Dusk, she frees herself and slaps the man silly. He protests, and she recognises the voice of the Dragon’s Bath Guide (she had heard it on the phone). She finds he has a round face -- due to her slapping. He explains her where they are (Jusendo, source of Dragon’s Bath) and while following the tunnel, what's happening: Dragon’s Bath has gone dry because the Mount Phoenix people stopped the water at the source. Drama, thinking of Dusk's cure, asks if there a way to have the water flow again, and the Guide answers there is one, very dangerous, and that he is ready to die.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Meanwhile, Dusk and friends keep falling through the fish-shaped giant statue they fell in, which appears to be a large water pipe.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Guide and Drama finally reach the "heart of Jusendo", according to the Guide: a giant cave with a huge statue of phoenix and a dragon. The Guide explains it's actually actually a pipe leading to a water vein, and that the only way to revive Dragon’s Bath is to turn the stopcock (which looks like the Kinjakan except it has a crescent instead of a wheel) on the top of the head of the dragon. Drama is ready to go and turn it on, but the Guide stops her as Safran, Kiima and the elder servant enter the cave.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Safran, following the servant's advice, places the Kinjakan in a hole on the head of the phoenix. The Kinjakan emits a very bright light, and the Guide explains it is a treasure designed to heat up water. The statue starts making loud noises, and the servant tells Safran to prepare for bath -- there is a large pool just under the mouth --, the water is coming very soon. The Guide says it's now too late, for when hot water comes out, there can be no cold water since there is only one water vein. Drama angrily asks him why he didn't say it before, and that he said he ws ready to die and the Guide says there are too many guards, and he has a family. But the water doesn't come out.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Suddenly it bursts out, ejecting Dusk, Rage and Panther, all back to manhood (but naked, except Dusk), and Plum. All the spectators stare at them in surprise as they land in the pool. Dusk picks up Safran and immediately attacks him, nailing him to the ground, which breaks. Kiima tries to help her master, but Panther produces a chain that Rage wields (Panther has lost his glasses) to throw Kiima away.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says to Safran he is not going to forgive him even if he is a child, Safran answers that he is quite rude, and a strange phenomenon starts. Seeing this the elder bird-man freaks out, saying Safran has begun his metamorphosis, and sends all the bird-men away because it is very dangerous to be caught in. As for Dusk, his hands are prisoner of the strands of bright threads Safran's body has begun to produce; Safran asks him, much to his surprise, if he is ready to become nourishment...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2 The Phoenix And The Dragon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Safran tells Dusk that bathing in hot water from the cursed source allows the member of the royal family of Mt Phoenix to achieve their transformation, but that Dusk won't be there to see the result. Still hiding, the Guide tells Drama that the threads Safran emits are the source of the egg that is produced for the transformation, and that everything taken in the egg will be dissolve, becoming nourishment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Rage and Panther understand that Safran reacts to hot water and Rage blasts the floor of the pool with his _bakusai tenketsu_, cracking it, and some of the water flows away, but Dusk, his hands trapped, still has trouble with the forming egg. He tries to break free, but a strand of threads shoots out and wraps around Dusk's neck, and Safran says that as long as there is some hot water (it's still coming from the mouth of the Phoenix statue), he won't be able to escape from the threads. Panther, tries to pull Dusk out with chains, but threads go up the chain, and he let go, Dusk telling him not to touch the threads. Dusk is obviously weakened.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Drama runs off to the large Phoenix to stop the water, the Guide shouts out a warning about touching the Kinjakan while it's warming up water, Drama jumps onto the Phoenix's head, and grabs the Kinjakan, telling Dusk to escape. Safran shoots his threads out, and begins to surround Drama just as she turns the Kinjakan. The water stops. The threads holding Dusk breaks, and he turns to ask Drama if she is alright. A blast of energy radiates from the hoop, and she disappears, leaving only her clothes which fall onto Dusk, who stares in shock, still with the sticky threads now much like a paste on him, particularly the hands. Safran says the every normal human gripping the Kinjakan while it's warming up water is bound to have all his internal water evaporate, and uses the threads to turn the water back 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Safran's thread, _really_ starts growing, apparently solidifying as they form, and begins to surround him, threatening everyone. Rage pulls Dusk out of the way, and hits him, but he doesn't react. Rage promises himself to save him, because it was Drama's final desire. The Guide has come down, and leads the others to safety - Rage carries Dusk, while they're chased by the thread.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They're in a small hut on the mountain-side of Jusendo, which the Guide names as a exclusive penthouse for employee. The Guide is pouring tea. Dusk is sitting in the corner -- still holding Drama's clothes, and Rage tries to cheer up Dusk. Panther objects that he is also in love with Drama, but he says he won't cry while Dusk is being a coward and he will hold on - and bursts up into tears, Dusk still not reacting. The Guide moves the clothes a little to reveal that Dusk's hands are now frozen in the hard glass-like threads which has become solid.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Guide, taking advantage of the fact that Dusk's hands cannot move and thus prevent him to hug too tightly the clothes, pulls it off Dusk, who finally reacts -- and falls into the table. Lying on the floor, he remembers a smiling Drama on her way to school, mourning badly her disappearance. But inside of Drama's clothes, the Guide finds something: It's a tiny Drama, about 15cm long. The Guide explains she's now like a dehydrated doll , and there is one way to save her. And Dusk begins to hope.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3 Safran's Metamorphosis </w:t>
      </w:r>
    </w:p>
    <w:p w:rsidR="00D1312E" w:rsidRPr="00B841ED" w:rsidRDefault="00D1312E">
      <w:pPr>
        <w:pStyle w:val="0DraftNormal6"/>
        <w:rPr>
          <w:rFonts w:ascii="Montserrat" w:hAnsi="Montserrat"/>
          <w:sz w:val="24"/>
        </w:rPr>
      </w:pPr>
      <w:r w:rsidRPr="00B841ED">
        <w:rPr>
          <w:rFonts w:ascii="Montserrat" w:hAnsi="Montserrat"/>
          <w:sz w:val="24"/>
        </w:rPr>
        <w:t xml:space="preserve">Up in the Penthouse, the Guide is explaining that the heat of the Kinjakan has evaporated the water from Drama's body - which has now been dressed up in some clothes from a doll. He adds that there is a way to revive Drama, but it is of course dangerous - to douse her in the water from the Dragon Tap which has an object similar to the Kinjakan slotted into it's head.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Back to the centre of Jusendo - Rage has just finished making a tunnel there with his Bakusai Tenketsu, and the guys are a bit surprised that there a now guards. Dusk wants to be able to get the staff on the Dragon Tap, and also turn off the water gushing onto Saffron's egg, so he asks Rage to use the Shishi Höködan to propel him through the neck of the Phoenix Tap and onto the top of the Dragon Tap. Rage gathers his ki energy and uses the Shishi Höködan to smash Dusk into the neck of the Phoenix Tap, but he Dusk just makes a dent in it. This gets Saffron's attention, and tendrils of hair reach out for Dusk, who scrambles up the neck with difficulty as his arms are still bound. Rage then fires another Shishi Höködan which propels Dusk over the head of the Dragon Tap.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leans to the side, and manages to to catch the poll in his frozen hands, but his speed pull the base of the staff out - with a piece of the head, and the tendrils from Saffron have almost reached Dusk, who manages to wield it and cut the hair. It also cuts the snout off the Dragon Tap - it's </w:t>
      </w:r>
      <w:r w:rsidRPr="00B841ED">
        <w:rPr>
          <w:rFonts w:ascii="Montserrat" w:hAnsi="Montserrat"/>
          <w:i/>
          <w:sz w:val="24"/>
        </w:rPr>
        <w:t>really</w:t>
      </w:r>
      <w:r w:rsidRPr="00B841ED">
        <w:rPr>
          <w:rFonts w:ascii="Montserrat" w:hAnsi="Montserrat"/>
          <w:sz w:val="24"/>
        </w:rPr>
        <w:t xml:space="preserve"> sharp. Dusk then jumps across the cavern with the Gekkaja (as the Guide calls it) and wielding with his feet slices the neck of the Phoenix Tap, which is completely cut, and it leans over and smashes into the egg, putting some big cracks in it. Saffron then gets really pissed, and throws Dusk into the side of the cavern with his hair tendrils, and rocks fall down onto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wakes up in a nicely laid out room, and the Gekkaja is leaning by the wall, and Dusk then realises that Drama is gone - she was down his shirt the whole time, and when he crawls out of bed, he finds a big ball and chain manacled to his feet.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then walks in, and she's happy to see Dusk looking well, and she then pulls out the doll Drama, and says that it is quite an interesting doll.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4 The Last Remeberance </w:t>
      </w:r>
    </w:p>
    <w:p w:rsidR="00D1312E" w:rsidRPr="00B841ED" w:rsidRDefault="00D1312E">
      <w:pPr>
        <w:pStyle w:val="0DraftNormal6"/>
        <w:rPr>
          <w:rFonts w:ascii="Montserrat" w:hAnsi="Montserrat"/>
          <w:sz w:val="24"/>
        </w:rPr>
      </w:pPr>
      <w:r w:rsidRPr="00B841ED">
        <w:rPr>
          <w:rFonts w:ascii="Montserrat" w:hAnsi="Montserrat"/>
          <w:sz w:val="24"/>
        </w:rPr>
        <w:t xml:space="preserve">The front page has Tiger lounging in a form-hugging sleeve-less one-piece, and has 'The dangerous charming figure' written down the side.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(note: The Phoenix Tap is the large hollow phoenix-shaped structure that is releasing the special water into the basin Safran is transforming in, and has the Kinjakan as the key. The Dragon Tap is the dragon equivalent, and has the Gekkaja (Lunar Vortex Snake) as the key )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bedroom, Dusk is on the floor, hampered by the chain and ball, and his immobilised hands and arms (they're basically locked in place in relative position to his neck), and Tiger is holding Drama. Tiger knows about Drama's problem, and also the solution - the special water, and she has glass bottle holding about a litre of the water. Dusk immediately lunges for the bottle, but Tiger moves it out the way.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She then puts doll-Drama down the front of her outer sleeve-less top which covers her long-sleeve blouse, and takes out three eggs. These are the special 'tamago' (eggs) which encase someone/something in an egg when used together, and when it hatches, they obey the first person they see, like what happened to Tiger and Musk. She wants Dusk to be obey her, in exchange for Drama being cured, and Dusk looks a little worried.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says if she'll really give help to Drama, then to please make him her subordinate, and bows before her. Dusk then makes his move - balancing himself on his arms, he swings his legs up at Tiger, with the large iron ball (which would weight 100-150Kg), knocking Tiger's arm, and sending the eggs flying. Dusk then leaps up and grabs the eggs in his mouth, and spits them at Tiger. The eggs crack and the strands spring out and form a large egg.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cracks open the egg, but just finds the water bottle, and Tiger suddenly attacks from above, kneeing his face through the egg and smashing the bottle, which turns Dusk female. Tiger follows by an elbow to the head, and says that was Dusk's last chance, and now has to die, and moves to finish her off. But she tips a kettle of hot water over her instead, picks him up and throws him onto the bed, and lies on top of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says something like "lets make a fond memory before we're sent to the other world." (I don't get that bit) and adds, after Dusk stammers a bit, "if you don't obey me, then Drama's dead."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Meanwhile, the others are back at the penthouse, Rage wonders where on earth Dusk is, when Plum asks them to keep their voices down, so she can hear the next room, and has a glass pressed to the wall. While Tiger lies on top of him, Dusk wonders if Tiger has saved any eggs. He tentatively asks Tiger for a request - for his final memory (cut to others listening next door) he wants to see Tiger naked (Panther cracks his cup).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is a bit surprised, but is happily begins to undress with Dusk in the mood. When she unbuttons and opens her shirt, she reveals her bra, and two eggs between her breasts, to Dusk's satisfaction - he has Drama in his hands now btw. Dusk lunges forward (to take the eggs in his mouth) saying "my reward" but then the wall breaks apart on top of Dusk. Panther ("Dusk you bastard") looks rather annoyed, and Dusk's a bit surprised. Panther adds that he's strained things far enough with his shameless action.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is angry at the disturbance, and hits Panther when he says he's come to help her, and adds she doesn't want to see his face. Panther gets on his knees to beg her to go back to peaceful Japan.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gives Drama to Rage for a little while, and rushes past Tiger trying to grab the eggs in his teeth - but actually gets Tiger's bra instead.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Panther can't take any more, and attacks Dusk with the Gekkaja staff Dusk had gotten from the Dragon Tap earlier (and Tiger had brought to the room) and the Guide shouts out that using that would kill Dusk. Panther hits Dusk with the other end (which still has a bit of the Dragon Tap left at the end) which smashes the stuff off Dusk's hands (and the bits left at the end of the poll), and the rest falls off too. Dusk remembers about the eggs, but just then Tiger comes flying at him throwing the eggs point blank. Dusk dodges to the side, and holds out Tiger's bra (which he still had), so that each egg lands in each cup, and then flings them like a sling at Tiger. They get her and a large egg forms around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is just about to break the egg when Panther uses his chains to throw Dusk at the ceiling - Panther wants Tiger to obey him not Dusk. While Rage reiterates about the effects of the egg, Panther has a happy dream about proposing to Tiger, and her happily agreeing to Panther-sama. Dusk (who has Drama back) and the others look at Panther who has tears in his eyes, but then the room shakes.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caves, the old man and Kiima are investigating the disturbance, which has come from the 'bathroom'. The old guy wonders about Safran's egg, and that it's too soon. They're also taking an roundabout route as it's too dangerous until the egg's complete. And as he is talking about not being careful could damage the egg, he notices the Phoenix Tap has been cut in half, and the head's beak has cracked the egg, and his eyes bug out. However, threads from the egg have grouped around the two broken halves, and is getting water still. A new crack then appears in the egg, and Kiima wonders if Safran is hatching, and the old man adds that it's not good that it was too quick.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editor's comments on the last page go something like: The reason Dusk released a blow, the crack in Safran's egg!! And is just as true king Safran hatches!?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5 The Birth of Saffron </w:t>
      </w:r>
    </w:p>
    <w:p w:rsidR="00D1312E" w:rsidRPr="00B841ED" w:rsidRDefault="00D1312E">
      <w:pPr>
        <w:pStyle w:val="0DraftNormal6"/>
        <w:rPr>
          <w:rFonts w:ascii="Montserrat" w:hAnsi="Montserrat"/>
          <w:sz w:val="24"/>
        </w:rPr>
      </w:pPr>
      <w:r w:rsidRPr="00B841ED">
        <w:rPr>
          <w:rFonts w:ascii="Montserrat" w:hAnsi="Montserrat"/>
          <w:sz w:val="24"/>
        </w:rPr>
        <w:t xml:space="preserve">The chapter picture has Saffron prominent, with his egg behind him, and Dusk near the bottom. Text at the bottom of the page: I am the strongest king!!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For some parts I couldn't do completely or has trouble with or wasn't certain of, I've put in the romaji, so that hopefully some kind soul will be able to assist me.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old guy and Kiima are hiding behind some rocks, while the egg continues to crack open and Kiima says "A premature birth...", and the old guy mentions that he should have hatched after 3 days.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Penthouse, the room is shaking, and the Guide remarks that it isn't mild, and Dusk and Rage wonder why it's suddenly gotten so hot. Just then the door opens, and in walks Musk-panda, with a sign reading "Tiger-sama, I have your meal....". He then drops the tray of food he was carrying, and attacks Dusk and Rage with a sign saying "kill all intruders!!". The Guide realises the panda's odd ("aiya, panda mo itaka") and Plum confirms that the panda is Tiger's underling.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(who has Drama in his right arm btw) jumps onto Panther's head and tells him to quickly get Tiger out of the egg, but Panther hits away the noisy guy, adding that he's busy at the moment. While Rage restrains the panda, and Dusk sits on top of his dad, he says they need Tiger to give Musk new orders.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But Panther isn't really listening, and is daydreaming about going on dates with Tiger, her giving Panther-sama Valentine's chocolate, and him with his head on her lap. Rage remarks that Panther is an irresponsible lover ("sorya koibito da.").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Panther is standing in front of the egg and continues on about getting his hands on Tiger, and Dusk is getting rather annoyed. Dusk's just about to do something about the troublesome guy when the walls falls apart, and a slab hits Panther on the head, hitting him onto the egg, cracking it. Tiger's arm pokes out, and Panther thinks to himself "heh, I'm a fool. Getting Tiger is a 1 in a 1000 years chance" and Tiger starts to come out of the egg. Then Tiger looks into a small hand-held mirror, and Dusk and Rage realise that if you first see yourself, then you'll obey no-one. Tiger comes out saying "up to now I was.." and Panther is happy for her (he doesn't get what's really happened yet), and adds something on the lines of that it's okay, and such things as false love [untranslatable] ("kore de iin ja. itsuwari no ai nado iranu.").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then glomps onto Dusk "Aiya Dusk, I was so afraid") and Dusk says something like that almost everyday is like this ("fudan to hontondo kawarana katta zo"), and Rage (still restraining Musk) wants someone to order the panda - who is trying to reach Tiger with a sign reading "Tiger-sama!". In the cave its getting rather hot, and the old man tells Kiima to take cover. Strong beams of light radiate from the cracks in the egg, and the floor of the room where Dusk and co are is falls apart, and they fall into the chamber, with Dusk protectively holding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They notice that a large proportion of the upper part of the egg has been cracked open, and some wings are seen - with sticky fluid dripping off. Rising up out of the egg is a large humanoid - Saffron. He is now an adult, with wings about 1m long (and patterned near the ends), and his black hair on the back is now hanging down to his waist, and his lighter coloured hair on the front is similarly long, and he has two long white strands of hair from the top of his forehead, reaching back about 40cm over his head, and two small (5cm) strands down his forehead from the same place.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His hands are a bit bird-like, with thick skin, and short talon-like nails and there is lots of energy coming off them. The moment he sees Dusk he fires a huge wavering blast of hot energy at Dusk - who dodges it, and blasts the wall, which explodes with chunks of burning rock flying off. The old man (while crying) apologises to Saffron-sama, and Kiima looks downcast. Saffron says that the transformation was unsuccessful (this surprises Dusk), and after putting on his formal clothes, Saffron says that Dusk should know everything before considering what the failure is ("Dusk yo... seiban suru mae ni oshiete tsukawazu."), and adds that the fate of the kings of Phoenix Mountain is...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To hang under a (sort of) pagoda which is tied to a spar which it anchored to the side of the rock-face, and to freely give out light and heat. The picture shows the king up in a cavern in the caves with the Phoenix Mountain people going about their business (sewing, playing go/shogai, reading and flying around). ("Shin no ou sore wa... houou no gotoku tainai-kara waki izuru netsu to hikari o jizai ni ayatsuri.") and that inside the inhabited caves night is bright and winter is warm, and that it was a pleasant environment to live in. Dusk says "i.e., you're are.. your mountain home's electricity and gas." and Saffron says that it is the primary reason for the transformation ("honrai-naraba kono hentai de Danceraru hazu deatta... daga..") but... when Dusk says ("denki daka gas daga shirane-ga.") that he wants the water to restore Drama ("Kocchi wa Drama no inochi ga kakatten da. Jusen no misu, futsu sasete morau.").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isn't interested and prepares and then fires another blast at Dusk saying that he'll be beaten soon. Dusk dodges, and then hides behind a rock out-cropping and tells Drama to wait, but then he notices that her eyes are half-closed, and wonders whats going 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comments on the last page say: "Drama o ningen ni modosu tame, tsui ni hajimatta shukuteki Saffron no battle. Daga Drama ningyou ni ihen ga...!?" "for the sake of turning Drama human, by mistake a battle with old enemy Saffron began. however something strange befalls Drama-doll ...!?" 'something strange' could also be read as disastrous/accidental.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This is probably correct but I decided to include the romaji anyway...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6 Crash!! Dusk VS Saffron </w:t>
      </w:r>
    </w:p>
    <w:p w:rsidR="00D1312E" w:rsidRPr="00B841ED" w:rsidRDefault="00D1312E">
      <w:pPr>
        <w:pStyle w:val="0DraftNormal6"/>
        <w:rPr>
          <w:rFonts w:ascii="Montserrat" w:hAnsi="Montserrat"/>
          <w:sz w:val="24"/>
        </w:rPr>
      </w:pPr>
      <w:r w:rsidRPr="00B841ED">
        <w:rPr>
          <w:rFonts w:ascii="Montserrat" w:hAnsi="Montserrat"/>
          <w:sz w:val="24"/>
        </w:rPr>
        <w:t xml:space="preserve">The front page has the upper part of doll-Drama taking up most of the page, with Dusk in the front holding the Gekkaja in the right hand. Text down the side: me o aketekure, Drama!! (keep your eyes open,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is holding Drama, and the Guide (who is holding the Gekkaja) and Plum are looking at the doll, and the Guide says that if Drama's eyes close completely then it will be too late, and not even the water from the Dragon Tap will be able to save her. Dusk and Rage (who was with Panther on a higher ledge) are a bit upset about this, and the Guide adds that it's a difficult thing to say clearly.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While holding her in his hands, Dusk shouts encouragement at Drama, and *blink* her eyes open fully, but a few seconds later they get sleepy again. The Guide thinks it's hopeless, but Dusk isn't giving up yet.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then arrives on the scene, and tells Dusk that the matter of the forced half-way transformation, and the premature birth is over, and that Dusk must die for his mistakes. Panther and Rage aren't particularly interested in his problems, and Rage wants to be able to cure Drama as well. Saffron says that in that case, they'd better experience his incomplete strength, and swings his wings upward, and a huge gush of flames forms around him and strike up at the cave roof, and rains burning rocks down on everyone.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old man whispers to Kiima about the stupid group of people, and reiterates about how the new king would provide heat and warmth to the people, that the great flow of energy needs to be kept suitably adjusted, and that with Saffron's lineage he has to give off energy to stay safe.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While Rage and Panther look a bit surprised about this, Dusk is jumping onto the Dragon Tap with the Gekkaja and is just about the thrust it into the slot on the head to turn the water back on. But Saffron fires another stream of energy, which curves and narrowly misses the Dragon Tap, and smashes Dusk through the cave wall, and sends off a few more burning rocks, and the Guide comments about Dusk holding onto the Gekkaja.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Guide also says that the root of water main of the Taps are only spoiled (doesn't make much sense to me either).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Kiima comes rushing in with her sword, with a load of flying guards, but she's almost hit by Tiger coming down at her. Tiger says she'll kill Kiima (the Panda writes some encouragement on some signs) and for making a subordinate of an Amazon she deserves 10,000 deaths, and Kiima realises that Tiger's brainwashing has dissolved.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Meanwhile, Saffron glides out through the large hole made when he blasted Dusk, and is high up on the mountain, and there are others in the distance with similarly sharp slopes, and you can see a river in the valley below. He regrets that he was neglect-full in letting Dusk escape, who just then cuts off a large rock with the Gekkaja, which starts falling towards Saffron. While commenting that doing that is futile, Saffron blasts the rock, which starts to disintegrate around Dusk - he came behind it.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However, as Dusk had other things in mind, and the rock provides enough resistance to let Dusk get close enough to Saffron, and he then swings the Gekkaja around and cuts off both of Saffron's wings!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While Saffron falls backwards near the mountain slope, Dusk runs down the mountain (at about a 70 degree angle!) saying that such a wicked person deserves special measures, and he prepares to deliver the final blow. However, Saffron blasts another stream of energy straight down, and rises up towards Dusk on a pillar of flame. He tries to blast Dusk again, and tells the foolish person that like a Phoenix he will always rise up from the ashes, and that injuries don't matter to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is shocked to realise that the wings have grown back.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comments on the side tell us that the last 3 issues of this story will all be larger than normal, and in colour.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7 The Gekkaja's Power </w:t>
      </w:r>
    </w:p>
    <w:p w:rsidR="00D1312E" w:rsidRPr="00B841ED" w:rsidRDefault="00D1312E">
      <w:pPr>
        <w:pStyle w:val="0DraftNormal6"/>
        <w:rPr>
          <w:rFonts w:ascii="Montserrat" w:hAnsi="Montserrat"/>
          <w:sz w:val="24"/>
        </w:rPr>
      </w:pPr>
      <w:r w:rsidRPr="00B841ED">
        <w:rPr>
          <w:rFonts w:ascii="Montserrat" w:hAnsi="Montserrat"/>
          <w:sz w:val="24"/>
        </w:rPr>
        <w:t xml:space="preserve">The chapter picture is Dusk wielding the Gekkaja, with Saffron flying behind him, surrounded by flames.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Text across the centre: Fight!, power to the limits!!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is crouched on the side of the mountain, holding the Gekkaja in his right hand, and Drama in his left, and is wondering what to do. Saffron's hovering in the air surrounded by a glowing ball of energy. He tells Dusk that it's only reasonable that he's going to be dismembered, and immediately does his Koutei Kaen Yoku (Emporor's Blazeing Wings) - he pulls off his wings, and throws them at Dusk like a huge shuriken, and they're surrounded in flames as well. Dusk uses the Gekkaja to block them, but they come back and knock the Gekkaja from his hands, and also Drama. As Dusk races down to get Drama, Saffron fires another power blast at Dusk, which doll-Drama takes directly, just before Dusk can reach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expects Dusk to be reduced to a skeleton, but is very surprised to find Dusk alive, but in bad shape, in a small crater on a ridge further down the mountain, even though Dusk took a direct hit from the blaze. Dusk finds Drama lying on the ground, and is finds out that she's hot when he picks her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realises that because his Kinjakan's feverish heat removed all her body's water, and that it's effected her more than just drying her up - it has made her into a heat shield.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then notices that Drama's eyes have almost shut, and Saffron tells him that her time is almost up with her poisoned spirit, but his is coming too. He adds that he needed to use both of the special waters for a perfect transformation. Dusk isn't particularly listening, and notices that the Gekkaja has fallen into the ground (the ends of the crescent at the end are in the ground, and the whole thing is vertical), and wants to use it to turn on the Dragon Tap. As Dusk rushes for the Gekkaja, Saffron fires another blast at him, but as Dusk grabs it, his force bends it to the horizontal - makes it look like a gardening hoe.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Back at the centre of Jusendo, Rage and Panther have finished off all the guards and are about to go back to breaking the water main of the Dragon Tap. Meanwhile, the old main is asking Korima and Masara to get the Kinjakan to Saffron-sama, but they're rather reluctant because it's for royalty only, and they don't want to be dried up. So the old guy moves the two boy's arms to do Janken (scissors, paper, stone), so the two guys kick the dried up old man flying towards the Kinjakan.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and Kiima are still fighting, and then Kiima does her Suichousenzanyoku and sends a load of slicing arcs all over the place with her feathers (reminds me of Ryü's Kijin Dai Ran Bu - Demon God Big Mad Dance from V28) and one of them scalps the Phoenix Tap, and off comes the Kinjakan. Korima and Masara are happy because of what the old man and middle-aged woman did - Kiima hits the two for calling her a middle-aged woman.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Back outside, Saffron has fired the blast at Dusk, and it's just about to hit him, so because he can't pull the Gekkaja out, he dives behind a rock out-cropping. However the blast dissipates, and the Gekkaja is surrounded by a shallow crater, from which water vapour is rising.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realises that bending it didn't damage it, and that he can use it's property, and runs out to get it. Flying overhead Saffron prepares another blast to kill the foolish guy, but Dusk throws doll-Drama at him. Saffron is surprised that Dusk is such a shallow guy, playing around with a woman's life like that, but then he notices that Dusk threw a trig wrapped with the doll's clothes - it's the old ninja trick of using a log to hide yourself, this time miniaturised.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blast disintegrates the distraction and continues on to Dusk, who now has the Gekkaja in his hand, and swings it into the ground, then pulls it up, taking a huge chunk of rock with it, which is glittering. This protects Dusk from the blast when he holds it up, as the rock is kept cool by the power of the Gekkaja.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then breaks up the boulder into small chunks, and using the Gekkaja forms the pieces into a spiral. Saffron wonders what the stupid guy is up to, digging around in a place like this, and fires another blast down at Dusk. But Dusk knows what he's doing - when the fire-ball hits the spiral of ice, the huge amount of water vapour given off, and the extreme temperature difference, will cause rising air currents.... and now here is the blow: Hiryü Shöten Ha!!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finds himself caught in the tornado, and back in the cave centre (most of the roof and some of the walls have gone btw), Rage and Panther notice Dusk's tornado, and the Guide is pondering about the Dragon Tap pipe, which has been kicked, punched, hacked at with and axe, and even Bakusai Tenketsu'ed by Rage, but is hardly damaged.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Korima and Masara (who have the Kinjakan) are rather surprised at the tornado too, and inside it, Saffron wonders about this strange art, and what was the purpose of the thing, because his wings keep him safe, and he's unharmed. Just then, Dusk comes at Saffron from above, and swings the Gekkaja straight at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blocks with his arm, but the Gekkaja's power turns the arm and half of Saffron's face to ice, and one of his wings, and Dusk tells Saffron that while they're both inside, they're on an equal footing. Dusk really wants to finish quickly as Drama's eyes are getting dangerously close to closing, and Saffron is slowly icing over.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Suddenly Dusk notices the ring of the Kinjakan coming straight at him, and it smashes into Saffron's arm, and his frozen wing gets broken off, and the arm comes off with the Gekkaja still attacked to it. Korima and Masara, who are both unconscious, and the Kinjakan comes swirling in through the wings, and Dusk is upset that he wasn't able to finish off Saffron.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takes hold of the Kinjakan, and the ring flies back into it's slot, and tells Dusk he'll finish him off in one blow. Dusk pulls Saffron's frozen arm off the Gekkaja, and tells Saffron that if he wants to be stuck, he'll give it to him. Dusk attacks Saffron with his weapon, and Saffron blocks it with the Kinjakan. Dusk is surprised at a sudden burst of light......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Comments on the last page: Dusk and Gekkaja VS Saffron and Kinjakan!! The clash of the two great men!! The climax of the battle!! The next issue is also in large 24 page size!!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8 Drama's Smile </w:t>
      </w:r>
    </w:p>
    <w:p w:rsidR="00D1312E" w:rsidRPr="00B841ED" w:rsidRDefault="00D1312E">
      <w:pPr>
        <w:pStyle w:val="0DraftNormal6"/>
        <w:rPr>
          <w:rFonts w:ascii="Montserrat" w:hAnsi="Montserrat"/>
          <w:sz w:val="24"/>
        </w:rPr>
      </w:pPr>
      <w:r w:rsidRPr="00B841ED">
        <w:rPr>
          <w:rFonts w:ascii="Montserrat" w:hAnsi="Montserrat"/>
          <w:sz w:val="24"/>
        </w:rPr>
        <w:t xml:space="preserve">The front picture has Dusk (looking a little battered) inside the Hiryü Shöten Ha, with the Gekkaja, and Drama's head takes up half the page behind him. (it's not that far different from last weeks)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Text at top: The Last (final) spurt! Top left:There is a time you've got to fight a battle even if you have no chance of winning! If it is for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Middle: this life, gamble!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Bottom right: I have faith in my fists, I have faith in the future... the battle is now, climax!!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Panther, Rage and the Guide are watching the Hiryü Shöten Ha, and see two balls of light right next to each other inside it. This is Dusk and Saffron with their weapons locked together, and a large amount of energy is streaming back from each of them. However the one on Dusk's side has small chunks of ice, because the Gekkaja's chill is being reflected.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explains that the two weapons completely reflect each other's attacks, and the Kinjakan's warm breeze has warmed him up and the ice has melted off him. Saffron quickly re-grows his left arm and wing, and tells Dusk its time for him to be struck down without using his hands. He builds up a huge amount of flames with his right hand, and they spread around the tornado, harming Dusk somewhat.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Tiger has now appeared on the scene, with Kiima in a head lock, and is surprised to see the tornado flambe, and Rage shouts for Dusk to escape. Dusk is currently flying towards the mountain-side, and decides to try and catch it to get out. Dusk swings the Gekkaja's prongs into the rock-face on the mountain, but he then gets pulled back in, taking a large boulder with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is telling Dusk that he might be able to escape from the flames, but half-way through his speech he is hit full in the face by the boulder Dusk took out. Dusk is hanging onto the Gekkaja stuck into the boulder, even though he's unconscious. After regaining consciousness Dusk notices that the force of the fire has lessened, and Rage and Panther realise that because Saffron was pampered while growing up, he is weak at taking a hit - the old guy is started at this - ie they're right on the money.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Rage Bakusai Tenkestu's some rocks, and throws a load of boulders into the tornado. However, some hit Dusk, and Saffron blasts the others, and remains unharmed. Dusk is hiding behind the remains of his boulder, and plans a simple kick attack. When Dusk gets close enough, he swings out from behind the boulder, and delivers a double kick to Saffron's face, making up a move called Chokusetsu Shuuda Ryüsei Kyaku - Direct Kick-strike Meteor Leg. Dusk, who's trousers (pants to the Americans) are smoldering, is upset when Saffron falls down towards the bottom of the tornado, and Dusk considers Saffron to have received his just reward. However, Saffron is rather steamed at what has happened to him.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Suddenly a large eruption of lava comes up from the bottom, and Dusk is only protected from the boulder the Gekkaja is still stuck in. Saffron rises up from the bottom, and has had enough of this and it's now time for Dusk to be terminated. Dusk is more worried because of the prolonged battle, and the problem with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announces his: Houou-kin Ouzoku Kyuukyoku Ougi Phoenix Mountain Royalty Ultimate Special Secret!! ...and Dusk is surprised at the hot sphere of energy surrounding Saffron, who has his arms crossed in front of him, with the the right one holding the Kinjakan. Saffron continues: Tenka Shunmetsu Koukyuudan!! Entire Empire Instant Annihilation Emperor Ball Missile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suddenly finds himself starring a 20m wide ball of hot energy in the face. And on the mountain-side, Rage, Panther and Tiger are shocked to see the ball come through the side of the tornado. The ball flies off in a huge beam of energy, and smashes through some spires of rock on the mountain. Rage wonders whats happened to Dusk, and Tiger notices Dusk flying through the air safe, and also that he's frozen - he's hugging the Gekkaja close to himself, and is covered with ice.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Saffron then releases the ring on the Kinjakan, and it strikes Dusk on the head, then returns to the staff. Saffron considers Dusk's actions pathetic, and tells Dusk that'll only work once, and the next one will shatter his frozen body right down the middle.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Dusk is not just waiting to die however, and the only plan he can think of is using his frozen fist to throw down Saffron - coupled with the Hiryü Shöten Ha, it will smash him. And we are given a nice diagram explaining what Dusk is going to try and do. Dusk plans on throwing a tornado though a channel of cold air surrounded on both sides by the hot air from Saffron's blasts, and that in the swirl in the middle the tornado will become extra fine, and highly concentrated:</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While Dusk is thinking that he'll get one shot at the strike, Saffron powers up and does another Tenka Shunmetsu Koukyuudan. Dusk is a bit surprised, and tries to keep a hold of Saffron's position (so he can aim properly), but it's no good. Dusk then notices that Drama's getting hot (she's been down his shirt all the time btw), even though she's covered in ice.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Drama, who's wearing an undershirt, then shoots out from Dusk, right at the fire-ball, and Dusk realises that it's probably something to do with the ice thawing with the heat coming off her Drama's body. Drama flies towards Saffron, and her small body is also providing a shield for Dusk, though he is still almost in the blast, as the channel is rather small. Dusk can now vaguely see Saffron, who is a bit surprised to see the 'foolish woman' and prepares to incinerate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It's now Dusk's turn, and pointing his frozen right arm into the channel, he starts off his move, and the ice on his arm shatters: Hiryü Shöten Ha, Henkei Hiryü Shöten Ha, Changed Model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go!, ice dragon! Hiryuu Hyoutoppa Flying Dragon Iced Break Through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fires a thin tornado (about 1m wide) through the centre and Saffron takes a direct hit. Saffron falls towards the earth, with some chunks of ice, he thinks to himself "I am...immortal...". Rage, Panther and Tiger are happy, and Kiima's a bit upset.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Dusk's happy to have won, and looks around for Drama and chases down after her (he's still in the air) when he sees her. He's begging with her not to have closed her eyes yet, and just before he reaches her, he notices a slight smile on her face, and she has her arms reaching for Dusk. Dusk takes her in his hands (and discards the Gekkaja) and hopes she's okay, and tells her to wait, so that he can get the special water and get her body cured.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He looks rather happy, and Drama's arms are reaching for Dusk's face, but then Drama's eyes close completely! and Dusk looks rather worried....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Notes on the side of the last page: Saffron is just attacked and defeated!! But, Drama is...!? Next issue, the heart shuddering final round!! enjoy reading with thanks the super-enlarged pages!!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38 9 Dusk And Drama </w:t>
      </w:r>
    </w:p>
    <w:p w:rsidR="00D1312E" w:rsidRPr="00B841ED" w:rsidRDefault="00D1312E">
      <w:pPr>
        <w:pStyle w:val="0DraftNormal6"/>
        <w:rPr>
          <w:rFonts w:ascii="Montserrat" w:hAnsi="Montserrat"/>
          <w:sz w:val="24"/>
        </w:rPr>
      </w:pPr>
      <w:r w:rsidRPr="00B841ED">
        <w:rPr>
          <w:rFonts w:ascii="Montserrat" w:hAnsi="Montserrat"/>
          <w:sz w:val="24"/>
        </w:rPr>
        <w:t xml:space="preserve">Dusk is still up in the air, holding Drama and the Gekkaja, and is worried because Drama's eyes have just closed. He decides that he doesn't have enough time, so has to combine his actions.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 double colour page with the cast #### Banner across the pages: Finale with a smile. Title: The last episode - "Dusk and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cavern containing the Dragon Tap is now open to the sky and Dusk is high above it, and he throws the Gekkaja down into the slot on the Dragon Tap's head. The Guide then tells Rage to turn the Gekkaja.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plans to use the hot air due to Saffron that is swirling up where Dusk is, and combined with the cold air from his punch, he'll be able to summon the water up to where he is. Dusk tells Drama to live until then, and he builds up energy on his right fist, and prepares to command the dragon to look up at the sky.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unleashes his Hiryuu Gyouten Ha (Flying Dragon Looking at the Sky Blast) and the tornado curves down at the Dragon Tap. Rage has gripped the Gekkaja, when he sees the tip of the tornado coming straight at him, and is rather startled, and Panther wonders what Dusk is doing with the air.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tornado curves through the neck of the Dragon Tap in a U-bend, smashing it, and Panther thinks Dusk's gone mad. However, the head lands on the stump of the neck, and is pointing straight up at the sky, and then water gushes out, straight up at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who has been turned female by the water, holds doll-Drama into the water, and suddenly Drama's body is restored, and Dusk's holding a completely naked Drama in her arms. However, Drama doesn't react in any way and Dusk realises that she isn't breathing.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is now sitting on a ledge, now male thanks to a kettle of water, and is holding Drama in his arms, and has put his shirt on her. The others look a little sad about this, and Rage in particular.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While Dusk is cradling Drama in his arms, he tells her that this situation is because she always tries to help him with things that aren't her business. Then he calls her a stupid fool (baka yarou), but when he realises what he just said, he punches himself. He then says he was wrong, and he's sorry, and he meant to say 'thank-you'.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He then apologises to Drama again, and says that he's clumsy and can't express his feelings clearly and that he makes her angry and troubled, and he implores her to get up. He adds that he has something to say, and asks if she is listening, but he still gets no response, and Dusk starts to cry - tears fall onto Drama's cheek.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shouts out Drama's name in anger and sorrow, and he wants to be able to say 'I love you' to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Then a hand reaches up and touches Dusk's face, and Drama slowly says his name, and Dusk starts to cry again because Drama is alive. Drama then apologises to Dusk, because while her body was still she heard everything. Dusk is really shocked that she heard what he said, and then he's flattened as Rage sits on Dusk, and expresses his happiness that Drama's okay. Drama tells Rage she's sorry she worried everyone, and Tiger calls Drama a resilient girl.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Panther then overhears Kiima and the old guy referring to Saffron, and Kiima picks up an small ostrich-sized egg - Saffron. The egg breaks open, and out pops a baby Saffron, and when Dusk asks about the 'evil looking baby' Kiima explains that the intense battle exhausted Saffron's energy, and now this happened, and she has also put a pacifier in Saffron's mouth.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narration explains that there is no reason for fighting, and that the people are returning to Phoenix Mountain, and Rage Kiima to raise the baby Saffron to have a better personality this time , while in the background the panda snuggles up to "Tiger-sama".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thinks that Saffron will want to transform again some day, and Panther wonders if Jusendo will be attacked again. However, the battle between Dusk and Saffron has altered how the underground water flows and Phoenix Mountain is now safe to live in, and the place has been quickly remodelled. Kiima, who's still looking after baby-Saffron is happy the battle wasn't for nothing, though Koruma and Masara doesn't look very happy with this because of all the trouble they went to, and they look rather worn out.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Later, it's raining at the legendary training grounds of Dragon’s Bath, female Dusk is standing in the rain near the Guide's house. She looks happy and says that she had almost forgotten about getting his male-body back for his own sake, that she had only wanted the Dragon’s Bath water for Drama's sake and that she was becoming indifferent to being half-way male. Drama comes up behind Dusk, and asks if Dusk's just pretending.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shot widens, and we can see that all the pools have flooded, and the narration says that this is where the tragedy was. The Guide tells Rage (who's protected by his umbrella) that with it overflowing it's too perilous now and Rage angrily replies that he understands that, and the panda is holding up a sign saying 'DANGER: do not mix' - ie all the curses are mixed up.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Later Tiger tells the panda to do whatever he likes, and so Musk is back to normal.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Then back in Japan, there is a sudden rush, and we see Dusk knocked out, and Dancer and Musk are changing his clothes while he's knocked out. When he wakes up Dusk is surprised to find himself in a white suit, and Dancer tells a surprised Dusk that it's time for his and Drama's wedding, and Musk adds that it's absolutely not a lie, and Nodoka is crying because Dusk looks so manly.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Dusk then barges into Drama's room, and stops dead, when he sees Drama. She is wearing a western-style wedding dress, and she looks REALLY beautiful, and while Dusk is standing in the doorway, Drama wonders if maybe Japanese clothes would have been better after all. Dusk's heart is beating away, and he's blushing as he tells her that for him anything is cute, and Drama blushes and says she's happy. Dusk is now standing in front of Drama, but they're both unmoving, and can't think of anything to say.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We then see Rage walking down a street holding a letter of invitation for the wedding ceremony. He's thinking to himself - he's setting off on a journey, and he hopes that Drama will be happy and he apologises to "Akari-chan" that his gift is not longer in a good enough condition to bring to 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"Ucchan's" is closed for the day, and Rain is making okonomiyaki, and Konatsu is worried about her, and Rain is making special celebration modern yaki. Konatsu timidly asks "Rain-sama" if it is really okay, and Rain replies that she has been thinking for sometime that such a day would come, but the only thing she can do now is to make the okonomiyaki, and Konatsu thinks Rain is really strong willed.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Neko-Hanten is also closed for the day, and Panther is telling Tiger that she should resign herself over Dusk, and that he has only ever looked at her. Tiger has had her back to Panther all this time, and she turns around with a smile on he face, and says that she understands, and asks him to help her make some celebration niku-man. Panther ends up expressing his thanks that Tiger finally understands him to Ash, who asks Panther where he is looking.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Back in Drama's room, they're both sitting on the floor and Dusk is fidgeting, and asks her why she is so meek with the wedding ceremony coming up, and Drama responds that it's because Dusk confessed his love for her. Dusk asks her what she's talking about. Drama says that it's because of what happened at Jusendo, and Dusk gets a bit dizzy. He then angrily replies that didn't say it, and Drama angrily counters that he almost said it. Drama then says that they don't have force themselves to have the wedding, but then warns Dusk that he'll be sorry if they don't, which rather surprises Dusk.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Dagger, who is in a kimono like Dolphin, asks Dancer why is he hiding a certain thing from Dusk: Dancer has gotten a cask of Nannichuan from the Guide, and Dancer's plan is that Dusk can't have the water until he's married Drama. Dagger realises that this was how he persuaded Drama to agree to the marriage. Dancer is then surprised when Musk puts his hand on Dancer's shoulder, and says that he is surprised that Dancer hid this from Musk until now, and Musk then runs off with the cask.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Rage comes through a wall (wondering where he is) and sends Musk and the cask flying. Panther is annoyed at the disturbance, and wants Dusk and Drama to be married quickly before they change their minds, but then he and Rage spot the cask (which has 'Nannichuan' written on it). Dusk has heard about the Nannichuan from Drama, and dashes off, saying she should have told him earlier, and leaves Drama looking rather annoyed.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Then Dusk notices an okonomiyaki and some niku-man coming right at him, and they explode around him. It's Tiger (in a form hugging outfit) and Rain (in a kimono), and Tiger is upset that she missed her target - Drama, and Konatsu who is clinging to the ceiling is worried about Rain. Then Tiger turns up om a black-rose wedding dress telling her 'husband' Dusk to hang on, and the other two are upset - Rain calls her an impudent bitch.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Then Dragon tries to slice Dusk with his sword (metal, not wooden), and says he hasn't given permission for the wedding, and he's holding a fan with 'reject' written on it. Dusk isn't interested in this at the moment. He then slips on a bucket of water, and gets splashed, and Dragon then asks 'osage no onna' to have a double wedding with her, and Drama.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Drama is angry because Dagger sent out so many invitations, and things have been ruined. Dagger shows Drama an envelope and explains it's because of this, and Dolphin realises it's because they'll get more gifts this way. Cultural note: it's customary to give money (in decorated envelopes) at weddings/funerals to the couple/deceased's relatives, and later some of this money is used to buy gifts for the guests to thank them for coming, and also to help pay for the occasion.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other guys are fighting over the Nannichuan cask, and it begins to fall over, and just before Dusk can reach it, Jinx gulps it all down, thinking that it's special sake for the wedding. A bloated Jinx then smashes up the cask, and is upset that it was just plain water. Dusk is upset that everything was drunk, and together with Rage, Panther and Musk try to make Jinx throw up the water - Dusk and Rage are pulling Jinx's mouth wide, Musk is holding Jinx's legs, and Panther is poking a stick up Jinx's mouth. Jinx then uses his Happö Daikarin - *KA-BOOM*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Outside, Hinako-sensei and Dusk and Drama's classmates are all in formal dress, and Hinako is looking forward to the wedding feast. The others are a bit dubious about Dusk and Drama getting married, and Lion is sobbing, and carrying another of his straw dolls.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When they arrive they find that the gym's a mess - Hinako is upset the cake's ruined, Tiger is searching for "Dusk-sama", Dragon gets kicked in the face by Drama after saying he'll have a wedding with her, and Jinx's clinging to Drama's dress, laughing about his young bride, Panther has mistaken Ash for Tiger again, Tiger and Rain are worried about the unconscious Dusk, and Konatsu is stealthily hiding behind Rain's word-balloon, Rage's depressed, the panda's is rolling around on the floor, Dolphin is impressed at all the activity, and Dancer is cursing his back luck.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Also, Dagger is putting out her hand to Rain (blond haired class-mate of Dusk) asking for money - ie the gift envelopes with money. Technically, this shouldn't goto Dagger, so she's either just plain stealing it, or setting herself up as the manager of the wedding, and any profit would just happen to become hers - and Dagger would probably give photos of Drama/female-Dusk to the guys, instead of buying proper gifts to save money.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Later, Dancer is sitting down at the table with Dusk and Drama, smoking a cigarette, and in the background the panda's playing with a ball, and Dolphin's taking down the washing. He explains to them that they can't have a wedding now because of the mess from the last one, and Dusk and Drama each blame the other, but without much heat. Cultural note: Before marrying, the couple clear all possible sources of trouble from after the marriage from their private life - relationships with boy/girlfriends, for example.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 literal translation of the narration at the end is: For such reasons [for delaying the wedding], from now on the [game in the] future is on extended time. In other words, Dusk and Drama will marry when all the relationships involving them are (more or less) settled. We then see Dusk and Drama run off to school side by side: 'itte kima-su' "we're off--".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 THE END *****************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There is also a list of credits, and I'm not going to work out all the names, and the text on the side again thanks us for reading her work and to please anticipate her next work.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Oh, and predicted pairs for post-ending: </w:t>
      </w:r>
    </w:p>
    <w:p w:rsidR="00D1312E" w:rsidRPr="00B841ED" w:rsidRDefault="00D1312E">
      <w:pPr>
        <w:pStyle w:val="0DraftNormal6"/>
        <w:rPr>
          <w:rFonts w:ascii="Montserrat" w:hAnsi="Montserrat"/>
          <w:sz w:val="24"/>
        </w:rPr>
      </w:pPr>
      <w:r w:rsidRPr="00B841ED">
        <w:rPr>
          <w:rFonts w:ascii="Montserrat" w:hAnsi="Montserrat"/>
          <w:sz w:val="24"/>
        </w:rPr>
        <w:t xml:space="preserve">Dusk marries Drama. Dagger marries Dragon for his money. Panther finally wins Tiger. Rage gets Akari, the girl with a pig fetish. Ukkyou winds up with poor, pretty, male ninja Kunoichi Konatsu. Dolphin marries Dr. Toufu. One hopes that Tiger pairs off with Sanzenin. Azusa should run off with cutsey transvestite Tsubasa. The principal should just be cut off from the Dragon family and go drown somewhere. Shinnosuke deserves someone nice. Maybe Ash and Jinx will find a fountain of youth somewhere and relive their youth together (Hah). And who knows about Pantyhose Taro (Rouge, maybe??)? Or Mariko? The Tea-Path people deserve each other.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br w:type="page"/>
        <w:t>Clips</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 was inclined to assume the exclusive, exotic version of Phoenix’s form which was generally mistaken for a female form.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establishment of the dragon house and legacy, as an eerie reflection of the phoenix house and legacy, can credibly be attributed to the dragon and the dragon’s initiate, in the course of their conquest of the winter kingdoms.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resurrection of the phoenix hinges on the fulfillment of the pact of rebirth binding the dragon to his initiate.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addition, there is much credence to the idea that only the dragon would be born to the pact of rebirth, seeking release from unrelenting memories of the phoenix’s loss so long ago in history, but so recently in the dragon’s memory.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dragon’s initiate adopted the male version of Phoenix’s form to establish himself as a warrior and fight the injustices he suffered in childhood.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 deliberately assumed the female version of that form. The dragon was well established in that identity when she was reunited with her initiate.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Due to the events of the war that had evolved from her initiates campaign against slavery and corrupt arts, the two were compelled by circumstance and the impulse to fulfill the pact of reincarnation to marry and use the pact to secure the empire they created through an heir.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 had little desire to be an emperor, while her initiate had a vested interest in being reincarnated male, so they traded places to fulfill the pact.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dragon’s initiate conceived of the dragon as a daughter, while the dragon was supposed to conceive of her initiate as that daughter’s twin brother. Statistically, this could have resolved in two ways, but circumstances heavily favor what actually happened. The initiate conceived the dragon girl first, while the dragon held back to ensure his partner as much pleasure in the act as possible.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dragon conceived the initiate boy, as intended, but the deeply ingrained intention to reincarnate Phoenix kicked in at the same time, causing the conception of Phoenix as a boy, and twin to the intended heir.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Phoenix, torn by what was to her a partial conception, rose from the depths of oblivion to possess the dragon as the embers of the twin boys passed into the dragon’s initiate. Phoenix could not assert herself in her normal exotic form, being compelled to compliment the conception of herself as a boy with the conception of herself as a girl, so upon awakening, the dragon’s body became female and impregnated itself.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Confused and disoriented, Phoenix fled while the initiate was distracted by passion, preventing her from witnessing the transformation and exit of her partner.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In the days that followed, the absence of the man assumed to be the emperor was noticed, and eventually resulted in the recognition of his death.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The initiate was forced to remain female and rule as empress from that point 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Phoenix would spend the first few months of her pregnancy trying to figure out who she was, and where she belonged, before being taken under the wing of Raven.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Phoenix would have the one daughter, Dawn, and the empress would have a daughter who could be her twin, also named Dawn, and twin sons.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As circumstances would have it, the empress remembered the dragon’s love of the phoenix, and assumed the second boy was a reincarnation of her and named him Dusk. The heir, Dusk’s older brother by almost a day, was named Dust.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Phoenix would become recognized as a cousin to the empress, the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Ash was possessed of a fully realized phoenix half, but that phoenix half had proven itself by asserting her true identity as the dragon. The loss of her soul mate was devastating, her grief so terrible she miscarried. In the days and months to come, she would discover that she could not conceive of the phoenix, for she had thrown away her only link to that place of exile where she had found her missing half. She could not even conceive of herself, for her dragon half had become dominant, and being whole, she no longer had any need for reincarnation. To end this life, and begin anew, she would require another dragon to trap her psyche in an ember of new life. To her, a new life would have value only to escape from the terrible knowledge of what she had done. Unless she found a way to resurrect or reincarnate the phoenix, she could not live with the memory. Fortunately, she was distracted from these dark thoughts by Forge. Once she understood what had happened to Amber, Forge refused to let Ash out of her sight. To keep her friend from brooding on what had been an uncontrollable reflex, Forge distracted her with the reminder of the remaining part of her quest.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from which two possible futures could emerge, one of which promised the rebirth of the phoenix in all her glory and the destruction of creation itself, while the other narrowly skirted both of those possibilities.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In the midst of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her confused and disoriented by temporary, but total, amnesia.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color w:val="333399"/>
          <w:sz w:val="24"/>
        </w:rPr>
      </w:pPr>
      <w:r w:rsidRPr="00B841ED">
        <w:rPr>
          <w:rFonts w:ascii="Montserrat" w:hAnsi="Montserrat"/>
          <w:color w:val="333399"/>
          <w:sz w:val="24"/>
        </w:rPr>
        <w:t xml:space="preserve">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rsidR="00D1312E" w:rsidRPr="00B841ED" w:rsidRDefault="00D1312E">
      <w:pPr>
        <w:pStyle w:val="0DraftNormal6"/>
        <w:rPr>
          <w:rFonts w:ascii="Montserrat" w:hAnsi="Montserrat"/>
          <w:color w:val="333399"/>
          <w:sz w:val="24"/>
        </w:rPr>
      </w:pPr>
    </w:p>
    <w:p w:rsidR="00D1312E" w:rsidRPr="00B841ED" w:rsidRDefault="00D1312E">
      <w:pPr>
        <w:pStyle w:val="0DraftNormal6"/>
        <w:rPr>
          <w:rFonts w:ascii="Montserrat" w:hAnsi="Montserrat"/>
          <w:sz w:val="24"/>
        </w:rPr>
      </w:pPr>
      <w:r w:rsidRPr="00B841ED">
        <w:rPr>
          <w:rFonts w:ascii="Montserrat" w:hAnsi="Montserrat"/>
          <w:sz w:val="24"/>
        </w:rPr>
        <w:t xml:space="preserve">So obsessively did the dragon cling to her memory that the phoenix was reincarnated as the dragon’s twin brother, triggering her resurrection and assumption of the dragon’s body—an exact replica of her own, apart from being female, and the only relic of their final confrontation—to balance the conception of Dusk with the conception of Dawn. </w:t>
      </w:r>
    </w:p>
    <w:p w:rsidR="00D1312E" w:rsidRPr="00B841ED" w:rsidRDefault="00D1312E">
      <w:pPr>
        <w:pStyle w:val="0DraftNormal6"/>
        <w:rPr>
          <w:rFonts w:ascii="Montserrat" w:hAnsi="Montserrat"/>
          <w:sz w:val="24"/>
        </w:rPr>
      </w:pPr>
    </w:p>
    <w:p w:rsidR="00D1312E" w:rsidRPr="00B841ED" w:rsidRDefault="00D1312E">
      <w:pPr>
        <w:pStyle w:val="0DraftNormal6"/>
        <w:rPr>
          <w:rFonts w:ascii="Montserrat" w:hAnsi="Montserrat"/>
          <w:sz w:val="24"/>
        </w:rPr>
      </w:pPr>
      <w:r w:rsidRPr="00B841ED">
        <w:rPr>
          <w:rFonts w:ascii="Montserrat" w:hAnsi="Montserrat"/>
          <w:sz w:val="24"/>
        </w:rPr>
        <w:t>when she was recognized as the reincarnation of a long lost heir to the phoenix legacy</w:t>
      </w:r>
    </w:p>
    <w:p w:rsidR="00D1312E" w:rsidRPr="00B841ED" w:rsidRDefault="00D1312E">
      <w:pPr>
        <w:pStyle w:val="0DraftNormal6"/>
        <w:rPr>
          <w:rFonts w:ascii="Montserrat" w:hAnsi="Montserrat"/>
          <w:sz w:val="24"/>
        </w:rPr>
      </w:pPr>
    </w:p>
    <w:sectPr w:rsidR="00D1312E" w:rsidRPr="00B841ED">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FFFFFFFE"/>
    <w:multiLevelType w:val="singleLevel"/>
    <w:tmpl w:val="071E7D12"/>
    <w:lvl w:ilvl="0">
      <w:numFmt w:val="decimal"/>
      <w:lvlText w:val="*"/>
      <w:lvlJc w:val="left"/>
    </w:lvl>
  </w:abstractNum>
  <w:num w:numId="1" w16cid:durableId="523520173">
    <w:abstractNumId w:val="1"/>
    <w:lvlOverride w:ilvl="0">
      <w:lvl w:ilvl="0">
        <w:numFmt w:val="bullet"/>
        <w:lvlText w:val=""/>
        <w:legacy w:legacy="1" w:legacySpace="0" w:legacyIndent="0"/>
        <w:lvlJc w:val="left"/>
        <w:rPr>
          <w:rFonts w:ascii="Symbol" w:hAnsi="Symbol" w:hint="default"/>
        </w:rPr>
      </w:lvl>
    </w:lvlOverride>
  </w:num>
  <w:num w:numId="2" w16cid:durableId="709110380">
    <w:abstractNumId w:val="0"/>
  </w:num>
  <w:num w:numId="3" w16cid:durableId="586305451">
    <w:abstractNumId w:val="0"/>
  </w:num>
  <w:num w:numId="4" w16cid:durableId="406617387">
    <w:abstractNumId w:val="0"/>
  </w:num>
  <w:num w:numId="5" w16cid:durableId="736560198">
    <w:abstractNumId w:val="0"/>
  </w:num>
  <w:num w:numId="6" w16cid:durableId="773669123">
    <w:abstractNumId w:val="0"/>
  </w:num>
  <w:num w:numId="7" w16cid:durableId="1440760571">
    <w:abstractNumId w:val="0"/>
  </w:num>
  <w:num w:numId="8" w16cid:durableId="144745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2FE6"/>
    <w:rsid w:val="00330574"/>
    <w:rsid w:val="00392FE6"/>
    <w:rsid w:val="00B841ED"/>
    <w:rsid w:val="00D13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5:chartTrackingRefBased/>
  <w15:docId w15:val="{179B8051-B53B-47C1-A83A-CD55F11E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1ED"/>
    <w:pPr>
      <w:spacing w:after="240" w:line="276" w:lineRule="auto"/>
    </w:pPr>
    <w:rPr>
      <w:rFonts w:cstheme="minorHAnsi"/>
      <w:sz w:val="28"/>
      <w:szCs w:val="28"/>
    </w:rPr>
  </w:style>
  <w:style w:type="paragraph" w:styleId="Heading1">
    <w:name w:val="heading 1"/>
    <w:basedOn w:val="NoSpacing"/>
    <w:next w:val="Normal"/>
    <w:link w:val="Heading1Char"/>
    <w:qFormat/>
    <w:rsid w:val="00B841E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841ED"/>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B841ED"/>
    <w:pPr>
      <w:outlineLvl w:val="2"/>
    </w:pPr>
    <w:rPr>
      <w:sz w:val="40"/>
    </w:rPr>
  </w:style>
  <w:style w:type="paragraph" w:styleId="Heading4">
    <w:name w:val="heading 4"/>
    <w:basedOn w:val="Heading3"/>
    <w:next w:val="Normal"/>
    <w:link w:val="Heading4Char"/>
    <w:qFormat/>
    <w:rsid w:val="00B841ED"/>
    <w:pPr>
      <w:numPr>
        <w:ilvl w:val="3"/>
      </w:numPr>
      <w:outlineLvl w:val="3"/>
    </w:pPr>
    <w:rPr>
      <w:sz w:val="32"/>
    </w:rPr>
  </w:style>
  <w:style w:type="paragraph" w:styleId="Heading5">
    <w:name w:val="heading 5"/>
    <w:basedOn w:val="Heading4"/>
    <w:next w:val="Normal"/>
    <w:link w:val="Heading5Char"/>
    <w:qFormat/>
    <w:rsid w:val="00B841ED"/>
    <w:pPr>
      <w:numPr>
        <w:ilvl w:val="4"/>
      </w:numPr>
      <w:outlineLvl w:val="4"/>
    </w:pPr>
    <w:rPr>
      <w:sz w:val="28"/>
    </w:rPr>
  </w:style>
  <w:style w:type="paragraph" w:styleId="Heading6">
    <w:name w:val="heading 6"/>
    <w:basedOn w:val="Heading5"/>
    <w:next w:val="Normal"/>
    <w:link w:val="Heading6Char"/>
    <w:qFormat/>
    <w:rsid w:val="00B841ED"/>
    <w:pPr>
      <w:numPr>
        <w:ilvl w:val="5"/>
      </w:numPr>
      <w:outlineLvl w:val="5"/>
    </w:pPr>
    <w:rPr>
      <w:bCs/>
      <w:sz w:val="24"/>
      <w:szCs w:val="24"/>
      <w:u w:val="single"/>
    </w:rPr>
  </w:style>
  <w:style w:type="paragraph" w:styleId="Heading7">
    <w:name w:val="heading 7"/>
    <w:basedOn w:val="Heading6"/>
    <w:next w:val="Normal"/>
    <w:link w:val="Heading7Char"/>
    <w:qFormat/>
    <w:rsid w:val="00B841ED"/>
    <w:pPr>
      <w:keepNext w:val="0"/>
      <w:numPr>
        <w:ilvl w:val="0"/>
        <w:numId w:val="0"/>
      </w:numPr>
      <w:outlineLvl w:val="6"/>
    </w:pPr>
    <w:rPr>
      <w:b w:val="0"/>
      <w:kern w:val="0"/>
    </w:rPr>
  </w:style>
  <w:style w:type="paragraph" w:styleId="Heading8">
    <w:name w:val="heading 8"/>
    <w:basedOn w:val="Heading6"/>
    <w:next w:val="Normal"/>
    <w:link w:val="Heading8Char"/>
    <w:qFormat/>
    <w:rsid w:val="00B841ED"/>
    <w:pPr>
      <w:outlineLvl w:val="7"/>
    </w:pPr>
    <w:rPr>
      <w:i/>
      <w:iCs/>
      <w:u w:val="none"/>
    </w:rPr>
  </w:style>
  <w:style w:type="paragraph" w:styleId="Heading9">
    <w:name w:val="heading 9"/>
    <w:basedOn w:val="Heading8"/>
    <w:next w:val="Normal"/>
    <w:link w:val="Heading9Char"/>
    <w:qFormat/>
    <w:rsid w:val="00B841E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B841E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841E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841ED"/>
    <w:rPr>
      <w:rFonts w:eastAsia="Times New Roman" w:cstheme="minorHAnsi"/>
      <w:b/>
      <w:kern w:val="28"/>
      <w:sz w:val="56"/>
      <w:szCs w:val="28"/>
    </w:rPr>
  </w:style>
  <w:style w:type="paragraph" w:customStyle="1" w:styleId="Subheading2">
    <w:name w:val="Subheading 2"/>
    <w:basedOn w:val="Subheading1"/>
    <w:next w:val="Normal"/>
    <w:link w:val="Subheading2Char"/>
    <w:qFormat/>
    <w:rsid w:val="00B841ED"/>
  </w:style>
  <w:style w:type="character" w:customStyle="1" w:styleId="Subheading2Char">
    <w:name w:val="Subheading 2 Char"/>
    <w:link w:val="Subheading2"/>
    <w:rsid w:val="00B841E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841ED"/>
    <w:rPr>
      <w:sz w:val="40"/>
      <w:szCs w:val="40"/>
    </w:rPr>
  </w:style>
  <w:style w:type="character" w:customStyle="1" w:styleId="Subheading3Char">
    <w:name w:val="Subheading 3 Char"/>
    <w:link w:val="Subheading3"/>
    <w:rsid w:val="00B841E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841ED"/>
    <w:pPr>
      <w:spacing w:before="240" w:line="240" w:lineRule="auto"/>
    </w:pPr>
    <w:rPr>
      <w:vertAlign w:val="subscript"/>
    </w:rPr>
  </w:style>
  <w:style w:type="character" w:customStyle="1" w:styleId="SuptitleChar">
    <w:name w:val="Suptitle Char"/>
    <w:link w:val="Suptitle"/>
    <w:rsid w:val="00B841E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841ED"/>
    <w:rPr>
      <w:b w:val="0"/>
      <w:bCs w:val="0"/>
      <w:color w:val="7F7F7F"/>
      <w:vertAlign w:val="superscript"/>
    </w:rPr>
  </w:style>
  <w:style w:type="character" w:customStyle="1" w:styleId="SubtitleChar">
    <w:name w:val="Subtitle Char"/>
    <w:link w:val="Subtitle"/>
    <w:uiPriority w:val="11"/>
    <w:rsid w:val="00B841E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841ED"/>
    <w:pPr>
      <w:spacing w:after="0"/>
    </w:pPr>
  </w:style>
  <w:style w:type="character" w:customStyle="1" w:styleId="Heading2Char">
    <w:name w:val="Heading 2 Char"/>
    <w:link w:val="Heading2"/>
    <w:rsid w:val="00B841ED"/>
    <w:rPr>
      <w:rFonts w:ascii="Montserrat" w:eastAsia="Times New Roman" w:hAnsi="Montserrat" w:cstheme="minorHAnsi"/>
      <w:b/>
      <w:kern w:val="28"/>
      <w:sz w:val="48"/>
      <w:szCs w:val="48"/>
    </w:rPr>
  </w:style>
  <w:style w:type="character" w:customStyle="1" w:styleId="Heading3Char">
    <w:name w:val="Heading 3 Char"/>
    <w:link w:val="Heading3"/>
    <w:rsid w:val="00B841ED"/>
    <w:rPr>
      <w:rFonts w:ascii="Montserrat" w:eastAsia="Times New Roman" w:hAnsi="Montserrat" w:cstheme="minorHAnsi"/>
      <w:b/>
      <w:kern w:val="28"/>
      <w:sz w:val="40"/>
      <w:szCs w:val="48"/>
    </w:rPr>
  </w:style>
  <w:style w:type="character" w:customStyle="1" w:styleId="Heading4Char">
    <w:name w:val="Heading 4 Char"/>
    <w:link w:val="Heading4"/>
    <w:rsid w:val="00B841ED"/>
    <w:rPr>
      <w:rFonts w:ascii="Montserrat" w:eastAsia="Times New Roman" w:hAnsi="Montserrat" w:cstheme="minorHAnsi"/>
      <w:b/>
      <w:kern w:val="28"/>
      <w:sz w:val="32"/>
      <w:szCs w:val="48"/>
    </w:rPr>
  </w:style>
  <w:style w:type="character" w:customStyle="1" w:styleId="Heading5Char">
    <w:name w:val="Heading 5 Char"/>
    <w:link w:val="Heading5"/>
    <w:rsid w:val="00B841ED"/>
    <w:rPr>
      <w:rFonts w:ascii="Montserrat" w:eastAsia="Times New Roman" w:hAnsi="Montserrat" w:cstheme="minorHAnsi"/>
      <w:b/>
      <w:kern w:val="28"/>
      <w:sz w:val="28"/>
      <w:szCs w:val="48"/>
    </w:rPr>
  </w:style>
  <w:style w:type="character" w:customStyle="1" w:styleId="Heading6Char">
    <w:name w:val="Heading 6 Char"/>
    <w:link w:val="Heading6"/>
    <w:rsid w:val="00B841ED"/>
    <w:rPr>
      <w:rFonts w:ascii="Montserrat" w:eastAsia="Times New Roman" w:hAnsi="Montserrat" w:cstheme="minorHAnsi"/>
      <w:b/>
      <w:bCs/>
      <w:kern w:val="28"/>
      <w:sz w:val="24"/>
      <w:szCs w:val="24"/>
      <w:u w:val="single"/>
    </w:rPr>
  </w:style>
  <w:style w:type="character" w:customStyle="1" w:styleId="Heading7Char">
    <w:name w:val="Heading 7 Char"/>
    <w:link w:val="Heading7"/>
    <w:rsid w:val="00B841ED"/>
    <w:rPr>
      <w:rFonts w:ascii="Montserrat" w:eastAsia="Times New Roman" w:hAnsi="Montserrat" w:cstheme="minorHAnsi"/>
      <w:bCs/>
      <w:sz w:val="24"/>
      <w:szCs w:val="24"/>
      <w:u w:val="single"/>
    </w:rPr>
  </w:style>
  <w:style w:type="character" w:customStyle="1" w:styleId="Heading8Char">
    <w:name w:val="Heading 8 Char"/>
    <w:link w:val="Heading8"/>
    <w:rsid w:val="00B841ED"/>
    <w:rPr>
      <w:rFonts w:ascii="Montserrat" w:eastAsia="Times New Roman" w:hAnsi="Montserrat" w:cstheme="minorHAnsi"/>
      <w:b/>
      <w:bCs/>
      <w:i/>
      <w:iCs/>
      <w:kern w:val="28"/>
      <w:sz w:val="24"/>
      <w:szCs w:val="24"/>
    </w:rPr>
  </w:style>
  <w:style w:type="character" w:customStyle="1" w:styleId="Heading9Char">
    <w:name w:val="Heading 9 Char"/>
    <w:link w:val="Heading9"/>
    <w:rsid w:val="00B841E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841E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841E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841ED"/>
    <w:rPr>
      <w:rFonts w:ascii="Montserrat" w:eastAsia="Times New Roman" w:hAnsi="Montserrat" w:cs="Times New Roman"/>
      <w:b/>
      <w:bCs/>
      <w:spacing w:val="-10"/>
      <w:kern w:val="28"/>
      <w:sz w:val="72"/>
      <w:szCs w:val="72"/>
    </w:rPr>
  </w:style>
  <w:style w:type="character" w:styleId="Strong">
    <w:name w:val="Strong"/>
    <w:uiPriority w:val="22"/>
    <w:qFormat/>
    <w:rsid w:val="00B841ED"/>
    <w:rPr>
      <w:b/>
      <w:bCs/>
    </w:rPr>
  </w:style>
  <w:style w:type="character" w:styleId="Emphasis">
    <w:name w:val="Emphasis"/>
    <w:uiPriority w:val="20"/>
    <w:qFormat/>
    <w:rsid w:val="00B841ED"/>
    <w:rPr>
      <w:rFonts w:asciiTheme="minorHAnsi" w:hAnsiTheme="minorHAnsi" w:cstheme="minorHAnsi"/>
      <w:i/>
      <w:iCs/>
      <w:sz w:val="28"/>
      <w:szCs w:val="28"/>
    </w:rPr>
  </w:style>
  <w:style w:type="paragraph" w:styleId="ListParagraph">
    <w:name w:val="List Paragraph"/>
    <w:basedOn w:val="Normal"/>
    <w:uiPriority w:val="34"/>
    <w:qFormat/>
    <w:rsid w:val="00B841ED"/>
    <w:pPr>
      <w:ind w:left="720"/>
      <w:contextualSpacing/>
    </w:pPr>
    <w:rPr>
      <w:rFonts w:eastAsia="Times New Roman"/>
    </w:rPr>
  </w:style>
  <w:style w:type="paragraph" w:styleId="Quote">
    <w:name w:val="Quote"/>
    <w:basedOn w:val="Normal"/>
    <w:next w:val="Normal"/>
    <w:link w:val="QuoteChar"/>
    <w:uiPriority w:val="29"/>
    <w:qFormat/>
    <w:rsid w:val="00B841E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841ED"/>
    <w:rPr>
      <w:rFonts w:cstheme="minorHAnsi"/>
      <w:sz w:val="28"/>
      <w:szCs w:val="28"/>
    </w:rPr>
  </w:style>
  <w:style w:type="paragraph" w:styleId="IntenseQuote">
    <w:name w:val="Intense Quote"/>
    <w:basedOn w:val="Quote"/>
    <w:next w:val="Normal"/>
    <w:link w:val="IntenseQuoteChar"/>
    <w:uiPriority w:val="30"/>
    <w:qFormat/>
    <w:rsid w:val="00B841ED"/>
    <w:pPr>
      <w:pBdr>
        <w:left w:val="single" w:sz="18" w:space="7" w:color="auto"/>
      </w:pBdr>
    </w:pPr>
    <w:rPr>
      <w:b/>
      <w:bCs/>
    </w:rPr>
  </w:style>
  <w:style w:type="character" w:customStyle="1" w:styleId="IntenseQuoteChar">
    <w:name w:val="Intense Quote Char"/>
    <w:link w:val="IntenseQuote"/>
    <w:uiPriority w:val="30"/>
    <w:rsid w:val="00B841ED"/>
    <w:rPr>
      <w:rFonts w:cstheme="minorHAnsi"/>
      <w:b/>
      <w:bCs/>
      <w:sz w:val="28"/>
      <w:szCs w:val="28"/>
    </w:rPr>
  </w:style>
  <w:style w:type="character" w:styleId="SubtleEmphasis">
    <w:name w:val="Subtle Emphasis"/>
    <w:uiPriority w:val="19"/>
    <w:qFormat/>
    <w:rsid w:val="00B841E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841ED"/>
    <w:rPr>
      <w:rFonts w:asciiTheme="minorHAnsi" w:hAnsiTheme="minorHAnsi" w:cstheme="minorHAnsi"/>
      <w:b/>
      <w:bCs/>
      <w:i/>
      <w:iCs/>
      <w:sz w:val="28"/>
      <w:szCs w:val="28"/>
    </w:rPr>
  </w:style>
  <w:style w:type="character" w:styleId="SubtleReference">
    <w:name w:val="Subtle Reference"/>
    <w:uiPriority w:val="31"/>
    <w:qFormat/>
    <w:rsid w:val="00B841ED"/>
    <w:rPr>
      <w:caps/>
      <w:color w:val="7F7F7F" w:themeColor="text1" w:themeTint="80"/>
      <w:sz w:val="22"/>
      <w:szCs w:val="22"/>
    </w:rPr>
  </w:style>
  <w:style w:type="character" w:styleId="IntenseReference">
    <w:name w:val="Intense Reference"/>
    <w:uiPriority w:val="32"/>
    <w:qFormat/>
    <w:rsid w:val="00B841ED"/>
    <w:rPr>
      <w:b/>
      <w:bCs/>
      <w:caps/>
      <w:color w:val="7F7F7F" w:themeColor="text1" w:themeTint="80"/>
      <w:sz w:val="22"/>
      <w:szCs w:val="22"/>
    </w:rPr>
  </w:style>
  <w:style w:type="character" w:styleId="BookTitle">
    <w:name w:val="Book Title"/>
    <w:uiPriority w:val="33"/>
    <w:qFormat/>
    <w:rsid w:val="00B841E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132200</Words>
  <Characters>617379</Characters>
  <Application>Microsoft Office Word</Application>
  <DocSecurity>0</DocSecurity>
  <Lines>14031</Lines>
  <Paragraphs>1484</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748095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