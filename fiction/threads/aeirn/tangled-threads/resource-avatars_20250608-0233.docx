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4886" w:rsidRPr="00F75AFA" w:rsidRDefault="00864886">
      <w:pPr>
        <w:pStyle w:val="0DraftNormal"/>
        <w:tabs>
          <w:tab w:val="clear" w:pos="5040"/>
        </w:tabs>
        <w:rPr>
          <w:rFonts w:ascii="Montserrat" w:hAnsi="Montserrat"/>
          <w:sz w:val="24"/>
        </w:rPr>
      </w:pPr>
    </w:p>
    <w:p w:rsidR="00864886" w:rsidRPr="00F75AFA" w:rsidRDefault="00864886">
      <w:pPr>
        <w:pStyle w:val="0DraftTitle"/>
        <w:tabs>
          <w:tab w:val="clear" w:pos="5040"/>
        </w:tabs>
        <w:rPr>
          <w:rFonts w:ascii="Montserrat" w:hAnsi="Montserrat"/>
          <w:sz w:val="24"/>
        </w:rPr>
      </w:pPr>
      <w:r w:rsidRPr="00F75AFA">
        <w:rPr>
          <w:rFonts w:ascii="Montserrat" w:hAnsi="Montserrat"/>
          <w:sz w:val="24"/>
        </w:rPr>
        <w:t>AV</w:t>
      </w:r>
    </w:p>
    <w:p w:rsidR="00864886" w:rsidRPr="00F75AFA" w:rsidRDefault="00864886">
      <w:pPr>
        <w:pStyle w:val="0DraftNormal"/>
        <w:tabs>
          <w:tab w:val="clear" w:pos="5040"/>
        </w:tabs>
        <w:rPr>
          <w:rFonts w:ascii="Montserrat" w:hAnsi="Montserrat"/>
          <w:w w:val="200"/>
          <w:sz w:val="24"/>
          <w:vertAlign w:val="superscript"/>
        </w:rPr>
      </w:pPr>
      <w:r w:rsidRPr="00F75AFA">
        <w:rPr>
          <w:rFonts w:ascii="Montserrat" w:hAnsi="Montserrat"/>
          <w:w w:val="200"/>
          <w:sz w:val="24"/>
          <w:vertAlign w:val="superscript"/>
        </w:rPr>
        <w:t>personal : an untitled project : title</w:t>
      </w:r>
    </w:p>
    <w:p w:rsidR="00864886" w:rsidRPr="00F75AFA" w:rsidRDefault="00864886">
      <w:pPr>
        <w:pStyle w:val="0DraftNormal"/>
        <w:tabs>
          <w:tab w:val="clear" w:pos="5040"/>
        </w:tabs>
        <w:rPr>
          <w:rFonts w:ascii="Montserrat" w:hAnsi="Montserrat"/>
          <w:sz w:val="24"/>
        </w:rPr>
      </w:pPr>
    </w:p>
    <w:p w:rsidR="00864886" w:rsidRPr="00F75AFA" w:rsidRDefault="00864886">
      <w:pPr>
        <w:pStyle w:val="0DraftNormal"/>
        <w:tabs>
          <w:tab w:val="clear" w:pos="5040"/>
        </w:tabs>
        <w:rPr>
          <w:rFonts w:ascii="Montserrat" w:hAnsi="Montserrat"/>
          <w:sz w:val="24"/>
        </w:rPr>
      </w:pPr>
    </w:p>
    <w:p w:rsidR="00864886" w:rsidRPr="00F75AFA" w:rsidRDefault="00864886">
      <w:pPr>
        <w:pStyle w:val="0DraftNormal"/>
        <w:tabs>
          <w:tab w:val="clear" w:pos="5040"/>
        </w:tabs>
        <w:rPr>
          <w:rFonts w:ascii="Montserrat" w:hAnsi="Montserrat"/>
          <w:sz w:val="2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AVATARS \SEX &amp; DEATH \OVERVIEW</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rPr>
      </w:pPr>
      <w:r w:rsidRPr="00F75AFA">
        <w:rPr>
          <w:rFonts w:ascii="Montserrat" w:hAnsi="Montserrat"/>
          <w:sz w:val="24"/>
        </w:rPr>
        <w:t>AVATARS \MAIN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Volume I, the parents of Phoenix are introduced and followed through the events leading up to the eve of conception. The parents of Phoenix explore their potential, struggling to master the legendary abilities of the Dragon and Phoenix bloodlines to which they are heir-true dragon and phoenix potential.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Book </w:t>
      </w:r>
      <w:r w:rsidRPr="00F75AFA">
        <w:rPr>
          <w:rFonts w:ascii="Montserrat" w:hAnsi="Montserrat"/>
          <w:sz w:val="24"/>
        </w:rPr>
        <w:tab/>
        <w:t>I</w:t>
      </w:r>
      <w:r w:rsidRPr="00F75AFA">
        <w:rPr>
          <w:rFonts w:ascii="Montserrat" w:hAnsi="Montserrat"/>
          <w:sz w:val="24"/>
        </w:rPr>
        <w:tab/>
        <w:t>The Phoenix Gift. Communion of the Flesh</w:t>
      </w:r>
    </w:p>
    <w:p w:rsidR="00864886" w:rsidRPr="00F75AFA" w:rsidRDefault="00864886">
      <w:pPr>
        <w:pStyle w:val="0DraftNormal"/>
        <w:rPr>
          <w:rFonts w:ascii="Montserrat" w:hAnsi="Montserrat"/>
          <w:sz w:val="24"/>
        </w:rPr>
      </w:pPr>
      <w:r w:rsidRPr="00F75AFA">
        <w:rPr>
          <w:rFonts w:ascii="Montserrat" w:hAnsi="Montserrat"/>
          <w:sz w:val="24"/>
        </w:rPr>
        <w:t xml:space="preserve">Book </w:t>
      </w:r>
      <w:r w:rsidRPr="00F75AFA">
        <w:rPr>
          <w:rFonts w:ascii="Montserrat" w:hAnsi="Montserrat"/>
          <w:sz w:val="24"/>
        </w:rPr>
        <w:tab/>
        <w:t>II</w:t>
      </w:r>
      <w:r w:rsidRPr="00F75AFA">
        <w:rPr>
          <w:rFonts w:ascii="Montserrat" w:hAnsi="Montserrat"/>
          <w:sz w:val="24"/>
        </w:rPr>
        <w:tab/>
        <w:t>The Dragon Gift. Quickening of the Spirit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Volume II, the aspects of Phoenix are introduced and followed through the events leading up to the eve of self-conception. The aspects of Phoenix are looped upon themselves, as explained in V.III, struggling to prepare their original selves for each other, while keeping them apart until it is time.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Book </w:t>
      </w:r>
      <w:r w:rsidRPr="00F75AFA">
        <w:rPr>
          <w:rFonts w:ascii="Montserrat" w:hAnsi="Montserrat"/>
          <w:sz w:val="24"/>
        </w:rPr>
        <w:tab/>
        <w:t>I</w:t>
      </w:r>
      <w:r w:rsidRPr="00F75AFA">
        <w:rPr>
          <w:rFonts w:ascii="Montserrat" w:hAnsi="Montserrat"/>
          <w:sz w:val="24"/>
        </w:rPr>
        <w:tab/>
        <w:t>The Phoenix Gift. Communion of the Spirit</w:t>
      </w:r>
    </w:p>
    <w:p w:rsidR="00864886" w:rsidRPr="00F75AFA" w:rsidRDefault="00864886">
      <w:pPr>
        <w:pStyle w:val="0DraftNormal"/>
        <w:rPr>
          <w:rFonts w:ascii="Montserrat" w:hAnsi="Montserrat"/>
          <w:sz w:val="24"/>
        </w:rPr>
      </w:pPr>
      <w:r w:rsidRPr="00F75AFA">
        <w:rPr>
          <w:rFonts w:ascii="Montserrat" w:hAnsi="Montserrat"/>
          <w:sz w:val="24"/>
        </w:rPr>
        <w:t xml:space="preserve">Book </w:t>
      </w:r>
      <w:r w:rsidRPr="00F75AFA">
        <w:rPr>
          <w:rFonts w:ascii="Montserrat" w:hAnsi="Montserrat"/>
          <w:sz w:val="24"/>
        </w:rPr>
        <w:tab/>
        <w:t>II</w:t>
      </w:r>
      <w:r w:rsidRPr="00F75AFA">
        <w:rPr>
          <w:rFonts w:ascii="Montserrat" w:hAnsi="Montserrat"/>
          <w:sz w:val="24"/>
        </w:rPr>
        <w:tab/>
        <w:t>The Dragon Gift. Quickening of the Flesh</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Volume III, the parents and aspects of Phoenix are united in the moment of conception and the temporally displaced aspects are followed through the events leading up to their first introduction. The parents and the mature aspects of Phoenix are followed through the events leading away from the eye of paradox.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Book </w:t>
      </w:r>
      <w:r w:rsidRPr="00F75AFA">
        <w:rPr>
          <w:rFonts w:ascii="Montserrat" w:hAnsi="Montserrat"/>
          <w:sz w:val="24"/>
        </w:rPr>
        <w:tab/>
        <w:t>I</w:t>
      </w:r>
      <w:r w:rsidRPr="00F75AFA">
        <w:rPr>
          <w:rFonts w:ascii="Montserrat" w:hAnsi="Montserrat"/>
          <w:sz w:val="24"/>
        </w:rPr>
        <w:tab/>
        <w:t>The Phoenix Gift. Communion of the Soul</w:t>
      </w:r>
    </w:p>
    <w:p w:rsidR="00864886" w:rsidRPr="00F75AFA" w:rsidRDefault="00864886">
      <w:pPr>
        <w:pStyle w:val="0DraftNormal"/>
        <w:rPr>
          <w:rFonts w:ascii="Montserrat" w:hAnsi="Montserrat"/>
          <w:sz w:val="24"/>
        </w:rPr>
      </w:pPr>
      <w:r w:rsidRPr="00F75AFA">
        <w:rPr>
          <w:rFonts w:ascii="Montserrat" w:hAnsi="Montserrat"/>
          <w:sz w:val="24"/>
        </w:rPr>
        <w:t xml:space="preserve">Book </w:t>
      </w:r>
      <w:r w:rsidRPr="00F75AFA">
        <w:rPr>
          <w:rFonts w:ascii="Montserrat" w:hAnsi="Montserrat"/>
          <w:sz w:val="24"/>
        </w:rPr>
        <w:tab/>
        <w:t>II</w:t>
      </w:r>
      <w:r w:rsidRPr="00F75AFA">
        <w:rPr>
          <w:rFonts w:ascii="Montserrat" w:hAnsi="Montserrat"/>
          <w:sz w:val="24"/>
        </w:rPr>
        <w:tab/>
        <w:t>The Dragon Gift. Quickening of the Soul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Part I</w:t>
      </w:r>
      <w:r w:rsidRPr="00F75AFA">
        <w:rPr>
          <w:rFonts w:ascii="Montserrat" w:hAnsi="Montserrat"/>
          <w:sz w:val="24"/>
        </w:rPr>
        <w:tab/>
        <w:t xml:space="preserve">An Open Conflict </w:t>
      </w:r>
      <w:r w:rsidRPr="00F75AFA">
        <w:rPr>
          <w:rFonts w:ascii="Montserrat" w:hAnsi="Montserrat"/>
          <w:sz w:val="24"/>
        </w:rPr>
        <w:tab/>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Chapter  01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victim of drownding and shock</w:t>
      </w:r>
    </w:p>
    <w:p w:rsidR="00864886" w:rsidRPr="00F75AFA" w:rsidRDefault="00864886">
      <w:pPr>
        <w:pStyle w:val="0DraftNormal"/>
        <w:rPr>
          <w:rFonts w:ascii="Montserrat" w:hAnsi="Montserrat"/>
          <w:sz w:val="24"/>
        </w:rPr>
      </w:pPr>
      <w:r w:rsidRPr="00F75AFA">
        <w:rPr>
          <w:rFonts w:ascii="Montserrat" w:hAnsi="Montserrat"/>
          <w:sz w:val="24"/>
        </w:rPr>
        <w:t>A body in a hospital, aftermath of a stricken witness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02</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victim of rape and murder</w:t>
      </w:r>
    </w:p>
    <w:p w:rsidR="00864886" w:rsidRPr="00F75AFA" w:rsidRDefault="00864886">
      <w:pPr>
        <w:pStyle w:val="0DraftNormal"/>
        <w:rPr>
          <w:rFonts w:ascii="Montserrat" w:hAnsi="Montserrat"/>
          <w:sz w:val="24"/>
        </w:rPr>
      </w:pPr>
      <w:r w:rsidRPr="00F75AFA">
        <w:rPr>
          <w:rFonts w:ascii="Montserrat" w:hAnsi="Montserrat"/>
          <w:sz w:val="24"/>
        </w:rPr>
        <w:t xml:space="preserve">A body in a morgue, aftermath of a duel to the death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03</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body of evidence conflicted</w:t>
      </w:r>
    </w:p>
    <w:p w:rsidR="00864886" w:rsidRPr="00F75AFA" w:rsidRDefault="00864886">
      <w:pPr>
        <w:pStyle w:val="0DraftNormal"/>
        <w:rPr>
          <w:rFonts w:ascii="Montserrat" w:hAnsi="Montserrat"/>
          <w:sz w:val="24"/>
        </w:rPr>
      </w:pPr>
      <w:r w:rsidRPr="00F75AFA">
        <w:rPr>
          <w:rFonts w:ascii="Montserrat" w:hAnsi="Montserrat"/>
          <w:sz w:val="24"/>
        </w:rPr>
        <w:t>A body of evidence goes missing</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II</w:t>
      </w:r>
      <w:r w:rsidRPr="00F75AFA">
        <w:rPr>
          <w:rFonts w:ascii="Montserrat" w:hAnsi="Montserrat"/>
          <w:sz w:val="24"/>
        </w:rPr>
        <w:tab/>
        <w:t xml:space="preserve">An Internal Conflict, Present Perspectives </w:t>
      </w:r>
    </w:p>
    <w:p w:rsidR="00864886" w:rsidRPr="00F75AFA" w:rsidRDefault="00864886">
      <w:pPr>
        <w:pStyle w:val="0DraftNormal"/>
        <w:rPr>
          <w:rFonts w:ascii="Montserrat" w:hAnsi="Montserrat"/>
          <w:sz w:val="24"/>
        </w:rPr>
      </w:pPr>
      <w:r w:rsidRPr="00F75AFA">
        <w:rPr>
          <w:rFonts w:ascii="Montserrat" w:hAnsi="Montserrat"/>
          <w:sz w:val="24"/>
        </w:rPr>
        <w:t>Part II</w:t>
      </w:r>
      <w:r w:rsidRPr="00F75AFA">
        <w:rPr>
          <w:rFonts w:ascii="Montserrat" w:hAnsi="Montserrat"/>
          <w:sz w:val="24"/>
        </w:rPr>
        <w:tab/>
        <w:t>An Internal Conflict, Past Perspectives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01</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change of name, and unspoken consequences</w:t>
      </w:r>
    </w:p>
    <w:p w:rsidR="00864886" w:rsidRPr="00F75AFA" w:rsidRDefault="00864886">
      <w:pPr>
        <w:pStyle w:val="0DraftNormal"/>
        <w:rPr>
          <w:rFonts w:ascii="Montserrat" w:hAnsi="Montserrat"/>
          <w:sz w:val="24"/>
        </w:rPr>
      </w:pPr>
      <w:r w:rsidRPr="00F75AFA">
        <w:rPr>
          <w:rFonts w:ascii="Montserrat" w:hAnsi="Montserrat"/>
          <w:sz w:val="24"/>
        </w:rPr>
        <w:t>A set of confrontations - Alex and Phoenix, Alex and Dani, Dani-Alex and her friends and family and authorities</w:t>
      </w:r>
    </w:p>
    <w:p w:rsidR="00864886" w:rsidRPr="00F75AFA" w:rsidRDefault="00864886">
      <w:pPr>
        <w:pStyle w:val="0DraftNormal"/>
        <w:rPr>
          <w:rFonts w:ascii="Montserrat" w:hAnsi="Montserrat"/>
          <w:sz w:val="24"/>
        </w:rPr>
      </w:pPr>
      <w:r w:rsidRPr="00F75AFA">
        <w:rPr>
          <w:rFonts w:ascii="Montserrat" w:hAnsi="Montserrat"/>
          <w:sz w:val="24"/>
        </w:rPr>
        <w:t>A hunter is sent</w:t>
      </w:r>
    </w:p>
    <w:p w:rsidR="00864886" w:rsidRPr="00F75AFA" w:rsidRDefault="00864886">
      <w:pPr>
        <w:pStyle w:val="0DraftNormal"/>
        <w:rPr>
          <w:rFonts w:ascii="Montserrat" w:hAnsi="Montserrat"/>
          <w:sz w:val="24"/>
        </w:rPr>
      </w:pPr>
      <w:r w:rsidRPr="00F75AFA">
        <w:rPr>
          <w:rFonts w:ascii="Montserrat" w:hAnsi="Montserrat"/>
          <w:sz w:val="24"/>
        </w:rPr>
        <w:t>A change of scenery, establishment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Chapter 02</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house of dreams, and awakened nightmares</w:t>
      </w:r>
    </w:p>
    <w:p w:rsidR="00864886" w:rsidRPr="00F75AFA" w:rsidRDefault="00864886">
      <w:pPr>
        <w:pStyle w:val="0DraftNormal"/>
        <w:rPr>
          <w:rFonts w:ascii="Montserrat" w:hAnsi="Montserrat"/>
          <w:sz w:val="24"/>
        </w:rPr>
      </w:pPr>
      <w:r w:rsidRPr="00F75AFA">
        <w:rPr>
          <w:rFonts w:ascii="Montserrat" w:hAnsi="Montserrat"/>
          <w:sz w:val="24"/>
        </w:rPr>
        <w:t>A sudden attack, and a couple of appointments</w:t>
      </w:r>
    </w:p>
    <w:p w:rsidR="00864886" w:rsidRPr="00F75AFA" w:rsidRDefault="00864886">
      <w:pPr>
        <w:pStyle w:val="0DraftNormal"/>
        <w:rPr>
          <w:rFonts w:ascii="Montserrat" w:hAnsi="Montserrat"/>
          <w:sz w:val="24"/>
        </w:rPr>
      </w:pPr>
      <w:r w:rsidRPr="00F75AFA">
        <w:rPr>
          <w:rFonts w:ascii="Montserrat" w:hAnsi="Montserrat"/>
          <w:sz w:val="24"/>
        </w:rPr>
        <w:t>A mess of impossible data, and an investigation on the verge of abortion</w:t>
      </w:r>
    </w:p>
    <w:p w:rsidR="00864886" w:rsidRPr="00F75AFA" w:rsidRDefault="00864886">
      <w:pPr>
        <w:pStyle w:val="0DraftNormal"/>
        <w:rPr>
          <w:rFonts w:ascii="Montserrat" w:hAnsi="Montserrat"/>
          <w:sz w:val="24"/>
        </w:rPr>
      </w:pPr>
      <w:r w:rsidRPr="00F75AFA">
        <w:rPr>
          <w:rFonts w:ascii="Montserrat" w:hAnsi="Montserrat"/>
          <w:sz w:val="24"/>
        </w:rPr>
        <w:t>An agent picks up the file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03</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girl alone in the dark</w:t>
      </w:r>
    </w:p>
    <w:p w:rsidR="00864886" w:rsidRPr="00F75AFA" w:rsidRDefault="00864886">
      <w:pPr>
        <w:pStyle w:val="0DraftNormal"/>
        <w:rPr>
          <w:rFonts w:ascii="Montserrat" w:hAnsi="Montserrat"/>
          <w:sz w:val="24"/>
        </w:rPr>
      </w:pPr>
      <w:r w:rsidRPr="00F75AFA">
        <w:rPr>
          <w:rFonts w:ascii="Montserrat" w:hAnsi="Montserrat"/>
          <w:sz w:val="24"/>
        </w:rPr>
        <w:t>A reunion, Dragon, Chris, Jon and Daniel</w:t>
      </w:r>
    </w:p>
    <w:p w:rsidR="00864886" w:rsidRPr="00F75AFA" w:rsidRDefault="00864886">
      <w:pPr>
        <w:pStyle w:val="0DraftNormal"/>
        <w:rPr>
          <w:rFonts w:ascii="Montserrat" w:hAnsi="Montserrat"/>
          <w:sz w:val="24"/>
        </w:rPr>
      </w:pPr>
      <w:r w:rsidRPr="00F75AFA">
        <w:rPr>
          <w:rFonts w:ascii="Montserrat" w:hAnsi="Montserrat"/>
          <w:sz w:val="24"/>
        </w:rPr>
        <w:t>A friend in need, past and present</w:t>
      </w:r>
    </w:p>
    <w:p w:rsidR="00864886" w:rsidRPr="00F75AFA" w:rsidRDefault="00864886">
      <w:pPr>
        <w:pStyle w:val="0DraftNormal"/>
        <w:rPr>
          <w:rFonts w:ascii="Montserrat" w:hAnsi="Montserrat"/>
          <w:sz w:val="24"/>
        </w:rPr>
      </w:pPr>
      <w:r w:rsidRPr="00F75AFA">
        <w:rPr>
          <w:rFonts w:ascii="Montserrat" w:hAnsi="Montserrat"/>
          <w:sz w:val="24"/>
        </w:rPr>
        <w:t>A girl surrounded by friends and family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04</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consonnance of thought, Phoenix and Hunter</w:t>
      </w:r>
    </w:p>
    <w:p w:rsidR="00864886" w:rsidRPr="00F75AFA" w:rsidRDefault="00864886">
      <w:pPr>
        <w:pStyle w:val="0DraftNormal"/>
        <w:rPr>
          <w:rFonts w:ascii="Montserrat" w:hAnsi="Montserrat"/>
          <w:sz w:val="24"/>
        </w:rPr>
      </w:pPr>
      <w:r w:rsidRPr="00F75AFA">
        <w:rPr>
          <w:rFonts w:ascii="Montserrat" w:hAnsi="Montserrat"/>
          <w:sz w:val="24"/>
        </w:rPr>
        <w:t>A walk in the woods, a startling realization</w:t>
      </w:r>
    </w:p>
    <w:p w:rsidR="00864886" w:rsidRPr="00F75AFA" w:rsidRDefault="00864886">
      <w:pPr>
        <w:pStyle w:val="0DraftNormal"/>
        <w:rPr>
          <w:rFonts w:ascii="Montserrat" w:hAnsi="Montserrat"/>
          <w:sz w:val="24"/>
        </w:rPr>
      </w:pPr>
      <w:r w:rsidRPr="00F75AFA">
        <w:rPr>
          <w:rFonts w:ascii="Montserrat" w:hAnsi="Montserrat"/>
          <w:sz w:val="24"/>
        </w:rPr>
        <w:t>A visitor, Alex and Dani are interrogated, Dragon and Jon come home</w:t>
      </w:r>
    </w:p>
    <w:p w:rsidR="00864886" w:rsidRPr="00F75AFA" w:rsidRDefault="00864886">
      <w:pPr>
        <w:pStyle w:val="0DraftNormal"/>
        <w:rPr>
          <w:rFonts w:ascii="Montserrat" w:hAnsi="Montserrat"/>
          <w:sz w:val="24"/>
        </w:rPr>
      </w:pPr>
      <w:r w:rsidRPr="00F75AFA">
        <w:rPr>
          <w:rFonts w:ascii="Montserrat" w:hAnsi="Montserrat"/>
          <w:sz w:val="24"/>
        </w:rPr>
        <w:t>A brush with intimacy, Alex rears her head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05</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pattern of behavior, a fever dream</w:t>
      </w:r>
    </w:p>
    <w:p w:rsidR="00864886" w:rsidRPr="00F75AFA" w:rsidRDefault="00864886">
      <w:pPr>
        <w:pStyle w:val="0DraftNormal"/>
        <w:rPr>
          <w:rFonts w:ascii="Montserrat" w:hAnsi="Montserrat"/>
          <w:sz w:val="24"/>
        </w:rPr>
      </w:pPr>
      <w:r w:rsidRPr="00F75AFA">
        <w:rPr>
          <w:rFonts w:ascii="Montserrat" w:hAnsi="Montserrat"/>
          <w:sz w:val="24"/>
        </w:rPr>
        <w:t>A pair of observers, different observations</w:t>
      </w:r>
    </w:p>
    <w:p w:rsidR="00864886" w:rsidRPr="00F75AFA" w:rsidRDefault="00864886">
      <w:pPr>
        <w:pStyle w:val="0DraftNormal"/>
        <w:rPr>
          <w:rFonts w:ascii="Montserrat" w:hAnsi="Montserrat"/>
          <w:sz w:val="24"/>
        </w:rPr>
      </w:pPr>
      <w:r w:rsidRPr="00F75AFA">
        <w:rPr>
          <w:rFonts w:ascii="Montserrat" w:hAnsi="Montserrat"/>
          <w:sz w:val="24"/>
        </w:rPr>
        <w:t>A person unobserved, Alex goes shopping, loses her tail</w:t>
      </w:r>
    </w:p>
    <w:p w:rsidR="00864886" w:rsidRPr="00F75AFA" w:rsidRDefault="00864886">
      <w:pPr>
        <w:pStyle w:val="0DraftNormal"/>
        <w:rPr>
          <w:rFonts w:ascii="Montserrat" w:hAnsi="Montserrat"/>
          <w:sz w:val="24"/>
        </w:rPr>
      </w:pPr>
      <w:r w:rsidRPr="00F75AFA">
        <w:rPr>
          <w:rFonts w:ascii="Montserrat" w:hAnsi="Montserrat"/>
          <w:sz w:val="24"/>
        </w:rPr>
        <w:t>A case in point, her seventeenth birthday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06</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broken hearted girl and her failed appeal</w:t>
      </w:r>
    </w:p>
    <w:p w:rsidR="00864886" w:rsidRPr="00F75AFA" w:rsidRDefault="00864886">
      <w:pPr>
        <w:pStyle w:val="0DraftNormal"/>
        <w:rPr>
          <w:rFonts w:ascii="Montserrat" w:hAnsi="Montserrat"/>
          <w:sz w:val="24"/>
        </w:rPr>
      </w:pPr>
      <w:r w:rsidRPr="00F75AFA">
        <w:rPr>
          <w:rFonts w:ascii="Montserrat" w:hAnsi="Montserrat"/>
          <w:sz w:val="24"/>
        </w:rPr>
        <w:t>A girl and her friend, Alex and Dani become tied at the hip</w:t>
      </w:r>
    </w:p>
    <w:p w:rsidR="00864886" w:rsidRPr="00F75AFA" w:rsidRDefault="00864886">
      <w:pPr>
        <w:pStyle w:val="0DraftNormal"/>
        <w:rPr>
          <w:rFonts w:ascii="Montserrat" w:hAnsi="Montserrat"/>
          <w:sz w:val="24"/>
        </w:rPr>
      </w:pPr>
      <w:r w:rsidRPr="00F75AFA">
        <w:rPr>
          <w:rFonts w:ascii="Montserrat" w:hAnsi="Montserrat"/>
          <w:sz w:val="24"/>
        </w:rPr>
        <w:t>A friend and her girl, Dani is confronted by Angel, covering up</w:t>
      </w:r>
    </w:p>
    <w:p w:rsidR="00864886" w:rsidRPr="00F75AFA" w:rsidRDefault="00864886">
      <w:pPr>
        <w:pStyle w:val="0DraftNormal"/>
        <w:rPr>
          <w:rFonts w:ascii="Montserrat" w:hAnsi="Montserrat"/>
          <w:sz w:val="24"/>
        </w:rPr>
      </w:pPr>
      <w:r w:rsidRPr="00F75AFA">
        <w:rPr>
          <w:rFonts w:ascii="Montserrat" w:hAnsi="Montserrat"/>
          <w:sz w:val="24"/>
        </w:rPr>
        <w:t>A rogue thought, maybe more than a theoretical possability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07</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case of hindsight, getting her nose rubbed in it</w:t>
      </w:r>
    </w:p>
    <w:p w:rsidR="00864886" w:rsidRPr="00F75AFA" w:rsidRDefault="00864886">
      <w:pPr>
        <w:pStyle w:val="0DraftNormal"/>
        <w:rPr>
          <w:rFonts w:ascii="Montserrat" w:hAnsi="Montserrat"/>
          <w:sz w:val="24"/>
        </w:rPr>
      </w:pPr>
      <w:r w:rsidRPr="00F75AFA">
        <w:rPr>
          <w:rFonts w:ascii="Montserrat" w:hAnsi="Montserrat"/>
          <w:sz w:val="24"/>
        </w:rPr>
        <w:t>A string of misadventures, an inside joke, Alex’s attempt to cover herself</w:t>
      </w:r>
    </w:p>
    <w:p w:rsidR="00864886" w:rsidRPr="00F75AFA" w:rsidRDefault="00864886">
      <w:pPr>
        <w:pStyle w:val="0DraftNormal"/>
        <w:rPr>
          <w:rFonts w:ascii="Montserrat" w:hAnsi="Montserrat"/>
          <w:sz w:val="24"/>
        </w:rPr>
      </w:pPr>
      <w:r w:rsidRPr="00F75AFA">
        <w:rPr>
          <w:rFonts w:ascii="Montserrat" w:hAnsi="Montserrat"/>
          <w:sz w:val="24"/>
        </w:rPr>
        <w:t>A strategic use of doubt, getting back at Alex</w:t>
      </w:r>
    </w:p>
    <w:p w:rsidR="00864886" w:rsidRPr="00F75AFA" w:rsidRDefault="00864886">
      <w:pPr>
        <w:pStyle w:val="0DraftNormal"/>
        <w:rPr>
          <w:rFonts w:ascii="Montserrat" w:hAnsi="Montserrat"/>
          <w:sz w:val="24"/>
        </w:rPr>
      </w:pPr>
      <w:r w:rsidRPr="00F75AFA">
        <w:rPr>
          <w:rFonts w:ascii="Montserrat" w:hAnsi="Montserrat"/>
          <w:sz w:val="24"/>
        </w:rPr>
        <w:t>A consequence of self denial, a confession of love and a serious apprehension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08</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simple matter of changing sex</w:t>
      </w:r>
    </w:p>
    <w:p w:rsidR="00864886" w:rsidRPr="00F75AFA" w:rsidRDefault="00864886">
      <w:pPr>
        <w:pStyle w:val="0DraftNormal"/>
        <w:rPr>
          <w:rFonts w:ascii="Montserrat" w:hAnsi="Montserrat"/>
          <w:sz w:val="24"/>
        </w:rPr>
      </w:pPr>
      <w:r w:rsidRPr="00F75AFA">
        <w:rPr>
          <w:rFonts w:ascii="Montserrat" w:hAnsi="Montserrat"/>
          <w:sz w:val="24"/>
        </w:rPr>
        <w:t>A more than willing student</w:t>
      </w:r>
    </w:p>
    <w:p w:rsidR="00864886" w:rsidRPr="00F75AFA" w:rsidRDefault="00864886">
      <w:pPr>
        <w:pStyle w:val="0DraftNormal"/>
        <w:rPr>
          <w:rFonts w:ascii="Montserrat" w:hAnsi="Montserrat"/>
          <w:sz w:val="24"/>
        </w:rPr>
      </w:pPr>
      <w:r w:rsidRPr="00F75AFA">
        <w:rPr>
          <w:rFonts w:ascii="Montserrat" w:hAnsi="Montserrat"/>
          <w:sz w:val="24"/>
        </w:rPr>
        <w:t>A girl or a boy, Dani and Alex argue</w:t>
      </w:r>
    </w:p>
    <w:p w:rsidR="00864886" w:rsidRPr="00F75AFA" w:rsidRDefault="00864886">
      <w:pPr>
        <w:pStyle w:val="0DraftNormal"/>
        <w:rPr>
          <w:rFonts w:ascii="Montserrat" w:hAnsi="Montserrat"/>
          <w:sz w:val="24"/>
        </w:rPr>
      </w:pPr>
      <w:r w:rsidRPr="00F75AFA">
        <w:rPr>
          <w:rFonts w:ascii="Montserrat" w:hAnsi="Montserrat"/>
          <w:sz w:val="24"/>
        </w:rPr>
        <w:t>A strange attraction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09</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practical joke, and the cat was out of the bag</w:t>
      </w:r>
    </w:p>
    <w:p w:rsidR="00864886" w:rsidRPr="00F75AFA" w:rsidRDefault="00864886">
      <w:pPr>
        <w:pStyle w:val="0DraftNormal"/>
        <w:rPr>
          <w:rFonts w:ascii="Montserrat" w:hAnsi="Montserrat"/>
          <w:sz w:val="24"/>
        </w:rPr>
      </w:pPr>
      <w:r w:rsidRPr="00F75AFA">
        <w:rPr>
          <w:rFonts w:ascii="Montserrat" w:hAnsi="Montserrat"/>
          <w:sz w:val="24"/>
        </w:rPr>
        <w:t>A shopping trip, a shadow’s shadow</w:t>
      </w:r>
    </w:p>
    <w:p w:rsidR="00864886" w:rsidRPr="00F75AFA" w:rsidRDefault="00864886">
      <w:pPr>
        <w:pStyle w:val="0DraftNormal"/>
        <w:rPr>
          <w:rFonts w:ascii="Montserrat" w:hAnsi="Montserrat"/>
          <w:sz w:val="24"/>
        </w:rPr>
      </w:pPr>
      <w:r w:rsidRPr="00F75AFA">
        <w:rPr>
          <w:rFonts w:ascii="Montserrat" w:hAnsi="Montserrat"/>
          <w:sz w:val="24"/>
        </w:rPr>
        <w:t>A necessary act, the price of freedom</w:t>
      </w:r>
    </w:p>
    <w:p w:rsidR="00864886" w:rsidRPr="00F75AFA" w:rsidRDefault="00864886">
      <w:pPr>
        <w:pStyle w:val="0DraftNormal"/>
        <w:rPr>
          <w:rFonts w:ascii="Montserrat" w:hAnsi="Montserrat"/>
          <w:sz w:val="24"/>
        </w:rPr>
      </w:pPr>
      <w:r w:rsidRPr="00F75AFA">
        <w:rPr>
          <w:rFonts w:ascii="Montserrat" w:hAnsi="Montserrat"/>
          <w:sz w:val="24"/>
        </w:rPr>
        <w:t>A reputation and another eager student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10</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rumour that could not be ignored</w:t>
      </w:r>
    </w:p>
    <w:p w:rsidR="00864886" w:rsidRPr="00F75AFA" w:rsidRDefault="00864886">
      <w:pPr>
        <w:pStyle w:val="0DraftNormal"/>
        <w:rPr>
          <w:rFonts w:ascii="Montserrat" w:hAnsi="Montserrat"/>
          <w:sz w:val="24"/>
        </w:rPr>
      </w:pPr>
      <w:r w:rsidRPr="00F75AFA">
        <w:rPr>
          <w:rFonts w:ascii="Montserrat" w:hAnsi="Montserrat"/>
          <w:sz w:val="24"/>
        </w:rPr>
        <w:t>A problem that had to be confronted</w:t>
      </w:r>
    </w:p>
    <w:p w:rsidR="00864886" w:rsidRPr="00F75AFA" w:rsidRDefault="00864886">
      <w:pPr>
        <w:pStyle w:val="0DraftNormal"/>
        <w:rPr>
          <w:rFonts w:ascii="Montserrat" w:hAnsi="Montserrat"/>
          <w:sz w:val="24"/>
        </w:rPr>
      </w:pPr>
      <w:r w:rsidRPr="00F75AFA">
        <w:rPr>
          <w:rFonts w:ascii="Montserrat" w:hAnsi="Montserrat"/>
          <w:sz w:val="24"/>
        </w:rPr>
        <w:t>A very attractive offer</w:t>
      </w:r>
    </w:p>
    <w:p w:rsidR="00864886" w:rsidRPr="00F75AFA" w:rsidRDefault="00864886">
      <w:pPr>
        <w:pStyle w:val="0DraftNormal"/>
        <w:rPr>
          <w:rFonts w:ascii="Montserrat" w:hAnsi="Montserrat"/>
          <w:sz w:val="24"/>
        </w:rPr>
      </w:pPr>
      <w:r w:rsidRPr="00F75AFA">
        <w:rPr>
          <w:rFonts w:ascii="Montserrat" w:hAnsi="Montserrat"/>
          <w:sz w:val="24"/>
        </w:rPr>
        <w:t>A quick retreat, and explanations of duality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11</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firm resolution</w:t>
      </w:r>
    </w:p>
    <w:p w:rsidR="00864886" w:rsidRPr="00F75AFA" w:rsidRDefault="00864886">
      <w:pPr>
        <w:pStyle w:val="0DraftNormal"/>
        <w:rPr>
          <w:rFonts w:ascii="Montserrat" w:hAnsi="Montserrat"/>
          <w:sz w:val="24"/>
        </w:rPr>
      </w:pPr>
      <w:r w:rsidRPr="00F75AFA">
        <w:rPr>
          <w:rFonts w:ascii="Montserrat" w:hAnsi="Montserrat"/>
          <w:sz w:val="24"/>
        </w:rPr>
        <w:t>A problem that now confronted her</w:t>
      </w:r>
    </w:p>
    <w:p w:rsidR="00864886" w:rsidRPr="00F75AFA" w:rsidRDefault="00864886">
      <w:pPr>
        <w:pStyle w:val="0DraftNormal"/>
        <w:rPr>
          <w:rFonts w:ascii="Montserrat" w:hAnsi="Montserrat"/>
          <w:sz w:val="24"/>
        </w:rPr>
      </w:pPr>
      <w:r w:rsidRPr="00F75AFA">
        <w:rPr>
          <w:rFonts w:ascii="Montserrat" w:hAnsi="Montserrat"/>
          <w:sz w:val="24"/>
        </w:rPr>
        <w:t>A safe house, and troubling events in the news</w:t>
      </w:r>
    </w:p>
    <w:p w:rsidR="00864886" w:rsidRPr="00F75AFA" w:rsidRDefault="00864886">
      <w:pPr>
        <w:pStyle w:val="0DraftNormal"/>
        <w:rPr>
          <w:rFonts w:ascii="Montserrat" w:hAnsi="Montserrat"/>
          <w:sz w:val="24"/>
        </w:rPr>
      </w:pPr>
      <w:r w:rsidRPr="00F75AFA">
        <w:rPr>
          <w:rFonts w:ascii="Montserrat" w:hAnsi="Montserrat"/>
          <w:sz w:val="24"/>
        </w:rPr>
        <w:t>A promise collected, sharing memories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12</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war was inevitable</w:t>
      </w:r>
    </w:p>
    <w:p w:rsidR="00864886" w:rsidRPr="00F75AFA" w:rsidRDefault="00864886">
      <w:pPr>
        <w:pStyle w:val="0DraftNormal"/>
        <w:rPr>
          <w:rFonts w:ascii="Montserrat" w:hAnsi="Montserrat"/>
          <w:sz w:val="24"/>
        </w:rPr>
      </w:pPr>
      <w:r w:rsidRPr="00F75AFA">
        <w:rPr>
          <w:rFonts w:ascii="Montserrat" w:hAnsi="Montserrat"/>
          <w:sz w:val="24"/>
        </w:rPr>
        <w:t>A jump ahead of her, Phoenix unwittingly confides her problem in Alex</w:t>
      </w:r>
    </w:p>
    <w:p w:rsidR="00864886" w:rsidRPr="00F75AFA" w:rsidRDefault="00864886">
      <w:pPr>
        <w:pStyle w:val="0DraftNormal"/>
        <w:rPr>
          <w:rFonts w:ascii="Montserrat" w:hAnsi="Montserrat"/>
          <w:sz w:val="24"/>
        </w:rPr>
      </w:pPr>
      <w:r w:rsidRPr="00F75AFA">
        <w:rPr>
          <w:rFonts w:ascii="Montserrat" w:hAnsi="Montserrat"/>
          <w:sz w:val="24"/>
        </w:rPr>
        <w:t>A new friendship tradition, Dani caught teaching Angel</w:t>
      </w:r>
    </w:p>
    <w:p w:rsidR="00864886" w:rsidRPr="00F75AFA" w:rsidRDefault="00864886">
      <w:pPr>
        <w:pStyle w:val="0DraftNormal"/>
        <w:rPr>
          <w:rFonts w:ascii="Montserrat" w:hAnsi="Montserrat"/>
          <w:sz w:val="24"/>
        </w:rPr>
      </w:pPr>
      <w:r w:rsidRPr="00F75AFA">
        <w:rPr>
          <w:rFonts w:ascii="Montserrat" w:hAnsi="Montserrat"/>
          <w:sz w:val="24"/>
        </w:rPr>
        <w:t>A return to past pursuits, Dragon masters the trick</w:t>
      </w:r>
    </w:p>
    <w:p w:rsidR="00864886" w:rsidRPr="00F75AFA" w:rsidRDefault="00864886">
      <w:pPr>
        <w:pStyle w:val="0DraftNormal"/>
        <w:rPr>
          <w:rFonts w:ascii="Montserrat" w:hAnsi="Montserrat"/>
          <w:sz w:val="24"/>
        </w:rPr>
      </w:pPr>
      <w:r w:rsidRPr="00F75AFA">
        <w:rPr>
          <w:rFonts w:ascii="Montserrat" w:hAnsi="Montserrat"/>
          <w:sz w:val="24"/>
        </w:rPr>
        <w:t>A need to learn, Phoenix and Hunter tackle Alex’s tricks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13</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moment of confidence, Angel is let in on the story, as is Hunter</w:t>
      </w:r>
    </w:p>
    <w:p w:rsidR="00864886" w:rsidRPr="00F75AFA" w:rsidRDefault="00864886">
      <w:pPr>
        <w:pStyle w:val="0DraftNormal"/>
        <w:rPr>
          <w:rFonts w:ascii="Montserrat" w:hAnsi="Montserrat"/>
          <w:sz w:val="24"/>
        </w:rPr>
      </w:pPr>
      <w:r w:rsidRPr="00F75AFA">
        <w:rPr>
          <w:rFonts w:ascii="Montserrat" w:hAnsi="Montserrat"/>
          <w:sz w:val="24"/>
        </w:rPr>
        <w:t>A trap, and using whatever weapon came to hand</w:t>
      </w:r>
    </w:p>
    <w:p w:rsidR="00864886" w:rsidRPr="00F75AFA" w:rsidRDefault="00864886">
      <w:pPr>
        <w:pStyle w:val="0DraftNormal"/>
        <w:rPr>
          <w:rFonts w:ascii="Montserrat" w:hAnsi="Montserrat"/>
          <w:sz w:val="24"/>
        </w:rPr>
      </w:pPr>
      <w:r w:rsidRPr="00F75AFA">
        <w:rPr>
          <w:rFonts w:ascii="Montserrat" w:hAnsi="Montserrat"/>
          <w:sz w:val="24"/>
        </w:rPr>
        <w:t>A fatal experiment, Dani is sacraficed in an attempt to kill Phoenix</w:t>
      </w:r>
    </w:p>
    <w:p w:rsidR="00864886" w:rsidRPr="00F75AFA" w:rsidRDefault="00864886">
      <w:pPr>
        <w:pStyle w:val="0DraftNormal"/>
        <w:rPr>
          <w:rFonts w:ascii="Montserrat" w:hAnsi="Montserrat"/>
          <w:sz w:val="24"/>
        </w:rPr>
      </w:pPr>
      <w:r w:rsidRPr="00F75AFA">
        <w:rPr>
          <w:rFonts w:ascii="Montserrat" w:hAnsi="Montserrat"/>
          <w:sz w:val="24"/>
        </w:rPr>
        <w:t>A moment of horror, Dani stumbles upon Alex’s cache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14</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miracle is just a happy accident, and the conflict comes out in the open</w:t>
      </w:r>
    </w:p>
    <w:p w:rsidR="00864886" w:rsidRPr="00F75AFA" w:rsidRDefault="00864886">
      <w:pPr>
        <w:pStyle w:val="0DraftNormal"/>
        <w:rPr>
          <w:rFonts w:ascii="Montserrat" w:hAnsi="Montserrat"/>
          <w:sz w:val="24"/>
        </w:rPr>
      </w:pPr>
      <w:r w:rsidRPr="00F75AFA">
        <w:rPr>
          <w:rFonts w:ascii="Montserrat" w:hAnsi="Montserrat"/>
          <w:sz w:val="24"/>
        </w:rPr>
        <w:t>A chance to regroup, and Dani’s transformation</w:t>
      </w:r>
    </w:p>
    <w:p w:rsidR="00864886" w:rsidRPr="00F75AFA" w:rsidRDefault="00864886">
      <w:pPr>
        <w:pStyle w:val="0DraftNormal"/>
        <w:rPr>
          <w:rFonts w:ascii="Montserrat" w:hAnsi="Montserrat"/>
          <w:sz w:val="24"/>
        </w:rPr>
      </w:pPr>
      <w:r w:rsidRPr="00F75AFA">
        <w:rPr>
          <w:rFonts w:ascii="Montserrat" w:hAnsi="Montserrat"/>
          <w:sz w:val="24"/>
        </w:rPr>
        <w:t>A cause to celebrate, Dani confronts an impossible necessity</w:t>
      </w:r>
    </w:p>
    <w:p w:rsidR="00864886" w:rsidRPr="00F75AFA" w:rsidRDefault="00864886">
      <w:pPr>
        <w:pStyle w:val="0DraftNormal"/>
        <w:rPr>
          <w:rFonts w:ascii="Montserrat" w:hAnsi="Montserrat"/>
          <w:sz w:val="24"/>
        </w:rPr>
      </w:pPr>
      <w:r w:rsidRPr="00F75AFA">
        <w:rPr>
          <w:rFonts w:ascii="Montserrat" w:hAnsi="Montserrat"/>
          <w:sz w:val="24"/>
        </w:rPr>
        <w:t>A visit to the underground, a possible way out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15</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matter of innate potential, and temporary defensive measures</w:t>
      </w:r>
    </w:p>
    <w:p w:rsidR="00864886" w:rsidRPr="00F75AFA" w:rsidRDefault="00864886">
      <w:pPr>
        <w:pStyle w:val="0DraftNormal"/>
        <w:rPr>
          <w:rFonts w:ascii="Montserrat" w:hAnsi="Montserrat"/>
          <w:sz w:val="24"/>
        </w:rPr>
      </w:pPr>
      <w:r w:rsidRPr="00F75AFA">
        <w:rPr>
          <w:rFonts w:ascii="Montserrat" w:hAnsi="Montserrat"/>
          <w:sz w:val="24"/>
        </w:rPr>
        <w:t>A moment of temptation, a declaration of war and a warning</w:t>
      </w:r>
    </w:p>
    <w:p w:rsidR="00864886" w:rsidRPr="00F75AFA" w:rsidRDefault="00864886">
      <w:pPr>
        <w:pStyle w:val="0DraftNormal"/>
        <w:rPr>
          <w:rFonts w:ascii="Montserrat" w:hAnsi="Montserrat"/>
          <w:sz w:val="24"/>
        </w:rPr>
      </w:pPr>
      <w:r w:rsidRPr="00F75AFA">
        <w:rPr>
          <w:rFonts w:ascii="Montserrat" w:hAnsi="Montserrat"/>
          <w:sz w:val="24"/>
        </w:rPr>
        <w:t>A sudden turn of events, Hunter takes a test too far</w:t>
      </w:r>
    </w:p>
    <w:p w:rsidR="00864886" w:rsidRPr="00F75AFA" w:rsidRDefault="00864886">
      <w:pPr>
        <w:pStyle w:val="0DraftNormal"/>
        <w:rPr>
          <w:rFonts w:ascii="Montserrat" w:hAnsi="Montserrat"/>
          <w:sz w:val="24"/>
        </w:rPr>
      </w:pPr>
      <w:r w:rsidRPr="00F75AFA">
        <w:rPr>
          <w:rFonts w:ascii="Montserrat" w:hAnsi="Montserrat"/>
          <w:sz w:val="24"/>
        </w:rPr>
        <w:t xml:space="preserve">A crushed hope, victim of another kind of rape, her old enemy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III</w:t>
      </w:r>
      <w:r w:rsidRPr="00F75AFA">
        <w:rPr>
          <w:rFonts w:ascii="Montserrat" w:hAnsi="Montserrat"/>
          <w:sz w:val="24"/>
        </w:rPr>
        <w:tab/>
        <w:t>An Open Conflict, Repraised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Chapter 01</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night out as one of the girls, Dragon falls in love</w:t>
      </w:r>
    </w:p>
    <w:p w:rsidR="00864886" w:rsidRPr="00F75AFA" w:rsidRDefault="00864886">
      <w:pPr>
        <w:pStyle w:val="0DraftNormal"/>
        <w:rPr>
          <w:rFonts w:ascii="Montserrat" w:hAnsi="Montserrat"/>
          <w:sz w:val="24"/>
        </w:rPr>
      </w:pPr>
      <w:r w:rsidRPr="00F75AFA">
        <w:rPr>
          <w:rFonts w:ascii="Montserrat" w:hAnsi="Montserrat"/>
          <w:sz w:val="24"/>
        </w:rPr>
        <w:t>A passing encounter</w:t>
      </w:r>
    </w:p>
    <w:p w:rsidR="00864886" w:rsidRPr="00F75AFA" w:rsidRDefault="00864886">
      <w:pPr>
        <w:pStyle w:val="0DraftNormal"/>
        <w:rPr>
          <w:rFonts w:ascii="Montserrat" w:hAnsi="Montserrat"/>
          <w:sz w:val="24"/>
        </w:rPr>
      </w:pPr>
      <w:r w:rsidRPr="00F75AFA">
        <w:rPr>
          <w:rFonts w:ascii="Montserrat" w:hAnsi="Montserrat"/>
          <w:sz w:val="24"/>
        </w:rPr>
        <w:t>A frightened disclosure, a matter unresolved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02</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week of anxiety and anticipation, parallels past and present</w:t>
      </w:r>
    </w:p>
    <w:p w:rsidR="00864886" w:rsidRPr="00F75AFA" w:rsidRDefault="00864886">
      <w:pPr>
        <w:pStyle w:val="0DraftNormal"/>
        <w:rPr>
          <w:rFonts w:ascii="Montserrat" w:hAnsi="Montserrat"/>
          <w:sz w:val="24"/>
        </w:rPr>
      </w:pPr>
      <w:r w:rsidRPr="00F75AFA">
        <w:rPr>
          <w:rFonts w:ascii="Montserrat" w:hAnsi="Montserrat"/>
          <w:sz w:val="24"/>
        </w:rPr>
        <w:t>A demon behind and angels ahead</w:t>
      </w:r>
    </w:p>
    <w:p w:rsidR="00864886" w:rsidRPr="00F75AFA" w:rsidRDefault="00864886">
      <w:pPr>
        <w:pStyle w:val="0DraftNormal"/>
        <w:rPr>
          <w:rFonts w:ascii="Montserrat" w:hAnsi="Montserrat"/>
          <w:sz w:val="24"/>
        </w:rPr>
      </w:pPr>
      <w:r w:rsidRPr="00F75AFA">
        <w:rPr>
          <w:rFonts w:ascii="Montserrat" w:hAnsi="Montserrat"/>
          <w:sz w:val="24"/>
        </w:rPr>
        <w:t xml:space="preserve">A duel between Alex and Phoenix, the whole scenario revisited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03</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complication, Rook crashes the party</w:t>
      </w:r>
    </w:p>
    <w:p w:rsidR="00864886" w:rsidRPr="00F75AFA" w:rsidRDefault="00864886">
      <w:pPr>
        <w:pStyle w:val="0DraftNormal"/>
        <w:rPr>
          <w:rFonts w:ascii="Montserrat" w:hAnsi="Montserrat"/>
          <w:sz w:val="24"/>
        </w:rPr>
      </w:pPr>
      <w:r w:rsidRPr="00F75AFA">
        <w:rPr>
          <w:rFonts w:ascii="Montserrat" w:hAnsi="Montserrat"/>
          <w:sz w:val="24"/>
        </w:rPr>
        <w:t>A confession, and the promise of a plan</w:t>
      </w:r>
    </w:p>
    <w:p w:rsidR="00864886" w:rsidRPr="00F75AFA" w:rsidRDefault="00864886">
      <w:pPr>
        <w:pStyle w:val="0DraftNormal"/>
        <w:rPr>
          <w:rFonts w:ascii="Montserrat" w:hAnsi="Montserrat"/>
          <w:sz w:val="24"/>
        </w:rPr>
      </w:pPr>
      <w:r w:rsidRPr="00F75AFA">
        <w:rPr>
          <w:rFonts w:ascii="Montserrat" w:hAnsi="Montserrat"/>
          <w:sz w:val="24"/>
        </w:rPr>
        <w:t>A place to hide, an awkward witness to a horrifying torture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04</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visit from the underground, Hunter, Sinclair and Drake</w:t>
      </w:r>
    </w:p>
    <w:p w:rsidR="00864886" w:rsidRPr="00F75AFA" w:rsidRDefault="00864886">
      <w:pPr>
        <w:pStyle w:val="0DraftNormal"/>
        <w:rPr>
          <w:rFonts w:ascii="Montserrat" w:hAnsi="Montserrat"/>
          <w:sz w:val="24"/>
        </w:rPr>
      </w:pPr>
      <w:r w:rsidRPr="00F75AFA">
        <w:rPr>
          <w:rFonts w:ascii="Montserrat" w:hAnsi="Montserrat"/>
          <w:sz w:val="24"/>
        </w:rPr>
        <w:t>A call for help, the cavalry comes running</w:t>
      </w:r>
    </w:p>
    <w:p w:rsidR="00864886" w:rsidRPr="00F75AFA" w:rsidRDefault="00864886">
      <w:pPr>
        <w:pStyle w:val="0DraftNormal"/>
        <w:rPr>
          <w:rFonts w:ascii="Montserrat" w:hAnsi="Montserrat"/>
          <w:sz w:val="24"/>
        </w:rPr>
      </w:pPr>
      <w:r w:rsidRPr="00F75AFA">
        <w:rPr>
          <w:rFonts w:ascii="Montserrat" w:hAnsi="Montserrat"/>
          <w:sz w:val="24"/>
        </w:rPr>
        <w:t>A surprising twist, Dragon and Kim confront each other in their natural guises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05</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different history to relate, Phoenix’s objection to joining the underground</w:t>
      </w:r>
    </w:p>
    <w:p w:rsidR="00864886" w:rsidRPr="00F75AFA" w:rsidRDefault="00864886">
      <w:pPr>
        <w:pStyle w:val="0DraftNormal"/>
        <w:rPr>
          <w:rFonts w:ascii="Montserrat" w:hAnsi="Montserrat"/>
          <w:sz w:val="24"/>
        </w:rPr>
      </w:pPr>
      <w:r w:rsidRPr="00F75AFA">
        <w:rPr>
          <w:rFonts w:ascii="Montserrat" w:hAnsi="Montserrat"/>
          <w:sz w:val="24"/>
        </w:rPr>
        <w:t>A struggle for dominance</w:t>
      </w:r>
    </w:p>
    <w:p w:rsidR="00864886" w:rsidRPr="00F75AFA" w:rsidRDefault="00864886">
      <w:pPr>
        <w:pStyle w:val="0DraftNormal"/>
        <w:rPr>
          <w:rFonts w:ascii="Montserrat" w:hAnsi="Montserrat"/>
          <w:sz w:val="24"/>
        </w:rPr>
      </w:pPr>
      <w:r w:rsidRPr="00F75AFA">
        <w:rPr>
          <w:rFonts w:ascii="Montserrat" w:hAnsi="Montserrat"/>
          <w:sz w:val="24"/>
        </w:rPr>
        <w:t>A champion in the face of adversity, and reciprocity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06</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dry run, courtesy of strangers, cut short</w:t>
      </w:r>
    </w:p>
    <w:p w:rsidR="00864886" w:rsidRPr="00F75AFA" w:rsidRDefault="00864886">
      <w:pPr>
        <w:pStyle w:val="0DraftNormal"/>
        <w:rPr>
          <w:rFonts w:ascii="Montserrat" w:hAnsi="Montserrat"/>
          <w:sz w:val="24"/>
        </w:rPr>
      </w:pPr>
      <w:r w:rsidRPr="00F75AFA">
        <w:rPr>
          <w:rFonts w:ascii="Montserrat" w:hAnsi="Montserrat"/>
          <w:sz w:val="24"/>
        </w:rPr>
        <w:t>A negotiation, plans and promises</w:t>
      </w:r>
    </w:p>
    <w:p w:rsidR="00864886" w:rsidRPr="00F75AFA" w:rsidRDefault="00864886">
      <w:pPr>
        <w:pStyle w:val="0DraftNormal"/>
        <w:rPr>
          <w:rFonts w:ascii="Montserrat" w:hAnsi="Montserrat"/>
          <w:sz w:val="24"/>
        </w:rPr>
      </w:pPr>
      <w:r w:rsidRPr="00F75AFA">
        <w:rPr>
          <w:rFonts w:ascii="Montserrat" w:hAnsi="Montserrat"/>
          <w:sz w:val="24"/>
        </w:rPr>
        <w:t>A last night, a scholar and a gentleman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07</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dry run, courtesy of Dani</w:t>
      </w:r>
    </w:p>
    <w:p w:rsidR="00864886" w:rsidRPr="00F75AFA" w:rsidRDefault="00864886">
      <w:pPr>
        <w:pStyle w:val="0DraftNormal"/>
        <w:rPr>
          <w:rFonts w:ascii="Montserrat" w:hAnsi="Montserrat"/>
          <w:sz w:val="24"/>
        </w:rPr>
      </w:pPr>
      <w:r w:rsidRPr="00F75AFA">
        <w:rPr>
          <w:rFonts w:ascii="Montserrat" w:hAnsi="Montserrat"/>
          <w:sz w:val="24"/>
        </w:rPr>
        <w:t>A spontaneous party almost trips her up</w:t>
      </w:r>
    </w:p>
    <w:p w:rsidR="00864886" w:rsidRPr="00F75AFA" w:rsidRDefault="00864886">
      <w:pPr>
        <w:pStyle w:val="0DraftNormal"/>
        <w:rPr>
          <w:rFonts w:ascii="Montserrat" w:hAnsi="Montserrat"/>
          <w:sz w:val="24"/>
        </w:rPr>
      </w:pPr>
      <w:r w:rsidRPr="00F75AFA">
        <w:rPr>
          <w:rFonts w:ascii="Montserrat" w:hAnsi="Montserrat"/>
          <w:sz w:val="24"/>
        </w:rPr>
        <w:t>A final ordeal, an extremely awkward meal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08</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stealthy approach</w:t>
      </w:r>
    </w:p>
    <w:p w:rsidR="00864886" w:rsidRPr="00F75AFA" w:rsidRDefault="00864886">
      <w:pPr>
        <w:pStyle w:val="0DraftNormal"/>
        <w:rPr>
          <w:rFonts w:ascii="Montserrat" w:hAnsi="Montserrat"/>
          <w:sz w:val="24"/>
        </w:rPr>
      </w:pPr>
      <w:r w:rsidRPr="00F75AFA">
        <w:rPr>
          <w:rFonts w:ascii="Montserrat" w:hAnsi="Montserrat"/>
          <w:sz w:val="24"/>
        </w:rPr>
        <w:t>A kind of victory</w:t>
      </w:r>
    </w:p>
    <w:p w:rsidR="00864886" w:rsidRPr="00F75AFA" w:rsidRDefault="00864886">
      <w:pPr>
        <w:pStyle w:val="0DraftNormal"/>
        <w:rPr>
          <w:rFonts w:ascii="Montserrat" w:hAnsi="Montserrat"/>
          <w:sz w:val="24"/>
        </w:rPr>
      </w:pPr>
      <w:r w:rsidRPr="00F75AFA">
        <w:rPr>
          <w:rFonts w:ascii="Montserrat" w:hAnsi="Montserrat"/>
          <w:sz w:val="24"/>
        </w:rPr>
        <w:t>A showdown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Chapter 09</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rider in the group, an uninvited guest</w:t>
      </w:r>
    </w:p>
    <w:p w:rsidR="00864886" w:rsidRPr="00F75AFA" w:rsidRDefault="00864886">
      <w:pPr>
        <w:pStyle w:val="0DraftNormal"/>
        <w:rPr>
          <w:rFonts w:ascii="Montserrat" w:hAnsi="Montserrat"/>
          <w:sz w:val="24"/>
        </w:rPr>
      </w:pPr>
      <w:r w:rsidRPr="00F75AFA">
        <w:rPr>
          <w:rFonts w:ascii="Montserrat" w:hAnsi="Montserrat"/>
          <w:sz w:val="24"/>
        </w:rPr>
        <w:t>A last confrontation, Hunter</w:t>
      </w:r>
    </w:p>
    <w:p w:rsidR="00864886" w:rsidRPr="00F75AFA" w:rsidRDefault="00864886">
      <w:pPr>
        <w:pStyle w:val="0DraftNormal"/>
        <w:rPr>
          <w:rFonts w:ascii="Montserrat" w:hAnsi="Montserrat"/>
          <w:sz w:val="24"/>
        </w:rPr>
      </w:pPr>
      <w:r w:rsidRPr="00F75AFA">
        <w:rPr>
          <w:rFonts w:ascii="Montserrat" w:hAnsi="Montserrat"/>
          <w:sz w:val="24"/>
        </w:rPr>
        <w:t>A minor issue to resolve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Presentation Notes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contributing notes describe the history of the entire conflict, beginning with Phoenix’s arrival in her new home</w:t>
      </w:r>
    </w:p>
    <w:p w:rsidR="00864886" w:rsidRPr="00F75AFA" w:rsidRDefault="00864886">
      <w:pPr>
        <w:pStyle w:val="0DraftNormal"/>
        <w:rPr>
          <w:rFonts w:ascii="Montserrat" w:hAnsi="Montserrat"/>
          <w:sz w:val="24"/>
        </w:rPr>
      </w:pPr>
      <w:r w:rsidRPr="00F75AFA">
        <w:rPr>
          <w:rFonts w:ascii="Montserrat" w:hAnsi="Montserrat"/>
          <w:sz w:val="24"/>
        </w:rPr>
        <w:t>The period of open conflict between Alex and Phoenix is limited to a pair of weekends, and the story opens where that conflict is seemingly concluded that second weekend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Recapitulation Notes</w:t>
      </w: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Death does not improve through repetition</w:t>
      </w:r>
    </w:p>
    <w:p w:rsidR="00864886" w:rsidRPr="00F75AFA" w:rsidRDefault="00864886">
      <w:pPr>
        <w:pStyle w:val="0DraftNormal"/>
        <w:rPr>
          <w:rFonts w:ascii="Montserrat" w:hAnsi="Montserrat"/>
          <w:sz w:val="24"/>
        </w:rPr>
      </w:pPr>
      <w:r w:rsidRPr="00F75AFA">
        <w:rPr>
          <w:rFonts w:ascii="Montserrat" w:hAnsi="Montserrat"/>
          <w:sz w:val="24"/>
        </w:rPr>
        <w:t>(Include Brief: A bit of context)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had initially been recruited by the security branch of the project as a spotter</w:t>
      </w:r>
    </w:p>
    <w:p w:rsidR="00864886" w:rsidRPr="00F75AFA" w:rsidRDefault="00864886">
      <w:pPr>
        <w:pStyle w:val="0DraftNormal"/>
        <w:rPr>
          <w:rFonts w:ascii="Montserrat" w:hAnsi="Montserrat"/>
          <w:sz w:val="24"/>
        </w:rPr>
      </w:pPr>
      <w:r w:rsidRPr="00F75AFA">
        <w:rPr>
          <w:rFonts w:ascii="Montserrat" w:hAnsi="Montserrat"/>
          <w:caps/>
          <w:sz w:val="24"/>
        </w:rPr>
        <w:t>A</w:t>
      </w:r>
      <w:r w:rsidRPr="00F75AFA">
        <w:rPr>
          <w:rFonts w:ascii="Montserrat" w:hAnsi="Montserrat"/>
          <w:sz w:val="24"/>
        </w:rPr>
        <w:t>n assassin could not hide from a telepath, especially not when the telepath in question was between the ages of seven and nine</w:t>
      </w:r>
    </w:p>
    <w:p w:rsidR="00864886" w:rsidRPr="00F75AFA" w:rsidRDefault="00864886">
      <w:pPr>
        <w:pStyle w:val="0DraftNormal"/>
        <w:rPr>
          <w:rFonts w:ascii="Montserrat" w:hAnsi="Montserrat"/>
          <w:sz w:val="24"/>
        </w:rPr>
      </w:pPr>
      <w:r w:rsidRPr="00F75AFA">
        <w:rPr>
          <w:rFonts w:ascii="Montserrat" w:hAnsi="Montserrat"/>
          <w:sz w:val="24"/>
        </w:rPr>
        <w:t>Certainly not when the girl in question thought she was playing a game</w:t>
      </w:r>
    </w:p>
    <w:p w:rsidR="00864886" w:rsidRPr="00F75AFA" w:rsidRDefault="00864886">
      <w:pPr>
        <w:pStyle w:val="0DraftNormal"/>
        <w:rPr>
          <w:rFonts w:ascii="Montserrat" w:hAnsi="Montserrat"/>
          <w:sz w:val="24"/>
        </w:rPr>
      </w:pPr>
      <w:r w:rsidRPr="00F75AFA">
        <w:rPr>
          <w:rFonts w:ascii="Montserrat" w:hAnsi="Montserrat"/>
          <w:sz w:val="24"/>
        </w:rPr>
        <w:t>Phoenix still could not believe how easy it had been to manipulate her</w:t>
      </w:r>
    </w:p>
    <w:p w:rsidR="00864886" w:rsidRPr="00F75AFA" w:rsidRDefault="00864886">
      <w:pPr>
        <w:pStyle w:val="0DraftNormal"/>
        <w:rPr>
          <w:rFonts w:ascii="Montserrat" w:hAnsi="Montserrat"/>
          <w:i/>
          <w:iCs/>
          <w:sz w:val="24"/>
        </w:rPr>
      </w:pPr>
      <w:r w:rsidRPr="00F75AFA">
        <w:rPr>
          <w:rFonts w:ascii="Montserrat" w:hAnsi="Montserrat"/>
          <w:i/>
          <w:iCs/>
          <w:sz w:val="24"/>
        </w:rPr>
        <w:t>Hey, Alex, do you think you can find someone in this crowd? This person is supposed to be thinking about one of the people you met earlier, as a target thought</w:t>
      </w:r>
    </w:p>
    <w:p w:rsidR="00864886" w:rsidRPr="00F75AFA" w:rsidRDefault="00864886">
      <w:pPr>
        <w:pStyle w:val="0DraftNormal"/>
        <w:rPr>
          <w:rFonts w:ascii="Montserrat" w:hAnsi="Montserrat"/>
          <w:i/>
          <w:iCs/>
          <w:sz w:val="24"/>
        </w:rPr>
      </w:pPr>
      <w:r w:rsidRPr="00F75AFA">
        <w:rPr>
          <w:rFonts w:ascii="Montserrat" w:hAnsi="Montserrat"/>
          <w:i/>
          <w:iCs/>
          <w:sz w:val="24"/>
        </w:rPr>
        <w:t>No other clues</w:t>
      </w:r>
    </w:p>
    <w:p w:rsidR="00864886" w:rsidRPr="00F75AFA" w:rsidRDefault="00864886">
      <w:pPr>
        <w:pStyle w:val="0DraftNormal"/>
        <w:rPr>
          <w:rFonts w:ascii="Montserrat" w:hAnsi="Montserrat"/>
          <w:i/>
          <w:iCs/>
          <w:sz w:val="24"/>
        </w:rPr>
      </w:pPr>
      <w:r w:rsidRPr="00F75AFA">
        <w:rPr>
          <w:rFonts w:ascii="Montserrat" w:hAnsi="Montserrat"/>
          <w:i/>
          <w:iCs/>
          <w:sz w:val="24"/>
        </w:rPr>
        <w:t>It can be a man or a woman</w:t>
      </w:r>
    </w:p>
    <w:p w:rsidR="00864886" w:rsidRPr="00F75AFA" w:rsidRDefault="00864886">
      <w:pPr>
        <w:pStyle w:val="0DraftNormal"/>
        <w:rPr>
          <w:rFonts w:ascii="Montserrat" w:hAnsi="Montserrat"/>
          <w:i/>
          <w:iCs/>
          <w:sz w:val="24"/>
        </w:rPr>
      </w:pPr>
      <w:r w:rsidRPr="00F75AFA">
        <w:rPr>
          <w:rFonts w:ascii="Montserrat" w:hAnsi="Montserrat"/>
          <w:i/>
          <w:iCs/>
          <w:sz w:val="24"/>
        </w:rPr>
        <w:t>Maybe one, maybe more</w:t>
      </w:r>
    </w:p>
    <w:p w:rsidR="00864886" w:rsidRPr="00F75AFA" w:rsidRDefault="00864886">
      <w:pPr>
        <w:pStyle w:val="0DraftNormal"/>
        <w:rPr>
          <w:rFonts w:ascii="Montserrat" w:hAnsi="Montserrat"/>
          <w:i/>
          <w:iCs/>
          <w:sz w:val="24"/>
        </w:rPr>
      </w:pPr>
      <w:r w:rsidRPr="00F75AFA">
        <w:rPr>
          <w:rFonts w:ascii="Montserrat" w:hAnsi="Montserrat"/>
          <w:i/>
          <w:iCs/>
          <w:sz w:val="24"/>
        </w:rPr>
        <w:t>This person might even be trying to control their surface thoughts</w:t>
      </w:r>
    </w:p>
    <w:p w:rsidR="00864886" w:rsidRPr="00F75AFA" w:rsidRDefault="00864886">
      <w:pPr>
        <w:pStyle w:val="0DraftNormal"/>
        <w:rPr>
          <w:rFonts w:ascii="Montserrat" w:hAnsi="Montserrat"/>
          <w:sz w:val="24"/>
        </w:rPr>
      </w:pPr>
      <w:r w:rsidRPr="00F75AFA">
        <w:rPr>
          <w:rFonts w:ascii="Montserrat" w:hAnsi="Montserrat"/>
          <w:sz w:val="24"/>
        </w:rPr>
        <w:t>Alex had not always found the search object, but she had loved to play the game</w:t>
      </w:r>
    </w:p>
    <w:p w:rsidR="00864886" w:rsidRPr="00F75AFA" w:rsidRDefault="00864886">
      <w:pPr>
        <w:pStyle w:val="0DraftNormal"/>
        <w:rPr>
          <w:rFonts w:ascii="Montserrat" w:hAnsi="Montserrat"/>
          <w:sz w:val="24"/>
        </w:rPr>
      </w:pPr>
      <w:r w:rsidRPr="00F75AFA">
        <w:rPr>
          <w:rFonts w:ascii="Montserrat" w:hAnsi="Montserrat"/>
          <w:sz w:val="24"/>
        </w:rPr>
        <w:t>Sometimes it had been more complicated, but it always involved a distinct, and out of place element</w:t>
      </w:r>
    </w:p>
    <w:p w:rsidR="00864886" w:rsidRPr="00F75AFA" w:rsidRDefault="00864886">
      <w:pPr>
        <w:pStyle w:val="0DraftNormal"/>
        <w:rPr>
          <w:rFonts w:ascii="Montserrat" w:hAnsi="Montserrat"/>
          <w:sz w:val="24"/>
        </w:rPr>
      </w:pPr>
      <w:r w:rsidRPr="00F75AFA">
        <w:rPr>
          <w:rFonts w:ascii="Montserrat" w:hAnsi="Montserrat"/>
          <w:sz w:val="24"/>
        </w:rPr>
        <w:t>Alex swallowed as she thought about it</w:t>
      </w:r>
    </w:p>
    <w:p w:rsidR="00864886" w:rsidRPr="00F75AFA" w:rsidRDefault="00864886">
      <w:pPr>
        <w:pStyle w:val="0DraftNormal"/>
        <w:rPr>
          <w:rFonts w:ascii="Montserrat" w:hAnsi="Montserrat"/>
          <w:sz w:val="24"/>
        </w:rPr>
      </w:pPr>
      <w:r w:rsidRPr="00F75AFA">
        <w:rPr>
          <w:rFonts w:ascii="Montserrat" w:hAnsi="Montserrat"/>
          <w:sz w:val="24"/>
        </w:rPr>
        <w:t>A very dangerous game to let a child play, given a child’s sense of consequences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There’s power in a name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earned her name as a consequence of playing that deadly game out of school, so the saying went</w:t>
      </w:r>
    </w:p>
    <w:p w:rsidR="00864886" w:rsidRPr="00F75AFA" w:rsidRDefault="00864886">
      <w:pPr>
        <w:pStyle w:val="0DraftNormal"/>
        <w:rPr>
          <w:rFonts w:ascii="Montserrat" w:hAnsi="Montserrat"/>
          <w:sz w:val="24"/>
        </w:rPr>
      </w:pPr>
      <w:r w:rsidRPr="00F75AFA">
        <w:rPr>
          <w:rFonts w:ascii="Montserrat" w:hAnsi="Montserrat"/>
          <w:sz w:val="24"/>
        </w:rPr>
        <w:t>She had learned the characteristics of a predator mentality and recognized it unexpectedly on a crowded playground</w:t>
      </w:r>
    </w:p>
    <w:p w:rsidR="00864886" w:rsidRPr="00F75AFA" w:rsidRDefault="00864886">
      <w:pPr>
        <w:pStyle w:val="0DraftNormal"/>
        <w:rPr>
          <w:rFonts w:ascii="Montserrat" w:hAnsi="Montserrat"/>
          <w:sz w:val="24"/>
        </w:rPr>
      </w:pPr>
      <w:r w:rsidRPr="00F75AFA">
        <w:rPr>
          <w:rFonts w:ascii="Montserrat" w:hAnsi="Montserrat"/>
          <w:sz w:val="24"/>
        </w:rPr>
        <w:t>A man was hunting little children, a murder and child molester with the power to hide his thoughts, but he could not hide his intent focus</w:t>
      </w:r>
    </w:p>
    <w:p w:rsidR="00864886" w:rsidRPr="00F75AFA" w:rsidRDefault="00864886">
      <w:pPr>
        <w:pStyle w:val="0DraftNormal"/>
        <w:rPr>
          <w:rFonts w:ascii="Montserrat" w:hAnsi="Montserrat"/>
          <w:sz w:val="24"/>
        </w:rPr>
      </w:pPr>
      <w:r w:rsidRPr="00F75AFA">
        <w:rPr>
          <w:rFonts w:ascii="Montserrat" w:hAnsi="Montserrat"/>
          <w:sz w:val="24"/>
        </w:rPr>
        <w:t>Alex had never been the target in one of these sort of games, so it excited her to think that this time she was</w:t>
      </w:r>
    </w:p>
    <w:p w:rsidR="00864886" w:rsidRPr="00F75AFA" w:rsidRDefault="00864886">
      <w:pPr>
        <w:pStyle w:val="0DraftNormal"/>
        <w:rPr>
          <w:rFonts w:ascii="Montserrat" w:hAnsi="Montserrat"/>
          <w:sz w:val="24"/>
        </w:rPr>
      </w:pPr>
      <w:r w:rsidRPr="00F75AFA">
        <w:rPr>
          <w:rFonts w:ascii="Montserrat" w:hAnsi="Montserrat"/>
          <w:sz w:val="24"/>
        </w:rPr>
        <w:t>She did not stop to think about whether or not the men who always came out of the shadows to get the man she marked</w:t>
      </w:r>
    </w:p>
    <w:p w:rsidR="00864886" w:rsidRPr="00F75AFA" w:rsidRDefault="00864886">
      <w:pPr>
        <w:pStyle w:val="0DraftNormal"/>
        <w:rPr>
          <w:rFonts w:ascii="Montserrat" w:hAnsi="Montserrat"/>
          <w:sz w:val="24"/>
        </w:rPr>
      </w:pPr>
      <w:r w:rsidRPr="00F75AFA">
        <w:rPr>
          <w:rFonts w:ascii="Montserrat" w:hAnsi="Montserrat"/>
          <w:sz w:val="24"/>
        </w:rPr>
        <w:t>She was only worried about the part she understood</w:t>
      </w:r>
    </w:p>
    <w:p w:rsidR="00864886" w:rsidRPr="00F75AFA" w:rsidRDefault="00864886">
      <w:pPr>
        <w:pStyle w:val="0DraftNormal"/>
        <w:rPr>
          <w:rFonts w:ascii="Montserrat" w:hAnsi="Montserrat"/>
          <w:sz w:val="24"/>
        </w:rPr>
      </w:pPr>
      <w:r w:rsidRPr="00F75AFA">
        <w:rPr>
          <w:rFonts w:ascii="Montserrat" w:hAnsi="Montserrat"/>
          <w:sz w:val="24"/>
        </w:rPr>
        <w:t>She waited for the opportunity and then latched onto him, pretending to know him</w:t>
      </w:r>
    </w:p>
    <w:p w:rsidR="00864886" w:rsidRPr="00F75AFA" w:rsidRDefault="00864886">
      <w:pPr>
        <w:pStyle w:val="0DraftNormal"/>
        <w:rPr>
          <w:rFonts w:ascii="Montserrat" w:hAnsi="Montserrat"/>
          <w:sz w:val="24"/>
        </w:rPr>
      </w:pPr>
      <w:r w:rsidRPr="00F75AFA">
        <w:rPr>
          <w:rFonts w:ascii="Montserrat" w:hAnsi="Montserrat"/>
          <w:sz w:val="24"/>
        </w:rPr>
        <w:t>She was shocked when no one came to apprehend him</w:t>
      </w:r>
    </w:p>
    <w:p w:rsidR="00864886" w:rsidRPr="00F75AFA" w:rsidRDefault="00864886">
      <w:pPr>
        <w:pStyle w:val="0DraftNormal"/>
        <w:rPr>
          <w:rFonts w:ascii="Montserrat" w:hAnsi="Montserrat"/>
          <w:sz w:val="24"/>
        </w:rPr>
      </w:pPr>
      <w:r w:rsidRPr="00F75AFA">
        <w:rPr>
          <w:rFonts w:ascii="Montserrat" w:hAnsi="Montserrat"/>
          <w:sz w:val="24"/>
        </w:rPr>
        <w:t>But not as shocked as when he put a smelly cloth over her face and passed out</w:t>
      </w:r>
    </w:p>
    <w:p w:rsidR="00864886" w:rsidRPr="00F75AFA" w:rsidRDefault="00864886">
      <w:pPr>
        <w:pStyle w:val="0DraftNormal"/>
        <w:rPr>
          <w:rFonts w:ascii="Montserrat" w:hAnsi="Montserrat"/>
          <w:sz w:val="24"/>
        </w:rPr>
      </w:pPr>
      <w:r w:rsidRPr="00F75AFA">
        <w:rPr>
          <w:rFonts w:ascii="Montserrat" w:hAnsi="Montserrat"/>
          <w:sz w:val="24"/>
        </w:rPr>
        <w:t>She had no memory of being molested and then strangled to death, but she remembered rising back to life and retaliating</w:t>
      </w:r>
    </w:p>
    <w:p w:rsidR="00864886" w:rsidRPr="00F75AFA" w:rsidRDefault="00864886">
      <w:pPr>
        <w:pStyle w:val="0DraftNormal"/>
        <w:rPr>
          <w:rFonts w:ascii="Montserrat" w:hAnsi="Montserrat"/>
          <w:sz w:val="24"/>
        </w:rPr>
      </w:pPr>
      <w:r w:rsidRPr="00F75AFA">
        <w:rPr>
          <w:rFonts w:ascii="Montserrat" w:hAnsi="Montserrat"/>
          <w:sz w:val="24"/>
        </w:rPr>
        <w:t>The people who had been searching for her were drawn by the outburst of power, and arrived to find her, surrounded by the grisly remains of her assailant, huddled beside her own cold, dead body</w:t>
      </w:r>
    </w:p>
    <w:p w:rsidR="00864886" w:rsidRPr="00F75AFA" w:rsidRDefault="00864886">
      <w:pPr>
        <w:pStyle w:val="0DraftNormal"/>
        <w:rPr>
          <w:rFonts w:ascii="Montserrat" w:hAnsi="Montserrat"/>
          <w:sz w:val="24"/>
        </w:rPr>
      </w:pPr>
      <w:r w:rsidRPr="00F75AFA">
        <w:rPr>
          <w:rFonts w:ascii="Montserrat" w:hAnsi="Montserrat"/>
          <w:sz w:val="24"/>
        </w:rPr>
        <w:t>She was dubbed “Phoenix” and was never used as a spotter again</w:t>
      </w:r>
    </w:p>
    <w:p w:rsidR="00864886" w:rsidRPr="00F75AFA" w:rsidRDefault="00864886">
      <w:pPr>
        <w:pStyle w:val="0DraftNormal"/>
        <w:rPr>
          <w:rFonts w:ascii="Montserrat" w:hAnsi="Montserrat"/>
          <w:sz w:val="24"/>
        </w:rPr>
      </w:pPr>
      <w:r w:rsidRPr="00F75AFA">
        <w:rPr>
          <w:rFonts w:ascii="Montserrat" w:hAnsi="Montserrat"/>
          <w:sz w:val="24"/>
        </w:rPr>
        <w:t>Somewhere in the middle of her ordeal, she had turned nine years old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bit of context</w:t>
      </w:r>
    </w:p>
    <w:p w:rsidR="00864886" w:rsidRPr="00F75AFA" w:rsidRDefault="00864886">
      <w:pPr>
        <w:pStyle w:val="0DraftNormal"/>
        <w:rPr>
          <w:rFonts w:ascii="Montserrat" w:hAnsi="Montserrat"/>
          <w:sz w:val="24"/>
        </w:rPr>
      </w:pPr>
      <w:r w:rsidRPr="00F75AFA">
        <w:rPr>
          <w:rFonts w:ascii="Montserrat" w:hAnsi="Montserrat"/>
          <w:sz w:val="24"/>
        </w:rPr>
        <w:t>(Free association)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Alexandrea Virginia Morgan, aka Phoenix, was a full spectrum, active-volitional class III psionic</w:t>
      </w:r>
    </w:p>
    <w:p w:rsidR="00864886" w:rsidRPr="00F75AFA" w:rsidRDefault="00864886">
      <w:pPr>
        <w:pStyle w:val="0DraftNormal"/>
        <w:rPr>
          <w:rFonts w:ascii="Montserrat" w:hAnsi="Montserrat"/>
          <w:sz w:val="24"/>
        </w:rPr>
      </w:pPr>
      <w:r w:rsidRPr="00F75AFA">
        <w:rPr>
          <w:rFonts w:ascii="Montserrat" w:hAnsi="Montserrat"/>
          <w:sz w:val="24"/>
        </w:rPr>
        <w:t>Until recently</w:t>
      </w:r>
      <w:r w:rsidRPr="00F75AFA">
        <w:rPr>
          <w:rFonts w:ascii="Montserrat" w:hAnsi="Montserrat"/>
          <w:caps/>
          <w:sz w:val="24"/>
        </w:rPr>
        <w:t xml:space="preserve">, </w:t>
      </w:r>
      <w:r w:rsidRPr="00F75AFA">
        <w:rPr>
          <w:rFonts w:ascii="Montserrat" w:hAnsi="Montserrat"/>
          <w:sz w:val="24"/>
        </w:rPr>
        <w:t>Phoenix had been unaware that she was special</w:t>
      </w:r>
    </w:p>
    <w:p w:rsidR="00864886" w:rsidRPr="00F75AFA" w:rsidRDefault="00864886">
      <w:pPr>
        <w:pStyle w:val="0DraftNormal"/>
        <w:rPr>
          <w:rFonts w:ascii="Montserrat" w:hAnsi="Montserrat"/>
          <w:sz w:val="24"/>
        </w:rPr>
      </w:pPr>
      <w:r w:rsidRPr="00F75AFA">
        <w:rPr>
          <w:rFonts w:ascii="Montserrat" w:hAnsi="Montserrat"/>
          <w:sz w:val="24"/>
        </w:rPr>
        <w:t>She had been born and grew up in the psionic reservation system, never realizing she existed in a controlled environment</w:t>
      </w:r>
    </w:p>
    <w:p w:rsidR="00864886" w:rsidRPr="00F75AFA" w:rsidRDefault="00864886">
      <w:pPr>
        <w:pStyle w:val="0DraftNormal"/>
        <w:rPr>
          <w:rFonts w:ascii="Montserrat" w:hAnsi="Montserrat"/>
          <w:sz w:val="24"/>
        </w:rPr>
      </w:pPr>
      <w:r w:rsidRPr="00F75AFA">
        <w:rPr>
          <w:rFonts w:ascii="Montserrat" w:hAnsi="Montserrat"/>
          <w:sz w:val="24"/>
        </w:rPr>
        <w:t>She was trained, like all the other children in the community, to develop and master the abilities of her body and mind</w:t>
      </w:r>
    </w:p>
    <w:p w:rsidR="00864886" w:rsidRPr="00F75AFA" w:rsidRDefault="00864886">
      <w:pPr>
        <w:pStyle w:val="0DraftNormal"/>
        <w:rPr>
          <w:rFonts w:ascii="Montserrat" w:hAnsi="Montserrat"/>
          <w:sz w:val="24"/>
        </w:rPr>
      </w:pPr>
      <w:r w:rsidRPr="00F75AFA">
        <w:rPr>
          <w:rFonts w:ascii="Montserrat" w:hAnsi="Montserrat"/>
          <w:sz w:val="24"/>
        </w:rPr>
        <w:t>She never perceived anything exceptional in what she could do</w:t>
      </w:r>
    </w:p>
    <w:p w:rsidR="00864886" w:rsidRPr="00F75AFA" w:rsidRDefault="00864886">
      <w:pPr>
        <w:pStyle w:val="0DraftNormal"/>
        <w:rPr>
          <w:rFonts w:ascii="Montserrat" w:hAnsi="Montserrat"/>
          <w:sz w:val="24"/>
        </w:rPr>
      </w:pPr>
      <w:r w:rsidRPr="00F75AFA">
        <w:rPr>
          <w:rFonts w:ascii="Montserrat" w:hAnsi="Montserrat"/>
          <w:sz w:val="24"/>
        </w:rPr>
        <w:t>Psionic ability was common on a reservation, and residents were all subtly conditioned in the ethics and etiquette of using their ability</w:t>
      </w:r>
    </w:p>
    <w:p w:rsidR="00864886" w:rsidRPr="00F75AFA" w:rsidRDefault="00864886">
      <w:pPr>
        <w:pStyle w:val="0DraftNormal"/>
        <w:rPr>
          <w:rFonts w:ascii="Montserrat" w:hAnsi="Montserrat"/>
          <w:sz w:val="24"/>
        </w:rPr>
      </w:pPr>
      <w:r w:rsidRPr="00F75AFA">
        <w:rPr>
          <w:rFonts w:ascii="Montserrat" w:hAnsi="Montserrat"/>
          <w:sz w:val="24"/>
        </w:rPr>
        <w:t>She learned quickly and applied herself to new challenges with creativity and determination</w:t>
      </w:r>
    </w:p>
    <w:p w:rsidR="00864886" w:rsidRPr="00F75AFA" w:rsidRDefault="00864886">
      <w:pPr>
        <w:pStyle w:val="0DraftNormal"/>
        <w:rPr>
          <w:rFonts w:ascii="Montserrat" w:hAnsi="Montserrat"/>
          <w:sz w:val="24"/>
        </w:rPr>
      </w:pPr>
      <w:r w:rsidRPr="00F75AFA">
        <w:rPr>
          <w:rFonts w:ascii="Montserrat" w:hAnsi="Montserrat"/>
          <w:sz w:val="24"/>
        </w:rPr>
        <w:t>She could be relied on to take responsibilities seriously</w:t>
      </w:r>
    </w:p>
    <w:p w:rsidR="00864886" w:rsidRPr="00F75AFA" w:rsidRDefault="00864886">
      <w:pPr>
        <w:pStyle w:val="0DraftNormal"/>
        <w:rPr>
          <w:rFonts w:ascii="Montserrat" w:hAnsi="Montserrat"/>
          <w:sz w:val="24"/>
        </w:rPr>
      </w:pPr>
      <w:r w:rsidRPr="00F75AFA">
        <w:rPr>
          <w:rFonts w:ascii="Montserrat" w:hAnsi="Montserrat"/>
          <w:sz w:val="24"/>
        </w:rPr>
        <w:t>She could go in and help her mother or other adults with their work, but she didn’t know that they were working for the government on highly classified research</w:t>
      </w:r>
    </w:p>
    <w:p w:rsidR="00864886" w:rsidRPr="00F75AFA" w:rsidRDefault="00864886">
      <w:pPr>
        <w:pStyle w:val="0DraftNormal"/>
        <w:rPr>
          <w:rFonts w:ascii="Montserrat" w:hAnsi="Montserrat"/>
          <w:sz w:val="24"/>
        </w:rPr>
      </w:pPr>
      <w:r w:rsidRPr="00F75AFA">
        <w:rPr>
          <w:rFonts w:ascii="Montserrat" w:hAnsi="Montserrat"/>
          <w:sz w:val="24"/>
        </w:rPr>
        <w:t>As far as she was aware, they were all perfectly normal people and so she never had to deal with the fact that she was one of the most dangerous human beings ever born on Earth</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Molding influences</w:t>
      </w:r>
    </w:p>
    <w:p w:rsidR="00864886" w:rsidRPr="00F75AFA" w:rsidRDefault="00864886">
      <w:pPr>
        <w:pStyle w:val="0DraftNormal"/>
        <w:rPr>
          <w:rFonts w:ascii="Montserrat" w:hAnsi="Montserrat"/>
          <w:sz w:val="24"/>
        </w:rPr>
      </w:pPr>
      <w:r w:rsidRPr="00F75AFA">
        <w:rPr>
          <w:rFonts w:ascii="Montserrat" w:hAnsi="Montserrat"/>
          <w:sz w:val="24"/>
        </w:rPr>
        <w:t>(Free association)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Avatar Project was a covert operation, as the existence of true active psionics was still a closely held world-wide government secret</w:t>
      </w:r>
    </w:p>
    <w:p w:rsidR="00864886" w:rsidRPr="00F75AFA" w:rsidRDefault="00864886">
      <w:pPr>
        <w:pStyle w:val="0DraftNormal"/>
        <w:rPr>
          <w:rFonts w:ascii="Montserrat" w:hAnsi="Montserrat"/>
          <w:sz w:val="24"/>
        </w:rPr>
      </w:pPr>
      <w:r w:rsidRPr="00F75AFA">
        <w:rPr>
          <w:rFonts w:ascii="Montserrat" w:hAnsi="Montserrat"/>
          <w:sz w:val="24"/>
        </w:rPr>
        <w:t>Avatars were recruited and trained from an early age to serve as special operatives in terrestrial and extraterrestrial ventures</w:t>
      </w:r>
    </w:p>
    <w:p w:rsidR="00864886" w:rsidRPr="00F75AFA" w:rsidRDefault="00864886">
      <w:pPr>
        <w:pStyle w:val="0DraftNormal"/>
        <w:rPr>
          <w:rFonts w:ascii="Montserrat" w:hAnsi="Montserrat"/>
          <w:sz w:val="24"/>
        </w:rPr>
      </w:pPr>
      <w:r w:rsidRPr="00F75AFA">
        <w:rPr>
          <w:rFonts w:ascii="Montserrat" w:hAnsi="Montserrat"/>
          <w:sz w:val="24"/>
        </w:rPr>
        <w:t>The development of psionic assets was carefully managed in such a way that indirect influences and subtle provocations encouraged candidates to pursue the path chosen for them by their supervisors almost entirely on their own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choice she was meant to make</w:t>
      </w:r>
    </w:p>
    <w:p w:rsidR="00864886" w:rsidRPr="00F75AFA" w:rsidRDefault="00864886">
      <w:pPr>
        <w:pStyle w:val="0DraftNormal"/>
        <w:rPr>
          <w:rFonts w:ascii="Montserrat" w:hAnsi="Montserrat"/>
          <w:sz w:val="24"/>
        </w:rPr>
      </w:pPr>
      <w:r w:rsidRPr="00F75AFA">
        <w:rPr>
          <w:rFonts w:ascii="Montserrat" w:hAnsi="Montserrat"/>
          <w:sz w:val="24"/>
        </w:rPr>
        <w:t>(Free association)</w:t>
      </w:r>
    </w:p>
    <w:p w:rsidR="00864886" w:rsidRPr="00F75AFA" w:rsidRDefault="00864886">
      <w:pPr>
        <w:pStyle w:val="0DraftNormal"/>
        <w:rPr>
          <w:rFonts w:ascii="Montserrat" w:hAnsi="Montserrat"/>
          <w:caps/>
          <w:sz w:val="24"/>
        </w:rPr>
      </w:pPr>
      <w:r w:rsidRPr="00F75AFA">
        <w:rPr>
          <w:rFonts w:ascii="Montserrat" w:hAnsi="Montserrat"/>
          <w:sz w:val="24"/>
        </w:rPr>
        <w:t xml:space="preserve"> </w:t>
      </w:r>
    </w:p>
    <w:p w:rsidR="00864886" w:rsidRPr="00F75AFA" w:rsidRDefault="00864886">
      <w:pPr>
        <w:pStyle w:val="0DraftNormal"/>
        <w:rPr>
          <w:rFonts w:ascii="Montserrat" w:hAnsi="Montserrat"/>
          <w:sz w:val="24"/>
        </w:rPr>
      </w:pPr>
      <w:r w:rsidRPr="00F75AFA">
        <w:rPr>
          <w:rFonts w:ascii="Montserrat" w:hAnsi="Montserrat"/>
          <w:sz w:val="24"/>
        </w:rPr>
        <w:t>When Phoenix was only nine years old, a string of bizarre encounters in the deep caused a panic on Earth</w:t>
      </w:r>
    </w:p>
    <w:p w:rsidR="00864886" w:rsidRPr="00F75AFA" w:rsidRDefault="00864886">
      <w:pPr>
        <w:pStyle w:val="0DraftNormal"/>
        <w:rPr>
          <w:rFonts w:ascii="Montserrat" w:hAnsi="Montserrat"/>
          <w:sz w:val="24"/>
        </w:rPr>
      </w:pPr>
      <w:r w:rsidRPr="00F75AFA">
        <w:rPr>
          <w:rFonts w:ascii="Montserrat" w:hAnsi="Montserrat"/>
          <w:sz w:val="24"/>
        </w:rPr>
        <w:t>A number of long range reconnaissance missions were lost in a series of blind entounters with what experts very reservedly identified as alien-potentially intelligent and hostile-entities</w:t>
      </w:r>
    </w:p>
    <w:p w:rsidR="00864886" w:rsidRPr="00F75AFA" w:rsidRDefault="00864886">
      <w:pPr>
        <w:pStyle w:val="0DraftNormal"/>
        <w:rPr>
          <w:rFonts w:ascii="Montserrat" w:hAnsi="Montserrat"/>
          <w:sz w:val="24"/>
        </w:rPr>
      </w:pPr>
      <w:r w:rsidRPr="00F75AFA">
        <w:rPr>
          <w:rFonts w:ascii="Montserrat" w:hAnsi="Montserrat"/>
          <w:sz w:val="24"/>
        </w:rPr>
        <w:t>Phoenix was put on a short list of psionic assets who could be risked in an encounter with this unknown contact, and switched from her initial development track to a space exploration track</w:t>
      </w:r>
    </w:p>
    <w:p w:rsidR="00864886" w:rsidRPr="00F75AFA" w:rsidRDefault="00864886">
      <w:pPr>
        <w:pStyle w:val="0DraftNormal"/>
        <w:rPr>
          <w:rFonts w:ascii="Montserrat" w:hAnsi="Montserrat"/>
          <w:sz w:val="24"/>
        </w:rPr>
      </w:pPr>
      <w:r w:rsidRPr="00F75AFA">
        <w:rPr>
          <w:rFonts w:ascii="Montserrat" w:hAnsi="Montserrat"/>
          <w:sz w:val="24"/>
        </w:rPr>
        <w:t>It had been easy to encourage the little girl to become fixated on space exploration and thus apply herself to pursuing her ambition through the available channels</w:t>
      </w:r>
    </w:p>
    <w:p w:rsidR="00864886" w:rsidRPr="00F75AFA" w:rsidRDefault="00864886">
      <w:pPr>
        <w:pStyle w:val="0DraftNormal"/>
        <w:rPr>
          <w:rFonts w:ascii="Montserrat" w:hAnsi="Montserrat"/>
          <w:sz w:val="24"/>
        </w:rPr>
      </w:pPr>
      <w:r w:rsidRPr="00F75AFA">
        <w:rPr>
          <w:rFonts w:ascii="Montserrat" w:hAnsi="Montserrat"/>
          <w:sz w:val="24"/>
        </w:rPr>
        <w:t>She enlisted in a prep school and took advanced courses at a neighboring university</w:t>
      </w:r>
    </w:p>
    <w:p w:rsidR="00864886" w:rsidRPr="00F75AFA" w:rsidRDefault="00864886">
      <w:pPr>
        <w:pStyle w:val="0DraftNormal"/>
        <w:rPr>
          <w:rFonts w:ascii="Montserrat" w:hAnsi="Montserrat"/>
          <w:sz w:val="24"/>
        </w:rPr>
      </w:pPr>
      <w:r w:rsidRPr="00F75AFA">
        <w:rPr>
          <w:rFonts w:ascii="Montserrat" w:hAnsi="Montserrat"/>
          <w:sz w:val="24"/>
        </w:rPr>
        <w:t>Phoenix graduated at the top of her class with enough college credit to complete her degree in the following year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point of no return</w:t>
      </w:r>
    </w:p>
    <w:p w:rsidR="00864886" w:rsidRPr="00F75AFA" w:rsidRDefault="00864886">
      <w:pPr>
        <w:pStyle w:val="0DraftNormal"/>
        <w:rPr>
          <w:rFonts w:ascii="Montserrat" w:hAnsi="Montserrat"/>
          <w:sz w:val="24"/>
        </w:rPr>
      </w:pPr>
      <w:r w:rsidRPr="00F75AFA">
        <w:rPr>
          <w:rFonts w:ascii="Montserrat" w:hAnsi="Montserrat"/>
          <w:sz w:val="24"/>
        </w:rPr>
        <w:t>(Free association)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 the age of seventeen, Phoenix entered the university full time</w:t>
      </w:r>
    </w:p>
    <w:p w:rsidR="00864886" w:rsidRPr="00F75AFA" w:rsidRDefault="00864886">
      <w:pPr>
        <w:pStyle w:val="0DraftNormal"/>
        <w:rPr>
          <w:rFonts w:ascii="Montserrat" w:hAnsi="Montserrat"/>
          <w:sz w:val="24"/>
        </w:rPr>
      </w:pPr>
      <w:r w:rsidRPr="00F75AFA">
        <w:rPr>
          <w:rFonts w:ascii="Montserrat" w:hAnsi="Montserrat"/>
          <w:sz w:val="24"/>
        </w:rPr>
        <w:t>In the two years she attended summer, evening and weekend classes she had earned enough credit that it would be possible for her to graduate at the end of that year</w:t>
      </w:r>
    </w:p>
    <w:p w:rsidR="00864886" w:rsidRPr="00F75AFA" w:rsidRDefault="00864886">
      <w:pPr>
        <w:pStyle w:val="0DraftNormal"/>
        <w:rPr>
          <w:rFonts w:ascii="Montserrat" w:hAnsi="Montserrat"/>
          <w:sz w:val="24"/>
        </w:rPr>
      </w:pPr>
      <w:r w:rsidRPr="00F75AFA">
        <w:rPr>
          <w:rFonts w:ascii="Montserrat" w:hAnsi="Montserrat"/>
          <w:sz w:val="24"/>
        </w:rPr>
        <w:t>A consequence of helping a friend two years earlier, was the disclosure of her ability to change sex at will</w:t>
      </w:r>
    </w:p>
    <w:p w:rsidR="00864886" w:rsidRPr="00F75AFA" w:rsidRDefault="00864886">
      <w:pPr>
        <w:pStyle w:val="0DraftNormal"/>
        <w:rPr>
          <w:rFonts w:ascii="Montserrat" w:hAnsi="Montserrat"/>
          <w:sz w:val="24"/>
        </w:rPr>
      </w:pPr>
      <w:r w:rsidRPr="00F75AFA">
        <w:rPr>
          <w:rFonts w:ascii="Montserrat" w:hAnsi="Montserrat"/>
          <w:sz w:val="24"/>
        </w:rPr>
        <w:t>Others expressed an interest in developing this ability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Remembered in the present tense</w:t>
      </w:r>
    </w:p>
    <w:p w:rsidR="00864886" w:rsidRPr="00F75AFA" w:rsidRDefault="00864886">
      <w:pPr>
        <w:pStyle w:val="0DraftNormal"/>
        <w:rPr>
          <w:rFonts w:ascii="Montserrat" w:hAnsi="Montserrat"/>
          <w:sz w:val="24"/>
        </w:rPr>
      </w:pPr>
      <w:r w:rsidRPr="00F75AFA">
        <w:rPr>
          <w:rFonts w:ascii="Montserrat" w:hAnsi="Montserrat"/>
          <w:sz w:val="24"/>
        </w:rPr>
        <w:t>(Recapitulation, A starting point)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summer session started a week after graduation</w:t>
      </w:r>
    </w:p>
    <w:p w:rsidR="00864886" w:rsidRPr="00F75AFA" w:rsidRDefault="00864886">
      <w:pPr>
        <w:pStyle w:val="0DraftNormal"/>
        <w:rPr>
          <w:rFonts w:ascii="Montserrat" w:hAnsi="Montserrat"/>
          <w:sz w:val="24"/>
        </w:rPr>
      </w:pPr>
      <w:r w:rsidRPr="00F75AFA">
        <w:rPr>
          <w:rFonts w:ascii="Montserrat" w:hAnsi="Montserrat"/>
          <w:sz w:val="24"/>
        </w:rPr>
        <w:t>Since her birthday fell during that week, she left immediately</w:t>
      </w:r>
    </w:p>
    <w:p w:rsidR="00864886" w:rsidRPr="00F75AFA" w:rsidRDefault="00864886">
      <w:pPr>
        <w:pStyle w:val="0DraftNormal"/>
        <w:rPr>
          <w:rFonts w:ascii="Montserrat" w:hAnsi="Montserrat"/>
          <w:sz w:val="24"/>
        </w:rPr>
      </w:pPr>
      <w:r w:rsidRPr="00F75AFA">
        <w:rPr>
          <w:rFonts w:ascii="Montserrat" w:hAnsi="Montserrat"/>
          <w:sz w:val="24"/>
        </w:rPr>
        <w:t>Her friends had a party planned and would cheerfully strangle her if she missed it</w:t>
      </w:r>
    </w:p>
    <w:p w:rsidR="00864886" w:rsidRPr="00F75AFA" w:rsidRDefault="00864886">
      <w:pPr>
        <w:pStyle w:val="0DraftNormal"/>
        <w:rPr>
          <w:rFonts w:ascii="Montserrat" w:hAnsi="Montserrat"/>
          <w:sz w:val="24"/>
        </w:rPr>
      </w:pPr>
      <w:r w:rsidRPr="00F75AFA">
        <w:rPr>
          <w:rFonts w:ascii="Montserrat" w:hAnsi="Montserrat"/>
          <w:sz w:val="24"/>
        </w:rPr>
        <w:t>She was the first to arrive</w:t>
      </w:r>
    </w:p>
    <w:p w:rsidR="00864886" w:rsidRPr="00F75AFA" w:rsidRDefault="00864886">
      <w:pPr>
        <w:pStyle w:val="0DraftNormal"/>
        <w:rPr>
          <w:rFonts w:ascii="Montserrat" w:hAnsi="Montserrat"/>
          <w:sz w:val="24"/>
        </w:rPr>
      </w:pPr>
      <w:r w:rsidRPr="00F75AFA">
        <w:rPr>
          <w:rFonts w:ascii="Montserrat" w:hAnsi="Montserrat"/>
          <w:sz w:val="24"/>
        </w:rPr>
        <w:t>The dorm house where she had stayed during previous summer sessions had been torn down that year</w:t>
      </w:r>
    </w:p>
    <w:p w:rsidR="00864886" w:rsidRPr="00F75AFA" w:rsidRDefault="00864886">
      <w:pPr>
        <w:pStyle w:val="0DraftNormal"/>
        <w:rPr>
          <w:rFonts w:ascii="Montserrat" w:hAnsi="Montserrat"/>
          <w:sz w:val="24"/>
        </w:rPr>
      </w:pPr>
      <w:r w:rsidRPr="00F75AFA">
        <w:rPr>
          <w:rFonts w:ascii="Montserrat" w:hAnsi="Montserrat"/>
          <w:sz w:val="24"/>
        </w:rPr>
        <w:t>Her father had anticipated that she would need a permanent residence near the university, and used money she had not realized she had been earning to purchase and rennovate a mansion in the hills above the campus</w:t>
      </w:r>
    </w:p>
    <w:p w:rsidR="00864886" w:rsidRPr="00F75AFA" w:rsidRDefault="00864886">
      <w:pPr>
        <w:pStyle w:val="0DraftNormal"/>
        <w:rPr>
          <w:rFonts w:ascii="Montserrat" w:hAnsi="Montserrat"/>
          <w:sz w:val="24"/>
        </w:rPr>
      </w:pPr>
      <w:r w:rsidRPr="00F75AFA">
        <w:rPr>
          <w:rFonts w:ascii="Montserrat" w:hAnsi="Montserrat"/>
          <w:sz w:val="24"/>
        </w:rPr>
        <w:t>Technically, it was her house, and it had been rebuilt based on a design she had dreamed up as a girl</w:t>
      </w:r>
    </w:p>
    <w:p w:rsidR="00864886" w:rsidRPr="00F75AFA" w:rsidRDefault="00864886">
      <w:pPr>
        <w:pStyle w:val="0DraftNormal"/>
        <w:rPr>
          <w:rFonts w:ascii="Montserrat" w:hAnsi="Montserrat"/>
          <w:sz w:val="24"/>
        </w:rPr>
      </w:pPr>
      <w:r w:rsidRPr="00F75AFA">
        <w:rPr>
          <w:rFonts w:ascii="Montserrat" w:hAnsi="Montserrat"/>
          <w:sz w:val="24"/>
        </w:rPr>
        <w:t>The new house was one part living space, including lab and gym space, and two parts atruim and aquarium system</w:t>
      </w:r>
    </w:p>
    <w:p w:rsidR="00864886" w:rsidRPr="00F75AFA" w:rsidRDefault="00864886">
      <w:pPr>
        <w:pStyle w:val="0DraftNormal"/>
        <w:rPr>
          <w:rFonts w:ascii="Montserrat" w:hAnsi="Montserrat"/>
          <w:sz w:val="24"/>
        </w:rPr>
      </w:pPr>
      <w:r w:rsidRPr="00F75AFA">
        <w:rPr>
          <w:rFonts w:ascii="Montserrat" w:hAnsi="Montserrat"/>
          <w:sz w:val="24"/>
        </w:rPr>
        <w:t>She had invited the group to move in with her when she realized how big the place was going to be, once she started full time at the university</w:t>
      </w:r>
    </w:p>
    <w:p w:rsidR="00864886" w:rsidRPr="00F75AFA" w:rsidRDefault="00864886">
      <w:pPr>
        <w:pStyle w:val="0DraftNormal"/>
        <w:rPr>
          <w:rFonts w:ascii="Montserrat" w:hAnsi="Montserrat"/>
          <w:sz w:val="24"/>
        </w:rPr>
      </w:pPr>
      <w:r w:rsidRPr="00F75AFA">
        <w:rPr>
          <w:rFonts w:ascii="Montserrat" w:hAnsi="Montserrat"/>
          <w:sz w:val="24"/>
        </w:rPr>
        <w:t>Her father had advised her to insist that her friends pay rent, and use that money to keep the house running</w:t>
      </w:r>
    </w:p>
    <w:p w:rsidR="00864886" w:rsidRPr="00F75AFA" w:rsidRDefault="00864886">
      <w:pPr>
        <w:pStyle w:val="0DraftNormal"/>
        <w:rPr>
          <w:rFonts w:ascii="Montserrat" w:hAnsi="Montserrat"/>
          <w:sz w:val="24"/>
        </w:rPr>
      </w:pPr>
      <w:r w:rsidRPr="00F75AFA">
        <w:rPr>
          <w:rFonts w:ascii="Montserrat" w:hAnsi="Montserrat"/>
          <w:sz w:val="24"/>
        </w:rPr>
        <w:t>Thanks to that suggestion, she was able to hire a staff and keep the kitchen stocked</w:t>
      </w:r>
    </w:p>
    <w:p w:rsidR="00864886" w:rsidRPr="00F75AFA" w:rsidRDefault="00864886">
      <w:pPr>
        <w:pStyle w:val="0DraftNormal"/>
        <w:rPr>
          <w:rFonts w:ascii="Montserrat" w:hAnsi="Montserrat"/>
          <w:sz w:val="24"/>
        </w:rPr>
      </w:pPr>
      <w:r w:rsidRPr="00F75AFA">
        <w:rPr>
          <w:rFonts w:ascii="Montserrat" w:hAnsi="Montserrat"/>
          <w:sz w:val="24"/>
        </w:rPr>
        <w:t>The fact that her staff would almost certainly consist of control agents was unavoidable</w:t>
      </w:r>
    </w:p>
    <w:p w:rsidR="00864886" w:rsidRPr="00F75AFA" w:rsidRDefault="00864886">
      <w:pPr>
        <w:pStyle w:val="0DraftNormal"/>
        <w:rPr>
          <w:rFonts w:ascii="Montserrat" w:hAnsi="Montserrat"/>
          <w:sz w:val="24"/>
        </w:rPr>
      </w:pPr>
      <w:r w:rsidRPr="00F75AFA">
        <w:rPr>
          <w:rFonts w:ascii="Montserrat" w:hAnsi="Montserrat"/>
          <w:sz w:val="24"/>
        </w:rPr>
        <w:t>At least this way she would get to know their faces</w:t>
      </w:r>
    </w:p>
    <w:p w:rsidR="00864886" w:rsidRPr="00F75AFA" w:rsidRDefault="00864886">
      <w:pPr>
        <w:pStyle w:val="0DraftNormal"/>
        <w:rPr>
          <w:rFonts w:ascii="Montserrat" w:hAnsi="Montserrat"/>
          <w:sz w:val="24"/>
        </w:rPr>
      </w:pPr>
      <w:r w:rsidRPr="00F75AFA">
        <w:rPr>
          <w:rFonts w:ascii="Montserrat" w:hAnsi="Montserrat"/>
          <w:sz w:val="24"/>
        </w:rPr>
        <w:t>With her chaperones there to take care of the unpacking and such, Phoenix was free to explore her new home</w:t>
      </w:r>
    </w:p>
    <w:p w:rsidR="00864886" w:rsidRPr="00F75AFA" w:rsidRDefault="00864886">
      <w:pPr>
        <w:pStyle w:val="0DraftNormal"/>
        <w:rPr>
          <w:rFonts w:ascii="Montserrat" w:hAnsi="Montserrat"/>
          <w:sz w:val="24"/>
        </w:rPr>
      </w:pPr>
      <w:r w:rsidRPr="00F75AFA">
        <w:rPr>
          <w:rFonts w:ascii="Montserrat" w:hAnsi="Montserrat"/>
          <w:sz w:val="24"/>
        </w:rPr>
        <w:t>She was curious to see how faithfully it conformed to her designs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unrecognized omen</w:t>
      </w:r>
    </w:p>
    <w:p w:rsidR="00864886" w:rsidRPr="00F75AFA" w:rsidRDefault="00864886">
      <w:pPr>
        <w:pStyle w:val="0DraftNormal"/>
        <w:rPr>
          <w:rFonts w:ascii="Montserrat" w:hAnsi="Montserrat"/>
          <w:sz w:val="24"/>
        </w:rPr>
      </w:pPr>
      <w:r w:rsidRPr="00F75AFA">
        <w:rPr>
          <w:rFonts w:ascii="Montserrat" w:hAnsi="Montserrat"/>
          <w:sz w:val="24"/>
        </w:rPr>
        <w:t>(Free association)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had begun experiencing intense sexual desire, accompanied by listlessness and fever at menarch</w:t>
      </w:r>
    </w:p>
    <w:p w:rsidR="00864886" w:rsidRPr="00F75AFA" w:rsidRDefault="00864886">
      <w:pPr>
        <w:pStyle w:val="0DraftNormal"/>
        <w:rPr>
          <w:rFonts w:ascii="Montserrat" w:hAnsi="Montserrat"/>
          <w:sz w:val="24"/>
        </w:rPr>
      </w:pPr>
      <w:r w:rsidRPr="00F75AFA">
        <w:rPr>
          <w:rFonts w:ascii="Montserrat" w:hAnsi="Montserrat"/>
          <w:sz w:val="24"/>
        </w:rPr>
        <w:t>Within a year the fits had become so intense that she would black out and succomb to intense sexual fantasies involving men, women, boys and girls whom she admired or to whom she had felt attracted</w:t>
      </w:r>
    </w:p>
    <w:p w:rsidR="00864886" w:rsidRPr="00F75AFA" w:rsidRDefault="00864886">
      <w:pPr>
        <w:pStyle w:val="0DraftNormal"/>
        <w:rPr>
          <w:rFonts w:ascii="Montserrat" w:hAnsi="Montserrat"/>
          <w:sz w:val="24"/>
        </w:rPr>
      </w:pPr>
      <w:r w:rsidRPr="00F75AFA">
        <w:rPr>
          <w:rFonts w:ascii="Montserrat" w:hAnsi="Montserrat"/>
          <w:sz w:val="24"/>
        </w:rPr>
        <w:t>In those fever dreams, her behavior was uttely shameless, while remaining within the bounds of her personality</w:t>
      </w:r>
    </w:p>
    <w:p w:rsidR="00864886" w:rsidRPr="00F75AFA" w:rsidRDefault="00864886">
      <w:pPr>
        <w:pStyle w:val="0DraftNormal"/>
        <w:rPr>
          <w:rFonts w:ascii="Montserrat" w:hAnsi="Montserrat"/>
          <w:sz w:val="24"/>
        </w:rPr>
      </w:pPr>
      <w:r w:rsidRPr="00F75AFA">
        <w:rPr>
          <w:rFonts w:ascii="Montserrat" w:hAnsi="Montserrat"/>
          <w:sz w:val="24"/>
        </w:rPr>
        <w:t>To her dismay, simply dwelling on her dreams, or on her sexuality could provoke an attack, forcing her to keep herself as virginal and pure as possible</w:t>
      </w:r>
    </w:p>
    <w:p w:rsidR="00864886" w:rsidRPr="00F75AFA" w:rsidRDefault="00864886">
      <w:pPr>
        <w:pStyle w:val="0DraftNormal"/>
        <w:rPr>
          <w:rFonts w:ascii="Montserrat" w:hAnsi="Montserrat"/>
          <w:sz w:val="24"/>
        </w:rPr>
      </w:pPr>
      <w:r w:rsidRPr="00F75AFA">
        <w:rPr>
          <w:rFonts w:ascii="Montserrat" w:hAnsi="Montserrat"/>
          <w:sz w:val="24"/>
        </w:rPr>
        <w:t>Attempting to resist one of these episodes could induce painful seizures</w:t>
      </w:r>
    </w:p>
    <w:p w:rsidR="00864886" w:rsidRPr="00F75AFA" w:rsidRDefault="00864886">
      <w:pPr>
        <w:pStyle w:val="0DraftNormal"/>
        <w:rPr>
          <w:rFonts w:ascii="Montserrat" w:hAnsi="Montserrat"/>
          <w:sz w:val="24"/>
        </w:rPr>
      </w:pPr>
      <w:r w:rsidRPr="00F75AFA">
        <w:rPr>
          <w:rFonts w:ascii="Montserrat" w:hAnsi="Montserrat"/>
          <w:sz w:val="24"/>
        </w:rPr>
        <w:t>In the event that she succeeded, she was later punished by terrifying nightmares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gist of it</w:t>
      </w:r>
    </w:p>
    <w:p w:rsidR="00864886" w:rsidRPr="00F75AFA" w:rsidRDefault="00864886">
      <w:pPr>
        <w:pStyle w:val="0DraftNormal"/>
        <w:rPr>
          <w:rFonts w:ascii="Montserrat" w:hAnsi="Montserrat"/>
          <w:caps/>
          <w:sz w:val="24"/>
        </w:rPr>
      </w:pPr>
      <w:r w:rsidRPr="00F75AFA">
        <w:rPr>
          <w:rFonts w:ascii="Montserrat" w:hAnsi="Montserrat"/>
          <w:sz w:val="24"/>
        </w:rPr>
        <w:t>(Free association)</w:t>
      </w:r>
    </w:p>
    <w:p w:rsidR="00864886" w:rsidRPr="00F75AFA" w:rsidRDefault="00864886">
      <w:pPr>
        <w:pStyle w:val="0DraftNormal"/>
        <w:rPr>
          <w:rFonts w:ascii="Montserrat" w:hAnsi="Montserrat"/>
          <w:caps/>
          <w:sz w:val="24"/>
        </w:rPr>
      </w:pPr>
    </w:p>
    <w:p w:rsidR="00864886" w:rsidRPr="00F75AFA" w:rsidRDefault="00864886">
      <w:pPr>
        <w:pStyle w:val="0DraftNormal"/>
        <w:rPr>
          <w:rFonts w:ascii="Montserrat" w:hAnsi="Montserrat"/>
          <w:sz w:val="24"/>
        </w:rPr>
      </w:pPr>
      <w:r w:rsidRPr="00F75AFA">
        <w:rPr>
          <w:rFonts w:ascii="Montserrat" w:hAnsi="Montserrat"/>
          <w:sz w:val="24"/>
        </w:rPr>
        <w:t>Alex was awakened to her full potential violently</w:t>
      </w:r>
    </w:p>
    <w:p w:rsidR="00864886" w:rsidRPr="00F75AFA" w:rsidRDefault="00864886">
      <w:pPr>
        <w:pStyle w:val="0DraftNormal"/>
        <w:rPr>
          <w:rFonts w:ascii="Montserrat" w:hAnsi="Montserrat"/>
          <w:sz w:val="24"/>
        </w:rPr>
      </w:pPr>
      <w:r w:rsidRPr="00F75AFA">
        <w:rPr>
          <w:rFonts w:ascii="Montserrat" w:hAnsi="Montserrat"/>
          <w:sz w:val="24"/>
        </w:rPr>
        <w:t>She vaguely remembered being asleep when she felt someone force their way into her mind</w:t>
      </w:r>
    </w:p>
    <w:p w:rsidR="00864886" w:rsidRPr="00F75AFA" w:rsidRDefault="00864886">
      <w:pPr>
        <w:pStyle w:val="0DraftNormal"/>
        <w:rPr>
          <w:rFonts w:ascii="Montserrat" w:hAnsi="Montserrat"/>
          <w:sz w:val="24"/>
        </w:rPr>
      </w:pPr>
      <w:r w:rsidRPr="00F75AFA">
        <w:rPr>
          <w:rFonts w:ascii="Montserrat" w:hAnsi="Montserrat"/>
          <w:sz w:val="24"/>
        </w:rPr>
        <w:t>She struggled, instinctively rejecting this penetration of herself</w:t>
      </w:r>
    </w:p>
    <w:p w:rsidR="00864886" w:rsidRPr="00F75AFA" w:rsidRDefault="00864886">
      <w:pPr>
        <w:pStyle w:val="0DraftNormal"/>
        <w:rPr>
          <w:rFonts w:ascii="Montserrat" w:hAnsi="Montserrat"/>
          <w:sz w:val="24"/>
        </w:rPr>
      </w:pPr>
      <w:r w:rsidRPr="00F75AFA">
        <w:rPr>
          <w:rFonts w:ascii="Montserrat" w:hAnsi="Montserrat"/>
          <w:sz w:val="24"/>
        </w:rPr>
        <w:t>She was overpowered at first and the psychic rape continued</w:t>
      </w:r>
    </w:p>
    <w:p w:rsidR="00864886" w:rsidRPr="00F75AFA" w:rsidRDefault="00864886">
      <w:pPr>
        <w:pStyle w:val="0DraftNormal"/>
        <w:rPr>
          <w:rFonts w:ascii="Montserrat" w:hAnsi="Montserrat"/>
          <w:sz w:val="24"/>
        </w:rPr>
      </w:pPr>
      <w:r w:rsidRPr="00F75AFA">
        <w:rPr>
          <w:rFonts w:ascii="Montserrat" w:hAnsi="Montserrat"/>
          <w:sz w:val="24"/>
        </w:rPr>
        <w:t>As the probing became unbearably deep something in her snapped, and she lashed out</w:t>
      </w:r>
    </w:p>
    <w:p w:rsidR="00864886" w:rsidRPr="00F75AFA" w:rsidRDefault="00864886">
      <w:pPr>
        <w:pStyle w:val="0DraftNormal"/>
        <w:rPr>
          <w:rFonts w:ascii="Montserrat" w:hAnsi="Montserrat"/>
          <w:sz w:val="24"/>
        </w:rPr>
      </w:pPr>
      <w:r w:rsidRPr="00F75AFA">
        <w:rPr>
          <w:rFonts w:ascii="Montserrat" w:hAnsi="Montserrat"/>
          <w:sz w:val="24"/>
        </w:rPr>
        <w:t>She stabbed deep into her assailant’s mind and then shoved everything away from her to lick her wounds</w:t>
      </w:r>
    </w:p>
    <w:p w:rsidR="00864886" w:rsidRPr="00F75AFA" w:rsidRDefault="00864886">
      <w:pPr>
        <w:pStyle w:val="0DraftNormal"/>
        <w:rPr>
          <w:rFonts w:ascii="Montserrat" w:hAnsi="Montserrat"/>
          <w:sz w:val="24"/>
        </w:rPr>
      </w:pPr>
      <w:r w:rsidRPr="00F75AFA">
        <w:rPr>
          <w:rFonts w:ascii="Montserrat" w:hAnsi="Montserrat"/>
          <w:sz w:val="24"/>
        </w:rPr>
        <w:t>Or rather, she apparently shoved herself away from everything and almost died</w:t>
      </w:r>
    </w:p>
    <w:p w:rsidR="00864886" w:rsidRPr="00F75AFA" w:rsidRDefault="00864886">
      <w:pPr>
        <w:pStyle w:val="0DraftNormal"/>
        <w:rPr>
          <w:rFonts w:ascii="Montserrat" w:hAnsi="Montserrat"/>
          <w:sz w:val="24"/>
        </w:rPr>
      </w:pPr>
      <w:r w:rsidRPr="00F75AFA">
        <w:rPr>
          <w:rFonts w:ascii="Montserrat" w:hAnsi="Montserrat"/>
          <w:sz w:val="24"/>
        </w:rPr>
        <w:t>Without her mother’s training she would have</w:t>
      </w:r>
    </w:p>
    <w:p w:rsidR="00864886" w:rsidRPr="00F75AFA" w:rsidRDefault="00864886">
      <w:pPr>
        <w:pStyle w:val="0DraftNormal"/>
        <w:rPr>
          <w:rFonts w:ascii="Montserrat" w:hAnsi="Montserrat"/>
          <w:sz w:val="24"/>
        </w:rPr>
      </w:pPr>
      <w:r w:rsidRPr="00F75AFA">
        <w:rPr>
          <w:rFonts w:ascii="Montserrat" w:hAnsi="Montserrat"/>
          <w:sz w:val="24"/>
        </w:rPr>
        <w:t>Prior to that event, there was no record of her existence, nor evidence to support her own memories of her early childhood</w:t>
      </w:r>
    </w:p>
    <w:p w:rsidR="00864886" w:rsidRPr="00F75AFA" w:rsidRDefault="00864886">
      <w:pPr>
        <w:pStyle w:val="0DraftNormal"/>
        <w:rPr>
          <w:rFonts w:ascii="Montserrat" w:hAnsi="Montserrat"/>
          <w:sz w:val="24"/>
        </w:rPr>
      </w:pPr>
      <w:r w:rsidRPr="00F75AFA">
        <w:rPr>
          <w:rFonts w:ascii="Montserrat" w:hAnsi="Montserrat"/>
          <w:sz w:val="24"/>
        </w:rPr>
        <w:t>Officially, she had appeared out of nowhere at the age of seven weilding that frightening and untrained level of power</w:t>
      </w:r>
    </w:p>
    <w:p w:rsidR="00864886" w:rsidRPr="00F75AFA" w:rsidRDefault="00864886">
      <w:pPr>
        <w:pStyle w:val="0DraftNormal"/>
        <w:rPr>
          <w:rFonts w:ascii="Montserrat" w:hAnsi="Montserrat"/>
          <w:sz w:val="24"/>
        </w:rPr>
      </w:pPr>
      <w:r w:rsidRPr="00F75AFA">
        <w:rPr>
          <w:rFonts w:ascii="Montserrat" w:hAnsi="Montserrat"/>
          <w:sz w:val="24"/>
        </w:rPr>
        <w:t>She was apprehended and placed on a psionic reservation, where she was adopted by (Kevin Zhan) Artemis Victor Morgan, a director of the Avatar Project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First night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Phoenix’s nightmares came to the fore when she moved into the house</w:t>
      </w:r>
    </w:p>
    <w:p w:rsidR="00864886" w:rsidRPr="00F75AFA" w:rsidRDefault="00864886">
      <w:pPr>
        <w:pStyle w:val="0DraftNormal"/>
        <w:rPr>
          <w:rFonts w:ascii="Montserrat" w:hAnsi="Montserrat"/>
          <w:sz w:val="24"/>
        </w:rPr>
      </w:pPr>
      <w:r w:rsidRPr="00F75AFA">
        <w:rPr>
          <w:rFonts w:ascii="Montserrat" w:hAnsi="Montserrat"/>
          <w:sz w:val="24"/>
        </w:rPr>
        <w:t>Somehow, that house figured into her nightmares</w:t>
      </w:r>
    </w:p>
    <w:p w:rsidR="00864886" w:rsidRPr="00F75AFA" w:rsidRDefault="00864886">
      <w:pPr>
        <w:pStyle w:val="0DraftNormal"/>
        <w:rPr>
          <w:rFonts w:ascii="Montserrat" w:hAnsi="Montserrat"/>
          <w:sz w:val="24"/>
        </w:rPr>
      </w:pPr>
      <w:r w:rsidRPr="00F75AFA">
        <w:rPr>
          <w:rFonts w:ascii="Montserrat" w:hAnsi="Montserrat"/>
          <w:sz w:val="24"/>
        </w:rPr>
        <w:t>She could not guess how, since her nightmares were rather exclusively about something horrible that had happened when she was a little girl, and which had left her orphaned</w:t>
      </w:r>
    </w:p>
    <w:p w:rsidR="00864886" w:rsidRPr="00F75AFA" w:rsidRDefault="00864886">
      <w:pPr>
        <w:pStyle w:val="0DraftNormal"/>
        <w:rPr>
          <w:rFonts w:ascii="Montserrat" w:hAnsi="Montserrat"/>
          <w:sz w:val="24"/>
        </w:rPr>
      </w:pPr>
      <w:r w:rsidRPr="00F75AFA">
        <w:rPr>
          <w:rFonts w:ascii="Montserrat" w:hAnsi="Montserrat"/>
          <w:sz w:val="24"/>
        </w:rPr>
        <w:t>Even though she blocked out the horror, the nightmares had hinted enough over the years for her to guess some of what had happened</w:t>
      </w:r>
    </w:p>
    <w:p w:rsidR="00864886" w:rsidRPr="00F75AFA" w:rsidRDefault="00864886">
      <w:pPr>
        <w:pStyle w:val="0DraftNormal"/>
        <w:rPr>
          <w:rFonts w:ascii="Montserrat" w:hAnsi="Montserrat"/>
          <w:sz w:val="24"/>
        </w:rPr>
      </w:pPr>
      <w:r w:rsidRPr="00F75AFA">
        <w:rPr>
          <w:rFonts w:ascii="Montserrat" w:hAnsi="Montserrat"/>
          <w:caps/>
          <w:sz w:val="24"/>
        </w:rPr>
        <w:t>S</w:t>
      </w:r>
      <w:r w:rsidRPr="00F75AFA">
        <w:rPr>
          <w:rFonts w:ascii="Montserrat" w:hAnsi="Montserrat"/>
          <w:sz w:val="24"/>
        </w:rPr>
        <w:t>he never knew who had raped her mind, although whoever it was had exposed him(?)self intimately to the core in doing so</w:t>
      </w:r>
    </w:p>
    <w:p w:rsidR="00864886" w:rsidRPr="00F75AFA" w:rsidRDefault="00864886">
      <w:pPr>
        <w:pStyle w:val="0DraftNormal"/>
        <w:rPr>
          <w:rFonts w:ascii="Montserrat" w:hAnsi="Montserrat"/>
          <w:sz w:val="24"/>
        </w:rPr>
      </w:pPr>
      <w:r w:rsidRPr="00F75AFA">
        <w:rPr>
          <w:rFonts w:ascii="Montserrat" w:hAnsi="Montserrat"/>
          <w:sz w:val="24"/>
        </w:rPr>
        <w:t>She was sure she would recognize him if she tasted his mind again, but would have to look deep into a suspect’s mind to check it, and that simply wasn’t done</w:t>
      </w:r>
    </w:p>
    <w:p w:rsidR="00864886" w:rsidRPr="00F75AFA" w:rsidRDefault="00864886">
      <w:pPr>
        <w:pStyle w:val="0DraftNormal"/>
        <w:rPr>
          <w:rFonts w:ascii="Montserrat" w:hAnsi="Montserrat"/>
          <w:sz w:val="24"/>
        </w:rPr>
      </w:pPr>
      <w:r w:rsidRPr="00F75AFA">
        <w:rPr>
          <w:rFonts w:ascii="Montserrat" w:hAnsi="Montserrat"/>
          <w:sz w:val="24"/>
        </w:rPr>
        <w:t>It had been necessary to put it behind her, to grieve for her family and then go on</w:t>
      </w:r>
    </w:p>
    <w:p w:rsidR="00864886" w:rsidRPr="00F75AFA" w:rsidRDefault="00864886">
      <w:pPr>
        <w:pStyle w:val="0DraftNormal"/>
        <w:rPr>
          <w:rFonts w:ascii="Montserrat" w:hAnsi="Montserrat"/>
          <w:sz w:val="24"/>
        </w:rPr>
      </w:pPr>
      <w:r w:rsidRPr="00F75AFA">
        <w:rPr>
          <w:rFonts w:ascii="Montserrat" w:hAnsi="Montserrat"/>
          <w:sz w:val="24"/>
        </w:rPr>
        <w:t>Her life returned to normal, barring a lingering sense of discontinuity brought on by the absence of familiar faces and landmarks</w:t>
      </w:r>
    </w:p>
    <w:p w:rsidR="00864886" w:rsidRPr="00F75AFA" w:rsidRDefault="00864886">
      <w:pPr>
        <w:pStyle w:val="0DraftNormal"/>
        <w:rPr>
          <w:rFonts w:ascii="Montserrat" w:hAnsi="Montserrat"/>
          <w:sz w:val="24"/>
        </w:rPr>
      </w:pPr>
      <w:r w:rsidRPr="00F75AFA">
        <w:rPr>
          <w:rFonts w:ascii="Montserrat" w:hAnsi="Montserrat"/>
          <w:sz w:val="24"/>
        </w:rPr>
        <w:t>The routine of going to school, playing with friends, and striving to get involved in the Avatar Project helped her regain her equilibrium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First day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second fit had made her late to her appointments with the dean of her department, and the lawyer who she now knew held her power of attorney</w:t>
      </w:r>
    </w:p>
    <w:p w:rsidR="00864886" w:rsidRPr="00F75AFA" w:rsidRDefault="00864886">
      <w:pPr>
        <w:pStyle w:val="0DraftNormal"/>
        <w:rPr>
          <w:rFonts w:ascii="Montserrat" w:hAnsi="Montserrat"/>
          <w:sz w:val="24"/>
        </w:rPr>
      </w:pPr>
      <w:r w:rsidRPr="00F75AFA">
        <w:rPr>
          <w:rFonts w:ascii="Montserrat" w:hAnsi="Montserrat"/>
          <w:sz w:val="24"/>
        </w:rPr>
        <w:t>Phoenix was currently involved in two research projects</w:t>
      </w:r>
    </w:p>
    <w:p w:rsidR="00864886" w:rsidRPr="00F75AFA" w:rsidRDefault="00864886">
      <w:pPr>
        <w:pStyle w:val="0DraftNormal"/>
        <w:rPr>
          <w:rFonts w:ascii="Montserrat" w:hAnsi="Montserrat"/>
          <w:sz w:val="24"/>
        </w:rPr>
      </w:pPr>
      <w:r w:rsidRPr="00F75AFA">
        <w:rPr>
          <w:rFonts w:ascii="Montserrat" w:hAnsi="Montserrat"/>
          <w:sz w:val="24"/>
        </w:rPr>
        <w:t>The interface systems project was dedicated to research into psionic methods of manipulating media in higher dimensions that had led to the development of a point to point translation and interface drive</w:t>
      </w:r>
    </w:p>
    <w:p w:rsidR="00864886" w:rsidRPr="00F75AFA" w:rsidRDefault="00864886">
      <w:pPr>
        <w:pStyle w:val="0DraftNormal"/>
        <w:rPr>
          <w:rFonts w:ascii="Montserrat" w:hAnsi="Montserrat"/>
          <w:sz w:val="24"/>
        </w:rPr>
      </w:pPr>
      <w:r w:rsidRPr="00F75AFA">
        <w:rPr>
          <w:rFonts w:ascii="Montserrat" w:hAnsi="Montserrat"/>
          <w:sz w:val="24"/>
        </w:rPr>
        <w:t xml:space="preserve">It was during the final stage of development that she became involved as a </w:t>
      </w:r>
      <w:r w:rsidRPr="00F75AFA">
        <w:rPr>
          <w:rFonts w:ascii="Montserrat" w:hAnsi="Montserrat"/>
          <w:caps/>
          <w:sz w:val="24"/>
        </w:rPr>
        <w:t>“</w:t>
      </w:r>
      <w:r w:rsidRPr="00F75AFA">
        <w:rPr>
          <w:rFonts w:ascii="Montserrat" w:hAnsi="Montserrat"/>
          <w:sz w:val="24"/>
        </w:rPr>
        <w:t>contractor”, working on the experimental cores and array elements</w:t>
      </w:r>
    </w:p>
    <w:p w:rsidR="00864886" w:rsidRPr="00F75AFA" w:rsidRDefault="00864886">
      <w:pPr>
        <w:pStyle w:val="0DraftNormal"/>
        <w:rPr>
          <w:rFonts w:ascii="Montserrat" w:hAnsi="Montserrat"/>
          <w:sz w:val="24"/>
        </w:rPr>
      </w:pPr>
      <w:r w:rsidRPr="00F75AFA">
        <w:rPr>
          <w:rFonts w:ascii="Montserrat" w:hAnsi="Montserrat"/>
          <w:sz w:val="24"/>
        </w:rPr>
        <w:t>The other project was even more exclusive</w:t>
      </w:r>
    </w:p>
    <w:p w:rsidR="00864886" w:rsidRPr="00F75AFA" w:rsidRDefault="00864886">
      <w:pPr>
        <w:pStyle w:val="0DraftNormal"/>
        <w:rPr>
          <w:rFonts w:ascii="Montserrat" w:hAnsi="Montserrat"/>
          <w:sz w:val="24"/>
        </w:rPr>
      </w:pPr>
      <w:r w:rsidRPr="00F75AFA">
        <w:rPr>
          <w:rFonts w:ascii="Montserrat" w:hAnsi="Montserrat"/>
          <w:sz w:val="24"/>
        </w:rPr>
        <w:t>Phoenix had been recruited, almost the moment she first set foot on campus, to help revise the unified field theory</w:t>
      </w:r>
    </w:p>
    <w:p w:rsidR="00864886" w:rsidRPr="00F75AFA" w:rsidRDefault="00864886">
      <w:pPr>
        <w:pStyle w:val="0DraftNormal"/>
        <w:rPr>
          <w:rFonts w:ascii="Montserrat" w:hAnsi="Montserrat"/>
          <w:sz w:val="24"/>
        </w:rPr>
      </w:pPr>
      <w:r w:rsidRPr="00F75AFA">
        <w:rPr>
          <w:rFonts w:ascii="Montserrat" w:hAnsi="Montserrat"/>
          <w:sz w:val="24"/>
        </w:rPr>
        <w:t>That project had brought her together with a number of young geniuses-psionics, like herself-who became her closest friends and confidants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Introductions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rest of the group showed up the next day while she was settling in</w:t>
      </w:r>
    </w:p>
    <w:p w:rsidR="00864886" w:rsidRPr="00F75AFA" w:rsidRDefault="00864886">
      <w:pPr>
        <w:pStyle w:val="0DraftNormal"/>
        <w:rPr>
          <w:rFonts w:ascii="Montserrat" w:hAnsi="Montserrat"/>
          <w:sz w:val="24"/>
        </w:rPr>
      </w:pPr>
      <w:r w:rsidRPr="00F75AFA">
        <w:rPr>
          <w:rFonts w:ascii="Montserrat" w:hAnsi="Montserrat"/>
          <w:sz w:val="24"/>
        </w:rPr>
        <w:t>Dragon, David Damon Drake, had appointed himself as Phoenix’s mentor and honorary big brother when she appeared on the university campus two years earlier</w:t>
      </w:r>
    </w:p>
    <w:p w:rsidR="00864886" w:rsidRPr="00F75AFA" w:rsidRDefault="00864886">
      <w:pPr>
        <w:pStyle w:val="0DraftNormal"/>
        <w:rPr>
          <w:rFonts w:ascii="Montserrat" w:hAnsi="Montserrat"/>
          <w:sz w:val="24"/>
        </w:rPr>
      </w:pPr>
      <w:r w:rsidRPr="00F75AFA">
        <w:rPr>
          <w:rFonts w:ascii="Montserrat" w:hAnsi="Montserrat"/>
          <w:sz w:val="24"/>
        </w:rPr>
        <w:t>She had been barely fifteen years old, and quite wet behind the ears</w:t>
      </w:r>
    </w:p>
    <w:p w:rsidR="00864886" w:rsidRPr="00F75AFA" w:rsidRDefault="00864886">
      <w:pPr>
        <w:pStyle w:val="0DraftNormal"/>
        <w:rPr>
          <w:rFonts w:ascii="Montserrat" w:hAnsi="Montserrat"/>
          <w:sz w:val="24"/>
        </w:rPr>
      </w:pPr>
      <w:r w:rsidRPr="00F75AFA">
        <w:rPr>
          <w:rFonts w:ascii="Montserrat" w:hAnsi="Montserrat"/>
          <w:sz w:val="24"/>
        </w:rPr>
        <w:t>Dragon was a genius who understood the true potential of the mind and the need for a practical science of psionics</w:t>
      </w:r>
    </w:p>
    <w:p w:rsidR="00864886" w:rsidRPr="00F75AFA" w:rsidRDefault="00864886">
      <w:pPr>
        <w:pStyle w:val="0DraftNormal"/>
        <w:rPr>
          <w:rFonts w:ascii="Montserrat" w:hAnsi="Montserrat"/>
          <w:sz w:val="24"/>
        </w:rPr>
      </w:pPr>
      <w:r w:rsidRPr="00F75AFA">
        <w:rPr>
          <w:rFonts w:ascii="Montserrat" w:hAnsi="Montserrat"/>
          <w:sz w:val="24"/>
        </w:rPr>
        <w:t>He hailed from the same reservation as Chris and Jon, and which Phoenix had moved from a couple of years before</w:t>
      </w:r>
    </w:p>
    <w:p w:rsidR="00864886" w:rsidRPr="00F75AFA" w:rsidRDefault="00864886">
      <w:pPr>
        <w:pStyle w:val="0DraftNormal"/>
        <w:rPr>
          <w:rFonts w:ascii="Montserrat" w:hAnsi="Montserrat"/>
          <w:sz w:val="24"/>
        </w:rPr>
      </w:pPr>
      <w:r w:rsidRPr="00F75AFA">
        <w:rPr>
          <w:rFonts w:ascii="Montserrat" w:hAnsi="Montserrat"/>
          <w:sz w:val="24"/>
        </w:rPr>
        <w:t>Unknown to Phoenix, Chris and Jon were also enrolled for that first summer session, and enjoyed the same status with Dragon</w:t>
      </w:r>
    </w:p>
    <w:p w:rsidR="00864886" w:rsidRPr="00F75AFA" w:rsidRDefault="00864886">
      <w:pPr>
        <w:pStyle w:val="0DraftNormal"/>
        <w:rPr>
          <w:rFonts w:ascii="Montserrat" w:hAnsi="Montserrat"/>
          <w:sz w:val="24"/>
        </w:rPr>
      </w:pPr>
      <w:r w:rsidRPr="00F75AFA">
        <w:rPr>
          <w:rFonts w:ascii="Montserrat" w:hAnsi="Montserrat"/>
          <w:sz w:val="24"/>
        </w:rPr>
        <w:t>Dragon had been working on a way to reconcile the mechanics of psionic phenomena with the widely accepted, and almost universally misunderstood, unified field theory</w:t>
      </w:r>
    </w:p>
    <w:p w:rsidR="00864886" w:rsidRPr="00F75AFA" w:rsidRDefault="00864886">
      <w:pPr>
        <w:pStyle w:val="0DraftNormal"/>
        <w:rPr>
          <w:rFonts w:ascii="Montserrat" w:hAnsi="Montserrat"/>
          <w:sz w:val="24"/>
        </w:rPr>
      </w:pPr>
      <w:r w:rsidRPr="00F75AFA">
        <w:rPr>
          <w:rFonts w:ascii="Montserrat" w:hAnsi="Montserrat"/>
          <w:sz w:val="24"/>
        </w:rPr>
        <w:t>Phoenix, as one of the few UFT mechanics who honestly did understand the interface of dimensions and media was recruited out of her high school prep school to help him</w:t>
      </w:r>
    </w:p>
    <w:p w:rsidR="00864886" w:rsidRPr="00F75AFA" w:rsidRDefault="00864886">
      <w:pPr>
        <w:pStyle w:val="0DraftNormal"/>
        <w:rPr>
          <w:rFonts w:ascii="Montserrat" w:hAnsi="Montserrat"/>
          <w:sz w:val="24"/>
        </w:rPr>
      </w:pPr>
      <w:r w:rsidRPr="00F75AFA">
        <w:rPr>
          <w:rFonts w:ascii="Montserrat" w:hAnsi="Montserrat"/>
          <w:sz w:val="24"/>
        </w:rPr>
        <w:t>Two of her childhood friends had joined the group, at Dragon’s request</w:t>
      </w:r>
    </w:p>
    <w:p w:rsidR="00864886" w:rsidRPr="00F75AFA" w:rsidRDefault="00864886">
      <w:pPr>
        <w:pStyle w:val="0DraftNormal"/>
        <w:rPr>
          <w:rFonts w:ascii="Montserrat" w:hAnsi="Montserrat"/>
          <w:sz w:val="24"/>
        </w:rPr>
      </w:pPr>
      <w:r w:rsidRPr="00F75AFA">
        <w:rPr>
          <w:rFonts w:ascii="Montserrat" w:hAnsi="Montserrat"/>
          <w:sz w:val="24"/>
        </w:rPr>
        <w:t>Jonathan had a knack for learning and applying new psionic techniques</w:t>
      </w:r>
    </w:p>
    <w:p w:rsidR="00864886" w:rsidRPr="00F75AFA" w:rsidRDefault="00864886">
      <w:pPr>
        <w:pStyle w:val="0DraftNormal"/>
        <w:rPr>
          <w:rFonts w:ascii="Montserrat" w:hAnsi="Montserrat"/>
          <w:sz w:val="24"/>
        </w:rPr>
      </w:pPr>
      <w:r w:rsidRPr="00F75AFA">
        <w:rPr>
          <w:rFonts w:ascii="Montserrat" w:hAnsi="Montserrat"/>
          <w:sz w:val="24"/>
        </w:rPr>
        <w:t>Chris was a sound theorist, with superior communication skills, strong in languages and mathematics</w:t>
      </w:r>
    </w:p>
    <w:p w:rsidR="00864886" w:rsidRPr="00F75AFA" w:rsidRDefault="00864886">
      <w:pPr>
        <w:pStyle w:val="0DraftNormal"/>
        <w:rPr>
          <w:rFonts w:ascii="Montserrat" w:hAnsi="Montserrat"/>
          <w:sz w:val="24"/>
        </w:rPr>
      </w:pPr>
      <w:r w:rsidRPr="00F75AFA">
        <w:rPr>
          <w:rFonts w:ascii="Montserrat" w:hAnsi="Montserrat"/>
          <w:sz w:val="24"/>
        </w:rPr>
        <w:t>Daniel was exceptionally well educated and possessed a profound level of intuition</w:t>
      </w:r>
    </w:p>
    <w:p w:rsidR="00864886" w:rsidRPr="00F75AFA" w:rsidRDefault="00864886">
      <w:pPr>
        <w:pStyle w:val="0DraftNormal"/>
        <w:rPr>
          <w:rFonts w:ascii="Montserrat" w:hAnsi="Montserrat"/>
          <w:sz w:val="24"/>
        </w:rPr>
      </w:pPr>
      <w:r w:rsidRPr="00F75AFA">
        <w:rPr>
          <w:rFonts w:ascii="Montserrat" w:hAnsi="Montserrat"/>
          <w:sz w:val="24"/>
        </w:rPr>
        <w:t>Chris and Jon were her oldest friends in the group, but the day Dragon’s study group met for the first time that semester might as well have been the first time Phoenix, Chris and Jon had met</w:t>
      </w:r>
    </w:p>
    <w:p w:rsidR="00864886" w:rsidRPr="00F75AFA" w:rsidRDefault="00864886">
      <w:pPr>
        <w:pStyle w:val="0DraftNormal"/>
        <w:rPr>
          <w:rFonts w:ascii="Montserrat" w:hAnsi="Montserrat"/>
          <w:sz w:val="24"/>
        </w:rPr>
      </w:pPr>
      <w:r w:rsidRPr="00F75AFA">
        <w:rPr>
          <w:rFonts w:ascii="Montserrat" w:hAnsi="Montserrat"/>
          <w:sz w:val="24"/>
        </w:rPr>
        <w:t>As far as Jon was concerned, it still was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change of pace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Chris pulled her aside for a private conversation</w:t>
      </w:r>
    </w:p>
    <w:p w:rsidR="00864886" w:rsidRPr="00F75AFA" w:rsidRDefault="00864886">
      <w:pPr>
        <w:pStyle w:val="0DraftNormal"/>
        <w:rPr>
          <w:rFonts w:ascii="Montserrat" w:hAnsi="Montserrat"/>
          <w:sz w:val="24"/>
        </w:rPr>
      </w:pPr>
      <w:r w:rsidRPr="00F75AFA">
        <w:rPr>
          <w:rFonts w:ascii="Montserrat" w:hAnsi="Montserrat"/>
          <w:sz w:val="24"/>
        </w:rPr>
        <w:t>Phoenix had two major secrets, both associated with unusual aspects of her power</w:t>
      </w:r>
    </w:p>
    <w:p w:rsidR="00864886" w:rsidRPr="00F75AFA" w:rsidRDefault="00864886">
      <w:pPr>
        <w:pStyle w:val="0DraftNormal"/>
        <w:rPr>
          <w:rFonts w:ascii="Montserrat" w:hAnsi="Montserrat"/>
          <w:sz w:val="24"/>
        </w:rPr>
      </w:pPr>
      <w:r w:rsidRPr="00F75AFA">
        <w:rPr>
          <w:rFonts w:ascii="Montserrat" w:hAnsi="Montserrat"/>
          <w:sz w:val="24"/>
        </w:rPr>
        <w:t>Chris knew about one, her absolute control over her physical form, and a tendancy to switch at will-or under the slightest provocation-between the female and male sexes</w:t>
      </w:r>
    </w:p>
    <w:p w:rsidR="00864886" w:rsidRPr="00F75AFA" w:rsidRDefault="00864886">
      <w:pPr>
        <w:pStyle w:val="0DraftNormal"/>
        <w:rPr>
          <w:rFonts w:ascii="Montserrat" w:hAnsi="Montserrat"/>
          <w:sz w:val="24"/>
        </w:rPr>
      </w:pPr>
      <w:r w:rsidRPr="00F75AFA">
        <w:rPr>
          <w:rFonts w:ascii="Montserrat" w:hAnsi="Montserrat"/>
          <w:sz w:val="24"/>
        </w:rPr>
        <w:t>As a child, Phoenix had possessed less control over her ability to switch sexes</w:t>
      </w:r>
    </w:p>
    <w:p w:rsidR="00864886" w:rsidRPr="00F75AFA" w:rsidRDefault="00864886">
      <w:pPr>
        <w:pStyle w:val="0DraftNormal"/>
        <w:rPr>
          <w:rFonts w:ascii="Montserrat" w:hAnsi="Montserrat"/>
          <w:sz w:val="24"/>
        </w:rPr>
      </w:pPr>
      <w:r w:rsidRPr="00F75AFA">
        <w:rPr>
          <w:rFonts w:ascii="Montserrat" w:hAnsi="Montserrat"/>
          <w:sz w:val="24"/>
        </w:rPr>
        <w:t>As a result, she had always appeared as a boy to her two best friends</w:t>
      </w:r>
    </w:p>
    <w:p w:rsidR="00864886" w:rsidRPr="00F75AFA" w:rsidRDefault="00864886">
      <w:pPr>
        <w:pStyle w:val="0DraftNormal"/>
        <w:rPr>
          <w:rFonts w:ascii="Montserrat" w:hAnsi="Montserrat"/>
          <w:sz w:val="24"/>
        </w:rPr>
      </w:pPr>
      <w:r w:rsidRPr="00F75AFA">
        <w:rPr>
          <w:rFonts w:ascii="Montserrat" w:hAnsi="Montserrat"/>
          <w:sz w:val="24"/>
        </w:rPr>
        <w:t>She maintained that pose for them, even after she gained full control, but when Chris saw her in her natural form he recognized her</w:t>
      </w:r>
    </w:p>
    <w:p w:rsidR="00864886" w:rsidRPr="00F75AFA" w:rsidRDefault="00864886">
      <w:pPr>
        <w:pStyle w:val="0DraftNormal"/>
        <w:rPr>
          <w:rFonts w:ascii="Montserrat" w:hAnsi="Montserrat"/>
          <w:sz w:val="24"/>
        </w:rPr>
      </w:pPr>
      <w:r w:rsidRPr="00F75AFA">
        <w:rPr>
          <w:rFonts w:ascii="Montserrat" w:hAnsi="Montserrat"/>
          <w:sz w:val="24"/>
        </w:rPr>
        <w:t>It was a turning point in the quiet but unhappy boy’s life</w:t>
      </w:r>
    </w:p>
    <w:p w:rsidR="00864886" w:rsidRPr="00F75AFA" w:rsidRDefault="00864886">
      <w:pPr>
        <w:pStyle w:val="0DraftNormal"/>
        <w:rPr>
          <w:rFonts w:ascii="Montserrat" w:hAnsi="Montserrat"/>
          <w:sz w:val="24"/>
        </w:rPr>
      </w:pPr>
      <w:r w:rsidRPr="00F75AFA">
        <w:rPr>
          <w:rFonts w:ascii="Montserrat" w:hAnsi="Montserrat"/>
          <w:sz w:val="24"/>
        </w:rPr>
        <w:t>Chris confided a deep and terrible secret to Phoenix and appealed to her for help</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There’s always a catalyst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Born a boy, Christian Allan Temple, Chris had spent the past two years learning how to be a girl, courtesy of special tutoring from Phoenix</w:t>
      </w:r>
    </w:p>
    <w:p w:rsidR="00864886" w:rsidRPr="00F75AFA" w:rsidRDefault="00864886">
      <w:pPr>
        <w:pStyle w:val="0DraftNormal"/>
        <w:rPr>
          <w:rFonts w:ascii="Montserrat" w:hAnsi="Montserrat"/>
          <w:sz w:val="24"/>
        </w:rPr>
      </w:pPr>
      <w:r w:rsidRPr="00F75AFA">
        <w:rPr>
          <w:rFonts w:ascii="Montserrat" w:hAnsi="Montserrat"/>
          <w:sz w:val="24"/>
        </w:rPr>
        <w:t>Chris had already made arrangements to attend classes as a girl, Christine Allanah Temple, and wanted Phoenix’s help explaining this to Dragon and Jon</w:t>
      </w:r>
    </w:p>
    <w:p w:rsidR="00864886" w:rsidRPr="00F75AFA" w:rsidRDefault="00864886">
      <w:pPr>
        <w:pStyle w:val="0DraftNormal"/>
        <w:rPr>
          <w:rFonts w:ascii="Montserrat" w:hAnsi="Montserrat"/>
          <w:sz w:val="24"/>
        </w:rPr>
      </w:pPr>
      <w:r w:rsidRPr="00F75AFA">
        <w:rPr>
          <w:rFonts w:ascii="Montserrat" w:hAnsi="Montserrat"/>
          <w:sz w:val="24"/>
        </w:rPr>
        <w:t>The two girls went out and confronted the boys with the truth and its painful history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glimpse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While walking through the woods, Phoenix was startled to recognize scenery from her nightmares</w:t>
      </w:r>
    </w:p>
    <w:p w:rsidR="00864886" w:rsidRPr="00F75AFA" w:rsidRDefault="00864886">
      <w:pPr>
        <w:pStyle w:val="0DraftNormal"/>
        <w:rPr>
          <w:rFonts w:ascii="Montserrat" w:hAnsi="Montserrat"/>
          <w:sz w:val="24"/>
        </w:rPr>
      </w:pPr>
      <w:r w:rsidRPr="00F75AFA">
        <w:rPr>
          <w:rFonts w:ascii="Montserrat" w:hAnsi="Montserrat"/>
          <w:sz w:val="24"/>
        </w:rPr>
        <w:t>The next time she spoke to her father, she mentioned it</w:t>
      </w:r>
    </w:p>
    <w:p w:rsidR="00864886" w:rsidRPr="00F75AFA" w:rsidRDefault="00864886">
      <w:pPr>
        <w:pStyle w:val="0DraftNormal"/>
        <w:rPr>
          <w:rFonts w:ascii="Montserrat" w:hAnsi="Montserrat"/>
          <w:sz w:val="24"/>
        </w:rPr>
      </w:pPr>
      <w:r w:rsidRPr="00F75AFA">
        <w:rPr>
          <w:rFonts w:ascii="Montserrat" w:hAnsi="Montserrat"/>
          <w:sz w:val="24"/>
        </w:rPr>
        <w:t>She learned, as the days went by, that the first record of her existence was being found wandering the streets of that neighborhood</w:t>
      </w:r>
    </w:p>
    <w:p w:rsidR="00864886" w:rsidRPr="00F75AFA" w:rsidRDefault="00864886">
      <w:pPr>
        <w:pStyle w:val="0DraftNormal"/>
        <w:rPr>
          <w:rFonts w:ascii="Montserrat" w:hAnsi="Montserrat"/>
          <w:sz w:val="24"/>
        </w:rPr>
      </w:pPr>
      <w:r w:rsidRPr="00F75AFA">
        <w:rPr>
          <w:rFonts w:ascii="Montserrat" w:hAnsi="Montserrat"/>
          <w:sz w:val="24"/>
        </w:rPr>
        <w:t>If she believed her nightmares, then somewhere in the woods, underground, was a bunker or forgotten cellar where she had been trapped long enough to build a block between herself and her childhood memories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lies we tell ourselves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During the first stage of the conflict, Alex sought to emerge through Phoenix, forcing her psychic twin down in to the oubliette of their mind to escape her exile</w:t>
      </w:r>
    </w:p>
    <w:p w:rsidR="00864886" w:rsidRPr="00F75AFA" w:rsidRDefault="00864886">
      <w:pPr>
        <w:pStyle w:val="0DraftNormal"/>
        <w:rPr>
          <w:rFonts w:ascii="Montserrat" w:hAnsi="Montserrat"/>
          <w:sz w:val="24"/>
        </w:rPr>
      </w:pPr>
      <w:r w:rsidRPr="00F75AFA">
        <w:rPr>
          <w:rFonts w:ascii="Montserrat" w:hAnsi="Montserrat"/>
          <w:sz w:val="24"/>
        </w:rPr>
        <w:t>They were interchangable by design, expressions of the same truth, so trading places was never that difficult</w:t>
      </w:r>
    </w:p>
    <w:p w:rsidR="00864886" w:rsidRPr="00F75AFA" w:rsidRDefault="00864886">
      <w:pPr>
        <w:pStyle w:val="0DraftNormal"/>
        <w:rPr>
          <w:rFonts w:ascii="Montserrat" w:hAnsi="Montserrat"/>
          <w:sz w:val="24"/>
        </w:rPr>
      </w:pPr>
      <w:r w:rsidRPr="00F75AFA">
        <w:rPr>
          <w:rFonts w:ascii="Montserrat" w:hAnsi="Montserrat"/>
          <w:sz w:val="24"/>
        </w:rPr>
        <w:t>The only hard part was causing Phoenix to disengage, disrupting her attention and thereby causing her grip on reality to slip</w:t>
      </w:r>
    </w:p>
    <w:p w:rsidR="00864886" w:rsidRPr="00F75AFA" w:rsidRDefault="00864886">
      <w:pPr>
        <w:pStyle w:val="0DraftNormal"/>
        <w:rPr>
          <w:rFonts w:ascii="Montserrat" w:hAnsi="Montserrat"/>
          <w:sz w:val="24"/>
        </w:rPr>
      </w:pPr>
      <w:r w:rsidRPr="00F75AFA">
        <w:rPr>
          <w:rFonts w:ascii="Montserrat" w:hAnsi="Montserrat"/>
          <w:sz w:val="24"/>
        </w:rPr>
        <w:t>A strange quirk of her sexuality created an exploitable weakness, but the nightmares which were Alex’s memories proved a more potent weapon</w:t>
      </w:r>
    </w:p>
    <w:p w:rsidR="00864886" w:rsidRPr="00F75AFA" w:rsidRDefault="00864886">
      <w:pPr>
        <w:pStyle w:val="0DraftNormal"/>
        <w:rPr>
          <w:rFonts w:ascii="Montserrat" w:hAnsi="Montserrat"/>
          <w:sz w:val="24"/>
        </w:rPr>
      </w:pPr>
      <w:r w:rsidRPr="00F75AFA">
        <w:rPr>
          <w:rFonts w:ascii="Montserrat" w:hAnsi="Montserrat"/>
          <w:sz w:val="24"/>
        </w:rPr>
        <w:t>With the nightmares, she robbed Phoenix of her sexuality which Alex had claimed for herself once she discovered that arousal opened the door between them wide enough for Alex to emerge at will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Pattern behavior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Afraid of the consequences of disclosing her problem, she covered for it by working so hard that it could only seem natural for her to drop off and sleep whenever possible</w:t>
      </w:r>
    </w:p>
    <w:p w:rsidR="00864886" w:rsidRPr="00F75AFA" w:rsidRDefault="00864886">
      <w:pPr>
        <w:pStyle w:val="0DraftNormal"/>
        <w:rPr>
          <w:rFonts w:ascii="Montserrat" w:hAnsi="Montserrat"/>
          <w:sz w:val="24"/>
        </w:rPr>
      </w:pPr>
      <w:r w:rsidRPr="00F75AFA">
        <w:rPr>
          <w:rFonts w:ascii="Montserrat" w:hAnsi="Montserrat"/>
          <w:sz w:val="24"/>
        </w:rPr>
        <w:t>Her standing request with her friends was, if she nodded off, let her sleep, she would catch up or finish her work once she had a rest</w:t>
      </w:r>
    </w:p>
    <w:p w:rsidR="00864886" w:rsidRPr="00F75AFA" w:rsidRDefault="00864886">
      <w:pPr>
        <w:pStyle w:val="0DraftNormal"/>
        <w:rPr>
          <w:rFonts w:ascii="Montserrat" w:hAnsi="Montserrat"/>
          <w:sz w:val="24"/>
        </w:rPr>
      </w:pPr>
      <w:r w:rsidRPr="00F75AFA">
        <w:rPr>
          <w:rFonts w:ascii="Montserrat" w:hAnsi="Montserrat"/>
          <w:sz w:val="24"/>
        </w:rPr>
        <w:t>They already knew that she simply would not talk about sex, and would go out of her way to avoid both the topic and any related subject matter</w:t>
      </w:r>
    </w:p>
    <w:p w:rsidR="00864886" w:rsidRPr="00F75AFA" w:rsidRDefault="00864886">
      <w:pPr>
        <w:pStyle w:val="0DraftNormal"/>
        <w:rPr>
          <w:rFonts w:ascii="Montserrat" w:hAnsi="Montserrat"/>
          <w:sz w:val="24"/>
        </w:rPr>
      </w:pPr>
      <w:r w:rsidRPr="00F75AFA">
        <w:rPr>
          <w:rFonts w:ascii="Montserrat" w:hAnsi="Montserrat"/>
          <w:sz w:val="24"/>
        </w:rPr>
        <w:t>In truth, all of her friends, and quite a number of her acquaintances knew a great deal more about her, and far more intimately, than she could have ever imagined</w:t>
      </w:r>
    </w:p>
    <w:p w:rsidR="00864886" w:rsidRPr="00F75AFA" w:rsidRDefault="00864886">
      <w:pPr>
        <w:pStyle w:val="0DraftNormal"/>
        <w:rPr>
          <w:rFonts w:ascii="Montserrat" w:hAnsi="Montserrat"/>
          <w:sz w:val="24"/>
        </w:rPr>
      </w:pPr>
      <w:r w:rsidRPr="00F75AFA">
        <w:rPr>
          <w:rFonts w:ascii="Montserrat" w:hAnsi="Montserrat"/>
          <w:sz w:val="24"/>
        </w:rPr>
        <w:t>In their experience she had no problem with the act itself, becoming totally unselfconscious once she roused herself out of her strange languor</w:t>
      </w:r>
    </w:p>
    <w:p w:rsidR="00864886" w:rsidRPr="00F75AFA" w:rsidRDefault="00864886">
      <w:pPr>
        <w:pStyle w:val="0DraftNormal"/>
        <w:rPr>
          <w:rFonts w:ascii="Montserrat" w:hAnsi="Montserrat"/>
          <w:sz w:val="24"/>
        </w:rPr>
      </w:pPr>
      <w:r w:rsidRPr="00F75AFA">
        <w:rPr>
          <w:rFonts w:ascii="Montserrat" w:hAnsi="Montserrat"/>
          <w:sz w:val="24"/>
        </w:rPr>
        <w:t>Her friends knew better than to refer to anything that happened with Phoenix when she was in her sexually active mode</w:t>
      </w:r>
    </w:p>
    <w:p w:rsidR="00864886" w:rsidRPr="00F75AFA" w:rsidRDefault="00864886">
      <w:pPr>
        <w:pStyle w:val="0DraftNormal"/>
        <w:rPr>
          <w:rFonts w:ascii="Montserrat" w:hAnsi="Montserrat"/>
          <w:sz w:val="24"/>
        </w:rPr>
      </w:pPr>
      <w:r w:rsidRPr="00F75AFA">
        <w:rPr>
          <w:rFonts w:ascii="Montserrat" w:hAnsi="Montserrat"/>
          <w:sz w:val="24"/>
        </w:rPr>
        <w:t>Whenever someone did, Phoenix just twitched and then practically raped the person who dared to bring it up</w:t>
      </w:r>
    </w:p>
    <w:p w:rsidR="00864886" w:rsidRPr="00F75AFA" w:rsidRDefault="00864886">
      <w:pPr>
        <w:pStyle w:val="0DraftNormal"/>
        <w:rPr>
          <w:rFonts w:ascii="Montserrat" w:hAnsi="Montserrat"/>
          <w:sz w:val="24"/>
        </w:rPr>
      </w:pPr>
      <w:r w:rsidRPr="00F75AFA">
        <w:rPr>
          <w:rFonts w:ascii="Montserrat" w:hAnsi="Montserrat"/>
          <w:sz w:val="24"/>
        </w:rPr>
        <w:t>In her own experience a maiden in white, her friends knew her as the absolute sex kitten</w:t>
      </w:r>
    </w:p>
    <w:p w:rsidR="00864886" w:rsidRPr="00F75AFA" w:rsidRDefault="00864886">
      <w:pPr>
        <w:pStyle w:val="0DraftNormal"/>
        <w:rPr>
          <w:rFonts w:ascii="Montserrat" w:hAnsi="Montserrat"/>
          <w:sz w:val="24"/>
        </w:rPr>
      </w:pPr>
      <w:r w:rsidRPr="00F75AFA">
        <w:rPr>
          <w:rFonts w:ascii="Montserrat" w:hAnsi="Montserrat"/>
          <w:sz w:val="24"/>
        </w:rPr>
        <w:t>A narcoleptic nymphomaniac</w:t>
      </w:r>
    </w:p>
    <w:p w:rsidR="00864886" w:rsidRPr="00F75AFA" w:rsidRDefault="00864886">
      <w:pPr>
        <w:pStyle w:val="0DraftNormal"/>
        <w:rPr>
          <w:rFonts w:ascii="Montserrat" w:hAnsi="Montserrat"/>
          <w:sz w:val="24"/>
        </w:rPr>
      </w:pPr>
      <w:r w:rsidRPr="00F75AFA">
        <w:rPr>
          <w:rFonts w:ascii="Montserrat" w:hAnsi="Montserrat"/>
          <w:sz w:val="24"/>
        </w:rPr>
        <w:t>Her fever dreams were not dreams at all, but the resonnance of experiences another enjoyed at her expense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case in point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spent part of her seventeenth birthday making plans for the end of summer</w:t>
      </w:r>
    </w:p>
    <w:p w:rsidR="00864886" w:rsidRPr="00F75AFA" w:rsidRDefault="00864886">
      <w:pPr>
        <w:pStyle w:val="0DraftNormal"/>
        <w:rPr>
          <w:rFonts w:ascii="Montserrat" w:hAnsi="Montserrat"/>
          <w:sz w:val="24"/>
        </w:rPr>
      </w:pPr>
      <w:r w:rsidRPr="00F75AFA">
        <w:rPr>
          <w:rFonts w:ascii="Montserrat" w:hAnsi="Montserrat"/>
          <w:sz w:val="24"/>
        </w:rPr>
        <w:t>In spite of the pain of parting, and one heated argument, she and her boyfriend managed to have fun their last night together</w:t>
      </w:r>
    </w:p>
    <w:p w:rsidR="00864886" w:rsidRPr="00F75AFA" w:rsidRDefault="00864886">
      <w:pPr>
        <w:pStyle w:val="0DraftNormal"/>
        <w:rPr>
          <w:rFonts w:ascii="Montserrat" w:hAnsi="Montserrat"/>
          <w:sz w:val="24"/>
        </w:rPr>
      </w:pPr>
      <w:r w:rsidRPr="00F75AFA">
        <w:rPr>
          <w:rFonts w:ascii="Montserrat" w:hAnsi="Montserrat"/>
          <w:sz w:val="24"/>
        </w:rPr>
        <w:t>Michael had been awarded a scholarship to a university upstate, and was departing the next morning</w:t>
      </w:r>
    </w:p>
    <w:p w:rsidR="00864886" w:rsidRPr="00F75AFA" w:rsidRDefault="00864886">
      <w:pPr>
        <w:pStyle w:val="0DraftNormal"/>
        <w:rPr>
          <w:rFonts w:ascii="Montserrat" w:hAnsi="Montserrat"/>
          <w:sz w:val="24"/>
        </w:rPr>
      </w:pPr>
      <w:r w:rsidRPr="00F75AFA">
        <w:rPr>
          <w:rFonts w:ascii="Montserrat" w:hAnsi="Montserrat"/>
          <w:sz w:val="24"/>
        </w:rPr>
        <w:t>When they had discussed the matter before graduation, they had assumed their seperation would only be for one year</w:t>
      </w:r>
    </w:p>
    <w:p w:rsidR="00864886" w:rsidRPr="00F75AFA" w:rsidRDefault="00864886">
      <w:pPr>
        <w:pStyle w:val="0DraftNormal"/>
        <w:rPr>
          <w:rFonts w:ascii="Montserrat" w:hAnsi="Montserrat"/>
          <w:sz w:val="24"/>
        </w:rPr>
      </w:pPr>
      <w:r w:rsidRPr="00F75AFA">
        <w:rPr>
          <w:rFonts w:ascii="Montserrat" w:hAnsi="Montserrat"/>
          <w:sz w:val="24"/>
        </w:rPr>
        <w:t>That would have been hard enough, since it was the first time their paths had diverged in three years</w:t>
      </w:r>
    </w:p>
    <w:p w:rsidR="00864886" w:rsidRPr="00F75AFA" w:rsidRDefault="00864886">
      <w:pPr>
        <w:pStyle w:val="0DraftNormal"/>
        <w:rPr>
          <w:rFonts w:ascii="Montserrat" w:hAnsi="Montserrat"/>
          <w:sz w:val="24"/>
        </w:rPr>
      </w:pPr>
      <w:r w:rsidRPr="00F75AFA">
        <w:rPr>
          <w:rFonts w:ascii="Montserrat" w:hAnsi="Montserrat"/>
          <w:sz w:val="24"/>
        </w:rPr>
        <w:t>Michael had assumed that they would be meeting up on the weekends, and been disappointed to learn that Phoenix had been asked to compete in gymnastics one more year</w:t>
      </w:r>
    </w:p>
    <w:p w:rsidR="00864886" w:rsidRPr="00F75AFA" w:rsidRDefault="00864886">
      <w:pPr>
        <w:pStyle w:val="0DraftNormal"/>
        <w:rPr>
          <w:rFonts w:ascii="Montserrat" w:hAnsi="Montserrat"/>
          <w:sz w:val="24"/>
        </w:rPr>
      </w:pPr>
      <w:r w:rsidRPr="00F75AFA">
        <w:rPr>
          <w:rFonts w:ascii="Montserrat" w:hAnsi="Montserrat"/>
          <w:sz w:val="24"/>
        </w:rPr>
        <w:t>She had agreed, even though it put a strain on her relationship with her boyfriend</w:t>
      </w:r>
    </w:p>
    <w:p w:rsidR="00864886" w:rsidRPr="00F75AFA" w:rsidRDefault="00864886">
      <w:pPr>
        <w:pStyle w:val="0DraftNormal"/>
        <w:rPr>
          <w:rFonts w:ascii="Montserrat" w:hAnsi="Montserrat"/>
          <w:sz w:val="24"/>
        </w:rPr>
      </w:pPr>
      <w:r w:rsidRPr="00F75AFA">
        <w:rPr>
          <w:rFonts w:ascii="Montserrat" w:hAnsi="Montserrat"/>
          <w:sz w:val="24"/>
        </w:rPr>
        <w:t>Hence the arguement</w:t>
      </w:r>
    </w:p>
    <w:p w:rsidR="00864886" w:rsidRPr="00F75AFA" w:rsidRDefault="00864886">
      <w:pPr>
        <w:pStyle w:val="0DraftNormal"/>
        <w:rPr>
          <w:rFonts w:ascii="Montserrat" w:hAnsi="Montserrat"/>
          <w:sz w:val="24"/>
        </w:rPr>
      </w:pPr>
      <w:r w:rsidRPr="00F75AFA">
        <w:rPr>
          <w:rFonts w:ascii="Montserrat" w:hAnsi="Montserrat"/>
          <w:sz w:val="24"/>
        </w:rPr>
        <w:t>Unwilling to be put to sleep, she thorougly rebuffed his advances</w:t>
      </w:r>
    </w:p>
    <w:p w:rsidR="00864886" w:rsidRPr="00F75AFA" w:rsidRDefault="00864886">
      <w:pPr>
        <w:pStyle w:val="0DraftNormal"/>
        <w:rPr>
          <w:rFonts w:ascii="Montserrat" w:hAnsi="Montserrat"/>
          <w:sz w:val="24"/>
        </w:rPr>
      </w:pPr>
      <w:r w:rsidRPr="00F75AFA">
        <w:rPr>
          <w:rFonts w:ascii="Montserrat" w:hAnsi="Montserrat"/>
          <w:sz w:val="24"/>
        </w:rPr>
        <w:t>It was the first time she had to openly ban the subject of sex</w:t>
      </w:r>
    </w:p>
    <w:p w:rsidR="00864886" w:rsidRPr="00F75AFA" w:rsidRDefault="00864886">
      <w:pPr>
        <w:pStyle w:val="0DraftNormal"/>
        <w:rPr>
          <w:rFonts w:ascii="Montserrat" w:hAnsi="Montserrat"/>
          <w:sz w:val="24"/>
        </w:rPr>
      </w:pPr>
      <w:r w:rsidRPr="00F75AFA">
        <w:rPr>
          <w:rFonts w:ascii="Montserrat" w:hAnsi="Montserrat"/>
          <w:sz w:val="24"/>
        </w:rPr>
        <w:t>For most of those present, it was the first time anyone had actually heard her talk about sex</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There’s a funny thing about safety nets…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Within a week Michael had dumped her, leaving her at the mercy of her nemesis</w:t>
      </w:r>
    </w:p>
    <w:p w:rsidR="00864886" w:rsidRPr="00F75AFA" w:rsidRDefault="00864886">
      <w:pPr>
        <w:pStyle w:val="0DraftNormal"/>
        <w:rPr>
          <w:rFonts w:ascii="Montserrat" w:hAnsi="Montserrat"/>
          <w:sz w:val="24"/>
        </w:rPr>
      </w:pPr>
      <w:r w:rsidRPr="00F75AFA">
        <w:rPr>
          <w:rFonts w:ascii="Montserrat" w:hAnsi="Montserrat"/>
          <w:sz w:val="24"/>
        </w:rPr>
        <w:t>The news made its circulation and came back to her in a shattering letter from her boyfriend</w:t>
      </w:r>
    </w:p>
    <w:p w:rsidR="00864886" w:rsidRPr="00F75AFA" w:rsidRDefault="00864886">
      <w:pPr>
        <w:pStyle w:val="0DraftNormal"/>
        <w:rPr>
          <w:rFonts w:ascii="Montserrat" w:hAnsi="Montserrat"/>
          <w:sz w:val="24"/>
        </w:rPr>
      </w:pPr>
      <w:r w:rsidRPr="00F75AFA">
        <w:rPr>
          <w:rFonts w:ascii="Montserrat" w:hAnsi="Montserrat"/>
          <w:sz w:val="24"/>
        </w:rPr>
        <w:t>Unwilling to deal with the thought of a long-distance relationship and her seeming loss of interest in him, Michael simply cut her off</w:t>
      </w:r>
    </w:p>
    <w:p w:rsidR="00864886" w:rsidRPr="00F75AFA" w:rsidRDefault="00864886">
      <w:pPr>
        <w:pStyle w:val="0DraftNormal"/>
        <w:rPr>
          <w:rFonts w:ascii="Montserrat" w:hAnsi="Montserrat"/>
          <w:sz w:val="24"/>
        </w:rPr>
      </w:pPr>
      <w:r w:rsidRPr="00F75AFA">
        <w:rPr>
          <w:rFonts w:ascii="Montserrat" w:hAnsi="Montserrat"/>
          <w:sz w:val="24"/>
        </w:rPr>
        <w:t>Apparently, she was the last to learn of it, as her high school antagonist was there at hand hoping to catch her on the rebound whether she wanted it or not</w:t>
      </w:r>
    </w:p>
    <w:p w:rsidR="00864886" w:rsidRPr="00F75AFA" w:rsidRDefault="00864886">
      <w:pPr>
        <w:pStyle w:val="0DraftNormal"/>
        <w:rPr>
          <w:rFonts w:ascii="Montserrat" w:hAnsi="Montserrat"/>
          <w:sz w:val="24"/>
        </w:rPr>
      </w:pPr>
      <w:r w:rsidRPr="00F75AFA">
        <w:rPr>
          <w:rFonts w:ascii="Montserrat" w:hAnsi="Montserrat"/>
          <w:sz w:val="24"/>
        </w:rPr>
        <w:t>After an abrupt fight, she set off upstate after Michael</w:t>
      </w:r>
    </w:p>
    <w:p w:rsidR="00864886" w:rsidRPr="00F75AFA" w:rsidRDefault="00864886">
      <w:pPr>
        <w:pStyle w:val="0DraftNormal"/>
        <w:rPr>
          <w:rFonts w:ascii="Montserrat" w:hAnsi="Montserrat"/>
          <w:sz w:val="24"/>
        </w:rPr>
      </w:pPr>
      <w:r w:rsidRPr="00F75AFA">
        <w:rPr>
          <w:rFonts w:ascii="Montserrat" w:hAnsi="Montserrat"/>
          <w:sz w:val="24"/>
        </w:rPr>
        <w:t>He had left town for the weekend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Even when working…</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Their study group was still confronted with a strange paradox, in which thought appeared to be the defining principle of existence</w:t>
      </w:r>
    </w:p>
    <w:p w:rsidR="00864886" w:rsidRPr="00F75AFA" w:rsidRDefault="00864886">
      <w:pPr>
        <w:pStyle w:val="0DraftNormal"/>
        <w:rPr>
          <w:rFonts w:ascii="Montserrat" w:hAnsi="Montserrat"/>
          <w:sz w:val="24"/>
        </w:rPr>
      </w:pPr>
      <w:r w:rsidRPr="00F75AFA">
        <w:rPr>
          <w:rFonts w:ascii="Montserrat" w:hAnsi="Montserrat"/>
          <w:sz w:val="24"/>
        </w:rPr>
        <w:t>Something which had lain dormant within Phoenix was roused by this controversy, a thought which had taken on a life of its own, and which stalked her from within</w:t>
      </w:r>
    </w:p>
    <w:p w:rsidR="00864886" w:rsidRPr="00F75AFA" w:rsidRDefault="00864886">
      <w:pPr>
        <w:pStyle w:val="0DraftNormal"/>
        <w:rPr>
          <w:rFonts w:ascii="Montserrat" w:hAnsi="Montserrat"/>
          <w:sz w:val="24"/>
        </w:rPr>
      </w:pPr>
      <w:r w:rsidRPr="00F75AFA">
        <w:rPr>
          <w:rFonts w:ascii="Montserrat" w:hAnsi="Montserrat"/>
          <w:sz w:val="24"/>
        </w:rPr>
        <w:t>It was inevitable that Phoenix would discover the truth, that her unconscious actions would have consequences and that those consequences would confront her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Even a blind man could have seen that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enjoying being on her own for the summer, living in her own home, and attending summer classes</w:t>
      </w:r>
    </w:p>
    <w:p w:rsidR="00864886" w:rsidRPr="00F75AFA" w:rsidRDefault="00864886">
      <w:pPr>
        <w:pStyle w:val="0DraftNormal"/>
        <w:rPr>
          <w:rFonts w:ascii="Montserrat" w:hAnsi="Montserrat"/>
          <w:sz w:val="24"/>
        </w:rPr>
      </w:pPr>
      <w:r w:rsidRPr="00F75AFA">
        <w:rPr>
          <w:rFonts w:ascii="Montserrat" w:hAnsi="Montserrat"/>
          <w:sz w:val="24"/>
        </w:rPr>
        <w:t>Still stung by her ex-boyfriend, she started going out dancing and to parties every night, and unknowingly engaged in a string of purely physical relationships which would haunt her in the coming year</w:t>
      </w:r>
    </w:p>
    <w:p w:rsidR="00864886" w:rsidRPr="00F75AFA" w:rsidRDefault="00864886">
      <w:pPr>
        <w:pStyle w:val="0DraftNormal"/>
        <w:rPr>
          <w:rFonts w:ascii="Montserrat" w:hAnsi="Montserrat"/>
          <w:sz w:val="24"/>
        </w:rPr>
      </w:pPr>
      <w:r w:rsidRPr="00F75AFA">
        <w:rPr>
          <w:rFonts w:ascii="Montserrat" w:hAnsi="Montserrat"/>
          <w:sz w:val="24"/>
        </w:rPr>
        <w:t xml:space="preserve">She became intimately involved-without guessing </w:t>
      </w:r>
      <w:r w:rsidRPr="00F75AFA">
        <w:rPr>
          <w:rFonts w:ascii="Montserrat" w:hAnsi="Montserrat"/>
          <w:i/>
          <w:iCs/>
          <w:sz w:val="24"/>
        </w:rPr>
        <w:t>how</w:t>
      </w:r>
      <w:r w:rsidRPr="00F75AFA">
        <w:rPr>
          <w:rFonts w:ascii="Montserrat" w:hAnsi="Montserrat"/>
          <w:sz w:val="24"/>
        </w:rPr>
        <w:t xml:space="preserve"> intimately-with several people, mostly older male students she considered trustworthy friends</w:t>
      </w:r>
    </w:p>
    <w:p w:rsidR="00864886" w:rsidRPr="00F75AFA" w:rsidRDefault="00864886">
      <w:pPr>
        <w:pStyle w:val="0DraftNormal"/>
        <w:rPr>
          <w:rFonts w:ascii="Montserrat" w:hAnsi="Montserrat"/>
          <w:sz w:val="24"/>
        </w:rPr>
      </w:pPr>
      <w:r w:rsidRPr="00F75AFA">
        <w:rPr>
          <w:rFonts w:ascii="Montserrat" w:hAnsi="Montserrat"/>
          <w:sz w:val="24"/>
        </w:rPr>
        <w:t>David and Daniel, her mentor and his closest friend, were perhaps the safest</w:t>
      </w:r>
    </w:p>
    <w:p w:rsidR="00864886" w:rsidRPr="00F75AFA" w:rsidRDefault="00864886">
      <w:pPr>
        <w:pStyle w:val="0DraftNormal"/>
        <w:rPr>
          <w:rFonts w:ascii="Montserrat" w:hAnsi="Montserrat"/>
          <w:sz w:val="24"/>
        </w:rPr>
      </w:pPr>
      <w:r w:rsidRPr="00F75AFA">
        <w:rPr>
          <w:rFonts w:ascii="Montserrat" w:hAnsi="Montserrat"/>
          <w:sz w:val="24"/>
        </w:rPr>
        <w:t>Kelly was athletic and artistic, easily as smart as her other two companions, but had no interest in going to any great lengths to prove it</w:t>
      </w:r>
    </w:p>
    <w:p w:rsidR="00864886" w:rsidRPr="00F75AFA" w:rsidRDefault="00864886">
      <w:pPr>
        <w:pStyle w:val="0DraftNormal"/>
        <w:rPr>
          <w:rFonts w:ascii="Montserrat" w:hAnsi="Montserrat"/>
          <w:sz w:val="24"/>
        </w:rPr>
      </w:pPr>
      <w:r w:rsidRPr="00F75AFA">
        <w:rPr>
          <w:rFonts w:ascii="Montserrat" w:hAnsi="Montserrat"/>
          <w:sz w:val="24"/>
        </w:rPr>
        <w:t>He was the only one who became dangerously attached</w:t>
      </w:r>
    </w:p>
    <w:p w:rsidR="00864886" w:rsidRPr="00F75AFA" w:rsidRDefault="00864886">
      <w:pPr>
        <w:pStyle w:val="0DraftNormal"/>
        <w:rPr>
          <w:rFonts w:ascii="Montserrat" w:hAnsi="Montserrat"/>
          <w:sz w:val="24"/>
        </w:rPr>
      </w:pPr>
      <w:r w:rsidRPr="00F75AFA">
        <w:rPr>
          <w:rFonts w:ascii="Montserrat" w:hAnsi="Montserrat"/>
          <w:sz w:val="24"/>
        </w:rPr>
        <w:t>He caused her a number of fits, arousing her and causing her to pass out</w:t>
      </w:r>
    </w:p>
    <w:p w:rsidR="00864886" w:rsidRPr="00F75AFA" w:rsidRDefault="00864886">
      <w:pPr>
        <w:pStyle w:val="0DraftNormal"/>
        <w:rPr>
          <w:rFonts w:ascii="Montserrat" w:hAnsi="Montserrat"/>
          <w:sz w:val="24"/>
        </w:rPr>
      </w:pPr>
      <w:r w:rsidRPr="00F75AFA">
        <w:rPr>
          <w:rFonts w:ascii="Montserrat" w:hAnsi="Montserrat"/>
          <w:sz w:val="24"/>
        </w:rPr>
        <w:t>He had her begging him to at least be discrete if he simply could not restrain himself</w:t>
      </w:r>
    </w:p>
    <w:p w:rsidR="00864886" w:rsidRPr="00F75AFA" w:rsidRDefault="00864886">
      <w:pPr>
        <w:pStyle w:val="0DraftNormal"/>
        <w:rPr>
          <w:rFonts w:ascii="Montserrat" w:hAnsi="Montserrat"/>
          <w:sz w:val="24"/>
        </w:rPr>
      </w:pPr>
      <w:r w:rsidRPr="00F75AFA">
        <w:rPr>
          <w:rFonts w:ascii="Montserrat" w:hAnsi="Montserrat"/>
          <w:sz w:val="24"/>
        </w:rPr>
        <w:t>Her odd reaction was becoming an inside joke</w:t>
      </w:r>
    </w:p>
    <w:p w:rsidR="00864886" w:rsidRPr="00F75AFA" w:rsidRDefault="00864886">
      <w:pPr>
        <w:pStyle w:val="0DraftNormal"/>
        <w:rPr>
          <w:rFonts w:ascii="Montserrat" w:hAnsi="Montserrat"/>
          <w:sz w:val="24"/>
        </w:rPr>
      </w:pPr>
      <w:r w:rsidRPr="00F75AFA">
        <w:rPr>
          <w:rFonts w:ascii="Montserrat" w:hAnsi="Montserrat"/>
          <w:sz w:val="24"/>
        </w:rPr>
        <w:t>She had no idea how her friends were dealing with her uncharacteristic behavior, but she envied the intimacy they enjoyed in their own relationships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Denial can lead to other problems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brooded over the matter, stumbling into an unwitting confession the next day</w:t>
      </w:r>
    </w:p>
    <w:p w:rsidR="00864886" w:rsidRPr="00F75AFA" w:rsidRDefault="00864886">
      <w:pPr>
        <w:pStyle w:val="0DraftNormal"/>
        <w:rPr>
          <w:rFonts w:ascii="Montserrat" w:hAnsi="Montserrat"/>
          <w:sz w:val="24"/>
        </w:rPr>
      </w:pPr>
      <w:r w:rsidRPr="00F75AFA">
        <w:rPr>
          <w:rFonts w:ascii="Montserrat" w:hAnsi="Montserrat"/>
          <w:sz w:val="24"/>
        </w:rPr>
        <w:t>Having fallen in love with Chris, many years ago, and feeling wounded over her recent affairs, she casually admitted that she was tempted to commit to her male form</w:t>
      </w:r>
    </w:p>
    <w:p w:rsidR="00864886" w:rsidRPr="00F75AFA" w:rsidRDefault="00864886">
      <w:pPr>
        <w:pStyle w:val="0DraftNormal"/>
        <w:rPr>
          <w:rFonts w:ascii="Montserrat" w:hAnsi="Montserrat"/>
          <w:sz w:val="24"/>
        </w:rPr>
      </w:pPr>
      <w:r w:rsidRPr="00F75AFA">
        <w:rPr>
          <w:rFonts w:ascii="Montserrat" w:hAnsi="Montserrat"/>
          <w:sz w:val="24"/>
        </w:rPr>
        <w:t>Chris argued with her, warning her that it could only make her more unhappy</w:t>
      </w:r>
    </w:p>
    <w:p w:rsidR="00864886" w:rsidRPr="00F75AFA" w:rsidRDefault="00864886">
      <w:pPr>
        <w:pStyle w:val="0DraftNormal"/>
        <w:rPr>
          <w:rFonts w:ascii="Montserrat" w:hAnsi="Montserrat"/>
          <w:sz w:val="24"/>
        </w:rPr>
      </w:pPr>
      <w:r w:rsidRPr="00F75AFA">
        <w:rPr>
          <w:rFonts w:ascii="Montserrat" w:hAnsi="Montserrat"/>
          <w:sz w:val="24"/>
        </w:rPr>
        <w:t>To prove it, she challenged Phoenix to try the male role with her</w:t>
      </w:r>
    </w:p>
    <w:p w:rsidR="00864886" w:rsidRPr="00F75AFA" w:rsidRDefault="00864886">
      <w:pPr>
        <w:pStyle w:val="0DraftNormal"/>
        <w:rPr>
          <w:rFonts w:ascii="Montserrat" w:hAnsi="Montserrat"/>
          <w:sz w:val="24"/>
        </w:rPr>
      </w:pPr>
      <w:r w:rsidRPr="00F75AFA">
        <w:rPr>
          <w:rFonts w:ascii="Montserrat" w:hAnsi="Montserrat"/>
          <w:sz w:val="24"/>
        </w:rPr>
        <w:t>Phoenix beat a hasty retreat, stumbling over herself as she tried to assert that she had in no way meant to weasel her friend in the sack</w:t>
      </w:r>
    </w:p>
    <w:p w:rsidR="00864886" w:rsidRPr="00F75AFA" w:rsidRDefault="00864886">
      <w:pPr>
        <w:pStyle w:val="0DraftNormal"/>
        <w:rPr>
          <w:rFonts w:ascii="Montserrat" w:hAnsi="Montserrat"/>
          <w:sz w:val="24"/>
        </w:rPr>
      </w:pPr>
      <w:r w:rsidRPr="00F75AFA">
        <w:rPr>
          <w:rFonts w:ascii="Montserrat" w:hAnsi="Montserrat"/>
          <w:sz w:val="24"/>
        </w:rPr>
        <w:t>She had been talking about relationships not about sex</w:t>
      </w:r>
    </w:p>
    <w:p w:rsidR="00864886" w:rsidRPr="00F75AFA" w:rsidRDefault="00864886">
      <w:pPr>
        <w:pStyle w:val="0DraftNormal"/>
        <w:rPr>
          <w:rFonts w:ascii="Montserrat" w:hAnsi="Montserrat"/>
          <w:sz w:val="24"/>
        </w:rPr>
      </w:pPr>
      <w:r w:rsidRPr="00F75AFA">
        <w:rPr>
          <w:rFonts w:ascii="Montserrat" w:hAnsi="Montserrat"/>
          <w:sz w:val="24"/>
        </w:rPr>
        <w:t>Nevertheless, she did dream about it that night</w:t>
      </w:r>
    </w:p>
    <w:p w:rsidR="00864886" w:rsidRPr="00F75AFA" w:rsidRDefault="00864886">
      <w:pPr>
        <w:pStyle w:val="0DraftNormal"/>
        <w:rPr>
          <w:rFonts w:ascii="Montserrat" w:hAnsi="Montserrat"/>
          <w:sz w:val="24"/>
        </w:rPr>
      </w:pPr>
      <w:r w:rsidRPr="00F75AFA">
        <w:rPr>
          <w:rFonts w:ascii="Montserrat" w:hAnsi="Montserrat"/>
          <w:sz w:val="24"/>
        </w:rPr>
        <w:t>As Chris had warned, Phoenix could make a girl scream with delight but the experience was little more than exercise for Phoenix</w:t>
      </w:r>
    </w:p>
    <w:p w:rsidR="00864886" w:rsidRPr="00F75AFA" w:rsidRDefault="00864886">
      <w:pPr>
        <w:pStyle w:val="0DraftNormal"/>
        <w:rPr>
          <w:rFonts w:ascii="Montserrat" w:hAnsi="Montserrat"/>
          <w:sz w:val="24"/>
        </w:rPr>
      </w:pPr>
      <w:r w:rsidRPr="00F75AFA">
        <w:rPr>
          <w:rFonts w:ascii="Montserrat" w:hAnsi="Montserrat"/>
          <w:sz w:val="24"/>
        </w:rPr>
        <w:t>Just as she was admitting this to herself, Jon interrupted, drawn by Chris’s exquisite torment</w:t>
      </w:r>
    </w:p>
    <w:p w:rsidR="00864886" w:rsidRPr="00F75AFA" w:rsidRDefault="00864886">
      <w:pPr>
        <w:pStyle w:val="0DraftNormal"/>
        <w:rPr>
          <w:rFonts w:ascii="Montserrat" w:hAnsi="Montserrat"/>
          <w:sz w:val="24"/>
        </w:rPr>
      </w:pPr>
      <w:r w:rsidRPr="00F75AFA">
        <w:rPr>
          <w:rFonts w:ascii="Montserrat" w:hAnsi="Montserrat"/>
          <w:sz w:val="24"/>
        </w:rPr>
        <w:t>Leaping to Chris’s defense, Phoenix was forced to reveal her secret to keep Jon from smashing her face in</w:t>
      </w:r>
    </w:p>
    <w:p w:rsidR="00864886" w:rsidRPr="00F75AFA" w:rsidRDefault="00864886">
      <w:pPr>
        <w:pStyle w:val="0DraftNormal"/>
        <w:rPr>
          <w:rFonts w:ascii="Montserrat" w:hAnsi="Montserrat"/>
          <w:sz w:val="24"/>
        </w:rPr>
      </w:pPr>
      <w:r w:rsidRPr="00F75AFA">
        <w:rPr>
          <w:rFonts w:ascii="Montserrat" w:hAnsi="Montserrat"/>
          <w:sz w:val="24"/>
        </w:rPr>
        <w:t>It was one of her dreams, so she was not surprised that the three of them went at it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Crossing the line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Her dreams seemed to reflect reality</w:t>
      </w:r>
    </w:p>
    <w:p w:rsidR="00864886" w:rsidRPr="00F75AFA" w:rsidRDefault="00864886">
      <w:pPr>
        <w:pStyle w:val="0DraftNormal"/>
        <w:rPr>
          <w:rFonts w:ascii="Montserrat" w:hAnsi="Montserrat"/>
          <w:sz w:val="24"/>
        </w:rPr>
      </w:pPr>
      <w:r w:rsidRPr="00F75AFA">
        <w:rPr>
          <w:rFonts w:ascii="Montserrat" w:hAnsi="Montserrat"/>
          <w:sz w:val="24"/>
        </w:rPr>
        <w:t>It became obvious that Jon and Chris had finally opened up to each other</w:t>
      </w:r>
    </w:p>
    <w:p w:rsidR="00864886" w:rsidRPr="00F75AFA" w:rsidRDefault="00864886">
      <w:pPr>
        <w:pStyle w:val="0DraftNormal"/>
        <w:rPr>
          <w:rFonts w:ascii="Montserrat" w:hAnsi="Montserrat"/>
          <w:sz w:val="24"/>
        </w:rPr>
      </w:pPr>
      <w:r w:rsidRPr="00F75AFA">
        <w:rPr>
          <w:rFonts w:ascii="Montserrat" w:hAnsi="Montserrat"/>
          <w:sz w:val="24"/>
        </w:rPr>
        <w:t>Phoenix liked Jon, Jonathan Patrick Cooper, or Lion, almost as much as she did Chris, but Chris and Jon had been in love without knowing it since they were boyhood friends</w:t>
      </w:r>
    </w:p>
    <w:p w:rsidR="00864886" w:rsidRPr="00F75AFA" w:rsidRDefault="00864886">
      <w:pPr>
        <w:pStyle w:val="0DraftNormal"/>
        <w:rPr>
          <w:rFonts w:ascii="Montserrat" w:hAnsi="Montserrat"/>
          <w:sz w:val="24"/>
        </w:rPr>
      </w:pPr>
      <w:r w:rsidRPr="00F75AFA">
        <w:rPr>
          <w:rFonts w:ascii="Montserrat" w:hAnsi="Montserrat"/>
          <w:sz w:val="24"/>
        </w:rPr>
        <w:t>If she had doubted it before, she could not now</w:t>
      </w:r>
    </w:p>
    <w:p w:rsidR="00864886" w:rsidRPr="00F75AFA" w:rsidRDefault="00864886">
      <w:pPr>
        <w:pStyle w:val="0DraftNormal"/>
        <w:rPr>
          <w:rFonts w:ascii="Montserrat" w:hAnsi="Montserrat"/>
          <w:sz w:val="24"/>
        </w:rPr>
      </w:pPr>
      <w:r w:rsidRPr="00F75AFA">
        <w:rPr>
          <w:rFonts w:ascii="Montserrat" w:hAnsi="Montserrat"/>
          <w:sz w:val="24"/>
        </w:rPr>
        <w:t>Phoenix assumed that Chris had confided her secret to Jon, when he approached her a few days later</w:t>
      </w:r>
    </w:p>
    <w:p w:rsidR="00864886" w:rsidRPr="00F75AFA" w:rsidRDefault="00864886">
      <w:pPr>
        <w:pStyle w:val="0DraftNormal"/>
        <w:rPr>
          <w:rFonts w:ascii="Montserrat" w:hAnsi="Montserrat"/>
          <w:sz w:val="24"/>
        </w:rPr>
      </w:pPr>
      <w:r w:rsidRPr="00F75AFA">
        <w:rPr>
          <w:rFonts w:ascii="Montserrat" w:hAnsi="Montserrat"/>
          <w:sz w:val="24"/>
        </w:rPr>
        <w:t>Jon confessed that he had not made the connection between Phoenix and Alex, even after seeing Chris as a girl</w:t>
      </w:r>
    </w:p>
    <w:p w:rsidR="00864886" w:rsidRPr="00F75AFA" w:rsidRDefault="00864886">
      <w:pPr>
        <w:pStyle w:val="0DraftNormal"/>
        <w:rPr>
          <w:rFonts w:ascii="Montserrat" w:hAnsi="Montserrat"/>
          <w:sz w:val="24"/>
        </w:rPr>
      </w:pPr>
      <w:r w:rsidRPr="00F75AFA">
        <w:rPr>
          <w:rFonts w:ascii="Montserrat" w:hAnsi="Montserrat"/>
          <w:sz w:val="24"/>
        </w:rPr>
        <w:t xml:space="preserve">(Jon knew better than to refer to their night together with Chris) </w:t>
      </w:r>
    </w:p>
    <w:p w:rsidR="00864886" w:rsidRPr="00F75AFA" w:rsidRDefault="00864886">
      <w:pPr>
        <w:pStyle w:val="0DraftNormal"/>
        <w:rPr>
          <w:rFonts w:ascii="Montserrat" w:hAnsi="Montserrat"/>
          <w:sz w:val="24"/>
        </w:rPr>
      </w:pPr>
      <w:r w:rsidRPr="00F75AFA">
        <w:rPr>
          <w:rFonts w:ascii="Montserrat" w:hAnsi="Montserrat"/>
          <w:sz w:val="24"/>
        </w:rPr>
        <w:t>Chris had finally told Jon the whole story, and Jon wanted to apologise for failing to recognize his boyhood chum</w:t>
      </w:r>
    </w:p>
    <w:p w:rsidR="00864886" w:rsidRPr="00F75AFA" w:rsidRDefault="00864886">
      <w:pPr>
        <w:pStyle w:val="0DraftNormal"/>
        <w:rPr>
          <w:rFonts w:ascii="Montserrat" w:hAnsi="Montserrat"/>
          <w:sz w:val="24"/>
        </w:rPr>
      </w:pPr>
      <w:r w:rsidRPr="00F75AFA">
        <w:rPr>
          <w:rFonts w:ascii="Montserrat" w:hAnsi="Montserrat"/>
          <w:sz w:val="24"/>
        </w:rPr>
        <w:t>He asked if her story was similar to Chris’s</w:t>
      </w:r>
    </w:p>
    <w:p w:rsidR="00864886" w:rsidRPr="00F75AFA" w:rsidRDefault="00864886">
      <w:pPr>
        <w:pStyle w:val="0DraftNormal"/>
        <w:rPr>
          <w:rFonts w:ascii="Montserrat" w:hAnsi="Montserrat"/>
          <w:sz w:val="24"/>
        </w:rPr>
      </w:pPr>
      <w:r w:rsidRPr="00F75AFA">
        <w:rPr>
          <w:rFonts w:ascii="Montserrat" w:hAnsi="Montserrat"/>
          <w:sz w:val="24"/>
        </w:rPr>
        <w:t>She explained that she was not transsexual, she had just been something of a chameleon</w:t>
      </w:r>
    </w:p>
    <w:p w:rsidR="00864886" w:rsidRPr="00F75AFA" w:rsidRDefault="00864886">
      <w:pPr>
        <w:pStyle w:val="0DraftNormal"/>
        <w:rPr>
          <w:rFonts w:ascii="Montserrat" w:hAnsi="Montserrat"/>
          <w:sz w:val="24"/>
        </w:rPr>
      </w:pPr>
      <w:r w:rsidRPr="00F75AFA">
        <w:rPr>
          <w:rFonts w:ascii="Montserrat" w:hAnsi="Montserrat"/>
          <w:sz w:val="24"/>
        </w:rPr>
        <w:t>Once she learned how to control her shifts, she had settled on the form she adopted whenever she was alone</w:t>
      </w:r>
    </w:p>
    <w:p w:rsidR="00864886" w:rsidRPr="00F75AFA" w:rsidRDefault="00864886">
      <w:pPr>
        <w:pStyle w:val="0DraftNormal"/>
        <w:rPr>
          <w:rFonts w:ascii="Montserrat" w:hAnsi="Montserrat"/>
          <w:sz w:val="24"/>
        </w:rPr>
      </w:pPr>
      <w:r w:rsidRPr="00F75AFA">
        <w:rPr>
          <w:rFonts w:ascii="Montserrat" w:hAnsi="Montserrat"/>
          <w:sz w:val="24"/>
        </w:rPr>
        <w:t>Aside from that predisposition, she was just as comfortable being male-as long as it was a choice she made, rather than one made for her</w:t>
      </w:r>
    </w:p>
    <w:p w:rsidR="00864886" w:rsidRPr="00F75AFA" w:rsidRDefault="00864886">
      <w:pPr>
        <w:pStyle w:val="0DraftNormal"/>
        <w:rPr>
          <w:rFonts w:ascii="Montserrat" w:hAnsi="Montserrat"/>
          <w:sz w:val="24"/>
        </w:rPr>
      </w:pPr>
      <w:r w:rsidRPr="00F75AFA">
        <w:rPr>
          <w:rFonts w:ascii="Montserrat" w:hAnsi="Montserrat"/>
          <w:sz w:val="24"/>
        </w:rPr>
        <w:t>She did not think she would be happy if she were stuck being male</w:t>
      </w:r>
    </w:p>
    <w:p w:rsidR="00864886" w:rsidRPr="00F75AFA" w:rsidRDefault="00864886">
      <w:pPr>
        <w:pStyle w:val="0DraftNormal"/>
        <w:rPr>
          <w:rFonts w:ascii="Montserrat" w:hAnsi="Montserrat"/>
          <w:sz w:val="24"/>
        </w:rPr>
      </w:pPr>
      <w:r w:rsidRPr="00F75AFA">
        <w:rPr>
          <w:rFonts w:ascii="Montserrat" w:hAnsi="Montserrat"/>
          <w:sz w:val="24"/>
        </w:rPr>
        <w:t>She had learned that from her dream</w:t>
      </w:r>
    </w:p>
    <w:p w:rsidR="00864886" w:rsidRPr="00F75AFA" w:rsidRDefault="00864886">
      <w:pPr>
        <w:pStyle w:val="0DraftNormal"/>
        <w:rPr>
          <w:rFonts w:ascii="Montserrat" w:hAnsi="Montserrat"/>
          <w:sz w:val="24"/>
        </w:rPr>
      </w:pPr>
      <w:r w:rsidRPr="00F75AFA">
        <w:rPr>
          <w:rFonts w:ascii="Montserrat" w:hAnsi="Montserrat"/>
          <w:sz w:val="24"/>
        </w:rPr>
        <w:t>Taking the male form, and the male perspective, was something she could do, but it was not what she was really meant to be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 was just dangling my feet in the water…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Jon was inspired to new creative heights</w:t>
      </w:r>
    </w:p>
    <w:p w:rsidR="00864886" w:rsidRPr="00F75AFA" w:rsidRDefault="00864886">
      <w:pPr>
        <w:pStyle w:val="0DraftNormal"/>
        <w:rPr>
          <w:rFonts w:ascii="Montserrat" w:hAnsi="Montserrat"/>
          <w:sz w:val="24"/>
        </w:rPr>
      </w:pPr>
      <w:r w:rsidRPr="00F75AFA">
        <w:rPr>
          <w:rFonts w:ascii="Montserrat" w:hAnsi="Montserrat"/>
          <w:sz w:val="24"/>
        </w:rPr>
        <w:t>Chris’s transformation had startled him, while fascinating him at the same time</w:t>
      </w:r>
    </w:p>
    <w:p w:rsidR="00864886" w:rsidRPr="00F75AFA" w:rsidRDefault="00864886">
      <w:pPr>
        <w:pStyle w:val="0DraftNormal"/>
        <w:rPr>
          <w:rFonts w:ascii="Montserrat" w:hAnsi="Montserrat"/>
          <w:sz w:val="24"/>
        </w:rPr>
      </w:pPr>
      <w:r w:rsidRPr="00F75AFA">
        <w:rPr>
          <w:rFonts w:ascii="Montserrat" w:hAnsi="Montserrat"/>
          <w:sz w:val="24"/>
        </w:rPr>
        <w:t>Learning Phoenix’s secret had only encouraged him</w:t>
      </w:r>
    </w:p>
    <w:p w:rsidR="00864886" w:rsidRPr="00F75AFA" w:rsidRDefault="00864886">
      <w:pPr>
        <w:pStyle w:val="0DraftNormal"/>
        <w:rPr>
          <w:rFonts w:ascii="Montserrat" w:hAnsi="Montserrat"/>
          <w:sz w:val="24"/>
        </w:rPr>
      </w:pPr>
      <w:r w:rsidRPr="00F75AFA">
        <w:rPr>
          <w:rFonts w:ascii="Montserrat" w:hAnsi="Montserrat"/>
          <w:sz w:val="24"/>
        </w:rPr>
        <w:t>With his exquisite curiosity and pranksterish nature, he pursued the unusual art, eventually winning Phoenix over to assisting in one of his devious little pranks</w:t>
      </w:r>
    </w:p>
    <w:p w:rsidR="00864886" w:rsidRPr="00F75AFA" w:rsidRDefault="00864886">
      <w:pPr>
        <w:pStyle w:val="0DraftNormal"/>
        <w:rPr>
          <w:rFonts w:ascii="Montserrat" w:hAnsi="Montserrat"/>
          <w:sz w:val="24"/>
        </w:rPr>
      </w:pPr>
      <w:r w:rsidRPr="00F75AFA">
        <w:rPr>
          <w:rFonts w:ascii="Montserrat" w:hAnsi="Montserrat"/>
          <w:sz w:val="24"/>
        </w:rPr>
        <w:t>With Chris’s help, Phoenix was able to teach Jon by the end of the summer, and the three of them celebrated by going out clubbing</w:t>
      </w:r>
    </w:p>
    <w:p w:rsidR="00864886" w:rsidRPr="00F75AFA" w:rsidRDefault="00864886">
      <w:pPr>
        <w:pStyle w:val="0DraftNormal"/>
        <w:rPr>
          <w:rFonts w:ascii="Montserrat" w:hAnsi="Montserrat"/>
          <w:sz w:val="24"/>
        </w:rPr>
      </w:pPr>
      <w:r w:rsidRPr="00F75AFA">
        <w:rPr>
          <w:rFonts w:ascii="Montserrat" w:hAnsi="Montserrat"/>
          <w:sz w:val="24"/>
        </w:rPr>
        <w:t>It made them closer, and gave her the insight into his character she needed to understand his feelings for Chris</w:t>
      </w:r>
    </w:p>
    <w:p w:rsidR="00864886" w:rsidRPr="00F75AFA" w:rsidRDefault="00864886">
      <w:pPr>
        <w:pStyle w:val="0DraftNormal"/>
        <w:rPr>
          <w:rFonts w:ascii="Montserrat" w:hAnsi="Montserrat"/>
          <w:sz w:val="24"/>
        </w:rPr>
      </w:pPr>
      <w:r w:rsidRPr="00F75AFA">
        <w:rPr>
          <w:rFonts w:ascii="Montserrat" w:hAnsi="Montserrat"/>
          <w:sz w:val="24"/>
        </w:rPr>
        <w:t>In turn, she resolved to help him express those feelings to her other childhood friend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Once two people know a thing, its no longer a secret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Jon used the trick to play a practical joke on their friend and mentor and Dragon was hooked by the idea at once</w:t>
      </w:r>
    </w:p>
    <w:p w:rsidR="00864886" w:rsidRPr="00F75AFA" w:rsidRDefault="00864886">
      <w:pPr>
        <w:pStyle w:val="0DraftNormal"/>
        <w:rPr>
          <w:rFonts w:ascii="Montserrat" w:hAnsi="Montserrat"/>
          <w:sz w:val="24"/>
        </w:rPr>
      </w:pPr>
      <w:r w:rsidRPr="00F75AFA">
        <w:rPr>
          <w:rFonts w:ascii="Montserrat" w:hAnsi="Montserrat"/>
          <w:sz w:val="24"/>
        </w:rPr>
        <w:t>A keen observer, he quickly picked up on how to do it, but his approach, second person, caused him to figure out how to change other people long before he mastered the ability to change himself</w:t>
      </w:r>
    </w:p>
    <w:p w:rsidR="00864886" w:rsidRPr="00F75AFA" w:rsidRDefault="00864886">
      <w:pPr>
        <w:pStyle w:val="0DraftNormal"/>
        <w:rPr>
          <w:rFonts w:ascii="Montserrat" w:hAnsi="Montserrat"/>
          <w:sz w:val="24"/>
        </w:rPr>
      </w:pPr>
      <w:r w:rsidRPr="00F75AFA">
        <w:rPr>
          <w:rFonts w:ascii="Montserrat" w:hAnsi="Montserrat"/>
          <w:sz w:val="24"/>
        </w:rPr>
        <w:t>His efforts inspired Phoenix to learn how to do unto others as she could instinctively do unto herself</w:t>
      </w:r>
    </w:p>
    <w:p w:rsidR="00864886" w:rsidRPr="00F75AFA" w:rsidRDefault="00864886">
      <w:pPr>
        <w:pStyle w:val="0DraftNormal"/>
        <w:rPr>
          <w:rFonts w:ascii="Montserrat" w:hAnsi="Montserrat"/>
          <w:sz w:val="24"/>
        </w:rPr>
      </w:pPr>
      <w:r w:rsidRPr="00F75AFA">
        <w:rPr>
          <w:rFonts w:ascii="Montserrat" w:hAnsi="Montserrat"/>
          <w:sz w:val="24"/>
        </w:rPr>
        <w:t>Which made it easier to teach the trick to others than it had been to teach Chris and Jon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My reputation preceeded me, how could I not trip over it?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When stories eventually got back to her, and conformed to her dreams, she was disturbed and frightened</w:t>
      </w:r>
    </w:p>
    <w:p w:rsidR="00864886" w:rsidRPr="00F75AFA" w:rsidRDefault="00864886">
      <w:pPr>
        <w:pStyle w:val="0DraftNormal"/>
        <w:rPr>
          <w:rFonts w:ascii="Montserrat" w:hAnsi="Montserrat"/>
          <w:sz w:val="24"/>
        </w:rPr>
      </w:pPr>
      <w:r w:rsidRPr="00F75AFA">
        <w:rPr>
          <w:rFonts w:ascii="Montserrat" w:hAnsi="Montserrat"/>
          <w:sz w:val="24"/>
        </w:rPr>
        <w:t>She had to confirm them, and the stories she could confirm forced her to recognize that there were too many she did not dare confirm-such as sleeping with her father, or with other directors, teachers, counsellors, coaches, teammates, and strangers</w:t>
      </w:r>
    </w:p>
    <w:p w:rsidR="00864886" w:rsidRPr="00F75AFA" w:rsidRDefault="00864886">
      <w:pPr>
        <w:pStyle w:val="0DraftNormal"/>
        <w:rPr>
          <w:rFonts w:ascii="Montserrat" w:hAnsi="Montserrat"/>
          <w:sz w:val="24"/>
        </w:rPr>
      </w:pPr>
      <w:r w:rsidRPr="00F75AFA">
        <w:rPr>
          <w:rFonts w:ascii="Montserrat" w:hAnsi="Montserrat"/>
          <w:sz w:val="24"/>
        </w:rPr>
        <w:t>The ability to regenerate gave her a deceptively eternal virginity, a mockery of the virginity of her own mind</w:t>
      </w:r>
    </w:p>
    <w:p w:rsidR="00864886" w:rsidRPr="00F75AFA" w:rsidRDefault="00864886">
      <w:pPr>
        <w:pStyle w:val="0DraftNormal"/>
        <w:rPr>
          <w:rFonts w:ascii="Montserrat" w:hAnsi="Montserrat"/>
          <w:sz w:val="24"/>
        </w:rPr>
      </w:pPr>
      <w:r w:rsidRPr="00F75AFA">
        <w:rPr>
          <w:rFonts w:ascii="Montserrat" w:hAnsi="Montserrat"/>
          <w:sz w:val="24"/>
        </w:rPr>
        <w:t>Phoenix realized that her sexual dreams were in fact echoes of moments which were being stolen from her, she locked that door closed</w:t>
      </w:r>
    </w:p>
    <w:p w:rsidR="00864886" w:rsidRPr="00F75AFA" w:rsidRDefault="00864886">
      <w:pPr>
        <w:pStyle w:val="0DraftNormal"/>
        <w:rPr>
          <w:rFonts w:ascii="Montserrat" w:hAnsi="Montserrat"/>
          <w:sz w:val="24"/>
        </w:rPr>
      </w:pPr>
      <w:r w:rsidRPr="00F75AFA">
        <w:rPr>
          <w:rFonts w:ascii="Montserrat" w:hAnsi="Montserrat"/>
          <w:sz w:val="24"/>
        </w:rPr>
        <w:t>She would rather face her nightmares than have the most intimate moments of her life stolen from her</w:t>
      </w:r>
    </w:p>
    <w:p w:rsidR="00864886" w:rsidRPr="00F75AFA" w:rsidRDefault="00864886">
      <w:pPr>
        <w:pStyle w:val="0DraftNormal"/>
        <w:rPr>
          <w:rFonts w:ascii="Montserrat" w:hAnsi="Montserrat"/>
          <w:sz w:val="24"/>
        </w:rPr>
      </w:pPr>
      <w:r w:rsidRPr="00F75AFA">
        <w:rPr>
          <w:rFonts w:ascii="Montserrat" w:hAnsi="Montserrat"/>
          <w:sz w:val="24"/>
        </w:rPr>
        <w:t>The realization that there was another person within her was dually troubling</w:t>
      </w:r>
    </w:p>
    <w:p w:rsidR="00864886" w:rsidRPr="00F75AFA" w:rsidRDefault="00864886">
      <w:pPr>
        <w:pStyle w:val="0DraftNormal"/>
        <w:rPr>
          <w:rFonts w:ascii="Montserrat" w:hAnsi="Montserrat"/>
          <w:sz w:val="24"/>
        </w:rPr>
      </w:pPr>
      <w:r w:rsidRPr="00F75AFA">
        <w:rPr>
          <w:rFonts w:ascii="Montserrat" w:hAnsi="Montserrat"/>
          <w:sz w:val="24"/>
        </w:rPr>
        <w:t>Psionics who were mentally unstable did not have very long life expectancies</w:t>
      </w:r>
    </w:p>
    <w:p w:rsidR="00864886" w:rsidRPr="00F75AFA" w:rsidRDefault="00864886">
      <w:pPr>
        <w:pStyle w:val="0DraftNormal"/>
        <w:rPr>
          <w:rFonts w:ascii="Montserrat" w:hAnsi="Montserrat"/>
          <w:sz w:val="24"/>
        </w:rPr>
      </w:pPr>
      <w:r w:rsidRPr="00F75AFA">
        <w:rPr>
          <w:rFonts w:ascii="Montserrat" w:hAnsi="Montserrat"/>
          <w:sz w:val="24"/>
        </w:rPr>
        <w:t>She dared not allow it to go on, damn the fits and seizures</w:t>
      </w:r>
    </w:p>
    <w:p w:rsidR="00864886" w:rsidRPr="00F75AFA" w:rsidRDefault="00864886">
      <w:pPr>
        <w:pStyle w:val="0DraftNormal"/>
        <w:rPr>
          <w:rFonts w:ascii="Montserrat" w:hAnsi="Montserrat"/>
          <w:sz w:val="24"/>
        </w:rPr>
      </w:pPr>
      <w:r w:rsidRPr="00F75AFA">
        <w:rPr>
          <w:rFonts w:ascii="Montserrat" w:hAnsi="Montserrat"/>
          <w:sz w:val="24"/>
        </w:rPr>
        <w:t>Her iron will was enough to preserve that resolution, but provoked an even stranger twist</w:t>
      </w:r>
    </w:p>
    <w:p w:rsidR="00864886" w:rsidRPr="00F75AFA" w:rsidRDefault="00864886">
      <w:pPr>
        <w:pStyle w:val="0DraftNormal"/>
        <w:rPr>
          <w:rFonts w:ascii="Montserrat" w:hAnsi="Montserrat"/>
          <w:sz w:val="24"/>
        </w:rPr>
      </w:pPr>
      <w:r w:rsidRPr="00F75AFA">
        <w:rPr>
          <w:rFonts w:ascii="Montserrat" w:hAnsi="Montserrat"/>
          <w:sz w:val="24"/>
        </w:rPr>
        <w:t>Her determination to keep herself under control forced the conflict to its next stage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Confronting the problem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Exploring the mystery of her origin through memories-nightmares and traumatic flash backs-Alexandrea came face to face with her nemesis, an invisible being who claims Alexandrea’s mind, body and spirit for her own</w:t>
      </w:r>
    </w:p>
    <w:p w:rsidR="00864886" w:rsidRPr="00F75AFA" w:rsidRDefault="00864886">
      <w:pPr>
        <w:pStyle w:val="0DraftNormal"/>
        <w:rPr>
          <w:rFonts w:ascii="Montserrat" w:hAnsi="Montserrat"/>
          <w:sz w:val="24"/>
        </w:rPr>
      </w:pPr>
      <w:r w:rsidRPr="00F75AFA">
        <w:rPr>
          <w:rFonts w:ascii="Montserrat" w:hAnsi="Montserrat"/>
          <w:sz w:val="24"/>
        </w:rPr>
        <w:t>She was forced to confront the memory of being terrorized and telepathically violated by her own mother to unlock the truth of her deadly nemesis</w:t>
      </w:r>
    </w:p>
    <w:p w:rsidR="00864886" w:rsidRPr="00F75AFA" w:rsidRDefault="00864886">
      <w:pPr>
        <w:pStyle w:val="0DraftNormal"/>
        <w:rPr>
          <w:rFonts w:ascii="Montserrat" w:hAnsi="Montserrat"/>
          <w:sz w:val="24"/>
        </w:rPr>
      </w:pPr>
      <w:r w:rsidRPr="00F75AFA">
        <w:rPr>
          <w:rFonts w:ascii="Montserrat" w:hAnsi="Montserrat"/>
          <w:sz w:val="24"/>
        </w:rPr>
        <w:t>Alexandrea had to remember a scene in which she apparently killed her own mother to end the nightmare that shattered her childhood</w:t>
      </w:r>
    </w:p>
    <w:p w:rsidR="00864886" w:rsidRPr="00F75AFA" w:rsidRDefault="00864886">
      <w:pPr>
        <w:pStyle w:val="0DraftNormal"/>
        <w:rPr>
          <w:rFonts w:ascii="Montserrat" w:hAnsi="Montserrat"/>
          <w:sz w:val="24"/>
        </w:rPr>
      </w:pPr>
      <w:r w:rsidRPr="00F75AFA">
        <w:rPr>
          <w:rFonts w:ascii="Montserrat" w:hAnsi="Montserrat"/>
          <w:sz w:val="24"/>
        </w:rPr>
        <w:t>She had to remember holding another mind in her own and devouring it to save her own mind</w:t>
      </w:r>
    </w:p>
    <w:p w:rsidR="00864886" w:rsidRPr="00F75AFA" w:rsidRDefault="00864886">
      <w:pPr>
        <w:pStyle w:val="0DraftNormal"/>
        <w:rPr>
          <w:rFonts w:ascii="Montserrat" w:hAnsi="Montserrat"/>
          <w:sz w:val="24"/>
        </w:rPr>
      </w:pPr>
      <w:r w:rsidRPr="00F75AFA">
        <w:rPr>
          <w:rFonts w:ascii="Montserrat" w:hAnsi="Montserrat"/>
          <w:sz w:val="24"/>
        </w:rPr>
        <w:t>She had to remember the prison in which her consciousness had been held, and painfully warped</w:t>
      </w:r>
    </w:p>
    <w:p w:rsidR="00864886" w:rsidRPr="00F75AFA" w:rsidRDefault="00864886">
      <w:pPr>
        <w:pStyle w:val="0DraftNormal"/>
        <w:rPr>
          <w:rFonts w:ascii="Montserrat" w:hAnsi="Montserrat"/>
          <w:sz w:val="24"/>
        </w:rPr>
      </w:pPr>
      <w:r w:rsidRPr="00F75AFA">
        <w:rPr>
          <w:rFonts w:ascii="Montserrat" w:hAnsi="Montserrat"/>
          <w:sz w:val="24"/>
        </w:rPr>
        <w:t>Finally, she had to remember seizing that warped reflection of herself and banishing it to the darkest corner of her mind</w:t>
      </w:r>
    </w:p>
    <w:p w:rsidR="00864886" w:rsidRPr="00F75AFA" w:rsidRDefault="00864886">
      <w:pPr>
        <w:pStyle w:val="0DraftNormal"/>
        <w:rPr>
          <w:rFonts w:ascii="Montserrat" w:hAnsi="Montserrat"/>
          <w:sz w:val="24"/>
        </w:rPr>
      </w:pPr>
      <w:r w:rsidRPr="00F75AFA">
        <w:rPr>
          <w:rFonts w:ascii="Montserrat" w:hAnsi="Montserrat"/>
          <w:sz w:val="24"/>
        </w:rPr>
        <w:t>Confronted, that warped reflection finally surfaced and attacked</w:t>
      </w:r>
    </w:p>
    <w:p w:rsidR="00864886" w:rsidRPr="00F75AFA" w:rsidRDefault="00864886">
      <w:pPr>
        <w:pStyle w:val="0DraftNormal"/>
        <w:rPr>
          <w:rFonts w:ascii="Montserrat" w:hAnsi="Montserrat"/>
          <w:sz w:val="24"/>
        </w:rPr>
      </w:pPr>
      <w:r w:rsidRPr="00F75AFA">
        <w:rPr>
          <w:rFonts w:ascii="Montserrat" w:hAnsi="Montserrat"/>
          <w:sz w:val="24"/>
        </w:rPr>
        <w:t>Fighting with herself over her own identity, with body, spirit and mind as the prize, she was hardly surprised when the contest resulted in a draw</w:t>
      </w:r>
    </w:p>
    <w:p w:rsidR="00864886" w:rsidRPr="00F75AFA" w:rsidRDefault="00864886">
      <w:pPr>
        <w:pStyle w:val="0DraftNormal"/>
        <w:rPr>
          <w:rFonts w:ascii="Montserrat" w:hAnsi="Montserrat"/>
          <w:sz w:val="24"/>
        </w:rPr>
      </w:pPr>
      <w:r w:rsidRPr="00F75AFA">
        <w:rPr>
          <w:rFonts w:ascii="Montserrat" w:hAnsi="Montserrat"/>
          <w:sz w:val="24"/>
        </w:rPr>
        <w:t>The attempts, by Phoenix and her nemesis, to banish each other resulted in the two of them becoming manifestly divided</w:t>
      </w:r>
    </w:p>
    <w:p w:rsidR="00864886" w:rsidRPr="00F75AFA" w:rsidRDefault="00864886">
      <w:pPr>
        <w:pStyle w:val="0DraftNormal"/>
        <w:rPr>
          <w:rFonts w:ascii="Montserrat" w:hAnsi="Montserrat"/>
          <w:sz w:val="24"/>
        </w:rPr>
      </w:pPr>
      <w:r w:rsidRPr="00F75AFA">
        <w:rPr>
          <w:rFonts w:ascii="Montserrat" w:hAnsi="Montserrat"/>
          <w:sz w:val="24"/>
        </w:rPr>
        <w:t>It was as if she had teleported to two places at once, and so managed to finally escape herself</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Confronted by the problem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tended to think of herself as “Phoenix”</w:t>
      </w:r>
    </w:p>
    <w:p w:rsidR="00864886" w:rsidRPr="00F75AFA" w:rsidRDefault="00864886">
      <w:pPr>
        <w:pStyle w:val="0DraftNormal"/>
        <w:rPr>
          <w:rFonts w:ascii="Montserrat" w:hAnsi="Montserrat"/>
          <w:sz w:val="24"/>
        </w:rPr>
      </w:pPr>
      <w:r w:rsidRPr="00F75AFA">
        <w:rPr>
          <w:rFonts w:ascii="Montserrat" w:hAnsi="Montserrat"/>
          <w:sz w:val="24"/>
        </w:rPr>
        <w:t>The nickname had completely displaced her given name, and it was impossible not to identify with it more</w:t>
      </w:r>
    </w:p>
    <w:p w:rsidR="00864886" w:rsidRPr="00F75AFA" w:rsidRDefault="00864886">
      <w:pPr>
        <w:pStyle w:val="0DraftNormal"/>
        <w:rPr>
          <w:rFonts w:ascii="Montserrat" w:hAnsi="Montserrat"/>
          <w:sz w:val="24"/>
        </w:rPr>
      </w:pPr>
      <w:r w:rsidRPr="00F75AFA">
        <w:rPr>
          <w:rFonts w:ascii="Montserrat" w:hAnsi="Montserrat"/>
          <w:sz w:val="24"/>
        </w:rPr>
        <w:t>She owed her existence to her ability to cheat death</w:t>
      </w:r>
    </w:p>
    <w:p w:rsidR="00864886" w:rsidRPr="00F75AFA" w:rsidRDefault="00864886">
      <w:pPr>
        <w:pStyle w:val="0DraftNormal"/>
        <w:rPr>
          <w:rFonts w:ascii="Montserrat" w:hAnsi="Montserrat"/>
          <w:sz w:val="24"/>
        </w:rPr>
      </w:pPr>
      <w:r w:rsidRPr="00F75AFA">
        <w:rPr>
          <w:rFonts w:ascii="Montserrat" w:hAnsi="Montserrat"/>
          <w:sz w:val="24"/>
        </w:rPr>
        <w:t>Her nemesis, however, still identified with the name “Alex”</w:t>
      </w:r>
    </w:p>
    <w:p w:rsidR="00864886" w:rsidRPr="00F75AFA" w:rsidRDefault="00864886">
      <w:pPr>
        <w:pStyle w:val="0DraftNormal"/>
        <w:rPr>
          <w:rFonts w:ascii="Montserrat" w:hAnsi="Montserrat"/>
          <w:sz w:val="24"/>
        </w:rPr>
      </w:pPr>
      <w:r w:rsidRPr="00F75AFA">
        <w:rPr>
          <w:rFonts w:ascii="Montserrat" w:hAnsi="Montserrat"/>
          <w:sz w:val="24"/>
        </w:rPr>
        <w:t>That discarded name still held a lot of power, and such vital ties to her past that it had been an invaluable foothold in their shared psyche</w:t>
      </w:r>
    </w:p>
    <w:p w:rsidR="00864886" w:rsidRPr="00F75AFA" w:rsidRDefault="00864886">
      <w:pPr>
        <w:pStyle w:val="0DraftNormal"/>
        <w:rPr>
          <w:rFonts w:ascii="Montserrat" w:hAnsi="Montserrat"/>
          <w:sz w:val="24"/>
        </w:rPr>
      </w:pPr>
      <w:r w:rsidRPr="00F75AFA">
        <w:rPr>
          <w:rFonts w:ascii="Montserrat" w:hAnsi="Montserrat"/>
          <w:sz w:val="24"/>
        </w:rPr>
        <w:t>Her existence was even more firmly rooted in the power that both of them still struggled to understand and tame</w:t>
      </w:r>
    </w:p>
    <w:p w:rsidR="00864886" w:rsidRPr="00F75AFA" w:rsidRDefault="00864886">
      <w:pPr>
        <w:pStyle w:val="0DraftNormal"/>
        <w:rPr>
          <w:rFonts w:ascii="Montserrat" w:hAnsi="Montserrat"/>
          <w:sz w:val="24"/>
        </w:rPr>
      </w:pPr>
      <w:r w:rsidRPr="00F75AFA">
        <w:rPr>
          <w:rFonts w:ascii="Montserrat" w:hAnsi="Montserrat"/>
          <w:sz w:val="24"/>
        </w:rPr>
        <w:t>That power was her mind, and that mind had been Alex’s entire world for most of her life</w:t>
      </w:r>
    </w:p>
    <w:p w:rsidR="00864886" w:rsidRPr="00F75AFA" w:rsidRDefault="00864886">
      <w:pPr>
        <w:pStyle w:val="0DraftNormal"/>
        <w:rPr>
          <w:rFonts w:ascii="Montserrat" w:hAnsi="Montserrat"/>
          <w:sz w:val="24"/>
        </w:rPr>
      </w:pPr>
      <w:r w:rsidRPr="00F75AFA">
        <w:rPr>
          <w:rFonts w:ascii="Montserrat" w:hAnsi="Montserrat"/>
          <w:sz w:val="24"/>
        </w:rPr>
        <w:t>Their struggle over a common identity would have been both quiet, and unnoticed-even by them-if not for the fact that she possessed such power</w:t>
      </w:r>
    </w:p>
    <w:p w:rsidR="00864886" w:rsidRPr="00F75AFA" w:rsidRDefault="00864886">
      <w:pPr>
        <w:pStyle w:val="0DraftNormal"/>
        <w:rPr>
          <w:rFonts w:ascii="Montserrat" w:hAnsi="Montserrat"/>
          <w:sz w:val="24"/>
        </w:rPr>
      </w:pPr>
      <w:r w:rsidRPr="00F75AFA">
        <w:rPr>
          <w:rFonts w:ascii="Montserrat" w:hAnsi="Montserrat"/>
          <w:sz w:val="24"/>
        </w:rPr>
        <w:t>A mind’s attempt to heal from a terrible string of wounding violations could be a shattering experience</w:t>
      </w:r>
    </w:p>
    <w:p w:rsidR="00864886" w:rsidRPr="00F75AFA" w:rsidRDefault="00864886">
      <w:pPr>
        <w:pStyle w:val="0DraftNormal"/>
        <w:rPr>
          <w:rFonts w:ascii="Montserrat" w:hAnsi="Montserrat"/>
          <w:sz w:val="24"/>
        </w:rPr>
      </w:pPr>
      <w:r w:rsidRPr="00F75AFA">
        <w:rPr>
          <w:rFonts w:ascii="Montserrat" w:hAnsi="Montserrat"/>
          <w:sz w:val="24"/>
        </w:rPr>
        <w:t>A necessary part of redefining and preserving a unique self</w:t>
      </w:r>
    </w:p>
    <w:p w:rsidR="00864886" w:rsidRPr="00F75AFA" w:rsidRDefault="00864886">
      <w:pPr>
        <w:pStyle w:val="0DraftNormal"/>
        <w:rPr>
          <w:rFonts w:ascii="Montserrat" w:hAnsi="Montserrat"/>
          <w:sz w:val="24"/>
        </w:rPr>
      </w:pPr>
      <w:r w:rsidRPr="00F75AFA">
        <w:rPr>
          <w:rFonts w:ascii="Montserrat" w:hAnsi="Montserrat"/>
          <w:sz w:val="24"/>
        </w:rPr>
        <w:t>Since the power was her mind, it was inevitable that her mind’s turmoil would manifest itself and that she would embody that struggle, as two wounded expressions of her shattered self</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war was inevitable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Each of them realized that this was not a solution</w:t>
      </w:r>
    </w:p>
    <w:p w:rsidR="00864886" w:rsidRPr="00F75AFA" w:rsidRDefault="00864886">
      <w:pPr>
        <w:pStyle w:val="0DraftNormal"/>
        <w:rPr>
          <w:rFonts w:ascii="Montserrat" w:hAnsi="Montserrat"/>
          <w:sz w:val="24"/>
        </w:rPr>
      </w:pPr>
      <w:r w:rsidRPr="00F75AFA">
        <w:rPr>
          <w:rFonts w:ascii="Montserrat" w:hAnsi="Montserrat"/>
          <w:sz w:val="24"/>
        </w:rPr>
        <w:t>As long as both of them existed, each was a threat to the other</w:t>
      </w:r>
    </w:p>
    <w:p w:rsidR="00864886" w:rsidRPr="00F75AFA" w:rsidRDefault="00864886">
      <w:pPr>
        <w:pStyle w:val="0DraftNormal"/>
        <w:rPr>
          <w:rFonts w:ascii="Montserrat" w:hAnsi="Montserrat"/>
          <w:sz w:val="24"/>
        </w:rPr>
      </w:pPr>
      <w:r w:rsidRPr="00F75AFA">
        <w:rPr>
          <w:rFonts w:ascii="Montserrat" w:hAnsi="Montserrat"/>
          <w:sz w:val="24"/>
        </w:rPr>
        <w:t>This was not a world where a person could have a double</w:t>
      </w:r>
    </w:p>
    <w:p w:rsidR="00864886" w:rsidRPr="00F75AFA" w:rsidRDefault="00864886">
      <w:pPr>
        <w:pStyle w:val="0DraftNormal"/>
        <w:rPr>
          <w:rFonts w:ascii="Montserrat" w:hAnsi="Montserrat"/>
          <w:sz w:val="24"/>
        </w:rPr>
      </w:pPr>
      <w:r w:rsidRPr="00F75AFA">
        <w:rPr>
          <w:rFonts w:ascii="Montserrat" w:hAnsi="Montserrat"/>
          <w:sz w:val="24"/>
        </w:rPr>
        <w:t>Their gentle masters would probably destroy both of them if they discovered what had happened, and both of them knew it</w:t>
      </w:r>
    </w:p>
    <w:p w:rsidR="00864886" w:rsidRPr="00F75AFA" w:rsidRDefault="00864886">
      <w:pPr>
        <w:pStyle w:val="0DraftNormal"/>
        <w:rPr>
          <w:rFonts w:ascii="Montserrat" w:hAnsi="Montserrat"/>
          <w:sz w:val="24"/>
        </w:rPr>
      </w:pPr>
      <w:r w:rsidRPr="00F75AFA">
        <w:rPr>
          <w:rFonts w:ascii="Montserrat" w:hAnsi="Montserrat"/>
          <w:sz w:val="24"/>
        </w:rPr>
        <w:t>Phoenix knew her double well enough to know that her double was less a warped reflection than an exact, and desperate, duplicate of herself</w:t>
      </w:r>
    </w:p>
    <w:p w:rsidR="00864886" w:rsidRPr="00F75AFA" w:rsidRDefault="00864886">
      <w:pPr>
        <w:pStyle w:val="0DraftNormal"/>
        <w:rPr>
          <w:rFonts w:ascii="Montserrat" w:hAnsi="Montserrat"/>
          <w:sz w:val="24"/>
        </w:rPr>
      </w:pPr>
      <w:r w:rsidRPr="00F75AFA">
        <w:rPr>
          <w:rFonts w:ascii="Montserrat" w:hAnsi="Montserrat"/>
          <w:sz w:val="24"/>
        </w:rPr>
        <w:t>Thinking of her other self as warped had simply been a case of misunderstanding herself</w:t>
      </w:r>
    </w:p>
    <w:p w:rsidR="00864886" w:rsidRPr="00F75AFA" w:rsidRDefault="00864886">
      <w:pPr>
        <w:pStyle w:val="0DraftNormal"/>
        <w:rPr>
          <w:rFonts w:ascii="Montserrat" w:hAnsi="Montserrat"/>
          <w:sz w:val="24"/>
        </w:rPr>
      </w:pPr>
      <w:r w:rsidRPr="00F75AFA">
        <w:rPr>
          <w:rFonts w:ascii="Montserrat" w:hAnsi="Montserrat"/>
          <w:sz w:val="24"/>
        </w:rPr>
        <w:t>If she had been a prisoner of her own mind for as long as her nemesis, she too would be ruthless about gaining her freedom</w:t>
      </w:r>
    </w:p>
    <w:p w:rsidR="00864886" w:rsidRPr="00F75AFA" w:rsidRDefault="00864886">
      <w:pPr>
        <w:pStyle w:val="0DraftNormal"/>
        <w:rPr>
          <w:rFonts w:ascii="Montserrat" w:hAnsi="Montserrat"/>
          <w:sz w:val="24"/>
        </w:rPr>
      </w:pPr>
      <w:r w:rsidRPr="00F75AFA">
        <w:rPr>
          <w:rFonts w:ascii="Montserrat" w:hAnsi="Montserrat"/>
          <w:sz w:val="24"/>
        </w:rPr>
        <w:t>In another place or time, a truce would have been possible, but there was no where in the world for an extra version of her to hide</w:t>
      </w:r>
    </w:p>
    <w:p w:rsidR="00864886" w:rsidRPr="00F75AFA" w:rsidRDefault="00864886">
      <w:pPr>
        <w:pStyle w:val="0DraftNormal"/>
        <w:rPr>
          <w:rFonts w:ascii="Montserrat" w:hAnsi="Montserrat"/>
          <w:sz w:val="24"/>
        </w:rPr>
      </w:pPr>
      <w:r w:rsidRPr="00F75AFA">
        <w:rPr>
          <w:rFonts w:ascii="Montserrat" w:hAnsi="Montserrat"/>
          <w:sz w:val="24"/>
        </w:rPr>
        <w:t>The gauntlet had been thrown, and both of them knew it would be a fight to the death</w:t>
      </w:r>
    </w:p>
    <w:p w:rsidR="00864886" w:rsidRPr="00F75AFA" w:rsidRDefault="00864886">
      <w:pPr>
        <w:pStyle w:val="0DraftNormal"/>
        <w:rPr>
          <w:rFonts w:ascii="Montserrat" w:hAnsi="Montserrat"/>
          <w:sz w:val="24"/>
        </w:rPr>
      </w:pPr>
      <w:r w:rsidRPr="00F75AFA">
        <w:rPr>
          <w:rFonts w:ascii="Montserrat" w:hAnsi="Montserrat"/>
          <w:sz w:val="24"/>
        </w:rPr>
        <w:t>Unfortunately for Phoenix, her nemesis understood the power they both possessed far better than she did</w:t>
      </w:r>
    </w:p>
    <w:p w:rsidR="00864886" w:rsidRPr="00F75AFA" w:rsidRDefault="00864886">
      <w:pPr>
        <w:pStyle w:val="0DraftNormal"/>
        <w:rPr>
          <w:rFonts w:ascii="Montserrat" w:hAnsi="Montserrat"/>
          <w:sz w:val="24"/>
        </w:rPr>
      </w:pPr>
      <w:r w:rsidRPr="00F75AFA">
        <w:rPr>
          <w:rFonts w:ascii="Montserrat" w:hAnsi="Montserrat"/>
          <w:sz w:val="24"/>
        </w:rPr>
        <w:t>She had had nothing better to do than think about it during her exile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You can’t fight yourself and win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From that point on, her nemesis was one step ahead of her all the time</w:t>
      </w:r>
    </w:p>
    <w:p w:rsidR="00864886" w:rsidRPr="00F75AFA" w:rsidRDefault="00864886">
      <w:pPr>
        <w:pStyle w:val="0DraftNormal"/>
        <w:rPr>
          <w:rFonts w:ascii="Montserrat" w:hAnsi="Montserrat"/>
          <w:sz w:val="24"/>
        </w:rPr>
      </w:pPr>
      <w:r w:rsidRPr="00F75AFA">
        <w:rPr>
          <w:rFonts w:ascii="Montserrat" w:hAnsi="Montserrat"/>
          <w:sz w:val="24"/>
        </w:rPr>
        <w:t>When she tried to enlist help from her friends, she discovered that her twin had literally possessed them, jumping from body to body, as intangible as a thought, as inescapable as a shadow</w:t>
      </w:r>
    </w:p>
    <w:p w:rsidR="00864886" w:rsidRPr="00F75AFA" w:rsidRDefault="00864886">
      <w:pPr>
        <w:pStyle w:val="0DraftNormal"/>
        <w:rPr>
          <w:rFonts w:ascii="Montserrat" w:hAnsi="Montserrat"/>
          <w:sz w:val="24"/>
        </w:rPr>
      </w:pPr>
      <w:r w:rsidRPr="00F75AFA">
        <w:rPr>
          <w:rFonts w:ascii="Montserrat" w:hAnsi="Montserrat"/>
          <w:sz w:val="24"/>
        </w:rPr>
        <w:t>She could think without a trace of thought, and knew every thought that formed in Phoenix’s head</w:t>
      </w:r>
    </w:p>
    <w:p w:rsidR="00864886" w:rsidRPr="00F75AFA" w:rsidRDefault="00864886">
      <w:pPr>
        <w:pStyle w:val="0DraftNormal"/>
        <w:rPr>
          <w:rFonts w:ascii="Montserrat" w:hAnsi="Montserrat"/>
          <w:sz w:val="24"/>
        </w:rPr>
      </w:pPr>
      <w:r w:rsidRPr="00F75AFA">
        <w:rPr>
          <w:rFonts w:ascii="Montserrat" w:hAnsi="Montserrat"/>
          <w:sz w:val="24"/>
        </w:rPr>
        <w:t>Even Phoenix was vulnerable to her possession, for in fact her nemesis had practiced the art on her for years</w:t>
      </w:r>
    </w:p>
    <w:p w:rsidR="00864886" w:rsidRPr="00F75AFA" w:rsidRDefault="00864886">
      <w:pPr>
        <w:pStyle w:val="0DraftNormal"/>
        <w:rPr>
          <w:rFonts w:ascii="Montserrat" w:hAnsi="Montserrat"/>
          <w:sz w:val="24"/>
        </w:rPr>
      </w:pPr>
      <w:r w:rsidRPr="00F75AFA">
        <w:rPr>
          <w:rFonts w:ascii="Montserrat" w:hAnsi="Montserrat"/>
          <w:sz w:val="24"/>
        </w:rPr>
        <w:t>It was only a matter of time before Phoenix was caught off guard, and killed by a stranger on the street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You have to think like your enemy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 the time that Alex and Phoenix’s struggle boiled over into the real world, her friends were in the middle of experimenting with the art of sexual polymorphism, and Phoenix had been their principle instructor</w:t>
      </w:r>
    </w:p>
    <w:p w:rsidR="00864886" w:rsidRPr="00F75AFA" w:rsidRDefault="00864886">
      <w:pPr>
        <w:pStyle w:val="0DraftNormal"/>
        <w:rPr>
          <w:rFonts w:ascii="Montserrat" w:hAnsi="Montserrat"/>
          <w:sz w:val="24"/>
        </w:rPr>
      </w:pPr>
      <w:r w:rsidRPr="00F75AFA">
        <w:rPr>
          <w:rFonts w:ascii="Montserrat" w:hAnsi="Montserrat"/>
          <w:sz w:val="24"/>
        </w:rPr>
        <w:t>Phoenix had been working with Dragon, and as her self appointed mentor, she went to him with the story of her twinning</w:t>
      </w:r>
    </w:p>
    <w:p w:rsidR="00864886" w:rsidRPr="00F75AFA" w:rsidRDefault="00864886">
      <w:pPr>
        <w:pStyle w:val="0DraftNormal"/>
        <w:rPr>
          <w:rFonts w:ascii="Montserrat" w:hAnsi="Montserrat"/>
          <w:sz w:val="24"/>
        </w:rPr>
      </w:pPr>
      <w:r w:rsidRPr="00F75AFA">
        <w:rPr>
          <w:rFonts w:ascii="Montserrat" w:hAnsi="Montserrat"/>
          <w:sz w:val="24"/>
        </w:rPr>
        <w:t>She had no idea that Alex had beaten her to him, and that she was in fact speaking to her other self</w:t>
      </w:r>
    </w:p>
    <w:p w:rsidR="00864886" w:rsidRPr="00F75AFA" w:rsidRDefault="00864886">
      <w:pPr>
        <w:pStyle w:val="0DraftNormal"/>
        <w:rPr>
          <w:rFonts w:ascii="Montserrat" w:hAnsi="Montserrat"/>
          <w:sz w:val="24"/>
        </w:rPr>
      </w:pPr>
      <w:r w:rsidRPr="00F75AFA">
        <w:rPr>
          <w:rFonts w:ascii="Montserrat" w:hAnsi="Montserrat"/>
          <w:sz w:val="24"/>
        </w:rPr>
        <w:t>Alex was already scheming to eliminate her nemesis</w:t>
      </w:r>
    </w:p>
    <w:p w:rsidR="00864886" w:rsidRPr="00F75AFA" w:rsidRDefault="00864886">
      <w:pPr>
        <w:pStyle w:val="0DraftNormal"/>
        <w:rPr>
          <w:rFonts w:ascii="Montserrat" w:hAnsi="Montserrat"/>
          <w:sz w:val="24"/>
        </w:rPr>
      </w:pPr>
      <w:r w:rsidRPr="00F75AFA">
        <w:rPr>
          <w:rFonts w:ascii="Montserrat" w:hAnsi="Montserrat"/>
          <w:sz w:val="24"/>
        </w:rPr>
        <w:t>To kill Phoenix, she had to disable her twin’s survival reflex</w:t>
      </w:r>
    </w:p>
    <w:p w:rsidR="00864886" w:rsidRPr="00F75AFA" w:rsidRDefault="00864886">
      <w:pPr>
        <w:pStyle w:val="0DraftNormal"/>
        <w:rPr>
          <w:rFonts w:ascii="Montserrat" w:hAnsi="Montserrat"/>
          <w:sz w:val="24"/>
        </w:rPr>
      </w:pPr>
      <w:r w:rsidRPr="00F75AFA">
        <w:rPr>
          <w:rFonts w:ascii="Montserrat" w:hAnsi="Montserrat"/>
          <w:sz w:val="24"/>
        </w:rPr>
        <w:t>She figured the best way to do that was to put Phoenix into a totally unfamiliar situation, and strike before she could get her equilibrium</w:t>
      </w:r>
    </w:p>
    <w:p w:rsidR="00864886" w:rsidRPr="00F75AFA" w:rsidRDefault="00864886">
      <w:pPr>
        <w:pStyle w:val="0DraftNormal"/>
        <w:rPr>
          <w:rFonts w:ascii="Montserrat" w:hAnsi="Montserrat"/>
          <w:sz w:val="24"/>
        </w:rPr>
      </w:pPr>
      <w:r w:rsidRPr="00F75AFA">
        <w:rPr>
          <w:rFonts w:ascii="Montserrat" w:hAnsi="Montserrat"/>
          <w:sz w:val="24"/>
        </w:rPr>
        <w:t>Considering that her own existence was at stake, she was willing to sacrifice one of her friends to accomplish it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It’s not the same when you’re in it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Alex guided Dragon’s polymorphic experiments, recognising that he was closer to figuring out how to change another than he was to changing himself</w:t>
      </w:r>
    </w:p>
    <w:p w:rsidR="00864886" w:rsidRPr="00F75AFA" w:rsidRDefault="00864886">
      <w:pPr>
        <w:pStyle w:val="0DraftNormal"/>
        <w:rPr>
          <w:rFonts w:ascii="Montserrat" w:hAnsi="Montserrat"/>
          <w:sz w:val="24"/>
        </w:rPr>
      </w:pPr>
      <w:r w:rsidRPr="00F75AFA">
        <w:rPr>
          <w:rFonts w:ascii="Montserrat" w:hAnsi="Montserrat"/>
          <w:sz w:val="24"/>
        </w:rPr>
        <w:t>Alex did try to encourage him to pick a random target, but Dragon called on his best friend</w:t>
      </w:r>
    </w:p>
    <w:p w:rsidR="00864886" w:rsidRPr="00F75AFA" w:rsidRDefault="00864886">
      <w:pPr>
        <w:pStyle w:val="0DraftNormal"/>
        <w:rPr>
          <w:rFonts w:ascii="Montserrat" w:hAnsi="Montserrat"/>
          <w:sz w:val="24"/>
        </w:rPr>
      </w:pPr>
      <w:r w:rsidRPr="00F75AFA">
        <w:rPr>
          <w:rFonts w:ascii="Montserrat" w:hAnsi="Montserrat"/>
          <w:sz w:val="24"/>
        </w:rPr>
        <w:t>Daniel agreed to be his guinea pig, once he was fully briefed, assuming that he could figure the technique out more easily by striving to reassert his normal pattern</w:t>
      </w:r>
    </w:p>
    <w:p w:rsidR="00864886" w:rsidRPr="00F75AFA" w:rsidRDefault="00864886">
      <w:pPr>
        <w:pStyle w:val="0DraftNormal"/>
        <w:rPr>
          <w:rFonts w:ascii="Montserrat" w:hAnsi="Montserrat"/>
          <w:sz w:val="24"/>
        </w:rPr>
      </w:pPr>
      <w:r w:rsidRPr="00F75AFA">
        <w:rPr>
          <w:rFonts w:ascii="Montserrat" w:hAnsi="Montserrat"/>
          <w:sz w:val="24"/>
        </w:rPr>
        <w:t>Deciding that the first opportunity was the only opportunity she would have to catch her enemy totally off guard, Alex possessed Danielle and waited for Phoenix to pay Dragon her usual morning visit</w:t>
      </w:r>
    </w:p>
    <w:p w:rsidR="00864886" w:rsidRPr="00F75AFA" w:rsidRDefault="00864886">
      <w:pPr>
        <w:pStyle w:val="0DraftNormal"/>
        <w:rPr>
          <w:rFonts w:ascii="Montserrat" w:hAnsi="Montserrat"/>
          <w:sz w:val="24"/>
        </w:rPr>
      </w:pPr>
      <w:r w:rsidRPr="00F75AFA">
        <w:rPr>
          <w:rFonts w:ascii="Montserrat" w:hAnsi="Montserrat"/>
          <w:sz w:val="24"/>
        </w:rPr>
        <w:t>She placed herself (in Danielle’s body) in a dark closet nearby, and when Phoenix and Dragon were face to face, she traded places with her twin and then jumped Dragon again</w:t>
      </w:r>
    </w:p>
    <w:p w:rsidR="00864886" w:rsidRPr="00F75AFA" w:rsidRDefault="00864886">
      <w:pPr>
        <w:pStyle w:val="0DraftNormal"/>
        <w:rPr>
          <w:rFonts w:ascii="Montserrat" w:hAnsi="Montserrat"/>
          <w:sz w:val="24"/>
        </w:rPr>
      </w:pPr>
      <w:r w:rsidRPr="00F75AFA">
        <w:rPr>
          <w:rFonts w:ascii="Montserrat" w:hAnsi="Montserrat"/>
          <w:sz w:val="24"/>
        </w:rPr>
        <w:t>While Phoenix was stuck in a closet, in Danielle’s unfamiliar body, and with Daniel screaming in confusion in her mind, Dragon-Alex rushed to the closet, opened it and seized Danielle-Phoenix by the hair</w:t>
      </w:r>
    </w:p>
    <w:p w:rsidR="00864886" w:rsidRPr="00F75AFA" w:rsidRDefault="00864886">
      <w:pPr>
        <w:pStyle w:val="0DraftNormal"/>
        <w:rPr>
          <w:rFonts w:ascii="Montserrat" w:hAnsi="Montserrat"/>
          <w:sz w:val="24"/>
        </w:rPr>
      </w:pPr>
      <w:r w:rsidRPr="00F75AFA">
        <w:rPr>
          <w:rFonts w:ascii="Montserrat" w:hAnsi="Montserrat"/>
          <w:sz w:val="24"/>
        </w:rPr>
        <w:t>In a heart beat, he whipped her around until she was sprawled on her back with her head pulled out over empty space</w:t>
      </w:r>
    </w:p>
    <w:p w:rsidR="00864886" w:rsidRPr="00F75AFA" w:rsidRDefault="00864886">
      <w:pPr>
        <w:pStyle w:val="0DraftNormal"/>
        <w:rPr>
          <w:rFonts w:ascii="Montserrat" w:hAnsi="Montserrat"/>
          <w:sz w:val="24"/>
        </w:rPr>
      </w:pPr>
      <w:r w:rsidRPr="00F75AFA">
        <w:rPr>
          <w:rFonts w:ascii="Montserrat" w:hAnsi="Montserrat"/>
          <w:sz w:val="24"/>
        </w:rPr>
        <w:t>The sword had done its work before she even managed to protest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Miricles are just happy accidents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awoke with the familiar trauma of rebirth, this time with a passenger</w:t>
      </w:r>
    </w:p>
    <w:p w:rsidR="00864886" w:rsidRPr="00F75AFA" w:rsidRDefault="00864886">
      <w:pPr>
        <w:pStyle w:val="0DraftNormal"/>
        <w:rPr>
          <w:rFonts w:ascii="Montserrat" w:hAnsi="Montserrat"/>
          <w:sz w:val="24"/>
        </w:rPr>
      </w:pPr>
      <w:r w:rsidRPr="00F75AFA">
        <w:rPr>
          <w:rFonts w:ascii="Montserrat" w:hAnsi="Montserrat"/>
          <w:sz w:val="24"/>
        </w:rPr>
        <w:t>Daniel was still in her mind</w:t>
      </w:r>
    </w:p>
    <w:p w:rsidR="00864886" w:rsidRPr="00F75AFA" w:rsidRDefault="00864886">
      <w:pPr>
        <w:pStyle w:val="0DraftNormal"/>
        <w:rPr>
          <w:rFonts w:ascii="Montserrat" w:hAnsi="Montserrat"/>
          <w:sz w:val="24"/>
        </w:rPr>
      </w:pPr>
      <w:r w:rsidRPr="00F75AFA">
        <w:rPr>
          <w:rFonts w:ascii="Montserrat" w:hAnsi="Montserrat"/>
          <w:sz w:val="24"/>
        </w:rPr>
        <w:t>The two conferred, while Phoenix fled to buy them time and space to consider what had happened</w:t>
      </w:r>
    </w:p>
    <w:p w:rsidR="00864886" w:rsidRPr="00F75AFA" w:rsidRDefault="00864886">
      <w:pPr>
        <w:pStyle w:val="0DraftNormal"/>
        <w:rPr>
          <w:rFonts w:ascii="Montserrat" w:hAnsi="Montserrat"/>
          <w:sz w:val="24"/>
        </w:rPr>
      </w:pPr>
      <w:r w:rsidRPr="00F75AFA">
        <w:rPr>
          <w:rFonts w:ascii="Montserrat" w:hAnsi="Montserrat"/>
          <w:sz w:val="24"/>
        </w:rPr>
        <w:t>From Daniel’s story, she was able to piece together what had happened</w:t>
      </w:r>
    </w:p>
    <w:p w:rsidR="00864886" w:rsidRPr="00F75AFA" w:rsidRDefault="00864886">
      <w:pPr>
        <w:pStyle w:val="0DraftNormal"/>
        <w:rPr>
          <w:rFonts w:ascii="Montserrat" w:hAnsi="Montserrat"/>
          <w:sz w:val="24"/>
        </w:rPr>
      </w:pPr>
      <w:r w:rsidRPr="00F75AFA">
        <w:rPr>
          <w:rFonts w:ascii="Montserrat" w:hAnsi="Montserrat"/>
          <w:sz w:val="24"/>
        </w:rPr>
        <w:t>Her nemesis had obviously mastered a few tricks she had never imagined</w:t>
      </w:r>
    </w:p>
    <w:p w:rsidR="00864886" w:rsidRPr="00F75AFA" w:rsidRDefault="00864886">
      <w:pPr>
        <w:pStyle w:val="0DraftNormal"/>
        <w:rPr>
          <w:rFonts w:ascii="Montserrat" w:hAnsi="Montserrat"/>
          <w:sz w:val="24"/>
        </w:rPr>
      </w:pPr>
      <w:r w:rsidRPr="00F75AFA">
        <w:rPr>
          <w:rFonts w:ascii="Montserrat" w:hAnsi="Montserrat"/>
          <w:sz w:val="24"/>
        </w:rPr>
        <w:t>They compared their memories of their last moments as Danielle, and realized that there had been a shocked exclamation just before the curtain fell, as blood loss caused the brain they had inhabited to starve to death</w:t>
      </w:r>
    </w:p>
    <w:p w:rsidR="00864886" w:rsidRPr="00F75AFA" w:rsidRDefault="00864886">
      <w:pPr>
        <w:pStyle w:val="0DraftNormal"/>
        <w:rPr>
          <w:rFonts w:ascii="Montserrat" w:hAnsi="Montserrat"/>
          <w:sz w:val="24"/>
        </w:rPr>
      </w:pPr>
      <w:r w:rsidRPr="00F75AFA">
        <w:rPr>
          <w:rFonts w:ascii="Montserrat" w:hAnsi="Montserrat"/>
          <w:sz w:val="24"/>
        </w:rPr>
        <w:t>Before they could investigate, Phoenix was suddenly switched into another body</w:t>
      </w:r>
    </w:p>
    <w:p w:rsidR="00864886" w:rsidRPr="00F75AFA" w:rsidRDefault="00864886">
      <w:pPr>
        <w:pStyle w:val="0DraftNormal"/>
        <w:rPr>
          <w:rFonts w:ascii="Montserrat" w:hAnsi="Montserrat"/>
          <w:sz w:val="24"/>
        </w:rPr>
      </w:pPr>
      <w:r w:rsidRPr="00F75AFA">
        <w:rPr>
          <w:rFonts w:ascii="Montserrat" w:hAnsi="Montserrat"/>
          <w:sz w:val="24"/>
        </w:rPr>
        <w:t>Her own, she was relieved to find</w:t>
      </w:r>
    </w:p>
    <w:p w:rsidR="00864886" w:rsidRPr="00F75AFA" w:rsidRDefault="00864886">
      <w:pPr>
        <w:pStyle w:val="0DraftNormal"/>
        <w:rPr>
          <w:rFonts w:ascii="Montserrat" w:hAnsi="Montserrat"/>
          <w:sz w:val="24"/>
        </w:rPr>
      </w:pPr>
      <w:r w:rsidRPr="00F75AFA">
        <w:rPr>
          <w:rFonts w:ascii="Montserrat" w:hAnsi="Montserrat"/>
          <w:sz w:val="24"/>
        </w:rPr>
        <w:t>Before her was a grief-stricken and enraged Dragon</w:t>
      </w:r>
    </w:p>
    <w:p w:rsidR="00864886" w:rsidRPr="00F75AFA" w:rsidRDefault="00864886">
      <w:pPr>
        <w:pStyle w:val="0DraftNormal"/>
        <w:rPr>
          <w:rFonts w:ascii="Montserrat" w:hAnsi="Montserrat"/>
          <w:sz w:val="24"/>
        </w:rPr>
      </w:pPr>
      <w:r w:rsidRPr="00F75AFA">
        <w:rPr>
          <w:rFonts w:ascii="Montserrat" w:hAnsi="Montserrat"/>
          <w:sz w:val="24"/>
        </w:rPr>
        <w:t>That bloody sword was already on its way, and she did not need to guess what sort of impression her nemesis had left him with</w:t>
      </w:r>
    </w:p>
    <w:p w:rsidR="00864886" w:rsidRPr="00F75AFA" w:rsidRDefault="00864886">
      <w:pPr>
        <w:pStyle w:val="0DraftNormal"/>
        <w:rPr>
          <w:rFonts w:ascii="Montserrat" w:hAnsi="Montserrat"/>
          <w:sz w:val="24"/>
        </w:rPr>
      </w:pPr>
      <w:r w:rsidRPr="00F75AFA">
        <w:rPr>
          <w:rFonts w:ascii="Montserrat" w:hAnsi="Montserrat"/>
          <w:sz w:val="24"/>
        </w:rPr>
        <w:t>Fortunately, Dragon wanted answers more than he wanted vengence</w:t>
      </w:r>
    </w:p>
    <w:p w:rsidR="00864886" w:rsidRPr="00F75AFA" w:rsidRDefault="00864886">
      <w:pPr>
        <w:pStyle w:val="0DraftNormal"/>
        <w:rPr>
          <w:rFonts w:ascii="Montserrat" w:hAnsi="Montserrat"/>
          <w:sz w:val="24"/>
        </w:rPr>
      </w:pPr>
      <w:r w:rsidRPr="00F75AFA">
        <w:rPr>
          <w:rFonts w:ascii="Montserrat" w:hAnsi="Montserrat"/>
          <w:sz w:val="24"/>
        </w:rPr>
        <w:t>Phoenix told him point blank that she had gone insane, and there were now two of her, and they were at war</w:t>
      </w:r>
    </w:p>
    <w:p w:rsidR="00864886" w:rsidRPr="00F75AFA" w:rsidRDefault="00864886">
      <w:pPr>
        <w:pStyle w:val="0DraftNormal"/>
        <w:rPr>
          <w:rFonts w:ascii="Montserrat" w:hAnsi="Montserrat"/>
          <w:sz w:val="24"/>
        </w:rPr>
      </w:pPr>
      <w:r w:rsidRPr="00F75AFA">
        <w:rPr>
          <w:rFonts w:ascii="Montserrat" w:hAnsi="Montserrat"/>
          <w:sz w:val="24"/>
        </w:rPr>
        <w:t>Dragon stopped to listen, and Phoenix explained what had happened to Dani, and why, and that Dani was still alive and captive in the mind of her nemesis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 least someone was thinking</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Dragon reviewed the information he had, and devised a simple defense against possession-mirrored sunglasses-and placed Phoenix under house arrest, with himself as guard, while instructing their friends to be on the look out for Alex</w:t>
      </w:r>
    </w:p>
    <w:p w:rsidR="00864886" w:rsidRPr="00F75AFA" w:rsidRDefault="00864886">
      <w:pPr>
        <w:pStyle w:val="0DraftNormal"/>
        <w:rPr>
          <w:rFonts w:ascii="Montserrat" w:hAnsi="Montserrat"/>
          <w:sz w:val="24"/>
        </w:rPr>
      </w:pPr>
      <w:r w:rsidRPr="00F75AFA">
        <w:rPr>
          <w:rFonts w:ascii="Montserrat" w:hAnsi="Montserrat"/>
          <w:sz w:val="24"/>
        </w:rPr>
        <w:t>They were to escort her to him at once</w:t>
      </w:r>
    </w:p>
    <w:p w:rsidR="00864886" w:rsidRPr="00F75AFA" w:rsidRDefault="00864886">
      <w:pPr>
        <w:pStyle w:val="0DraftNormal"/>
        <w:rPr>
          <w:rFonts w:ascii="Montserrat" w:hAnsi="Montserrat"/>
          <w:sz w:val="24"/>
        </w:rPr>
      </w:pPr>
      <w:r w:rsidRPr="00F75AFA">
        <w:rPr>
          <w:rFonts w:ascii="Montserrat" w:hAnsi="Montserrat"/>
          <w:sz w:val="24"/>
        </w:rPr>
        <w:t>When Chris and Jon arrived with Alex between them, they all got a shock</w:t>
      </w:r>
    </w:p>
    <w:p w:rsidR="00864886" w:rsidRPr="00F75AFA" w:rsidRDefault="00864886">
      <w:pPr>
        <w:pStyle w:val="0DraftNormal"/>
        <w:rPr>
          <w:rFonts w:ascii="Montserrat" w:hAnsi="Montserrat"/>
          <w:sz w:val="24"/>
        </w:rPr>
      </w:pPr>
      <w:r w:rsidRPr="00F75AFA">
        <w:rPr>
          <w:rFonts w:ascii="Montserrat" w:hAnsi="Montserrat"/>
          <w:sz w:val="24"/>
        </w:rPr>
        <w:t>Alex was in fact Danielle</w:t>
      </w:r>
    </w:p>
    <w:p w:rsidR="00864886" w:rsidRPr="00F75AFA" w:rsidRDefault="00864886">
      <w:pPr>
        <w:pStyle w:val="0DraftNormal"/>
        <w:rPr>
          <w:rFonts w:ascii="Montserrat" w:hAnsi="Montserrat"/>
          <w:sz w:val="24"/>
        </w:rPr>
      </w:pPr>
      <w:r w:rsidRPr="00F75AFA">
        <w:rPr>
          <w:rFonts w:ascii="Montserrat" w:hAnsi="Montserrat"/>
          <w:sz w:val="24"/>
        </w:rPr>
        <w:t>Alex had jumped to another host, and Dani had been left in sole possession of her body</w:t>
      </w:r>
    </w:p>
    <w:p w:rsidR="00864886" w:rsidRPr="00F75AFA" w:rsidRDefault="00864886">
      <w:pPr>
        <w:pStyle w:val="0DraftNormal"/>
        <w:rPr>
          <w:rFonts w:ascii="Montserrat" w:hAnsi="Montserrat"/>
          <w:sz w:val="24"/>
        </w:rPr>
      </w:pPr>
      <w:r w:rsidRPr="00F75AFA">
        <w:rPr>
          <w:rFonts w:ascii="Montserrat" w:hAnsi="Montserrat"/>
          <w:sz w:val="24"/>
        </w:rPr>
        <w:t>They conferred with Phoenix, and decided that it was simply a glitch in how her power worked</w:t>
      </w:r>
    </w:p>
    <w:p w:rsidR="00864886" w:rsidRPr="00F75AFA" w:rsidRDefault="00864886">
      <w:pPr>
        <w:pStyle w:val="0DraftNormal"/>
        <w:rPr>
          <w:rFonts w:ascii="Montserrat" w:hAnsi="Montserrat"/>
          <w:sz w:val="24"/>
        </w:rPr>
      </w:pPr>
      <w:r w:rsidRPr="00F75AFA">
        <w:rPr>
          <w:rFonts w:ascii="Montserrat" w:hAnsi="Montserrat"/>
          <w:sz w:val="24"/>
        </w:rPr>
        <w:t>She destroyed her own body, to translate into thought, but did not destroy the body of hosts she passed through</w:t>
      </w:r>
    </w:p>
    <w:p w:rsidR="00864886" w:rsidRPr="00F75AFA" w:rsidRDefault="00864886">
      <w:pPr>
        <w:pStyle w:val="0DraftNormal"/>
        <w:rPr>
          <w:rFonts w:ascii="Montserrat" w:hAnsi="Montserrat"/>
          <w:sz w:val="24"/>
        </w:rPr>
      </w:pPr>
      <w:r w:rsidRPr="00F75AFA">
        <w:rPr>
          <w:rFonts w:ascii="Montserrat" w:hAnsi="Montserrat"/>
          <w:sz w:val="24"/>
        </w:rPr>
        <w:t>Her power had interpreted that body as belonging to a host and left it, and Danielle, intact</w:t>
      </w:r>
    </w:p>
    <w:p w:rsidR="00864886" w:rsidRPr="00F75AFA" w:rsidRDefault="00864886">
      <w:pPr>
        <w:pStyle w:val="0DraftNormal"/>
        <w:rPr>
          <w:rFonts w:ascii="Montserrat" w:hAnsi="Montserrat"/>
          <w:sz w:val="24"/>
        </w:rPr>
      </w:pPr>
      <w:r w:rsidRPr="00F75AFA">
        <w:rPr>
          <w:rFonts w:ascii="Montserrat" w:hAnsi="Montserrat"/>
          <w:sz w:val="24"/>
        </w:rPr>
        <w:t>By no means did it mean that Alex was now totally disembodied</w:t>
      </w:r>
    </w:p>
    <w:p w:rsidR="00864886" w:rsidRPr="00F75AFA" w:rsidRDefault="00864886">
      <w:pPr>
        <w:pStyle w:val="0DraftNormal"/>
        <w:rPr>
          <w:rFonts w:ascii="Montserrat" w:hAnsi="Montserrat"/>
          <w:sz w:val="24"/>
        </w:rPr>
      </w:pPr>
      <w:r w:rsidRPr="00F75AFA">
        <w:rPr>
          <w:rFonts w:ascii="Montserrat" w:hAnsi="Montserrat"/>
          <w:sz w:val="24"/>
        </w:rPr>
        <w:t>Dani discovered one of the more unsettling consequences of resurrection, when the group tried to deal with Dani’s corpse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Other people have a way of teaching you more about yourself</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Dani established quickly that some of Phoenix’s abilities were innate to her design</w:t>
      </w:r>
    </w:p>
    <w:p w:rsidR="00864886" w:rsidRPr="00F75AFA" w:rsidRDefault="00864886">
      <w:pPr>
        <w:pStyle w:val="0DraftNormal"/>
        <w:rPr>
          <w:rFonts w:ascii="Montserrat" w:hAnsi="Montserrat"/>
          <w:sz w:val="24"/>
        </w:rPr>
      </w:pPr>
      <w:r w:rsidRPr="00F75AFA">
        <w:rPr>
          <w:rFonts w:ascii="Montserrat" w:hAnsi="Montserrat"/>
          <w:sz w:val="24"/>
        </w:rPr>
        <w:t>Living now in a copy of her own brain, she discovered that it was ridiculously easy to become male</w:t>
      </w:r>
    </w:p>
    <w:p w:rsidR="00864886" w:rsidRPr="00F75AFA" w:rsidRDefault="00864886">
      <w:pPr>
        <w:pStyle w:val="0DraftNormal"/>
        <w:rPr>
          <w:rFonts w:ascii="Montserrat" w:hAnsi="Montserrat"/>
          <w:sz w:val="24"/>
        </w:rPr>
      </w:pPr>
      <w:r w:rsidRPr="00F75AFA">
        <w:rPr>
          <w:rFonts w:ascii="Montserrat" w:hAnsi="Montserrat"/>
          <w:sz w:val="24"/>
        </w:rPr>
        <w:t>For reasons Dragon insisted on, Dani and Phoenix were locked in together</w:t>
      </w:r>
    </w:p>
    <w:p w:rsidR="00864886" w:rsidRPr="00F75AFA" w:rsidRDefault="00864886">
      <w:pPr>
        <w:pStyle w:val="0DraftNormal"/>
        <w:rPr>
          <w:rFonts w:ascii="Montserrat" w:hAnsi="Montserrat"/>
          <w:sz w:val="24"/>
        </w:rPr>
      </w:pPr>
      <w:r w:rsidRPr="00F75AFA">
        <w:rPr>
          <w:rFonts w:ascii="Montserrat" w:hAnsi="Montserrat"/>
          <w:sz w:val="24"/>
        </w:rPr>
        <w:t>With nothing better to do, Dani’s thoughts had turned to sexual diversion</w:t>
      </w:r>
    </w:p>
    <w:p w:rsidR="00864886" w:rsidRPr="00F75AFA" w:rsidRDefault="00864886">
      <w:pPr>
        <w:pStyle w:val="0DraftNormal"/>
        <w:rPr>
          <w:rFonts w:ascii="Montserrat" w:hAnsi="Montserrat"/>
          <w:sz w:val="24"/>
        </w:rPr>
      </w:pPr>
      <w:r w:rsidRPr="00F75AFA">
        <w:rPr>
          <w:rFonts w:ascii="Montserrat" w:hAnsi="Montserrat"/>
          <w:sz w:val="24"/>
        </w:rPr>
        <w:t>Phoenix had been a bit disturbed at being stroked and caressed by a copy of herself, even knowing that it was Dani in that body</w:t>
      </w:r>
    </w:p>
    <w:p w:rsidR="00864886" w:rsidRPr="00F75AFA" w:rsidRDefault="00864886">
      <w:pPr>
        <w:pStyle w:val="0DraftNormal"/>
        <w:rPr>
          <w:rFonts w:ascii="Montserrat" w:hAnsi="Montserrat"/>
          <w:sz w:val="24"/>
        </w:rPr>
      </w:pPr>
      <w:r w:rsidRPr="00F75AFA">
        <w:rPr>
          <w:rFonts w:ascii="Montserrat" w:hAnsi="Montserrat"/>
          <w:sz w:val="24"/>
        </w:rPr>
        <w:t>Dani had joked that perhaps she would be more confortable with a male version of herself, when the change occurred</w:t>
      </w:r>
    </w:p>
    <w:p w:rsidR="00864886" w:rsidRPr="00F75AFA" w:rsidRDefault="00864886">
      <w:pPr>
        <w:pStyle w:val="0DraftNormal"/>
        <w:rPr>
          <w:rFonts w:ascii="Montserrat" w:hAnsi="Montserrat"/>
          <w:sz w:val="24"/>
        </w:rPr>
      </w:pPr>
      <w:r w:rsidRPr="00F75AFA">
        <w:rPr>
          <w:rFonts w:ascii="Montserrat" w:hAnsi="Montserrat"/>
          <w:sz w:val="24"/>
        </w:rPr>
        <w:t>That provided a bit of distraction as Phoenix related how that reflex had troubled her as a child</w:t>
      </w:r>
    </w:p>
    <w:p w:rsidR="00864886" w:rsidRPr="00F75AFA" w:rsidRDefault="00864886">
      <w:pPr>
        <w:pStyle w:val="0DraftNormal"/>
        <w:rPr>
          <w:rFonts w:ascii="Montserrat" w:hAnsi="Montserrat"/>
          <w:sz w:val="24"/>
        </w:rPr>
      </w:pPr>
      <w:r w:rsidRPr="00F75AFA">
        <w:rPr>
          <w:rFonts w:ascii="Montserrat" w:hAnsi="Montserrat"/>
          <w:sz w:val="24"/>
        </w:rPr>
        <w:t>Dani’s interest in her did not fade, and Phoenix was sorely tempted by him</w:t>
      </w:r>
    </w:p>
    <w:p w:rsidR="00864886" w:rsidRPr="00F75AFA" w:rsidRDefault="00864886">
      <w:pPr>
        <w:pStyle w:val="0DraftNormal"/>
        <w:rPr>
          <w:rFonts w:ascii="Montserrat" w:hAnsi="Montserrat"/>
          <w:sz w:val="24"/>
        </w:rPr>
      </w:pPr>
      <w:r w:rsidRPr="00F75AFA">
        <w:rPr>
          <w:rFonts w:ascii="Montserrat" w:hAnsi="Montserrat"/>
          <w:sz w:val="24"/>
        </w:rPr>
        <w:t>Just when she thought it would finally happen, she was ripped out of his arms and into her twin’s place</w:t>
      </w:r>
    </w:p>
    <w:p w:rsidR="00864886" w:rsidRPr="00F75AFA" w:rsidRDefault="00864886">
      <w:pPr>
        <w:pStyle w:val="0DraftNormal"/>
        <w:rPr>
          <w:rFonts w:ascii="Montserrat" w:hAnsi="Montserrat"/>
          <w:sz w:val="24"/>
        </w:rPr>
      </w:pPr>
      <w:r w:rsidRPr="00F75AFA">
        <w:rPr>
          <w:rFonts w:ascii="Montserrat" w:hAnsi="Montserrat"/>
          <w:sz w:val="24"/>
        </w:rPr>
        <w:t>Alex had bedded down with a stranger when she noticed what Phoenix and Dani were up to</w:t>
      </w:r>
    </w:p>
    <w:p w:rsidR="00864886" w:rsidRPr="00F75AFA" w:rsidRDefault="00864886">
      <w:pPr>
        <w:pStyle w:val="0DraftNormal"/>
        <w:rPr>
          <w:rFonts w:ascii="Montserrat" w:hAnsi="Montserrat"/>
          <w:sz w:val="24"/>
        </w:rPr>
      </w:pPr>
      <w:r w:rsidRPr="00F75AFA">
        <w:rPr>
          <w:rFonts w:ascii="Montserrat" w:hAnsi="Montserrat"/>
          <w:sz w:val="24"/>
        </w:rPr>
        <w:t>Out of sheer spite, she interfered, but at the same itme, she had a message for her friends, and she took the opportunity-once Dani was done with her-to deliver that message</w:t>
      </w:r>
    </w:p>
    <w:p w:rsidR="00864886" w:rsidRPr="00F75AFA" w:rsidRDefault="00864886">
      <w:pPr>
        <w:pStyle w:val="0DraftNormal"/>
        <w:rPr>
          <w:rFonts w:ascii="Montserrat" w:hAnsi="Montserrat"/>
          <w:sz w:val="24"/>
        </w:rPr>
      </w:pPr>
      <w:r w:rsidRPr="00F75AFA">
        <w:rPr>
          <w:rFonts w:ascii="Montserrat" w:hAnsi="Montserrat"/>
          <w:sz w:val="24"/>
        </w:rPr>
        <w:t>She apologised to Dani for what had happened, trying to explain her reasoning, and warned him to tell the others that it would be in their own interest to avoid both Phoenix and herself until their conflict was resolved</w:t>
      </w:r>
    </w:p>
    <w:p w:rsidR="00864886" w:rsidRPr="00F75AFA" w:rsidRDefault="00864886">
      <w:pPr>
        <w:pStyle w:val="0DraftNormal"/>
        <w:rPr>
          <w:rFonts w:ascii="Montserrat" w:hAnsi="Montserrat"/>
          <w:sz w:val="24"/>
        </w:rPr>
      </w:pPr>
      <w:r w:rsidRPr="00F75AFA">
        <w:rPr>
          <w:rFonts w:ascii="Montserrat" w:hAnsi="Montserrat"/>
          <w:sz w:val="24"/>
        </w:rPr>
        <w:t>Neither of them wanted their friends to get hurt, but would not hesitate to use any means possible to ensure their own survival, including using them</w:t>
      </w:r>
    </w:p>
    <w:p w:rsidR="00864886" w:rsidRPr="00F75AFA" w:rsidRDefault="00864886">
      <w:pPr>
        <w:pStyle w:val="0DraftNormal"/>
        <w:rPr>
          <w:rFonts w:ascii="Montserrat" w:hAnsi="Montserrat"/>
          <w:sz w:val="24"/>
        </w:rPr>
      </w:pPr>
      <w:r w:rsidRPr="00F75AFA">
        <w:rPr>
          <w:rFonts w:ascii="Montserrat" w:hAnsi="Montserrat"/>
          <w:sz w:val="24"/>
        </w:rPr>
        <w:t>She then switched places again, leaving Phoenix to deal with the aftermath of that announcement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Duel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agreed, for the most part, and removed herself from their company as soon as possible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Notes</w:t>
      </w: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 xml:space="preserve">Phoenix, Chris, Jon, Dragon, Dani, Angel </w:t>
      </w:r>
    </w:p>
    <w:p w:rsidR="00864886" w:rsidRPr="00F75AFA" w:rsidRDefault="00864886">
      <w:pPr>
        <w:pStyle w:val="0DraftNormal"/>
        <w:rPr>
          <w:rFonts w:ascii="Montserrat" w:hAnsi="Montserrat"/>
          <w:sz w:val="24"/>
        </w:rPr>
      </w:pPr>
      <w:r w:rsidRPr="00F75AFA">
        <w:rPr>
          <w:rFonts w:ascii="Montserrat" w:hAnsi="Montserrat"/>
          <w:sz w:val="24"/>
        </w:rPr>
        <w:t xml:space="preserve">Annex, morning.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After a tense week, attending classes and waiting for the bomb to drop, Phoenix decided to slip out for the weekend, hoping to lure her nemesis out</w:t>
      </w:r>
    </w:p>
    <w:p w:rsidR="00864886" w:rsidRPr="00F75AFA" w:rsidRDefault="00864886">
      <w:pPr>
        <w:pStyle w:val="0DraftNormal"/>
        <w:rPr>
          <w:rFonts w:ascii="Montserrat" w:hAnsi="Montserrat"/>
          <w:sz w:val="24"/>
        </w:rPr>
      </w:pPr>
      <w:r w:rsidRPr="00F75AFA">
        <w:rPr>
          <w:rFonts w:ascii="Montserrat" w:hAnsi="Montserrat"/>
          <w:sz w:val="24"/>
        </w:rPr>
        <w:t>A showdown was inevitable, but if at all possible, had to be completely unnoticed or she and her enemy would both lose</w:t>
      </w:r>
    </w:p>
    <w:p w:rsidR="00864886" w:rsidRPr="00F75AFA" w:rsidRDefault="00864886">
      <w:pPr>
        <w:pStyle w:val="0DraftNormal"/>
        <w:rPr>
          <w:rFonts w:ascii="Montserrat" w:hAnsi="Montserrat"/>
          <w:sz w:val="24"/>
        </w:rPr>
      </w:pPr>
      <w:r w:rsidRPr="00F75AFA">
        <w:rPr>
          <w:rFonts w:ascii="Montserrat" w:hAnsi="Montserrat"/>
          <w:sz w:val="24"/>
        </w:rPr>
        <w:t>She had argued the necessity all week, and finally decided to take the matter into her own hands</w:t>
      </w:r>
    </w:p>
    <w:p w:rsidR="00864886" w:rsidRPr="00F75AFA" w:rsidRDefault="00864886">
      <w:pPr>
        <w:pStyle w:val="0DraftNormal"/>
        <w:rPr>
          <w:rFonts w:ascii="Montserrat" w:hAnsi="Montserrat"/>
          <w:sz w:val="24"/>
        </w:rPr>
      </w:pPr>
      <w:r w:rsidRPr="00F75AFA">
        <w:rPr>
          <w:rFonts w:ascii="Montserrat" w:hAnsi="Montserrat"/>
          <w:sz w:val="24"/>
        </w:rPr>
        <w:t>At breakfast, Phoenix laid down the law, for all the good it did her</w:t>
      </w:r>
    </w:p>
    <w:p w:rsidR="00864886" w:rsidRPr="00F75AFA" w:rsidRDefault="00864886">
      <w:pPr>
        <w:pStyle w:val="0DraftNormal"/>
        <w:rPr>
          <w:rFonts w:ascii="Montserrat" w:hAnsi="Montserrat"/>
          <w:sz w:val="24"/>
        </w:rPr>
      </w:pPr>
      <w:r w:rsidRPr="00F75AFA">
        <w:rPr>
          <w:rFonts w:ascii="Montserrat" w:hAnsi="Montserrat"/>
          <w:sz w:val="24"/>
        </w:rPr>
        <w:t>Angel arrived and was introduced by Dani to all</w:t>
      </w:r>
    </w:p>
    <w:p w:rsidR="00864886" w:rsidRPr="00F75AFA" w:rsidRDefault="00864886">
      <w:pPr>
        <w:pStyle w:val="0DraftNormal"/>
        <w:rPr>
          <w:rFonts w:ascii="Montserrat" w:hAnsi="Montserrat"/>
          <w:sz w:val="24"/>
        </w:rPr>
      </w:pPr>
      <w:r w:rsidRPr="00F75AFA">
        <w:rPr>
          <w:rFonts w:ascii="Montserrat" w:hAnsi="Montserrat"/>
          <w:sz w:val="24"/>
        </w:rPr>
        <w:t>Angel was given the tour of the house, which explained why household and certain members of the staff tended to go about nude</w:t>
      </w:r>
    </w:p>
    <w:p w:rsidR="00864886" w:rsidRPr="00F75AFA" w:rsidRDefault="00864886">
      <w:pPr>
        <w:pStyle w:val="0DraftNormal"/>
        <w:rPr>
          <w:rFonts w:ascii="Montserrat" w:hAnsi="Montserrat"/>
          <w:sz w:val="24"/>
        </w:rPr>
      </w:pPr>
      <w:r w:rsidRPr="00F75AFA">
        <w:rPr>
          <w:rFonts w:ascii="Montserrat" w:hAnsi="Montserrat"/>
          <w:sz w:val="24"/>
        </w:rPr>
        <w:t>The privacy of the estate not only allowed them to go outside nude, but freed them to indulge in the unique exercise of their minds</w:t>
      </w:r>
    </w:p>
    <w:p w:rsidR="00864886" w:rsidRPr="00F75AFA" w:rsidRDefault="00864886">
      <w:pPr>
        <w:pStyle w:val="0DraftNormal"/>
        <w:rPr>
          <w:rFonts w:ascii="Montserrat" w:hAnsi="Montserrat"/>
          <w:sz w:val="24"/>
        </w:rPr>
      </w:pPr>
      <w:r w:rsidRPr="00F75AFA">
        <w:rPr>
          <w:rFonts w:ascii="Montserrat" w:hAnsi="Montserrat"/>
          <w:sz w:val="24"/>
        </w:rPr>
        <w:t>Angel’s presence ensured that no one openly debated Phoenix’s plans for the weekend</w:t>
      </w:r>
    </w:p>
    <w:p w:rsidR="00864886" w:rsidRPr="00F75AFA" w:rsidRDefault="00864886">
      <w:pPr>
        <w:pStyle w:val="0DraftNormal"/>
        <w:rPr>
          <w:rFonts w:ascii="Montserrat" w:hAnsi="Montserrat"/>
          <w:sz w:val="24"/>
        </w:rPr>
      </w:pPr>
      <w:r w:rsidRPr="00F75AFA">
        <w:rPr>
          <w:rFonts w:ascii="Montserrat" w:hAnsi="Montserrat"/>
          <w:sz w:val="24"/>
        </w:rPr>
        <w:t>In spite of that, the matter was discussed indirectly, both with Phoenix, and privately amongst themselves in groups</w:t>
      </w:r>
    </w:p>
    <w:p w:rsidR="00864886" w:rsidRPr="00F75AFA" w:rsidRDefault="00864886">
      <w:pPr>
        <w:pStyle w:val="0DraftNormal"/>
        <w:rPr>
          <w:rFonts w:ascii="Montserrat" w:hAnsi="Montserrat"/>
          <w:sz w:val="24"/>
        </w:rPr>
      </w:pPr>
      <w:r w:rsidRPr="00F75AFA">
        <w:rPr>
          <w:rFonts w:ascii="Montserrat" w:hAnsi="Montserrat"/>
          <w:sz w:val="24"/>
        </w:rPr>
        <w:t>Chris and Jon were determined to protect Phoenix</w:t>
      </w:r>
    </w:p>
    <w:p w:rsidR="00864886" w:rsidRPr="00F75AFA" w:rsidRDefault="00864886">
      <w:pPr>
        <w:pStyle w:val="0DraftNormal"/>
        <w:rPr>
          <w:rFonts w:ascii="Montserrat" w:hAnsi="Montserrat"/>
          <w:sz w:val="24"/>
        </w:rPr>
      </w:pPr>
      <w:r w:rsidRPr="00F75AFA">
        <w:rPr>
          <w:rFonts w:ascii="Montserrat" w:hAnsi="Montserrat"/>
          <w:sz w:val="24"/>
        </w:rPr>
        <w:t>Dragon and Dani argued over the necessity of Phoenix’s intentions</w:t>
      </w:r>
    </w:p>
    <w:p w:rsidR="00864886" w:rsidRPr="00F75AFA" w:rsidRDefault="00864886">
      <w:pPr>
        <w:pStyle w:val="0DraftNormal"/>
        <w:rPr>
          <w:rFonts w:ascii="Montserrat" w:hAnsi="Montserrat"/>
          <w:sz w:val="24"/>
        </w:rPr>
      </w:pPr>
      <w:r w:rsidRPr="00F75AFA">
        <w:rPr>
          <w:rFonts w:ascii="Montserrat" w:hAnsi="Montserrat"/>
          <w:sz w:val="24"/>
        </w:rPr>
        <w:t>Phoenix dealt with Angel’s questions regarding what she chanced to overhear rather straight forwardly</w:t>
      </w:r>
    </w:p>
    <w:p w:rsidR="00864886" w:rsidRPr="00F75AFA" w:rsidRDefault="00864886">
      <w:pPr>
        <w:pStyle w:val="0DraftNormal"/>
        <w:rPr>
          <w:rFonts w:ascii="Montserrat" w:hAnsi="Montserrat"/>
          <w:sz w:val="24"/>
        </w:rPr>
      </w:pPr>
      <w:r w:rsidRPr="00F75AFA">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rsidR="00864886" w:rsidRPr="00F75AFA" w:rsidRDefault="00864886">
      <w:pPr>
        <w:pStyle w:val="0DraftNormal"/>
        <w:rPr>
          <w:rFonts w:ascii="Montserrat" w:hAnsi="Montserrat"/>
          <w:sz w:val="24"/>
        </w:rPr>
      </w:pPr>
      <w:r w:rsidRPr="00F75AFA">
        <w:rPr>
          <w:rFonts w:ascii="Montserrat" w:hAnsi="Montserrat"/>
          <w:sz w:val="24"/>
        </w:rPr>
        <w:t>Phoenix’s assertions were underscored by the ever present staff, her secret could not possibly keep</w:t>
      </w:r>
    </w:p>
    <w:p w:rsidR="00864886" w:rsidRPr="00F75AFA" w:rsidRDefault="00864886">
      <w:pPr>
        <w:pStyle w:val="0DraftNormal"/>
        <w:rPr>
          <w:rFonts w:ascii="Montserrat" w:hAnsi="Montserrat"/>
          <w:sz w:val="24"/>
        </w:rPr>
      </w:pPr>
      <w:r w:rsidRPr="00F75AFA">
        <w:rPr>
          <w:rFonts w:ascii="Montserrat" w:hAnsi="Montserrat"/>
          <w:sz w:val="24"/>
        </w:rPr>
        <w:t>Angel could not help but admire Phoenix as she left to go face certain destruction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Dani, Angel</w:t>
      </w:r>
    </w:p>
    <w:p w:rsidR="00864886" w:rsidRPr="00F75AFA" w:rsidRDefault="00864886">
      <w:pPr>
        <w:pStyle w:val="0DraftNormal"/>
        <w:rPr>
          <w:rFonts w:ascii="Montserrat" w:hAnsi="Montserrat"/>
          <w:sz w:val="24"/>
        </w:rPr>
      </w:pPr>
      <w:r w:rsidRPr="00F75AFA">
        <w:rPr>
          <w:rFonts w:ascii="Montserrat" w:hAnsi="Montserrat"/>
          <w:sz w:val="24"/>
        </w:rPr>
        <w:t>Annex Atrium, afternoon and evening.</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Dani was honoring his friend’s request, it was a matter of grave necessity</w:t>
      </w:r>
    </w:p>
    <w:p w:rsidR="00864886" w:rsidRPr="00F75AFA" w:rsidRDefault="00864886">
      <w:pPr>
        <w:pStyle w:val="0DraftNormal"/>
        <w:rPr>
          <w:rFonts w:ascii="Montserrat" w:hAnsi="Montserrat"/>
          <w:sz w:val="24"/>
        </w:rPr>
      </w:pPr>
      <w:r w:rsidRPr="00F75AFA">
        <w:rPr>
          <w:rFonts w:ascii="Montserrat" w:hAnsi="Montserrat"/>
          <w:sz w:val="24"/>
        </w:rPr>
        <w:t>Dani had invited a friend to the Annex to distract him, because he was unnaturally attuned to the two combatants</w:t>
      </w:r>
    </w:p>
    <w:p w:rsidR="00864886" w:rsidRPr="00F75AFA" w:rsidRDefault="00864886">
      <w:pPr>
        <w:pStyle w:val="0DraftNormal"/>
        <w:rPr>
          <w:rFonts w:ascii="Montserrat" w:hAnsi="Montserrat"/>
          <w:sz w:val="24"/>
        </w:rPr>
      </w:pPr>
      <w:r w:rsidRPr="00F75AFA">
        <w:rPr>
          <w:rFonts w:ascii="Montserrat" w:hAnsi="Montserrat"/>
          <w:sz w:val="24"/>
        </w:rPr>
        <w:t>Angel, an old friend, was as good as her name, and Dani was well on his way to falling in love again</w:t>
      </w:r>
    </w:p>
    <w:p w:rsidR="00864886" w:rsidRPr="00F75AFA" w:rsidRDefault="00864886">
      <w:pPr>
        <w:pStyle w:val="0DraftNormal"/>
        <w:rPr>
          <w:rFonts w:ascii="Montserrat" w:hAnsi="Montserrat"/>
          <w:sz w:val="24"/>
        </w:rPr>
      </w:pPr>
      <w:r w:rsidRPr="00F75AFA">
        <w:rPr>
          <w:rFonts w:ascii="Montserrat" w:hAnsi="Montserrat"/>
          <w:sz w:val="24"/>
        </w:rPr>
        <w:t>The two of them had been skinny-dipping in the upper pool, and started making out as Dragon and Alex embraced</w:t>
      </w:r>
    </w:p>
    <w:p w:rsidR="00864886" w:rsidRPr="00F75AFA" w:rsidRDefault="00864886">
      <w:pPr>
        <w:pStyle w:val="0DraftNormal"/>
        <w:rPr>
          <w:rFonts w:ascii="Montserrat" w:hAnsi="Montserrat"/>
          <w:sz w:val="24"/>
        </w:rPr>
      </w:pPr>
      <w:r w:rsidRPr="00F75AFA">
        <w:rPr>
          <w:rFonts w:ascii="Montserrat" w:hAnsi="Montserrat"/>
          <w:sz w:val="24"/>
        </w:rPr>
        <w:t>Dani realized that he was picking up everything, a confusion of erotic sensations and fearful anxiety combined</w:t>
      </w:r>
    </w:p>
    <w:p w:rsidR="00864886" w:rsidRPr="00F75AFA" w:rsidRDefault="00864886">
      <w:pPr>
        <w:pStyle w:val="0DraftNormal"/>
        <w:rPr>
          <w:rFonts w:ascii="Montserrat" w:hAnsi="Montserrat"/>
          <w:sz w:val="24"/>
        </w:rPr>
      </w:pPr>
      <w:r w:rsidRPr="00F75AFA">
        <w:rPr>
          <w:rFonts w:ascii="Montserrat" w:hAnsi="Montserrat"/>
          <w:sz w:val="24"/>
        </w:rPr>
        <w:t>Angel was infected by his intense arousal, and the two of them ended up going at it right there beside the pool</w:t>
      </w:r>
    </w:p>
    <w:p w:rsidR="00864886" w:rsidRPr="00F75AFA" w:rsidRDefault="00864886">
      <w:pPr>
        <w:pStyle w:val="0DraftNormal"/>
        <w:rPr>
          <w:rFonts w:ascii="Montserrat" w:hAnsi="Montserrat"/>
          <w:sz w:val="24"/>
        </w:rPr>
      </w:pPr>
      <w:r w:rsidRPr="00F75AFA">
        <w:rPr>
          <w:rFonts w:ascii="Montserrat" w:hAnsi="Montserrat"/>
          <w:sz w:val="24"/>
        </w:rPr>
        <w:t xml:space="preserve">Dani and Angel finished about when Dragon and Alex did, </w:t>
      </w:r>
    </w:p>
    <w:p w:rsidR="00864886" w:rsidRPr="00F75AFA" w:rsidRDefault="00864886">
      <w:pPr>
        <w:pStyle w:val="0DraftNormal"/>
        <w:rPr>
          <w:rFonts w:ascii="Montserrat" w:hAnsi="Montserrat"/>
          <w:sz w:val="24"/>
        </w:rPr>
      </w:pPr>
      <w:r w:rsidRPr="00F75AFA">
        <w:rPr>
          <w:rFonts w:ascii="Montserrat" w:hAnsi="Montserrat"/>
          <w:sz w:val="24"/>
        </w:rPr>
        <w:t>Dani and Angel climbed back in the pool to cool down and unwind, swimming and taking turns diving off the rocks into the lower pool</w:t>
      </w:r>
    </w:p>
    <w:p w:rsidR="00864886" w:rsidRPr="00F75AFA" w:rsidRDefault="00864886">
      <w:pPr>
        <w:pStyle w:val="0DraftNormal"/>
        <w:rPr>
          <w:rFonts w:ascii="Montserrat" w:hAnsi="Montserrat"/>
          <w:sz w:val="24"/>
        </w:rPr>
      </w:pPr>
      <w:r w:rsidRPr="00F75AFA">
        <w:rPr>
          <w:rFonts w:ascii="Montserrat" w:hAnsi="Montserrat"/>
          <w:sz w:val="24"/>
        </w:rPr>
        <w:t>Dani felt only a spike of alarm when the device cut off Phoenix’s resonnance, but the shock of her death penetrated as he was preparing to dive</w:t>
      </w:r>
    </w:p>
    <w:p w:rsidR="00864886" w:rsidRPr="00F75AFA" w:rsidRDefault="00864886">
      <w:pPr>
        <w:pStyle w:val="0DraftNormal"/>
        <w:rPr>
          <w:rFonts w:ascii="Montserrat" w:hAnsi="Montserrat"/>
          <w:sz w:val="24"/>
        </w:rPr>
      </w:pPr>
      <w:r w:rsidRPr="00F75AFA">
        <w:rPr>
          <w:rFonts w:ascii="Montserrat" w:hAnsi="Montserrat"/>
          <w:sz w:val="24"/>
        </w:rPr>
        <w:t>Angel did not see the sudden transformation but heard Dani scream in pain as she fell into the water</w:t>
      </w:r>
    </w:p>
    <w:p w:rsidR="00864886" w:rsidRPr="00F75AFA" w:rsidRDefault="00864886">
      <w:pPr>
        <w:pStyle w:val="0DraftNormal"/>
        <w:rPr>
          <w:rFonts w:ascii="Montserrat" w:hAnsi="Montserrat"/>
          <w:sz w:val="24"/>
        </w:rPr>
      </w:pPr>
      <w:r w:rsidRPr="00F75AFA">
        <w:rPr>
          <w:rFonts w:ascii="Montserrat" w:hAnsi="Montserrat"/>
          <w:sz w:val="24"/>
        </w:rPr>
        <w:t>The body she pulled out of the water fit the voice that she had heard, but there was no sign of Dani</w:t>
      </w:r>
    </w:p>
    <w:p w:rsidR="00864886" w:rsidRPr="00F75AFA" w:rsidRDefault="00864886">
      <w:pPr>
        <w:pStyle w:val="0DraftNormal"/>
        <w:rPr>
          <w:rFonts w:ascii="Montserrat" w:hAnsi="Montserrat"/>
          <w:sz w:val="24"/>
        </w:rPr>
      </w:pPr>
      <w:r w:rsidRPr="00F75AFA">
        <w:rPr>
          <w:rFonts w:ascii="Montserrat" w:hAnsi="Montserrat"/>
          <w:sz w:val="24"/>
        </w:rPr>
        <w:t>The girl, a perfect duplicate of Phoenix, was half drownded, in deep shock but still conscious</w:t>
      </w:r>
    </w:p>
    <w:p w:rsidR="00864886" w:rsidRPr="00F75AFA" w:rsidRDefault="00864886">
      <w:pPr>
        <w:pStyle w:val="0DraftNormal"/>
        <w:rPr>
          <w:rFonts w:ascii="Montserrat" w:hAnsi="Montserrat"/>
          <w:sz w:val="24"/>
        </w:rPr>
      </w:pPr>
      <w:r w:rsidRPr="00F75AFA">
        <w:rPr>
          <w:rFonts w:ascii="Montserrat" w:hAnsi="Montserrat"/>
          <w:sz w:val="24"/>
        </w:rPr>
        <w:t>Dani was struggling to make sense out of the impressions she could, looking through Alex’s eyes, saw the bodies of Phoenix, Dragon and Jon (who was apparently being beaten to death) and snapped</w:t>
      </w:r>
    </w:p>
    <w:p w:rsidR="00864886" w:rsidRPr="00F75AFA" w:rsidRDefault="00864886">
      <w:pPr>
        <w:pStyle w:val="0DraftNormal"/>
        <w:rPr>
          <w:rFonts w:ascii="Montserrat" w:hAnsi="Montserrat"/>
          <w:sz w:val="24"/>
        </w:rPr>
      </w:pPr>
      <w:r w:rsidRPr="00F75AFA">
        <w:rPr>
          <w:rFonts w:ascii="Montserrat" w:hAnsi="Montserrat"/>
          <w:sz w:val="24"/>
        </w:rPr>
        <w:t>An explosion of glass littered the atrium and backyard of the Annex</w:t>
      </w:r>
    </w:p>
    <w:p w:rsidR="00864886" w:rsidRPr="00F75AFA" w:rsidRDefault="00864886">
      <w:pPr>
        <w:pStyle w:val="0DraftNormal"/>
        <w:rPr>
          <w:rFonts w:ascii="Montserrat" w:hAnsi="Montserrat"/>
          <w:sz w:val="24"/>
        </w:rPr>
      </w:pPr>
      <w:r w:rsidRPr="00F75AFA">
        <w:rPr>
          <w:rFonts w:ascii="Montserrat" w:hAnsi="Montserrat"/>
          <w:sz w:val="24"/>
        </w:rPr>
        <w:t>Police and paramedics, already on their way to investigate a murder-rape call on campus, dispatched additional units to investigate the explosion</w:t>
      </w:r>
    </w:p>
    <w:p w:rsidR="00864886" w:rsidRPr="00F75AFA" w:rsidRDefault="00864886">
      <w:pPr>
        <w:pStyle w:val="0DraftNormal"/>
        <w:rPr>
          <w:rFonts w:ascii="Montserrat" w:hAnsi="Montserrat"/>
          <w:sz w:val="24"/>
        </w:rPr>
      </w:pPr>
      <w:r w:rsidRPr="00F75AFA">
        <w:rPr>
          <w:rFonts w:ascii="Montserrat" w:hAnsi="Montserrat"/>
          <w:sz w:val="24"/>
        </w:rPr>
        <w:t>Police responded to the “detonation” at Phoenix’s house</w:t>
      </w:r>
    </w:p>
    <w:p w:rsidR="00864886" w:rsidRPr="00F75AFA" w:rsidRDefault="00864886">
      <w:pPr>
        <w:pStyle w:val="0DraftNormal"/>
        <w:rPr>
          <w:rFonts w:ascii="Montserrat" w:hAnsi="Montserrat"/>
          <w:sz w:val="24"/>
        </w:rPr>
      </w:pPr>
      <w:r w:rsidRPr="00F75AFA">
        <w:rPr>
          <w:rFonts w:ascii="Montserrat" w:hAnsi="Montserrat"/>
          <w:sz w:val="24"/>
        </w:rPr>
        <w:t>Shock and reverberation</w:t>
      </w:r>
    </w:p>
    <w:p w:rsidR="00864886" w:rsidRPr="00F75AFA" w:rsidRDefault="00864886">
      <w:pPr>
        <w:pStyle w:val="0DraftNormal"/>
        <w:rPr>
          <w:rFonts w:ascii="Montserrat" w:hAnsi="Montserrat"/>
          <w:sz w:val="24"/>
        </w:rPr>
      </w:pPr>
      <w:r w:rsidRPr="00F75AFA">
        <w:rPr>
          <w:rFonts w:ascii="Montserrat" w:hAnsi="Montserrat"/>
          <w:sz w:val="24"/>
        </w:rPr>
        <w:t>The two naked girls found slashed by broken glass were rushed to the nearest emergency medical facility</w:t>
      </w:r>
    </w:p>
    <w:p w:rsidR="00864886" w:rsidRPr="00F75AFA" w:rsidRDefault="00864886">
      <w:pPr>
        <w:pStyle w:val="0DraftNormal"/>
        <w:rPr>
          <w:rFonts w:ascii="Montserrat" w:hAnsi="Montserrat"/>
          <w:sz w:val="24"/>
        </w:rPr>
      </w:pPr>
      <w:r w:rsidRPr="00F75AFA">
        <w:rPr>
          <w:rFonts w:ascii="Montserrat" w:hAnsi="Montserrat"/>
          <w:caps/>
          <w:sz w:val="24"/>
        </w:rPr>
        <w:t>T</w:t>
      </w:r>
      <w:r w:rsidRPr="00F75AFA">
        <w:rPr>
          <w:rFonts w:ascii="Montserrat" w:hAnsi="Montserrat"/>
          <w:sz w:val="24"/>
        </w:rPr>
        <w:t>he broken glass found both within the atrium and outside the house were added to the picture and an investigation was opened</w:t>
      </w:r>
    </w:p>
    <w:p w:rsidR="00864886" w:rsidRPr="00F75AFA" w:rsidRDefault="00864886">
      <w:pPr>
        <w:pStyle w:val="0DraftNormal"/>
        <w:rPr>
          <w:rFonts w:ascii="Montserrat" w:hAnsi="Montserrat"/>
          <w:sz w:val="24"/>
        </w:rPr>
      </w:pPr>
      <w:r w:rsidRPr="00F75AFA">
        <w:rPr>
          <w:rFonts w:ascii="Montserrat" w:hAnsi="Montserrat"/>
          <w:sz w:val="24"/>
        </w:rPr>
        <w:t>Dani’s examination turned up other disturbing details</w:t>
      </w:r>
    </w:p>
    <w:p w:rsidR="00864886" w:rsidRPr="00F75AFA" w:rsidRDefault="00864886">
      <w:pPr>
        <w:pStyle w:val="0DraftNormal"/>
        <w:rPr>
          <w:rFonts w:ascii="Montserrat" w:hAnsi="Montserrat"/>
          <w:sz w:val="24"/>
        </w:rPr>
      </w:pPr>
      <w:r w:rsidRPr="00F75AFA">
        <w:rPr>
          <w:rFonts w:ascii="Montserrat" w:hAnsi="Montserrat"/>
          <w:sz w:val="24"/>
        </w:rPr>
        <w:t>Her body gave every sign of having been raped if lacking only one detail</w:t>
      </w:r>
    </w:p>
    <w:p w:rsidR="00864886" w:rsidRPr="00F75AFA" w:rsidRDefault="00864886">
      <w:pPr>
        <w:pStyle w:val="0DraftNormal"/>
        <w:rPr>
          <w:rFonts w:ascii="Montserrat" w:hAnsi="Montserrat"/>
          <w:sz w:val="24"/>
        </w:rPr>
      </w:pPr>
      <w:r w:rsidRPr="00F75AFA">
        <w:rPr>
          <w:rFonts w:ascii="Montserrat" w:hAnsi="Montserrat"/>
          <w:sz w:val="24"/>
        </w:rPr>
        <w:t>The doctors admitted her for the night, once it was clear that she was in a state of shock</w:t>
      </w:r>
    </w:p>
    <w:p w:rsidR="00864886" w:rsidRPr="00F75AFA" w:rsidRDefault="00864886">
      <w:pPr>
        <w:pStyle w:val="0DraftNormal"/>
        <w:rPr>
          <w:rFonts w:ascii="Montserrat" w:hAnsi="Montserrat"/>
          <w:sz w:val="24"/>
        </w:rPr>
      </w:pPr>
      <w:r w:rsidRPr="00F75AFA">
        <w:rPr>
          <w:rFonts w:ascii="Montserrat" w:hAnsi="Montserrat"/>
          <w:sz w:val="24"/>
        </w:rPr>
        <w:t>No immediate cause was noted for the explosion itself</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Chris, Jon, Dragon, Alex</w:t>
      </w:r>
    </w:p>
    <w:p w:rsidR="00864886" w:rsidRPr="00F75AFA" w:rsidRDefault="00864886">
      <w:pPr>
        <w:pStyle w:val="0DraftNormal"/>
        <w:rPr>
          <w:rFonts w:ascii="Montserrat" w:hAnsi="Montserrat"/>
          <w:sz w:val="24"/>
        </w:rPr>
      </w:pPr>
      <w:r w:rsidRPr="00F75AFA">
        <w:rPr>
          <w:rFonts w:ascii="Montserrat" w:hAnsi="Montserrat"/>
          <w:sz w:val="24"/>
        </w:rPr>
        <w:t>Campus Dorms, afternoon and evening.</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Chris and Jon took turns all day shadowing Phoenix</w:t>
      </w:r>
    </w:p>
    <w:p w:rsidR="00864886" w:rsidRPr="00F75AFA" w:rsidRDefault="00864886">
      <w:pPr>
        <w:pStyle w:val="0DraftNormal"/>
        <w:rPr>
          <w:rFonts w:ascii="Montserrat" w:hAnsi="Montserrat"/>
          <w:sz w:val="24"/>
        </w:rPr>
      </w:pPr>
      <w:r w:rsidRPr="00F75AFA">
        <w:rPr>
          <w:rFonts w:ascii="Montserrat" w:hAnsi="Montserrat"/>
          <w:sz w:val="24"/>
        </w:rPr>
        <w:t>Dragon encountered Chris, listened to her story and went to confront Phoenix</w:t>
      </w:r>
    </w:p>
    <w:p w:rsidR="00864886" w:rsidRPr="00F75AFA" w:rsidRDefault="00864886">
      <w:pPr>
        <w:pStyle w:val="0DraftNormal"/>
        <w:rPr>
          <w:rFonts w:ascii="Montserrat" w:hAnsi="Montserrat"/>
          <w:sz w:val="24"/>
        </w:rPr>
      </w:pPr>
      <w:r w:rsidRPr="00F75AFA">
        <w:rPr>
          <w:rFonts w:ascii="Montserrat" w:hAnsi="Montserrat"/>
          <w:sz w:val="24"/>
        </w:rPr>
        <w:t>Dragon talked Phoenix into a soldiers farewell, while Jon stood lookout for Alex</w:t>
      </w:r>
    </w:p>
    <w:p w:rsidR="00864886" w:rsidRPr="00F75AFA" w:rsidRDefault="00864886">
      <w:pPr>
        <w:pStyle w:val="0DraftNormal"/>
        <w:rPr>
          <w:rFonts w:ascii="Montserrat" w:hAnsi="Montserrat"/>
          <w:sz w:val="24"/>
        </w:rPr>
      </w:pPr>
      <w:r w:rsidRPr="00F75AFA">
        <w:rPr>
          <w:rFonts w:ascii="Montserrat" w:hAnsi="Montserrat"/>
          <w:sz w:val="24"/>
        </w:rPr>
        <w:t>Dragon believed that the presence of witnesses, and potential witnesses, gave them some protection from Alex</w:t>
      </w:r>
    </w:p>
    <w:p w:rsidR="00864886" w:rsidRPr="00F75AFA" w:rsidRDefault="00864886">
      <w:pPr>
        <w:pStyle w:val="0DraftNormal"/>
        <w:rPr>
          <w:rFonts w:ascii="Montserrat" w:hAnsi="Montserrat"/>
          <w:sz w:val="24"/>
        </w:rPr>
      </w:pPr>
      <w:r w:rsidRPr="00F75AFA">
        <w:rPr>
          <w:rFonts w:ascii="Montserrat" w:hAnsi="Montserrat"/>
          <w:sz w:val="24"/>
        </w:rPr>
        <w:t>Alex sensed Phoenix becoming aroused and swapped places with her</w:t>
      </w:r>
    </w:p>
    <w:p w:rsidR="00864886" w:rsidRPr="00F75AFA" w:rsidRDefault="00864886">
      <w:pPr>
        <w:pStyle w:val="0DraftNormal"/>
        <w:rPr>
          <w:rFonts w:ascii="Montserrat" w:hAnsi="Montserrat"/>
          <w:sz w:val="24"/>
        </w:rPr>
      </w:pPr>
      <w:r w:rsidRPr="00F75AFA">
        <w:rPr>
          <w:rFonts w:ascii="Montserrat" w:hAnsi="Montserrat"/>
          <w:sz w:val="24"/>
        </w:rPr>
        <w:t>Phoenix set out directly for the dorms and Jon delayed her for quite a while trying to make sure she was not Alex</w:t>
      </w:r>
    </w:p>
    <w:p w:rsidR="00864886" w:rsidRPr="00F75AFA" w:rsidRDefault="00864886">
      <w:pPr>
        <w:pStyle w:val="0DraftNormal"/>
        <w:rPr>
          <w:rFonts w:ascii="Montserrat" w:hAnsi="Montserrat"/>
          <w:sz w:val="24"/>
        </w:rPr>
      </w:pPr>
      <w:r w:rsidRPr="00F75AFA">
        <w:rPr>
          <w:rFonts w:ascii="Montserrat" w:hAnsi="Montserrat"/>
          <w:sz w:val="24"/>
        </w:rPr>
        <w:t>Alex was identified correctly by Dragon, but she easily overpowered him and left him unconscious</w:t>
      </w:r>
    </w:p>
    <w:p w:rsidR="00864886" w:rsidRPr="00F75AFA" w:rsidRDefault="00864886">
      <w:pPr>
        <w:pStyle w:val="0DraftNormal"/>
        <w:rPr>
          <w:rFonts w:ascii="Montserrat" w:hAnsi="Montserrat"/>
          <w:sz w:val="24"/>
        </w:rPr>
      </w:pPr>
      <w:r w:rsidRPr="00F75AFA">
        <w:rPr>
          <w:rFonts w:ascii="Montserrat" w:hAnsi="Montserrat"/>
          <w:sz w:val="24"/>
        </w:rPr>
        <w:t>Alex swapped places again, after shredding Phoenix’s clothes</w:t>
      </w:r>
    </w:p>
    <w:p w:rsidR="00864886" w:rsidRPr="00F75AFA" w:rsidRDefault="00864886">
      <w:pPr>
        <w:pStyle w:val="0DraftNormal"/>
        <w:rPr>
          <w:rFonts w:ascii="Montserrat" w:hAnsi="Montserrat"/>
          <w:sz w:val="24"/>
        </w:rPr>
      </w:pPr>
      <w:r w:rsidRPr="00F75AFA">
        <w:rPr>
          <w:rFonts w:ascii="Montserrat" w:hAnsi="Montserrat"/>
          <w:sz w:val="24"/>
        </w:rPr>
        <w:t>Alex slipped a device from her pocket into Jon’s and then jumped into his body</w:t>
      </w:r>
    </w:p>
    <w:p w:rsidR="00864886" w:rsidRPr="00F75AFA" w:rsidRDefault="00864886">
      <w:pPr>
        <w:pStyle w:val="0DraftNormal"/>
        <w:rPr>
          <w:rFonts w:ascii="Montserrat" w:hAnsi="Montserrat"/>
          <w:sz w:val="24"/>
        </w:rPr>
      </w:pPr>
      <w:r w:rsidRPr="00F75AFA">
        <w:rPr>
          <w:rFonts w:ascii="Montserrat" w:hAnsi="Montserrat"/>
          <w:sz w:val="24"/>
        </w:rPr>
        <w:t>While Phoenix attempted to rouse Dragon, Jon-Alex burst in on her</w:t>
      </w:r>
    </w:p>
    <w:p w:rsidR="00864886" w:rsidRPr="00F75AFA" w:rsidRDefault="00864886">
      <w:pPr>
        <w:pStyle w:val="0DraftNormal"/>
        <w:rPr>
          <w:rFonts w:ascii="Montserrat" w:hAnsi="Montserrat"/>
          <w:sz w:val="24"/>
        </w:rPr>
      </w:pPr>
      <w:r w:rsidRPr="00F75AFA">
        <w:rPr>
          <w:rFonts w:ascii="Montserrat" w:hAnsi="Montserrat"/>
          <w:sz w:val="24"/>
        </w:rPr>
        <w:t>Jon-Alex distracted Phoenix with a plausible lie (talking to Phoenix, she suddenly ran away, dropped this) while putting her device into Phoenix’s hands</w:t>
      </w:r>
    </w:p>
    <w:p w:rsidR="00864886" w:rsidRPr="00F75AFA" w:rsidRDefault="00864886">
      <w:pPr>
        <w:pStyle w:val="0DraftNormal"/>
        <w:rPr>
          <w:rFonts w:ascii="Montserrat" w:hAnsi="Montserrat"/>
          <w:sz w:val="24"/>
        </w:rPr>
      </w:pPr>
      <w:r w:rsidRPr="00F75AFA">
        <w:rPr>
          <w:rFonts w:ascii="Montserrat" w:hAnsi="Montserrat"/>
          <w:sz w:val="24"/>
        </w:rPr>
        <w:t>Phoenix felt her powers quit as the device snapped around her wrist</w:t>
      </w:r>
    </w:p>
    <w:p w:rsidR="00864886" w:rsidRPr="00F75AFA" w:rsidRDefault="00864886">
      <w:pPr>
        <w:pStyle w:val="0DraftNormal"/>
        <w:rPr>
          <w:rFonts w:ascii="Montserrat" w:hAnsi="Montserrat"/>
          <w:sz w:val="24"/>
        </w:rPr>
      </w:pPr>
      <w:r w:rsidRPr="00F75AFA">
        <w:rPr>
          <w:rFonts w:ascii="Montserrat" w:hAnsi="Montserrat"/>
          <w:sz w:val="24"/>
        </w:rPr>
        <w:t>Before she could cry out, Jon-Alex punched her in the solar plexus, gagged her with her own underwear, and bound her hands with her belt</w:t>
      </w:r>
    </w:p>
    <w:p w:rsidR="00864886" w:rsidRPr="00F75AFA" w:rsidRDefault="00864886">
      <w:pPr>
        <w:pStyle w:val="0DraftNormal"/>
        <w:rPr>
          <w:rFonts w:ascii="Montserrat" w:hAnsi="Montserrat"/>
          <w:sz w:val="24"/>
        </w:rPr>
      </w:pPr>
      <w:r w:rsidRPr="00F75AFA">
        <w:rPr>
          <w:rFonts w:ascii="Montserrat" w:hAnsi="Montserrat"/>
          <w:sz w:val="24"/>
        </w:rPr>
        <w:t>Phoenix was helpless as her nemesis raped, mutilated and murdered her</w:t>
      </w:r>
    </w:p>
    <w:p w:rsidR="00864886" w:rsidRPr="00F75AFA" w:rsidRDefault="00864886">
      <w:pPr>
        <w:pStyle w:val="0DraftNormal"/>
        <w:rPr>
          <w:rFonts w:ascii="Montserrat" w:hAnsi="Montserrat"/>
          <w:sz w:val="24"/>
        </w:rPr>
      </w:pPr>
      <w:r w:rsidRPr="00F75AFA">
        <w:rPr>
          <w:rFonts w:ascii="Montserrat" w:hAnsi="Montserrat"/>
          <w:sz w:val="24"/>
        </w:rPr>
        <w:t>As Phoenix resurrected, Alex swapped places again, trapping Phoenix in Jon’s body</w:t>
      </w:r>
    </w:p>
    <w:p w:rsidR="00864886" w:rsidRPr="00F75AFA" w:rsidRDefault="00864886">
      <w:pPr>
        <w:pStyle w:val="0DraftNormal"/>
        <w:rPr>
          <w:rFonts w:ascii="Montserrat" w:hAnsi="Montserrat"/>
          <w:sz w:val="24"/>
        </w:rPr>
      </w:pPr>
      <w:r w:rsidRPr="00F75AFA">
        <w:rPr>
          <w:rFonts w:ascii="Montserrat" w:hAnsi="Montserrat"/>
          <w:sz w:val="24"/>
        </w:rPr>
        <w:t>While Phoenix was disoriented, Alex transferred the device from Phoenix’s dead wrist to Jon’s</w:t>
      </w:r>
    </w:p>
    <w:p w:rsidR="00864886" w:rsidRPr="00F75AFA" w:rsidRDefault="00864886">
      <w:pPr>
        <w:pStyle w:val="0DraftNormal"/>
        <w:rPr>
          <w:rFonts w:ascii="Montserrat" w:hAnsi="Montserrat"/>
          <w:sz w:val="24"/>
        </w:rPr>
      </w:pPr>
      <w:r w:rsidRPr="00F75AFA">
        <w:rPr>
          <w:rFonts w:ascii="Montserrat" w:hAnsi="Montserrat"/>
          <w:sz w:val="24"/>
        </w:rPr>
        <w:t>Alex stepped into the hall, possessed the first person she saw and raised an alarm</w:t>
      </w:r>
    </w:p>
    <w:p w:rsidR="00864886" w:rsidRPr="00F75AFA" w:rsidRDefault="00864886">
      <w:pPr>
        <w:pStyle w:val="0DraftNormal"/>
        <w:rPr>
          <w:rFonts w:ascii="Montserrat" w:hAnsi="Montserrat"/>
          <w:sz w:val="24"/>
        </w:rPr>
      </w:pPr>
      <w:r w:rsidRPr="00F75AFA">
        <w:rPr>
          <w:rFonts w:ascii="Montserrat" w:hAnsi="Montserrat"/>
          <w:sz w:val="24"/>
        </w:rPr>
        <w:t>A crowd massed, blocking the exit, save for a few volunteers who strode boldly into the room to kick the shit out of Jon-Phoenix</w:t>
      </w:r>
    </w:p>
    <w:p w:rsidR="00864886" w:rsidRPr="00F75AFA" w:rsidRDefault="00864886">
      <w:pPr>
        <w:pStyle w:val="0DraftNormal"/>
        <w:rPr>
          <w:rFonts w:ascii="Montserrat" w:hAnsi="Montserrat"/>
          <w:sz w:val="24"/>
        </w:rPr>
      </w:pPr>
      <w:r w:rsidRPr="00F75AFA">
        <w:rPr>
          <w:rFonts w:ascii="Montserrat" w:hAnsi="Montserrat"/>
          <w:sz w:val="24"/>
        </w:rPr>
        <w:t>Police and paramedics arrived to take Jon, Dragon and the body into custody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next couple of days, Dragon and Jon-who had been arrested on the spot-were up to their necks in a murder-rape investigation</w:t>
      </w:r>
    </w:p>
    <w:p w:rsidR="00864886" w:rsidRPr="00F75AFA" w:rsidRDefault="00864886">
      <w:pPr>
        <w:pStyle w:val="0DraftNormal"/>
        <w:rPr>
          <w:rFonts w:ascii="Montserrat" w:hAnsi="Montserrat"/>
          <w:sz w:val="24"/>
        </w:rPr>
      </w:pPr>
      <w:r w:rsidRPr="00F75AFA">
        <w:rPr>
          <w:rFonts w:ascii="Montserrat" w:hAnsi="Montserrat"/>
          <w:sz w:val="24"/>
        </w:rPr>
        <w:t>Phoenix’s body was transported to the city morgue and examined</w:t>
      </w:r>
    </w:p>
    <w:p w:rsidR="00864886" w:rsidRPr="00F75AFA" w:rsidRDefault="00864886">
      <w:pPr>
        <w:pStyle w:val="0DraftNormal"/>
        <w:rPr>
          <w:rFonts w:ascii="Montserrat" w:hAnsi="Montserrat"/>
          <w:sz w:val="24"/>
        </w:rPr>
      </w:pPr>
      <w:r w:rsidRPr="00F75AFA">
        <w:rPr>
          <w:rFonts w:ascii="Montserrat" w:hAnsi="Montserrat"/>
          <w:sz w:val="24"/>
        </w:rPr>
        <w:t>Recent evidence of intercourse led the doctors to conclude that she was raped by two men, one of whom was truly sick and dangerous</w:t>
      </w:r>
    </w:p>
    <w:p w:rsidR="00864886" w:rsidRPr="00F75AFA" w:rsidRDefault="00864886">
      <w:pPr>
        <w:pStyle w:val="0DraftNormal"/>
        <w:rPr>
          <w:rFonts w:ascii="Montserrat" w:hAnsi="Montserrat"/>
          <w:sz w:val="24"/>
        </w:rPr>
      </w:pPr>
      <w:r w:rsidRPr="00F75AFA">
        <w:rPr>
          <w:rFonts w:ascii="Montserrat" w:hAnsi="Montserrat"/>
          <w:sz w:val="24"/>
        </w:rPr>
        <w:t>The decapitation, and the other violation, were as malicious as they were deliberate</w:t>
      </w:r>
    </w:p>
    <w:p w:rsidR="00864886" w:rsidRPr="00F75AFA" w:rsidRDefault="00864886">
      <w:pPr>
        <w:pStyle w:val="0DraftNormal"/>
        <w:rPr>
          <w:rFonts w:ascii="Montserrat" w:hAnsi="Montserrat"/>
          <w:sz w:val="24"/>
        </w:rPr>
      </w:pPr>
      <w:r w:rsidRPr="00F75AFA">
        <w:rPr>
          <w:rFonts w:ascii="Montserrat" w:hAnsi="Montserrat"/>
          <w:sz w:val="24"/>
        </w:rPr>
        <w:t>A cruel enactment of a dark and private fantasy she had never intended to share with anyone, let alone experience</w:t>
      </w:r>
    </w:p>
    <w:p w:rsidR="00864886" w:rsidRPr="00F75AFA" w:rsidRDefault="00864886">
      <w:pPr>
        <w:pStyle w:val="0DraftNormal"/>
        <w:rPr>
          <w:rFonts w:ascii="Montserrat" w:hAnsi="Montserrat"/>
          <w:sz w:val="24"/>
        </w:rPr>
      </w:pPr>
      <w:r w:rsidRPr="00F75AFA">
        <w:rPr>
          <w:rFonts w:ascii="Montserrat" w:hAnsi="Montserrat"/>
          <w:sz w:val="24"/>
        </w:rPr>
        <w:t>No one could tell them that most of the marks, and both of the men, were innocent</w:t>
      </w:r>
    </w:p>
    <w:p w:rsidR="00864886" w:rsidRPr="00F75AFA" w:rsidRDefault="00864886">
      <w:pPr>
        <w:pStyle w:val="0DraftNormal"/>
        <w:rPr>
          <w:rFonts w:ascii="Montserrat" w:hAnsi="Montserrat"/>
          <w:sz w:val="24"/>
        </w:rPr>
      </w:pPr>
      <w:r w:rsidRPr="00F75AFA">
        <w:rPr>
          <w:rFonts w:ascii="Montserrat" w:hAnsi="Montserrat"/>
          <w:sz w:val="24"/>
        </w:rPr>
        <w:t>The rape and murder of Phoenix Alexandrea Virgin Morgan was intended to convince the authorities that she was dead</w:t>
      </w:r>
    </w:p>
    <w:p w:rsidR="00864886" w:rsidRPr="00F75AFA" w:rsidRDefault="00864886">
      <w:pPr>
        <w:pStyle w:val="0DraftNormal"/>
        <w:rPr>
          <w:rFonts w:ascii="Montserrat" w:hAnsi="Montserrat"/>
          <w:sz w:val="24"/>
        </w:rPr>
      </w:pPr>
      <w:r w:rsidRPr="00F75AFA">
        <w:rPr>
          <w:rFonts w:ascii="Montserrat" w:hAnsi="Montserrat"/>
          <w:sz w:val="24"/>
        </w:rPr>
        <w:t>Alex had needed the police to identify it, even to process the evidence which implicated Dragon and Jon</w:t>
      </w:r>
    </w:p>
    <w:p w:rsidR="00864886" w:rsidRPr="00F75AFA" w:rsidRDefault="00864886">
      <w:pPr>
        <w:pStyle w:val="0DraftNormal"/>
        <w:rPr>
          <w:rFonts w:ascii="Montserrat" w:hAnsi="Montserrat"/>
          <w:sz w:val="24"/>
        </w:rPr>
      </w:pPr>
      <w:r w:rsidRPr="00F75AFA">
        <w:rPr>
          <w:rFonts w:ascii="Montserrat" w:hAnsi="Montserrat"/>
          <w:sz w:val="24"/>
        </w:rPr>
        <w:t>Alex had considered that the only alternative to engaging her other self in all out war over her official identity</w:t>
      </w:r>
    </w:p>
    <w:p w:rsidR="00864886" w:rsidRPr="00F75AFA" w:rsidRDefault="00864886">
      <w:pPr>
        <w:pStyle w:val="0DraftNormal"/>
        <w:rPr>
          <w:rFonts w:ascii="Montserrat" w:hAnsi="Montserrat"/>
          <w:sz w:val="24"/>
        </w:rPr>
      </w:pPr>
      <w:r w:rsidRPr="00F75AFA">
        <w:rPr>
          <w:rFonts w:ascii="Montserrat" w:hAnsi="Montserrat"/>
          <w:sz w:val="24"/>
        </w:rPr>
        <w:t>Making Dragon and Jon take the fall was a simple rebuke</w:t>
      </w:r>
    </w:p>
    <w:p w:rsidR="00864886" w:rsidRPr="00F75AFA" w:rsidRDefault="00864886">
      <w:pPr>
        <w:pStyle w:val="0DraftNormal"/>
        <w:rPr>
          <w:rFonts w:ascii="Montserrat" w:hAnsi="Montserrat"/>
          <w:sz w:val="24"/>
        </w:rPr>
      </w:pPr>
      <w:r w:rsidRPr="00F75AFA">
        <w:rPr>
          <w:rFonts w:ascii="Montserrat" w:hAnsi="Montserrat"/>
          <w:sz w:val="24"/>
        </w:rPr>
        <w:t>They had ignored Alex and Phoenix’s warnings to stay out of the way</w:t>
      </w:r>
    </w:p>
    <w:p w:rsidR="00864886" w:rsidRPr="00F75AFA" w:rsidRDefault="00864886">
      <w:pPr>
        <w:pStyle w:val="0DraftNormal"/>
        <w:rPr>
          <w:rFonts w:ascii="Montserrat" w:hAnsi="Montserrat"/>
          <w:sz w:val="24"/>
        </w:rPr>
      </w:pPr>
      <w:r w:rsidRPr="00F75AFA">
        <w:rPr>
          <w:rFonts w:ascii="Montserrat" w:hAnsi="Montserrat"/>
          <w:sz w:val="24"/>
        </w:rPr>
        <w:t>After the initial examination was finished, a special crimes unit came down and consulted with the pathologist, and for a while her body was unattended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plan really had been to kill Phoenix, if possible, leaving Alex totally free and clear</w:t>
      </w:r>
    </w:p>
    <w:p w:rsidR="00864886" w:rsidRPr="00F75AFA" w:rsidRDefault="00864886">
      <w:pPr>
        <w:pStyle w:val="0DraftNormal"/>
        <w:rPr>
          <w:rFonts w:ascii="Montserrat" w:hAnsi="Montserrat"/>
          <w:sz w:val="24"/>
        </w:rPr>
      </w:pPr>
      <w:r w:rsidRPr="00F75AFA">
        <w:rPr>
          <w:rFonts w:ascii="Montserrat" w:hAnsi="Montserrat"/>
          <w:sz w:val="24"/>
        </w:rPr>
        <w:t>As it happened, Phoenix survived Alex’s best attempt to kill her</w:t>
      </w:r>
    </w:p>
    <w:p w:rsidR="00864886" w:rsidRPr="00F75AFA" w:rsidRDefault="00864886">
      <w:pPr>
        <w:pStyle w:val="0DraftNormal"/>
        <w:rPr>
          <w:rFonts w:ascii="Montserrat" w:hAnsi="Montserrat"/>
          <w:sz w:val="24"/>
        </w:rPr>
      </w:pPr>
      <w:r w:rsidRPr="00F75AFA">
        <w:rPr>
          <w:rFonts w:ascii="Montserrat" w:hAnsi="Montserrat"/>
          <w:sz w:val="24"/>
        </w:rPr>
        <w:t>Phoenix’s ressurrection had been factored into her plan</w:t>
      </w:r>
    </w:p>
    <w:p w:rsidR="00864886" w:rsidRPr="00F75AFA" w:rsidRDefault="00864886">
      <w:pPr>
        <w:pStyle w:val="0DraftNormal"/>
        <w:rPr>
          <w:rFonts w:ascii="Montserrat" w:hAnsi="Montserrat"/>
          <w:sz w:val="24"/>
        </w:rPr>
      </w:pPr>
      <w:r w:rsidRPr="00F75AFA">
        <w:rPr>
          <w:rFonts w:ascii="Montserrat" w:hAnsi="Montserrat"/>
          <w:sz w:val="24"/>
        </w:rPr>
        <w:t>She ended up becoming a hostage to her other self until such time as the two of them could be safely reunited</w:t>
      </w:r>
    </w:p>
    <w:p w:rsidR="00864886" w:rsidRPr="00F75AFA" w:rsidRDefault="00864886">
      <w:pPr>
        <w:pStyle w:val="0DraftNormal"/>
        <w:rPr>
          <w:rFonts w:ascii="Montserrat" w:hAnsi="Montserrat"/>
          <w:sz w:val="24"/>
        </w:rPr>
      </w:pPr>
      <w:r w:rsidRPr="00F75AFA">
        <w:rPr>
          <w:rFonts w:ascii="Montserrat" w:hAnsi="Montserrat"/>
          <w:sz w:val="24"/>
        </w:rPr>
        <w:t>For the duration, the two of them compared notes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Their combined stories detailed the history of the opening conflict</w:t>
      </w:r>
    </w:p>
    <w:p w:rsidR="00864886" w:rsidRPr="00F75AFA" w:rsidRDefault="00864886">
      <w:pPr>
        <w:pStyle w:val="0DraftNormal"/>
        <w:rPr>
          <w:rFonts w:ascii="Montserrat" w:hAnsi="Montserrat"/>
          <w:sz w:val="24"/>
        </w:rPr>
      </w:pPr>
      <w:r w:rsidRPr="00F75AFA">
        <w:rPr>
          <w:rFonts w:ascii="Montserrat" w:hAnsi="Montserrat"/>
          <w:sz w:val="24"/>
        </w:rPr>
        <w:t>The struggle between them began with the awakening of Phoenix’s sexuality, but the unknown cause of their schism had a much earlier origin</w:t>
      </w:r>
    </w:p>
    <w:p w:rsidR="00864886" w:rsidRPr="00F75AFA" w:rsidRDefault="00864886">
      <w:pPr>
        <w:pStyle w:val="0DraftNormal"/>
        <w:rPr>
          <w:rFonts w:ascii="Montserrat" w:hAnsi="Montserrat"/>
          <w:sz w:val="24"/>
        </w:rPr>
      </w:pPr>
      <w:r w:rsidRPr="00F75AFA">
        <w:rPr>
          <w:rFonts w:ascii="Montserrat" w:hAnsi="Montserrat"/>
          <w:sz w:val="24"/>
        </w:rPr>
        <w:t>Alex’s claim on Phoenix’s sexuality became painfully evident when Phoenix and her friends began experimenting with sex</w:t>
      </w:r>
    </w:p>
    <w:p w:rsidR="00864886" w:rsidRPr="00F75AFA" w:rsidRDefault="00864886">
      <w:pPr>
        <w:pStyle w:val="0DraftNormal"/>
        <w:rPr>
          <w:rFonts w:ascii="Montserrat" w:hAnsi="Montserrat"/>
          <w:sz w:val="24"/>
        </w:rPr>
      </w:pPr>
      <w:r w:rsidRPr="00F75AFA">
        <w:rPr>
          <w:rFonts w:ascii="Montserrat" w:hAnsi="Montserrat"/>
          <w:sz w:val="24"/>
        </w:rPr>
        <w:t>It only took a few weeks before Phoenix was confronted with inconsistencies in her behavior that caused her to confront herself</w:t>
      </w:r>
    </w:p>
    <w:p w:rsidR="00864886" w:rsidRPr="00F75AFA" w:rsidRDefault="00864886">
      <w:pPr>
        <w:pStyle w:val="0DraftNormal"/>
        <w:rPr>
          <w:rFonts w:ascii="Montserrat" w:hAnsi="Montserrat"/>
          <w:sz w:val="24"/>
        </w:rPr>
      </w:pPr>
      <w:r w:rsidRPr="00F75AFA">
        <w:rPr>
          <w:rFonts w:ascii="Montserrat" w:hAnsi="Montserrat"/>
          <w:sz w:val="24"/>
        </w:rPr>
        <w:t>The result of that confrontation had been her bizarre twinning into Phoenix and Alex</w:t>
      </w:r>
    </w:p>
    <w:p w:rsidR="00864886" w:rsidRPr="00F75AFA" w:rsidRDefault="00864886">
      <w:pPr>
        <w:pStyle w:val="0DraftNormal"/>
        <w:rPr>
          <w:rFonts w:ascii="Montserrat" w:hAnsi="Montserrat"/>
          <w:sz w:val="24"/>
        </w:rPr>
      </w:pPr>
      <w:r w:rsidRPr="00F75AFA">
        <w:rPr>
          <w:rFonts w:ascii="Montserrat" w:hAnsi="Montserrat"/>
          <w:sz w:val="24"/>
        </w:rPr>
        <w:t>As fascinated as they were by each other, the fact of their doubled existence was a danger to both of them</w:t>
      </w:r>
    </w:p>
    <w:p w:rsidR="00864886" w:rsidRPr="00F75AFA" w:rsidRDefault="00864886">
      <w:pPr>
        <w:pStyle w:val="0DraftNormal"/>
        <w:rPr>
          <w:rFonts w:ascii="Montserrat" w:hAnsi="Montserrat"/>
          <w:sz w:val="24"/>
        </w:rPr>
      </w:pPr>
      <w:r w:rsidRPr="00F75AFA">
        <w:rPr>
          <w:rFonts w:ascii="Montserrat" w:hAnsi="Montserrat"/>
          <w:sz w:val="24"/>
        </w:rPr>
        <w:t>Alex, driven by desperation, attempted to kill Phoenix by trapping her in a different body and killing it</w:t>
      </w:r>
    </w:p>
    <w:p w:rsidR="00864886" w:rsidRPr="00F75AFA" w:rsidRDefault="00864886">
      <w:pPr>
        <w:pStyle w:val="0DraftNormal"/>
        <w:rPr>
          <w:rFonts w:ascii="Montserrat" w:hAnsi="Montserrat"/>
          <w:sz w:val="24"/>
        </w:rPr>
      </w:pPr>
      <w:r w:rsidRPr="00F75AFA">
        <w:rPr>
          <w:rFonts w:ascii="Montserrat" w:hAnsi="Montserrat"/>
          <w:sz w:val="24"/>
        </w:rPr>
        <w:t>Phoenix did not die, and the person who was used in this attack was resurrected with her</w:t>
      </w:r>
    </w:p>
    <w:p w:rsidR="00864886" w:rsidRPr="00F75AFA" w:rsidRDefault="00864886">
      <w:pPr>
        <w:pStyle w:val="0DraftNormal"/>
        <w:rPr>
          <w:rFonts w:ascii="Montserrat" w:hAnsi="Montserrat"/>
          <w:sz w:val="24"/>
        </w:rPr>
      </w:pPr>
      <w:r w:rsidRPr="00F75AFA">
        <w:rPr>
          <w:rFonts w:ascii="Montserrat" w:hAnsi="Montserrat"/>
          <w:sz w:val="24"/>
        </w:rPr>
        <w:t>A quirk of Alex’s power, combined with the way she used it, left Dani in possession of a third “Phoenix” body</w:t>
      </w:r>
    </w:p>
    <w:p w:rsidR="00864886" w:rsidRPr="00F75AFA" w:rsidRDefault="00864886">
      <w:pPr>
        <w:pStyle w:val="0DraftNormal"/>
        <w:rPr>
          <w:rFonts w:ascii="Montserrat" w:hAnsi="Montserrat"/>
          <w:sz w:val="24"/>
        </w:rPr>
      </w:pPr>
      <w:r w:rsidRPr="00F75AFA">
        <w:rPr>
          <w:rFonts w:ascii="Montserrat" w:hAnsi="Montserrat"/>
          <w:sz w:val="24"/>
        </w:rPr>
        <w:t>Dani’s powers were changed by inhabiting that body, adding new natural abilities to the skills she had already possessed</w:t>
      </w:r>
    </w:p>
    <w:p w:rsidR="00864886" w:rsidRPr="00F75AFA" w:rsidRDefault="00864886">
      <w:pPr>
        <w:pStyle w:val="0DraftNormal"/>
        <w:rPr>
          <w:rFonts w:ascii="Montserrat" w:hAnsi="Montserrat"/>
          <w:sz w:val="24"/>
        </w:rPr>
      </w:pPr>
      <w:r w:rsidRPr="00F75AFA">
        <w:rPr>
          <w:rFonts w:ascii="Montserrat" w:hAnsi="Montserrat"/>
          <w:sz w:val="24"/>
        </w:rPr>
        <w:t>The attempt on Dani was the first her friends had known of Alex’s manifestation, but they pulled together at once, determined to protect Phoenix</w:t>
      </w:r>
    </w:p>
    <w:p w:rsidR="00864886" w:rsidRPr="00F75AFA" w:rsidRDefault="00864886">
      <w:pPr>
        <w:pStyle w:val="0DraftNormal"/>
        <w:rPr>
          <w:rFonts w:ascii="Montserrat" w:hAnsi="Montserrat"/>
          <w:sz w:val="24"/>
        </w:rPr>
      </w:pPr>
      <w:r w:rsidRPr="00F75AFA">
        <w:rPr>
          <w:rFonts w:ascii="Montserrat" w:hAnsi="Montserrat"/>
          <w:sz w:val="24"/>
        </w:rPr>
        <w:t>Alex confronted them, warning them to stay out of it</w:t>
      </w:r>
    </w:p>
    <w:p w:rsidR="00864886" w:rsidRPr="00F75AFA" w:rsidRDefault="00864886">
      <w:pPr>
        <w:pStyle w:val="0DraftNormal"/>
        <w:rPr>
          <w:rFonts w:ascii="Montserrat" w:hAnsi="Montserrat"/>
          <w:sz w:val="24"/>
        </w:rPr>
      </w:pPr>
      <w:r w:rsidRPr="00F75AFA">
        <w:rPr>
          <w:rFonts w:ascii="Montserrat" w:hAnsi="Montserrat"/>
          <w:sz w:val="24"/>
        </w:rPr>
        <w:t>A week later, when they ignored that warning, in spite of Phoenix’s endorsement, Alex punished them, by casting the offending parties as the criminals in her little crime</w:t>
      </w:r>
    </w:p>
    <w:p w:rsidR="00864886" w:rsidRPr="00F75AFA" w:rsidRDefault="00864886">
      <w:pPr>
        <w:pStyle w:val="0DraftNormal"/>
        <w:rPr>
          <w:rFonts w:ascii="Montserrat" w:hAnsi="Montserrat"/>
          <w:sz w:val="24"/>
        </w:rPr>
      </w:pPr>
      <w:r w:rsidRPr="00F75AFA">
        <w:rPr>
          <w:rFonts w:ascii="Montserrat" w:hAnsi="Montserrat"/>
          <w:sz w:val="24"/>
        </w:rPr>
        <w:t>Dani’s sudden reversion to Phoenix’s form, and consequent trip to the hospital, fudged the plan</w:t>
      </w:r>
    </w:p>
    <w:p w:rsidR="00864886" w:rsidRPr="00F75AFA" w:rsidRDefault="00864886">
      <w:pPr>
        <w:pStyle w:val="0DraftNormal"/>
        <w:rPr>
          <w:rFonts w:ascii="Montserrat" w:hAnsi="Montserrat"/>
          <w:sz w:val="24"/>
        </w:rPr>
      </w:pPr>
      <w:r w:rsidRPr="00F75AFA">
        <w:rPr>
          <w:rFonts w:ascii="Montserrat" w:hAnsi="Montserrat"/>
          <w:sz w:val="24"/>
        </w:rPr>
        <w:t>As a result, Dani became next on Alex’s hit list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Because Dani had been resurrected in Phoenix’s image, the scheme to have Phoenix officially declared dead developed a hiccup</w:t>
      </w:r>
    </w:p>
    <w:p w:rsidR="00864886" w:rsidRPr="00F75AFA" w:rsidRDefault="00864886">
      <w:pPr>
        <w:pStyle w:val="0DraftNormal"/>
        <w:rPr>
          <w:rFonts w:ascii="Montserrat" w:hAnsi="Montserrat"/>
          <w:sz w:val="24"/>
        </w:rPr>
      </w:pPr>
      <w:r w:rsidRPr="00F75AFA">
        <w:rPr>
          <w:rFonts w:ascii="Montserrat" w:hAnsi="Montserrat"/>
          <w:sz w:val="24"/>
        </w:rPr>
        <w:t>Dani had turned up in the hospital at the same time that Phoenix’s body ended up in the morgue</w:t>
      </w:r>
    </w:p>
    <w:p w:rsidR="00864886" w:rsidRPr="00F75AFA" w:rsidRDefault="00864886">
      <w:pPr>
        <w:pStyle w:val="0DraftNormal"/>
        <w:rPr>
          <w:rFonts w:ascii="Montserrat" w:hAnsi="Montserrat"/>
          <w:sz w:val="24"/>
        </w:rPr>
      </w:pPr>
      <w:r w:rsidRPr="00F75AFA">
        <w:rPr>
          <w:rFonts w:ascii="Montserrat" w:hAnsi="Montserrat"/>
          <w:sz w:val="24"/>
        </w:rPr>
        <w:t>A number of interested parties took notice of the strange and conflicting reports</w:t>
      </w:r>
    </w:p>
    <w:p w:rsidR="00864886" w:rsidRPr="00F75AFA" w:rsidRDefault="00864886">
      <w:pPr>
        <w:pStyle w:val="0DraftNormal"/>
        <w:rPr>
          <w:rFonts w:ascii="Montserrat" w:hAnsi="Montserrat"/>
          <w:sz w:val="24"/>
        </w:rPr>
      </w:pPr>
      <w:r w:rsidRPr="00F75AFA">
        <w:rPr>
          <w:rFonts w:ascii="Montserrat" w:hAnsi="Montserrat"/>
          <w:sz w:val="24"/>
        </w:rPr>
        <w:t>Phoenix was never officially declared dead, because Dani had covered for her by accident, and maintained the fiction despite the difficulties it presented</w:t>
      </w:r>
    </w:p>
    <w:p w:rsidR="00864886" w:rsidRPr="00F75AFA" w:rsidRDefault="00864886">
      <w:pPr>
        <w:pStyle w:val="0DraftNormal"/>
        <w:rPr>
          <w:rFonts w:ascii="Montserrat" w:hAnsi="Montserrat"/>
          <w:sz w:val="24"/>
        </w:rPr>
      </w:pPr>
      <w:r w:rsidRPr="00F75AFA">
        <w:rPr>
          <w:rFonts w:ascii="Montserrat" w:hAnsi="Montserrat"/>
          <w:sz w:val="24"/>
        </w:rPr>
        <w:t>Alex confused the issue by stealing Phoenix’s body from the morgue and hiding it where she had hidden Dani’s original body</w:t>
      </w:r>
    </w:p>
    <w:p w:rsidR="00864886" w:rsidRPr="00F75AFA" w:rsidRDefault="00864886">
      <w:pPr>
        <w:pStyle w:val="0DraftNormal"/>
        <w:rPr>
          <w:rFonts w:ascii="Montserrat" w:hAnsi="Montserrat"/>
          <w:sz w:val="24"/>
        </w:rPr>
      </w:pPr>
      <w:r w:rsidRPr="00F75AFA">
        <w:rPr>
          <w:rFonts w:ascii="Montserrat" w:hAnsi="Montserrat"/>
          <w:sz w:val="24"/>
        </w:rPr>
        <w:t>It was not Phoenix’s body she was at war with, but her mind, and through that cadaver she had the best possible weapon with which to assault her mind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Alex got the drop on Dani and possessed her</w:t>
      </w:r>
    </w:p>
    <w:p w:rsidR="00864886" w:rsidRPr="00F75AFA" w:rsidRDefault="00864886">
      <w:pPr>
        <w:pStyle w:val="0DraftNormal"/>
        <w:rPr>
          <w:rFonts w:ascii="Montserrat" w:hAnsi="Montserrat"/>
          <w:sz w:val="24"/>
        </w:rPr>
      </w:pPr>
      <w:r w:rsidRPr="00F75AFA">
        <w:rPr>
          <w:rFonts w:ascii="Montserrat" w:hAnsi="Montserrat"/>
          <w:sz w:val="24"/>
        </w:rPr>
        <w:t xml:space="preserve">Through Dani, Alex stepped into Phoenix’s place, spending the rest of the night in </w:t>
      </w:r>
      <w:r w:rsidRPr="00F75AFA">
        <w:rPr>
          <w:rFonts w:ascii="Montserrat" w:hAnsi="Montserrat"/>
          <w:i/>
          <w:iCs/>
          <w:sz w:val="24"/>
        </w:rPr>
        <w:t>her</w:t>
      </w:r>
      <w:r w:rsidRPr="00F75AFA">
        <w:rPr>
          <w:rFonts w:ascii="Montserrat" w:hAnsi="Montserrat"/>
          <w:sz w:val="24"/>
        </w:rPr>
        <w:t xml:space="preserve"> room, intoxicated by the thought of going to </w:t>
      </w:r>
      <w:r w:rsidRPr="00F75AFA">
        <w:rPr>
          <w:rFonts w:ascii="Montserrat" w:hAnsi="Montserrat"/>
          <w:i/>
          <w:iCs/>
          <w:sz w:val="24"/>
        </w:rPr>
        <w:t xml:space="preserve">her </w:t>
      </w:r>
      <w:r w:rsidRPr="00F75AFA">
        <w:rPr>
          <w:rFonts w:ascii="Montserrat" w:hAnsi="Montserrat"/>
          <w:sz w:val="24"/>
        </w:rPr>
        <w:t xml:space="preserve">classes and hanging out with </w:t>
      </w:r>
      <w:r w:rsidRPr="00F75AFA">
        <w:rPr>
          <w:rFonts w:ascii="Montserrat" w:hAnsi="Montserrat"/>
          <w:i/>
          <w:iCs/>
          <w:sz w:val="24"/>
        </w:rPr>
        <w:t xml:space="preserve">her </w:t>
      </w:r>
      <w:r w:rsidRPr="00F75AFA">
        <w:rPr>
          <w:rFonts w:ascii="Montserrat" w:hAnsi="Montserrat"/>
          <w:sz w:val="24"/>
        </w:rPr>
        <w:t>friends! No one noticed the substitution</w:t>
      </w:r>
    </w:p>
    <w:p w:rsidR="00864886" w:rsidRPr="00F75AFA" w:rsidRDefault="00864886">
      <w:pPr>
        <w:pStyle w:val="0DraftNormal"/>
        <w:rPr>
          <w:rFonts w:ascii="Montserrat" w:hAnsi="Montserrat"/>
          <w:sz w:val="24"/>
        </w:rPr>
      </w:pPr>
      <w:r w:rsidRPr="00F75AFA">
        <w:rPr>
          <w:rFonts w:ascii="Montserrat" w:hAnsi="Montserrat"/>
          <w:sz w:val="24"/>
        </w:rPr>
        <w:t>Even her father, when he called to check with Phoenix about the call he had received to go to San Francisco to identify her body, and ask her to explain what was going on</w:t>
      </w:r>
    </w:p>
    <w:p w:rsidR="00864886" w:rsidRPr="00F75AFA" w:rsidRDefault="00864886">
      <w:pPr>
        <w:pStyle w:val="0DraftNormal"/>
        <w:rPr>
          <w:rFonts w:ascii="Montserrat" w:hAnsi="Montserrat"/>
          <w:sz w:val="24"/>
        </w:rPr>
      </w:pPr>
      <w:r w:rsidRPr="00F75AFA">
        <w:rPr>
          <w:rFonts w:ascii="Montserrat" w:hAnsi="Montserrat"/>
          <w:sz w:val="24"/>
        </w:rPr>
        <w:t>Alex confessed that something had happened, but she could not explain it immediately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Phoenix’s father had been called in to identify the body, after an officer recognized her face from modeling she had done and tentatively identified her, and her next of kin, through the agency’s records</w:t>
      </w:r>
    </w:p>
    <w:p w:rsidR="00864886" w:rsidRPr="00F75AFA" w:rsidRDefault="00864886">
      <w:pPr>
        <w:pStyle w:val="0DraftNormal"/>
        <w:rPr>
          <w:rFonts w:ascii="Montserrat" w:hAnsi="Montserrat"/>
          <w:sz w:val="24"/>
        </w:rPr>
      </w:pPr>
      <w:r w:rsidRPr="00F75AFA">
        <w:rPr>
          <w:rFonts w:ascii="Montserrat" w:hAnsi="Montserrat"/>
          <w:caps/>
          <w:sz w:val="24"/>
        </w:rPr>
        <w:t>A</w:t>
      </w:r>
      <w:r w:rsidRPr="00F75AFA">
        <w:rPr>
          <w:rFonts w:ascii="Montserrat" w:hAnsi="Montserrat"/>
          <w:sz w:val="24"/>
        </w:rPr>
        <w:t>t the morgue, Artemis and Alex-as Phoenix-met</w:t>
      </w:r>
    </w:p>
    <w:p w:rsidR="00864886" w:rsidRPr="00F75AFA" w:rsidRDefault="00864886">
      <w:pPr>
        <w:pStyle w:val="0DraftNormal"/>
        <w:rPr>
          <w:rFonts w:ascii="Montserrat" w:hAnsi="Montserrat"/>
          <w:sz w:val="24"/>
        </w:rPr>
      </w:pPr>
      <w:r w:rsidRPr="00F75AFA">
        <w:rPr>
          <w:rFonts w:ascii="Montserrat" w:hAnsi="Montserrat"/>
          <w:sz w:val="24"/>
        </w:rPr>
        <w:t>When they arrived to view the body hey learned that it had disappeared</w:t>
      </w:r>
    </w:p>
    <w:p w:rsidR="00864886" w:rsidRPr="00F75AFA" w:rsidRDefault="00864886">
      <w:pPr>
        <w:pStyle w:val="0DraftNormal"/>
        <w:rPr>
          <w:rFonts w:ascii="Montserrat" w:hAnsi="Montserrat"/>
          <w:sz w:val="24"/>
        </w:rPr>
      </w:pPr>
      <w:r w:rsidRPr="00F75AFA">
        <w:rPr>
          <w:rFonts w:ascii="Montserrat" w:hAnsi="Montserrat"/>
          <w:sz w:val="24"/>
        </w:rPr>
        <w:t>Once Phoenix’s father became involved, Alex, as Dani acting as Phoenix, interceeded, coming to Dragon and Jon’s defense-that was in character for either Dani or Phoenix</w:t>
      </w:r>
    </w:p>
    <w:p w:rsidR="00864886" w:rsidRPr="00F75AFA" w:rsidRDefault="00864886">
      <w:pPr>
        <w:pStyle w:val="0DraftNormal"/>
        <w:rPr>
          <w:rFonts w:ascii="Montserrat" w:hAnsi="Montserrat"/>
          <w:sz w:val="24"/>
        </w:rPr>
      </w:pPr>
      <w:r w:rsidRPr="00F75AFA">
        <w:rPr>
          <w:rFonts w:ascii="Montserrat" w:hAnsi="Montserrat"/>
          <w:sz w:val="24"/>
        </w:rPr>
        <w:t>By the end of the day, Dani’s condition was explained, and the household had assembled for a meeting</w:t>
      </w:r>
    </w:p>
    <w:p w:rsidR="00864886" w:rsidRPr="00F75AFA" w:rsidRDefault="00864886">
      <w:pPr>
        <w:pStyle w:val="0DraftNormal"/>
        <w:rPr>
          <w:rFonts w:ascii="Montserrat" w:hAnsi="Montserrat"/>
          <w:sz w:val="24"/>
        </w:rPr>
      </w:pPr>
      <w:r w:rsidRPr="00F75AFA">
        <w:rPr>
          <w:rFonts w:ascii="Montserrat" w:hAnsi="Montserrat"/>
          <w:sz w:val="24"/>
        </w:rPr>
        <w:t>As Dani, pretending to deliver a message from herself, Alex led her friends to believe that Phoenix was really dead</w:t>
      </w:r>
    </w:p>
    <w:p w:rsidR="00864886" w:rsidRPr="00F75AFA" w:rsidRDefault="00864886">
      <w:pPr>
        <w:pStyle w:val="0DraftNormal"/>
        <w:rPr>
          <w:rFonts w:ascii="Montserrat" w:hAnsi="Montserrat"/>
          <w:sz w:val="24"/>
        </w:rPr>
      </w:pPr>
      <w:r w:rsidRPr="00F75AFA">
        <w:rPr>
          <w:rFonts w:ascii="Montserrat" w:hAnsi="Montserrat"/>
          <w:sz w:val="24"/>
        </w:rPr>
        <w:t>Alex stayed in character and explained what had happened, trusting her father with the truth, and trusting that he had the pull to get the case closed</w:t>
      </w:r>
    </w:p>
    <w:p w:rsidR="00864886" w:rsidRPr="00F75AFA" w:rsidRDefault="00864886">
      <w:pPr>
        <w:pStyle w:val="0DraftNormal"/>
        <w:rPr>
          <w:rFonts w:ascii="Montserrat" w:hAnsi="Montserrat"/>
          <w:sz w:val="24"/>
        </w:rPr>
      </w:pPr>
      <w:r w:rsidRPr="00F75AFA">
        <w:rPr>
          <w:rFonts w:ascii="Montserrat" w:hAnsi="Montserrat"/>
          <w:sz w:val="24"/>
        </w:rPr>
        <w:t>Her friends backed up her story</w:t>
      </w:r>
    </w:p>
    <w:p w:rsidR="00864886" w:rsidRPr="00F75AFA" w:rsidRDefault="00864886">
      <w:pPr>
        <w:pStyle w:val="0DraftNormal"/>
        <w:rPr>
          <w:rFonts w:ascii="Montserrat" w:hAnsi="Montserrat"/>
          <w:sz w:val="24"/>
        </w:rPr>
      </w:pPr>
      <w:r w:rsidRPr="00F75AFA">
        <w:rPr>
          <w:rFonts w:ascii="Montserrat" w:hAnsi="Montserrat"/>
          <w:sz w:val="24"/>
        </w:rPr>
        <w:t>Only the fact that Phoenix was still languishing in an oubliette somewhere was left out</w:t>
      </w:r>
    </w:p>
    <w:p w:rsidR="00864886" w:rsidRPr="00F75AFA" w:rsidRDefault="00864886">
      <w:pPr>
        <w:pStyle w:val="0DraftNormal"/>
        <w:rPr>
          <w:rFonts w:ascii="Montserrat" w:hAnsi="Montserrat"/>
          <w:sz w:val="24"/>
        </w:rPr>
      </w:pPr>
      <w:r w:rsidRPr="00F75AFA">
        <w:rPr>
          <w:rFonts w:ascii="Montserrat" w:hAnsi="Montserrat"/>
          <w:sz w:val="24"/>
        </w:rPr>
        <w:t>Artemis took the matter about as well as could be expected</w:t>
      </w:r>
    </w:p>
    <w:p w:rsidR="00864886" w:rsidRPr="00F75AFA" w:rsidRDefault="00864886">
      <w:pPr>
        <w:pStyle w:val="0DraftNormal"/>
        <w:rPr>
          <w:rFonts w:ascii="Montserrat" w:hAnsi="Montserrat"/>
          <w:sz w:val="24"/>
        </w:rPr>
      </w:pPr>
      <w:r w:rsidRPr="00F75AFA">
        <w:rPr>
          <w:rFonts w:ascii="Montserrat" w:hAnsi="Montserrat"/>
          <w:sz w:val="24"/>
        </w:rPr>
        <w:t>The police and media attention had caused their superiors in the Project to stand up and take notice</w:t>
      </w:r>
    </w:p>
    <w:p w:rsidR="00864886" w:rsidRPr="00F75AFA" w:rsidRDefault="00864886">
      <w:pPr>
        <w:pStyle w:val="0DraftNormal"/>
        <w:rPr>
          <w:rFonts w:ascii="Montserrat" w:hAnsi="Montserrat"/>
          <w:sz w:val="24"/>
        </w:rPr>
      </w:pPr>
      <w:r w:rsidRPr="00F75AFA">
        <w:rPr>
          <w:rFonts w:ascii="Montserrat" w:hAnsi="Montserrat"/>
          <w:sz w:val="24"/>
        </w:rPr>
        <w:t>Her death had made the news, but due to Dani’s actions, and the fact that her body vanished before it could be properly identified, the investigation was currently up in the air</w:t>
      </w:r>
    </w:p>
    <w:p w:rsidR="00864886" w:rsidRPr="00F75AFA" w:rsidRDefault="00864886">
      <w:pPr>
        <w:pStyle w:val="0DraftNormal"/>
        <w:rPr>
          <w:rFonts w:ascii="Montserrat" w:hAnsi="Montserrat"/>
          <w:sz w:val="24"/>
        </w:rPr>
      </w:pPr>
      <w:r w:rsidRPr="00F75AFA">
        <w:rPr>
          <w:rFonts w:ascii="Montserrat" w:hAnsi="Montserrat"/>
          <w:sz w:val="24"/>
        </w:rPr>
        <w:t>She handed over the evidence and asserted that the body had been disposed of, suggesting a significantly different explanation of the crime, which could be used to placate the police</w:t>
      </w:r>
    </w:p>
    <w:p w:rsidR="00864886" w:rsidRPr="00F75AFA" w:rsidRDefault="00864886">
      <w:pPr>
        <w:pStyle w:val="0DraftNormal"/>
        <w:rPr>
          <w:rFonts w:ascii="Montserrat" w:hAnsi="Montserrat"/>
          <w:sz w:val="24"/>
        </w:rPr>
      </w:pPr>
      <w:r w:rsidRPr="00F75AFA">
        <w:rPr>
          <w:rFonts w:ascii="Montserrat" w:hAnsi="Montserrat"/>
          <w:sz w:val="24"/>
        </w:rPr>
        <w:t>The truth was only plausible to someone with access to the Project’s files on Phoenix</w:t>
      </w:r>
    </w:p>
    <w:p w:rsidR="00864886" w:rsidRPr="00F75AFA" w:rsidRDefault="00864886">
      <w:pPr>
        <w:pStyle w:val="0DraftNormal"/>
        <w:rPr>
          <w:rFonts w:ascii="Montserrat" w:hAnsi="Montserrat"/>
          <w:sz w:val="24"/>
        </w:rPr>
      </w:pPr>
      <w:r w:rsidRPr="00F75AFA">
        <w:rPr>
          <w:rFonts w:ascii="Montserrat" w:hAnsi="Montserrat"/>
          <w:sz w:val="24"/>
        </w:rPr>
        <w:t>She left it up to the project directors to close the official investigation</w:t>
      </w:r>
    </w:p>
    <w:p w:rsidR="00864886" w:rsidRPr="00F75AFA" w:rsidRDefault="00864886">
      <w:pPr>
        <w:pStyle w:val="0DraftNormal"/>
        <w:rPr>
          <w:rFonts w:ascii="Montserrat" w:hAnsi="Montserrat"/>
          <w:sz w:val="24"/>
        </w:rPr>
      </w:pPr>
      <w:r w:rsidRPr="00F75AFA">
        <w:rPr>
          <w:rFonts w:ascii="Montserrat" w:hAnsi="Montserrat"/>
          <w:sz w:val="24"/>
        </w:rPr>
        <w:t>It was possible for him to interceed</w:t>
      </w:r>
    </w:p>
    <w:p w:rsidR="00864886" w:rsidRPr="00F75AFA" w:rsidRDefault="00864886">
      <w:pPr>
        <w:pStyle w:val="0DraftNormal"/>
        <w:rPr>
          <w:rFonts w:ascii="Montserrat" w:hAnsi="Montserrat"/>
          <w:sz w:val="24"/>
        </w:rPr>
      </w:pPr>
      <w:r w:rsidRPr="00F75AFA">
        <w:rPr>
          <w:rFonts w:ascii="Montserrat" w:hAnsi="Montserrat"/>
          <w:sz w:val="24"/>
        </w:rPr>
        <w:t>Concocting a somewhat different story, and ensuring that Dani-Alex, Dragon and Jon all knew it backwards and forwards, he arranged a coverup which the board of directors could endorse</w:t>
      </w:r>
    </w:p>
    <w:p w:rsidR="00864886" w:rsidRPr="00F75AFA" w:rsidRDefault="00864886">
      <w:pPr>
        <w:pStyle w:val="0DraftNormal"/>
        <w:rPr>
          <w:rFonts w:ascii="Montserrat" w:hAnsi="Montserrat"/>
          <w:sz w:val="24"/>
        </w:rPr>
      </w:pPr>
      <w:r w:rsidRPr="00F75AFA">
        <w:rPr>
          <w:rFonts w:ascii="Montserrat" w:hAnsi="Montserrat"/>
          <w:sz w:val="24"/>
        </w:rPr>
        <w:t>At the same time, she was working on a plan for using them to help her destroy Phoenix’s sanity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official investigation was closed, but the manner in which the case dissolved sounded alarms with at least two organizations</w:t>
      </w:r>
    </w:p>
    <w:p w:rsidR="00864886" w:rsidRPr="00F75AFA" w:rsidRDefault="00864886">
      <w:pPr>
        <w:pStyle w:val="0DraftNormal"/>
        <w:rPr>
          <w:rFonts w:ascii="Montserrat" w:hAnsi="Montserrat"/>
          <w:sz w:val="24"/>
        </w:rPr>
      </w:pPr>
      <w:r w:rsidRPr="00F75AFA">
        <w:rPr>
          <w:rFonts w:ascii="Montserrat" w:hAnsi="Montserrat"/>
          <w:sz w:val="24"/>
        </w:rPr>
        <w:t>The Psionic Underground and the Federal Bureau of Investigation both assigned special operatives to investigate the bizarre death and apparent ressurrestion of Alexandrea V. Morgan</w:t>
      </w:r>
    </w:p>
    <w:p w:rsidR="00864886" w:rsidRPr="00F75AFA" w:rsidRDefault="00864886">
      <w:pPr>
        <w:pStyle w:val="0DraftNormal"/>
        <w:rPr>
          <w:rFonts w:ascii="Montserrat" w:hAnsi="Montserrat"/>
          <w:sz w:val="24"/>
        </w:rPr>
      </w:pPr>
      <w:r w:rsidRPr="00F75AFA">
        <w:rPr>
          <w:rFonts w:ascii="Montserrat" w:hAnsi="Montserrat"/>
          <w:sz w:val="24"/>
        </w:rPr>
        <w:t>With both investigators closely and discretely observing Alex and her acquaintances, it became apparent that something very odd was afoot</w:t>
      </w:r>
    </w:p>
    <w:p w:rsidR="00864886" w:rsidRPr="00F75AFA" w:rsidRDefault="00864886">
      <w:pPr>
        <w:pStyle w:val="0DraftNormal"/>
        <w:rPr>
          <w:rFonts w:ascii="Montserrat" w:hAnsi="Montserrat"/>
          <w:sz w:val="24"/>
        </w:rPr>
      </w:pPr>
      <w:r w:rsidRPr="00F75AFA">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864886" w:rsidRPr="00F75AFA" w:rsidRDefault="00864886">
      <w:pPr>
        <w:pStyle w:val="0DraftNormal"/>
        <w:rPr>
          <w:rFonts w:ascii="Montserrat" w:hAnsi="Montserrat"/>
          <w:sz w:val="24"/>
        </w:rPr>
      </w:pPr>
      <w:r w:rsidRPr="00F75AFA">
        <w:rPr>
          <w:rFonts w:ascii="Montserrat" w:hAnsi="Montserrat"/>
          <w:sz w:val="24"/>
        </w:rPr>
        <w:t>Past a certain date there was no record of the girl at all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Crucible</w:t>
      </w:r>
    </w:p>
    <w:p w:rsidR="00864886" w:rsidRPr="00F75AFA" w:rsidRDefault="00864886">
      <w:pPr>
        <w:pStyle w:val="0DraftNormal"/>
        <w:rPr>
          <w:rFonts w:ascii="Montserrat" w:hAnsi="Montserrat"/>
          <w:sz w:val="24"/>
        </w:rPr>
      </w:pPr>
      <w:r w:rsidRPr="00F75AFA">
        <w:rPr>
          <w:rFonts w:ascii="Montserrat" w:hAnsi="Montserrat"/>
          <w:sz w:val="24"/>
        </w:rPr>
        <w:t>Worthy of her name, Phoenix had resurrected, but her abandoned body was the key to exploiting her darkest nightmares</w:t>
      </w:r>
    </w:p>
    <w:p w:rsidR="00864886" w:rsidRPr="00F75AFA" w:rsidRDefault="00864886">
      <w:pPr>
        <w:pStyle w:val="0DraftNormal"/>
        <w:rPr>
          <w:rFonts w:ascii="Montserrat" w:hAnsi="Montserrat"/>
          <w:sz w:val="24"/>
        </w:rPr>
      </w:pPr>
      <w:r w:rsidRPr="00F75AFA">
        <w:rPr>
          <w:rFonts w:ascii="Montserrat" w:hAnsi="Montserrat"/>
          <w:sz w:val="24"/>
        </w:rPr>
        <w:t>She was still aware of it, still perceived through it, and was vulnerable to horrors far worse than death because of it</w:t>
      </w:r>
    </w:p>
    <w:p w:rsidR="00864886" w:rsidRPr="00F75AFA" w:rsidRDefault="00864886">
      <w:pPr>
        <w:pStyle w:val="0DraftNormal"/>
        <w:rPr>
          <w:rFonts w:ascii="Montserrat" w:hAnsi="Montserrat"/>
          <w:sz w:val="24"/>
        </w:rPr>
      </w:pPr>
      <w:r w:rsidRPr="00F75AFA">
        <w:rPr>
          <w:rFonts w:ascii="Montserrat" w:hAnsi="Montserrat"/>
          <w:sz w:val="24"/>
        </w:rPr>
        <w:t>Her nemesis was more than ruthless enough to use such a terrible means to destroy her</w:t>
      </w:r>
    </w:p>
    <w:p w:rsidR="00864886" w:rsidRPr="00F75AFA" w:rsidRDefault="00864886">
      <w:pPr>
        <w:pStyle w:val="0DraftNormal"/>
        <w:rPr>
          <w:rFonts w:ascii="Montserrat" w:hAnsi="Montserrat"/>
          <w:sz w:val="24"/>
        </w:rPr>
      </w:pPr>
      <w:r w:rsidRPr="00F75AFA">
        <w:rPr>
          <w:rFonts w:ascii="Montserrat" w:hAnsi="Montserrat"/>
          <w:sz w:val="24"/>
        </w:rPr>
        <w:t>Willing to risk her own sanity to shatter Phoenix’s</w:t>
      </w:r>
    </w:p>
    <w:p w:rsidR="00864886" w:rsidRPr="00F75AFA" w:rsidRDefault="00864886">
      <w:pPr>
        <w:pStyle w:val="0DraftNormal"/>
        <w:rPr>
          <w:rFonts w:ascii="Montserrat" w:hAnsi="Montserrat"/>
          <w:sz w:val="24"/>
        </w:rPr>
      </w:pPr>
      <w:r w:rsidRPr="00F75AFA">
        <w:rPr>
          <w:rFonts w:ascii="Montserrat" w:hAnsi="Montserrat"/>
          <w:sz w:val="24"/>
        </w:rPr>
        <w:t>She nearly succeeded</w:t>
      </w:r>
    </w:p>
    <w:p w:rsidR="00864886" w:rsidRPr="00F75AFA" w:rsidRDefault="00864886">
      <w:pPr>
        <w:pStyle w:val="0DraftNormal"/>
        <w:rPr>
          <w:rFonts w:ascii="Montserrat" w:hAnsi="Montserrat"/>
          <w:sz w:val="24"/>
        </w:rPr>
      </w:pPr>
      <w:r w:rsidRPr="00F75AFA">
        <w:rPr>
          <w:rFonts w:ascii="Montserrat" w:hAnsi="Montserrat"/>
          <w:sz w:val="24"/>
        </w:rPr>
        <w:t>Phoenix was helpless as her nemesis carved that body up</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case not entirely closed</w:t>
      </w:r>
    </w:p>
    <w:p w:rsidR="00864886" w:rsidRPr="00F75AFA" w:rsidRDefault="00864886">
      <w:pPr>
        <w:pStyle w:val="0DraftNormal"/>
        <w:rPr>
          <w:rFonts w:ascii="Montserrat" w:hAnsi="Montserrat"/>
          <w:sz w:val="24"/>
        </w:rPr>
      </w:pPr>
      <w:r w:rsidRPr="00F75AFA">
        <w:rPr>
          <w:rFonts w:ascii="Montserrat" w:hAnsi="Montserrat"/>
          <w:sz w:val="24"/>
        </w:rPr>
        <w:t>The police concluded-by having seen Phoenix (Alexandrea) in the flesh and having exhausted local, state and regional sources for an identification-that the victim might have been a runaway, or at least a native of another state</w:t>
      </w:r>
    </w:p>
    <w:p w:rsidR="00864886" w:rsidRPr="00F75AFA" w:rsidRDefault="00864886">
      <w:pPr>
        <w:pStyle w:val="0DraftNormal"/>
        <w:rPr>
          <w:rFonts w:ascii="Montserrat" w:hAnsi="Montserrat"/>
          <w:sz w:val="24"/>
        </w:rPr>
      </w:pPr>
      <w:r w:rsidRPr="00F75AFA">
        <w:rPr>
          <w:rFonts w:ascii="Montserrat" w:hAnsi="Montserrat"/>
          <w:sz w:val="24"/>
        </w:rPr>
        <w:t>They did not accept the story about a cloning experiement at face value</w:t>
      </w:r>
    </w:p>
    <w:p w:rsidR="00864886" w:rsidRPr="00F75AFA" w:rsidRDefault="00864886">
      <w:pPr>
        <w:pStyle w:val="0DraftNormal"/>
        <w:rPr>
          <w:rFonts w:ascii="Montserrat" w:hAnsi="Montserrat"/>
          <w:sz w:val="24"/>
        </w:rPr>
      </w:pPr>
      <w:r w:rsidRPr="00F75AFA">
        <w:rPr>
          <w:rFonts w:ascii="Montserrat" w:hAnsi="Montserrat"/>
          <w:sz w:val="24"/>
        </w:rPr>
        <w:t>The FBI sent a pair of agents to investigate once the abduction of the body was reported-and linked to several bizarre bits of evidence</w:t>
      </w:r>
    </w:p>
    <w:p w:rsidR="00864886" w:rsidRPr="00F75AFA" w:rsidRDefault="00864886">
      <w:pPr>
        <w:pStyle w:val="0DraftNormal"/>
        <w:rPr>
          <w:rFonts w:ascii="Montserrat" w:hAnsi="Montserrat"/>
          <w:caps/>
          <w:sz w:val="24"/>
        </w:rPr>
      </w:pPr>
    </w:p>
    <w:p w:rsidR="00864886" w:rsidRPr="00F75AFA" w:rsidRDefault="00864886">
      <w:pPr>
        <w:pStyle w:val="0DraftNormal"/>
        <w:rPr>
          <w:rFonts w:ascii="Montserrat" w:hAnsi="Montserrat"/>
          <w:sz w:val="24"/>
        </w:rPr>
      </w:pPr>
      <w:r w:rsidRPr="00F75AFA">
        <w:rPr>
          <w:rFonts w:ascii="Montserrat" w:hAnsi="Montserrat"/>
          <w:sz w:val="24"/>
        </w:rPr>
        <w:t>The official investigation was closed, but the manner in which the case dissolved sounded alarms with at least two organizations</w:t>
      </w:r>
    </w:p>
    <w:p w:rsidR="00864886" w:rsidRPr="00F75AFA" w:rsidRDefault="00864886">
      <w:pPr>
        <w:pStyle w:val="0DraftNormal"/>
        <w:rPr>
          <w:rFonts w:ascii="Montserrat" w:hAnsi="Montserrat"/>
          <w:sz w:val="24"/>
        </w:rPr>
      </w:pPr>
      <w:r w:rsidRPr="00F75AFA">
        <w:rPr>
          <w:rFonts w:ascii="Montserrat" w:hAnsi="Montserrat"/>
          <w:sz w:val="24"/>
        </w:rPr>
        <w:t>The Psionic Underground and the Federal Bureau of Investigation both assigned special operatives to investigate the bizarre death and apparent ressurrestion of Alexandrea V. Morgan</w:t>
      </w:r>
    </w:p>
    <w:p w:rsidR="00864886" w:rsidRPr="00F75AFA" w:rsidRDefault="00864886">
      <w:pPr>
        <w:pStyle w:val="0DraftNormal"/>
        <w:rPr>
          <w:rFonts w:ascii="Montserrat" w:hAnsi="Montserrat"/>
          <w:sz w:val="24"/>
        </w:rPr>
      </w:pPr>
      <w:r w:rsidRPr="00F75AFA">
        <w:rPr>
          <w:rFonts w:ascii="Montserrat" w:hAnsi="Montserrat"/>
          <w:sz w:val="24"/>
        </w:rPr>
        <w:t>With both investigators closely and discretely observing Alex and her acquaintances, it became apparent that something very odd was afoot</w:t>
      </w:r>
    </w:p>
    <w:p w:rsidR="00864886" w:rsidRPr="00F75AFA" w:rsidRDefault="00864886">
      <w:pPr>
        <w:pStyle w:val="0DraftNormal"/>
        <w:rPr>
          <w:rFonts w:ascii="Montserrat" w:hAnsi="Montserrat"/>
          <w:sz w:val="24"/>
        </w:rPr>
      </w:pPr>
      <w:r w:rsidRPr="00F75AFA">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864886" w:rsidRPr="00F75AFA" w:rsidRDefault="00864886">
      <w:pPr>
        <w:pStyle w:val="0DraftNormal"/>
        <w:rPr>
          <w:rFonts w:ascii="Montserrat" w:hAnsi="Montserrat"/>
          <w:sz w:val="24"/>
        </w:rPr>
      </w:pPr>
      <w:r w:rsidRPr="00F75AFA">
        <w:rPr>
          <w:rFonts w:ascii="Montserrat" w:hAnsi="Montserrat"/>
          <w:sz w:val="24"/>
        </w:rPr>
        <w:t>Past a certain date there was no record of the girl at all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Angel</w:t>
      </w:r>
    </w:p>
    <w:p w:rsidR="00864886" w:rsidRPr="00F75AFA" w:rsidRDefault="00864886">
      <w:pPr>
        <w:pStyle w:val="0DraftNormal"/>
        <w:rPr>
          <w:rFonts w:ascii="Montserrat" w:hAnsi="Montserrat"/>
          <w:sz w:val="24"/>
        </w:rPr>
      </w:pPr>
      <w:r w:rsidRPr="00F75AFA">
        <w:rPr>
          <w:rFonts w:ascii="Montserrat" w:hAnsi="Montserrat"/>
          <w:sz w:val="24"/>
        </w:rPr>
        <w:t>That crazy thing you do</w:t>
      </w:r>
    </w:p>
    <w:p w:rsidR="00864886" w:rsidRPr="00F75AFA" w:rsidRDefault="00864886">
      <w:pPr>
        <w:pStyle w:val="0DraftNormal"/>
        <w:rPr>
          <w:rFonts w:ascii="Montserrat" w:hAnsi="Montserrat"/>
          <w:sz w:val="24"/>
        </w:rPr>
      </w:pPr>
      <w:r w:rsidRPr="00F75AFA">
        <w:rPr>
          <w:rFonts w:ascii="Montserrat" w:hAnsi="Montserrat"/>
          <w:sz w:val="24"/>
        </w:rPr>
        <w:t>Confronted by such an inexplicable transformation, Dani was forced to confide in his friend</w:t>
      </w:r>
    </w:p>
    <w:p w:rsidR="00864886" w:rsidRPr="00F75AFA" w:rsidRDefault="00864886">
      <w:pPr>
        <w:pStyle w:val="0DraftNormal"/>
        <w:rPr>
          <w:rFonts w:ascii="Montserrat" w:hAnsi="Montserrat"/>
          <w:sz w:val="24"/>
        </w:rPr>
      </w:pPr>
      <w:r w:rsidRPr="00F75AFA">
        <w:rPr>
          <w:rFonts w:ascii="Montserrat" w:hAnsi="Montserrat"/>
          <w:sz w:val="24"/>
        </w:rPr>
        <w:t>Daniel was an intuitive soul who understood how things worked and knew how to have fun</w:t>
      </w:r>
    </w:p>
    <w:p w:rsidR="00864886" w:rsidRPr="00F75AFA" w:rsidRDefault="00864886">
      <w:pPr>
        <w:pStyle w:val="0DraftNormal"/>
        <w:rPr>
          <w:rFonts w:ascii="Montserrat" w:hAnsi="Montserrat"/>
          <w:sz w:val="24"/>
        </w:rPr>
      </w:pPr>
      <w:r w:rsidRPr="00F75AFA">
        <w:rPr>
          <w:rFonts w:ascii="Montserrat" w:hAnsi="Montserrat"/>
          <w:sz w:val="24"/>
        </w:rPr>
        <w:t>The truth sounded irrational, but Angel was a psionic, and understood that the full potential of the mind had yet to be explored</w:t>
      </w:r>
    </w:p>
    <w:p w:rsidR="00864886" w:rsidRPr="00F75AFA" w:rsidRDefault="00864886">
      <w:pPr>
        <w:pStyle w:val="0DraftNormal"/>
        <w:rPr>
          <w:rFonts w:ascii="Montserrat" w:hAnsi="Montserrat"/>
          <w:sz w:val="24"/>
        </w:rPr>
      </w:pPr>
      <w:r w:rsidRPr="00F75AFA">
        <w:rPr>
          <w:rFonts w:ascii="Montserrat" w:hAnsi="Montserrat"/>
          <w:sz w:val="24"/>
        </w:rPr>
        <w:t>Sphinx, Dani or Daniel\Danielle Kinkade, as Dragon’s witting lab rat and Alex’s unsuspecting victim, had been reborn as a girl, but he had been the boy she knew until the previous week</w:t>
      </w:r>
    </w:p>
    <w:p w:rsidR="00864886" w:rsidRPr="00F75AFA" w:rsidRDefault="00864886">
      <w:pPr>
        <w:pStyle w:val="0DraftNormal"/>
        <w:rPr>
          <w:rFonts w:ascii="Montserrat" w:hAnsi="Montserrat"/>
          <w:sz w:val="24"/>
        </w:rPr>
      </w:pPr>
      <w:r w:rsidRPr="00F75AFA">
        <w:rPr>
          <w:rFonts w:ascii="Montserrat" w:hAnsi="Montserrat"/>
          <w:sz w:val="24"/>
        </w:rPr>
        <w:t>Dani had learned to assume his proper guise in a hurry, he had been forced to figure out in a hurry not only how to change sex, but assume his original guise, or miss an important exam, but he had not perfected the technique</w:t>
      </w:r>
    </w:p>
    <w:p w:rsidR="00864886" w:rsidRPr="00F75AFA" w:rsidRDefault="00864886">
      <w:pPr>
        <w:pStyle w:val="0DraftNormal"/>
        <w:rPr>
          <w:rFonts w:ascii="Montserrat" w:hAnsi="Montserrat"/>
          <w:sz w:val="24"/>
        </w:rPr>
      </w:pPr>
      <w:r w:rsidRPr="00F75AFA">
        <w:rPr>
          <w:rFonts w:ascii="Montserrat" w:hAnsi="Montserrat"/>
          <w:sz w:val="24"/>
        </w:rPr>
        <w:t>test</w:t>
      </w:r>
    </w:p>
    <w:p w:rsidR="00864886" w:rsidRPr="00F75AFA" w:rsidRDefault="00864886">
      <w:pPr>
        <w:pStyle w:val="0DraftNormal"/>
        <w:rPr>
          <w:rFonts w:ascii="Montserrat" w:hAnsi="Montserrat"/>
          <w:sz w:val="24"/>
        </w:rPr>
      </w:pPr>
      <w:r w:rsidRPr="00F75AFA">
        <w:rPr>
          <w:rFonts w:ascii="Montserrat" w:hAnsi="Montserrat"/>
          <w:sz w:val="24"/>
        </w:rPr>
        <w:t>He was now as comfortable as Phoenix in either form</w:t>
      </w:r>
    </w:p>
    <w:p w:rsidR="00864886" w:rsidRPr="00F75AFA" w:rsidRDefault="00864886">
      <w:pPr>
        <w:pStyle w:val="0DraftNormal"/>
        <w:rPr>
          <w:rFonts w:ascii="Montserrat" w:hAnsi="Montserrat"/>
          <w:sz w:val="24"/>
        </w:rPr>
      </w:pPr>
      <w:r w:rsidRPr="00F75AFA">
        <w:rPr>
          <w:rFonts w:ascii="Montserrat" w:hAnsi="Montserrat"/>
          <w:sz w:val="24"/>
        </w:rPr>
        <w:t>His sudden reversion indicated that the body he now had was his default form</w:t>
      </w:r>
    </w:p>
    <w:p w:rsidR="00864886" w:rsidRPr="00F75AFA" w:rsidRDefault="00864886">
      <w:pPr>
        <w:pStyle w:val="0DraftNormal"/>
        <w:rPr>
          <w:rFonts w:ascii="Montserrat" w:hAnsi="Montserrat"/>
          <w:sz w:val="24"/>
        </w:rPr>
      </w:pPr>
      <w:r w:rsidRPr="00F75AFA">
        <w:rPr>
          <w:rFonts w:ascii="Montserrat" w:hAnsi="Montserrat"/>
          <w:sz w:val="24"/>
        </w:rPr>
        <w:t>To his surprise, she begged him to teach him the techniques-he understood only too well the urge to explore the other sex</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Angel, Angelica Lynn Thompson, had learned the trick from Dani and taught it to Kim, and met Dragon through both Kim and Dani</w:t>
      </w:r>
    </w:p>
    <w:p w:rsidR="00864886" w:rsidRPr="00F75AFA" w:rsidRDefault="00864886">
      <w:pPr>
        <w:pStyle w:val="0DraftNormal"/>
        <w:rPr>
          <w:rFonts w:ascii="Montserrat" w:hAnsi="Montserrat"/>
          <w:sz w:val="24"/>
        </w:rPr>
      </w:pPr>
      <w:r w:rsidRPr="00F75AFA">
        <w:rPr>
          <w:rFonts w:ascii="Montserrat" w:hAnsi="Montserrat"/>
          <w:sz w:val="24"/>
        </w:rPr>
        <w:t>Raven, Kim or Kimberly Jean DeMer</w:t>
      </w:r>
    </w:p>
    <w:p w:rsidR="00864886" w:rsidRPr="00F75AFA" w:rsidRDefault="00864886">
      <w:pPr>
        <w:pStyle w:val="0DraftNormal"/>
        <w:rPr>
          <w:rFonts w:ascii="Montserrat" w:hAnsi="Montserrat"/>
          <w:sz w:val="24"/>
        </w:rPr>
      </w:pPr>
      <w:r w:rsidRPr="00F75AFA">
        <w:rPr>
          <w:rFonts w:ascii="Montserrat" w:hAnsi="Montserrat"/>
          <w:sz w:val="24"/>
        </w:rPr>
        <w:t>Dragon and Raven had met for the first time in inverted roles and fallen in love, and that love had survived discovering the truth about each other</w:t>
      </w:r>
    </w:p>
    <w:p w:rsidR="00864886" w:rsidRPr="00F75AFA" w:rsidRDefault="00864886">
      <w:pPr>
        <w:pStyle w:val="0DraftNormal"/>
        <w:rPr>
          <w:rFonts w:ascii="Montserrat" w:hAnsi="Montserrat"/>
          <w:sz w:val="24"/>
        </w:rPr>
      </w:pPr>
      <w:r w:rsidRPr="00F75AFA">
        <w:rPr>
          <w:rFonts w:ascii="Montserrat" w:hAnsi="Montserrat"/>
          <w:sz w:val="24"/>
        </w:rPr>
        <w:t xml:space="preserve"> </w:t>
      </w:r>
    </w:p>
    <w:p w:rsidR="00864886" w:rsidRPr="00F75AFA" w:rsidRDefault="00864886">
      <w:pPr>
        <w:pStyle w:val="0DraftNormal"/>
        <w:rPr>
          <w:rFonts w:ascii="Montserrat" w:hAnsi="Montserrat"/>
          <w:sz w:val="24"/>
        </w:rPr>
      </w:pPr>
      <w:r w:rsidRPr="00F75AFA">
        <w:rPr>
          <w:rFonts w:ascii="Montserrat" w:hAnsi="Montserrat"/>
          <w:sz w:val="24"/>
        </w:rPr>
        <w:t xml:space="preserve">The grass </w:t>
      </w:r>
      <w:r w:rsidRPr="00F75AFA">
        <w:rPr>
          <w:rFonts w:ascii="Montserrat" w:hAnsi="Montserrat"/>
          <w:i/>
          <w:iCs/>
          <w:sz w:val="24"/>
        </w:rPr>
        <w:t>is</w:t>
      </w:r>
      <w:r w:rsidRPr="00F75AFA">
        <w:rPr>
          <w:rFonts w:ascii="Montserrat" w:hAnsi="Montserrat"/>
          <w:sz w:val="24"/>
        </w:rPr>
        <w:t xml:space="preserve"> greener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Dani talked Dragon into going out as one of the girls</w:t>
      </w:r>
    </w:p>
    <w:p w:rsidR="00864886" w:rsidRPr="00F75AFA" w:rsidRDefault="00864886">
      <w:pPr>
        <w:pStyle w:val="0DraftNormal"/>
        <w:rPr>
          <w:rFonts w:ascii="Montserrat" w:hAnsi="Montserrat"/>
          <w:sz w:val="24"/>
        </w:rPr>
      </w:pPr>
      <w:r w:rsidRPr="00F75AFA">
        <w:rPr>
          <w:rFonts w:ascii="Montserrat" w:hAnsi="Montserrat"/>
          <w:sz w:val="24"/>
        </w:rPr>
        <w:t>He normally had a delicate face and an androgynous figure</w:t>
      </w:r>
    </w:p>
    <w:p w:rsidR="00864886" w:rsidRPr="00F75AFA" w:rsidRDefault="00864886">
      <w:pPr>
        <w:pStyle w:val="0DraftNormal"/>
        <w:rPr>
          <w:rFonts w:ascii="Montserrat" w:hAnsi="Montserrat"/>
          <w:sz w:val="24"/>
        </w:rPr>
      </w:pPr>
      <w:r w:rsidRPr="00F75AFA">
        <w:rPr>
          <w:rFonts w:ascii="Montserrat" w:hAnsi="Montserrat"/>
          <w:sz w:val="24"/>
        </w:rPr>
        <w:t>He almost did not need to translate, but once he did, she was a beautiful young woman</w:t>
      </w:r>
    </w:p>
    <w:p w:rsidR="00864886" w:rsidRPr="00F75AFA" w:rsidRDefault="00864886">
      <w:pPr>
        <w:pStyle w:val="0DraftNormal"/>
        <w:rPr>
          <w:rFonts w:ascii="Montserrat" w:hAnsi="Montserrat"/>
          <w:sz w:val="24"/>
        </w:rPr>
      </w:pPr>
      <w:r w:rsidRPr="00F75AFA">
        <w:rPr>
          <w:rFonts w:ascii="Montserrat" w:hAnsi="Montserrat"/>
          <w:sz w:val="24"/>
        </w:rPr>
        <w:t>Jon was delighted by the effect, taking it all in stride, as it suited his impish nature</w:t>
      </w:r>
    </w:p>
    <w:p w:rsidR="00864886" w:rsidRPr="00F75AFA" w:rsidRDefault="00864886">
      <w:pPr>
        <w:pStyle w:val="0DraftNormal"/>
        <w:rPr>
          <w:rFonts w:ascii="Montserrat" w:hAnsi="Montserrat"/>
          <w:sz w:val="24"/>
        </w:rPr>
      </w:pPr>
      <w:r w:rsidRPr="00F75AFA">
        <w:rPr>
          <w:rFonts w:ascii="Montserrat" w:hAnsi="Montserrat"/>
          <w:sz w:val="24"/>
        </w:rPr>
        <w:t>Thanks to Phoenix, they had all become a extremely flexible in their attitudes about sex and gender</w:t>
      </w:r>
    </w:p>
    <w:p w:rsidR="00864886" w:rsidRPr="00F75AFA" w:rsidRDefault="00864886">
      <w:pPr>
        <w:pStyle w:val="0DraftNormal"/>
        <w:rPr>
          <w:rFonts w:ascii="Montserrat" w:hAnsi="Montserrat"/>
          <w:sz w:val="24"/>
        </w:rPr>
      </w:pPr>
      <w:r w:rsidRPr="00F75AFA">
        <w:rPr>
          <w:rFonts w:ascii="Montserrat" w:hAnsi="Montserrat"/>
          <w:sz w:val="24"/>
        </w:rPr>
        <w:t>Chris had switched out of necessity, but the others did it because it was fun</w:t>
      </w:r>
    </w:p>
    <w:p w:rsidR="00864886" w:rsidRPr="00F75AFA" w:rsidRDefault="00864886">
      <w:pPr>
        <w:pStyle w:val="0DraftNormal"/>
        <w:rPr>
          <w:rFonts w:ascii="Montserrat" w:hAnsi="Montserrat"/>
          <w:sz w:val="24"/>
        </w:rPr>
      </w:pPr>
      <w:r w:rsidRPr="00F75AFA">
        <w:rPr>
          <w:rFonts w:ascii="Montserrat" w:hAnsi="Montserrat"/>
          <w:sz w:val="24"/>
        </w:rPr>
        <w:t>Dani played the gentleman, and promised his friend that the evening would be a riot</w:t>
      </w:r>
    </w:p>
    <w:p w:rsidR="00864886" w:rsidRPr="00F75AFA" w:rsidRDefault="00864886">
      <w:pPr>
        <w:pStyle w:val="0DraftNormal"/>
        <w:rPr>
          <w:rFonts w:ascii="Montserrat" w:hAnsi="Montserrat"/>
          <w:sz w:val="24"/>
        </w:rPr>
      </w:pPr>
      <w:r w:rsidRPr="00F75AFA">
        <w:rPr>
          <w:rFonts w:ascii="Montserrat" w:hAnsi="Montserrat"/>
          <w:sz w:val="24"/>
        </w:rPr>
        <w:t>They made a game of it, out of respect for Dragon’s sensabilities</w:t>
      </w:r>
    </w:p>
    <w:p w:rsidR="00864886" w:rsidRPr="00F75AFA" w:rsidRDefault="00864886">
      <w:pPr>
        <w:pStyle w:val="0DraftNormal"/>
        <w:rPr>
          <w:rFonts w:ascii="Montserrat" w:hAnsi="Montserrat"/>
          <w:sz w:val="24"/>
        </w:rPr>
      </w:pPr>
      <w:r w:rsidRPr="00F75AFA">
        <w:rPr>
          <w:rFonts w:ascii="Montserrat" w:hAnsi="Montserrat"/>
          <w:sz w:val="24"/>
        </w:rPr>
        <w:t>The target for their game fell for the prank and no real harm was done</w:t>
      </w:r>
    </w:p>
    <w:p w:rsidR="00864886" w:rsidRPr="00F75AFA" w:rsidRDefault="00864886">
      <w:pPr>
        <w:pStyle w:val="0DraftNormal"/>
        <w:rPr>
          <w:rFonts w:ascii="Montserrat" w:hAnsi="Montserrat"/>
          <w:sz w:val="24"/>
        </w:rPr>
      </w:pPr>
      <w:r w:rsidRPr="00F75AFA">
        <w:rPr>
          <w:rFonts w:ascii="Montserrat" w:hAnsi="Montserrat"/>
          <w:sz w:val="24"/>
        </w:rPr>
        <w:t>Dragon would never have imagined he would fall in love with a man, but having long wished to fall in love, she quickly became reconciled to living out her life as a woman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Alex’s determination to commit pseudocide compelled her to kill-and then kidnap-Dani to stage another convincing death</w:t>
      </w:r>
    </w:p>
    <w:p w:rsidR="00864886" w:rsidRPr="00F75AFA" w:rsidRDefault="00864886">
      <w:pPr>
        <w:pStyle w:val="0DraftNormal"/>
        <w:rPr>
          <w:rFonts w:ascii="Montserrat" w:hAnsi="Montserrat"/>
          <w:sz w:val="24"/>
        </w:rPr>
      </w:pPr>
      <w:r w:rsidRPr="00F75AFA">
        <w:rPr>
          <w:rFonts w:ascii="Montserrat" w:hAnsi="Montserrat"/>
          <w:sz w:val="24"/>
        </w:rPr>
        <w:t>Her intentions for Dani were not encouraging, as she pulled Dani’s old body out of stasis and staged his/her death as well</w:t>
      </w:r>
    </w:p>
    <w:p w:rsidR="00864886" w:rsidRPr="00F75AFA" w:rsidRDefault="00864886">
      <w:pPr>
        <w:pStyle w:val="0DraftNormal"/>
        <w:rPr>
          <w:rFonts w:ascii="Montserrat" w:hAnsi="Montserrat"/>
          <w:sz w:val="24"/>
        </w:rPr>
      </w:pPr>
      <w:r w:rsidRPr="00F75AFA">
        <w:rPr>
          <w:rFonts w:ascii="Montserrat" w:hAnsi="Montserrat"/>
          <w:sz w:val="24"/>
        </w:rPr>
        <w:t xml:space="preserve">Dani had been so androgynous, that it was an even bet that people would believe that he had always been a girl in disguise </w:t>
      </w:r>
    </w:p>
    <w:p w:rsidR="00864886" w:rsidRPr="00F75AFA" w:rsidRDefault="00864886">
      <w:pPr>
        <w:pStyle w:val="0DraftNormal"/>
        <w:rPr>
          <w:rFonts w:ascii="Montserrat" w:hAnsi="Montserrat"/>
          <w:sz w:val="24"/>
        </w:rPr>
      </w:pPr>
      <w:r w:rsidRPr="00F75AFA">
        <w:rPr>
          <w:rFonts w:ascii="Montserrat" w:hAnsi="Montserrat"/>
          <w:sz w:val="24"/>
        </w:rPr>
        <w:t xml:space="preserve">Unfortunately, this plan first brought Alex out into the open where she could be spotted by Hunter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Hunter, a member of the Psionic Underground, was slightly better equipped to penetrate this mystery</w:t>
      </w:r>
    </w:p>
    <w:p w:rsidR="00864886" w:rsidRPr="00F75AFA" w:rsidRDefault="00864886">
      <w:pPr>
        <w:pStyle w:val="0DraftNormal"/>
        <w:rPr>
          <w:rFonts w:ascii="Montserrat" w:hAnsi="Montserrat"/>
          <w:sz w:val="24"/>
        </w:rPr>
      </w:pPr>
      <w:r w:rsidRPr="00F75AFA">
        <w:rPr>
          <w:rFonts w:ascii="Montserrat" w:hAnsi="Montserrat"/>
          <w:sz w:val="24"/>
        </w:rPr>
        <w:t>It was a certainty that the household belonging to Alex was under the umbrella of the Avatar Project, so he kept his distance from the house and its staff</w:t>
      </w:r>
    </w:p>
    <w:p w:rsidR="00864886" w:rsidRPr="00F75AFA" w:rsidRDefault="00864886">
      <w:pPr>
        <w:pStyle w:val="0DraftNormal"/>
        <w:rPr>
          <w:rFonts w:ascii="Montserrat" w:hAnsi="Montserrat"/>
          <w:sz w:val="24"/>
        </w:rPr>
      </w:pPr>
      <w:r w:rsidRPr="00F75AFA">
        <w:rPr>
          <w:rFonts w:ascii="Montserrat" w:hAnsi="Montserrat"/>
          <w:sz w:val="24"/>
        </w:rPr>
        <w:t>Instead, he made a point to follow Alex, and discovered her body jumping ability</w:t>
      </w:r>
    </w:p>
    <w:p w:rsidR="00864886" w:rsidRPr="00F75AFA" w:rsidRDefault="00864886">
      <w:pPr>
        <w:pStyle w:val="0DraftNormal"/>
        <w:rPr>
          <w:rFonts w:ascii="Montserrat" w:hAnsi="Montserrat"/>
          <w:sz w:val="24"/>
        </w:rPr>
      </w:pPr>
      <w:r w:rsidRPr="00F75AFA">
        <w:rPr>
          <w:rFonts w:ascii="Montserrat" w:hAnsi="Montserrat"/>
          <w:sz w:val="24"/>
        </w:rPr>
        <w:t>Tracking her by her unique mental signature, he discovered where she did her shopping and discovered where the body had disappeared to, and the bizarre purpose it was being kept for</w:t>
      </w:r>
    </w:p>
    <w:p w:rsidR="00864886" w:rsidRPr="00F75AFA" w:rsidRDefault="00864886">
      <w:pPr>
        <w:pStyle w:val="0DraftNormal"/>
        <w:rPr>
          <w:rFonts w:ascii="Montserrat" w:hAnsi="Montserrat"/>
          <w:sz w:val="24"/>
        </w:rPr>
      </w:pPr>
      <w:r w:rsidRPr="00F75AFA">
        <w:rPr>
          <w:rFonts w:ascii="Montserrat" w:hAnsi="Montserrat"/>
          <w:sz w:val="24"/>
        </w:rPr>
        <w:t>He suspected that her friends did not know that they were eating the remains of their friend-the trophy he found with the body left no doubt in his mind who that piece of meat had once been</w:t>
      </w:r>
    </w:p>
    <w:p w:rsidR="00864886" w:rsidRPr="00F75AFA" w:rsidRDefault="00864886">
      <w:pPr>
        <w:pStyle w:val="0DraftNormal"/>
        <w:rPr>
          <w:rFonts w:ascii="Montserrat" w:hAnsi="Montserrat"/>
          <w:sz w:val="24"/>
        </w:rPr>
      </w:pPr>
      <w:r w:rsidRPr="00F75AFA">
        <w:rPr>
          <w:rFonts w:ascii="Montserrat" w:hAnsi="Montserrat"/>
          <w:sz w:val="24"/>
        </w:rPr>
        <w:t>Investigating further, he also found the prison where Phoenix was being kept</w:t>
      </w:r>
    </w:p>
    <w:p w:rsidR="00864886" w:rsidRPr="00F75AFA" w:rsidRDefault="00864886">
      <w:pPr>
        <w:pStyle w:val="0DraftNormal"/>
        <w:rPr>
          <w:rFonts w:ascii="Montserrat" w:hAnsi="Montserrat"/>
          <w:sz w:val="24"/>
        </w:rPr>
      </w:pPr>
      <w:r w:rsidRPr="00F75AFA">
        <w:rPr>
          <w:rFonts w:ascii="Montserrat" w:hAnsi="Montserrat"/>
          <w:sz w:val="24"/>
        </w:rPr>
        <w:t>She was in no condition to resist him when he confronted her, and from her mind he fished out the whole story</w:t>
      </w:r>
    </w:p>
    <w:p w:rsidR="00864886" w:rsidRPr="00F75AFA" w:rsidRDefault="00864886">
      <w:pPr>
        <w:pStyle w:val="0DraftNormal"/>
        <w:rPr>
          <w:rFonts w:ascii="Montserrat" w:hAnsi="Montserrat"/>
          <w:sz w:val="24"/>
        </w:rPr>
      </w:pPr>
      <w:r w:rsidRPr="00F75AFA">
        <w:rPr>
          <w:rFonts w:ascii="Montserrat" w:hAnsi="Montserrat"/>
          <w:sz w:val="24"/>
        </w:rPr>
        <w:t>Once he had heard it, he understood her strange demand at the prospect of her rescue</w:t>
      </w:r>
    </w:p>
    <w:p w:rsidR="00864886" w:rsidRPr="00F75AFA" w:rsidRDefault="00864886">
      <w:pPr>
        <w:pStyle w:val="0DraftNormal"/>
        <w:rPr>
          <w:rFonts w:ascii="Montserrat" w:hAnsi="Montserrat"/>
          <w:sz w:val="24"/>
        </w:rPr>
      </w:pPr>
      <w:r w:rsidRPr="00F75AFA">
        <w:rPr>
          <w:rFonts w:ascii="Montserrat" w:hAnsi="Montserrat"/>
          <w:sz w:val="24"/>
        </w:rPr>
        <w:t>After that first demonstration, he was determined to recruit her into the Psionic Underground</w:t>
      </w:r>
    </w:p>
    <w:p w:rsidR="00864886" w:rsidRPr="00F75AFA" w:rsidRDefault="00864886">
      <w:pPr>
        <w:pStyle w:val="0DraftNormal"/>
        <w:rPr>
          <w:rFonts w:ascii="Montserrat" w:hAnsi="Montserrat"/>
          <w:sz w:val="24"/>
        </w:rPr>
      </w:pPr>
      <w:r w:rsidRPr="00F75AFA">
        <w:rPr>
          <w:rFonts w:ascii="Montserrat" w:hAnsi="Montserrat"/>
          <w:sz w:val="24"/>
        </w:rPr>
        <w:t>The absurd situation she had created made it possible to do so without the Avatar Project ever being the wiser</w:t>
      </w:r>
    </w:p>
    <w:p w:rsidR="00864886" w:rsidRPr="00F75AFA" w:rsidRDefault="00864886">
      <w:pPr>
        <w:pStyle w:val="0DraftNormal"/>
        <w:rPr>
          <w:rFonts w:ascii="Montserrat" w:hAnsi="Montserrat"/>
          <w:sz w:val="24"/>
        </w:rPr>
      </w:pPr>
      <w:r w:rsidRPr="00F75AFA">
        <w:rPr>
          <w:rFonts w:ascii="Montserrat" w:hAnsi="Montserrat"/>
          <w:sz w:val="24"/>
        </w:rPr>
        <w:t>The only problem was, for her, the matter was not resolved yet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After reading Phoenix, Hunter decided to confront Alex for her side of the story</w:t>
      </w:r>
    </w:p>
    <w:p w:rsidR="00864886" w:rsidRPr="00F75AFA" w:rsidRDefault="00864886">
      <w:pPr>
        <w:pStyle w:val="0DraftNormal"/>
        <w:rPr>
          <w:rFonts w:ascii="Montserrat" w:hAnsi="Montserrat"/>
          <w:sz w:val="24"/>
        </w:rPr>
      </w:pPr>
      <w:r w:rsidRPr="00F75AFA">
        <w:rPr>
          <w:rFonts w:ascii="Montserrat" w:hAnsi="Montserrat"/>
          <w:sz w:val="24"/>
        </w:rPr>
        <w:t>Hunter was quickly recruited by Alex to help her stage Phoenix’s death in exchange for Phoenix, Dani and herself joining the Psionic Underground</w:t>
      </w:r>
    </w:p>
    <w:p w:rsidR="00864886" w:rsidRPr="00F75AFA" w:rsidRDefault="00864886">
      <w:pPr>
        <w:pStyle w:val="0DraftNormal"/>
        <w:rPr>
          <w:rFonts w:ascii="Montserrat" w:hAnsi="Montserrat"/>
          <w:sz w:val="24"/>
        </w:rPr>
      </w:pPr>
      <w:r w:rsidRPr="00F75AFA">
        <w:rPr>
          <w:rFonts w:ascii="Montserrat" w:hAnsi="Montserrat"/>
          <w:sz w:val="24"/>
        </w:rPr>
        <w:t>Hunter, of course, had hidden motives of his own</w:t>
      </w:r>
    </w:p>
    <w:p w:rsidR="00864886" w:rsidRPr="00F75AFA" w:rsidRDefault="00864886">
      <w:pPr>
        <w:pStyle w:val="0DraftNormal"/>
        <w:rPr>
          <w:rFonts w:ascii="Montserrat" w:hAnsi="Montserrat"/>
          <w:sz w:val="24"/>
        </w:rPr>
      </w:pPr>
      <w:r w:rsidRPr="00F75AFA">
        <w:rPr>
          <w:rFonts w:ascii="Montserrat" w:hAnsi="Montserrat"/>
          <w:sz w:val="24"/>
        </w:rPr>
        <w:t>He wanted the powers Alex had developed, and he wanted the powers Phoenix had always possessed</w:t>
      </w:r>
    </w:p>
    <w:p w:rsidR="00864886" w:rsidRPr="00F75AFA" w:rsidRDefault="00864886">
      <w:pPr>
        <w:pStyle w:val="0DraftNormal"/>
        <w:rPr>
          <w:rFonts w:ascii="Montserrat" w:hAnsi="Montserrat"/>
          <w:sz w:val="24"/>
        </w:rPr>
      </w:pPr>
      <w:r w:rsidRPr="00F75AFA">
        <w:rPr>
          <w:rFonts w:ascii="Montserrat" w:hAnsi="Montserrat"/>
          <w:sz w:val="24"/>
        </w:rPr>
        <w:t>It was Hunter who identified the cause of the schism between Phoenix and Alex, as well as how to repair it</w:t>
      </w:r>
    </w:p>
    <w:p w:rsidR="00864886" w:rsidRPr="00F75AFA" w:rsidRDefault="00864886">
      <w:pPr>
        <w:pStyle w:val="0DraftNormal"/>
        <w:rPr>
          <w:rFonts w:ascii="Montserrat" w:hAnsi="Montserrat"/>
          <w:sz w:val="24"/>
        </w:rPr>
      </w:pPr>
      <w:r w:rsidRPr="00F75AFA">
        <w:rPr>
          <w:rFonts w:ascii="Montserrat" w:hAnsi="Montserrat"/>
          <w:sz w:val="24"/>
        </w:rPr>
        <w:t>It required Phoenix to willingly submit to excrutiation, and unwillingly submit to Hunter’s possession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strange attraction</w:t>
      </w:r>
    </w:p>
    <w:p w:rsidR="00864886" w:rsidRPr="00F75AFA" w:rsidRDefault="00864886">
      <w:pPr>
        <w:pStyle w:val="0DraftNormal"/>
        <w:rPr>
          <w:rFonts w:ascii="Montserrat" w:hAnsi="Montserrat"/>
          <w:sz w:val="24"/>
        </w:rPr>
      </w:pPr>
      <w:r w:rsidRPr="00F75AFA">
        <w:rPr>
          <w:rFonts w:ascii="Montserrat" w:hAnsi="Montserrat"/>
          <w:sz w:val="24"/>
        </w:rPr>
        <w:t>Phoenix and Dani ended up confined together</w:t>
      </w:r>
    </w:p>
    <w:p w:rsidR="00864886" w:rsidRPr="00F75AFA" w:rsidRDefault="00864886">
      <w:pPr>
        <w:pStyle w:val="0DraftNormal"/>
        <w:rPr>
          <w:rFonts w:ascii="Montserrat" w:hAnsi="Montserrat"/>
          <w:sz w:val="24"/>
        </w:rPr>
      </w:pPr>
      <w:r w:rsidRPr="00F75AFA">
        <w:rPr>
          <w:rFonts w:ascii="Montserrat" w:hAnsi="Montserrat"/>
          <w:sz w:val="24"/>
        </w:rPr>
        <w:t>The chemestry between them was very different than it would have been between sisters-even sisters as intimate as these accidental twins had been</w:t>
      </w:r>
    </w:p>
    <w:p w:rsidR="00864886" w:rsidRPr="00F75AFA" w:rsidRDefault="00864886">
      <w:pPr>
        <w:pStyle w:val="0DraftNormal"/>
        <w:rPr>
          <w:rFonts w:ascii="Montserrat" w:hAnsi="Montserrat"/>
          <w:sz w:val="24"/>
        </w:rPr>
      </w:pPr>
      <w:r w:rsidRPr="00F75AFA">
        <w:rPr>
          <w:rFonts w:ascii="Montserrat" w:hAnsi="Montserrat"/>
          <w:sz w:val="24"/>
        </w:rPr>
        <w:t>They struggled with the attraction they felt towards each other-and the ghost of Alex, haunting both of them-from the moment they met</w:t>
      </w:r>
    </w:p>
    <w:p w:rsidR="00864886" w:rsidRPr="00F75AFA" w:rsidRDefault="00864886">
      <w:pPr>
        <w:pStyle w:val="0DraftNormal"/>
        <w:rPr>
          <w:rFonts w:ascii="Montserrat" w:hAnsi="Montserrat"/>
          <w:sz w:val="24"/>
        </w:rPr>
      </w:pPr>
      <w:r w:rsidRPr="00F75AFA">
        <w:rPr>
          <w:rFonts w:ascii="Montserrat" w:hAnsi="Montserrat"/>
          <w:sz w:val="24"/>
        </w:rPr>
        <w:t>The prediction Dragon had made, and the sexual license they were given in spite of what could almost be called incest-since they were physically identical to the smallest detail-troubled them greatly</w:t>
      </w:r>
    </w:p>
    <w:p w:rsidR="00864886" w:rsidRPr="00F75AFA" w:rsidRDefault="00864886">
      <w:pPr>
        <w:pStyle w:val="0DraftNormal"/>
        <w:rPr>
          <w:rFonts w:ascii="Montserrat" w:hAnsi="Montserrat"/>
          <w:sz w:val="24"/>
        </w:rPr>
      </w:pPr>
      <w:r w:rsidRPr="00F75AFA">
        <w:rPr>
          <w:rFonts w:ascii="Montserrat" w:hAnsi="Montserrat"/>
          <w:sz w:val="24"/>
        </w:rPr>
        <w:t>Dani’s “curse” kept things interesting and presented a constant reminder of how closely related they really were now</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Taking a page from her enemy’s book, Phoenix had spent the torturous days of her imprisonment studying her own potential</w:t>
      </w:r>
    </w:p>
    <w:p w:rsidR="00864886" w:rsidRPr="00F75AFA" w:rsidRDefault="00864886">
      <w:pPr>
        <w:pStyle w:val="0DraftNormal"/>
        <w:rPr>
          <w:rFonts w:ascii="Montserrat" w:hAnsi="Montserrat"/>
          <w:sz w:val="24"/>
        </w:rPr>
      </w:pPr>
      <w:r w:rsidRPr="00F75AFA">
        <w:rPr>
          <w:rFonts w:ascii="Montserrat" w:hAnsi="Montserrat"/>
          <w:sz w:val="24"/>
        </w:rPr>
        <w:t>When her nemesis had possessed others, she had cut them completely off</w:t>
      </w:r>
    </w:p>
    <w:p w:rsidR="00864886" w:rsidRPr="00F75AFA" w:rsidRDefault="00864886">
      <w:pPr>
        <w:pStyle w:val="0DraftNormal"/>
        <w:rPr>
          <w:rFonts w:ascii="Montserrat" w:hAnsi="Montserrat"/>
          <w:sz w:val="24"/>
        </w:rPr>
      </w:pPr>
      <w:r w:rsidRPr="00F75AFA">
        <w:rPr>
          <w:rFonts w:ascii="Montserrat" w:hAnsi="Montserrat"/>
          <w:sz w:val="24"/>
        </w:rPr>
        <w:t>Her own revealing dreams had been evoked by natural resonnance, while her other victims had known nothing of their possession except lost time</w:t>
      </w:r>
    </w:p>
    <w:p w:rsidR="00864886" w:rsidRPr="00F75AFA" w:rsidRDefault="00864886">
      <w:pPr>
        <w:pStyle w:val="0DraftNormal"/>
        <w:rPr>
          <w:rFonts w:ascii="Montserrat" w:hAnsi="Montserrat"/>
          <w:sz w:val="24"/>
        </w:rPr>
      </w:pPr>
      <w:r w:rsidRPr="00F75AFA">
        <w:rPr>
          <w:rFonts w:ascii="Montserrat" w:hAnsi="Montserrat"/>
          <w:sz w:val="24"/>
        </w:rPr>
        <w:t>Alex had not flinched from using people, but Phoenix realized that she had not made the best possible use of them</w:t>
      </w:r>
    </w:p>
    <w:p w:rsidR="00864886" w:rsidRPr="00F75AFA" w:rsidRDefault="00864886">
      <w:pPr>
        <w:pStyle w:val="0DraftNormal"/>
        <w:rPr>
          <w:rFonts w:ascii="Montserrat" w:hAnsi="Montserrat"/>
          <w:sz w:val="24"/>
        </w:rPr>
      </w:pPr>
      <w:r w:rsidRPr="00F75AFA">
        <w:rPr>
          <w:rFonts w:ascii="Montserrat" w:hAnsi="Montserrat"/>
          <w:sz w:val="24"/>
        </w:rPr>
        <w:t>She would not make that mistake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was assaulted by a sleeper, at the age of seven, who provoked her little temporal displacement</w:t>
      </w:r>
    </w:p>
    <w:p w:rsidR="00864886" w:rsidRPr="00F75AFA" w:rsidRDefault="00864886">
      <w:pPr>
        <w:pStyle w:val="0DraftNormal"/>
        <w:rPr>
          <w:rFonts w:ascii="Montserrat" w:hAnsi="Montserrat"/>
          <w:sz w:val="24"/>
        </w:rPr>
      </w:pPr>
      <w:r w:rsidRPr="00F75AFA">
        <w:rPr>
          <w:rFonts w:ascii="Montserrat" w:hAnsi="Montserrat"/>
          <w:sz w:val="24"/>
        </w:rPr>
        <w:t>At that point, the only direction open for her to escape was through time</w:t>
      </w:r>
    </w:p>
    <w:p w:rsidR="00864886" w:rsidRPr="00F75AFA" w:rsidRDefault="00864886">
      <w:pPr>
        <w:pStyle w:val="0DraftNormal"/>
        <w:rPr>
          <w:rFonts w:ascii="Montserrat" w:hAnsi="Montserrat"/>
          <w:sz w:val="24"/>
        </w:rPr>
      </w:pPr>
      <w:r w:rsidRPr="00F75AFA">
        <w:rPr>
          <w:rFonts w:ascii="Montserrat" w:hAnsi="Montserrat"/>
          <w:sz w:val="24"/>
        </w:rPr>
        <w:t>Unfortunately, her assailant was rooted in her mind since she had already killed his host, so he went with her</w:t>
      </w:r>
    </w:p>
    <w:p w:rsidR="00864886" w:rsidRPr="00F75AFA" w:rsidRDefault="00864886">
      <w:pPr>
        <w:pStyle w:val="0DraftNormal"/>
        <w:rPr>
          <w:rFonts w:ascii="Montserrat" w:hAnsi="Montserrat"/>
          <w:sz w:val="24"/>
        </w:rPr>
      </w:pPr>
      <w:r w:rsidRPr="00F75AFA">
        <w:rPr>
          <w:rFonts w:ascii="Montserrat" w:hAnsi="Montserrat"/>
          <w:sz w:val="24"/>
        </w:rPr>
        <w:t>In that desperate struggle, the sleeper managed to plant the seeds of her inner conflict by way of conversion</w:t>
      </w:r>
    </w:p>
    <w:p w:rsidR="00864886" w:rsidRPr="00F75AFA" w:rsidRDefault="00864886">
      <w:pPr>
        <w:pStyle w:val="0DraftNormal"/>
        <w:rPr>
          <w:rFonts w:ascii="Montserrat" w:hAnsi="Montserrat"/>
          <w:sz w:val="24"/>
        </w:rPr>
      </w:pPr>
      <w:r w:rsidRPr="00F75AFA">
        <w:rPr>
          <w:rFonts w:ascii="Montserrat" w:hAnsi="Montserrat"/>
          <w:sz w:val="24"/>
        </w:rPr>
        <w:t>Unable to ever master her, the sleeper jumped at the first opportunity which was before she was picked up by the authorities</w:t>
      </w:r>
    </w:p>
    <w:p w:rsidR="00864886" w:rsidRPr="00F75AFA" w:rsidRDefault="00864886">
      <w:pPr>
        <w:pStyle w:val="0DraftNormal"/>
        <w:rPr>
          <w:rFonts w:ascii="Montserrat" w:hAnsi="Montserrat"/>
          <w:sz w:val="24"/>
        </w:rPr>
      </w:pPr>
      <w:r w:rsidRPr="00F75AFA">
        <w:rPr>
          <w:rFonts w:ascii="Montserrat" w:hAnsi="Montserrat"/>
          <w:sz w:val="24"/>
        </w:rPr>
        <w:t>The sleeper never forgot her, and kept regular tabs on her</w:t>
      </w:r>
    </w:p>
    <w:p w:rsidR="00864886" w:rsidRPr="00F75AFA" w:rsidRDefault="00864886">
      <w:pPr>
        <w:pStyle w:val="0DraftNormal"/>
        <w:rPr>
          <w:rFonts w:ascii="Montserrat" w:hAnsi="Montserrat"/>
          <w:sz w:val="24"/>
        </w:rPr>
      </w:pPr>
      <w:r w:rsidRPr="00F75AFA">
        <w:rPr>
          <w:rFonts w:ascii="Montserrat" w:hAnsi="Montserrat"/>
          <w:sz w:val="24"/>
        </w:rPr>
        <w:t>A rebel, and a decadant, he made the mistake of crossing her again a couple of years later</w:t>
      </w:r>
    </w:p>
    <w:p w:rsidR="00864886" w:rsidRPr="00F75AFA" w:rsidRDefault="00864886">
      <w:pPr>
        <w:pStyle w:val="0DraftNormal"/>
        <w:rPr>
          <w:rFonts w:ascii="Montserrat" w:hAnsi="Montserrat"/>
          <w:sz w:val="24"/>
        </w:rPr>
      </w:pPr>
      <w:r w:rsidRPr="00F75AFA">
        <w:rPr>
          <w:rFonts w:ascii="Montserrat" w:hAnsi="Montserrat"/>
          <w:sz w:val="24"/>
        </w:rPr>
        <w:t>Having dwelt on her for years, he came back hunting for her, and she fell willingly into his hands</w:t>
      </w:r>
    </w:p>
    <w:p w:rsidR="00864886" w:rsidRPr="00F75AFA" w:rsidRDefault="00864886">
      <w:pPr>
        <w:pStyle w:val="0DraftNormal"/>
        <w:rPr>
          <w:rFonts w:ascii="Montserrat" w:hAnsi="Montserrat"/>
          <w:sz w:val="24"/>
        </w:rPr>
      </w:pPr>
      <w:r w:rsidRPr="00F75AFA">
        <w:rPr>
          <w:rFonts w:ascii="Montserrat" w:hAnsi="Montserrat"/>
          <w:sz w:val="24"/>
        </w:rPr>
        <w:t>Still obsessed with mastering her, he molested, raped and murdered her without succeeding</w:t>
      </w:r>
    </w:p>
    <w:p w:rsidR="00864886" w:rsidRPr="00F75AFA" w:rsidRDefault="00864886">
      <w:pPr>
        <w:pStyle w:val="0DraftNormal"/>
        <w:rPr>
          <w:rFonts w:ascii="Montserrat" w:hAnsi="Montserrat"/>
          <w:sz w:val="24"/>
        </w:rPr>
      </w:pPr>
      <w:r w:rsidRPr="00F75AFA">
        <w:rPr>
          <w:rFonts w:ascii="Montserrat" w:hAnsi="Montserrat"/>
          <w:sz w:val="24"/>
        </w:rPr>
        <w:t>In the process of these encounters, he did manage to learn a few tricks from her</w:t>
      </w:r>
    </w:p>
    <w:p w:rsidR="00864886" w:rsidRPr="00F75AFA" w:rsidRDefault="00864886">
      <w:pPr>
        <w:pStyle w:val="0DraftNormal"/>
        <w:rPr>
          <w:rFonts w:ascii="Montserrat" w:hAnsi="Montserrat"/>
          <w:sz w:val="24"/>
        </w:rPr>
      </w:pPr>
      <w:r w:rsidRPr="00F75AFA">
        <w:rPr>
          <w:rFonts w:ascii="Montserrat" w:hAnsi="Montserrat"/>
          <w:sz w:val="24"/>
        </w:rPr>
        <w:t>To that he owed his survival</w:t>
      </w:r>
    </w:p>
    <w:p w:rsidR="00864886" w:rsidRPr="00F75AFA" w:rsidRDefault="00864886">
      <w:pPr>
        <w:pStyle w:val="0DraftNormal"/>
        <w:rPr>
          <w:rFonts w:ascii="Montserrat" w:hAnsi="Montserrat"/>
          <w:sz w:val="24"/>
        </w:rPr>
      </w:pPr>
      <w:r w:rsidRPr="00F75AFA">
        <w:rPr>
          <w:rFonts w:ascii="Montserrat" w:hAnsi="Montserrat"/>
          <w:sz w:val="24"/>
        </w:rPr>
        <w:t>Resurrected in a body he had long forgotten he had once possessed, he became Hunter</w:t>
      </w:r>
    </w:p>
    <w:p w:rsidR="00864886" w:rsidRPr="00F75AFA" w:rsidRDefault="00864886">
      <w:pPr>
        <w:pStyle w:val="0DraftNormal"/>
        <w:rPr>
          <w:rFonts w:ascii="Montserrat" w:hAnsi="Montserrat"/>
          <w:sz w:val="24"/>
        </w:rPr>
      </w:pPr>
      <w:r w:rsidRPr="00F75AFA">
        <w:rPr>
          <w:rFonts w:ascii="Montserrat" w:hAnsi="Montserrat"/>
          <w:sz w:val="24"/>
        </w:rPr>
        <w:t>His forgotten human roots had been his unconscious motivation to join the sleeper rebellion</w:t>
      </w:r>
    </w:p>
    <w:p w:rsidR="00864886" w:rsidRPr="00F75AFA" w:rsidRDefault="00864886">
      <w:pPr>
        <w:pStyle w:val="0DraftNormal"/>
        <w:rPr>
          <w:rFonts w:ascii="Montserrat" w:hAnsi="Montserrat"/>
          <w:sz w:val="24"/>
        </w:rPr>
      </w:pPr>
      <w:r w:rsidRPr="00F75AFA">
        <w:rPr>
          <w:rFonts w:ascii="Montserrat" w:hAnsi="Montserrat"/>
          <w:sz w:val="24"/>
        </w:rPr>
        <w:t>His effort to avoid detection by the authorities, who would certainly have crippled and then destroyed him, led him to the psionic underground</w:t>
      </w:r>
    </w:p>
    <w:p w:rsidR="00864886" w:rsidRPr="00F75AFA" w:rsidRDefault="00864886">
      <w:pPr>
        <w:pStyle w:val="0DraftNormal"/>
        <w:rPr>
          <w:rFonts w:ascii="Montserrat" w:hAnsi="Montserrat"/>
          <w:sz w:val="24"/>
        </w:rPr>
      </w:pPr>
      <w:r w:rsidRPr="00F75AFA">
        <w:rPr>
          <w:rFonts w:ascii="Montserrat" w:hAnsi="Montserrat"/>
          <w:sz w:val="24"/>
        </w:rPr>
        <w:t>His delight when his duties for that secret organization brought him once more into Phoenix’s orbit could not be measured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 the person of Alex, Phoenix had picked up some new tricks, combining her own abilities with those he had instilled in her</w:t>
      </w:r>
    </w:p>
    <w:p w:rsidR="00864886" w:rsidRPr="00F75AFA" w:rsidRDefault="00864886">
      <w:pPr>
        <w:pStyle w:val="0DraftNormal"/>
        <w:rPr>
          <w:rFonts w:ascii="Montserrat" w:hAnsi="Montserrat"/>
          <w:sz w:val="24"/>
        </w:rPr>
      </w:pPr>
      <w:r w:rsidRPr="00F75AFA">
        <w:rPr>
          <w:rFonts w:ascii="Montserrat" w:hAnsi="Montserrat"/>
          <w:sz w:val="24"/>
        </w:rPr>
        <w:t>He could not fail to realize this after observing her</w:t>
      </w:r>
    </w:p>
    <w:p w:rsidR="00864886" w:rsidRPr="00F75AFA" w:rsidRDefault="00864886">
      <w:pPr>
        <w:pStyle w:val="0DraftNormal"/>
        <w:rPr>
          <w:rFonts w:ascii="Montserrat" w:hAnsi="Montserrat"/>
          <w:sz w:val="24"/>
        </w:rPr>
      </w:pPr>
      <w:r w:rsidRPr="00F75AFA">
        <w:rPr>
          <w:rFonts w:ascii="Montserrat" w:hAnsi="Montserrat"/>
          <w:sz w:val="24"/>
        </w:rPr>
        <w:t>Discovering that Phoenix was at war with herself came as a shock, but also presented him with an opportunity to earn what he had not been able to steal</w:t>
      </w:r>
    </w:p>
    <w:p w:rsidR="00864886" w:rsidRPr="00F75AFA" w:rsidRDefault="00864886">
      <w:pPr>
        <w:pStyle w:val="0DraftNormal"/>
        <w:rPr>
          <w:rFonts w:ascii="Montserrat" w:hAnsi="Montserrat"/>
          <w:sz w:val="24"/>
        </w:rPr>
      </w:pPr>
      <w:r w:rsidRPr="00F75AFA">
        <w:rPr>
          <w:rFonts w:ascii="Montserrat" w:hAnsi="Montserrat"/>
          <w:sz w:val="24"/>
        </w:rPr>
        <w:t>Upon rescuing her from her shielded prison, she had no choice but to reveal to him some of her secrets-which she did not know were not secrets to him-that obliged her to explain things he did need to know</w:t>
      </w:r>
    </w:p>
    <w:p w:rsidR="00864886" w:rsidRPr="00F75AFA" w:rsidRDefault="00864886">
      <w:pPr>
        <w:pStyle w:val="0DraftNormal"/>
        <w:rPr>
          <w:rFonts w:ascii="Montserrat" w:hAnsi="Montserrat"/>
          <w:sz w:val="24"/>
        </w:rPr>
      </w:pPr>
      <w:r w:rsidRPr="00F75AFA">
        <w:rPr>
          <w:rFonts w:ascii="Montserrat" w:hAnsi="Montserrat"/>
          <w:sz w:val="24"/>
        </w:rPr>
        <w:t>Using the psionic underground as bait, he was able to tempt her under his wing</w:t>
      </w:r>
    </w:p>
    <w:p w:rsidR="00864886" w:rsidRPr="00F75AFA" w:rsidRDefault="00864886">
      <w:pPr>
        <w:pStyle w:val="0DraftNormal"/>
        <w:rPr>
          <w:rFonts w:ascii="Montserrat" w:hAnsi="Montserrat"/>
          <w:sz w:val="24"/>
        </w:rPr>
      </w:pPr>
      <w:r w:rsidRPr="00F75AFA">
        <w:rPr>
          <w:rFonts w:ascii="Montserrat" w:hAnsi="Montserrat"/>
          <w:sz w:val="24"/>
        </w:rPr>
        <w:t>Acting as her new mentor and ally, he was able to learn Alex’s tricks by helping Phoenix master them for herself</w:t>
      </w:r>
    </w:p>
    <w:p w:rsidR="00864886" w:rsidRPr="00F75AFA" w:rsidRDefault="00864886">
      <w:pPr>
        <w:pStyle w:val="0DraftNormal"/>
        <w:rPr>
          <w:rFonts w:ascii="Montserrat" w:hAnsi="Montserrat"/>
          <w:sz w:val="24"/>
        </w:rPr>
      </w:pPr>
      <w:r w:rsidRPr="00F75AFA">
        <w:rPr>
          <w:rFonts w:ascii="Montserrat" w:hAnsi="Montserrat"/>
          <w:sz w:val="24"/>
        </w:rPr>
        <w:t>Phoenix was strongly tempted to join the underground, for it presented her with a way out of her personal conflict</w:t>
      </w:r>
    </w:p>
    <w:p w:rsidR="00864886" w:rsidRPr="00F75AFA" w:rsidRDefault="00864886">
      <w:pPr>
        <w:pStyle w:val="0DraftNormal"/>
        <w:rPr>
          <w:rFonts w:ascii="Montserrat" w:hAnsi="Montserrat"/>
          <w:sz w:val="24"/>
        </w:rPr>
      </w:pPr>
      <w:r w:rsidRPr="00F75AFA">
        <w:rPr>
          <w:rFonts w:ascii="Montserrat" w:hAnsi="Montserrat"/>
          <w:sz w:val="24"/>
        </w:rPr>
        <w:t>It offered her shelter from the threat posed by her own masters in the Avatar Project, which had been the cause of the all or nothing conflict</w:t>
      </w:r>
    </w:p>
    <w:p w:rsidR="00864886" w:rsidRPr="00F75AFA" w:rsidRDefault="00864886">
      <w:pPr>
        <w:pStyle w:val="0DraftNormal"/>
        <w:rPr>
          <w:rFonts w:ascii="Montserrat" w:hAnsi="Montserrat"/>
          <w:sz w:val="24"/>
        </w:rPr>
      </w:pPr>
      <w:r w:rsidRPr="00F75AFA">
        <w:rPr>
          <w:rFonts w:ascii="Montserrat" w:hAnsi="Montserrat"/>
          <w:sz w:val="24"/>
        </w:rPr>
        <w:t>Unfortunately, Alex was taking no chances with Phoenix and continued her campaign to destroy Phoenix’s mind</w:t>
      </w:r>
    </w:p>
    <w:p w:rsidR="00864886" w:rsidRPr="00F75AFA" w:rsidRDefault="00864886">
      <w:pPr>
        <w:pStyle w:val="0DraftNormal"/>
        <w:rPr>
          <w:rFonts w:ascii="Montserrat" w:hAnsi="Montserrat"/>
          <w:sz w:val="24"/>
        </w:rPr>
      </w:pPr>
      <w:r w:rsidRPr="00F75AFA">
        <w:rPr>
          <w:rFonts w:ascii="Montserrat" w:hAnsi="Montserrat"/>
          <w:sz w:val="24"/>
        </w:rPr>
        <w:t>Worse, Alex exposed herself to her friends, encouraging them to seek Phoenix out</w:t>
      </w:r>
    </w:p>
    <w:p w:rsidR="00864886" w:rsidRPr="00F75AFA" w:rsidRDefault="00864886">
      <w:pPr>
        <w:pStyle w:val="0DraftNormal"/>
        <w:rPr>
          <w:rFonts w:ascii="Montserrat" w:hAnsi="Montserrat"/>
          <w:sz w:val="24"/>
        </w:rPr>
      </w:pPr>
      <w:r w:rsidRPr="00F75AFA">
        <w:rPr>
          <w:rFonts w:ascii="Montserrat" w:hAnsi="Montserrat"/>
          <w:sz w:val="24"/>
        </w:rPr>
        <w:t>Not that Phoenix knew this</w:t>
      </w:r>
    </w:p>
    <w:p w:rsidR="00864886" w:rsidRPr="00F75AFA" w:rsidRDefault="00864886">
      <w:pPr>
        <w:pStyle w:val="0DraftNormal"/>
        <w:rPr>
          <w:rFonts w:ascii="Montserrat" w:hAnsi="Montserrat"/>
          <w:sz w:val="24"/>
        </w:rPr>
      </w:pPr>
      <w:r w:rsidRPr="00F75AFA">
        <w:rPr>
          <w:rFonts w:ascii="Montserrat" w:hAnsi="Montserrat"/>
          <w:sz w:val="24"/>
        </w:rPr>
        <w:t>Her friends could never have found her if not for the fact that her new mentor reverted to his old ways and revealed himself to Phoenix</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Evangelion Rook might not have been psionic, but he was smart</w:t>
      </w:r>
    </w:p>
    <w:p w:rsidR="00864886" w:rsidRPr="00F75AFA" w:rsidRDefault="00864886">
      <w:pPr>
        <w:pStyle w:val="0DraftNormal"/>
        <w:rPr>
          <w:rFonts w:ascii="Montserrat" w:hAnsi="Montserrat"/>
          <w:sz w:val="24"/>
        </w:rPr>
      </w:pPr>
      <w:r w:rsidRPr="00F75AFA">
        <w:rPr>
          <w:rFonts w:ascii="Montserrat" w:hAnsi="Montserrat"/>
          <w:sz w:val="24"/>
        </w:rPr>
        <w:t>He had noticed Hunter, and had discovered Alex’s meat cache by following him</w:t>
      </w:r>
    </w:p>
    <w:p w:rsidR="00864886" w:rsidRPr="00F75AFA" w:rsidRDefault="00864886">
      <w:pPr>
        <w:pStyle w:val="0DraftNormal"/>
        <w:rPr>
          <w:rFonts w:ascii="Montserrat" w:hAnsi="Montserrat"/>
          <w:sz w:val="24"/>
        </w:rPr>
      </w:pPr>
      <w:r w:rsidRPr="00F75AFA">
        <w:rPr>
          <w:rFonts w:ascii="Montserrat" w:hAnsi="Montserrat"/>
          <w:sz w:val="24"/>
        </w:rPr>
        <w:t>The psionic agent had been so concerned about concealing himself from his prey he had not noticed the latent human who kept him in his sights</w:t>
      </w:r>
    </w:p>
    <w:p w:rsidR="00864886" w:rsidRPr="00F75AFA" w:rsidRDefault="00864886">
      <w:pPr>
        <w:pStyle w:val="0DraftNormal"/>
        <w:rPr>
          <w:rFonts w:ascii="Montserrat" w:hAnsi="Montserrat"/>
          <w:sz w:val="24"/>
        </w:rPr>
      </w:pPr>
      <w:r w:rsidRPr="00F75AFA">
        <w:rPr>
          <w:rFonts w:ascii="Montserrat" w:hAnsi="Montserrat"/>
          <w:sz w:val="24"/>
        </w:rPr>
        <w:t>He only noticed in time to kill and possess Phoenix, kill Dani, and flee the premesis</w:t>
      </w:r>
    </w:p>
    <w:p w:rsidR="00864886" w:rsidRPr="00F75AFA" w:rsidRDefault="00864886">
      <w:pPr>
        <w:pStyle w:val="0DraftNormal"/>
        <w:rPr>
          <w:rFonts w:ascii="Montserrat" w:hAnsi="Montserrat"/>
          <w:sz w:val="24"/>
        </w:rPr>
      </w:pPr>
      <w:r w:rsidRPr="00F75AFA">
        <w:rPr>
          <w:rFonts w:ascii="Montserrat" w:hAnsi="Montserrat"/>
          <w:sz w:val="24"/>
        </w:rPr>
        <w:t>When he called in a forensic team and cordoned off the building where the half eaten remains of Phoenix were found, Alex was alerted</w:t>
      </w:r>
    </w:p>
    <w:p w:rsidR="00864886" w:rsidRPr="00F75AFA" w:rsidRDefault="00864886">
      <w:pPr>
        <w:pStyle w:val="0DraftNormal"/>
        <w:rPr>
          <w:rFonts w:ascii="Montserrat" w:hAnsi="Montserrat"/>
          <w:sz w:val="24"/>
        </w:rPr>
      </w:pPr>
      <w:r w:rsidRPr="00F75AFA">
        <w:rPr>
          <w:rFonts w:ascii="Montserrat" w:hAnsi="Montserrat"/>
          <w:sz w:val="24"/>
        </w:rPr>
        <w:t>Alex beat him to the cell where she found the dead bodied of Phoenix and Dani that Hunter had left behind</w:t>
      </w:r>
    </w:p>
    <w:p w:rsidR="00864886" w:rsidRPr="00F75AFA" w:rsidRDefault="00864886">
      <w:pPr>
        <w:pStyle w:val="0DraftNormal"/>
        <w:rPr>
          <w:rFonts w:ascii="Montserrat" w:hAnsi="Montserrat"/>
          <w:sz w:val="24"/>
        </w:rPr>
      </w:pPr>
      <w:r w:rsidRPr="00F75AFA">
        <w:rPr>
          <w:rFonts w:ascii="Montserrat" w:hAnsi="Montserrat"/>
          <w:sz w:val="24"/>
        </w:rPr>
        <w:t>It was possible that Phoenix had tricked her, so she sent the bodies to a new hiding place, intending to subject them to the same treatment just in case</w:t>
      </w:r>
    </w:p>
    <w:p w:rsidR="00864886" w:rsidRPr="00F75AFA" w:rsidRDefault="00864886">
      <w:pPr>
        <w:pStyle w:val="0DraftNormal"/>
        <w:rPr>
          <w:rFonts w:ascii="Montserrat" w:hAnsi="Montserrat"/>
          <w:sz w:val="24"/>
        </w:rPr>
      </w:pPr>
      <w:r w:rsidRPr="00F75AFA">
        <w:rPr>
          <w:rFonts w:ascii="Montserrat" w:hAnsi="Montserrat"/>
          <w:sz w:val="24"/>
        </w:rPr>
        <w:t>On her way out, she encountered Dani, who had resurrected and attempted to flee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Hunter had not been able to resist testing the new form of his old abilities, and the additional leverage those revised abilities had gained had made it possible for him to succeed where he had once failed</w:t>
      </w:r>
    </w:p>
    <w:p w:rsidR="00864886" w:rsidRPr="00F75AFA" w:rsidRDefault="00864886">
      <w:pPr>
        <w:pStyle w:val="0DraftNormal"/>
        <w:rPr>
          <w:rFonts w:ascii="Montserrat" w:hAnsi="Montserrat"/>
          <w:sz w:val="24"/>
        </w:rPr>
      </w:pPr>
      <w:r w:rsidRPr="00F75AFA">
        <w:rPr>
          <w:rFonts w:ascii="Montserrat" w:hAnsi="Montserrat"/>
          <w:sz w:val="24"/>
        </w:rPr>
        <w:t>Phoenix was more vulnerable to Alex’s type of possession than she had been to the original sleeper form</w:t>
      </w:r>
    </w:p>
    <w:p w:rsidR="00864886" w:rsidRPr="00F75AFA" w:rsidRDefault="00864886">
      <w:pPr>
        <w:pStyle w:val="0DraftNormal"/>
        <w:rPr>
          <w:rFonts w:ascii="Montserrat" w:hAnsi="Montserrat"/>
          <w:sz w:val="24"/>
        </w:rPr>
      </w:pPr>
      <w:r w:rsidRPr="00F75AFA">
        <w:rPr>
          <w:rFonts w:ascii="Montserrat" w:hAnsi="Montserrat"/>
          <w:sz w:val="24"/>
        </w:rPr>
        <w:t>When Hunter took her body to indulge himself in a kind of rape Phoenix was all to familiar with, he unwittingly revealed to her his true identity</w:t>
      </w:r>
    </w:p>
    <w:p w:rsidR="00864886" w:rsidRPr="00F75AFA" w:rsidRDefault="00864886">
      <w:pPr>
        <w:pStyle w:val="0DraftNormal"/>
        <w:rPr>
          <w:rFonts w:ascii="Montserrat" w:hAnsi="Montserrat"/>
          <w:sz w:val="24"/>
        </w:rPr>
      </w:pPr>
      <w:r w:rsidRPr="00F75AFA">
        <w:rPr>
          <w:rFonts w:ascii="Montserrat" w:hAnsi="Montserrat"/>
          <w:sz w:val="24"/>
        </w:rPr>
        <w:t>Discovering the truth about Hunter drove Phoenix into flight</w:t>
      </w:r>
    </w:p>
    <w:p w:rsidR="00864886" w:rsidRPr="00F75AFA" w:rsidRDefault="00864886">
      <w:pPr>
        <w:pStyle w:val="0DraftNormal"/>
        <w:rPr>
          <w:rFonts w:ascii="Montserrat" w:hAnsi="Montserrat"/>
          <w:sz w:val="24"/>
        </w:rPr>
      </w:pPr>
      <w:r w:rsidRPr="00F75AFA">
        <w:rPr>
          <w:rFonts w:ascii="Montserrat" w:hAnsi="Montserrat"/>
          <w:sz w:val="24"/>
        </w:rPr>
        <w:t xml:space="preserve">Enraged and terrified, she mustered the strength to throw him off </w:t>
      </w:r>
    </w:p>
    <w:p w:rsidR="00864886" w:rsidRPr="00F75AFA" w:rsidRDefault="00864886">
      <w:pPr>
        <w:pStyle w:val="0DraftNormal"/>
        <w:rPr>
          <w:rFonts w:ascii="Montserrat" w:hAnsi="Montserrat"/>
          <w:sz w:val="24"/>
        </w:rPr>
      </w:pPr>
      <w:r w:rsidRPr="00F75AFA">
        <w:rPr>
          <w:rFonts w:ascii="Montserrat" w:hAnsi="Montserrat"/>
          <w:sz w:val="24"/>
        </w:rPr>
        <w:t>Once in the open, her friends quickly found her</w:t>
      </w:r>
    </w:p>
    <w:p w:rsidR="00864886" w:rsidRPr="00F75AFA" w:rsidRDefault="00864886">
      <w:pPr>
        <w:pStyle w:val="0DraftNormal"/>
        <w:rPr>
          <w:rFonts w:ascii="Montserrat" w:hAnsi="Montserrat"/>
          <w:sz w:val="24"/>
        </w:rPr>
      </w:pPr>
      <w:r w:rsidRPr="00F75AFA">
        <w:rPr>
          <w:rFonts w:ascii="Montserrat" w:hAnsi="Montserrat"/>
          <w:sz w:val="24"/>
        </w:rPr>
        <w:t>Phoenix was so caught up in the discovery she had made about Hunter, and they way it impacted her past and present trouble, she had made no effort to hide</w:t>
      </w:r>
    </w:p>
    <w:p w:rsidR="00864886" w:rsidRPr="00F75AFA" w:rsidRDefault="00864886">
      <w:pPr>
        <w:pStyle w:val="0DraftNormal"/>
        <w:rPr>
          <w:rFonts w:ascii="Montserrat" w:hAnsi="Montserrat"/>
          <w:sz w:val="24"/>
        </w:rPr>
      </w:pPr>
      <w:r w:rsidRPr="00F75AFA">
        <w:rPr>
          <w:rFonts w:ascii="Montserrat" w:hAnsi="Montserrat"/>
          <w:sz w:val="24"/>
        </w:rPr>
        <w:t>Staging Dani’s death ultimately convinced the only people who had believed Phoenix was dead that she was in fact alive</w:t>
      </w:r>
    </w:p>
    <w:p w:rsidR="00864886" w:rsidRPr="00F75AFA" w:rsidRDefault="00864886">
      <w:pPr>
        <w:pStyle w:val="0DraftNormal"/>
        <w:rPr>
          <w:rFonts w:ascii="Montserrat" w:hAnsi="Montserrat"/>
          <w:sz w:val="24"/>
        </w:rPr>
      </w:pPr>
      <w:r w:rsidRPr="00F75AFA">
        <w:rPr>
          <w:rFonts w:ascii="Montserrat" w:hAnsi="Montserrat"/>
          <w:sz w:val="24"/>
        </w:rPr>
        <w:t>The opposite held true this time, with her being officially dead, but her friends believing her to be alive</w:t>
      </w:r>
    </w:p>
    <w:p w:rsidR="00864886" w:rsidRPr="00F75AFA" w:rsidRDefault="00864886">
      <w:pPr>
        <w:pStyle w:val="0DraftNormal"/>
        <w:rPr>
          <w:rFonts w:ascii="Montserrat" w:hAnsi="Montserrat"/>
          <w:sz w:val="24"/>
        </w:rPr>
      </w:pPr>
      <w:r w:rsidRPr="00F75AFA">
        <w:rPr>
          <w:rFonts w:ascii="Montserrat" w:hAnsi="Montserrat"/>
          <w:sz w:val="24"/>
        </w:rPr>
        <w:t>She revealed Dani’s fate to them, explaining how Dani and Alex had been taken into the Psionic Underground by the man who had shattered Phoenix’s mind as a child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returned to her friends</w:t>
      </w:r>
    </w:p>
    <w:p w:rsidR="00864886" w:rsidRPr="00F75AFA" w:rsidRDefault="00864886">
      <w:pPr>
        <w:pStyle w:val="0DraftNormal"/>
        <w:rPr>
          <w:rFonts w:ascii="Montserrat" w:hAnsi="Montserrat"/>
          <w:sz w:val="24"/>
        </w:rPr>
      </w:pPr>
      <w:r w:rsidRPr="00F75AFA">
        <w:rPr>
          <w:rFonts w:ascii="Montserrat" w:hAnsi="Montserrat"/>
          <w:sz w:val="24"/>
        </w:rPr>
        <w:t>After a quick skull session in an anonymous diner, her friends learned that Phoenix had mastered the abilities which Alex possessed, and had even refined them</w:t>
      </w:r>
    </w:p>
    <w:p w:rsidR="00864886" w:rsidRPr="00F75AFA" w:rsidRDefault="00864886">
      <w:pPr>
        <w:pStyle w:val="0DraftNormal"/>
        <w:rPr>
          <w:rFonts w:ascii="Montserrat" w:hAnsi="Montserrat"/>
          <w:sz w:val="24"/>
        </w:rPr>
      </w:pPr>
      <w:r w:rsidRPr="00F75AFA">
        <w:rPr>
          <w:rFonts w:ascii="Montserrat" w:hAnsi="Montserrat"/>
          <w:sz w:val="24"/>
        </w:rPr>
        <w:t>They all volunteered to help her bring this conflict to an end, particularily in light of Phoenix’s assertion that her plan did not involve leaving inexplicable bodies littering the ground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strange attraction</w:t>
      </w:r>
    </w:p>
    <w:p w:rsidR="00864886" w:rsidRPr="00F75AFA" w:rsidRDefault="00864886">
      <w:pPr>
        <w:pStyle w:val="0DraftNormal"/>
        <w:rPr>
          <w:rFonts w:ascii="Montserrat" w:hAnsi="Montserrat"/>
          <w:sz w:val="24"/>
        </w:rPr>
      </w:pPr>
      <w:r w:rsidRPr="00F75AFA">
        <w:rPr>
          <w:rFonts w:ascii="Montserrat" w:hAnsi="Montserrat"/>
          <w:sz w:val="24"/>
        </w:rPr>
        <w:t xml:space="preserve">Alex and Dani were kept under surveillance </w:t>
      </w:r>
    </w:p>
    <w:p w:rsidR="00864886" w:rsidRPr="00F75AFA" w:rsidRDefault="00864886">
      <w:pPr>
        <w:pStyle w:val="0DraftNormal"/>
        <w:rPr>
          <w:rFonts w:ascii="Montserrat" w:hAnsi="Montserrat"/>
          <w:sz w:val="24"/>
        </w:rPr>
      </w:pPr>
      <w:r w:rsidRPr="00F75AFA">
        <w:rPr>
          <w:rFonts w:ascii="Montserrat" w:hAnsi="Montserrat"/>
          <w:sz w:val="24"/>
        </w:rPr>
        <w:t>Dani and Alex stayed together most of the time for “mutual protection”</w:t>
      </w:r>
    </w:p>
    <w:p w:rsidR="00864886" w:rsidRPr="00F75AFA" w:rsidRDefault="00864886">
      <w:pPr>
        <w:pStyle w:val="0DraftNormal"/>
        <w:rPr>
          <w:rFonts w:ascii="Montserrat" w:hAnsi="Montserrat"/>
          <w:sz w:val="24"/>
        </w:rPr>
      </w:pPr>
      <w:r w:rsidRPr="00F75AFA">
        <w:rPr>
          <w:rFonts w:ascii="Montserrat" w:hAnsi="Montserrat"/>
          <w:sz w:val="24"/>
        </w:rPr>
        <w:t>Alex presented herself as Phoenix, and found a gym near the campus where Dani, as Sphinx, started learning gymnastics to break herself in to her body</w:t>
      </w:r>
    </w:p>
    <w:p w:rsidR="00864886" w:rsidRPr="00F75AFA" w:rsidRDefault="00864886">
      <w:pPr>
        <w:pStyle w:val="0DraftNormal"/>
        <w:rPr>
          <w:rFonts w:ascii="Montserrat" w:hAnsi="Montserrat"/>
          <w:sz w:val="24"/>
        </w:rPr>
      </w:pPr>
      <w:r w:rsidRPr="00F75AFA">
        <w:rPr>
          <w:rFonts w:ascii="Montserrat" w:hAnsi="Montserrat"/>
          <w:sz w:val="24"/>
        </w:rPr>
        <w:t>The two went everywhere together, since they were under observation</w:t>
      </w:r>
    </w:p>
    <w:p w:rsidR="00864886" w:rsidRPr="00F75AFA" w:rsidRDefault="00864886">
      <w:pPr>
        <w:pStyle w:val="0DraftNormal"/>
        <w:rPr>
          <w:rFonts w:ascii="Montserrat" w:hAnsi="Montserrat"/>
          <w:sz w:val="24"/>
        </w:rPr>
      </w:pPr>
      <w:r w:rsidRPr="00F75AFA">
        <w:rPr>
          <w:rFonts w:ascii="Montserrat" w:hAnsi="Montserrat"/>
          <w:sz w:val="24"/>
        </w:rPr>
        <w:t>Aside from that, she was the same genius college student that Phoenix had been, and she and her friends went about their business without dwelling on what had happened between them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 contacting her friends, Phoenix exposed herself to discovery by one of the other parties investigating the bizarre string of events</w:t>
      </w:r>
    </w:p>
    <w:p w:rsidR="00864886" w:rsidRPr="00F75AFA" w:rsidRDefault="00864886">
      <w:pPr>
        <w:pStyle w:val="0DraftNormal"/>
        <w:rPr>
          <w:rFonts w:ascii="Montserrat" w:hAnsi="Montserrat"/>
          <w:sz w:val="24"/>
        </w:rPr>
      </w:pPr>
      <w:r w:rsidRPr="00F75AFA">
        <w:rPr>
          <w:rFonts w:ascii="Montserrat" w:hAnsi="Montserrat"/>
          <w:sz w:val="24"/>
        </w:rPr>
        <w:t>In exchange for being taken into Phoenix’s confidence, he agreed not to endanger her by revealing that she was still alive</w:t>
      </w:r>
    </w:p>
    <w:p w:rsidR="00864886" w:rsidRPr="00F75AFA" w:rsidRDefault="00864886">
      <w:pPr>
        <w:pStyle w:val="0DraftNormal"/>
        <w:rPr>
          <w:rFonts w:ascii="Montserrat" w:hAnsi="Montserrat"/>
          <w:sz w:val="24"/>
        </w:rPr>
      </w:pPr>
      <w:r w:rsidRPr="00F75AFA">
        <w:rPr>
          <w:rFonts w:ascii="Montserrat" w:hAnsi="Montserrat"/>
          <w:sz w:val="24"/>
        </w:rPr>
        <w:t>He even helped her lie low</w:t>
      </w:r>
    </w:p>
    <w:p w:rsidR="00864886" w:rsidRPr="00F75AFA" w:rsidRDefault="00864886">
      <w:pPr>
        <w:pStyle w:val="0DraftNormal"/>
        <w:rPr>
          <w:rFonts w:ascii="Montserrat" w:hAnsi="Montserrat"/>
          <w:sz w:val="24"/>
        </w:rPr>
      </w:pPr>
      <w:r w:rsidRPr="00F75AFA">
        <w:rPr>
          <w:rFonts w:ascii="Montserrat" w:hAnsi="Montserrat"/>
          <w:sz w:val="24"/>
        </w:rPr>
        <w:t>As a consequence, he ended up in the middle of a confrontation between Phoenix and the Psionic Underground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Crucible Revisited</w:t>
      </w:r>
    </w:p>
    <w:p w:rsidR="00864886" w:rsidRPr="00F75AFA" w:rsidRDefault="00864886">
      <w:pPr>
        <w:pStyle w:val="0DraftNormal"/>
        <w:rPr>
          <w:rFonts w:ascii="Montserrat" w:hAnsi="Montserrat"/>
          <w:sz w:val="24"/>
        </w:rPr>
      </w:pPr>
      <w:r w:rsidRPr="00F75AFA">
        <w:rPr>
          <w:rFonts w:ascii="Montserrat" w:hAnsi="Montserrat"/>
          <w:sz w:val="24"/>
        </w:rPr>
        <w:t>The pain-and disturbing pleasure-of dismemberment, of being cooked and devoured by her nemesis, and her unwitting friends, crippled her</w:t>
      </w:r>
    </w:p>
    <w:p w:rsidR="00864886" w:rsidRPr="00F75AFA" w:rsidRDefault="00864886">
      <w:pPr>
        <w:pStyle w:val="0DraftNormal"/>
        <w:rPr>
          <w:rFonts w:ascii="Montserrat" w:hAnsi="Montserrat"/>
          <w:sz w:val="24"/>
        </w:rPr>
      </w:pPr>
      <w:r w:rsidRPr="00F75AFA">
        <w:rPr>
          <w:rFonts w:ascii="Montserrat" w:hAnsi="Montserrat"/>
          <w:sz w:val="24"/>
        </w:rPr>
        <w:t>Only the fact that she had survived it once before, as a child, saved her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Food for thought</w:t>
      </w:r>
    </w:p>
    <w:p w:rsidR="00864886" w:rsidRPr="00F75AFA" w:rsidRDefault="00864886">
      <w:pPr>
        <w:pStyle w:val="0DraftNormal"/>
        <w:rPr>
          <w:rFonts w:ascii="Montserrat" w:hAnsi="Montserrat"/>
          <w:sz w:val="24"/>
        </w:rPr>
      </w:pPr>
      <w:r w:rsidRPr="00F75AFA">
        <w:rPr>
          <w:rFonts w:ascii="Montserrat" w:hAnsi="Montserrat"/>
          <w:sz w:val="24"/>
        </w:rPr>
        <w:t>Dani finally gave in to her curiosity and investigated Alex’s little hidey-hole</w:t>
      </w:r>
    </w:p>
    <w:p w:rsidR="00864886" w:rsidRPr="00F75AFA" w:rsidRDefault="00864886">
      <w:pPr>
        <w:pStyle w:val="0DraftNormal"/>
        <w:rPr>
          <w:rFonts w:ascii="Montserrat" w:hAnsi="Montserrat"/>
          <w:sz w:val="24"/>
        </w:rPr>
      </w:pPr>
      <w:r w:rsidRPr="00F75AFA">
        <w:rPr>
          <w:rFonts w:ascii="Montserrat" w:hAnsi="Montserrat"/>
          <w:sz w:val="24"/>
        </w:rPr>
        <w:t>What she found there was unspeakable</w:t>
      </w:r>
    </w:p>
    <w:p w:rsidR="00864886" w:rsidRPr="00F75AFA" w:rsidRDefault="00864886">
      <w:pPr>
        <w:pStyle w:val="0DraftNormal"/>
        <w:rPr>
          <w:rFonts w:ascii="Montserrat" w:hAnsi="Montserrat"/>
          <w:sz w:val="24"/>
        </w:rPr>
      </w:pPr>
      <w:r w:rsidRPr="00F75AFA">
        <w:rPr>
          <w:rFonts w:ascii="Montserrat" w:hAnsi="Montserrat"/>
          <w:sz w:val="24"/>
        </w:rPr>
        <w:t>Phoenix-Alex she corrected at once-had constructed a meat locker in the bathroom</w:t>
      </w:r>
    </w:p>
    <w:p w:rsidR="00864886" w:rsidRPr="00F75AFA" w:rsidRDefault="00864886">
      <w:pPr>
        <w:pStyle w:val="0DraftNormal"/>
        <w:rPr>
          <w:rFonts w:ascii="Montserrat" w:hAnsi="Montserrat"/>
          <w:sz w:val="24"/>
        </w:rPr>
      </w:pPr>
      <w:r w:rsidRPr="00F75AFA">
        <w:rPr>
          <w:rFonts w:ascii="Montserrat" w:hAnsi="Montserrat"/>
          <w:sz w:val="24"/>
        </w:rPr>
        <w:t>The bodies, which Dani could still recognize as akin to her own, hung there between walls of ice</w:t>
      </w:r>
    </w:p>
    <w:p w:rsidR="00864886" w:rsidRPr="00F75AFA" w:rsidRDefault="00864886">
      <w:pPr>
        <w:pStyle w:val="0DraftNormal"/>
        <w:rPr>
          <w:rFonts w:ascii="Montserrat" w:hAnsi="Montserrat"/>
          <w:sz w:val="24"/>
        </w:rPr>
      </w:pPr>
      <w:r w:rsidRPr="00F75AFA">
        <w:rPr>
          <w:rFonts w:ascii="Montserrat" w:hAnsi="Montserrat"/>
          <w:sz w:val="24"/>
        </w:rPr>
        <w:t>From the shadows of Dani’s mind, Phoenix looked at her lifeless body and demanded answers</w:t>
      </w:r>
    </w:p>
    <w:p w:rsidR="00864886" w:rsidRPr="00F75AFA" w:rsidRDefault="00864886">
      <w:pPr>
        <w:pStyle w:val="0DraftNormal"/>
        <w:rPr>
          <w:rFonts w:ascii="Montserrat" w:hAnsi="Montserrat"/>
          <w:sz w:val="24"/>
        </w:rPr>
      </w:pPr>
      <w:r w:rsidRPr="00F75AFA">
        <w:rPr>
          <w:rFonts w:ascii="Montserrat" w:hAnsi="Montserrat"/>
          <w:sz w:val="24"/>
        </w:rPr>
        <w:t>The hallucination snapped Dani out of her fugue and opened the flood gates for her grief</w:t>
      </w:r>
    </w:p>
    <w:p w:rsidR="00864886" w:rsidRPr="00F75AFA" w:rsidRDefault="00864886">
      <w:pPr>
        <w:pStyle w:val="0DraftNormal"/>
        <w:rPr>
          <w:rFonts w:ascii="Montserrat" w:hAnsi="Montserrat"/>
          <w:sz w:val="24"/>
        </w:rPr>
      </w:pPr>
      <w:r w:rsidRPr="00F75AFA">
        <w:rPr>
          <w:rFonts w:ascii="Montserrat" w:hAnsi="Montserrat"/>
          <w:sz w:val="24"/>
        </w:rPr>
        <w:t>Once she had confirmed the horrible nightmare, she fled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Alex had not been amused when Hunter broke the agreement between them to indulge a personal vice at Phoenix’s expense</w:t>
      </w:r>
    </w:p>
    <w:p w:rsidR="00864886" w:rsidRPr="00F75AFA" w:rsidRDefault="00864886">
      <w:pPr>
        <w:pStyle w:val="0DraftNormal"/>
        <w:rPr>
          <w:rFonts w:ascii="Montserrat" w:hAnsi="Montserrat"/>
          <w:sz w:val="24"/>
        </w:rPr>
      </w:pPr>
      <w:r w:rsidRPr="00F75AFA">
        <w:rPr>
          <w:rFonts w:ascii="Montserrat" w:hAnsi="Montserrat"/>
          <w:sz w:val="24"/>
        </w:rPr>
        <w:t>Unfortunately, she would need Hunter’s help and resources to catch Phoenix before she was discovered by her masters</w:t>
      </w:r>
    </w:p>
    <w:p w:rsidR="00864886" w:rsidRPr="00F75AFA" w:rsidRDefault="00864886">
      <w:pPr>
        <w:pStyle w:val="0DraftNormal"/>
        <w:rPr>
          <w:rFonts w:ascii="Montserrat" w:hAnsi="Montserrat"/>
          <w:sz w:val="24"/>
        </w:rPr>
      </w:pPr>
      <w:r w:rsidRPr="00F75AFA">
        <w:rPr>
          <w:rFonts w:ascii="Montserrat" w:hAnsi="Montserrat"/>
          <w:sz w:val="24"/>
        </w:rPr>
        <w:t>They tracked her to her hiding place</w:t>
      </w:r>
    </w:p>
    <w:p w:rsidR="00864886" w:rsidRPr="00F75AFA" w:rsidRDefault="00864886">
      <w:pPr>
        <w:pStyle w:val="0DraftNormal"/>
        <w:rPr>
          <w:rFonts w:ascii="Montserrat" w:hAnsi="Montserrat"/>
          <w:sz w:val="24"/>
        </w:rPr>
      </w:pPr>
      <w:r w:rsidRPr="00F75AFA">
        <w:rPr>
          <w:rFonts w:ascii="Montserrat" w:hAnsi="Montserrat"/>
          <w:sz w:val="24"/>
        </w:rPr>
        <w:t>Hunter had volunteered to let Alex drive, expecting Phoenix to kill him on sight, and was not disappointed</w:t>
      </w:r>
    </w:p>
    <w:p w:rsidR="00864886" w:rsidRPr="00F75AFA" w:rsidRDefault="00864886">
      <w:pPr>
        <w:pStyle w:val="0DraftNormal"/>
        <w:rPr>
          <w:rFonts w:ascii="Montserrat" w:hAnsi="Montserrat"/>
          <w:sz w:val="24"/>
        </w:rPr>
      </w:pPr>
      <w:r w:rsidRPr="00F75AFA">
        <w:rPr>
          <w:rFonts w:ascii="Montserrat" w:hAnsi="Montserrat"/>
          <w:sz w:val="24"/>
        </w:rPr>
        <w:t>Hunter resurrected in the fashion that Dani had, claiming the prize he had sought a decade ago</w:t>
      </w:r>
    </w:p>
    <w:p w:rsidR="00864886" w:rsidRPr="00F75AFA" w:rsidRDefault="00864886">
      <w:pPr>
        <w:pStyle w:val="0DraftNormal"/>
        <w:rPr>
          <w:rFonts w:ascii="Montserrat" w:hAnsi="Montserrat"/>
          <w:sz w:val="24"/>
        </w:rPr>
      </w:pPr>
      <w:r w:rsidRPr="00F75AFA">
        <w:rPr>
          <w:rFonts w:ascii="Montserrat" w:hAnsi="Montserrat"/>
          <w:sz w:val="24"/>
        </w:rPr>
        <w:t>Finally revealing himself to Alex, he was able to drive her out of that body and claim it entirely for his own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Alex and Phoenix had no choice but to confront the manner in which they had been used</w:t>
      </w:r>
    </w:p>
    <w:p w:rsidR="00864886" w:rsidRPr="00F75AFA" w:rsidRDefault="00864886">
      <w:pPr>
        <w:pStyle w:val="0DraftNormal"/>
        <w:rPr>
          <w:rFonts w:ascii="Montserrat" w:hAnsi="Montserrat"/>
          <w:sz w:val="24"/>
        </w:rPr>
      </w:pPr>
      <w:r w:rsidRPr="00F75AFA">
        <w:rPr>
          <w:rFonts w:ascii="Montserrat" w:hAnsi="Montserrat"/>
          <w:sz w:val="24"/>
        </w:rPr>
        <w:t>At the same time, they confronted the possible story of their mother’s demise</w:t>
      </w:r>
    </w:p>
    <w:p w:rsidR="00864886" w:rsidRPr="00F75AFA" w:rsidRDefault="00864886">
      <w:pPr>
        <w:pStyle w:val="0DraftNormal"/>
        <w:rPr>
          <w:rFonts w:ascii="Montserrat" w:hAnsi="Montserrat"/>
          <w:sz w:val="24"/>
        </w:rPr>
      </w:pPr>
      <w:r w:rsidRPr="00F75AFA">
        <w:rPr>
          <w:rFonts w:ascii="Montserrat" w:hAnsi="Montserrat"/>
          <w:sz w:val="24"/>
        </w:rPr>
        <w:t>The fact that they were-Phoenix was-legally dead enabled them to call a truce</w:t>
      </w:r>
    </w:p>
    <w:p w:rsidR="00864886" w:rsidRPr="00F75AFA" w:rsidRDefault="00864886">
      <w:pPr>
        <w:pStyle w:val="0DraftNormal"/>
        <w:rPr>
          <w:rFonts w:ascii="Montserrat" w:hAnsi="Montserrat"/>
          <w:sz w:val="24"/>
        </w:rPr>
      </w:pPr>
      <w:r w:rsidRPr="00F75AFA">
        <w:rPr>
          <w:rFonts w:ascii="Montserrat" w:hAnsi="Montserrat"/>
          <w:sz w:val="24"/>
        </w:rPr>
        <w:t>It came as a shock when the two of them unexpectedly merged</w:t>
      </w:r>
    </w:p>
    <w:p w:rsidR="00864886" w:rsidRPr="00F75AFA" w:rsidRDefault="00864886">
      <w:pPr>
        <w:pStyle w:val="0DraftNormal"/>
        <w:rPr>
          <w:rFonts w:ascii="Montserrat" w:hAnsi="Montserrat"/>
          <w:sz w:val="24"/>
        </w:rPr>
      </w:pPr>
      <w:r w:rsidRPr="00F75AFA">
        <w:rPr>
          <w:rFonts w:ascii="Montserrat" w:hAnsi="Montserrat"/>
          <w:sz w:val="24"/>
        </w:rPr>
        <w:t>Phoenix’s ordeal with Hunter had finally shaken her denial</w:t>
      </w:r>
    </w:p>
    <w:p w:rsidR="00864886" w:rsidRPr="00F75AFA" w:rsidRDefault="00864886">
      <w:pPr>
        <w:pStyle w:val="0DraftNormal"/>
        <w:rPr>
          <w:rFonts w:ascii="Montserrat" w:hAnsi="Montserrat"/>
          <w:sz w:val="24"/>
        </w:rPr>
      </w:pPr>
      <w:r w:rsidRPr="00F75AFA">
        <w:rPr>
          <w:rFonts w:ascii="Montserrat" w:hAnsi="Montserrat"/>
          <w:sz w:val="24"/>
        </w:rPr>
        <w:t>The whole contest had been over her identity, fought by two minds built on the same foundation, designed by and defining the same soul</w:t>
      </w:r>
    </w:p>
    <w:p w:rsidR="00864886" w:rsidRPr="00F75AFA" w:rsidRDefault="00864886">
      <w:pPr>
        <w:pStyle w:val="0DraftNormal"/>
        <w:rPr>
          <w:rFonts w:ascii="Montserrat" w:hAnsi="Montserrat"/>
          <w:sz w:val="24"/>
        </w:rPr>
      </w:pPr>
      <w:r w:rsidRPr="00F75AFA">
        <w:rPr>
          <w:rFonts w:ascii="Montserrat" w:hAnsi="Montserrat"/>
          <w:sz w:val="24"/>
        </w:rPr>
        <w:t>The conflict had only been possible because she had allowed herself to possess two minds, one stained by the experience of a bizarre tragedy, the other scarred by the ignorance of that ordeal</w:t>
      </w:r>
    </w:p>
    <w:p w:rsidR="00864886" w:rsidRPr="00F75AFA" w:rsidRDefault="00864886">
      <w:pPr>
        <w:pStyle w:val="0DraftNormal"/>
        <w:rPr>
          <w:rFonts w:ascii="Montserrat" w:hAnsi="Montserrat"/>
          <w:sz w:val="24"/>
        </w:rPr>
      </w:pPr>
      <w:r w:rsidRPr="00F75AFA">
        <w:rPr>
          <w:rFonts w:ascii="Montserrat" w:hAnsi="Montserrat"/>
          <w:sz w:val="24"/>
        </w:rPr>
        <w:t>What they had done to each other had erased those original distinctions and then painted over them with a more damning experience</w:t>
      </w:r>
    </w:p>
    <w:p w:rsidR="00864886" w:rsidRPr="00F75AFA" w:rsidRDefault="00864886">
      <w:pPr>
        <w:pStyle w:val="0DraftNormal"/>
        <w:rPr>
          <w:rFonts w:ascii="Montserrat" w:hAnsi="Montserrat"/>
          <w:sz w:val="24"/>
        </w:rPr>
      </w:pPr>
      <w:r w:rsidRPr="00F75AFA">
        <w:rPr>
          <w:rFonts w:ascii="Montserrat" w:hAnsi="Montserrat"/>
          <w:sz w:val="24"/>
        </w:rPr>
        <w:t>As she expected, her nemesis lunged immediately for her core, seized Phoenix’s very understanding in her own, and suddenly realized that she was only one person</w:t>
      </w:r>
    </w:p>
    <w:p w:rsidR="00864886" w:rsidRPr="00F75AFA" w:rsidRDefault="00864886">
      <w:pPr>
        <w:pStyle w:val="0DraftNormal"/>
        <w:rPr>
          <w:rFonts w:ascii="Montserrat" w:hAnsi="Montserrat"/>
          <w:sz w:val="24"/>
        </w:rPr>
      </w:pPr>
      <w:r w:rsidRPr="00F75AFA">
        <w:rPr>
          <w:rFonts w:ascii="Montserrat" w:hAnsi="Montserrat"/>
          <w:sz w:val="24"/>
        </w:rPr>
        <w:t>She had been and done it all herself, to herself, for herself</w:t>
      </w:r>
    </w:p>
    <w:p w:rsidR="00864886" w:rsidRPr="00F75AFA" w:rsidRDefault="00864886">
      <w:pPr>
        <w:pStyle w:val="0DraftNormal"/>
        <w:rPr>
          <w:rFonts w:ascii="Montserrat" w:hAnsi="Montserrat"/>
          <w:sz w:val="24"/>
        </w:rPr>
      </w:pPr>
      <w:r w:rsidRPr="00F75AFA">
        <w:rPr>
          <w:rFonts w:ascii="Montserrat" w:hAnsi="Montserrat"/>
          <w:sz w:val="24"/>
        </w:rPr>
        <w:t>It was a shock, but one illuminated by the astonishing things she had learned from the experience</w:t>
      </w:r>
    </w:p>
    <w:p w:rsidR="00864886" w:rsidRPr="00F75AFA" w:rsidRDefault="00864886">
      <w:pPr>
        <w:pStyle w:val="0DraftNormal"/>
        <w:rPr>
          <w:rFonts w:ascii="Montserrat" w:hAnsi="Montserrat"/>
          <w:sz w:val="24"/>
        </w:rPr>
      </w:pPr>
      <w:r w:rsidRPr="00F75AFA">
        <w:rPr>
          <w:rFonts w:ascii="Montserrat" w:hAnsi="Montserrat"/>
          <w:sz w:val="24"/>
        </w:rPr>
        <w:t>She reminded herself to make some changes in Dragon’s revised model of existence, and gracefully passed out</w:t>
      </w:r>
    </w:p>
    <w:p w:rsidR="00864886" w:rsidRPr="00F75AFA" w:rsidRDefault="00864886">
      <w:pPr>
        <w:pStyle w:val="0DraftNormal"/>
        <w:rPr>
          <w:rFonts w:ascii="Montserrat" w:hAnsi="Montserrat"/>
          <w:sz w:val="24"/>
        </w:rPr>
      </w:pPr>
      <w:r w:rsidRPr="00F75AFA">
        <w:rPr>
          <w:rFonts w:ascii="Montserrat" w:hAnsi="Montserrat"/>
          <w:sz w:val="24"/>
        </w:rPr>
        <w:t>Her duality was not erased, she discovered</w:t>
      </w:r>
    </w:p>
    <w:p w:rsidR="00864886" w:rsidRPr="00F75AFA" w:rsidRDefault="00864886">
      <w:pPr>
        <w:pStyle w:val="0DraftNormal"/>
        <w:rPr>
          <w:rFonts w:ascii="Montserrat" w:hAnsi="Montserrat"/>
          <w:sz w:val="24"/>
        </w:rPr>
      </w:pPr>
      <w:r w:rsidRPr="00F75AFA">
        <w:rPr>
          <w:rFonts w:ascii="Montserrat" w:hAnsi="Montserrat"/>
          <w:sz w:val="24"/>
        </w:rPr>
        <w:t>With that power finally under control, they could risk approaching their masters, and reporting the truth</w:t>
      </w:r>
    </w:p>
    <w:p w:rsidR="00864886" w:rsidRPr="00F75AFA" w:rsidRDefault="00864886">
      <w:pPr>
        <w:pStyle w:val="0DraftNormal"/>
        <w:rPr>
          <w:rFonts w:ascii="Montserrat" w:hAnsi="Montserrat"/>
          <w:sz w:val="24"/>
        </w:rPr>
      </w:pPr>
      <w:r w:rsidRPr="00F75AFA">
        <w:rPr>
          <w:rFonts w:ascii="Montserrat" w:hAnsi="Montserrat"/>
          <w:sz w:val="24"/>
        </w:rPr>
        <w:t>A revised history, in any case, the story of Hunter’s abuses and body theft</w:t>
      </w:r>
    </w:p>
    <w:p w:rsidR="00864886" w:rsidRPr="00F75AFA" w:rsidRDefault="00864886">
      <w:pPr>
        <w:pStyle w:val="0DraftNormal"/>
        <w:rPr>
          <w:rFonts w:ascii="Montserrat" w:hAnsi="Montserrat"/>
          <w:sz w:val="24"/>
        </w:rPr>
      </w:pPr>
      <w:r w:rsidRPr="00F75AFA">
        <w:rPr>
          <w:rFonts w:ascii="Montserrat" w:hAnsi="Montserrat"/>
          <w:sz w:val="24"/>
        </w:rPr>
        <w:t>The fact that a more dangerous psionic than her existed took a lot of the heat off of her in telling the truth</w:t>
      </w:r>
    </w:p>
    <w:p w:rsidR="00864886" w:rsidRPr="00F75AFA" w:rsidRDefault="00864886">
      <w:pPr>
        <w:pStyle w:val="0DraftNormal"/>
        <w:rPr>
          <w:rFonts w:ascii="Montserrat" w:hAnsi="Montserrat"/>
          <w:sz w:val="24"/>
        </w:rPr>
      </w:pPr>
      <w:r w:rsidRPr="00F75AFA">
        <w:rPr>
          <w:rFonts w:ascii="Montserrat" w:hAnsi="Montserrat"/>
          <w:sz w:val="24"/>
        </w:rPr>
        <w:t>The little matter of having to come back from the dead again, however, made her wonder if her masters would even bother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Conclusion</w:t>
      </w:r>
    </w:p>
    <w:p w:rsidR="00864886" w:rsidRPr="00F75AFA" w:rsidRDefault="00864886">
      <w:pPr>
        <w:pStyle w:val="0DraftNormal"/>
        <w:rPr>
          <w:rFonts w:ascii="Montserrat" w:hAnsi="Montserrat"/>
          <w:sz w:val="24"/>
        </w:rPr>
      </w:pPr>
      <w:r w:rsidRPr="00F75AFA">
        <w:rPr>
          <w:rFonts w:ascii="Montserrat" w:hAnsi="Montserrat"/>
          <w:sz w:val="24"/>
        </w:rPr>
        <w:t>A few days later she contemplated the one issue that remained unresolved</w:t>
      </w:r>
    </w:p>
    <w:p w:rsidR="00864886" w:rsidRPr="00F75AFA" w:rsidRDefault="00864886">
      <w:pPr>
        <w:pStyle w:val="0DraftNormal"/>
        <w:rPr>
          <w:rFonts w:ascii="Montserrat" w:hAnsi="Montserrat"/>
          <w:sz w:val="24"/>
        </w:rPr>
      </w:pPr>
      <w:r w:rsidRPr="00F75AFA">
        <w:rPr>
          <w:rFonts w:ascii="Montserrat" w:hAnsi="Montserrat"/>
          <w:sz w:val="24"/>
        </w:rPr>
        <w:t>She had dreamed about having sex, and she could now remember having had sex, but in both cases, her experience with sex was all echoes and ellusive impressions</w:t>
      </w:r>
    </w:p>
    <w:p w:rsidR="00864886" w:rsidRPr="00F75AFA" w:rsidRDefault="00864886">
      <w:pPr>
        <w:pStyle w:val="0DraftNormal"/>
        <w:rPr>
          <w:rFonts w:ascii="Montserrat" w:hAnsi="Montserrat"/>
          <w:sz w:val="24"/>
        </w:rPr>
      </w:pPr>
      <w:r w:rsidRPr="00F75AFA">
        <w:rPr>
          <w:rFonts w:ascii="Montserrat" w:hAnsi="Montserrat"/>
          <w:sz w:val="24"/>
        </w:rPr>
        <w:t>Even the body in which she had had sex was just a memory, slaughtered and devoured-a grim fact she had elected to keep to herself</w:t>
      </w:r>
    </w:p>
    <w:p w:rsidR="00864886" w:rsidRPr="00F75AFA" w:rsidRDefault="00864886">
      <w:pPr>
        <w:pStyle w:val="0DraftNormal"/>
        <w:rPr>
          <w:rFonts w:ascii="Montserrat" w:hAnsi="Montserrat"/>
          <w:sz w:val="24"/>
        </w:rPr>
      </w:pPr>
      <w:r w:rsidRPr="00F75AFA">
        <w:rPr>
          <w:rFonts w:ascii="Montserrat" w:hAnsi="Montserrat"/>
          <w:sz w:val="24"/>
        </w:rPr>
        <w:t>For that matter, every translation from matter to thought and back again involved the destruction of her body and the creation of a new one</w:t>
      </w:r>
    </w:p>
    <w:p w:rsidR="00864886" w:rsidRPr="00F75AFA" w:rsidRDefault="00864886">
      <w:pPr>
        <w:pStyle w:val="0DraftNormal"/>
        <w:rPr>
          <w:rFonts w:ascii="Montserrat" w:hAnsi="Montserrat"/>
          <w:sz w:val="24"/>
        </w:rPr>
      </w:pPr>
      <w:r w:rsidRPr="00F75AFA">
        <w:rPr>
          <w:rFonts w:ascii="Montserrat" w:hAnsi="Montserrat"/>
          <w:sz w:val="24"/>
        </w:rPr>
        <w:t>It vexed her</w:t>
      </w:r>
    </w:p>
    <w:p w:rsidR="00864886" w:rsidRPr="00F75AFA" w:rsidRDefault="00864886">
      <w:pPr>
        <w:pStyle w:val="0DraftNormal"/>
        <w:rPr>
          <w:rFonts w:ascii="Montserrat" w:hAnsi="Montserrat"/>
          <w:sz w:val="24"/>
        </w:rPr>
      </w:pPr>
      <w:r w:rsidRPr="00F75AFA">
        <w:rPr>
          <w:rFonts w:ascii="Montserrat" w:hAnsi="Montserrat"/>
          <w:sz w:val="24"/>
        </w:rPr>
        <w:t>She finally decided that, until she experienced sex in the singular, first person, present tense, she was still a virgin for all she was concerned</w:t>
      </w:r>
    </w:p>
    <w:p w:rsidR="00864886" w:rsidRPr="00F75AFA" w:rsidRDefault="00864886">
      <w:pPr>
        <w:pStyle w:val="0DraftNormal"/>
        <w:rPr>
          <w:rFonts w:ascii="Montserrat" w:hAnsi="Montserrat"/>
          <w:sz w:val="24"/>
        </w:rPr>
      </w:pPr>
      <w:r w:rsidRPr="00F75AFA">
        <w:rPr>
          <w:rFonts w:ascii="Montserrat" w:hAnsi="Montserrat"/>
          <w:sz w:val="24"/>
        </w:rPr>
        <w:t>Otherwise, she might as well claim that she lost her virginity in the womb, since her first memory was of telepathically eaves-dropping on her mother, and savoring every detail of the act</w:t>
      </w:r>
    </w:p>
    <w:p w:rsidR="00864886" w:rsidRPr="00F75AFA" w:rsidRDefault="00864886">
      <w:pPr>
        <w:pStyle w:val="0DraftNormal"/>
        <w:rPr>
          <w:rFonts w:ascii="Montserrat" w:hAnsi="Montserrat"/>
          <w:sz w:val="24"/>
        </w:rPr>
      </w:pPr>
      <w:r w:rsidRPr="00F75AFA">
        <w:rPr>
          <w:rFonts w:ascii="Montserrat" w:hAnsi="Montserrat"/>
          <w:sz w:val="24"/>
        </w:rPr>
        <w:t xml:space="preserve"> </w:t>
      </w:r>
    </w:p>
    <w:p w:rsidR="00864886" w:rsidRPr="00F75AFA" w:rsidRDefault="00864886">
      <w:pPr>
        <w:pStyle w:val="0DraftNormal"/>
        <w:rPr>
          <w:rFonts w:ascii="Montserrat" w:hAnsi="Montserrat"/>
          <w:sz w:val="24"/>
        </w:rPr>
      </w:pPr>
      <w:r w:rsidRPr="00F75AFA">
        <w:rPr>
          <w:rFonts w:ascii="Montserrat" w:hAnsi="Montserrat"/>
          <w:sz w:val="24"/>
        </w:rPr>
        <w:br w:type="page"/>
        <w:t>Culled Notes</w:t>
      </w: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She took a trip to San Francisco, telling no one where she was going</w:t>
      </w:r>
    </w:p>
    <w:p w:rsidR="00864886" w:rsidRPr="00F75AFA" w:rsidRDefault="00864886">
      <w:pPr>
        <w:pStyle w:val="0DraftNormal"/>
        <w:rPr>
          <w:rFonts w:ascii="Montserrat" w:hAnsi="Montserrat"/>
          <w:sz w:val="24"/>
        </w:rPr>
      </w:pPr>
      <w:r w:rsidRPr="00F75AFA">
        <w:rPr>
          <w:rFonts w:ascii="Montserrat" w:hAnsi="Montserrat"/>
          <w:sz w:val="24"/>
        </w:rPr>
        <w:t>Her nemesis could find her without any help</w:t>
      </w:r>
    </w:p>
    <w:p w:rsidR="00864886" w:rsidRPr="00F75AFA" w:rsidRDefault="00864886">
      <w:pPr>
        <w:pStyle w:val="0DraftNormal"/>
        <w:rPr>
          <w:rFonts w:ascii="Montserrat" w:hAnsi="Montserrat"/>
          <w:sz w:val="24"/>
        </w:rPr>
      </w:pPr>
      <w:r w:rsidRPr="00F75AFA">
        <w:rPr>
          <w:rFonts w:ascii="Montserrat" w:hAnsi="Montserrat"/>
          <w:sz w:val="24"/>
        </w:rPr>
        <w:t>Her two best friends, Chris and Jon, ignored her plea to stay away, and followed her anyway</w:t>
      </w:r>
    </w:p>
    <w:p w:rsidR="00864886" w:rsidRPr="00F75AFA" w:rsidRDefault="00864886">
      <w:pPr>
        <w:pStyle w:val="0DraftNormal"/>
        <w:rPr>
          <w:rFonts w:ascii="Montserrat" w:hAnsi="Montserrat"/>
          <w:sz w:val="24"/>
        </w:rPr>
      </w:pPr>
      <w:r w:rsidRPr="00F75AFA">
        <w:rPr>
          <w:rFonts w:ascii="Montserrat" w:hAnsi="Montserrat"/>
          <w:sz w:val="24"/>
        </w:rPr>
        <w:t>Phoenix did not spot them, but her nemesis did, and included them in her plot-one which already implicated Dragon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After a rough and intimate tumble with Dragon, Alex walked into one of the worst parts of the city, then swapped bodies with Phoenix</w:t>
      </w:r>
    </w:p>
    <w:p w:rsidR="00864886" w:rsidRPr="00F75AFA" w:rsidRDefault="00864886">
      <w:pPr>
        <w:pStyle w:val="0DraftNormal"/>
        <w:rPr>
          <w:rFonts w:ascii="Montserrat" w:hAnsi="Montserrat"/>
          <w:sz w:val="24"/>
        </w:rPr>
      </w:pPr>
      <w:r w:rsidRPr="00F75AFA">
        <w:rPr>
          <w:rFonts w:ascii="Montserrat" w:hAnsi="Montserrat"/>
          <w:sz w:val="24"/>
        </w:rPr>
        <w:t>Alex then led Jon on a wild goose chase into the same neighborhood, then ditched him by possessing a random pedestrian</w:t>
      </w:r>
    </w:p>
    <w:p w:rsidR="00864886" w:rsidRPr="00F75AFA" w:rsidRDefault="00864886">
      <w:pPr>
        <w:pStyle w:val="0DraftNormal"/>
        <w:rPr>
          <w:rFonts w:ascii="Montserrat" w:hAnsi="Montserrat"/>
          <w:sz w:val="24"/>
        </w:rPr>
      </w:pPr>
      <w:r w:rsidRPr="00F75AFA">
        <w:rPr>
          <w:rFonts w:ascii="Montserrat" w:hAnsi="Montserrat"/>
          <w:sz w:val="24"/>
        </w:rPr>
        <w:t>Jumping from body to body, she got the drop on Jon and possessed him</w:t>
      </w:r>
    </w:p>
    <w:p w:rsidR="00864886" w:rsidRPr="00F75AFA" w:rsidRDefault="00864886">
      <w:pPr>
        <w:pStyle w:val="0DraftNormal"/>
        <w:rPr>
          <w:rFonts w:ascii="Montserrat" w:hAnsi="Montserrat"/>
          <w:sz w:val="24"/>
        </w:rPr>
      </w:pPr>
      <w:r w:rsidRPr="00F75AFA">
        <w:rPr>
          <w:rFonts w:ascii="Montserrat" w:hAnsi="Montserrat"/>
          <w:sz w:val="24"/>
        </w:rPr>
        <w:t>In Jon’s body, Alex stalked Phoenix into a blind alley and killed her before she could realize that “Jon” was not quite himself</w:t>
      </w:r>
    </w:p>
    <w:p w:rsidR="00864886" w:rsidRPr="00F75AFA" w:rsidRDefault="00864886">
      <w:pPr>
        <w:pStyle w:val="0DraftNormal"/>
        <w:rPr>
          <w:rFonts w:ascii="Montserrat" w:hAnsi="Montserrat"/>
          <w:sz w:val="24"/>
        </w:rPr>
      </w:pPr>
      <w:r w:rsidRPr="00F75AFA">
        <w:rPr>
          <w:rFonts w:ascii="Montserrat" w:hAnsi="Montserrat"/>
          <w:sz w:val="24"/>
        </w:rPr>
        <w:t>She made sure that witnesses could tie Jon to the crime, and ditched his body a few blocks away to call the police</w:t>
      </w:r>
    </w:p>
    <w:p w:rsidR="00864886" w:rsidRPr="00F75AFA" w:rsidRDefault="00864886">
      <w:pPr>
        <w:pStyle w:val="0DraftNormal"/>
        <w:rPr>
          <w:rFonts w:ascii="Montserrat" w:hAnsi="Montserrat"/>
          <w:sz w:val="24"/>
        </w:rPr>
      </w:pPr>
      <w:r w:rsidRPr="00F75AFA">
        <w:rPr>
          <w:rFonts w:ascii="Montserrat" w:hAnsi="Montserrat"/>
          <w:sz w:val="24"/>
        </w:rPr>
        <w:t>That had not been part of the original plan, but she wanted to punish him for meddling when he had been warned by both Phoenix and herself</w:t>
      </w:r>
    </w:p>
    <w:p w:rsidR="00864886" w:rsidRPr="00F75AFA" w:rsidRDefault="00864886">
      <w:pPr>
        <w:pStyle w:val="0DraftNormal"/>
        <w:rPr>
          <w:rFonts w:ascii="Montserrat" w:hAnsi="Montserrat"/>
          <w:sz w:val="24"/>
        </w:rPr>
      </w:pPr>
      <w:r w:rsidRPr="00F75AFA">
        <w:rPr>
          <w:rFonts w:ascii="Montserrat" w:hAnsi="Montserrat"/>
          <w:sz w:val="24"/>
        </w:rPr>
        <w:t>Alex then proceeded to a specially prepared cell, locked herself in, and swapped bodies once more</w:t>
      </w:r>
    </w:p>
    <w:p w:rsidR="00864886" w:rsidRPr="00F75AFA" w:rsidRDefault="00864886">
      <w:pPr>
        <w:pStyle w:val="0DraftNormal"/>
        <w:rPr>
          <w:rFonts w:ascii="Montserrat" w:hAnsi="Montserrat"/>
          <w:sz w:val="24"/>
        </w:rPr>
      </w:pPr>
      <w:r w:rsidRPr="00F75AFA">
        <w:rPr>
          <w:rFonts w:ascii="Montserrat" w:hAnsi="Montserrat"/>
          <w:sz w:val="24"/>
        </w:rPr>
        <w:t>Phoenix’s ressurrection had been part of the plan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Chapter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Dueling Ground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was at war with herself</w:t>
      </w:r>
    </w:p>
    <w:p w:rsidR="00864886" w:rsidRPr="00F75AFA" w:rsidRDefault="00864886">
      <w:pPr>
        <w:pStyle w:val="0DraftNormal"/>
        <w:rPr>
          <w:rFonts w:ascii="Montserrat" w:hAnsi="Montserrat"/>
          <w:sz w:val="24"/>
        </w:rPr>
      </w:pPr>
      <w:r w:rsidRPr="00F75AFA">
        <w:rPr>
          <w:rFonts w:ascii="Montserrat" w:hAnsi="Montserrat"/>
          <w:sz w:val="24"/>
        </w:rPr>
        <w:t>Her friends had been warned not to interfere</w:t>
      </w:r>
    </w:p>
    <w:p w:rsidR="00864886" w:rsidRPr="00F75AFA" w:rsidRDefault="00864886">
      <w:pPr>
        <w:pStyle w:val="0DraftNormal"/>
        <w:rPr>
          <w:rFonts w:ascii="Montserrat" w:hAnsi="Montserrat"/>
          <w:sz w:val="24"/>
        </w:rPr>
      </w:pPr>
      <w:r w:rsidRPr="00F75AFA">
        <w:rPr>
          <w:rFonts w:ascii="Montserrat" w:hAnsi="Montserrat"/>
          <w:sz w:val="24"/>
        </w:rPr>
        <w:t>Her nemesis would not hesitate to use them against her</w:t>
      </w:r>
    </w:p>
    <w:p w:rsidR="00864886" w:rsidRPr="00F75AFA" w:rsidRDefault="00864886">
      <w:pPr>
        <w:pStyle w:val="0DraftNormal"/>
        <w:rPr>
          <w:rFonts w:ascii="Montserrat" w:hAnsi="Montserrat"/>
          <w:sz w:val="24"/>
        </w:rPr>
      </w:pPr>
      <w:r w:rsidRPr="00F75AFA">
        <w:rPr>
          <w:rFonts w:ascii="Montserrat" w:hAnsi="Montserrat"/>
          <w:sz w:val="24"/>
        </w:rPr>
        <w:t>Alex warned them to put as much distance as possible between themselves and Phoenix</w:t>
      </w:r>
    </w:p>
    <w:p w:rsidR="00864886" w:rsidRPr="00F75AFA" w:rsidRDefault="00864886">
      <w:pPr>
        <w:pStyle w:val="0DraftNormal"/>
        <w:rPr>
          <w:rFonts w:ascii="Montserrat" w:hAnsi="Montserrat"/>
          <w:sz w:val="24"/>
        </w:rPr>
      </w:pPr>
      <w:r w:rsidRPr="00F75AFA">
        <w:rPr>
          <w:rFonts w:ascii="Montserrat" w:hAnsi="Montserrat"/>
          <w:sz w:val="24"/>
        </w:rPr>
        <w:t>Phoenix agreed, for the most part, and removed herself from their company as soon as possible</w:t>
      </w:r>
    </w:p>
    <w:p w:rsidR="00864886" w:rsidRPr="00F75AFA" w:rsidRDefault="00864886">
      <w:pPr>
        <w:pStyle w:val="0DraftNormal"/>
        <w:rPr>
          <w:rFonts w:ascii="Montserrat" w:hAnsi="Montserrat"/>
          <w:sz w:val="24"/>
        </w:rPr>
      </w:pPr>
      <w:r w:rsidRPr="00F75AFA">
        <w:rPr>
          <w:rFonts w:ascii="Montserrat" w:hAnsi="Montserrat"/>
          <w:sz w:val="24"/>
        </w:rPr>
        <w:t>After a tense week, attending classes and waiting for the bomb to drop, Phoenix slipped out for the weekend, hoping to lure her nemesis out</w:t>
      </w:r>
    </w:p>
    <w:p w:rsidR="00864886" w:rsidRPr="00F75AFA" w:rsidRDefault="00864886">
      <w:pPr>
        <w:pStyle w:val="0DraftNormal"/>
        <w:rPr>
          <w:rFonts w:ascii="Montserrat" w:hAnsi="Montserrat"/>
          <w:sz w:val="24"/>
        </w:rPr>
      </w:pPr>
      <w:r w:rsidRPr="00F75AFA">
        <w:rPr>
          <w:rFonts w:ascii="Montserrat" w:hAnsi="Montserrat"/>
          <w:sz w:val="24"/>
        </w:rPr>
        <w:t>A showdown was inevitable, but if at all possible, had to be completely unnoticed or she and her enemy would both lose</w:t>
      </w:r>
    </w:p>
    <w:p w:rsidR="00864886" w:rsidRPr="00F75AFA" w:rsidRDefault="00864886">
      <w:pPr>
        <w:pStyle w:val="0DraftNormal"/>
        <w:rPr>
          <w:rFonts w:ascii="Montserrat" w:hAnsi="Montserrat"/>
          <w:sz w:val="24"/>
        </w:rPr>
      </w:pPr>
      <w:r w:rsidRPr="00F75AFA">
        <w:rPr>
          <w:rFonts w:ascii="Montserrat" w:hAnsi="Montserrat"/>
          <w:sz w:val="24"/>
        </w:rPr>
        <w:t>She had argued the necessity all week, and finally took the matter into her own hands</w:t>
      </w:r>
    </w:p>
    <w:p w:rsidR="00864886" w:rsidRPr="00F75AFA" w:rsidRDefault="00864886">
      <w:pPr>
        <w:pStyle w:val="0DraftNormal"/>
        <w:rPr>
          <w:rFonts w:ascii="Montserrat" w:hAnsi="Montserrat"/>
          <w:sz w:val="24"/>
        </w:rPr>
      </w:pPr>
      <w:r w:rsidRPr="00F75AFA">
        <w:rPr>
          <w:rFonts w:ascii="Montserrat" w:hAnsi="Montserrat"/>
          <w:sz w:val="24"/>
        </w:rPr>
        <w:t>She took a trip to San Francisco, telling no one where she was going</w:t>
      </w:r>
    </w:p>
    <w:p w:rsidR="00864886" w:rsidRPr="00F75AFA" w:rsidRDefault="00864886">
      <w:pPr>
        <w:pStyle w:val="0DraftNormal"/>
        <w:rPr>
          <w:rFonts w:ascii="Montserrat" w:hAnsi="Montserrat"/>
          <w:sz w:val="24"/>
        </w:rPr>
      </w:pPr>
      <w:r w:rsidRPr="00F75AFA">
        <w:rPr>
          <w:rFonts w:ascii="Montserrat" w:hAnsi="Montserrat"/>
          <w:sz w:val="24"/>
        </w:rPr>
        <w:t>Her nemesis could find her without any help</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Alex, She had it all planned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Alex, acting through Phoenix, had become involved in an intense relationship with David-a passionate exploration of the extremes of sensation spurring off of their more sedate exploration of the mind’s potential</w:t>
      </w:r>
    </w:p>
    <w:p w:rsidR="00864886" w:rsidRPr="00F75AFA" w:rsidRDefault="00864886">
      <w:pPr>
        <w:pStyle w:val="0DraftNormal"/>
        <w:rPr>
          <w:rFonts w:ascii="Montserrat" w:hAnsi="Montserrat"/>
          <w:sz w:val="24"/>
        </w:rPr>
      </w:pPr>
      <w:r w:rsidRPr="00F75AFA">
        <w:rPr>
          <w:rFonts w:ascii="Montserrat" w:hAnsi="Montserrat"/>
          <w:sz w:val="24"/>
        </w:rPr>
        <w:t>It had surprised her that Dragon recognized her, and acknowledged their relationship</w:t>
      </w:r>
    </w:p>
    <w:p w:rsidR="00864886" w:rsidRPr="00F75AFA" w:rsidRDefault="00864886">
      <w:pPr>
        <w:pStyle w:val="0DraftNormal"/>
        <w:rPr>
          <w:rFonts w:ascii="Montserrat" w:hAnsi="Montserrat"/>
          <w:sz w:val="24"/>
        </w:rPr>
      </w:pPr>
      <w:r w:rsidRPr="00F75AFA">
        <w:rPr>
          <w:rFonts w:ascii="Montserrat" w:hAnsi="Montserrat"/>
          <w:sz w:val="24"/>
        </w:rPr>
        <w:t>In spite of his acceptance, she knew that he and the others were more attached to Phoenix</w:t>
      </w:r>
    </w:p>
    <w:p w:rsidR="00864886" w:rsidRPr="00F75AFA" w:rsidRDefault="00864886">
      <w:pPr>
        <w:pStyle w:val="0DraftNormal"/>
        <w:rPr>
          <w:rFonts w:ascii="Montserrat" w:hAnsi="Montserrat"/>
          <w:sz w:val="24"/>
        </w:rPr>
      </w:pPr>
      <w:r w:rsidRPr="00F75AFA">
        <w:rPr>
          <w:rFonts w:ascii="Montserrat" w:hAnsi="Montserrat"/>
          <w:sz w:val="24"/>
        </w:rPr>
        <w:t>That was why she agreed to one more night together</w:t>
      </w:r>
    </w:p>
    <w:p w:rsidR="00864886" w:rsidRPr="00F75AFA" w:rsidRDefault="00864886">
      <w:pPr>
        <w:pStyle w:val="0DraftNormal"/>
        <w:rPr>
          <w:rFonts w:ascii="Montserrat" w:hAnsi="Montserrat"/>
          <w:sz w:val="24"/>
        </w:rPr>
      </w:pPr>
      <w:r w:rsidRPr="00F75AFA">
        <w:rPr>
          <w:rFonts w:ascii="Montserrat" w:hAnsi="Montserrat"/>
          <w:sz w:val="24"/>
        </w:rPr>
        <w:t>Once his semen was found in her dead body, they would simply have to believe that she-as the only survivor of their private war-was Phoenix</w:t>
      </w:r>
    </w:p>
    <w:p w:rsidR="00864886" w:rsidRPr="00F75AFA" w:rsidRDefault="00864886">
      <w:pPr>
        <w:pStyle w:val="0DraftNormal"/>
        <w:rPr>
          <w:rFonts w:ascii="Montserrat" w:hAnsi="Montserrat"/>
          <w:sz w:val="24"/>
        </w:rPr>
      </w:pPr>
      <w:r w:rsidRPr="00F75AFA">
        <w:rPr>
          <w:rFonts w:ascii="Montserrat" w:hAnsi="Montserrat"/>
          <w:sz w:val="24"/>
        </w:rPr>
        <w:t>It was worth the risk to give them convincing evidence</w:t>
      </w:r>
    </w:p>
    <w:p w:rsidR="00864886" w:rsidRPr="00F75AFA" w:rsidRDefault="00864886">
      <w:pPr>
        <w:pStyle w:val="0DraftNormal"/>
        <w:rPr>
          <w:rFonts w:ascii="Montserrat" w:hAnsi="Montserrat"/>
          <w:sz w:val="24"/>
        </w:rPr>
      </w:pPr>
      <w:r w:rsidRPr="00F75AFA">
        <w:rPr>
          <w:rFonts w:ascii="Montserrat" w:hAnsi="Montserrat"/>
          <w:sz w:val="24"/>
        </w:rPr>
        <w:t>Alex awakened from a drowsing afterglow and slipped out into the night</w:t>
      </w:r>
    </w:p>
    <w:p w:rsidR="00864886" w:rsidRPr="00F75AFA" w:rsidRDefault="00864886">
      <w:pPr>
        <w:pStyle w:val="0DraftNormal"/>
        <w:rPr>
          <w:rFonts w:ascii="Montserrat" w:hAnsi="Montserrat"/>
          <w:sz w:val="24"/>
        </w:rPr>
      </w:pPr>
      <w:r w:rsidRPr="00F75AFA">
        <w:rPr>
          <w:rFonts w:ascii="Montserrat" w:hAnsi="Montserrat"/>
          <w:sz w:val="24"/>
        </w:rPr>
        <w:t>It was time to execute her fluidly evolving plan</w:t>
      </w:r>
    </w:p>
    <w:p w:rsidR="00864886" w:rsidRPr="00F75AFA" w:rsidRDefault="00864886">
      <w:pPr>
        <w:pStyle w:val="0DraftNormal"/>
        <w:rPr>
          <w:rFonts w:ascii="Montserrat" w:hAnsi="Montserrat"/>
          <w:sz w:val="24"/>
        </w:rPr>
      </w:pPr>
      <w:r w:rsidRPr="00F75AFA">
        <w:rPr>
          <w:rFonts w:ascii="Montserrat" w:hAnsi="Montserrat"/>
          <w:sz w:val="24"/>
        </w:rPr>
        <w:t>Unfortunately for them, Chris and Jon had not willing to let Phoenix go off and die</w:t>
      </w:r>
    </w:p>
    <w:p w:rsidR="00864886" w:rsidRPr="00F75AFA" w:rsidRDefault="00864886">
      <w:pPr>
        <w:pStyle w:val="0DraftNormal"/>
        <w:rPr>
          <w:rFonts w:ascii="Montserrat" w:hAnsi="Montserrat"/>
          <w:sz w:val="24"/>
        </w:rPr>
      </w:pPr>
      <w:r w:rsidRPr="00F75AFA">
        <w:rPr>
          <w:rFonts w:ascii="Montserrat" w:hAnsi="Montserrat"/>
          <w:sz w:val="24"/>
        </w:rPr>
        <w:t>Her two best friends ignored her plea for them to stay away, and followed her anyway</w:t>
      </w:r>
    </w:p>
    <w:p w:rsidR="00864886" w:rsidRPr="00F75AFA" w:rsidRDefault="00864886">
      <w:pPr>
        <w:pStyle w:val="0DraftNormal"/>
        <w:rPr>
          <w:rFonts w:ascii="Montserrat" w:hAnsi="Montserrat"/>
          <w:sz w:val="24"/>
        </w:rPr>
      </w:pPr>
      <w:r w:rsidRPr="00F75AFA">
        <w:rPr>
          <w:rFonts w:ascii="Montserrat" w:hAnsi="Montserrat"/>
          <w:sz w:val="24"/>
        </w:rPr>
        <w:t>They believed there had to be some way for Phoenix to make peace with herself without resorting to some form of self destruction</w:t>
      </w:r>
    </w:p>
    <w:p w:rsidR="00864886" w:rsidRPr="00F75AFA" w:rsidRDefault="00864886">
      <w:pPr>
        <w:pStyle w:val="0DraftNormal"/>
        <w:rPr>
          <w:rFonts w:ascii="Montserrat" w:hAnsi="Montserrat"/>
          <w:sz w:val="24"/>
        </w:rPr>
      </w:pPr>
      <w:r w:rsidRPr="00F75AFA">
        <w:rPr>
          <w:rFonts w:ascii="Montserrat" w:hAnsi="Montserrat"/>
          <w:sz w:val="24"/>
        </w:rPr>
        <w:t>Phoenix had not spotted them, but Alex had</w:t>
      </w:r>
    </w:p>
    <w:p w:rsidR="00864886" w:rsidRPr="00F75AFA" w:rsidRDefault="00864886">
      <w:pPr>
        <w:pStyle w:val="0DraftNormal"/>
        <w:rPr>
          <w:rFonts w:ascii="Montserrat" w:hAnsi="Montserrat"/>
          <w:sz w:val="24"/>
        </w:rPr>
      </w:pPr>
      <w:r w:rsidRPr="00F75AFA">
        <w:rPr>
          <w:rFonts w:ascii="Montserrat" w:hAnsi="Montserrat"/>
          <w:sz w:val="24"/>
        </w:rPr>
        <w:t>She discovered it earlier in the day, by being any face in the crowd, and now had included them-or rather Jon-in her plot-one which already implicated Dragon</w:t>
      </w:r>
    </w:p>
    <w:p w:rsidR="00864886" w:rsidRPr="00F75AFA" w:rsidRDefault="00864886">
      <w:pPr>
        <w:pStyle w:val="0DraftNormal"/>
        <w:rPr>
          <w:rFonts w:ascii="Montserrat" w:hAnsi="Montserrat"/>
          <w:sz w:val="24"/>
        </w:rPr>
      </w:pPr>
      <w:r w:rsidRPr="00F75AFA">
        <w:rPr>
          <w:rFonts w:ascii="Montserrat" w:hAnsi="Montserrat"/>
          <w:sz w:val="24"/>
        </w:rPr>
        <w:t>Since Chris and Jon took turns, Alex could easily jump Jon, and use him as her cat’s paw, without Chris being any the wiser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vanish/>
          <w:sz w:val="24"/>
        </w:rPr>
      </w:pPr>
      <w:r w:rsidRPr="00F75AFA">
        <w:rPr>
          <w:rFonts w:ascii="Montserrat" w:hAnsi="Montserrat"/>
          <w:vanish/>
          <w:sz w:val="24"/>
        </w:rPr>
        <w:tab/>
        <w:t>Phoenix vs. Alex, witnessed by Dani.</w:t>
      </w:r>
    </w:p>
    <w:p w:rsidR="00864886" w:rsidRPr="00F75AFA" w:rsidRDefault="00864886">
      <w:pPr>
        <w:pStyle w:val="0DraftNormal"/>
        <w:rPr>
          <w:rFonts w:ascii="Montserrat" w:hAnsi="Montserrat"/>
          <w:vanish/>
          <w:sz w:val="24"/>
        </w:rPr>
      </w:pPr>
    </w:p>
    <w:p w:rsidR="00864886" w:rsidRPr="00F75AFA" w:rsidRDefault="00864886">
      <w:pPr>
        <w:pStyle w:val="0DraftNormal"/>
        <w:rPr>
          <w:rFonts w:ascii="Montserrat" w:hAnsi="Montserrat"/>
          <w:vanish/>
          <w:sz w:val="24"/>
        </w:rPr>
      </w:pPr>
      <w:r w:rsidRPr="00F75AFA">
        <w:rPr>
          <w:rFonts w:ascii="Montserrat" w:hAnsi="Montserrat"/>
          <w:vanish/>
          <w:sz w:val="24"/>
        </w:rPr>
        <w:tab/>
        <w:t>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Dani had experienced a powerful echo of Alex’s last intimate encounter-violent enough to be mistaken for rape in itself… | 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 Phoenix realized that she was being stalked… | He was with his girlfriend, in the atrium/aquarium, rock jumping-and skinny dipping-with them in the moonlight. The images he picked up were confusing, waning for a bit and then there was a sudden, powerful sense of fear… | In Jon’s body, Alex stalked Phoenix into a blind alley… | …and found herself confronted by a friend. Jon had ignored her command to let her face her nemesis alone, and followed her to the city. | …and acted before she could realize that “Jon” was not quite himself. | …rising to a crescendo culminating in a terrible dislocating shock. | While she was distracted, fending off his arguements, he struck swiftly with some kind of blade, decapitating her. | …and Phoenix’s death. The death shock struck while he was preparing to dive. He gave voice to her cry of terror, and reverted to his new body’s natural form before a witness. | 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 | Unable to scream under the water, as the trauma continued, she lashed out with her mind. The entire household was awoken by a storm of shattering glass. The experience forced her mind to withdraw from the suddenly harsh contact with reality.</w:t>
      </w:r>
    </w:p>
    <w:p w:rsidR="00864886" w:rsidRPr="00F75AFA" w:rsidRDefault="00864886">
      <w:pPr>
        <w:pStyle w:val="0DraftNormal"/>
        <w:rPr>
          <w:rFonts w:ascii="Montserrat" w:hAnsi="Montserrat"/>
          <w:vanish/>
          <w:sz w:val="24"/>
        </w:rPr>
      </w:pPr>
    </w:p>
    <w:p w:rsidR="00864886" w:rsidRPr="00F75AFA" w:rsidRDefault="00864886">
      <w:pPr>
        <w:pStyle w:val="0DraftNormal"/>
        <w:rPr>
          <w:rFonts w:ascii="Montserrat" w:hAnsi="Montserrat"/>
          <w:caps/>
          <w:sz w:val="24"/>
        </w:rPr>
      </w:pPr>
      <w:r w:rsidRPr="00F75AFA">
        <w:rPr>
          <w:rFonts w:ascii="Montserrat" w:hAnsi="Montserrat"/>
          <w:sz w:val="24"/>
        </w:rPr>
        <w:t>Chris, Ditched</w:t>
      </w:r>
    </w:p>
    <w:p w:rsidR="00864886" w:rsidRPr="00F75AFA" w:rsidRDefault="00864886">
      <w:pPr>
        <w:pStyle w:val="0DraftNormal"/>
        <w:rPr>
          <w:rFonts w:ascii="Montserrat" w:hAnsi="Montserrat"/>
          <w:caps/>
          <w:sz w:val="24"/>
        </w:rPr>
      </w:pPr>
    </w:p>
    <w:p w:rsidR="00864886" w:rsidRPr="00F75AFA" w:rsidRDefault="00864886">
      <w:pPr>
        <w:pStyle w:val="0DraftNormal"/>
        <w:rPr>
          <w:rFonts w:ascii="Montserrat" w:hAnsi="Montserrat"/>
          <w:sz w:val="24"/>
        </w:rPr>
      </w:pPr>
      <w:r w:rsidRPr="00F75AFA">
        <w:rPr>
          <w:rFonts w:ascii="Montserrat" w:hAnsi="Montserrat"/>
          <w:sz w:val="24"/>
        </w:rPr>
        <w:t>Chris was worried</w:t>
      </w:r>
    </w:p>
    <w:p w:rsidR="00864886" w:rsidRPr="00F75AFA" w:rsidRDefault="00864886">
      <w:pPr>
        <w:pStyle w:val="0DraftNormal"/>
        <w:rPr>
          <w:rFonts w:ascii="Montserrat" w:hAnsi="Montserrat"/>
          <w:sz w:val="24"/>
        </w:rPr>
      </w:pPr>
      <w:r w:rsidRPr="00F75AFA">
        <w:rPr>
          <w:rFonts w:ascii="Montserrat" w:hAnsi="Montserrat"/>
          <w:sz w:val="24"/>
        </w:rPr>
        <w:t>She had missed hooking up with Jon, and it left her with an odd feeling of something out of place</w:t>
      </w:r>
    </w:p>
    <w:p w:rsidR="00864886" w:rsidRPr="00F75AFA" w:rsidRDefault="00864886">
      <w:pPr>
        <w:pStyle w:val="0DraftNormal"/>
        <w:rPr>
          <w:rFonts w:ascii="Montserrat" w:hAnsi="Montserrat"/>
          <w:sz w:val="24"/>
        </w:rPr>
      </w:pPr>
      <w:r w:rsidRPr="00F75AFA">
        <w:rPr>
          <w:rFonts w:ascii="Montserrat" w:hAnsi="Montserrat"/>
          <w:caps/>
          <w:sz w:val="24"/>
        </w:rPr>
        <w:t>C</w:t>
      </w:r>
      <w:r w:rsidRPr="00F75AFA">
        <w:rPr>
          <w:rFonts w:ascii="Montserrat" w:hAnsi="Montserrat"/>
          <w:sz w:val="24"/>
        </w:rPr>
        <w:t>hris and Jon had met up after Phoenix’s departure</w:t>
      </w:r>
    </w:p>
    <w:p w:rsidR="00864886" w:rsidRPr="00F75AFA" w:rsidRDefault="00864886">
      <w:pPr>
        <w:pStyle w:val="0DraftNormal"/>
        <w:rPr>
          <w:rFonts w:ascii="Montserrat" w:hAnsi="Montserrat"/>
          <w:sz w:val="24"/>
        </w:rPr>
      </w:pPr>
      <w:r w:rsidRPr="00F75AFA">
        <w:rPr>
          <w:rFonts w:ascii="Montserrat" w:hAnsi="Montserrat"/>
          <w:sz w:val="24"/>
        </w:rPr>
        <w:t>Jon was always looking for a job, but Chris was suspicious of the fact that he was going through a San Francisco newspaper that morning</w:t>
      </w:r>
    </w:p>
    <w:p w:rsidR="00864886" w:rsidRPr="00F75AFA" w:rsidRDefault="00864886">
      <w:pPr>
        <w:pStyle w:val="0DraftNormal"/>
        <w:rPr>
          <w:rFonts w:ascii="Montserrat" w:hAnsi="Montserrat"/>
          <w:sz w:val="24"/>
        </w:rPr>
      </w:pPr>
      <w:r w:rsidRPr="00F75AFA">
        <w:rPr>
          <w:rFonts w:ascii="Montserrat" w:hAnsi="Montserrat"/>
          <w:sz w:val="24"/>
        </w:rPr>
        <w:t>When she challenged Jon, he replied that in light of her Phoenix’s obvious intentions, he planed to be nearby when she needed help</w:t>
      </w:r>
    </w:p>
    <w:p w:rsidR="00864886" w:rsidRPr="00F75AFA" w:rsidRDefault="00864886">
      <w:pPr>
        <w:pStyle w:val="0DraftNormal"/>
        <w:rPr>
          <w:rFonts w:ascii="Montserrat" w:hAnsi="Montserrat"/>
          <w:sz w:val="24"/>
        </w:rPr>
      </w:pPr>
      <w:r w:rsidRPr="00F75AFA">
        <w:rPr>
          <w:rFonts w:ascii="Montserrat" w:hAnsi="Montserrat"/>
          <w:sz w:val="24"/>
        </w:rPr>
        <w:t>When Chris criticized him, Jon reminded her Alex’s superior grasp of Phoenix’s potential</w:t>
      </w:r>
    </w:p>
    <w:p w:rsidR="00864886" w:rsidRPr="00F75AFA" w:rsidRDefault="00864886">
      <w:pPr>
        <w:pStyle w:val="0DraftNormal"/>
        <w:rPr>
          <w:rFonts w:ascii="Montserrat" w:hAnsi="Montserrat"/>
          <w:sz w:val="24"/>
        </w:rPr>
      </w:pPr>
      <w:r w:rsidRPr="00F75AFA">
        <w:rPr>
          <w:rFonts w:ascii="Montserrat" w:hAnsi="Montserrat"/>
          <w:sz w:val="24"/>
        </w:rPr>
        <w:t>That swung Chris over to his side and both of them focused on how to get back to her side</w:t>
      </w:r>
    </w:p>
    <w:p w:rsidR="00864886" w:rsidRPr="00F75AFA" w:rsidRDefault="00864886">
      <w:pPr>
        <w:pStyle w:val="0DraftNormal"/>
        <w:rPr>
          <w:rFonts w:ascii="Montserrat" w:hAnsi="Montserrat"/>
          <w:sz w:val="24"/>
        </w:rPr>
      </w:pPr>
      <w:r w:rsidRPr="00F75AFA">
        <w:rPr>
          <w:rFonts w:ascii="Montserrat" w:hAnsi="Montserrat"/>
          <w:sz w:val="24"/>
        </w:rPr>
        <w:t>Tailing her had been easy, but they had agreeded to take it in shifts, so that stomach, bladder, bowels and sheer exhaustion could not cause them to lose her</w:t>
      </w:r>
    </w:p>
    <w:p w:rsidR="00864886" w:rsidRPr="00F75AFA" w:rsidRDefault="00864886">
      <w:pPr>
        <w:pStyle w:val="0DraftNormal"/>
        <w:rPr>
          <w:rFonts w:ascii="Montserrat" w:hAnsi="Montserrat"/>
          <w:sz w:val="24"/>
        </w:rPr>
      </w:pPr>
      <w:r w:rsidRPr="00F75AFA">
        <w:rPr>
          <w:rFonts w:ascii="Montserrat" w:hAnsi="Montserrat"/>
          <w:sz w:val="24"/>
        </w:rPr>
        <w:t>Unfortunately, Jon had not checked in for a while, and when the time to trade off came, she had still not been given a location from which to pick up Phoenix’s tail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Alex, Predator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After her rough and intimate tumble with Dragon, Alex walked into one of the worst parts of the city, then swapped bodies with Phoenix</w:t>
      </w:r>
    </w:p>
    <w:p w:rsidR="00864886" w:rsidRPr="00F75AFA" w:rsidRDefault="00864886">
      <w:pPr>
        <w:pStyle w:val="0DraftNormal"/>
        <w:rPr>
          <w:rFonts w:ascii="Montserrat" w:hAnsi="Montserrat"/>
          <w:sz w:val="24"/>
        </w:rPr>
      </w:pPr>
      <w:r w:rsidRPr="00F75AFA">
        <w:rPr>
          <w:rFonts w:ascii="Montserrat" w:hAnsi="Montserrat"/>
          <w:sz w:val="24"/>
        </w:rPr>
        <w:t>Alex then led Jon on a wild goose chase into the same neighborhood, then ditched him by possessing a random pedestrian</w:t>
      </w:r>
    </w:p>
    <w:p w:rsidR="00864886" w:rsidRPr="00F75AFA" w:rsidRDefault="00864886">
      <w:pPr>
        <w:pStyle w:val="0DraftNormal"/>
        <w:rPr>
          <w:rFonts w:ascii="Montserrat" w:hAnsi="Montserrat"/>
          <w:sz w:val="24"/>
        </w:rPr>
      </w:pPr>
      <w:r w:rsidRPr="00F75AFA">
        <w:rPr>
          <w:rFonts w:ascii="Montserrat" w:hAnsi="Montserrat"/>
          <w:sz w:val="24"/>
        </w:rPr>
        <w:t>Jumping from body to body, she got the drop on Jon and possessed him</w:t>
      </w:r>
    </w:p>
    <w:p w:rsidR="00864886" w:rsidRPr="00F75AFA" w:rsidRDefault="00864886">
      <w:pPr>
        <w:pStyle w:val="0DraftNormal"/>
        <w:rPr>
          <w:rFonts w:ascii="Montserrat" w:hAnsi="Montserrat"/>
          <w:sz w:val="24"/>
        </w:rPr>
      </w:pPr>
      <w:r w:rsidRPr="00F75AFA">
        <w:rPr>
          <w:rFonts w:ascii="Montserrat" w:hAnsi="Montserrat"/>
          <w:sz w:val="24"/>
        </w:rPr>
        <w:t>In Jon’s body, Alex stalked Phoenix into a blind alley and killed her before she could realize that “Jon” was not quite himself</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Prey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was out much too late for a girl by herself</w:t>
      </w:r>
    </w:p>
    <w:p w:rsidR="00864886" w:rsidRPr="00F75AFA" w:rsidRDefault="00864886">
      <w:pPr>
        <w:pStyle w:val="0DraftNormal"/>
        <w:rPr>
          <w:rFonts w:ascii="Montserrat" w:hAnsi="Montserrat"/>
          <w:sz w:val="24"/>
        </w:rPr>
      </w:pPr>
      <w:r w:rsidRPr="00F75AFA">
        <w:rPr>
          <w:rFonts w:ascii="Montserrat" w:hAnsi="Montserrat"/>
          <w:sz w:val="24"/>
        </w:rPr>
        <w:t>Alex was not the only threat she had to keep a constant look out for</w:t>
      </w:r>
    </w:p>
    <w:p w:rsidR="00864886" w:rsidRPr="00F75AFA" w:rsidRDefault="00864886">
      <w:pPr>
        <w:pStyle w:val="0DraftNormal"/>
        <w:rPr>
          <w:rFonts w:ascii="Montserrat" w:hAnsi="Montserrat"/>
          <w:sz w:val="24"/>
        </w:rPr>
      </w:pPr>
      <w:r w:rsidRPr="00F75AFA">
        <w:rPr>
          <w:rFonts w:ascii="Montserrat" w:hAnsi="Montserrat"/>
          <w:sz w:val="24"/>
        </w:rPr>
        <w:t>Everything seemed normal, but the tension would not leave her</w:t>
      </w:r>
    </w:p>
    <w:p w:rsidR="00864886" w:rsidRPr="00F75AFA" w:rsidRDefault="00864886">
      <w:pPr>
        <w:pStyle w:val="0DraftNormal"/>
        <w:rPr>
          <w:rFonts w:ascii="Montserrat" w:hAnsi="Montserrat"/>
          <w:sz w:val="24"/>
        </w:rPr>
      </w:pPr>
      <w:r w:rsidRPr="00F75AFA">
        <w:rPr>
          <w:rFonts w:ascii="Montserrat" w:hAnsi="Montserrat"/>
          <w:sz w:val="24"/>
        </w:rPr>
        <w:t>A short while ago, a sense of aroused passion and confused violence had impinged on her imagination</w:t>
      </w:r>
    </w:p>
    <w:p w:rsidR="00864886" w:rsidRPr="00F75AFA" w:rsidRDefault="00864886">
      <w:pPr>
        <w:pStyle w:val="0DraftNormal"/>
        <w:rPr>
          <w:rFonts w:ascii="Montserrat" w:hAnsi="Montserrat"/>
          <w:sz w:val="24"/>
        </w:rPr>
      </w:pPr>
      <w:r w:rsidRPr="00F75AFA">
        <w:rPr>
          <w:rFonts w:ascii="Montserrat" w:hAnsi="Montserrat"/>
          <w:sz w:val="24"/>
        </w:rPr>
        <w:t>Phoenix realized that she was being stalked and found herself confronted by a friend</w:t>
      </w:r>
    </w:p>
    <w:p w:rsidR="00864886" w:rsidRPr="00F75AFA" w:rsidRDefault="00864886">
      <w:pPr>
        <w:pStyle w:val="0DraftNormal"/>
        <w:rPr>
          <w:rFonts w:ascii="Montserrat" w:hAnsi="Montserrat"/>
          <w:sz w:val="24"/>
        </w:rPr>
      </w:pPr>
      <w:r w:rsidRPr="00F75AFA">
        <w:rPr>
          <w:rFonts w:ascii="Montserrat" w:hAnsi="Montserrat"/>
          <w:sz w:val="24"/>
        </w:rPr>
        <w:t>Jon had ignored her command to let her face her nemesis alone, and followed her to the city</w:t>
      </w:r>
    </w:p>
    <w:p w:rsidR="00864886" w:rsidRPr="00F75AFA" w:rsidRDefault="00864886">
      <w:pPr>
        <w:pStyle w:val="0DraftNormal"/>
        <w:rPr>
          <w:rFonts w:ascii="Montserrat" w:hAnsi="Montserrat"/>
          <w:sz w:val="24"/>
        </w:rPr>
      </w:pPr>
      <w:r w:rsidRPr="00F75AFA">
        <w:rPr>
          <w:rFonts w:ascii="Montserrat" w:hAnsi="Montserrat"/>
          <w:sz w:val="24"/>
        </w:rPr>
        <w:t>While she was distracted, fending off his arguements, he struck swiftly with some kind of blade, decapitating her</w:t>
      </w:r>
    </w:p>
    <w:p w:rsidR="00864886" w:rsidRPr="00F75AFA" w:rsidRDefault="00864886">
      <w:pPr>
        <w:pStyle w:val="0DraftNormal"/>
        <w:rPr>
          <w:rFonts w:ascii="Montserrat" w:hAnsi="Montserrat"/>
          <w:sz w:val="24"/>
        </w:rPr>
      </w:pPr>
      <w:r w:rsidRPr="00F75AFA">
        <w:rPr>
          <w:rFonts w:ascii="Montserrat" w:hAnsi="Montserrat"/>
          <w:sz w:val="24"/>
        </w:rPr>
        <w:t>She had not even realized that is had not been Jon at the controls</w:t>
      </w:r>
    </w:p>
    <w:p w:rsidR="00864886" w:rsidRPr="00F75AFA" w:rsidRDefault="00864886">
      <w:pPr>
        <w:pStyle w:val="0DraftNormal"/>
        <w:rPr>
          <w:rFonts w:ascii="Montserrat" w:hAnsi="Montserrat"/>
          <w:sz w:val="24"/>
        </w:rPr>
      </w:pPr>
      <w:r w:rsidRPr="00F75AFA">
        <w:rPr>
          <w:rFonts w:ascii="Montserrat" w:hAnsi="Montserrat"/>
          <w:sz w:val="24"/>
        </w:rPr>
        <w:t>She expected to remain conscious only long enough to touch the mind of her nemesis and know she was going to be violated in a manner that was totally unspeakable</w:t>
      </w:r>
    </w:p>
    <w:p w:rsidR="00864886" w:rsidRPr="00F75AFA" w:rsidRDefault="00864886">
      <w:pPr>
        <w:pStyle w:val="0DraftNormal"/>
        <w:rPr>
          <w:rFonts w:ascii="Montserrat" w:hAnsi="Montserrat"/>
          <w:sz w:val="24"/>
        </w:rPr>
      </w:pPr>
      <w:r w:rsidRPr="00F75AFA">
        <w:rPr>
          <w:rFonts w:ascii="Montserrat" w:hAnsi="Montserrat"/>
          <w:sz w:val="24"/>
        </w:rPr>
        <w:t>When he kept her alive longer, and laughed as he revealed he intended to keep her alive in this horrific condition indefinately, she snapped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vanish/>
          <w:sz w:val="24"/>
        </w:rPr>
      </w:pPr>
    </w:p>
    <w:p w:rsidR="00864886" w:rsidRPr="00F75AFA" w:rsidRDefault="00864886">
      <w:pPr>
        <w:pStyle w:val="0DraftNormal"/>
        <w:rPr>
          <w:rFonts w:ascii="Montserrat" w:hAnsi="Montserrat"/>
          <w:sz w:val="24"/>
        </w:rPr>
      </w:pPr>
      <w:r w:rsidRPr="00F75AFA">
        <w:rPr>
          <w:rFonts w:ascii="Montserrat" w:hAnsi="Montserrat"/>
          <w:sz w:val="24"/>
        </w:rPr>
        <w:t>Dani, A taste of death</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Dani experienced a powerful echo of Alex’s last intimate encounter-violent enough to be mistaken for rape in itself-and Phoenix’s death</w:t>
      </w:r>
    </w:p>
    <w:p w:rsidR="00864886" w:rsidRPr="00F75AFA" w:rsidRDefault="00864886">
      <w:pPr>
        <w:pStyle w:val="0DraftNormal"/>
        <w:rPr>
          <w:rFonts w:ascii="Montserrat" w:hAnsi="Montserrat"/>
          <w:sz w:val="24"/>
        </w:rPr>
      </w:pPr>
      <w:r w:rsidRPr="00F75AFA">
        <w:rPr>
          <w:rFonts w:ascii="Montserrat" w:hAnsi="Montserrat"/>
          <w:sz w:val="24"/>
        </w:rPr>
        <w:t>The images were confusing, waning for a bit and then there was a sudden, powerful sense of fear rising to a crescendo culminating in a terrible dislocating shock</w:t>
      </w:r>
    </w:p>
    <w:p w:rsidR="00864886" w:rsidRPr="00F75AFA" w:rsidRDefault="00864886">
      <w:pPr>
        <w:pStyle w:val="0DraftNormal"/>
        <w:rPr>
          <w:rFonts w:ascii="Montserrat" w:hAnsi="Montserrat"/>
          <w:sz w:val="24"/>
        </w:rPr>
      </w:pPr>
      <w:r w:rsidRPr="00F75AFA">
        <w:rPr>
          <w:rFonts w:ascii="Montserrat" w:hAnsi="Montserrat"/>
          <w:sz w:val="24"/>
        </w:rPr>
        <w:t>As the trauma continued, he gave voice to her terror, and reverted to his new body’s natural form before a witness</w:t>
      </w:r>
    </w:p>
    <w:p w:rsidR="00864886" w:rsidRPr="00F75AFA" w:rsidRDefault="00864886">
      <w:pPr>
        <w:pStyle w:val="0DraftNormal"/>
        <w:rPr>
          <w:rFonts w:ascii="Montserrat" w:hAnsi="Montserrat"/>
          <w:sz w:val="24"/>
        </w:rPr>
      </w:pPr>
      <w:r w:rsidRPr="00F75AFA">
        <w:rPr>
          <w:rFonts w:ascii="Montserrat" w:hAnsi="Montserrat"/>
          <w:sz w:val="24"/>
        </w:rPr>
        <w:t>He had been with his girlfriend, in the atrium/aquarium, and the trauma struck while he was rock jumping-and skinny dipping-with them in the moonlight</w:t>
      </w:r>
    </w:p>
    <w:p w:rsidR="00864886" w:rsidRPr="00F75AFA" w:rsidRDefault="00864886">
      <w:pPr>
        <w:pStyle w:val="0DraftNormal"/>
        <w:rPr>
          <w:rFonts w:ascii="Montserrat" w:hAnsi="Montserrat"/>
          <w:sz w:val="24"/>
        </w:rPr>
      </w:pPr>
      <w:r w:rsidRPr="00F75AFA">
        <w:rPr>
          <w:rFonts w:ascii="Montserrat" w:hAnsi="Montserrat"/>
          <w:sz w:val="24"/>
        </w:rPr>
        <w:t>Unable to scream under the water, she lashed out with her mind</w:t>
      </w:r>
    </w:p>
    <w:p w:rsidR="00864886" w:rsidRPr="00F75AFA" w:rsidRDefault="00864886">
      <w:pPr>
        <w:pStyle w:val="0DraftNormal"/>
        <w:rPr>
          <w:rFonts w:ascii="Montserrat" w:hAnsi="Montserrat"/>
          <w:sz w:val="24"/>
        </w:rPr>
      </w:pPr>
      <w:r w:rsidRPr="00F75AFA">
        <w:rPr>
          <w:rFonts w:ascii="Montserrat" w:hAnsi="Montserrat"/>
          <w:sz w:val="24"/>
        </w:rPr>
        <w:t>The entire household was awoken by a storm of shattering glass</w:t>
      </w:r>
    </w:p>
    <w:p w:rsidR="00864886" w:rsidRPr="00F75AFA" w:rsidRDefault="00864886">
      <w:pPr>
        <w:pStyle w:val="0DraftNormal"/>
        <w:rPr>
          <w:rFonts w:ascii="Montserrat" w:hAnsi="Montserrat"/>
          <w:sz w:val="24"/>
        </w:rPr>
      </w:pPr>
      <w:r w:rsidRPr="00F75AFA">
        <w:rPr>
          <w:rFonts w:ascii="Montserrat" w:hAnsi="Montserrat"/>
          <w:sz w:val="24"/>
        </w:rPr>
        <w:t>The experience forced her mind to withdraw from the suddenly harsh contact with reality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Preface : Shock and reverberation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Recap : Death does not improve through repetition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Recap : There’s power in a name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It’s worst if your enemy can think like you</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made sure that witnesses could tie Jon to the crime, and ditched his body a few blocks away to call the police</w:t>
      </w:r>
    </w:p>
    <w:p w:rsidR="00864886" w:rsidRPr="00F75AFA" w:rsidRDefault="00864886">
      <w:pPr>
        <w:pStyle w:val="0DraftNormal"/>
        <w:rPr>
          <w:rFonts w:ascii="Montserrat" w:hAnsi="Montserrat"/>
          <w:sz w:val="24"/>
        </w:rPr>
      </w:pPr>
      <w:r w:rsidRPr="00F75AFA">
        <w:rPr>
          <w:rFonts w:ascii="Montserrat" w:hAnsi="Montserrat"/>
          <w:sz w:val="24"/>
        </w:rPr>
        <w:t>That had not been part of the original plan, but she wanted to punish him for meddling when he had been warned by both Phoenix and herself</w:t>
      </w:r>
    </w:p>
    <w:p w:rsidR="00864886" w:rsidRPr="00F75AFA" w:rsidRDefault="00864886">
      <w:pPr>
        <w:pStyle w:val="0DraftNormal"/>
        <w:rPr>
          <w:rFonts w:ascii="Montserrat" w:hAnsi="Montserrat"/>
          <w:sz w:val="24"/>
        </w:rPr>
      </w:pPr>
      <w:r w:rsidRPr="00F75AFA">
        <w:rPr>
          <w:rFonts w:ascii="Montserrat" w:hAnsi="Montserrat"/>
          <w:sz w:val="24"/>
        </w:rPr>
        <w:t>Alex then proceeded to a specially prepared cell, locked herself in, and swapped bodies once more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 the middle of the night, a feeble cry penetrated Dani’s drugged haze</w:t>
      </w:r>
    </w:p>
    <w:p w:rsidR="00864886" w:rsidRPr="00F75AFA" w:rsidRDefault="00864886">
      <w:pPr>
        <w:pStyle w:val="0DraftNormal"/>
        <w:rPr>
          <w:rFonts w:ascii="Montserrat" w:hAnsi="Montserrat"/>
          <w:sz w:val="24"/>
        </w:rPr>
      </w:pPr>
      <w:r w:rsidRPr="00F75AFA">
        <w:rPr>
          <w:rFonts w:ascii="Montserrat" w:hAnsi="Montserrat"/>
          <w:sz w:val="24"/>
        </w:rPr>
        <w:t>She recognized the taste of Phoenix’s mind in her sleep</w:t>
      </w:r>
    </w:p>
    <w:p w:rsidR="00864886" w:rsidRPr="00F75AFA" w:rsidRDefault="00864886">
      <w:pPr>
        <w:pStyle w:val="0DraftNormal"/>
        <w:rPr>
          <w:rFonts w:ascii="Montserrat" w:hAnsi="Montserrat"/>
          <w:sz w:val="24"/>
        </w:rPr>
      </w:pPr>
      <w:r w:rsidRPr="00F75AFA">
        <w:rPr>
          <w:rFonts w:ascii="Montserrat" w:hAnsi="Montserrat"/>
          <w:sz w:val="24"/>
        </w:rPr>
        <w:t>Without entirely rousing from her stupor, she simply walked out of the hospital and disappeared during the night</w:t>
      </w:r>
    </w:p>
    <w:p w:rsidR="00864886" w:rsidRPr="00F75AFA" w:rsidRDefault="00864886">
      <w:pPr>
        <w:pStyle w:val="0DraftNormal"/>
        <w:rPr>
          <w:rFonts w:ascii="Montserrat" w:hAnsi="Montserrat"/>
          <w:sz w:val="24"/>
        </w:rPr>
      </w:pPr>
      <w:r w:rsidRPr="00F75AFA">
        <w:rPr>
          <w:rFonts w:ascii="Montserrat" w:hAnsi="Montserrat"/>
          <w:sz w:val="24"/>
        </w:rPr>
        <w:t>She followed her instincts to San Francisco</w:t>
      </w:r>
    </w:p>
    <w:p w:rsidR="00864886" w:rsidRPr="00F75AFA" w:rsidRDefault="00864886">
      <w:pPr>
        <w:pStyle w:val="0DraftNormal"/>
        <w:rPr>
          <w:rFonts w:ascii="Montserrat" w:hAnsi="Montserrat"/>
          <w:sz w:val="24"/>
        </w:rPr>
      </w:pPr>
      <w:r w:rsidRPr="00F75AFA">
        <w:rPr>
          <w:rFonts w:ascii="Montserrat" w:hAnsi="Montserrat"/>
          <w:sz w:val="24"/>
        </w:rPr>
        <w:t>It was almost dawn when she stole into the vacant alley where Phoenix had died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To the victor go the spoils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body of evidence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Duel Rematch</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When the ordeal was over, a few day later, she gathered her wits, and used what she had learned</w:t>
      </w:r>
    </w:p>
    <w:p w:rsidR="00864886" w:rsidRPr="00F75AFA" w:rsidRDefault="00864886">
      <w:pPr>
        <w:pStyle w:val="0DraftNormal"/>
        <w:rPr>
          <w:rFonts w:ascii="Montserrat" w:hAnsi="Montserrat"/>
          <w:sz w:val="24"/>
        </w:rPr>
      </w:pPr>
      <w:r w:rsidRPr="00F75AFA">
        <w:rPr>
          <w:rFonts w:ascii="Montserrat" w:hAnsi="Montserrat"/>
          <w:sz w:val="24"/>
        </w:rPr>
        <w:t>With a mind as silent as death, she stalked her nemesis, walking through the shadows of others’ minds, and then finally a confrontation before witnesses</w:t>
      </w:r>
    </w:p>
    <w:p w:rsidR="00864886" w:rsidRPr="00F75AFA" w:rsidRDefault="00864886">
      <w:pPr>
        <w:pStyle w:val="0DraftNormal"/>
        <w:rPr>
          <w:rFonts w:ascii="Montserrat" w:hAnsi="Montserrat"/>
          <w:sz w:val="24"/>
        </w:rPr>
      </w:pPr>
      <w:r w:rsidRPr="00F75AFA">
        <w:rPr>
          <w:rFonts w:ascii="Montserrat" w:hAnsi="Montserrat"/>
          <w:sz w:val="24"/>
        </w:rPr>
        <w:t>Trusting her friends’ intelligence, Phoenix had passed through each of them, allowing them to see and feel while she possessed them, and able to listen to her silent thoughts as she used their minds to do her thinking</w:t>
      </w:r>
    </w:p>
    <w:p w:rsidR="00864886" w:rsidRPr="00F75AFA" w:rsidRDefault="00864886">
      <w:pPr>
        <w:pStyle w:val="0DraftNormal"/>
        <w:rPr>
          <w:rFonts w:ascii="Montserrat" w:hAnsi="Montserrat"/>
          <w:sz w:val="24"/>
        </w:rPr>
      </w:pPr>
      <w:r w:rsidRPr="00F75AFA">
        <w:rPr>
          <w:rFonts w:ascii="Montserrat" w:hAnsi="Montserrat"/>
          <w:sz w:val="24"/>
        </w:rPr>
        <w:t>As far as her nemesis knew, Phoenix had simply shattered and withered away</w:t>
      </w:r>
    </w:p>
    <w:p w:rsidR="00864886" w:rsidRPr="00F75AFA" w:rsidRDefault="00864886">
      <w:pPr>
        <w:pStyle w:val="0DraftNormal"/>
        <w:rPr>
          <w:rFonts w:ascii="Montserrat" w:hAnsi="Montserrat"/>
          <w:sz w:val="24"/>
        </w:rPr>
      </w:pPr>
      <w:r w:rsidRPr="00F75AFA">
        <w:rPr>
          <w:rFonts w:ascii="Montserrat" w:hAnsi="Montserrat"/>
          <w:sz w:val="24"/>
        </w:rPr>
        <w:t>She was unprepared when Phoenix emerged from Dragon's mind to confront her before their assembled friends</w:t>
      </w:r>
    </w:p>
    <w:p w:rsidR="00864886" w:rsidRPr="00F75AFA" w:rsidRDefault="00864886">
      <w:pPr>
        <w:pStyle w:val="0DraftNormal"/>
        <w:rPr>
          <w:rFonts w:ascii="Montserrat" w:hAnsi="Montserrat"/>
          <w:sz w:val="24"/>
        </w:rPr>
      </w:pPr>
      <w:r w:rsidRPr="00F75AFA">
        <w:rPr>
          <w:rFonts w:ascii="Montserrat" w:hAnsi="Montserrat"/>
          <w:sz w:val="24"/>
        </w:rPr>
        <w:t>She was twice as shocked to discover that Phoenix had figured out a way to block possession and taught it to her friends</w:t>
      </w:r>
    </w:p>
    <w:p w:rsidR="00864886" w:rsidRPr="00F75AFA" w:rsidRDefault="00864886">
      <w:pPr>
        <w:pStyle w:val="0DraftNormal"/>
        <w:rPr>
          <w:rFonts w:ascii="Montserrat" w:hAnsi="Montserrat"/>
          <w:sz w:val="24"/>
        </w:rPr>
      </w:pPr>
      <w:r w:rsidRPr="00F75AFA">
        <w:rPr>
          <w:rFonts w:ascii="Montserrat" w:hAnsi="Montserrat"/>
          <w:sz w:val="24"/>
        </w:rPr>
        <w:t>Well aware that a fight in the real world would doom them both, her nemesis accepted Phoenix's’challenge</w:t>
      </w:r>
    </w:p>
    <w:p w:rsidR="00864886" w:rsidRPr="00F75AFA" w:rsidRDefault="00864886">
      <w:pPr>
        <w:pStyle w:val="0DraftNormal"/>
        <w:rPr>
          <w:rFonts w:ascii="Montserrat" w:hAnsi="Montserrat"/>
          <w:sz w:val="24"/>
        </w:rPr>
      </w:pPr>
      <w:r w:rsidRPr="00F75AFA">
        <w:rPr>
          <w:rFonts w:ascii="Montserrat" w:hAnsi="Montserrat"/>
          <w:sz w:val="24"/>
        </w:rPr>
        <w:t>Phoenix declared herself the final battleground, and invited her nemesis in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Climax</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Phoenix had won before the battle had begun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Contributing Notes</w:t>
      </w: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After a tense week, attending classes and waiting for the bomb to drop, Phoenix slipped out for the weekend, hoping to lure her nemesis out</w:t>
      </w:r>
    </w:p>
    <w:p w:rsidR="00864886" w:rsidRPr="00F75AFA" w:rsidRDefault="00864886">
      <w:pPr>
        <w:pStyle w:val="0DraftNormal"/>
        <w:rPr>
          <w:rFonts w:ascii="Montserrat" w:hAnsi="Montserrat"/>
          <w:sz w:val="24"/>
        </w:rPr>
      </w:pPr>
      <w:r w:rsidRPr="00F75AFA">
        <w:rPr>
          <w:rFonts w:ascii="Montserrat" w:hAnsi="Montserrat"/>
          <w:sz w:val="24"/>
        </w:rPr>
        <w:t>A showdown was inevitable, but if at all possible, had to be completely unnoticed or she and her enemy would both lose</w:t>
      </w:r>
    </w:p>
    <w:p w:rsidR="00864886" w:rsidRPr="00F75AFA" w:rsidRDefault="00864886">
      <w:pPr>
        <w:pStyle w:val="0DraftNormal"/>
        <w:rPr>
          <w:rFonts w:ascii="Montserrat" w:hAnsi="Montserrat"/>
          <w:sz w:val="24"/>
        </w:rPr>
      </w:pPr>
      <w:r w:rsidRPr="00F75AFA">
        <w:rPr>
          <w:rFonts w:ascii="Montserrat" w:hAnsi="Montserrat"/>
          <w:sz w:val="24"/>
        </w:rPr>
        <w:t>She had argued the necessity all week, and finally took the matter into her own hands</w:t>
      </w:r>
    </w:p>
    <w:p w:rsidR="00864886" w:rsidRPr="00F75AFA" w:rsidRDefault="00864886">
      <w:pPr>
        <w:pStyle w:val="0DraftNormal"/>
        <w:rPr>
          <w:rFonts w:ascii="Montserrat" w:hAnsi="Montserrat"/>
          <w:sz w:val="24"/>
        </w:rPr>
      </w:pPr>
      <w:r w:rsidRPr="00F75AFA">
        <w:rPr>
          <w:rFonts w:ascii="Montserrat" w:hAnsi="Montserrat"/>
          <w:sz w:val="24"/>
        </w:rPr>
        <w:t>She took a trip to San Francisco, telling no one where she was going</w:t>
      </w:r>
    </w:p>
    <w:p w:rsidR="00864886" w:rsidRPr="00F75AFA" w:rsidRDefault="00864886">
      <w:pPr>
        <w:pStyle w:val="0DraftNormal"/>
        <w:rPr>
          <w:rFonts w:ascii="Montserrat" w:hAnsi="Montserrat"/>
          <w:sz w:val="24"/>
        </w:rPr>
      </w:pPr>
      <w:r w:rsidRPr="00F75AFA">
        <w:rPr>
          <w:rFonts w:ascii="Montserrat" w:hAnsi="Montserrat"/>
          <w:sz w:val="24"/>
        </w:rPr>
        <w:t>Her nemesis could find her without any help</w:t>
      </w:r>
    </w:p>
    <w:p w:rsidR="00864886" w:rsidRPr="00F75AFA" w:rsidRDefault="00864886">
      <w:pPr>
        <w:pStyle w:val="0DraftNormal"/>
        <w:rPr>
          <w:rFonts w:ascii="Montserrat" w:hAnsi="Montserrat"/>
          <w:sz w:val="24"/>
        </w:rPr>
      </w:pPr>
      <w:r w:rsidRPr="00F75AFA">
        <w:rPr>
          <w:rFonts w:ascii="Montserrat" w:hAnsi="Montserrat"/>
          <w:sz w:val="24"/>
        </w:rPr>
        <w:t>Unfortunately, Chris and Jon were not willing to let her go off and die</w:t>
      </w:r>
    </w:p>
    <w:p w:rsidR="00864886" w:rsidRPr="00F75AFA" w:rsidRDefault="00864886">
      <w:pPr>
        <w:pStyle w:val="0DraftNormal"/>
        <w:rPr>
          <w:rFonts w:ascii="Montserrat" w:hAnsi="Montserrat"/>
          <w:sz w:val="24"/>
        </w:rPr>
      </w:pPr>
      <w:r w:rsidRPr="00F75AFA">
        <w:rPr>
          <w:rFonts w:ascii="Montserrat" w:hAnsi="Montserrat"/>
          <w:sz w:val="24"/>
        </w:rPr>
        <w:t>Her two best friends ignored her plea to stay away, and followed her anyway</w:t>
      </w:r>
    </w:p>
    <w:p w:rsidR="00864886" w:rsidRPr="00F75AFA" w:rsidRDefault="00864886">
      <w:pPr>
        <w:pStyle w:val="0DraftNormal"/>
        <w:rPr>
          <w:rFonts w:ascii="Montserrat" w:hAnsi="Montserrat"/>
          <w:sz w:val="24"/>
        </w:rPr>
      </w:pPr>
      <w:r w:rsidRPr="00F75AFA">
        <w:rPr>
          <w:rFonts w:ascii="Montserrat" w:hAnsi="Montserrat"/>
          <w:sz w:val="24"/>
        </w:rPr>
        <w:t>They believed there had to be some way for Phoenix to make peace with herself without resorting to some form of self destruction</w:t>
      </w:r>
    </w:p>
    <w:p w:rsidR="00864886" w:rsidRPr="00F75AFA" w:rsidRDefault="00864886">
      <w:pPr>
        <w:pStyle w:val="0DraftNormal"/>
        <w:rPr>
          <w:rFonts w:ascii="Montserrat" w:hAnsi="Montserrat"/>
          <w:sz w:val="24"/>
        </w:rPr>
      </w:pPr>
      <w:r w:rsidRPr="00F75AFA">
        <w:rPr>
          <w:rFonts w:ascii="Montserrat" w:hAnsi="Montserrat"/>
          <w:sz w:val="24"/>
        </w:rPr>
        <w:t>Phoenix did not spot them, but her nemesis did</w:t>
      </w:r>
    </w:p>
    <w:p w:rsidR="00864886" w:rsidRPr="00F75AFA" w:rsidRDefault="00864886">
      <w:pPr>
        <w:pStyle w:val="0DraftNormal"/>
        <w:rPr>
          <w:rFonts w:ascii="Montserrat" w:hAnsi="Montserrat"/>
          <w:sz w:val="24"/>
        </w:rPr>
      </w:pPr>
      <w:r w:rsidRPr="00F75AFA">
        <w:rPr>
          <w:rFonts w:ascii="Montserrat" w:hAnsi="Montserrat"/>
          <w:sz w:val="24"/>
        </w:rPr>
        <w:t>Alex discovered it, by being any face in the crowd, and included them-or rather Jon-in her plot-one which already implicated Dragon</w:t>
      </w:r>
    </w:p>
    <w:p w:rsidR="00864886" w:rsidRPr="00F75AFA" w:rsidRDefault="00864886">
      <w:pPr>
        <w:pStyle w:val="0DraftNormal"/>
        <w:rPr>
          <w:rFonts w:ascii="Montserrat" w:hAnsi="Montserrat"/>
          <w:sz w:val="24"/>
        </w:rPr>
      </w:pPr>
      <w:r w:rsidRPr="00F75AFA">
        <w:rPr>
          <w:rFonts w:ascii="Montserrat" w:hAnsi="Montserrat"/>
          <w:sz w:val="24"/>
        </w:rPr>
        <w:t>Since Chris and Jon took turns, Alex could easily jump Jon, and use him as her cat’s paw, without Chris being any the wiser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caps/>
          <w:sz w:val="24"/>
        </w:rPr>
      </w:pPr>
      <w:r w:rsidRPr="00F75AFA">
        <w:rPr>
          <w:rFonts w:ascii="Montserrat" w:hAnsi="Montserrat"/>
          <w:caps/>
          <w:sz w:val="24"/>
        </w:rPr>
        <w:br w:type="page"/>
      </w:r>
    </w:p>
    <w:p w:rsidR="00864886" w:rsidRPr="00F75AFA" w:rsidRDefault="00864886">
      <w:pPr>
        <w:pStyle w:val="0DraftNormal"/>
        <w:rPr>
          <w:rFonts w:ascii="Montserrat" w:hAnsi="Montserrat"/>
          <w:caps/>
          <w:sz w:val="24"/>
        </w:rPr>
      </w:pPr>
      <w:r w:rsidRPr="00F75AFA">
        <w:rPr>
          <w:rFonts w:ascii="Montserrat" w:hAnsi="Montserrat"/>
          <w:sz w:val="24"/>
        </w:rPr>
        <w:t>Hunter</w:t>
      </w:r>
    </w:p>
    <w:p w:rsidR="00864886" w:rsidRPr="00F75AFA" w:rsidRDefault="00864886">
      <w:pPr>
        <w:pStyle w:val="0DraftNormal"/>
        <w:rPr>
          <w:rFonts w:ascii="Montserrat" w:hAnsi="Montserrat"/>
          <w:sz w:val="24"/>
        </w:rPr>
      </w:pPr>
      <w:r w:rsidRPr="00F75AFA">
        <w:rPr>
          <w:rFonts w:ascii="Montserrat" w:hAnsi="Montserrat"/>
          <w:caps/>
          <w:sz w:val="24"/>
        </w:rPr>
        <w:tab/>
      </w:r>
      <w:r w:rsidRPr="00F75AFA">
        <w:rPr>
          <w:rFonts w:ascii="Montserrat" w:hAnsi="Montserrat"/>
          <w:sz w:val="24"/>
        </w:rPr>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864886" w:rsidRPr="00F75AFA" w:rsidRDefault="00864886">
      <w:pPr>
        <w:pStyle w:val="0DraftNormal"/>
        <w:rPr>
          <w:rFonts w:ascii="Montserrat" w:hAnsi="Montserrat"/>
          <w:sz w:val="24"/>
        </w:rPr>
      </w:pPr>
      <w:r w:rsidRPr="00F75AFA">
        <w:rPr>
          <w:rFonts w:ascii="Montserrat" w:hAnsi="Montserrat"/>
          <w:sz w:val="24"/>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864886" w:rsidRPr="00F75AFA" w:rsidRDefault="00864886">
      <w:pPr>
        <w:pStyle w:val="0DraftNormal"/>
        <w:rPr>
          <w:rFonts w:ascii="Montserrat" w:hAnsi="Montserrat"/>
          <w:sz w:val="24"/>
        </w:rPr>
      </w:pPr>
      <w:r w:rsidRPr="00F75AFA">
        <w:rPr>
          <w:rFonts w:ascii="Montserrat" w:hAnsi="Montserrat"/>
          <w:sz w:val="24"/>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rsidR="00864886" w:rsidRPr="00F75AFA" w:rsidRDefault="00864886">
      <w:pPr>
        <w:pStyle w:val="0DraftNormal"/>
        <w:rPr>
          <w:rFonts w:ascii="Montserrat" w:hAnsi="Montserrat"/>
          <w:sz w:val="24"/>
        </w:rPr>
      </w:pPr>
      <w:r w:rsidRPr="00F75AFA">
        <w:rPr>
          <w:rFonts w:ascii="Montserrat" w:hAnsi="Montserrat"/>
          <w:caps/>
          <w:sz w:val="24"/>
        </w:rPr>
        <w:br w:type="page"/>
      </w:r>
      <w:r w:rsidRPr="00F75AFA">
        <w:rPr>
          <w:rFonts w:ascii="Montserrat" w:hAnsi="Montserrat"/>
          <w:sz w:val="24"/>
        </w:rPr>
        <w:tab/>
        <w:t xml:space="preserve">Phoenix met both Kim and Angel through Dragon as well, and realized that Dani had fallen for Angel in time to avoid an embarassing scene.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Because of Phoenix, all of the people in this group had at least experimented with sexual polymorhpism, trying to learn the trick that had come so naturally to her. Jon was the one to blame for that-him and his sense of humor-and Phoenix had taken the rap. In light of her other ability, the one for which she was named, this ambisexuality was regarded as little more than an oddity. Her ability to resurrect herself using a unique association of psionic abilities was as alarming as it was intriguinging. How ironic that, save for dreams and memories, the person responsible for this little sexual revolution was still a virgin. She expected to have a lot of time to herself on their vacation.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 xml:space="preserve">AN OPEN MIND : A PRIOR APPROACH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possabilities for self discovery. The existing notes are not the deciding factors but a pool from which those decisions will be made.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story is about awakening to power. A story of the advent of psionics in a contemporary world and its impact on human potential. Also a story dealing with issues including rape and gender dyspohoria. Deliberately glancing across the surface of other deep currents, it engages the mystery of psionics and confides, through her life, the dark and twisted journey of essential self discovery. </w:t>
      </w:r>
    </w:p>
    <w:p w:rsidR="00864886" w:rsidRPr="00F75AFA" w:rsidRDefault="00864886">
      <w:pPr>
        <w:pStyle w:val="0DraftNormal"/>
        <w:rPr>
          <w:rFonts w:ascii="Montserrat" w:hAnsi="Montserrat"/>
          <w:sz w:val="24"/>
        </w:rPr>
      </w:pPr>
      <w:r w:rsidRPr="00F75AFA">
        <w:rPr>
          <w:rFonts w:ascii="Montserrat" w:hAnsi="Montserrat"/>
          <w:sz w:val="24"/>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864886" w:rsidRPr="00F75AFA" w:rsidRDefault="00864886">
      <w:pPr>
        <w:pStyle w:val="0DraftNormal"/>
        <w:rPr>
          <w:rFonts w:ascii="Montserrat" w:hAnsi="Montserrat"/>
          <w:sz w:val="24"/>
        </w:rPr>
      </w:pPr>
      <w:r w:rsidRPr="00F75AFA">
        <w:rPr>
          <w:rFonts w:ascii="Montserrat" w:hAnsi="Montserrat"/>
          <w:sz w:val="24"/>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864886" w:rsidRPr="00F75AFA" w:rsidRDefault="00864886">
      <w:pPr>
        <w:pStyle w:val="0DraftNormal"/>
        <w:rPr>
          <w:rFonts w:ascii="Montserrat" w:hAnsi="Montserrat"/>
          <w:sz w:val="24"/>
        </w:rPr>
      </w:pPr>
      <w:r w:rsidRPr="00F75AFA">
        <w:rPr>
          <w:rFonts w:ascii="Montserrat" w:hAnsi="Montserrat"/>
          <w:sz w:val="24"/>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F75AFA">
        <w:rPr>
          <w:rFonts w:ascii="Montserrat" w:hAnsi="Montserrat"/>
          <w:i/>
          <w:iCs/>
          <w:sz w:val="24"/>
        </w:rPr>
        <w:t xml:space="preserve"> </w:t>
      </w:r>
      <w:r w:rsidRPr="00F75AFA">
        <w:rPr>
          <w:rFonts w:ascii="Montserrat" w:hAnsi="Montserrat"/>
          <w:sz w:val="24"/>
        </w:rPr>
        <w:t xml:space="preserve">like anyone else, has an opportunity to seize the meaning of it. This is concerned with Phoenix's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An Open Mind. An Open Mind evolved out of the original inspirations for the Terminal Moment, the Second Gesture, Companion and Threshold. 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 xml:space="preserve">Phoenix, a lonely soul, who deep in her heart would become a confidant to God. </w:t>
      </w:r>
    </w:p>
    <w:p w:rsidR="00864886" w:rsidRPr="00F75AFA" w:rsidRDefault="00864886">
      <w:pPr>
        <w:pStyle w:val="0DraftNormal"/>
        <w:rPr>
          <w:rFonts w:ascii="Montserrat" w:hAnsi="Montserrat"/>
          <w:spacing w:val="-1"/>
          <w:sz w:val="24"/>
        </w:rPr>
      </w:pPr>
      <w:r w:rsidRPr="00F75AFA">
        <w:rPr>
          <w:rFonts w:ascii="Montserrat" w:hAnsi="Montserrat"/>
          <w:spacing w:val="-1"/>
          <w:sz w:val="24"/>
        </w:rPr>
        <w:t xml:space="preserve">Daniel, a young man who is living his life in a dream. </w:t>
      </w:r>
    </w:p>
    <w:p w:rsidR="00864886" w:rsidRPr="00F75AFA" w:rsidRDefault="00864886">
      <w:pPr>
        <w:pStyle w:val="0DraftNormal"/>
        <w:rPr>
          <w:rFonts w:ascii="Montserrat" w:hAnsi="Montserrat"/>
          <w:spacing w:val="-1"/>
          <w:sz w:val="24"/>
        </w:rPr>
      </w:pPr>
      <w:r w:rsidRPr="00F75AFA">
        <w:rPr>
          <w:rFonts w:ascii="Montserrat" w:hAnsi="Montserrat"/>
          <w:spacing w:val="-1"/>
          <w:sz w:val="24"/>
        </w:rPr>
        <w:t xml:space="preserve">David, a young man on the ultimate path of life who has reached the threshold of godhood. </w:t>
      </w:r>
    </w:p>
    <w:p w:rsidR="00864886" w:rsidRPr="00F75AFA" w:rsidRDefault="00864886">
      <w:pPr>
        <w:pStyle w:val="0DraftNormal"/>
        <w:rPr>
          <w:rFonts w:ascii="Montserrat" w:hAnsi="Montserrat"/>
          <w:sz w:val="24"/>
        </w:rPr>
      </w:pPr>
      <w:r w:rsidRPr="00F75AFA">
        <w:rPr>
          <w:rFonts w:ascii="Montserrat" w:hAnsi="Montserrat"/>
          <w:sz w:val="24"/>
        </w:rPr>
        <w:t xml:space="preserve">Phoenix and Alex embody aspects of Av and assume the plot roles of Lauren and Caitlyn Sinclair within their existing roles. </w:t>
      </w:r>
    </w:p>
    <w:p w:rsidR="00864886" w:rsidRPr="00F75AFA" w:rsidRDefault="00864886">
      <w:pPr>
        <w:pStyle w:val="0DraftNormal"/>
        <w:rPr>
          <w:rFonts w:ascii="Montserrat" w:hAnsi="Montserrat"/>
          <w:sz w:val="24"/>
        </w:rPr>
      </w:pPr>
      <w:r w:rsidRPr="00F75AFA">
        <w:rPr>
          <w:rFonts w:ascii="Montserrat" w:hAnsi="Montserrat"/>
          <w:sz w:val="24"/>
        </w:rPr>
        <w:t>Phoenix assumes the role of Lynx with the existing aspect of Av and the association with Alexi aka Hunter.</w:t>
      </w:r>
    </w:p>
    <w:p w:rsidR="00864886" w:rsidRPr="00F75AFA" w:rsidRDefault="00864886">
      <w:pPr>
        <w:pStyle w:val="0DraftNormal"/>
        <w:rPr>
          <w:rFonts w:ascii="Montserrat" w:hAnsi="Montserrat"/>
          <w:sz w:val="24"/>
        </w:rPr>
      </w:pPr>
      <w:r w:rsidRPr="00F75AFA">
        <w:rPr>
          <w:rFonts w:ascii="Montserrat" w:hAnsi="Montserrat"/>
          <w:sz w:val="24"/>
        </w:rPr>
        <w:t xml:space="preserve">Hunter’s affiliation with the Company takes over the device of the psionic research and exploitation agencies. </w:t>
      </w:r>
    </w:p>
    <w:p w:rsidR="00864886" w:rsidRPr="00F75AFA" w:rsidRDefault="00864886">
      <w:pPr>
        <w:pStyle w:val="0DraftNormal"/>
        <w:rPr>
          <w:rFonts w:ascii="Montserrat" w:hAnsi="Montserrat"/>
          <w:sz w:val="24"/>
        </w:rPr>
      </w:pPr>
      <w:r w:rsidRPr="00F75AFA">
        <w:rPr>
          <w:rFonts w:ascii="Montserrat" w:hAnsi="Montserrat"/>
          <w:sz w:val="24"/>
        </w:rPr>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rsidR="00864886" w:rsidRPr="00F75AFA" w:rsidRDefault="00864886">
      <w:pPr>
        <w:pStyle w:val="0DraftNormal"/>
        <w:rPr>
          <w:rFonts w:ascii="Montserrat" w:hAnsi="Montserrat"/>
          <w:sz w:val="24"/>
        </w:rPr>
      </w:pPr>
      <w:r w:rsidRPr="00F75AFA">
        <w:rPr>
          <w:rFonts w:ascii="Montserrat" w:hAnsi="Montserrat"/>
          <w:sz w:val="24"/>
        </w:rPr>
        <w:t xml:space="preserve">The roles of various cast members originally linked to Lauren and Phoenix are united and form the bridge in the group comprising the rest of the Wild Society, as this group dub themselves upon opening the winds of their minds. </w:t>
      </w:r>
    </w:p>
    <w:p w:rsidR="00864886" w:rsidRPr="00F75AFA" w:rsidRDefault="00864886">
      <w:pPr>
        <w:pStyle w:val="0DraftNormal"/>
        <w:rPr>
          <w:rFonts w:ascii="Montserrat" w:hAnsi="Montserrat"/>
          <w:sz w:val="24"/>
        </w:rPr>
      </w:pPr>
      <w:r w:rsidRPr="00F75AFA">
        <w:rPr>
          <w:rFonts w:ascii="Montserrat" w:hAnsi="Montserrat"/>
          <w:sz w:val="24"/>
        </w:rPr>
        <w:t xml:space="preserve">The school environment is moved to the edge of the plot putting the general Bay Area more into the focus for the enactment of the plot. </w:t>
      </w:r>
    </w:p>
    <w:p w:rsidR="00864886" w:rsidRPr="00F75AFA" w:rsidRDefault="00864886">
      <w:pPr>
        <w:pStyle w:val="0DraftNormal"/>
        <w:rPr>
          <w:rFonts w:ascii="Montserrat" w:hAnsi="Montserrat"/>
          <w:sz w:val="24"/>
        </w:rPr>
      </w:pPr>
      <w:r w:rsidRPr="00F75AFA">
        <w:rPr>
          <w:rFonts w:ascii="Montserrat" w:hAnsi="Montserrat"/>
          <w:sz w:val="24"/>
        </w:rPr>
        <w:t xml:space="preserve">The plot encompasses the specific threads of psionic exploration of each individual concentrating on a common thread of conflict and climax for the key voices. </w:t>
      </w:r>
    </w:p>
    <w:p w:rsidR="00864886" w:rsidRPr="00F75AFA" w:rsidRDefault="00864886">
      <w:pPr>
        <w:pStyle w:val="0DraftNormal"/>
        <w:rPr>
          <w:rFonts w:ascii="Montserrat" w:hAnsi="Montserrat"/>
          <w:sz w:val="24"/>
        </w:rPr>
      </w:pPr>
      <w:r w:rsidRPr="00F75AFA">
        <w:rPr>
          <w:rFonts w:ascii="Montserrat" w:hAnsi="Montserrat"/>
          <w:sz w:val="24"/>
        </w:rPr>
        <w:t xml:space="preserve">Each of the principle Wild Society endures rape but only Phoenix’s rape is exposed through action. </w:t>
      </w:r>
    </w:p>
    <w:p w:rsidR="00864886" w:rsidRPr="00F75AFA" w:rsidRDefault="00864886">
      <w:pPr>
        <w:pStyle w:val="0DraftNormal"/>
        <w:rPr>
          <w:rFonts w:ascii="Montserrat" w:hAnsi="Montserrat"/>
          <w:sz w:val="24"/>
        </w:rPr>
      </w:pPr>
      <w:r w:rsidRPr="00F75AFA">
        <w:rPr>
          <w:rFonts w:ascii="Montserrat" w:hAnsi="Montserrat"/>
          <w:sz w:val="24"/>
        </w:rPr>
        <w:t xml:space="preserve">Phoenix and Aeslyn both enter on the rebound from their assaults.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z w:val="24"/>
        </w:rPr>
      </w:pPr>
      <w:r w:rsidRPr="00F75AFA">
        <w:rPr>
          <w:rFonts w:ascii="Montserrat" w:hAnsi="Montserrat"/>
          <w:caps/>
          <w:sz w:val="24"/>
        </w:rPr>
        <w:tab/>
        <w:t>N</w:t>
      </w:r>
      <w:r w:rsidRPr="00F75AFA">
        <w:rPr>
          <w:rFonts w:ascii="Montserrat" w:hAnsi="Montserrat"/>
          <w:sz w:val="24"/>
        </w:rPr>
        <w:t xml:space="preserve">o matter how she argues, the resonance of truth in David’s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Phoenix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z w:val="24"/>
        </w:rPr>
      </w:pPr>
      <w:r w:rsidRPr="00F75AFA">
        <w:rPr>
          <w:rFonts w:ascii="Montserrat" w:hAnsi="Montserrat"/>
          <w:caps/>
          <w:sz w:val="24"/>
        </w:rPr>
        <w:t xml:space="preserve"> </w:t>
      </w:r>
      <w:r w:rsidRPr="00F75AFA">
        <w:rPr>
          <w:rFonts w:ascii="Montserrat" w:hAnsi="Montserrat"/>
          <w:caps/>
          <w:sz w:val="24"/>
        </w:rPr>
        <w:tab/>
      </w:r>
      <w:r w:rsidRPr="00F75AFA">
        <w:rPr>
          <w:rFonts w:ascii="Montserrat" w:hAnsi="Montserrat"/>
          <w:sz w:val="24"/>
        </w:rPr>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r>
      <w:r w:rsidRPr="00F75AFA">
        <w:rPr>
          <w:rFonts w:ascii="Montserrat" w:hAnsi="Montserrat"/>
          <w:sz w:val="24"/>
        </w:rPr>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A</w:t>
      </w:r>
      <w:r w:rsidRPr="00F75AFA">
        <w:rPr>
          <w:rFonts w:ascii="Montserrat" w:hAnsi="Montserrat"/>
          <w:sz w:val="24"/>
        </w:rPr>
        <w:t xml:space="preserve">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r>
      <w:r w:rsidRPr="00F75AFA">
        <w:rPr>
          <w:rFonts w:ascii="Montserrat" w:hAnsi="Montserrat"/>
          <w:sz w:val="24"/>
        </w:rPr>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F75AFA">
        <w:rPr>
          <w:rFonts w:ascii="Montserrat" w:hAnsi="Montserrat"/>
          <w:i/>
          <w:iCs/>
          <w:sz w:val="24"/>
        </w:rPr>
        <w:t>her</w:t>
      </w:r>
      <w:r w:rsidRPr="00F75AFA">
        <w:rPr>
          <w:rFonts w:ascii="Montserrat" w:hAnsi="Montserrat"/>
          <w:sz w:val="24"/>
        </w:rPr>
        <w:t xml:space="preserve"> body, but neither knows how important that connection is. The whole exercise was a shifting of patterns, and only the uncertainty on David’s part required the unmemberment to grasp the quality of Phoenix’s attention. Having translated the pattern the flesh of either was redundant. He could, at this point, resurrect Phoenix, but for that he would have to figure out a way to strip her out of his mind.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T</w:t>
      </w:r>
      <w:r w:rsidRPr="00F75AFA">
        <w:rPr>
          <w:rFonts w:ascii="Montserrat" w:hAnsi="Montserrat"/>
          <w:sz w:val="24"/>
        </w:rPr>
        <w:t xml:space="preserve">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A</w:t>
      </w:r>
      <w:r w:rsidRPr="00F75AFA">
        <w:rPr>
          <w:rFonts w:ascii="Montserrat" w:hAnsi="Montserrat"/>
          <w:sz w:val="24"/>
        </w:rPr>
        <w:t xml:space="preserve">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O</w:t>
      </w:r>
      <w:r w:rsidRPr="00F75AFA">
        <w:rPr>
          <w:rFonts w:ascii="Montserrat" w:hAnsi="Montserrat"/>
          <w:sz w:val="24"/>
        </w:rPr>
        <w:t xml:space="preserve">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E</w:t>
      </w:r>
      <w:r w:rsidRPr="00F75AFA">
        <w:rPr>
          <w:rFonts w:ascii="Montserrat" w:hAnsi="Montserrat"/>
          <w:sz w:val="24"/>
        </w:rPr>
        <w:t xml:space="preserv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864886" w:rsidRPr="00F75AFA" w:rsidRDefault="00864886">
      <w:pPr>
        <w:pStyle w:val="0DraftNormal"/>
        <w:rPr>
          <w:rFonts w:ascii="Montserrat" w:hAnsi="Montserrat"/>
          <w:caps/>
          <w:sz w:val="24"/>
        </w:rPr>
      </w:pPr>
    </w:p>
    <w:p w:rsidR="00864886" w:rsidRPr="00F75AFA" w:rsidRDefault="00864886">
      <w:pPr>
        <w:pStyle w:val="0DraftNormal"/>
        <w:rPr>
          <w:rFonts w:ascii="Montserrat" w:hAnsi="Montserrat"/>
          <w:sz w:val="24"/>
        </w:rPr>
      </w:pPr>
      <w:r w:rsidRPr="00F75AFA">
        <w:rPr>
          <w:rFonts w:ascii="Montserrat" w:hAnsi="Montserrat"/>
          <w:caps/>
          <w:sz w:val="24"/>
        </w:rPr>
        <w:br w:type="page"/>
        <w:t xml:space="preserve"> E</w:t>
      </w:r>
      <w:r w:rsidRPr="00F75AFA">
        <w:rPr>
          <w:rFonts w:ascii="Montserrat" w:hAnsi="Montserrat"/>
          <w:sz w:val="24"/>
        </w:rPr>
        <w:t xml:space="preserve">leventh Grade, Sixteenth and Junior Year. During summer break, following their sophmore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E</w:t>
      </w:r>
      <w:r w:rsidRPr="00F75AFA">
        <w:rPr>
          <w:rFonts w:ascii="Montserrat" w:hAnsi="Montserrat"/>
          <w:sz w:val="24"/>
        </w:rPr>
        <w:t xml:space="preserve">leventh Grade, Sixteenth and Junior Year. The end of summer break, following their sophmore year. A chance encounter revealed what had happened to Phoenix’s body. Alive and whole, it was now inhabited by someone else. Investigating the mystery of Morgan’s origins brought them into contact with the psionic underground and into a conflict with the ASIA.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r>
      <w:r w:rsidRPr="00F75AFA">
        <w:rPr>
          <w:rFonts w:ascii="Montserrat" w:hAnsi="Montserrat"/>
          <w:caps/>
          <w:sz w:val="24"/>
        </w:rPr>
        <w:t>A</w:t>
      </w:r>
      <w:r w:rsidRPr="00F75AFA">
        <w:rPr>
          <w:rFonts w:ascii="Montserrat" w:hAnsi="Montserrat"/>
          <w:sz w:val="24"/>
        </w:rPr>
        <w:t>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r>
      <w:r w:rsidRPr="00F75AFA">
        <w:rPr>
          <w:rFonts w:ascii="Montserrat" w:hAnsi="Montserrat"/>
          <w:sz w:val="24"/>
        </w:rPr>
        <w:t xml:space="preserve">By the end of the summer, it was clear that whoever had killed Phoenix was not going to be baited by Phoenix and Alexandrea. Frustrated and disappointed, they returned home and prepared to start their junior year in high school. </w:t>
      </w:r>
      <w:r w:rsidRPr="00F75AFA">
        <w:rPr>
          <w:rFonts w:ascii="Montserrat" w:hAnsi="Montserrat"/>
          <w:caps/>
          <w:sz w:val="24"/>
        </w:rPr>
        <w:t>H</w:t>
      </w:r>
      <w:r w:rsidRPr="00F75AFA">
        <w:rPr>
          <w:rFonts w:ascii="Montserrat" w:hAnsi="Montserrat"/>
          <w:sz w:val="24"/>
        </w:rPr>
        <w:t xml:space="preserve">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w:t>
      </w:r>
      <w:r w:rsidRPr="00F75AFA">
        <w:rPr>
          <w:rFonts w:ascii="Montserrat" w:hAnsi="Montserrat"/>
          <w:caps/>
          <w:sz w:val="24"/>
        </w:rPr>
        <w:t>“</w:t>
      </w:r>
      <w:r w:rsidRPr="00F75AFA">
        <w:rPr>
          <w:rFonts w:ascii="Montserrat" w:hAnsi="Montserrat"/>
          <w:sz w:val="24"/>
        </w:rPr>
        <w:t xml:space="preserve">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864886" w:rsidRPr="00F75AFA" w:rsidRDefault="00864886">
      <w:pPr>
        <w:pStyle w:val="0DraftNormal"/>
        <w:rPr>
          <w:rFonts w:ascii="Montserrat" w:hAnsi="Montserrat"/>
          <w:caps/>
          <w:sz w:val="24"/>
        </w:rPr>
      </w:pPr>
    </w:p>
    <w:p w:rsidR="00864886" w:rsidRPr="00F75AFA" w:rsidRDefault="00864886">
      <w:pPr>
        <w:pStyle w:val="0DraftNormal"/>
        <w:rPr>
          <w:rFonts w:ascii="Montserrat" w:hAnsi="Montserrat"/>
          <w:sz w:val="24"/>
        </w:rPr>
      </w:pPr>
      <w:r w:rsidRPr="00F75AFA">
        <w:rPr>
          <w:rFonts w:ascii="Montserrat" w:hAnsi="Montserrat"/>
          <w:caps/>
          <w:sz w:val="24"/>
        </w:rPr>
        <w:tab/>
        <w:t>T</w:t>
      </w:r>
      <w:r w:rsidRPr="00F75AFA">
        <w:rPr>
          <w:rFonts w:ascii="Montserrat" w:hAnsi="Montserrat"/>
          <w:sz w:val="24"/>
        </w:rPr>
        <w:t>hroughout the school year, Phoenix was spending much of her free time in San Francisco, where she had become involved with a cell of the psionic underground.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Asia, perception and association. </w:t>
      </w:r>
    </w:p>
    <w:p w:rsidR="00864886" w:rsidRPr="00F75AFA" w:rsidRDefault="00864886">
      <w:pPr>
        <w:pStyle w:val="0DraftNormal"/>
        <w:rPr>
          <w:rFonts w:ascii="Montserrat" w:hAnsi="Montserrat"/>
          <w:sz w:val="24"/>
        </w:rPr>
      </w:pPr>
      <w:r w:rsidRPr="00F75AFA">
        <w:rPr>
          <w:rFonts w:ascii="Montserrat" w:hAnsi="Montserrat"/>
          <w:sz w:val="24"/>
        </w:rPr>
        <w:t xml:space="preserve">Asia, interpretation and articulation. </w:t>
      </w:r>
    </w:p>
    <w:p w:rsidR="00864886" w:rsidRPr="00F75AFA" w:rsidRDefault="00864886">
      <w:pPr>
        <w:pStyle w:val="0DraftNormal"/>
        <w:rPr>
          <w:rFonts w:ascii="Montserrat" w:hAnsi="Montserrat"/>
          <w:sz w:val="24"/>
        </w:rPr>
      </w:pPr>
      <w:r w:rsidRPr="00F75AFA">
        <w:rPr>
          <w:rFonts w:ascii="Montserrat" w:hAnsi="Montserrat"/>
          <w:sz w:val="24"/>
        </w:rPr>
        <w:t xml:space="preserve">Asia, awareness. </w:t>
      </w:r>
    </w:p>
    <w:p w:rsidR="00864886" w:rsidRPr="00F75AFA" w:rsidRDefault="00864886">
      <w:pPr>
        <w:pStyle w:val="0DraftNormal"/>
        <w:rPr>
          <w:rFonts w:ascii="Montserrat" w:hAnsi="Montserrat"/>
          <w:sz w:val="24"/>
        </w:rPr>
      </w:pPr>
      <w:r w:rsidRPr="00F75AFA">
        <w:rPr>
          <w:rFonts w:ascii="Montserrat" w:hAnsi="Montserrat"/>
          <w:sz w:val="24"/>
        </w:rPr>
        <w:t xml:space="preserve">Asia, attention. </w:t>
      </w:r>
    </w:p>
    <w:p w:rsidR="00864886" w:rsidRPr="00F75AFA" w:rsidRDefault="00864886">
      <w:pPr>
        <w:pStyle w:val="0DraftNormal"/>
        <w:rPr>
          <w:rFonts w:ascii="Montserrat" w:hAnsi="Montserrat"/>
          <w:sz w:val="24"/>
        </w:rPr>
      </w:pPr>
      <w:r w:rsidRPr="00F75AFA">
        <w:rPr>
          <w:rFonts w:ascii="Montserrat" w:hAnsi="Montserrat"/>
          <w:sz w:val="24"/>
        </w:rPr>
        <w:t xml:space="preserve">Asia, perspective. </w:t>
      </w:r>
    </w:p>
    <w:p w:rsidR="00864886" w:rsidRPr="00F75AFA" w:rsidRDefault="00864886">
      <w:pPr>
        <w:pStyle w:val="0DraftNormal"/>
        <w:rPr>
          <w:rFonts w:ascii="Montserrat" w:hAnsi="Montserrat"/>
          <w:sz w:val="24"/>
        </w:rPr>
      </w:pPr>
      <w:r w:rsidRPr="00F75AFA">
        <w:rPr>
          <w:rFonts w:ascii="Montserrat" w:hAnsi="Montserrat"/>
          <w:sz w:val="24"/>
        </w:rPr>
        <w:t xml:space="preserve">Asia, will. </w:t>
      </w:r>
    </w:p>
    <w:p w:rsidR="00864886" w:rsidRPr="00F75AFA" w:rsidRDefault="00864886">
      <w:pPr>
        <w:pStyle w:val="0DraftNormal"/>
        <w:rPr>
          <w:rFonts w:ascii="Montserrat" w:hAnsi="Montserrat"/>
          <w:sz w:val="24"/>
        </w:rPr>
      </w:pPr>
      <w:r w:rsidRPr="00F75AFA">
        <w:rPr>
          <w:rFonts w:ascii="Montserrat" w:hAnsi="Montserrat"/>
          <w:sz w:val="24"/>
        </w:rPr>
        <w:t xml:space="preserve">Asia, understanding. </w:t>
      </w:r>
    </w:p>
    <w:p w:rsidR="00864886" w:rsidRPr="00F75AFA" w:rsidRDefault="00864886">
      <w:pPr>
        <w:pStyle w:val="0DraftNormal"/>
        <w:rPr>
          <w:rFonts w:ascii="Montserrat" w:hAnsi="Montserrat"/>
          <w:sz w:val="24"/>
        </w:rPr>
      </w:pPr>
      <w:r w:rsidRPr="00F75AFA">
        <w:rPr>
          <w:rFonts w:ascii="Montserrat" w:hAnsi="Montserrat"/>
          <w:sz w:val="24"/>
        </w:rPr>
        <w:t xml:space="preserve">Asia, intent. </w:t>
      </w:r>
    </w:p>
    <w:p w:rsidR="00864886" w:rsidRPr="00F75AFA" w:rsidRDefault="00864886">
      <w:pPr>
        <w:pStyle w:val="0DraftNormal"/>
        <w:rPr>
          <w:rFonts w:ascii="Montserrat" w:hAnsi="Montserrat"/>
          <w:sz w:val="24"/>
        </w:rPr>
      </w:pPr>
      <w:r w:rsidRPr="00F75AFA">
        <w:rPr>
          <w:rFonts w:ascii="Montserrat" w:hAnsi="Montserrat"/>
          <w:sz w:val="24"/>
        </w:rPr>
        <w:t xml:space="preserve">Asia, structure and implementation. </w:t>
      </w:r>
    </w:p>
    <w:p w:rsidR="00864886" w:rsidRPr="00F75AFA" w:rsidRDefault="00864886">
      <w:pPr>
        <w:pStyle w:val="0DraftNormal"/>
        <w:rPr>
          <w:rFonts w:ascii="Montserrat" w:hAnsi="Montserrat"/>
          <w:sz w:val="24"/>
        </w:rPr>
      </w:pPr>
      <w:r w:rsidRPr="00F75AFA">
        <w:rPr>
          <w:rFonts w:ascii="Montserrat" w:hAnsi="Montserrat"/>
          <w:sz w:val="24"/>
        </w:rPr>
        <w:t xml:space="preserve">Asia, intercourse aka participation. </w:t>
      </w:r>
    </w:p>
    <w:p w:rsidR="00864886" w:rsidRPr="00F75AFA" w:rsidRDefault="00864886">
      <w:pPr>
        <w:pStyle w:val="0DraftNormal"/>
        <w:rPr>
          <w:rFonts w:ascii="Montserrat" w:hAnsi="Montserrat"/>
          <w:sz w:val="24"/>
        </w:rPr>
      </w:pPr>
      <w:r w:rsidRPr="00F75AFA">
        <w:rPr>
          <w:rFonts w:ascii="Montserrat" w:hAnsi="Montserrat"/>
          <w:sz w:val="24"/>
        </w:rPr>
        <w:t xml:space="preserve">Asia, patterns. </w:t>
      </w:r>
    </w:p>
    <w:p w:rsidR="00864886" w:rsidRPr="00F75AFA" w:rsidRDefault="00864886">
      <w:pPr>
        <w:pStyle w:val="0DraftNormal"/>
        <w:rPr>
          <w:rFonts w:ascii="Montserrat" w:hAnsi="Montserrat"/>
          <w:sz w:val="24"/>
        </w:rPr>
      </w:pPr>
      <w:r w:rsidRPr="00F75AFA">
        <w:rPr>
          <w:rFonts w:ascii="Montserrat" w:hAnsi="Montserrat"/>
          <w:sz w:val="24"/>
        </w:rPr>
        <w:t xml:space="preserve">Asia, ruthless, cunning, patient, and sweet. </w:t>
      </w:r>
    </w:p>
    <w:p w:rsidR="00864886" w:rsidRPr="00F75AFA" w:rsidRDefault="00864886">
      <w:pPr>
        <w:pStyle w:val="0DraftNormal"/>
        <w:rPr>
          <w:rFonts w:ascii="Montserrat" w:hAnsi="Montserrat"/>
          <w:sz w:val="24"/>
        </w:rPr>
      </w:pPr>
      <w:r w:rsidRPr="00F75AFA">
        <w:rPr>
          <w:rFonts w:ascii="Montserrat" w:hAnsi="Montserrat"/>
          <w:sz w:val="24"/>
        </w:rPr>
        <w:t xml:space="preserve">Asia, the stalking. </w:t>
      </w:r>
    </w:p>
    <w:p w:rsidR="00864886" w:rsidRPr="00F75AFA" w:rsidRDefault="00864886">
      <w:pPr>
        <w:pStyle w:val="0DraftNormal"/>
        <w:rPr>
          <w:rFonts w:ascii="Montserrat" w:hAnsi="Montserrat"/>
          <w:sz w:val="24"/>
        </w:rPr>
      </w:pPr>
      <w:r w:rsidRPr="00F75AFA">
        <w:rPr>
          <w:rFonts w:ascii="Montserrat" w:hAnsi="Montserrat"/>
          <w:sz w:val="24"/>
        </w:rPr>
        <w:t xml:space="preserve">Asia, going for the throat. </w:t>
      </w:r>
    </w:p>
    <w:p w:rsidR="00864886" w:rsidRPr="00F75AFA" w:rsidRDefault="00864886">
      <w:pPr>
        <w:pStyle w:val="0DraftNormal"/>
        <w:rPr>
          <w:rFonts w:ascii="Montserrat" w:hAnsi="Montserrat"/>
          <w:sz w:val="24"/>
        </w:rPr>
      </w:pPr>
      <w:r w:rsidRPr="00F75AFA">
        <w:rPr>
          <w:rFonts w:ascii="Montserrat" w:hAnsi="Montserrat"/>
          <w:sz w:val="24"/>
        </w:rPr>
        <w:t xml:space="preserve">Asia, embrace. </w:t>
      </w:r>
    </w:p>
    <w:p w:rsidR="00864886" w:rsidRPr="00F75AFA" w:rsidRDefault="00864886">
      <w:pPr>
        <w:pStyle w:val="0DraftNormal"/>
        <w:rPr>
          <w:rFonts w:ascii="Montserrat" w:hAnsi="Montserrat"/>
          <w:sz w:val="24"/>
        </w:rPr>
      </w:pPr>
      <w:r w:rsidRPr="00F75AFA">
        <w:rPr>
          <w:rFonts w:ascii="Montserrat" w:hAnsi="Montserrat"/>
          <w:sz w:val="24"/>
        </w:rPr>
        <w:t xml:space="preserve">Asia, the shadow of light. </w:t>
      </w:r>
    </w:p>
    <w:p w:rsidR="00864886" w:rsidRPr="00F75AFA" w:rsidRDefault="00864886">
      <w:pPr>
        <w:pStyle w:val="0DraftNormal"/>
        <w:rPr>
          <w:rFonts w:ascii="Montserrat" w:hAnsi="Montserrat"/>
          <w:sz w:val="24"/>
        </w:rPr>
      </w:pPr>
      <w:r w:rsidRPr="00F75AFA">
        <w:rPr>
          <w:rFonts w:ascii="Montserrat" w:hAnsi="Montserrat"/>
          <w:sz w:val="24"/>
        </w:rPr>
        <w:t xml:space="preserve">Asia, expression. </w:t>
      </w:r>
    </w:p>
    <w:p w:rsidR="00864886" w:rsidRPr="00F75AFA" w:rsidRDefault="00864886">
      <w:pPr>
        <w:pStyle w:val="0DraftNormal"/>
        <w:rPr>
          <w:rFonts w:ascii="Montserrat" w:hAnsi="Montserrat"/>
          <w:sz w:val="24"/>
        </w:rPr>
      </w:pPr>
      <w:r w:rsidRPr="00F75AFA">
        <w:rPr>
          <w:rFonts w:ascii="Montserrat" w:hAnsi="Montserrat"/>
          <w:sz w:val="24"/>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p>
    <w:p w:rsidR="00864886" w:rsidRPr="00F75AFA" w:rsidRDefault="00864886">
      <w:pPr>
        <w:pStyle w:val="0DraftNormal"/>
        <w:rPr>
          <w:rFonts w:ascii="Montserrat" w:hAnsi="Montserrat"/>
          <w:sz w:val="24"/>
        </w:rPr>
      </w:pPr>
      <w:r w:rsidRPr="00F75AFA">
        <w:rPr>
          <w:rFonts w:ascii="Montserrat" w:hAnsi="Montserrat"/>
          <w:spacing w:val="-1"/>
          <w:sz w:val="24"/>
        </w:rPr>
        <w:br w:type="page"/>
      </w:r>
      <w:r w:rsidRPr="00F75AFA">
        <w:rPr>
          <w:rFonts w:ascii="Montserrat" w:hAnsi="Montserrat"/>
          <w:sz w:val="24"/>
        </w:rPr>
        <w:t xml:space="preserve">AVATAR PROJECT </w:t>
      </w:r>
      <w:r w:rsidRPr="00F75AFA">
        <w:rPr>
          <w:rFonts w:ascii="Montserrat" w:hAnsi="Montserrat"/>
          <w:caps/>
          <w:sz w:val="24"/>
        </w:rPr>
        <w:t>\</w:t>
      </w:r>
      <w:r w:rsidRPr="00F75AFA">
        <w:rPr>
          <w:rFonts w:ascii="Montserrat" w:hAnsi="Montserrat"/>
          <w:sz w:val="24"/>
        </w:rPr>
        <w:t xml:space="preserve">OPTIONS \ANGELS OR AVATARS? </w:t>
      </w:r>
    </w:p>
    <w:p w:rsidR="00864886" w:rsidRPr="00F75AFA" w:rsidRDefault="00864886">
      <w:pPr>
        <w:pStyle w:val="0DraftNormal"/>
        <w:rPr>
          <w:rFonts w:ascii="Montserrat" w:hAnsi="Montserrat"/>
          <w:sz w:val="24"/>
        </w:rPr>
      </w:pPr>
      <w:r w:rsidRPr="00F75AFA">
        <w:rPr>
          <w:rFonts w:ascii="Montserrat" w:hAnsi="Montserrat"/>
          <w:sz w:val="24"/>
        </w:rPr>
        <w:br w:type="page"/>
        <w:t xml:space="preserve">AVATAR PROJECT \OPTION 1 \ANGELS </w:t>
      </w: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caps/>
          <w:sz w:val="24"/>
        </w:rPr>
        <w:tab/>
        <w:t>A</w:t>
      </w:r>
      <w:r w:rsidRPr="00F75AFA">
        <w:rPr>
          <w:rFonts w:ascii="Montserrat" w:hAnsi="Montserrat"/>
          <w:sz w:val="24"/>
        </w:rPr>
        <w:t xml:space="preserve">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Compounded with the tragedy of Phoenix's inexplicable demise a dark shadow was cast on the path in front of her. She forced herself to face the specter of her sister's death assuming her sister’s place.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T</w:t>
      </w:r>
      <w:r w:rsidRPr="00F75AFA">
        <w:rPr>
          <w:rFonts w:ascii="Montserrat" w:hAnsi="Montserrat"/>
          <w:sz w:val="24"/>
        </w:rPr>
        <w:t xml:space="preserve">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O</w:t>
      </w:r>
      <w:r w:rsidRPr="00F75AFA">
        <w:rPr>
          <w:rFonts w:ascii="Montserrat" w:hAnsi="Montserrat"/>
          <w:sz w:val="24"/>
        </w:rPr>
        <w:t xml:space="preserve">n her first night, Phoenix had a strange dream. A dream hinting at a greater sphere of existence in which her own small world was under observation by beings of unimaginable nature and power.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O</w:t>
      </w:r>
      <w:r w:rsidRPr="00F75AFA">
        <w:rPr>
          <w:rFonts w:ascii="Montserrat" w:hAnsi="Montserrat"/>
          <w:sz w:val="24"/>
        </w:rPr>
        <w:t xml:space="preserve">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F75AFA">
        <w:rPr>
          <w:rFonts w:ascii="Montserrat" w:hAnsi="Montserrat"/>
          <w:i/>
          <w:iCs/>
          <w:sz w:val="24"/>
        </w:rPr>
        <w:t>her</w:t>
      </w:r>
      <w:r w:rsidRPr="00F75AFA">
        <w:rPr>
          <w:rFonts w:ascii="Montserrat" w:hAnsi="Montserrat"/>
          <w:sz w:val="24"/>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A</w:t>
      </w:r>
      <w:r w:rsidRPr="00F75AFA">
        <w:rPr>
          <w:rFonts w:ascii="Montserrat" w:hAnsi="Montserrat"/>
          <w:sz w:val="24"/>
        </w:rPr>
        <w:t xml:space="preserve">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I</w:t>
      </w:r>
      <w:r w:rsidRPr="00F75AFA">
        <w:rPr>
          <w:rFonts w:ascii="Montserrat" w:hAnsi="Montserrat"/>
          <w:sz w:val="24"/>
        </w:rPr>
        <w:t xml:space="preserve">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r>
      <w:r w:rsidRPr="00F75AFA">
        <w:rPr>
          <w:rFonts w:ascii="Montserrat" w:hAnsi="Montserrat"/>
          <w:sz w:val="24"/>
        </w:rPr>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D</w:t>
      </w:r>
      <w:r w:rsidRPr="00F75AFA">
        <w:rPr>
          <w:rFonts w:ascii="Montserrat" w:hAnsi="Montserrat"/>
          <w:sz w:val="24"/>
        </w:rPr>
        <w:t xml:space="preserve">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A</w:t>
      </w:r>
      <w:r w:rsidRPr="00F75AFA">
        <w:rPr>
          <w:rFonts w:ascii="Montserrat" w:hAnsi="Montserrat"/>
          <w:sz w:val="24"/>
        </w:rPr>
        <w:t xml:space="preserve">fter she has become more used to the list of new distractions, she stops to remind herself of her purpose. Long eclipsed by the rising star of her </w:t>
      </w:r>
      <w:r w:rsidRPr="00F75AFA">
        <w:rPr>
          <w:rFonts w:ascii="Montserrat" w:hAnsi="Montserrat"/>
          <w:caps/>
          <w:sz w:val="24"/>
        </w:rPr>
        <w:t>“</w:t>
      </w:r>
      <w:r w:rsidRPr="00F75AFA">
        <w:rPr>
          <w:rFonts w:ascii="Montserrat" w:hAnsi="Montserrat"/>
          <w:sz w:val="24"/>
        </w:rPr>
        <w:t xml:space="preserve">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I</w:t>
      </w:r>
      <w:r w:rsidRPr="00F75AFA">
        <w:rPr>
          <w:rFonts w:ascii="Montserrat" w:hAnsi="Montserrat"/>
          <w:sz w:val="24"/>
        </w:rPr>
        <w:t xml:space="preserve">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r>
      <w:r w:rsidRPr="00F75AFA">
        <w:rPr>
          <w:rFonts w:ascii="Montserrat" w:hAnsi="Montserrat"/>
          <w:sz w:val="24"/>
        </w:rPr>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br w:type="page"/>
      </w:r>
    </w:p>
    <w:p w:rsidR="00864886" w:rsidRPr="00F75AFA" w:rsidRDefault="00864886">
      <w:pPr>
        <w:pStyle w:val="0DraftNormal"/>
        <w:rPr>
          <w:rFonts w:ascii="Montserrat" w:hAnsi="Montserrat"/>
          <w:sz w:val="24"/>
        </w:rPr>
      </w:pPr>
      <w:r w:rsidRPr="00F75AFA">
        <w:rPr>
          <w:rFonts w:ascii="Montserrat" w:hAnsi="Montserrat"/>
          <w:caps/>
          <w:sz w:val="24"/>
        </w:rPr>
        <w:tab/>
      </w:r>
      <w:r w:rsidRPr="00F75AFA">
        <w:rPr>
          <w:rFonts w:ascii="Montserrat" w:hAnsi="Montserrat"/>
          <w:sz w:val="24"/>
        </w:rPr>
        <w:t xml:space="preserve">The end of summer break. In a last outing with her friends from high school, Phoenix confronted the darkest fear of her childhood and the resurfacing of the memory of that tragic day.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r>
      <w:r w:rsidRPr="00F75AFA">
        <w:rPr>
          <w:rFonts w:ascii="Montserrat" w:hAnsi="Montserrat"/>
          <w:sz w:val="24"/>
        </w:rPr>
        <w:t xml:space="preserve">Weeks later, at the school where Phoenix was headed, Kelly dealt with his now suicidal greif over the loss of Phoenix. A task which challenged his faith and his will to live. Ultimately, he resisted the temptation to end his pain by committing himself to discovering the truth of her death and revealing it to the world.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This would be the last year of true innocence for both of them. </w:t>
      </w:r>
    </w:p>
    <w:p w:rsidR="00864886" w:rsidRPr="00F75AFA" w:rsidRDefault="00864886">
      <w:pPr>
        <w:pStyle w:val="0DraftNormal"/>
        <w:rPr>
          <w:rFonts w:ascii="Montserrat" w:hAnsi="Montserrat"/>
          <w:sz w:val="24"/>
        </w:rPr>
      </w:pPr>
      <w:r w:rsidRPr="00F75AFA">
        <w:rPr>
          <w:rFonts w:ascii="Montserrat" w:hAnsi="Montserrat"/>
          <w:sz w:val="24"/>
        </w:rPr>
        <w:t xml:space="preserve">In the penetration of a young woman's mind begins the unlocking of psionic potential. </w:t>
      </w:r>
    </w:p>
    <w:p w:rsidR="00864886" w:rsidRPr="00F75AFA" w:rsidRDefault="00864886">
      <w:pPr>
        <w:pStyle w:val="0DraftNormal"/>
        <w:rPr>
          <w:rFonts w:ascii="Montserrat" w:hAnsi="Montserrat"/>
          <w:sz w:val="24"/>
        </w:rPr>
      </w:pPr>
      <w:r w:rsidRPr="00F75AFA">
        <w:rPr>
          <w:rFonts w:ascii="Montserrat" w:hAnsi="Montserrat"/>
          <w:sz w:val="24"/>
        </w:rPr>
        <w:t xml:space="preserve">The murder of Phoenix, and the investigation into its paranormal aspects. </w:t>
      </w:r>
    </w:p>
    <w:p w:rsidR="00864886" w:rsidRPr="00F75AFA" w:rsidRDefault="00864886">
      <w:pPr>
        <w:pStyle w:val="0DraftNormal"/>
        <w:rPr>
          <w:rFonts w:ascii="Montserrat" w:hAnsi="Montserrat"/>
          <w:sz w:val="24"/>
        </w:rPr>
      </w:pPr>
      <w:r w:rsidRPr="00F75AFA">
        <w:rPr>
          <w:rFonts w:ascii="Montserrat" w:hAnsi="Montserrat"/>
          <w:sz w:val="24"/>
        </w:rPr>
        <w:t xml:space="preserve">The apprehension of Mason, in response to an obscure note left by a Field Technologies Researcher who vanished from his lab mysteriously. </w:t>
      </w:r>
    </w:p>
    <w:p w:rsidR="00864886" w:rsidRPr="00F75AFA" w:rsidRDefault="00864886">
      <w:pPr>
        <w:pStyle w:val="0DraftNormal"/>
        <w:rPr>
          <w:rFonts w:ascii="Montserrat" w:hAnsi="Montserrat"/>
          <w:sz w:val="24"/>
        </w:rPr>
      </w:pPr>
      <w:r w:rsidRPr="00F75AFA">
        <w:rPr>
          <w:rFonts w:ascii="Montserrat" w:hAnsi="Montserrat"/>
          <w:sz w:val="24"/>
        </w:rPr>
        <w:t xml:space="preserve">An investigation of Phoenix based on accounts in Phoenix and Mason’s confiscated notes. </w:t>
      </w:r>
    </w:p>
    <w:p w:rsidR="00864886" w:rsidRPr="00F75AFA" w:rsidRDefault="00864886">
      <w:pPr>
        <w:pStyle w:val="0DraftNormal"/>
        <w:rPr>
          <w:rFonts w:ascii="Montserrat" w:hAnsi="Montserrat"/>
          <w:sz w:val="24"/>
        </w:rPr>
      </w:pPr>
      <w:r w:rsidRPr="00F75AFA">
        <w:rPr>
          <w:rFonts w:ascii="Montserrat" w:hAnsi="Montserrat"/>
          <w:sz w:val="24"/>
        </w:rPr>
        <w:t xml:space="preserve">An old case file detailing the reappearance of an individual resembling Phoenix over the course of many generations. </w:t>
      </w:r>
    </w:p>
    <w:p w:rsidR="00864886" w:rsidRPr="00F75AFA" w:rsidRDefault="00864886">
      <w:pPr>
        <w:pStyle w:val="0DraftNormal"/>
        <w:rPr>
          <w:rFonts w:ascii="Montserrat" w:hAnsi="Montserrat"/>
          <w:sz w:val="24"/>
        </w:rPr>
      </w:pPr>
      <w:r w:rsidRPr="00F75AFA">
        <w:rPr>
          <w:rFonts w:ascii="Montserrat" w:hAnsi="Montserrat"/>
          <w:sz w:val="24"/>
        </w:rPr>
        <w:t xml:space="preserve">Phoenix's rape at the hands of her psionic mentor. </w:t>
      </w:r>
    </w:p>
    <w:p w:rsidR="00864886" w:rsidRPr="00F75AFA" w:rsidRDefault="00864886">
      <w:pPr>
        <w:pStyle w:val="0DraftNormal"/>
        <w:rPr>
          <w:rFonts w:ascii="Montserrat" w:hAnsi="Montserrat"/>
          <w:sz w:val="24"/>
        </w:rPr>
      </w:pPr>
      <w:r w:rsidRPr="00F75AFA">
        <w:rPr>
          <w:rFonts w:ascii="Montserrat" w:hAnsi="Montserrat"/>
          <w:sz w:val="24"/>
        </w:rPr>
        <w:t xml:space="preserve">The use of Phoenix's power to resurrect Phoenix, and alter the sex of two friends-one as an experiment, the other in response to accute gender dysphoria. </w:t>
      </w:r>
    </w:p>
    <w:p w:rsidR="00864886" w:rsidRPr="00F75AFA" w:rsidRDefault="00864886">
      <w:pPr>
        <w:pStyle w:val="0DraftNormal"/>
        <w:rPr>
          <w:rFonts w:ascii="Montserrat" w:hAnsi="Montserrat"/>
          <w:sz w:val="24"/>
        </w:rPr>
      </w:pPr>
      <w:r w:rsidRPr="00F75AFA">
        <w:rPr>
          <w:rFonts w:ascii="Montserrat" w:hAnsi="Montserrat"/>
          <w:sz w:val="24"/>
        </w:rPr>
        <w:t xml:space="preserve">A suggestion of vamparism; impulses of biokinetics and morphokinetics, and tapping the power of light--each producing similar characteristic traits. </w:t>
      </w:r>
    </w:p>
    <w:p w:rsidR="00864886" w:rsidRPr="00F75AFA" w:rsidRDefault="00864886">
      <w:pPr>
        <w:pStyle w:val="0DraftNormal"/>
        <w:rPr>
          <w:rFonts w:ascii="Montserrat" w:hAnsi="Montserrat"/>
          <w:sz w:val="24"/>
        </w:rPr>
      </w:pPr>
      <w:r w:rsidRPr="00F75AFA">
        <w:rPr>
          <w:rFonts w:ascii="Montserrat" w:hAnsi="Montserrat"/>
          <w:sz w:val="24"/>
        </w:rPr>
        <w:t xml:space="preserve">The rousing of an underground vampire/psionic subculture.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OPENING</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ESCALATION</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CONFLICT</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F75AFA">
        <w:rPr>
          <w:rFonts w:ascii="Montserrat" w:hAnsi="Montserrat"/>
          <w:i/>
          <w:iCs/>
          <w:spacing w:val="-1"/>
          <w:sz w:val="24"/>
        </w:rPr>
        <w:t>something else</w:t>
      </w:r>
      <w:r w:rsidRPr="00F75AFA">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CRISIS</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CLOSURE</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z w:val="24"/>
        </w:rPr>
      </w:pPr>
      <w:r w:rsidRPr="00F75AFA">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z w:val="24"/>
        </w:rPr>
        <w:br w:type="page"/>
      </w:r>
      <w:r w:rsidRPr="00F75AFA">
        <w:rPr>
          <w:rFonts w:ascii="Montserrat" w:hAnsi="Montserrat"/>
          <w:spacing w:val="-1"/>
          <w:sz w:val="24"/>
        </w:rPr>
        <w:t xml:space="preserve">INSPIRATIONS VIA PASSION : AT THE EDGE OF CONSCIOUSNESS. </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F75AFA">
        <w:rPr>
          <w:rFonts w:ascii="Montserrat" w:hAnsi="Montserrat"/>
          <w:i/>
          <w:iCs/>
          <w:spacing w:val="-1"/>
          <w:sz w:val="24"/>
        </w:rPr>
        <w:t xml:space="preserve">each individual </w:t>
      </w:r>
      <w:r w:rsidRPr="00F75AFA">
        <w:rPr>
          <w:rFonts w:ascii="Montserrat" w:hAnsi="Montserrat"/>
          <w:spacing w:val="-1"/>
          <w:sz w:val="24"/>
        </w:rPr>
        <w:t xml:space="preserve">has an opportunity to seize the meaning of his or her enlightenment. Alone, each is a witness to what can be discovered once one strays away from the encouraged model of reality. </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 xml:space="preserve">This is the heart of the work, this probing of the Edge, and with it must come certain consequences. They are not the first to test the Edge, and yet it remains little more than an uneasy suspicion of </w:t>
      </w:r>
      <w:r w:rsidRPr="00F75AFA">
        <w:rPr>
          <w:rFonts w:ascii="Montserrat" w:hAnsi="Montserrat"/>
          <w:i/>
          <w:iCs/>
          <w:spacing w:val="-1"/>
          <w:sz w:val="24"/>
        </w:rPr>
        <w:t>something else</w:t>
      </w:r>
      <w:r w:rsidRPr="00F75AFA">
        <w:rPr>
          <w:rFonts w:ascii="Montserrat" w:hAnsi="Montserrat"/>
          <w:spacing w:val="-1"/>
          <w:sz w:val="24"/>
        </w:rPr>
        <w:t xml:space="preserve"> people hardly recognized. </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 xml:space="preserve">Their revelation suggests that all the things each has been seeking are attainable with and within each other. </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 xml:space="preserve">Each has to ask </w:t>
      </w:r>
      <w:r w:rsidRPr="00F75AFA">
        <w:rPr>
          <w:rFonts w:ascii="Montserrat" w:hAnsi="Montserrat"/>
          <w:i/>
          <w:iCs/>
          <w:spacing w:val="-1"/>
          <w:sz w:val="24"/>
        </w:rPr>
        <w:t xml:space="preserve">what is really going on. </w:t>
      </w:r>
      <w:r w:rsidRPr="00F75AFA">
        <w:rPr>
          <w:rFonts w:ascii="Montserrat" w:hAnsi="Montserrat"/>
          <w:spacing w:val="-1"/>
          <w:sz w:val="24"/>
        </w:rPr>
        <w:t xml:space="preserve">The answer is not what any one of them expects. </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z w:val="24"/>
        </w:rPr>
      </w:pPr>
      <w:r w:rsidRPr="00F75AFA">
        <w:rPr>
          <w:rFonts w:ascii="Montserrat" w:hAnsi="Montserrat"/>
          <w:sz w:val="24"/>
        </w:rPr>
        <w:br w:type="page"/>
        <w:t xml:space="preserve"> AVATAR PROJECT \OPTION 2 \AVATARS </w:t>
      </w: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caps/>
          <w:sz w:val="24"/>
        </w:rPr>
        <w:t>T</w:t>
      </w:r>
      <w:r w:rsidRPr="00F75AFA">
        <w:rPr>
          <w:rFonts w:ascii="Montserrat" w:hAnsi="Montserrat"/>
          <w:sz w:val="24"/>
        </w:rPr>
        <w:t xml:space="preserve">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w:t>
      </w:r>
      <w:r w:rsidRPr="00F75AFA">
        <w:rPr>
          <w:rFonts w:ascii="Montserrat" w:hAnsi="Montserrat"/>
          <w:caps/>
          <w:sz w:val="24"/>
        </w:rPr>
        <w:t>“i</w:t>
      </w:r>
      <w:r w:rsidRPr="00F75AFA">
        <w:rPr>
          <w:rFonts w:ascii="Montserrat" w:hAnsi="Montserrat"/>
          <w:sz w:val="24"/>
        </w:rPr>
        <w:t xml:space="preserve">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864886" w:rsidRPr="00F75AFA" w:rsidRDefault="00864886">
      <w:pPr>
        <w:pStyle w:val="0DraftNormal"/>
        <w:rPr>
          <w:rFonts w:ascii="Montserrat" w:hAnsi="Montserrat"/>
          <w:sz w:val="24"/>
        </w:rPr>
      </w:pPr>
      <w:r w:rsidRPr="00F75AFA">
        <w:rPr>
          <w:rFonts w:ascii="Montserrat" w:hAnsi="Montserrat"/>
          <w:sz w:val="24"/>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864886" w:rsidRPr="00F75AFA" w:rsidRDefault="00864886">
      <w:pPr>
        <w:pStyle w:val="0DraftNormal"/>
        <w:rPr>
          <w:rFonts w:ascii="Montserrat" w:hAnsi="Montserrat"/>
          <w:sz w:val="24"/>
        </w:rPr>
      </w:pPr>
      <w:r w:rsidRPr="00F75AFA">
        <w:rPr>
          <w:rFonts w:ascii="Montserrat" w:hAnsi="Montserrat"/>
          <w:sz w:val="24"/>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caps/>
          <w:sz w:val="24"/>
        </w:rPr>
      </w:pPr>
      <w:r w:rsidRPr="00F75AFA">
        <w:rPr>
          <w:rFonts w:ascii="Montserrat" w:hAnsi="Montserrat"/>
          <w:sz w:val="24"/>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864886" w:rsidRPr="00F75AFA" w:rsidRDefault="00864886">
      <w:pPr>
        <w:pStyle w:val="0DraftNormal"/>
        <w:rPr>
          <w:rFonts w:ascii="Montserrat" w:hAnsi="Montserrat"/>
          <w:caps/>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w:t>
      </w:r>
      <w:r w:rsidRPr="00F75AFA">
        <w:rPr>
          <w:rFonts w:ascii="Montserrat" w:hAnsi="Montserrat"/>
          <w:caps/>
          <w:sz w:val="24"/>
        </w:rPr>
        <w:t>“r</w:t>
      </w:r>
      <w:r w:rsidRPr="00F75AFA">
        <w:rPr>
          <w:rFonts w:ascii="Montserrat" w:hAnsi="Montserrat"/>
          <w:sz w:val="24"/>
        </w:rPr>
        <w:t xml:space="preserve">esearch” before he could show off anything else he could do.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w:t>
      </w:r>
      <w:r w:rsidRPr="00F75AFA">
        <w:rPr>
          <w:rFonts w:ascii="Montserrat" w:hAnsi="Montserrat"/>
          <w:caps/>
          <w:sz w:val="24"/>
        </w:rPr>
        <w:t>"p</w:t>
      </w:r>
      <w:r w:rsidRPr="00F75AFA">
        <w:rPr>
          <w:rFonts w:ascii="Montserrat" w:hAnsi="Montserrat"/>
          <w:sz w:val="24"/>
        </w:rPr>
        <w:t xml:space="preserve">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w:t>
      </w:r>
      <w:r w:rsidRPr="00F75AFA">
        <w:rPr>
          <w:rFonts w:ascii="Montserrat" w:hAnsi="Montserrat"/>
          <w:caps/>
          <w:sz w:val="24"/>
        </w:rPr>
        <w:t>“t</w:t>
      </w:r>
      <w:r w:rsidRPr="00F75AFA">
        <w:rPr>
          <w:rFonts w:ascii="Montserrat" w:hAnsi="Montserrat"/>
          <w:sz w:val="24"/>
        </w:rPr>
        <w:t xml:space="preserve">he mind is the sword of the soul-its best weapon and its best defense. The body is but a sheath to protect the edge of that sword and to veil its lethal potential, when the soul is at peace or in harmony with the dream.”.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The threshold of our evolution is barred from us only by our capacity for asking the right questions to probe into the necessary vein of paradox.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pacing w:val="-1"/>
          <w:sz w:val="24"/>
        </w:rPr>
      </w:pPr>
      <w:r w:rsidRPr="00F75AFA">
        <w:rPr>
          <w:rFonts w:ascii="Montserrat" w:hAnsi="Montserrat"/>
          <w:spacing w:val="-1"/>
          <w:sz w:val="24"/>
        </w:rPr>
        <w:tab/>
        <w:t>When perspective of time and space and nature have been split, the world we know can suddenly acquire inhabitants the likes of which we believe to exist only in our minds. The</w:t>
      </w:r>
      <w:r w:rsidRPr="00F75AFA">
        <w:rPr>
          <w:rFonts w:ascii="Montserrat" w:hAnsi="Montserrat"/>
          <w:sz w:val="24"/>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F75AFA">
        <w:rPr>
          <w:rFonts w:ascii="Montserrat" w:hAnsi="Montserrat"/>
          <w:spacing w:val="-1"/>
          <w:sz w:val="24"/>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864886" w:rsidRPr="00F75AFA" w:rsidRDefault="00864886">
      <w:pPr>
        <w:pStyle w:val="0DraftNormal"/>
        <w:rPr>
          <w:rFonts w:ascii="Montserrat" w:hAnsi="Montserrat"/>
          <w:spacing w:val="-1"/>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Vampiric and Angelic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abandonded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Book I · Part I · Chapter 00</w:t>
      </w:r>
      <w:r w:rsidRPr="00F75AFA">
        <w:rPr>
          <w:rFonts w:ascii="Montserrat" w:hAnsi="Montserrat"/>
          <w:sz w:val="24"/>
        </w:rPr>
        <w:tab/>
        <w:t>AVATAR PROJECT \PHOENIX\SEX &amp; DEATH</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864886" w:rsidRPr="00F75AFA" w:rsidRDefault="00864886">
      <w:pPr>
        <w:pStyle w:val="0DraftNormal"/>
        <w:rPr>
          <w:rFonts w:ascii="Montserrat" w:hAnsi="Montserrat"/>
          <w:sz w:val="24"/>
        </w:rPr>
      </w:pPr>
      <w:r w:rsidRPr="00F75AFA">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864886" w:rsidRPr="00F75AFA" w:rsidRDefault="00864886">
      <w:pPr>
        <w:pStyle w:val="0DraftNormal"/>
        <w:rPr>
          <w:rFonts w:ascii="Montserrat" w:hAnsi="Montserrat"/>
          <w:sz w:val="24"/>
        </w:rPr>
      </w:pPr>
      <w:r w:rsidRPr="00F75AFA">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864886" w:rsidRPr="00F75AFA" w:rsidRDefault="00864886">
      <w:pPr>
        <w:pStyle w:val="0DraftNormal"/>
        <w:rPr>
          <w:rFonts w:ascii="Montserrat" w:hAnsi="Montserrat"/>
          <w:sz w:val="24"/>
        </w:rPr>
      </w:pPr>
      <w:r w:rsidRPr="00F75AFA">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864886" w:rsidRPr="00F75AFA" w:rsidRDefault="00864886">
      <w:pPr>
        <w:pStyle w:val="0DraftNormal"/>
        <w:rPr>
          <w:rFonts w:ascii="Montserrat" w:hAnsi="Montserrat"/>
          <w:sz w:val="24"/>
        </w:rPr>
      </w:pPr>
      <w:r w:rsidRPr="00F75AFA">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864886" w:rsidRPr="00F75AFA" w:rsidRDefault="00864886">
      <w:pPr>
        <w:pStyle w:val="0DraftNormal"/>
        <w:rPr>
          <w:rFonts w:ascii="Montserrat" w:hAnsi="Montserrat"/>
          <w:sz w:val="24"/>
        </w:rPr>
      </w:pPr>
      <w:r w:rsidRPr="00F75AFA">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864886" w:rsidRPr="00F75AFA" w:rsidRDefault="00864886">
      <w:pPr>
        <w:pStyle w:val="0DraftNormal"/>
        <w:rPr>
          <w:rFonts w:ascii="Montserrat" w:hAnsi="Montserrat"/>
          <w:sz w:val="24"/>
        </w:rPr>
      </w:pPr>
      <w:r w:rsidRPr="00F75AFA">
        <w:rPr>
          <w:rFonts w:ascii="Montserrat" w:hAnsi="Montserrat"/>
          <w:sz w:val="24"/>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864886" w:rsidRPr="00F75AFA" w:rsidRDefault="00864886">
      <w:pPr>
        <w:pStyle w:val="0DraftNormal"/>
        <w:rPr>
          <w:rFonts w:ascii="Montserrat" w:hAnsi="Montserrat"/>
          <w:sz w:val="24"/>
        </w:rPr>
      </w:pPr>
      <w:r w:rsidRPr="00F75AFA">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864886" w:rsidRPr="00F75AFA" w:rsidRDefault="00864886">
      <w:pPr>
        <w:pStyle w:val="0DraftNormal"/>
        <w:rPr>
          <w:rFonts w:ascii="Montserrat" w:hAnsi="Montserrat"/>
          <w:sz w:val="24"/>
        </w:rPr>
      </w:pPr>
      <w:r w:rsidRPr="00F75AFA">
        <w:rPr>
          <w:rFonts w:ascii="Montserrat" w:hAnsi="Montserrat"/>
          <w:sz w:val="24"/>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864886" w:rsidRPr="00F75AFA" w:rsidRDefault="00864886">
      <w:pPr>
        <w:pStyle w:val="0DraftNormal"/>
        <w:rPr>
          <w:rFonts w:ascii="Montserrat" w:hAnsi="Montserrat"/>
          <w:sz w:val="24"/>
        </w:rPr>
      </w:pPr>
      <w:r w:rsidRPr="00F75AFA">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864886" w:rsidRPr="00F75AFA" w:rsidRDefault="00864886">
      <w:pPr>
        <w:pStyle w:val="0DraftNormal"/>
        <w:rPr>
          <w:rFonts w:ascii="Montserrat" w:hAnsi="Montserrat"/>
          <w:sz w:val="24"/>
        </w:rPr>
      </w:pPr>
      <w:r w:rsidRPr="00F75AFA">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864886" w:rsidRPr="00F75AFA" w:rsidRDefault="00864886">
      <w:pPr>
        <w:pStyle w:val="0DraftNormal"/>
        <w:rPr>
          <w:rFonts w:ascii="Montserrat" w:hAnsi="Montserrat"/>
          <w:sz w:val="24"/>
        </w:rPr>
      </w:pPr>
      <w:r w:rsidRPr="00F75AFA">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864886" w:rsidRPr="00F75AFA" w:rsidRDefault="00864886">
      <w:pPr>
        <w:pStyle w:val="0DraftNormal"/>
        <w:rPr>
          <w:rFonts w:ascii="Montserrat" w:hAnsi="Montserrat"/>
          <w:sz w:val="24"/>
        </w:rPr>
      </w:pPr>
      <w:r w:rsidRPr="00F75AFA">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864886" w:rsidRPr="00F75AFA" w:rsidRDefault="00864886">
      <w:pPr>
        <w:pStyle w:val="0DraftNormal"/>
        <w:rPr>
          <w:rFonts w:ascii="Montserrat" w:hAnsi="Montserrat"/>
          <w:sz w:val="24"/>
        </w:rPr>
      </w:pPr>
      <w:r w:rsidRPr="00F75AFA">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864886" w:rsidRPr="00F75AFA" w:rsidRDefault="00864886">
      <w:pPr>
        <w:pStyle w:val="0DraftNormal"/>
        <w:rPr>
          <w:rFonts w:ascii="Montserrat" w:hAnsi="Montserrat"/>
          <w:sz w:val="24"/>
        </w:rPr>
      </w:pPr>
      <w:r w:rsidRPr="00F75AFA">
        <w:rPr>
          <w:rFonts w:ascii="Montserrat" w:hAnsi="Montserrat"/>
          <w:sz w:val="24"/>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864886" w:rsidRPr="00F75AFA" w:rsidRDefault="00864886">
      <w:pPr>
        <w:pStyle w:val="0DraftNormal"/>
        <w:rPr>
          <w:rFonts w:ascii="Montserrat" w:hAnsi="Montserrat"/>
          <w:sz w:val="24"/>
        </w:rPr>
      </w:pPr>
      <w:r w:rsidRPr="00F75AFA">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864886" w:rsidRPr="00F75AFA" w:rsidRDefault="00864886">
      <w:pPr>
        <w:pStyle w:val="0DraftNormal"/>
        <w:rPr>
          <w:rFonts w:ascii="Montserrat" w:hAnsi="Montserrat"/>
          <w:sz w:val="24"/>
        </w:rPr>
      </w:pPr>
      <w:r w:rsidRPr="00F75AFA">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864886" w:rsidRPr="00F75AFA" w:rsidRDefault="00864886">
      <w:pPr>
        <w:pStyle w:val="0DraftNormal"/>
        <w:rPr>
          <w:rFonts w:ascii="Montserrat" w:hAnsi="Montserrat"/>
          <w:sz w:val="24"/>
        </w:rPr>
      </w:pPr>
      <w:r w:rsidRPr="00F75AFA">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864886" w:rsidRPr="00F75AFA" w:rsidRDefault="00864886">
      <w:pPr>
        <w:pStyle w:val="0DraftNormal"/>
        <w:rPr>
          <w:rFonts w:ascii="Montserrat" w:hAnsi="Montserrat"/>
          <w:sz w:val="24"/>
        </w:rPr>
      </w:pPr>
      <w:r w:rsidRPr="00F75AFA">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864886" w:rsidRPr="00F75AFA" w:rsidRDefault="00864886">
      <w:pPr>
        <w:pStyle w:val="0DraftNormal"/>
        <w:rPr>
          <w:rFonts w:ascii="Montserrat" w:hAnsi="Montserrat"/>
          <w:sz w:val="24"/>
        </w:rPr>
      </w:pPr>
      <w:r w:rsidRPr="00F75AFA">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864886" w:rsidRPr="00F75AFA" w:rsidRDefault="00864886">
      <w:pPr>
        <w:pStyle w:val="0DraftNormal"/>
        <w:rPr>
          <w:rFonts w:ascii="Montserrat" w:hAnsi="Montserrat"/>
          <w:sz w:val="24"/>
        </w:rPr>
      </w:pPr>
      <w:r w:rsidRPr="00F75AFA">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864886" w:rsidRPr="00F75AFA" w:rsidRDefault="00864886">
      <w:pPr>
        <w:pStyle w:val="0DraftNormal"/>
        <w:rPr>
          <w:rFonts w:ascii="Montserrat" w:hAnsi="Montserrat"/>
          <w:sz w:val="24"/>
        </w:rPr>
      </w:pPr>
      <w:r w:rsidRPr="00F75AFA">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864886" w:rsidRPr="00F75AFA" w:rsidRDefault="00864886">
      <w:pPr>
        <w:pStyle w:val="0DraftNormal"/>
        <w:rPr>
          <w:rFonts w:ascii="Montserrat" w:hAnsi="Montserrat"/>
          <w:sz w:val="24"/>
        </w:rPr>
      </w:pPr>
      <w:r w:rsidRPr="00F75AFA">
        <w:rPr>
          <w:rFonts w:ascii="Montserrat" w:hAnsi="Montserrat"/>
          <w:sz w:val="24"/>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864886" w:rsidRPr="00F75AFA" w:rsidRDefault="00864886">
      <w:pPr>
        <w:pStyle w:val="0DraftNormal"/>
        <w:rPr>
          <w:rFonts w:ascii="Montserrat" w:hAnsi="Montserrat"/>
          <w:sz w:val="24"/>
        </w:rPr>
      </w:pPr>
      <w:r w:rsidRPr="00F75AFA">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864886" w:rsidRPr="00F75AFA" w:rsidRDefault="00864886">
      <w:pPr>
        <w:pStyle w:val="0DraftNormal"/>
        <w:rPr>
          <w:rFonts w:ascii="Montserrat" w:hAnsi="Montserrat"/>
          <w:sz w:val="24"/>
        </w:rPr>
      </w:pPr>
      <w:r w:rsidRPr="00F75AFA">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864886" w:rsidRPr="00F75AFA" w:rsidRDefault="00864886">
      <w:pPr>
        <w:pStyle w:val="0DraftNormal"/>
        <w:rPr>
          <w:rFonts w:ascii="Montserrat" w:hAnsi="Montserrat"/>
          <w:sz w:val="24"/>
        </w:rPr>
      </w:pPr>
      <w:r w:rsidRPr="00F75AFA">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864886" w:rsidRPr="00F75AFA" w:rsidRDefault="00864886">
      <w:pPr>
        <w:pStyle w:val="0DraftNormal"/>
        <w:rPr>
          <w:rFonts w:ascii="Montserrat" w:hAnsi="Montserrat"/>
          <w:sz w:val="24"/>
        </w:rPr>
      </w:pPr>
      <w:r w:rsidRPr="00F75AFA">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Blocking Rough</w:t>
      </w: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01</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02</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03</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04</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05</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06</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07</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08</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09</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10</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11</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12</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13</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14</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15</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16</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17</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18</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19</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20</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21</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22</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23</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24</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25</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26</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b/>
        <w:t>Chapter 27</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&gt;&gt;&gt;</w:t>
      </w:r>
      <w:r w:rsidRPr="00F75AFA">
        <w:rPr>
          <w:rFonts w:ascii="Montserrat" w:hAnsi="Montserrat"/>
          <w:sz w:val="24"/>
        </w:rPr>
        <w:tab/>
        <w:t>Unrevised &amp; Contributing Notes</w:t>
      </w:r>
    </w:p>
    <w:p w:rsidR="00864886" w:rsidRPr="00F75AFA" w:rsidRDefault="00864886">
      <w:pPr>
        <w:pStyle w:val="0DraftNormal"/>
        <w:rPr>
          <w:rFonts w:ascii="Montserrat" w:hAnsi="Montserrat"/>
          <w:sz w:val="24"/>
        </w:rPr>
      </w:pPr>
      <w:r w:rsidRPr="00F75AFA">
        <w:rPr>
          <w:rFonts w:ascii="Montserrat" w:hAnsi="Montserrat"/>
          <w:sz w:val="24"/>
        </w:rPr>
        <w:br w:type="page"/>
        <w:t>THE AVATAR PROJECT \PHOENIX \SEX &amp; DEATH</w:t>
      </w: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Book I</w:t>
      </w:r>
      <w:r w:rsidRPr="00F75AFA">
        <w:rPr>
          <w:rFonts w:ascii="Montserrat" w:hAnsi="Montserrat"/>
          <w:sz w:val="24"/>
        </w:rPr>
        <w:tab/>
        <w:t>Predator &amp; Prey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I</w:t>
      </w:r>
      <w:r w:rsidRPr="00F75AFA">
        <w:rPr>
          <w:rFonts w:ascii="Montserrat" w:hAnsi="Montserrat"/>
          <w:sz w:val="24"/>
        </w:rPr>
        <w:t xml:space="preserve">mminent divinity: the theme explored throughout the works associated with Phoenix have to do with discovering and exploring the divine nature of being. I have taken inspiration from many sources and genures. The whole resolved from these peices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Phoenixís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ingorance or oblivion, but her will to know the truth, to understand the meaning drives her 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vanish/>
          <w:sz w:val="24"/>
        </w:rPr>
      </w:pPr>
      <w:r w:rsidRPr="00F75AFA">
        <w:rPr>
          <w:rFonts w:ascii="Montserrat" w:hAnsi="Montserrat"/>
          <w:vanish/>
          <w:sz w:val="24"/>
        </w:rPr>
        <w:t xml:space="preserve">Second Graduation. </w:t>
      </w:r>
    </w:p>
    <w:p w:rsidR="00864886" w:rsidRPr="00F75AFA" w:rsidRDefault="00864886">
      <w:pPr>
        <w:pStyle w:val="0DraftNormal"/>
        <w:rPr>
          <w:rFonts w:ascii="Montserrat" w:hAnsi="Montserrat"/>
          <w:vanish/>
          <w:sz w:val="24"/>
        </w:rPr>
      </w:pPr>
      <w:r w:rsidRPr="00F75AFA">
        <w:rPr>
          <w:rFonts w:ascii="Montserrat" w:hAnsi="Montserrat"/>
          <w:vanish/>
          <w:sz w:val="24"/>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864886" w:rsidRPr="00F75AFA" w:rsidRDefault="00864886">
      <w:pPr>
        <w:pStyle w:val="0DraftNormal"/>
        <w:rPr>
          <w:rFonts w:ascii="Montserrat" w:hAnsi="Montserrat"/>
          <w:vanish/>
          <w:sz w:val="24"/>
        </w:rPr>
      </w:pPr>
      <w:r w:rsidRPr="00F75AFA">
        <w:rPr>
          <w:rFonts w:ascii="Montserrat" w:hAnsi="Montserrat"/>
          <w:vanish/>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864886" w:rsidRPr="00F75AFA" w:rsidRDefault="00864886">
      <w:pPr>
        <w:pStyle w:val="0DraftNormal"/>
        <w:rPr>
          <w:rFonts w:ascii="Montserrat" w:hAnsi="Montserrat"/>
          <w:vanish/>
          <w:sz w:val="24"/>
        </w:rPr>
      </w:pPr>
      <w:r w:rsidRPr="00F75AFA">
        <w:rPr>
          <w:rFonts w:ascii="Montserrat" w:hAnsi="Montserrat"/>
          <w:vanish/>
          <w:sz w:val="24"/>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F75AFA">
        <w:rPr>
          <w:rFonts w:ascii="Montserrat" w:hAnsi="Montserrat"/>
          <w:i/>
          <w:iCs/>
          <w:vanish/>
          <w:sz w:val="24"/>
        </w:rPr>
        <w:t>dragon.</w:t>
      </w:r>
      <w:r w:rsidRPr="00F75AFA">
        <w:rPr>
          <w:rFonts w:ascii="Montserrat" w:hAnsi="Montserrat"/>
          <w:vanish/>
          <w:sz w:val="24"/>
        </w:rPr>
        <w:t xml:space="preserve"> To her horror, it reached out and licked at her thoughts, alerting her to the fact that it was not only a massive and fierce predator, it was </w:t>
      </w:r>
      <w:r w:rsidRPr="00F75AFA">
        <w:rPr>
          <w:rFonts w:ascii="Montserrat" w:hAnsi="Montserrat"/>
          <w:i/>
          <w:iCs/>
          <w:vanish/>
          <w:sz w:val="24"/>
        </w:rPr>
        <w:t>psionic.</w:t>
      </w:r>
      <w:r w:rsidRPr="00F75AFA">
        <w:rPr>
          <w:rFonts w:ascii="Montserrat" w:hAnsi="Montserrat"/>
          <w:vanish/>
          <w:sz w:val="24"/>
        </w:rPr>
        <w:t xml:space="preserve"> </w:t>
      </w:r>
    </w:p>
    <w:p w:rsidR="00864886" w:rsidRPr="00F75AFA" w:rsidRDefault="00864886">
      <w:pPr>
        <w:pStyle w:val="0DraftNormal"/>
        <w:rPr>
          <w:rFonts w:ascii="Montserrat" w:hAnsi="Montserrat"/>
          <w:vanish/>
          <w:sz w:val="24"/>
        </w:rPr>
      </w:pPr>
      <w:r w:rsidRPr="00F75AFA">
        <w:rPr>
          <w:rFonts w:ascii="Montserrat" w:hAnsi="Montserrat"/>
          <w:vanish/>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864886" w:rsidRPr="00F75AFA" w:rsidRDefault="00864886">
      <w:pPr>
        <w:pStyle w:val="0DraftNormal"/>
        <w:rPr>
          <w:rFonts w:ascii="Montserrat" w:hAnsi="Montserrat"/>
          <w:vanish/>
          <w:sz w:val="24"/>
        </w:rPr>
      </w:pPr>
      <w:r w:rsidRPr="00F75AFA">
        <w:rPr>
          <w:rFonts w:ascii="Montserrat" w:hAnsi="Montserrat"/>
          <w:vanish/>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864886" w:rsidRPr="00F75AFA" w:rsidRDefault="00864886">
      <w:pPr>
        <w:pStyle w:val="0DraftNormal"/>
        <w:rPr>
          <w:rFonts w:ascii="Montserrat" w:hAnsi="Montserrat"/>
          <w:vanish/>
          <w:sz w:val="24"/>
        </w:rPr>
      </w:pPr>
      <w:r w:rsidRPr="00F75AFA">
        <w:rPr>
          <w:rFonts w:ascii="Montserrat" w:hAnsi="Montserrat"/>
          <w:vanish/>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864886" w:rsidRPr="00F75AFA" w:rsidRDefault="00864886">
      <w:pPr>
        <w:pStyle w:val="0DraftNormal"/>
        <w:rPr>
          <w:rFonts w:ascii="Montserrat" w:hAnsi="Montserrat"/>
          <w:vanish/>
          <w:sz w:val="24"/>
        </w:rPr>
      </w:pPr>
      <w:r w:rsidRPr="00F75AFA">
        <w:rPr>
          <w:rFonts w:ascii="Montserrat" w:hAnsi="Montserrat"/>
          <w:vanish/>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864886" w:rsidRPr="00F75AFA" w:rsidRDefault="00864886">
      <w:pPr>
        <w:pStyle w:val="0DraftNormal"/>
        <w:rPr>
          <w:rFonts w:ascii="Montserrat" w:hAnsi="Montserrat"/>
          <w:vanish/>
          <w:sz w:val="24"/>
        </w:rPr>
      </w:pPr>
    </w:p>
    <w:p w:rsidR="00864886" w:rsidRPr="00F75AFA" w:rsidRDefault="00864886">
      <w:pPr>
        <w:pStyle w:val="0DraftNormal"/>
        <w:rPr>
          <w:rFonts w:ascii="Montserrat" w:hAnsi="Montserrat"/>
          <w:sz w:val="24"/>
        </w:rPr>
      </w:pPr>
      <w:r w:rsidRPr="00F75AFA">
        <w:rPr>
          <w:rFonts w:ascii="Montserrat" w:hAnsi="Montserrat"/>
          <w:sz w:val="24"/>
        </w:rPr>
        <w:br w:type="page"/>
        <w:t>Book II</w:t>
      </w:r>
    </w:p>
    <w:p w:rsidR="00864886" w:rsidRPr="00F75AFA" w:rsidRDefault="00864886">
      <w:pPr>
        <w:pStyle w:val="0DraftNormal"/>
        <w:rPr>
          <w:rFonts w:ascii="Montserrat" w:hAnsi="Montserrat"/>
          <w:sz w:val="24"/>
        </w:rPr>
      </w:pPr>
      <w:r w:rsidRPr="00F75AFA">
        <w:rPr>
          <w:rFonts w:ascii="Montserrat" w:hAnsi="Montserrat"/>
          <w:sz w:val="24"/>
        </w:rPr>
        <w:br w:type="page"/>
        <w:t>Chapter 1</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w:t>
      </w:r>
    </w:p>
    <w:p w:rsidR="00864886" w:rsidRPr="00F75AFA" w:rsidRDefault="00864886">
      <w:pPr>
        <w:pStyle w:val="0DraftNormal"/>
        <w:rPr>
          <w:rFonts w:ascii="Montserrat" w:hAnsi="Montserrat"/>
          <w:sz w:val="24"/>
        </w:rPr>
      </w:pPr>
      <w:r w:rsidRPr="00F75AFA">
        <w:rPr>
          <w:rFonts w:ascii="Montserrat" w:hAnsi="Montserrat"/>
          <w:sz w:val="24"/>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rsidR="00864886" w:rsidRPr="00F75AFA" w:rsidRDefault="00864886">
      <w:pPr>
        <w:pStyle w:val="0DraftNormal"/>
        <w:rPr>
          <w:rFonts w:ascii="Montserrat" w:hAnsi="Montserrat"/>
          <w:sz w:val="24"/>
        </w:rPr>
      </w:pPr>
      <w:r w:rsidRPr="00F75AFA">
        <w:rPr>
          <w:rFonts w:ascii="Montserrat" w:hAnsi="Montserrat"/>
          <w:sz w:val="24"/>
        </w:rPr>
        <w:tab/>
        <w:t xml:space="preserve">Among the more notable aspects of her power was her absolute control over her physical form, and a tendancy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resturaunt,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F75AFA">
        <w:rPr>
          <w:rFonts w:ascii="Montserrat" w:hAnsi="Montserrat"/>
          <w:sz w:val="24"/>
        </w:rPr>
        <w:tab/>
        <w:t xml:space="preserv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capible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capible of identifying the resonance characteristics of any psionic and imposing similar-if somewhat more stringent-limitations on her. Unfortunately, these devices are only capible of causing psychic pain. With sufficient motivation, a psionic can adapt to or ignore the pain such devices can cause and still manifest and control their power. </w:t>
      </w:r>
    </w:p>
    <w:p w:rsidR="00864886" w:rsidRPr="00F75AFA" w:rsidRDefault="00864886">
      <w:pPr>
        <w:pStyle w:val="0DraftNormal"/>
        <w:rPr>
          <w:rFonts w:ascii="Montserrat" w:hAnsi="Montserrat"/>
          <w:sz w:val="24"/>
        </w:rPr>
      </w:pPr>
      <w:r w:rsidRPr="00F75AFA">
        <w:rPr>
          <w:rFonts w:ascii="Montserrat" w:hAnsi="Montserrat"/>
          <w:sz w:val="24"/>
        </w:rPr>
        <w:br w:type="page"/>
        <w:t>Chapter 2</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864886" w:rsidRPr="00F75AFA" w:rsidRDefault="00864886">
      <w:pPr>
        <w:pStyle w:val="0DraftNormal"/>
        <w:rPr>
          <w:rFonts w:ascii="Montserrat" w:hAnsi="Montserrat"/>
          <w:sz w:val="24"/>
        </w:rPr>
      </w:pPr>
      <w:r w:rsidRPr="00F75AFA">
        <w:rPr>
          <w:rFonts w:ascii="Montserrat" w:hAnsi="Montserrat"/>
          <w:sz w:val="24"/>
        </w:rPr>
        <w:tab/>
        <w:t xml:space="preserve">Phoenix together with her vacant and violated body, presented the psi cops and the doctors at the secure facility they were delivered to a difficult and disturbing problem. For some reason, Phoenix could not stand the thought of being seperated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864886" w:rsidRPr="00F75AFA" w:rsidRDefault="00864886">
      <w:pPr>
        <w:pStyle w:val="0DraftNormal"/>
        <w:rPr>
          <w:rFonts w:ascii="Montserrat" w:hAnsi="Montserrat"/>
          <w:sz w:val="24"/>
        </w:rPr>
      </w:pPr>
      <w:r w:rsidRPr="00F75AFA">
        <w:rPr>
          <w:rFonts w:ascii="Montserrat" w:hAnsi="Montserrat"/>
          <w:sz w:val="24"/>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rsidR="00864886" w:rsidRPr="00F75AFA" w:rsidRDefault="00864886">
      <w:pPr>
        <w:pStyle w:val="0DraftNormal"/>
        <w:rPr>
          <w:rFonts w:ascii="Montserrat" w:hAnsi="Montserrat"/>
          <w:sz w:val="24"/>
        </w:rPr>
      </w:pPr>
      <w:r w:rsidRPr="00F75AFA">
        <w:rPr>
          <w:rFonts w:ascii="Montserrat" w:hAnsi="Montserrat"/>
          <w:sz w:val="24"/>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3</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864886" w:rsidRPr="00F75AFA" w:rsidRDefault="00864886">
      <w:pPr>
        <w:pStyle w:val="0DraftNormal"/>
        <w:rPr>
          <w:rFonts w:ascii="Montserrat" w:hAnsi="Montserrat"/>
          <w:sz w:val="24"/>
        </w:rPr>
      </w:pPr>
      <w:r w:rsidRPr="00F75AFA">
        <w:rPr>
          <w:rFonts w:ascii="Montserrat" w:hAnsi="Montserrat"/>
          <w:sz w:val="24"/>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864886" w:rsidRPr="00F75AFA" w:rsidRDefault="00864886">
      <w:pPr>
        <w:pStyle w:val="0DraftNormal"/>
        <w:rPr>
          <w:rFonts w:ascii="Montserrat" w:hAnsi="Montserrat"/>
          <w:sz w:val="24"/>
        </w:rPr>
      </w:pPr>
      <w:r w:rsidRPr="00F75AFA">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864886" w:rsidRPr="00F75AFA" w:rsidRDefault="00864886">
      <w:pPr>
        <w:pStyle w:val="0DraftNormal"/>
        <w:rPr>
          <w:rFonts w:ascii="Montserrat" w:hAnsi="Montserrat"/>
          <w:sz w:val="24"/>
        </w:rPr>
      </w:pPr>
      <w:r w:rsidRPr="00F75AFA">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864886" w:rsidRPr="00F75AFA" w:rsidRDefault="00864886">
      <w:pPr>
        <w:pStyle w:val="0DraftNormal"/>
        <w:rPr>
          <w:rFonts w:ascii="Montserrat" w:hAnsi="Montserrat"/>
          <w:sz w:val="24"/>
        </w:rPr>
      </w:pPr>
      <w:r w:rsidRPr="00F75AFA">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864886" w:rsidRPr="00F75AFA" w:rsidRDefault="00864886">
      <w:pPr>
        <w:pStyle w:val="0DraftNormal"/>
        <w:rPr>
          <w:rFonts w:ascii="Montserrat" w:hAnsi="Montserrat"/>
          <w:sz w:val="24"/>
        </w:rPr>
      </w:pPr>
      <w:r w:rsidRPr="00F75AFA">
        <w:rPr>
          <w:rFonts w:ascii="Montserrat" w:hAnsi="Montserrat"/>
          <w:sz w:val="24"/>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864886" w:rsidRPr="00F75AFA" w:rsidRDefault="00864886">
      <w:pPr>
        <w:pStyle w:val="0DraftNormal"/>
        <w:rPr>
          <w:rFonts w:ascii="Montserrat" w:hAnsi="Montserrat"/>
          <w:sz w:val="24"/>
        </w:rPr>
      </w:pPr>
      <w:r w:rsidRPr="00F75AFA">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864886" w:rsidRPr="00F75AFA" w:rsidRDefault="00864886">
      <w:pPr>
        <w:pStyle w:val="0DraftNormal"/>
        <w:rPr>
          <w:rFonts w:ascii="Montserrat" w:hAnsi="Montserrat"/>
          <w:sz w:val="24"/>
        </w:rPr>
      </w:pPr>
      <w:r w:rsidRPr="00F75AFA">
        <w:rPr>
          <w:rFonts w:ascii="Montserrat" w:hAnsi="Montserrat"/>
          <w:sz w:val="24"/>
        </w:rPr>
        <w:t xml:space="preserve"> </w:t>
      </w:r>
      <w:r w:rsidRPr="00F75AFA">
        <w:rPr>
          <w:rFonts w:ascii="Montserrat" w:hAnsi="Montserrat"/>
          <w:sz w:val="24"/>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864886" w:rsidRPr="00F75AFA" w:rsidRDefault="00864886">
      <w:pPr>
        <w:pStyle w:val="0DraftNormal"/>
        <w:rPr>
          <w:rFonts w:ascii="Montserrat" w:hAnsi="Montserrat"/>
          <w:sz w:val="24"/>
        </w:rPr>
      </w:pPr>
      <w:r w:rsidRPr="00F75AFA">
        <w:rPr>
          <w:rFonts w:ascii="Montserrat" w:hAnsi="Montserrat"/>
          <w:sz w:val="24"/>
        </w:rPr>
        <w:t>Because of Phoenix, all of the people in this group had at least experimented with sexual polymorhpism, trying to learn the trick that had come so naturally to her. Jon was the one to blame for that-him and his sense of humor-and Phoenix had taken the rap.</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Everyone showed up for her dinner party, lured by her promise to tell them about her big night out. After sharing the tale of her misadventure, she told them about the vacation they had been granted.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4</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864886" w:rsidRPr="00F75AFA" w:rsidRDefault="00864886">
      <w:pPr>
        <w:pStyle w:val="0DraftNormal"/>
        <w:rPr>
          <w:rFonts w:ascii="Montserrat" w:hAnsi="Montserrat"/>
          <w:sz w:val="24"/>
        </w:rPr>
      </w:pPr>
      <w:r w:rsidRPr="00F75AFA">
        <w:rPr>
          <w:rFonts w:ascii="Montserrat" w:hAnsi="Montserrat"/>
          <w:sz w:val="24"/>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5</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6</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One evening, the following week, Phoenix was attacked while swimming in the ocean. At first, she assumed it was a shark, and struggled against shock and bloodloss to reach the nearest shore-that of one of the restricted islands.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7</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F75AFA">
        <w:rPr>
          <w:rFonts w:ascii="Montserrat" w:hAnsi="Montserrat"/>
          <w:i/>
          <w:iCs/>
          <w:sz w:val="24"/>
        </w:rPr>
        <w:t>dragon.</w:t>
      </w:r>
      <w:r w:rsidRPr="00F75AFA">
        <w:rPr>
          <w:rFonts w:ascii="Montserrat" w:hAnsi="Montserrat"/>
          <w:sz w:val="24"/>
        </w:rPr>
        <w:t xml:space="preserve"> To her horror, it reached out and licked at her thoughts, alerting her to the fact that it was not only a massive and fierce predator, it was </w:t>
      </w:r>
      <w:r w:rsidRPr="00F75AFA">
        <w:rPr>
          <w:rFonts w:ascii="Montserrat" w:hAnsi="Montserrat"/>
          <w:i/>
          <w:iCs/>
          <w:sz w:val="24"/>
        </w:rPr>
        <w:t>psionic.</w:t>
      </w:r>
      <w:r w:rsidRPr="00F75AFA">
        <w:rPr>
          <w:rFonts w:ascii="Montserrat" w:hAnsi="Montserrat"/>
          <w:sz w:val="24"/>
        </w:rPr>
        <w:t xml:space="preserv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8</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9</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10</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11</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12</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13</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14</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15</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16</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took her a couple of days to escape from that prohibited island, once she recovered from the shock, and make her way back to the island. None of her friends were present when she got back to the estate.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17</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18</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19</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20</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21</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Soon enough, their vacation came to an end.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22</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864886" w:rsidRPr="00F75AFA" w:rsidRDefault="00864886">
      <w:pPr>
        <w:pStyle w:val="0DraftNormal"/>
        <w:rPr>
          <w:rFonts w:ascii="Montserrat" w:hAnsi="Montserrat"/>
          <w:sz w:val="24"/>
        </w:rPr>
      </w:pPr>
      <w:r w:rsidRPr="00F75AFA">
        <w:rPr>
          <w:rFonts w:ascii="Montserrat" w:hAnsi="Montserrat"/>
          <w:sz w:val="24"/>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864886" w:rsidRPr="00F75AFA" w:rsidRDefault="00864886">
      <w:pPr>
        <w:pStyle w:val="0DraftNormal"/>
        <w:rPr>
          <w:rFonts w:ascii="Montserrat" w:hAnsi="Montserrat"/>
          <w:sz w:val="24"/>
        </w:rPr>
      </w:pPr>
      <w:r w:rsidRPr="00F75AFA">
        <w:rPr>
          <w:rFonts w:ascii="Montserrat" w:hAnsi="Montserrat"/>
          <w:sz w:val="24"/>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864886" w:rsidRPr="00F75AFA" w:rsidRDefault="00864886">
      <w:pPr>
        <w:pStyle w:val="0DraftNormal"/>
        <w:rPr>
          <w:rFonts w:ascii="Montserrat" w:hAnsi="Montserrat"/>
          <w:sz w:val="24"/>
        </w:rPr>
      </w:pPr>
      <w:r w:rsidRPr="00F75AFA">
        <w:rPr>
          <w:rFonts w:ascii="Montserrat" w:hAnsi="Montserrat"/>
          <w:sz w:val="24"/>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p>
    <w:p w:rsidR="00864886" w:rsidRPr="00F75AFA" w:rsidRDefault="00864886">
      <w:pPr>
        <w:pStyle w:val="0DraftNormal"/>
        <w:rPr>
          <w:rFonts w:ascii="Montserrat" w:hAnsi="Montserrat"/>
          <w:sz w:val="24"/>
        </w:rPr>
      </w:pPr>
      <w:r w:rsidRPr="00F75AFA">
        <w:rPr>
          <w:rFonts w:ascii="Montserrat" w:hAnsi="Montserrat"/>
          <w:sz w:val="24"/>
        </w:rPr>
        <w:br w:type="page"/>
        <w:t>Chapter 23</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Particularily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rsidR="00864886" w:rsidRPr="00F75AFA" w:rsidRDefault="00864886">
      <w:pPr>
        <w:pStyle w:val="0DraftNormal"/>
        <w:rPr>
          <w:rFonts w:ascii="Montserrat" w:hAnsi="Montserrat"/>
          <w:sz w:val="24"/>
        </w:rPr>
      </w:pPr>
      <w:r w:rsidRPr="00F75AFA">
        <w:rPr>
          <w:rFonts w:ascii="Montserrat" w:hAnsi="Montserrat"/>
          <w:sz w:val="24"/>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24</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Cut off from their transport, and effectively unarmed and defensless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noneof them proved able to do it, it was clear that the dragon was sitting in on their stragety meeting. </w:t>
      </w:r>
    </w:p>
    <w:p w:rsidR="00864886" w:rsidRPr="00F75AFA" w:rsidRDefault="00864886">
      <w:pPr>
        <w:pStyle w:val="0DraftNormal"/>
        <w:rPr>
          <w:rFonts w:ascii="Montserrat" w:hAnsi="Montserrat"/>
          <w:sz w:val="24"/>
        </w:rPr>
      </w:pPr>
      <w:r w:rsidRPr="00F75AFA">
        <w:rPr>
          <w:rFonts w:ascii="Montserrat" w:hAnsi="Montserrat"/>
          <w:sz w:val="24"/>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864886" w:rsidRPr="00F75AFA" w:rsidRDefault="00864886">
      <w:pPr>
        <w:pStyle w:val="0DraftNormal"/>
        <w:rPr>
          <w:rFonts w:ascii="Montserrat" w:hAnsi="Montserrat"/>
          <w:sz w:val="24"/>
        </w:rPr>
      </w:pPr>
      <w:r w:rsidRPr="00F75AFA">
        <w:rPr>
          <w:rFonts w:ascii="Montserrat" w:hAnsi="Montserrat"/>
          <w:sz w:val="24"/>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capibilities and behavior, concluding that they simply could not have evolved on Earth, and were most likely someone’s science project than a highly improbable alien lifeform.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864886" w:rsidRPr="00F75AFA" w:rsidRDefault="00864886">
      <w:pPr>
        <w:pStyle w:val="0DraftNormal"/>
        <w:rPr>
          <w:rFonts w:ascii="Montserrat" w:hAnsi="Montserrat"/>
          <w:sz w:val="24"/>
        </w:rPr>
      </w:pPr>
      <w:r w:rsidRPr="00F75AFA">
        <w:rPr>
          <w:rFonts w:ascii="Montserrat" w:hAnsi="Montserrat"/>
          <w:sz w:val="24"/>
        </w:rPr>
        <w:tab/>
        <w:t xml:space="preserve">The level of intelligence suggested by that fact disturbed everyone. Phoenix was surprised that no one had mentioned it earlier. Particularly since she, or one of the other psionics, could have reparied the equipment, which she immediately volunteered to do. Once she was done, the captain called in to base, made a brief, concise report and requested heavy back up. They were told that a response would come as soon as the resources were released for use. </w:t>
      </w:r>
    </w:p>
    <w:p w:rsidR="00864886" w:rsidRPr="00F75AFA" w:rsidRDefault="00864886">
      <w:pPr>
        <w:pStyle w:val="0DraftNormal"/>
        <w:rPr>
          <w:rFonts w:ascii="Montserrat" w:hAnsi="Montserrat"/>
          <w:sz w:val="24"/>
        </w:rPr>
      </w:pPr>
      <w:r w:rsidRPr="00F75AFA">
        <w:rPr>
          <w:rFonts w:ascii="Montserrat" w:hAnsi="Montserrat"/>
          <w:sz w:val="24"/>
        </w:rPr>
        <w:tab/>
        <w:t xml:space="preserve">Phoenix slipped away from the group, and made her way to the far side of the ruins, where the frozen woman still hovered. Her twin was waiting for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25</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Phoenix listened to her twin, and allowed herself to be convinced to go with her. Her twin had been met by that big dragon upon returning to the island, and instead of chasing her, he had </w:t>
      </w:r>
      <w:r w:rsidRPr="00F75AFA">
        <w:rPr>
          <w:rFonts w:ascii="Montserrat" w:hAnsi="Montserrat"/>
          <w:i/>
          <w:iCs/>
          <w:sz w:val="24"/>
        </w:rPr>
        <w:t>spoken</w:t>
      </w:r>
      <w:r w:rsidRPr="00F75AFA">
        <w:rPr>
          <w:rFonts w:ascii="Montserrat" w:hAnsi="Montserrat"/>
          <w:sz w:val="24"/>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864886" w:rsidRPr="00F75AFA" w:rsidRDefault="00864886">
      <w:pPr>
        <w:pStyle w:val="0DraftNormal"/>
        <w:rPr>
          <w:rFonts w:ascii="Montserrat" w:hAnsi="Montserrat"/>
          <w:sz w:val="24"/>
        </w:rPr>
      </w:pPr>
      <w:r w:rsidRPr="00F75AFA">
        <w:rPr>
          <w:rFonts w:ascii="Montserrat" w:hAnsi="Montserrat"/>
          <w:sz w:val="24"/>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864886" w:rsidRPr="00F75AFA" w:rsidRDefault="00864886">
      <w:pPr>
        <w:pStyle w:val="0DraftNormal"/>
        <w:rPr>
          <w:rFonts w:ascii="Montserrat" w:hAnsi="Montserrat"/>
          <w:sz w:val="24"/>
        </w:rPr>
      </w:pPr>
      <w:r w:rsidRPr="00F75AFA">
        <w:rPr>
          <w:rFonts w:ascii="Montserrat" w:hAnsi="Montserrat"/>
          <w:sz w:val="24"/>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26</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864886" w:rsidRPr="00F75AFA" w:rsidRDefault="00864886">
      <w:pPr>
        <w:pStyle w:val="0DraftNormal"/>
        <w:rPr>
          <w:rFonts w:ascii="Montserrat" w:hAnsi="Montserrat"/>
          <w:sz w:val="24"/>
        </w:rPr>
      </w:pPr>
      <w:r w:rsidRPr="00F75AFA">
        <w:rPr>
          <w:rFonts w:ascii="Montserrat" w:hAnsi="Montserrat"/>
          <w:sz w:val="24"/>
        </w:rPr>
        <w:tab/>
        <w:t>Following Phoenix’s advice, they called off the reinforcements in favor of a munitions drop. Phoenix, armed with a heavy calibur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levetate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864886" w:rsidRPr="00F75AFA" w:rsidRDefault="00864886">
      <w:pPr>
        <w:pStyle w:val="0DraftNormal"/>
        <w:rPr>
          <w:rFonts w:ascii="Montserrat" w:hAnsi="Montserrat"/>
          <w:sz w:val="24"/>
        </w:rPr>
      </w:pPr>
      <w:r w:rsidRPr="00F75AFA">
        <w:rPr>
          <w:rFonts w:ascii="Montserrat" w:hAnsi="Montserrat"/>
          <w:sz w:val="24"/>
        </w:rPr>
        <w:tab/>
        <w:t>Phoenix and the others donned the explosive vests, rigged for dead-man switches. The soldiers distributed the heavy weapons, loaded with armor peircing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imperitive. The child within her certainly had no wish to die. The secret she had guarded the past couple of months she now guarded twice as hard. She did not want her friends and allies to become reckless in defending her. she simply accepted, and donned her final friend, setting the deadman switch with grim resolve. If it came down to it, her last act would be to avenge her daughter.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Chapter 27</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stubbronly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864886" w:rsidRPr="00F75AFA" w:rsidRDefault="00864886">
      <w:pPr>
        <w:pStyle w:val="0DraftNormal"/>
        <w:rPr>
          <w:rFonts w:ascii="Montserrat" w:hAnsi="Montserrat"/>
          <w:sz w:val="24"/>
        </w:rPr>
      </w:pPr>
      <w:r w:rsidRPr="00F75AFA">
        <w:rPr>
          <w:rFonts w:ascii="Montserrat" w:hAnsi="Montserrat"/>
          <w:sz w:val="24"/>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rsidR="00864886" w:rsidRPr="00F75AFA" w:rsidRDefault="00864886">
      <w:pPr>
        <w:pStyle w:val="0DraftNormal"/>
        <w:rPr>
          <w:rFonts w:ascii="Montserrat" w:hAnsi="Montserrat"/>
          <w:sz w:val="24"/>
        </w:rPr>
      </w:pPr>
      <w:r w:rsidRPr="00F75AFA">
        <w:rPr>
          <w:rFonts w:ascii="Montserrat" w:hAnsi="Montserrat"/>
          <w:sz w:val="24"/>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 xml:space="preserve">AVATAR PROJECT \A HISTORY OF AEGIS </w:t>
      </w:r>
    </w:p>
    <w:p w:rsidR="00864886" w:rsidRPr="00F75AFA" w:rsidRDefault="00864886">
      <w:pPr>
        <w:pStyle w:val="0DraftNormal"/>
        <w:rPr>
          <w:rFonts w:ascii="Montserrat" w:hAnsi="Montserrat"/>
          <w:sz w:val="24"/>
        </w:rPr>
      </w:pPr>
      <w:r w:rsidRPr="00F75AFA">
        <w:rPr>
          <w:rFonts w:ascii="Montserrat" w:hAnsi="Montserrat"/>
          <w:sz w:val="24"/>
        </w:rPr>
        <w:br w:type="page"/>
        <w:t xml:space="preserve"> MATERIAL TO ADAPT </w:t>
      </w:r>
    </w:p>
    <w:p w:rsidR="00864886" w:rsidRPr="00F75AFA" w:rsidRDefault="00864886">
      <w:pPr>
        <w:pStyle w:val="0DraftNormal"/>
        <w:rPr>
          <w:rFonts w:ascii="Montserrat" w:hAnsi="Montserrat"/>
          <w:caps/>
          <w:sz w:val="24"/>
        </w:rPr>
      </w:pPr>
      <w:r w:rsidRPr="00F75AFA">
        <w:rPr>
          <w:rFonts w:ascii="Montserrat" w:hAnsi="Montserrat"/>
          <w:sz w:val="24"/>
        </w:rPr>
        <w:br w:type="page"/>
        <w:t xml:space="preserve"> </w:t>
      </w:r>
    </w:p>
    <w:p w:rsidR="00864886" w:rsidRPr="00F75AFA" w:rsidRDefault="00864886">
      <w:pPr>
        <w:pStyle w:val="0DraftNormal"/>
        <w:rPr>
          <w:rFonts w:ascii="Montserrat" w:hAnsi="Montserrat"/>
          <w:caps/>
          <w:sz w:val="24"/>
        </w:rPr>
      </w:pPr>
      <w:r w:rsidRPr="00F75AFA">
        <w:rPr>
          <w:rFonts w:ascii="Montserrat" w:hAnsi="Montserrat"/>
          <w:caps/>
          <w:sz w:val="24"/>
        </w:rPr>
        <w:t>opening</w:t>
      </w:r>
    </w:p>
    <w:p w:rsidR="00864886" w:rsidRPr="00F75AFA" w:rsidRDefault="00864886">
      <w:pPr>
        <w:pStyle w:val="0DraftNormal"/>
        <w:rPr>
          <w:rFonts w:ascii="Montserrat" w:hAnsi="Montserrat"/>
          <w:caps/>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F75AFA">
        <w:rPr>
          <w:rFonts w:ascii="Montserrat" w:hAnsi="Montserrat"/>
          <w:i/>
          <w:iCs/>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F75AFA">
        <w:rPr>
          <w:rFonts w:ascii="Montserrat" w:hAnsi="Montserrat"/>
          <w:sz w:val="24"/>
        </w:rPr>
        <w:t xml:space="preserve">Ash suddenly conceived of herself-the first of her kind to do so, since she never supplanted her host, and thus was not able to conceive and reincarrnate Av. She adopted the name of Cinder.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F75AFA">
        <w:rPr>
          <w:rFonts w:ascii="Montserrat" w:hAnsi="Montserrat"/>
          <w:i/>
          <w:iCs/>
          <w:sz w:val="24"/>
        </w:rPr>
        <w:t>You can not escape what you are</w:t>
      </w:r>
      <w:r w:rsidRPr="00F75AFA">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F75AFA">
        <w:rPr>
          <w:rFonts w:ascii="Montserrat" w:hAnsi="Montserrat"/>
          <w:i/>
          <w:iCs/>
          <w:sz w:val="24"/>
        </w:rPr>
        <w:t xml:space="preserve">Don’t look at me. I got what I needed. This is all you. Figure it out for yourself. </w:t>
      </w:r>
      <w:r w:rsidRPr="00F75AFA">
        <w:rPr>
          <w:rFonts w:ascii="Montserrat" w:hAnsi="Montserrat"/>
          <w:sz w:val="24"/>
        </w:rPr>
        <w:t xml:space="preserve">With that her nemesis left her alone with herself. </w:t>
      </w:r>
      <w:r w:rsidRPr="00F75AFA">
        <w:rPr>
          <w:rFonts w:ascii="Montserrat" w:hAnsi="Montserrat"/>
          <w:i/>
          <w:iCs/>
          <w:sz w:val="24"/>
        </w:rPr>
        <w:t xml:space="preserve">It would be easy to doubt yourself, </w:t>
      </w:r>
      <w:r w:rsidRPr="00F75AFA">
        <w:rPr>
          <w:rFonts w:ascii="Montserrat" w:hAnsi="Montserrat"/>
          <w:sz w:val="24"/>
        </w:rPr>
        <w:t xml:space="preserve">she admitted to her self, </w:t>
      </w:r>
      <w:r w:rsidRPr="00F75AFA">
        <w:rPr>
          <w:rFonts w:ascii="Montserrat" w:hAnsi="Montserrat"/>
          <w:i/>
          <w:iCs/>
          <w:sz w:val="24"/>
        </w:rPr>
        <w:t xml:space="preserve">but you’d still have to live with yourself. I don’t know why this is happening to me. All I can do is hold myself together until I do.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w:t>
      </w:r>
      <w:r w:rsidRPr="00F75AFA">
        <w:rPr>
          <w:rFonts w:ascii="Montserrat" w:hAnsi="Montserrat"/>
          <w:sz w:val="24"/>
        </w:rPr>
        <w:t xml:space="preserve">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Avatar Project/Eve of Exodus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Contributing Notes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Master Content 1</w:t>
      </w:r>
    </w:p>
    <w:p w:rsidR="00864886" w:rsidRPr="00F75AFA" w:rsidRDefault="00864886">
      <w:pPr>
        <w:pStyle w:val="0DraftNormal"/>
        <w:rPr>
          <w:rFonts w:ascii="Montserrat" w:hAnsi="Montserrat"/>
          <w:sz w:val="24"/>
        </w:rPr>
      </w:pPr>
      <w:r w:rsidRPr="00F75AFA">
        <w:rPr>
          <w:rFonts w:ascii="Montserrat" w:hAnsi="Montserrat"/>
          <w:sz w:val="24"/>
        </w:rPr>
        <w:t>Overview</w:t>
      </w:r>
    </w:p>
    <w:p w:rsidR="00864886" w:rsidRPr="00F75AFA" w:rsidRDefault="00864886">
      <w:pPr>
        <w:pStyle w:val="0DraftNormal"/>
        <w:rPr>
          <w:rFonts w:ascii="Montserrat" w:hAnsi="Montserrat"/>
          <w:sz w:val="24"/>
        </w:rPr>
      </w:pPr>
      <w:r w:rsidRPr="00F75AFA">
        <w:rPr>
          <w:rFonts w:ascii="Montserrat" w:hAnsi="Montserrat"/>
          <w:sz w:val="24"/>
        </w:rPr>
        <w:t>Development Notes</w:t>
      </w:r>
    </w:p>
    <w:p w:rsidR="00864886" w:rsidRPr="00F75AFA" w:rsidRDefault="00864886">
      <w:pPr>
        <w:pStyle w:val="0DraftNormal"/>
        <w:rPr>
          <w:rFonts w:ascii="Montserrat" w:hAnsi="Montserrat"/>
          <w:sz w:val="24"/>
        </w:rPr>
      </w:pPr>
      <w:r w:rsidRPr="00F75AFA">
        <w:rPr>
          <w:rFonts w:ascii="Montserrat" w:hAnsi="Montserrat"/>
          <w:sz w:val="24"/>
        </w:rPr>
        <w:t>DN Avatar Project-Reflection</w:t>
      </w:r>
    </w:p>
    <w:p w:rsidR="00864886" w:rsidRPr="00F75AFA" w:rsidRDefault="00864886">
      <w:pPr>
        <w:pStyle w:val="0DraftNormal"/>
        <w:rPr>
          <w:rFonts w:ascii="Montserrat" w:hAnsi="Montserrat"/>
          <w:sz w:val="24"/>
        </w:rPr>
      </w:pPr>
      <w:r w:rsidRPr="00F75AFA">
        <w:rPr>
          <w:rFonts w:ascii="Montserrat" w:hAnsi="Montserrat"/>
          <w:sz w:val="24"/>
        </w:rPr>
        <w:t>DN Avatar Project-Explorers</w:t>
      </w:r>
    </w:p>
    <w:p w:rsidR="00864886" w:rsidRPr="00F75AFA" w:rsidRDefault="00864886">
      <w:pPr>
        <w:pStyle w:val="0DraftNormal"/>
        <w:rPr>
          <w:rFonts w:ascii="Montserrat" w:hAnsi="Montserrat"/>
          <w:sz w:val="24"/>
        </w:rPr>
      </w:pPr>
      <w:r w:rsidRPr="00F75AFA">
        <w:rPr>
          <w:rFonts w:ascii="Montserrat" w:hAnsi="Montserrat"/>
          <w:sz w:val="24"/>
        </w:rPr>
        <w:t>DN Avatar Project-Avatars</w:t>
      </w:r>
    </w:p>
    <w:p w:rsidR="00864886" w:rsidRPr="00F75AFA" w:rsidRDefault="00864886">
      <w:pPr>
        <w:pStyle w:val="0DraftNormal"/>
        <w:rPr>
          <w:rFonts w:ascii="Montserrat" w:hAnsi="Montserrat"/>
          <w:sz w:val="24"/>
        </w:rPr>
      </w:pPr>
      <w:r w:rsidRPr="00F75AFA">
        <w:rPr>
          <w:rFonts w:ascii="Montserrat" w:hAnsi="Montserrat"/>
          <w:sz w:val="24"/>
        </w:rPr>
        <w:t>DN Avatar Project-Athena</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Comments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 variation on the existing plot structure, this approach begins with the events experienced by Phoenix a generation prior to the Exodus.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Virginia Morgan, aka Phoenix, was a full spectrum,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864886" w:rsidRPr="00F75AFA" w:rsidRDefault="00864886">
      <w:pPr>
        <w:pStyle w:val="0DraftNormal"/>
        <w:rPr>
          <w:rFonts w:ascii="Montserrat" w:hAnsi="Montserrat"/>
          <w:sz w:val="24"/>
        </w:rPr>
      </w:pPr>
      <w:r w:rsidRPr="00F75AFA">
        <w:rPr>
          <w:rFonts w:ascii="Montserrat" w:hAnsi="Montserrat"/>
          <w:sz w:val="24"/>
        </w:rPr>
        <w:tab/>
        <w:t xml:space="preserve">At this time, 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w:t>
      </w:r>
    </w:p>
    <w:p w:rsidR="00864886" w:rsidRPr="00F75AFA" w:rsidRDefault="00864886">
      <w:pPr>
        <w:pStyle w:val="0DraftNormal"/>
        <w:rPr>
          <w:rFonts w:ascii="Montserrat" w:hAnsi="Montserrat"/>
          <w:sz w:val="24"/>
        </w:rPr>
      </w:pPr>
      <w:r w:rsidRPr="00F75AFA">
        <w:rPr>
          <w:rFonts w:ascii="Montserrat" w:hAnsi="Montserrat"/>
          <w:sz w:val="24"/>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864886" w:rsidRPr="00F75AFA" w:rsidRDefault="00864886">
      <w:pPr>
        <w:pStyle w:val="0DraftNormal"/>
        <w:rPr>
          <w:rFonts w:ascii="Montserrat" w:hAnsi="Montserrat"/>
          <w:sz w:val="24"/>
        </w:rPr>
      </w:pPr>
      <w:r w:rsidRPr="00F75AFA">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864886" w:rsidRPr="00F75AFA" w:rsidRDefault="00864886">
      <w:pPr>
        <w:pStyle w:val="0DraftNormal"/>
        <w:rPr>
          <w:rFonts w:ascii="Montserrat" w:hAnsi="Montserrat"/>
          <w:sz w:val="24"/>
        </w:rPr>
      </w:pPr>
      <w:r w:rsidRPr="00F75AFA">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864886" w:rsidRPr="00F75AFA" w:rsidRDefault="00864886">
      <w:pPr>
        <w:pStyle w:val="0DraftNormal"/>
        <w:rPr>
          <w:rFonts w:ascii="Montserrat" w:hAnsi="Montserrat"/>
          <w:sz w:val="24"/>
        </w:rPr>
      </w:pPr>
      <w:r w:rsidRPr="00F75AFA">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864886" w:rsidRPr="00F75AFA" w:rsidRDefault="00864886">
      <w:pPr>
        <w:pStyle w:val="0DraftNormal"/>
        <w:rPr>
          <w:rFonts w:ascii="Montserrat" w:hAnsi="Montserrat"/>
          <w:sz w:val="24"/>
        </w:rPr>
      </w:pPr>
      <w:r w:rsidRPr="00F75AFA">
        <w:rPr>
          <w:rFonts w:ascii="Montserrat" w:hAnsi="Montserrat"/>
          <w:sz w:val="24"/>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864886" w:rsidRPr="00F75AFA" w:rsidRDefault="00864886">
      <w:pPr>
        <w:pStyle w:val="0DraftNormal"/>
        <w:rPr>
          <w:rFonts w:ascii="Montserrat" w:hAnsi="Montserrat"/>
          <w:sz w:val="24"/>
        </w:rPr>
      </w:pPr>
      <w:r w:rsidRPr="00F75AFA">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864886" w:rsidRPr="00F75AFA" w:rsidRDefault="00864886">
      <w:pPr>
        <w:pStyle w:val="0DraftNormal"/>
        <w:rPr>
          <w:rFonts w:ascii="Montserrat" w:hAnsi="Montserrat"/>
          <w:sz w:val="24"/>
        </w:rPr>
      </w:pPr>
      <w:r w:rsidRPr="00F75AFA">
        <w:rPr>
          <w:rFonts w:ascii="Montserrat" w:hAnsi="Montserrat"/>
          <w:sz w:val="24"/>
        </w:rPr>
        <w:t xml:space="preserve"> </w:t>
      </w:r>
      <w:r w:rsidRPr="00F75AFA">
        <w:rPr>
          <w:rFonts w:ascii="Montserrat" w:hAnsi="Montserrat"/>
          <w:sz w:val="24"/>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864886" w:rsidRPr="00F75AFA" w:rsidRDefault="00864886">
      <w:pPr>
        <w:pStyle w:val="0DraftNormal"/>
        <w:rPr>
          <w:rFonts w:ascii="Montserrat" w:hAnsi="Montserrat"/>
          <w:sz w:val="24"/>
        </w:rPr>
      </w:pPr>
      <w:r w:rsidRPr="00F75AFA">
        <w:rPr>
          <w:rFonts w:ascii="Montserrat" w:hAnsi="Montserrat"/>
          <w:sz w:val="24"/>
        </w:rPr>
        <w:t>Because of Phoenix, all of the people in this group had at least experimented with sexual polymorhpism, trying to learn the trick that had come so naturally to her. Jon was the one to blame for that-him and his sense of humor-and Phoenix had taken the rap.</w:t>
      </w:r>
    </w:p>
    <w:p w:rsidR="00864886" w:rsidRPr="00F75AFA" w:rsidRDefault="00864886">
      <w:pPr>
        <w:pStyle w:val="0DraftNormal"/>
        <w:rPr>
          <w:rFonts w:ascii="Montserrat" w:hAnsi="Montserrat"/>
          <w:sz w:val="24"/>
        </w:rPr>
      </w:pPr>
      <w:r w:rsidRPr="00F75AFA">
        <w:rPr>
          <w:rFonts w:ascii="Montserrat" w:hAnsi="Montserrat"/>
          <w:sz w:val="24"/>
        </w:rPr>
        <w:tab/>
        <w:t xml:space="preserve">Phoenix graduated at the top of her class with enough college credit to earn her degree in the following year, enabling her to apply for an accelerated program in the Academy. </w:t>
      </w:r>
    </w:p>
    <w:p w:rsidR="00864886" w:rsidRPr="00F75AFA" w:rsidRDefault="00864886">
      <w:pPr>
        <w:pStyle w:val="0DraftNormal"/>
        <w:rPr>
          <w:rFonts w:ascii="Montserrat" w:hAnsi="Montserrat"/>
          <w:sz w:val="24"/>
        </w:rPr>
      </w:pPr>
      <w:r w:rsidRPr="00F75AFA">
        <w:rPr>
          <w:rFonts w:ascii="Montserrat" w:hAnsi="Montserrat"/>
          <w:sz w:val="24"/>
        </w:rPr>
        <w:tab/>
        <w:t xml:space="preserve">During a short vacation, immediately prior to entering the Academy, she had an encounter with something not of Earth-and discovered a possible clue to her origins. Her strange adventure split her into a dual existence.  She had barely realized it before she was forced to leave her other self behind on that forbidden island, for her vacation had come to an end. </w:t>
      </w:r>
    </w:p>
    <w:p w:rsidR="00864886" w:rsidRPr="00F75AFA" w:rsidRDefault="00864886">
      <w:pPr>
        <w:pStyle w:val="0DraftNormal"/>
        <w:rPr>
          <w:rFonts w:ascii="Montserrat" w:hAnsi="Montserrat"/>
          <w:sz w:val="24"/>
        </w:rPr>
      </w:pPr>
      <w:r w:rsidRPr="00F75AFA">
        <w:rPr>
          <w:rFonts w:ascii="Montserrat" w:hAnsi="Montserrat"/>
          <w:sz w:val="24"/>
        </w:rPr>
        <w:tab/>
        <w:t xml:space="preserve">Phoenix entered Officer Training at the age of eighteen. During the next few years, at the academy, she discovered an unexpected side effect of that strange event. The male version of herself had become independent, appearing inexplicably in her bed one night, and creating all sorts of trouble for her at school. In confronting the male version of herself, she confronted an alien and intelligent mind. Whatever it was, it had lain dormant within her and now, awakened by the changes she had endured, and presented with an exploitable weakness-her fragile male personna-it was prepared to destroy her to seize her flesh and identity for itself. It took her a while to subdue her nemesis, by which point she had been forced to break too many rules and regulations. Only the fact that the entity had needed a living body and legitimate mind had made it cautious enough for her to cover up the deadly struggle, and disavow their many desparate deeds. Even with that, only her father’s intervention had spared the male and female versions of her from being eliminated. Admitting the truth about her duality was the only way to excuse the only events she could not disavow. They were seperated by the Project, against her father’s firm warning that seperating two expressions of the same person could be harmful to both of them. During her final year in the Academy, his warning finally gained credibility when her augmentation procedure was transferred to him, nearly crippling both of them in the process. </w:t>
      </w:r>
    </w:p>
    <w:p w:rsidR="00864886" w:rsidRPr="00F75AFA" w:rsidRDefault="00864886">
      <w:pPr>
        <w:pStyle w:val="0DraftNormal"/>
        <w:rPr>
          <w:rFonts w:ascii="Montserrat" w:hAnsi="Montserrat"/>
          <w:sz w:val="24"/>
        </w:rPr>
      </w:pPr>
      <w:r w:rsidRPr="00F75AFA">
        <w:rPr>
          <w:rFonts w:ascii="Montserrat" w:hAnsi="Montserrat"/>
          <w:sz w:val="24"/>
        </w:rPr>
        <w:tab/>
        <w:t xml:space="preserve">During her convelescence, following her violent reaction to augmentation, she managed to negotiate for a return to the island retreat. Her intention, initially, had been to look in on her other self and discuss the bizarre manifestation of her male self, who naturally accompanied her. They arrived to confront the astonishing fact that the mate of the dragon that had blooded Phoenix had become her twin’s mentor. Her twin was similarly split. The dragon had been waiting for the return of the other mated set to instruct the four of them in an art that would allow them to merge once more into a single person. The manner in which she had been split had been due to the awakening of a hidden aspect of psionic potential, during her blooding, combined with an innate potential responsible for her ability to resurrect. If she did not learn how to reunite her aspected selves, she could never master the potential that had been awakened in her. When she asked why the dragon had awakened this potential in her in the first place, it answered cryptically, implying that she would need it to act as his agent a matter which had been left unresolved for too long. The other mystery, who her mother was, and hence where she came from, came up again, as they confronted the woman suspended in her strange prison. While the two couples struggled to reunite, they often visited that shrine and contemplated-as the dragon called her- the goddess. All four were troubled by the task they had been set, for the only guidance they really had been given was to trust their natures, explore the limits of their sexuality, and contemplate the mystery of the goddess. It did not seem possible that the secret of achieving unity could possible be derived from such a strange pursuit. Only when it happened did it make any sense, and there was no time left. Phoenix, united at last, was forced to run back to the other island to be picked up for her return to the Academy. </w:t>
      </w:r>
    </w:p>
    <w:p w:rsidR="00864886" w:rsidRPr="00F75AFA" w:rsidRDefault="00864886">
      <w:pPr>
        <w:pStyle w:val="0DraftNormal"/>
        <w:rPr>
          <w:rFonts w:ascii="Montserrat" w:hAnsi="Montserrat"/>
          <w:sz w:val="24"/>
        </w:rPr>
      </w:pPr>
      <w:r w:rsidRPr="00F75AFA">
        <w:rPr>
          <w:rFonts w:ascii="Montserrat" w:hAnsi="Montserrat"/>
          <w:sz w:val="24"/>
        </w:rPr>
        <w:tab/>
        <w:t xml:space="preserve">In spite of the purpose for which she was prepared, she graduated from the academy and found herself assigned to duties in the Home Fleet instead of Advanced Reconnaissance for almost six years. </w:t>
      </w:r>
    </w:p>
    <w:p w:rsidR="00864886" w:rsidRPr="00F75AFA" w:rsidRDefault="00864886">
      <w:pPr>
        <w:pStyle w:val="0DraftNormal"/>
        <w:rPr>
          <w:rFonts w:ascii="Montserrat" w:hAnsi="Montserrat"/>
          <w:sz w:val="24"/>
        </w:rPr>
      </w:pPr>
      <w:r w:rsidRPr="00F75AFA">
        <w:rPr>
          <w:rFonts w:ascii="Montserrat" w:hAnsi="Montserrat"/>
          <w:sz w:val="24"/>
        </w:rPr>
        <w:tab/>
        <w:t xml:space="preserve">She received her first AR assignment shortly after her daughter’s seventh birthday. Her first deployment was a disaster. Her ship encountered one of the strange and hostile aliens, the first to do so in more than a decade. After the first wave of hostile contacts, the policy against attempting to make contact had been instituted, and had since saved a handful of ships. Phoenix, however, had been given firm instructions to probe them psionically, in the event that she was present during a passing encounter with the hostile aliens. Obeying orders, she reached out and made a discovery that shocked her. Before she could relay what she had learned, she was psionically assaulted, and the ship was attacked. Unlike any previous encounter, they were boarded and assaulted one on one. The only casualties were caused by the initial boarding, as compartments were opened to space and violently voided. The aliens made no effort to disguise themselves. They had been human in appearance, and psionics powerful enough to require no artificial protection from the lethal conditions of space. No one noticed that Phoenix had been captured, or that her capture had been assisted by a duplicate of her who appeared and took her place. This duplicate returned to Earth, and attempted to visit a number of important people-individuals with high latent psi ratings. Among her targets were the twin daughters of Phoenix. Phoenix managed to escape from her captors and tried desperately to reach her family before it was too late. She had known, from the moment the aliens had awakened that alien presence within her, that Earth, and her family, were in dire peril. After having to fight her way onto Earth’s surface, and evade the Psi Control Forces, she discovered that her daughter had been taken from her home by her doppelganger-who had used her stolen body to catch Phoenix’s twin-self of guard and dispatch her-and had not been seen or heard from since. Her other daughter was still safe, visiting with her father on Venus. Phoenix made a heroic effort to track the impostor down, arriving in time to witness the brutal final conflict between the sleeper and her daughter. Under the mind raping assault of the impostor, her daughter had called upon her devestating potential. The storm of chaos that resulted had drawn her mother to them, but as she arrived, the impostor slumped to the ground and her daughter simply vanished. The impostor was dead, and as far as anyone else in the world was concerned, so was her daughter. Unless they happened to be able to read the mind of Phoenix, as she reeled under the devestating memory that had finally unfolded within her. This scene was familiar to her. It had played out in her nightmares since she had been seven years old. Even the sight of what could only have been her own dead mother, and the terrible memory of being so terribly assaulted by her. </w:t>
      </w:r>
    </w:p>
    <w:p w:rsidR="00864886" w:rsidRPr="00F75AFA" w:rsidRDefault="00864886">
      <w:pPr>
        <w:pStyle w:val="0DraftNormal"/>
        <w:rPr>
          <w:rFonts w:ascii="Montserrat" w:hAnsi="Montserrat"/>
          <w:sz w:val="24"/>
        </w:rPr>
      </w:pPr>
      <w:r w:rsidRPr="00F75AFA">
        <w:rPr>
          <w:rFonts w:ascii="Montserrat" w:hAnsi="Montserrat"/>
          <w:sz w:val="24"/>
        </w:rPr>
        <w:tab/>
        <w:t xml:space="preserve">A couple of years later, when her other daughter was eleven years old, Phoenix and her daughter were assisting in developing a new class of ships utilizing a more powerful and versitile drive which Phoenix had started to develop in the Academy, and which she had theorized during her one year at the university she had attended prior to entering the Academy. On a test run, her ship encountered the alien menace once more. In spite of orders this time to avoid any form of contact-even psionic-the encounter was a disaster. This time the aliens hailed the ship and demanded the surrender of the ship and all personnel for violation of quarantine. The new ship had been designed to repell conventional and psionic based threats, unfortunately, Phoenix had been outside the ship engaged in a test designed to prove those defenses and had to be abandoned when the ship fled from the aliens in the face of reinforcements. A unique aspect of the rapport between Phoenix and her daughter enabled the Solar Authority to witness what followed. Her daughter, as the sole conduit of the exchanges that followed, was instructed by her mother to edit her reports when it became obvious to her captors that she had been blooded, in effect becoming one of them somehow. Her captors also hinted that her abilities marked her as an alien to their civilization as well as to Earth. To prove it, all they had to do was kill her, her resurrection would be all the proof they needed to justify a purge of Earth. Enough had been learned about this strange and powerful civilization’s definitions of quarantine to make her true and final death a necessity. It was extremely difficult to explain this necessity to her superiors through her daughter-without betraying her secrets, and a haunted suspicion that somehow her executioners were right about her. It took all the discipline she possessed to allow her death, but at the last instant her daughter surprised her. Phoenix tumbled into the shadows of her daughter’s mind as the child refused to let her die. Having disarmed herself, she had no way to resist her daughter’s panic-awakened power. </w:t>
      </w:r>
    </w:p>
    <w:p w:rsidR="00864886" w:rsidRPr="00F75AFA" w:rsidRDefault="00864886">
      <w:pPr>
        <w:pStyle w:val="0DraftNormal"/>
        <w:rPr>
          <w:rFonts w:ascii="Montserrat" w:hAnsi="Montserrat"/>
          <w:sz w:val="24"/>
        </w:rPr>
      </w:pPr>
      <w:r w:rsidRPr="00F75AFA">
        <w:rPr>
          <w:rFonts w:ascii="Montserrat" w:hAnsi="Montserrat"/>
          <w:sz w:val="24"/>
        </w:rPr>
        <w:tab/>
        <w:t xml:space="preserve">Her daughter inherited her nickname. It took a few years for the girl to sort out the strange marriage of her’s and her mother’s minds. In a frightening way, their minds seemed to instinctively bond, and both of them fought desperately to retain their native identities, each striving to protect the other from the terrible hunger in her own mind. They were identical in so many ways that only the difference in their personal experiences made it possible for them to remain distinct from one another. When Phoenix (II) turned seventeen, her ongoing convalescence was brought to an abrupt end. New evidence had appeared indicating that the alien menace fully intended to pursue the imposition of a quarantine on the people of Earth, and quite likely a purge as well. Phoenix was recruited to assist in a hastily assembled, and absolutely vital collonization mission. Her first responsibility was to disclose the threat and the existence of psionics to the general populace to generate support for the ruinously expensive mission. Her mother was set up as the hero and role model for the terrified people of Earth, calmly accepting her own death to insure the future of the human race. Phoenix, more importantly the power she embodied, was set up as the example of what humans could become, and the assurance that humans had the potential to defend and preserve themselves in the face of this extraterrestrial threat. In the course of her revelation tour, she confronted two profound dangers. On one hand, her power inspired a frightening number of people to deify her, and on the other hand, she confronted the legacy of her mother’s first dreadful encounter in the deep. Her mother, and her shipmates, had been invaded by the minds of alien rebels who had in turn infected others, powerful psionic latents, with a bizarre psionic conversion which typically cost a person her body, while freeing the potential of her mind, or imposed on them the exile of possession. History, and the presence of her mother’s mind in hers, convinced them that she was one of them. The Sleepers had known that their masters would come to Earth to enforce their damning quarentine. They had come to fight on the side of humanity. After all, it had been their deliberate dereliction of duty which had allowed humanity to break their quarantine. They had been planning this for thousands of years. Unfortunately, the Sleepers were so overconfident, they refused to allow humans to weaken themselves through the incredible sacrifices of the Exodus. Phoenix was forced to intercede, exposing her ersatz allies to the Solar Authority and urging the two sides to collaborate. If the Sleepers helped in the preparations for Exodus, the cost would be far less devestating, and the Solar Authority could contribute some of its resources to ameliorating the terrible cost of Sleeper conversion. Bodies for the limited number of original Sleepers were engineered, and the displaced minds of converts were aided in finding their proper bodies. With the terrible displacement and disassociation of Sleeper conversion reversed, the Sleepers themselves no longer presented such a terrible internal threat to humanity. </w:t>
      </w:r>
    </w:p>
    <w:p w:rsidR="00864886" w:rsidRPr="00F75AFA" w:rsidRDefault="00864886">
      <w:pPr>
        <w:pStyle w:val="0DraftNormal"/>
        <w:rPr>
          <w:rFonts w:ascii="Montserrat" w:hAnsi="Montserrat"/>
          <w:sz w:val="24"/>
        </w:rPr>
      </w:pPr>
      <w:r w:rsidRPr="00F75AFA">
        <w:rPr>
          <w:rFonts w:ascii="Montserrat" w:hAnsi="Montserrat"/>
          <w:sz w:val="24"/>
        </w:rPr>
        <w:tab/>
        <w:t xml:space="preserve">After the resolution of the Sleeper Crisis, Phoenix retired from public view to assist in the development of the ships which would transport the seeds of Earth to the stars. In spite of the crisis gripping the Earth, the governments of Earth had forced legislation imposing controls and limitation on psionics which the Solar Authority was forced to ratify in assembling the new world government. Combined with the fame, or infamy, of her revelation tour, Phoenix had little choice but to volunteer for the Exodus mission itself. She received warning to do so just in time to escape the terrible controls the new laws imposed on individuals with her level of power. Virtually all of her peers heeded similar warning, and departed the surface of Earth before such limitations could be imposed. Unfortunately, the fear responsible for that legislation had not been limited to legislation. The anti-psionic faction had sympathisers within Mission Exodus itself, who introduced a virus into the control nets of the Exodus ships. The task group Phoenix was assigned to was one that was infected, and became lost in translation. If not for Phoenix’s (and her mother’s) expertise in drive technologies, the psionics assigned to her task group would have killed themselves trying to return the ships to normal space. That certainly had been the intent. Due to the ignorance of the sabateurs, the ships regained the surface in an unknown galaxy. The task group remained together, unable to disperse to their assigned systems in their target sector, and began a mapping survey to determine how to disperse in this new galaxy, such that the colonies would be able to maintain or reestablish contact through the long terraforming phase of settlement. After years of almost fruitless search, Phoenix guided her ships to a planet almost too perfect for human habitation. Too perfect, for it seemed to already be inhabited, and it’s inhabitants were all too human. Her instincts had given the task group its fix in surface space, and her instincts had brought them to Aeryn. Having trusted her instincts, she should not have been surprised when she encountered the first representative of that strange world and was instantly welcomed as one of their own. </w:t>
      </w:r>
    </w:p>
    <w:p w:rsidR="00864886" w:rsidRPr="00F75AFA" w:rsidRDefault="00864886">
      <w:pPr>
        <w:pStyle w:val="0DraftNormal"/>
        <w:rPr>
          <w:rFonts w:ascii="Montserrat" w:hAnsi="Montserrat"/>
          <w:sz w:val="24"/>
        </w:rPr>
      </w:pPr>
      <w:r w:rsidRPr="00F75AFA">
        <w:rPr>
          <w:rFonts w:ascii="Montserrat" w:hAnsi="Montserrat"/>
          <w:sz w:val="24"/>
        </w:rPr>
        <w:tab/>
        <w:t xml:space="preserve">The natives of the two worlds welcomed the lost humans, offering to aid them in completing their mission. Phoenix and her peers in the task group acted as the ambassadors of the human race, and became oriented with the native culture and its psionic based technology. The integration of the two cultures sparked two separate conflicts, one rooted in the anti-psi faction of the task group, one rooted in Phoenix’s discovery and disclosure of the same silent invasion and quarantine of a culture by an alien, and intergalactic, civilization. The hints and clues buried in her mother’s experience had finally been answered by her exposure to avon culture, and the truth had been obvious once she studied the history of the avon race. It was the avon her mother’s captors had hinted as being her true people, a fact proved by her response to the culture and the answers it held to her own personal mysteries. In the midst of war and strife she confronted the mysteries and paradoxes of her mother, and came to the realization that her mother was in fact her twin sister. Under the guidance of new mentors, she was even able to resurrect her mother-sister and together try to understand that bizarre paradox. Unfortunately, her pursuit demanded answers she did not have, and her questions caught the attention of the avon, who interpreted her paradox in a frightening manner. They told her that there was no paradox, for she was the goddess, who had vanished at the time of the awakening of dragons and the emergence of the male and female sexes. Their revelation was as hard on her as hers had been on them. The appearance of her (her mother’s?) old dragon mentor clinched the matter without explaining it fully. </w:t>
      </w:r>
    </w:p>
    <w:p w:rsidR="00864886" w:rsidRPr="00F75AFA" w:rsidRDefault="00864886">
      <w:pPr>
        <w:pStyle w:val="0DraftNormal"/>
        <w:rPr>
          <w:rFonts w:ascii="Montserrat" w:hAnsi="Montserrat"/>
          <w:sz w:val="24"/>
        </w:rPr>
      </w:pPr>
      <w:r w:rsidRPr="00F75AFA">
        <w:rPr>
          <w:rFonts w:ascii="Montserrat" w:hAnsi="Montserrat"/>
          <w:sz w:val="24"/>
        </w:rPr>
        <w:tab/>
        <w:t xml:space="preserve">The twined Phoenix struggled to work out the mystery, discovering that they were technically two generations born at the same time by virtue of a temporal paradox. If they had an origin, it could only be explained by an odd and convoluted use of their native psionic abilities. If they were right, they were incarnations of the Goddess they had seen imprisoned on that island on Earth, and their existence was a consequence of her dreaming her way out of that trap. An answer possible only if avon were right about the nature of existence. Her best chance to explore that question came as a result of an accident. The two had embraced their avon heritage, and accepted also that they were meant to explore it together, but there were taboos they did not understand. Careful to observe, even if they did not understand, the prohibition against a union between their polarized aspects, one evening their schedule was disrupted and their guard was down. They unwittingly embraced and fell victim to a full eclipse. Redefined by the experience, they sought to restore what was torn from their surviving halves only to end up totally redefined, and painfully conscious of the fact that they were in fact embodiments of the Goddess, in avon terms. What had actually happened would not have been possible otherwise. There was only one domain in which the fatal full eclipse could be survived directly, and only one way in which that domain could survive the transformation of it intact. In three aspects, she allowed the truth to be known, but in the two aspects where her daughter selves had been conceived, she resorted to obfuscation.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 xml:space="preserve">Part I 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Phoenix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864886" w:rsidRPr="00F75AFA" w:rsidRDefault="00864886">
      <w:pPr>
        <w:pStyle w:val="0DraftNormal"/>
        <w:rPr>
          <w:rFonts w:ascii="Montserrat" w:hAnsi="Montserrat"/>
          <w:sz w:val="24"/>
        </w:rPr>
      </w:pPr>
      <w:r w:rsidRPr="00F75AFA">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864886" w:rsidRPr="00F75AFA" w:rsidRDefault="00864886">
      <w:pPr>
        <w:pStyle w:val="0DraftNormal"/>
        <w:rPr>
          <w:rFonts w:ascii="Montserrat" w:hAnsi="Montserrat"/>
          <w:sz w:val="24"/>
        </w:rPr>
      </w:pPr>
      <w:r w:rsidRPr="00F75AFA">
        <w:rPr>
          <w:rFonts w:ascii="Montserrat" w:hAnsi="Montserrat"/>
          <w:sz w:val="24"/>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F75AFA">
        <w:rPr>
          <w:rFonts w:ascii="Montserrat" w:hAnsi="Montserrat"/>
          <w:i/>
          <w:iCs/>
          <w:sz w:val="24"/>
        </w:rPr>
        <w:t>dragon.</w:t>
      </w:r>
      <w:r w:rsidRPr="00F75AFA">
        <w:rPr>
          <w:rFonts w:ascii="Montserrat" w:hAnsi="Montserrat"/>
          <w:sz w:val="24"/>
        </w:rPr>
        <w:t xml:space="preserve"> To her horror, it reached out and licked at her thoughts, alerting her to the fact that it was not only a massive and fierce predator, it was </w:t>
      </w:r>
      <w:r w:rsidRPr="00F75AFA">
        <w:rPr>
          <w:rFonts w:ascii="Montserrat" w:hAnsi="Montserrat"/>
          <w:i/>
          <w:iCs/>
          <w:sz w:val="24"/>
        </w:rPr>
        <w:t>psionic.</w:t>
      </w:r>
      <w:r w:rsidRPr="00F75AFA">
        <w:rPr>
          <w:rFonts w:ascii="Montserrat" w:hAnsi="Montserrat"/>
          <w:sz w:val="24"/>
        </w:rPr>
        <w:t xml:space="preserve"> </w:t>
      </w:r>
    </w:p>
    <w:p w:rsidR="00864886" w:rsidRPr="00F75AFA" w:rsidRDefault="00864886">
      <w:pPr>
        <w:pStyle w:val="0DraftNormal"/>
        <w:rPr>
          <w:rFonts w:ascii="Montserrat" w:hAnsi="Montserrat"/>
          <w:sz w:val="24"/>
        </w:rPr>
      </w:pPr>
      <w:r w:rsidRPr="00F75AFA">
        <w:rPr>
          <w:rFonts w:ascii="Montserrat" w:hAnsi="Montserrat"/>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864886" w:rsidRPr="00F75AFA" w:rsidRDefault="00864886">
      <w:pPr>
        <w:pStyle w:val="0DraftNormal"/>
        <w:rPr>
          <w:rFonts w:ascii="Montserrat" w:hAnsi="Montserrat"/>
          <w:sz w:val="24"/>
        </w:rPr>
      </w:pPr>
      <w:r w:rsidRPr="00F75AFA">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864886" w:rsidRPr="00F75AFA" w:rsidRDefault="00864886">
      <w:pPr>
        <w:pStyle w:val="0DraftNormal"/>
        <w:rPr>
          <w:rFonts w:ascii="Montserrat" w:hAnsi="Montserrat"/>
          <w:sz w:val="24"/>
        </w:rPr>
      </w:pPr>
      <w:r w:rsidRPr="00F75AFA">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864886" w:rsidRPr="00F75AFA" w:rsidRDefault="00864886">
      <w:pPr>
        <w:pStyle w:val="0DraftNormal"/>
        <w:rPr>
          <w:rFonts w:ascii="Montserrat" w:hAnsi="Montserrat"/>
          <w:sz w:val="24"/>
        </w:rPr>
      </w:pPr>
      <w:r w:rsidRPr="00F75AFA">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&gt;&gt;&gt;</w:t>
      </w:r>
      <w:r w:rsidRPr="00F75AFA">
        <w:rPr>
          <w:rFonts w:ascii="Montserrat" w:hAnsi="Montserrat"/>
          <w:sz w:val="24"/>
        </w:rPr>
        <w:tab/>
        <w:t>Unrevised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Avatar Project - Coming of Age - Overview</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first group of stories are the coming of age stories, tales from the year Phoenix Promise spent confronting her avon heritage.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first story arc deals with her blooding and the conception of the goddess. The first part of that story concentrates on her introduction to avon culture, leading her into the jaws of a dragon. The consequences of her blooding are manifested in the second part, where she confronts herself in the most striking fashion. The shock of suddenly living right beside herself is compounded by the demands of an overtly sexual rite of passage. The resolution of her strange predicament evokes an answer to the question that led to her blooding. Her sister and brother turned out to be the reincarnation of her mother, so that made her wonder who she was. Was one of the men who had raised her sister and brother really her father? The fact that they were genetically identical to each other and to her-when all of them were female-raised an interesting question. Their genes were clean, so it would have been safe enough for them to breed together,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Her mother, and both of the men who could be her father, had simply appeared out of nowhere before the beginning of the sleeper rebellion and after the opening of the eye of paradox. Avon were parthenogenic, capable of producing natural clones-which was essentially what her sister and brother were. The mechanism which accounted for their existence utilized the phoenix potential, but using the dragon potential, an altogether different kind of reincarnation was possible. Was she really a soul reincarnated through the use of her mother’s other gift? The answer to her questions is not voiced. It reveals itself to her as she is reunited with her other self. Her efforts to understand the avon perspective on the mind, and its role in the expression of physical and spiritual characteristics in the weave of space and time lead to an epiphany during her struggle to weave her two selves back together. The idea of the goddess suddenly focuses into realization, she grasps the truth of the concept and with her mind naked to the possability she actually conceives of the goddess. She finds herself in a dialogue with her-her conscience, or super consciousness, she tells herself-goddess. The goddess informs her that she has conceived a child-the goddess herself, incarnate-and urges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second story deals with her induction into avon nobility and the expression of her male and avon potential. In the wake of achieving union, the emergence of her male aspect was provoked by the teachings and philosophy of her people. She had demonstrated the possession of phoenix and dragon potential. Among her people, still adapting to their catalytic awakening to dragon potential, and the inclusion of the bisexual umon-or human-biology which served as the medium for the transformation of the avon race, she faced a critical rite of passage. Having been born “human” she had been cut off from her avon heritage, from which her phoenix potential derived. The rites of passage would awaken that heritage, and allow her to manifest her avon form-identical to her human form in every regard save for sex. Avon had evolved independantly and using a different reproductive strategy, but on a genetic level were identical to humans-particularily human females, with whom they shared X chromosome entirely. The difference was in the male reproductive function and organic structures. The human male was a separate entity, while avon possessed a single sex, and a single reproductive phenotype, which produced and segregated male and female gamates within the same reproductive system. An avon was a female who could father children as well as any human male. A human father produced a human child, and an avon father produced an avon child, regardless of what race the mother belonged to. Without a single violent act, men were erasing the avon race from existence, transferring the unique psionic potential of the avon race to the human race. It was her obligation to help preserve the unique racial heritage of her people from total submersion. Having been something of a tomboy, she had little difficulty expressing her male side mentally and spiritually, but her physical manifestations were always originally expressed as female. It took about a year to develop the ability to lock herself into male form when expressing herself as male, and understand why she had this difficulty. Her twin sister and brother, she discovered earlier, were born compliments to each other, and he had experienced the same difficulty as a child. Phoenix Passion’s compliment was the perfect mentor for Phoenix Promise’s compliment.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third story deals with the emergence of her nemesis, a sleeper in possession of her sister and brother. </w:t>
      </w:r>
    </w:p>
    <w:p w:rsidR="00864886" w:rsidRPr="00F75AFA" w:rsidRDefault="00864886">
      <w:pPr>
        <w:pStyle w:val="0DraftNormal"/>
        <w:rPr>
          <w:rFonts w:ascii="Montserrat" w:hAnsi="Montserrat"/>
          <w:sz w:val="24"/>
        </w:rPr>
      </w:pPr>
      <w:r w:rsidRPr="00F75AFA">
        <w:rPr>
          <w:rFonts w:ascii="Montserrat" w:hAnsi="Montserrat"/>
          <w:sz w:val="24"/>
        </w:rPr>
        <w:tab/>
        <w:t xml:space="preserve">By the end of her year on Oasis, Phoenix Promise’s compliment had firm enough control over himself that the two were able to unite as compliments, and thus conceived of themselves. Through this conception, Phoenix Promise became impregnated by a seed of rebirth.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The Avatar Project - Coming of Age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864886" w:rsidRPr="00F75AFA" w:rsidRDefault="00864886">
      <w:pPr>
        <w:pStyle w:val="0DraftNormal"/>
        <w:rPr>
          <w:rFonts w:ascii="Montserrat" w:hAnsi="Montserrat"/>
          <w:sz w:val="24"/>
        </w:rPr>
      </w:pPr>
      <w:r w:rsidRPr="00F75AFA">
        <w:rPr>
          <w:rFonts w:ascii="Montserrat" w:hAnsi="Montserrat"/>
          <w:sz w:val="24"/>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864886" w:rsidRPr="00F75AFA" w:rsidRDefault="00864886">
      <w:pPr>
        <w:pStyle w:val="0DraftNormal"/>
        <w:rPr>
          <w:rFonts w:ascii="Montserrat" w:hAnsi="Montserrat"/>
          <w:sz w:val="24"/>
        </w:rPr>
      </w:pPr>
      <w:r w:rsidRPr="00F75AFA">
        <w:rPr>
          <w:rFonts w:ascii="Montserrat" w:hAnsi="Montserrat"/>
          <w:sz w:val="24"/>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864886" w:rsidRPr="00F75AFA" w:rsidRDefault="00864886">
      <w:pPr>
        <w:pStyle w:val="0DraftNormal"/>
        <w:rPr>
          <w:rFonts w:ascii="Montserrat" w:hAnsi="Montserrat"/>
          <w:sz w:val="24"/>
        </w:rPr>
      </w:pPr>
      <w:r w:rsidRPr="00F75AFA">
        <w:rPr>
          <w:rFonts w:ascii="Montserrat" w:hAnsi="Montserrat"/>
          <w:sz w:val="24"/>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864886" w:rsidRPr="00F75AFA" w:rsidRDefault="00864886">
      <w:pPr>
        <w:pStyle w:val="0DraftNormal"/>
        <w:rPr>
          <w:rFonts w:ascii="Montserrat" w:hAnsi="Montserrat"/>
          <w:sz w:val="24"/>
        </w:rPr>
      </w:pPr>
      <w:r w:rsidRPr="00F75AFA">
        <w:rPr>
          <w:rFonts w:ascii="Montserrat" w:hAnsi="Montserrat"/>
          <w:sz w:val="24"/>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864886" w:rsidRPr="00F75AFA" w:rsidRDefault="00864886">
      <w:pPr>
        <w:pStyle w:val="0DraftNormal"/>
        <w:rPr>
          <w:rFonts w:ascii="Montserrat" w:hAnsi="Montserrat"/>
          <w:sz w:val="24"/>
        </w:rPr>
      </w:pPr>
      <w:r w:rsidRPr="00F75AFA">
        <w:rPr>
          <w:rFonts w:ascii="Montserrat" w:hAnsi="Montserrat"/>
          <w:sz w:val="24"/>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864886" w:rsidRPr="00F75AFA" w:rsidRDefault="00864886">
      <w:pPr>
        <w:pStyle w:val="0DraftNormal"/>
        <w:rPr>
          <w:rFonts w:ascii="Montserrat" w:hAnsi="Montserrat"/>
          <w:sz w:val="24"/>
        </w:rPr>
      </w:pPr>
      <w:r w:rsidRPr="00F75AFA">
        <w:rPr>
          <w:rFonts w:ascii="Montserrat" w:hAnsi="Montserrat"/>
          <w:sz w:val="24"/>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p>
    <w:p w:rsidR="00864886" w:rsidRPr="00F75AFA" w:rsidRDefault="00864886">
      <w:pPr>
        <w:pStyle w:val="0DraftNormal"/>
        <w:rPr>
          <w:rFonts w:ascii="Montserrat" w:hAnsi="Montserrat"/>
          <w:sz w:val="24"/>
        </w:rPr>
      </w:pPr>
      <w:r w:rsidRPr="00F75AFA">
        <w:rPr>
          <w:rFonts w:ascii="Montserrat" w:hAnsi="Montserrat"/>
          <w:sz w:val="24"/>
        </w:rPr>
        <w:br w:type="page"/>
        <w:t>Athenasia, Anastasia &amp; Alexander - Coming of Age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07</w:t>
      </w:r>
      <w:r w:rsidRPr="00F75AFA">
        <w:rPr>
          <w:rFonts w:ascii="Montserrat" w:hAnsi="Montserrat"/>
          <w:sz w:val="24"/>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08</w:t>
      </w:r>
      <w:r w:rsidRPr="00F75AFA">
        <w:rPr>
          <w:rFonts w:ascii="Montserrat" w:hAnsi="Montserrat"/>
          <w:sz w:val="24"/>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09</w:t>
      </w:r>
      <w:r w:rsidRPr="00F75AFA">
        <w:rPr>
          <w:rFonts w:ascii="Montserrat" w:hAnsi="Montserrat"/>
          <w:sz w:val="24"/>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10</w:t>
      </w:r>
      <w:r w:rsidRPr="00F75AFA">
        <w:rPr>
          <w:rFonts w:ascii="Montserrat" w:hAnsi="Montserrat"/>
          <w:sz w:val="24"/>
        </w:rPr>
        <w:tab/>
        <w:t xml:space="preserve">Fifth Grade. Athenasia was kidnapped by a small group of opportunists after they observed her using her powers in one of her secluded retreats.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Fifth Grade. Alex was caught in his female form by a child molester. The experience was so traumatic he totally suppressed his female side, fearing its vulnerability.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11</w:t>
      </w:r>
      <w:r w:rsidRPr="00F75AFA">
        <w:rPr>
          <w:rFonts w:ascii="Montserrat" w:hAnsi="Montserrat"/>
          <w:sz w:val="24"/>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Sixth Grade. Denied the expression of his female half, Alex began studying gymnastics as a boy and added a whole slew of athletic pursuits to his regular martial arts training to protect his growing macho image.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12</w:t>
      </w:r>
      <w:r w:rsidRPr="00F75AFA">
        <w:rPr>
          <w:rFonts w:ascii="Montserrat" w:hAnsi="Montserrat"/>
          <w:sz w:val="24"/>
        </w:rPr>
        <w:tab/>
        <w:t xml:space="preserve">Seventh Grade.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13</w:t>
      </w:r>
      <w:r w:rsidRPr="00F75AFA">
        <w:rPr>
          <w:rFonts w:ascii="Montserrat" w:hAnsi="Montserrat"/>
          <w:sz w:val="24"/>
        </w:rPr>
        <w:tab/>
        <w:t xml:space="preserve"> Eighth Grade.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14</w:t>
      </w:r>
      <w:r w:rsidRPr="00F75AFA">
        <w:rPr>
          <w:rFonts w:ascii="Montserrat" w:hAnsi="Montserrat"/>
          <w:sz w:val="24"/>
        </w:rPr>
        <w:tab/>
        <w:t xml:space="preserve">Ninth Grade, Freshman Year. Athenasia and Anastasia move to California with their family.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15</w:t>
      </w:r>
      <w:r w:rsidRPr="00F75AFA">
        <w:rPr>
          <w:rFonts w:ascii="Montserrat" w:hAnsi="Montserrat"/>
          <w:sz w:val="24"/>
        </w:rPr>
        <w:tab/>
        <w:t xml:space="preserve">Tenth Grade, Sophmore Year.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16</w:t>
      </w:r>
      <w:r w:rsidRPr="00F75AFA">
        <w:rPr>
          <w:rFonts w:ascii="Montserrat" w:hAnsi="Montserrat"/>
          <w:sz w:val="24"/>
        </w:rPr>
        <w:tab/>
      </w:r>
      <w:r w:rsidRPr="00F75AFA">
        <w:rPr>
          <w:rFonts w:ascii="Montserrat" w:hAnsi="Montserrat"/>
          <w:caps/>
          <w:sz w:val="24"/>
        </w:rPr>
        <w:t>E</w:t>
      </w:r>
      <w:r w:rsidRPr="00F75AFA">
        <w:rPr>
          <w:rFonts w:ascii="Montserrat" w:hAnsi="Montserrat"/>
          <w:sz w:val="24"/>
        </w:rPr>
        <w:t xml:space="preserv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E</w:t>
      </w:r>
      <w:r w:rsidRPr="00F75AFA">
        <w:rPr>
          <w:rFonts w:ascii="Montserrat" w:hAnsi="Montserrat"/>
          <w:sz w:val="24"/>
        </w:rPr>
        <w:t xml:space="preserv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864886" w:rsidRPr="00F75AFA" w:rsidRDefault="00864886">
      <w:pPr>
        <w:pStyle w:val="0DraftNormal"/>
        <w:rPr>
          <w:rFonts w:ascii="Montserrat" w:hAnsi="Montserrat"/>
          <w:sz w:val="24"/>
        </w:rPr>
      </w:pPr>
      <w:r w:rsidRPr="00F75AFA">
        <w:rPr>
          <w:rFonts w:ascii="Montserrat" w:hAnsi="Montserrat"/>
          <w:sz w:val="24"/>
        </w:rPr>
        <w:tab/>
      </w:r>
    </w:p>
    <w:p w:rsidR="00864886" w:rsidRPr="00F75AFA" w:rsidRDefault="00864886">
      <w:pPr>
        <w:pStyle w:val="0DraftNormal"/>
        <w:rPr>
          <w:rFonts w:ascii="Montserrat" w:hAnsi="Montserrat"/>
          <w:sz w:val="24"/>
        </w:rPr>
      </w:pPr>
      <w:r w:rsidRPr="00F75AFA">
        <w:rPr>
          <w:rFonts w:ascii="Montserrat" w:hAnsi="Montserrat"/>
          <w:sz w:val="24"/>
        </w:rPr>
        <w:t>17</w:t>
      </w:r>
      <w:r w:rsidRPr="00F75AFA">
        <w:rPr>
          <w:rFonts w:ascii="Montserrat" w:hAnsi="Montserrat"/>
          <w:sz w:val="24"/>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18</w:t>
      </w:r>
      <w:r w:rsidRPr="00F75AFA">
        <w:rPr>
          <w:rFonts w:ascii="Montserrat" w:hAnsi="Montserrat"/>
          <w:sz w:val="24"/>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Anastasia and Alexander became part of a covert action team, for the apprenticeship phase of their training.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19</w:t>
      </w:r>
      <w:r w:rsidRPr="00F75AFA">
        <w:rPr>
          <w:rFonts w:ascii="Montserrat" w:hAnsi="Montserrat"/>
          <w:sz w:val="24"/>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Athena’s death was felt even as far away as Oasis. Athenasia was required to assume her mother’s mantle, and as a young nobel was played as a pawn in the intrigues of court.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20</w:t>
      </w:r>
      <w:r w:rsidRPr="00F75AFA">
        <w:rPr>
          <w:rFonts w:ascii="Montserrat" w:hAnsi="Montserrat"/>
          <w:sz w:val="24"/>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Following her violent reply to an attempted rape, Athenasia was stripped of her name and driven into exile where she confronted an enemy on the most intimate territory.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21</w:t>
      </w:r>
      <w:r w:rsidRPr="00F75AFA">
        <w:rPr>
          <w:rFonts w:ascii="Montserrat" w:hAnsi="Montserrat"/>
          <w:sz w:val="24"/>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22</w:t>
      </w:r>
      <w:r w:rsidRPr="00F75AFA">
        <w:rPr>
          <w:rFonts w:ascii="Montserrat" w:hAnsi="Montserrat"/>
          <w:sz w:val="24"/>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23</w:t>
      </w:r>
      <w:r w:rsidRPr="00F75AFA">
        <w:rPr>
          <w:rFonts w:ascii="Montserrat" w:hAnsi="Montserrat"/>
          <w:sz w:val="24"/>
        </w:rPr>
        <w:tab/>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24</w:t>
      </w:r>
      <w:r w:rsidRPr="00F75AFA">
        <w:rPr>
          <w:rFonts w:ascii="Montserrat" w:hAnsi="Montserrat"/>
          <w:sz w:val="24"/>
        </w:rPr>
        <w:tab/>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25</w:t>
      </w:r>
      <w:r w:rsidRPr="00F75AFA">
        <w:rPr>
          <w:rFonts w:ascii="Montserrat" w:hAnsi="Montserrat"/>
          <w:sz w:val="24"/>
        </w:rPr>
        <w:tab/>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26</w:t>
      </w:r>
      <w:r w:rsidRPr="00F75AFA">
        <w:rPr>
          <w:rFonts w:ascii="Montserrat" w:hAnsi="Montserrat"/>
          <w:sz w:val="24"/>
        </w:rPr>
        <w:tab/>
        <w:t xml:space="preserve">Anastasia finally confronted the ghost of her mother and embraced her memory.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27</w:t>
      </w:r>
      <w:r w:rsidRPr="00F75AFA">
        <w:rPr>
          <w:rFonts w:ascii="Montserrat" w:hAnsi="Montserrat"/>
          <w:sz w:val="24"/>
        </w:rPr>
        <w:tab/>
        <w:t xml:space="preserve">Anastasia confronted Athenasia and told her the truth about who and what she was. Faced with the paradox, there was really no choice for her but to step through the Eye of Paradox and into the past.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t xml:space="preserve">AVATARS \SEX &amp; DEATH </w:t>
      </w:r>
    </w:p>
    <w:p w:rsidR="00864886" w:rsidRPr="00F75AFA" w:rsidRDefault="00864886">
      <w:pPr>
        <w:pStyle w:val="0DraftNormal"/>
        <w:rPr>
          <w:rFonts w:ascii="Montserrat" w:hAnsi="Montserrat"/>
          <w:sz w:val="24"/>
        </w:rPr>
      </w:pPr>
      <w:r w:rsidRPr="00F75AFA">
        <w:rPr>
          <w:rFonts w:ascii="Montserrat" w:hAnsi="Montserrat"/>
          <w:sz w:val="24"/>
        </w:rPr>
        <w:t xml:space="preserve">Book I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Death of a body, ascent of a mind. </w:t>
      </w:r>
    </w:p>
    <w:p w:rsidR="00864886" w:rsidRPr="00F75AFA" w:rsidRDefault="00864886">
      <w:pPr>
        <w:pStyle w:val="0DraftNormal"/>
        <w:rPr>
          <w:rFonts w:ascii="Montserrat" w:hAnsi="Montserrat"/>
          <w:sz w:val="24"/>
        </w:rPr>
      </w:pPr>
      <w:r w:rsidRPr="00F75AFA">
        <w:rPr>
          <w:rFonts w:ascii="Montserrat" w:hAnsi="Montserrat"/>
          <w:sz w:val="24"/>
        </w:rPr>
        <w:t xml:space="preserve">Possession, conversion, temporal dislocation, adoption. </w:t>
      </w:r>
    </w:p>
    <w:p w:rsidR="00864886" w:rsidRPr="00F75AFA" w:rsidRDefault="00864886">
      <w:pPr>
        <w:pStyle w:val="0DraftNormal"/>
        <w:rPr>
          <w:rFonts w:ascii="Montserrat" w:hAnsi="Montserrat"/>
          <w:strike/>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appeared out of nowhere, awakening from a nightmare with a mind as naked as her body. She was identified as a daughter, and twin sister who had been reported missing some time ago. Not entirely true, however, her appearance solved a problem for that family. The young boy the family had adopted from a deceased relative was in fact the missing daughter and twin, who had developed an astonishing ability to resolve an identity conflict within himself. </w:t>
      </w:r>
    </w:p>
    <w:p w:rsidR="00864886" w:rsidRPr="00F75AFA" w:rsidRDefault="00864886">
      <w:pPr>
        <w:pStyle w:val="0DraftNormal"/>
        <w:rPr>
          <w:rFonts w:ascii="Montserrat" w:hAnsi="Montserrat"/>
          <w:sz w:val="24"/>
        </w:rPr>
      </w:pPr>
      <w:r w:rsidRPr="00F75AFA">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Abduction, molestation, death and resurrection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864886" w:rsidRPr="00F75AFA" w:rsidRDefault="00864886">
      <w:pPr>
        <w:pStyle w:val="0DraftNormal"/>
        <w:rPr>
          <w:rFonts w:ascii="Montserrat" w:hAnsi="Montserrat"/>
          <w:sz w:val="24"/>
        </w:rPr>
      </w:pPr>
      <w:r w:rsidRPr="00F75AFA">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864886" w:rsidRPr="00F75AFA" w:rsidRDefault="00864886">
      <w:pPr>
        <w:pStyle w:val="0DraftNormal"/>
        <w:rPr>
          <w:rFonts w:ascii="Montserrat" w:hAnsi="Montserrat"/>
          <w:sz w:val="24"/>
        </w:rPr>
      </w:pPr>
      <w:r w:rsidRPr="00F75AFA">
        <w:rPr>
          <w:rFonts w:ascii="Montserrat" w:hAnsi="Montserrat"/>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simply because of the circumstances which kindled it. Her family recognized her turmoil, and helped her embrace her premature sexuality, encouraging her to express herself in safe ways that would keep her healthy and sane.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Psi, conversions and exploration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864886" w:rsidRPr="00F75AFA" w:rsidRDefault="00864886">
      <w:pPr>
        <w:pStyle w:val="0DraftNormal"/>
        <w:rPr>
          <w:rFonts w:ascii="Montserrat" w:hAnsi="Montserrat"/>
          <w:sz w:val="24"/>
        </w:rPr>
      </w:pPr>
      <w:r w:rsidRPr="00F75AFA">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864886" w:rsidRPr="00F75AFA" w:rsidRDefault="00864886">
      <w:pPr>
        <w:pStyle w:val="0DraftNormal"/>
        <w:rPr>
          <w:rFonts w:ascii="Montserrat" w:hAnsi="Montserrat"/>
          <w:sz w:val="24"/>
        </w:rPr>
      </w:pPr>
      <w:r w:rsidRPr="00F75AFA">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864886" w:rsidRPr="00F75AFA" w:rsidRDefault="00864886">
      <w:pPr>
        <w:pStyle w:val="0DraftNormal"/>
        <w:rPr>
          <w:rFonts w:ascii="Montserrat" w:hAnsi="Montserrat"/>
          <w:sz w:val="24"/>
        </w:rPr>
      </w:pPr>
      <w:r w:rsidRPr="00F75AFA">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Psi, conversions and exploration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864886" w:rsidRPr="00F75AFA" w:rsidRDefault="00864886">
      <w:pPr>
        <w:pStyle w:val="0DraftNormal"/>
        <w:rPr>
          <w:rFonts w:ascii="Montserrat" w:hAnsi="Montserrat"/>
          <w:sz w:val="24"/>
        </w:rPr>
      </w:pPr>
      <w:r w:rsidRPr="00F75AFA">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864886" w:rsidRPr="00F75AFA" w:rsidRDefault="00864886">
      <w:pPr>
        <w:pStyle w:val="0DraftNormal"/>
        <w:rPr>
          <w:rFonts w:ascii="Montserrat" w:hAnsi="Montserrat"/>
          <w:sz w:val="24"/>
        </w:rPr>
      </w:pPr>
      <w:r w:rsidRPr="00F75AFA">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864886" w:rsidRPr="00F75AFA" w:rsidRDefault="00864886">
      <w:pPr>
        <w:pStyle w:val="0DraftNormal"/>
        <w:rPr>
          <w:rFonts w:ascii="Montserrat" w:hAnsi="Montserrat"/>
          <w:sz w:val="24"/>
        </w:rPr>
      </w:pPr>
      <w:r w:rsidRPr="00F75AFA">
        <w:rPr>
          <w:rFonts w:ascii="Montserrat" w:hAnsi="Montserrat"/>
          <w:sz w:val="24"/>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864886" w:rsidRPr="00F75AFA" w:rsidRDefault="00864886">
      <w:pPr>
        <w:pStyle w:val="0DraftNormal"/>
        <w:rPr>
          <w:rFonts w:ascii="Montserrat" w:hAnsi="Montserrat"/>
          <w:sz w:val="24"/>
        </w:rPr>
      </w:pPr>
      <w:r w:rsidRPr="00F75AFA">
        <w:rPr>
          <w:rFonts w:ascii="Montserrat" w:hAnsi="Montserrat"/>
          <w:sz w:val="24"/>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Psi, conversions and exploration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864886" w:rsidRPr="00F75AFA" w:rsidRDefault="00864886">
      <w:pPr>
        <w:pStyle w:val="0DraftNormal"/>
        <w:rPr>
          <w:rFonts w:ascii="Montserrat" w:hAnsi="Montserrat"/>
          <w:sz w:val="24"/>
        </w:rPr>
      </w:pPr>
      <w:r w:rsidRPr="00F75AFA">
        <w:rPr>
          <w:rFonts w:ascii="Montserrat" w:hAnsi="Montserrat"/>
          <w:sz w:val="24"/>
        </w:rPr>
        <w:tab/>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 </w:t>
      </w:r>
    </w:p>
    <w:p w:rsidR="00864886" w:rsidRPr="00F75AFA" w:rsidRDefault="00864886">
      <w:pPr>
        <w:pStyle w:val="0DraftNormal"/>
        <w:rPr>
          <w:rFonts w:ascii="Montserrat" w:hAnsi="Montserrat"/>
          <w:sz w:val="24"/>
        </w:rPr>
      </w:pPr>
      <w:r w:rsidRPr="00F75AFA">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864886" w:rsidRPr="00F75AFA" w:rsidRDefault="00864886">
      <w:pPr>
        <w:pStyle w:val="0DraftNormal"/>
        <w:rPr>
          <w:rFonts w:ascii="Montserrat" w:hAnsi="Montserrat"/>
          <w:sz w:val="24"/>
        </w:rPr>
      </w:pPr>
      <w:r w:rsidRPr="00F75AFA">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864886" w:rsidRPr="00F75AFA" w:rsidRDefault="00864886">
      <w:pPr>
        <w:pStyle w:val="0DraftNormal"/>
        <w:rPr>
          <w:rFonts w:ascii="Montserrat" w:hAnsi="Montserrat"/>
          <w:sz w:val="24"/>
        </w:rPr>
      </w:pPr>
      <w:r w:rsidRPr="00F75AFA">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864886" w:rsidRPr="00F75AFA" w:rsidRDefault="00864886">
      <w:pPr>
        <w:pStyle w:val="0DraftNormal"/>
        <w:rPr>
          <w:rFonts w:ascii="Montserrat" w:hAnsi="Montserrat"/>
          <w:sz w:val="24"/>
        </w:rPr>
      </w:pPr>
      <w:r w:rsidRPr="00F75AFA">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864886" w:rsidRPr="00F75AFA" w:rsidRDefault="00864886">
      <w:pPr>
        <w:pStyle w:val="0DraftNormal"/>
        <w:rPr>
          <w:rFonts w:ascii="Montserrat" w:hAnsi="Montserrat"/>
          <w:sz w:val="24"/>
        </w:rPr>
      </w:pPr>
      <w:r w:rsidRPr="00F75AFA">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864886" w:rsidRPr="00F75AFA" w:rsidRDefault="00864886">
      <w:pPr>
        <w:pStyle w:val="0DraftNormal"/>
        <w:rPr>
          <w:rFonts w:ascii="Montserrat" w:hAnsi="Montserrat"/>
          <w:sz w:val="24"/>
        </w:rPr>
      </w:pPr>
      <w:r w:rsidRPr="00F75AFA">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864886" w:rsidRPr="00F75AFA" w:rsidRDefault="00864886">
      <w:pPr>
        <w:pStyle w:val="0DraftNormal"/>
        <w:rPr>
          <w:rFonts w:ascii="Montserrat" w:hAnsi="Montserrat"/>
          <w:sz w:val="24"/>
        </w:rPr>
      </w:pPr>
      <w:r w:rsidRPr="00F75AFA">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864886" w:rsidRPr="00F75AFA" w:rsidRDefault="00864886">
      <w:pPr>
        <w:pStyle w:val="0DraftNormal"/>
        <w:rPr>
          <w:rFonts w:ascii="Montserrat" w:hAnsi="Montserrat"/>
          <w:sz w:val="24"/>
        </w:rPr>
      </w:pPr>
      <w:r w:rsidRPr="00F75AFA">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864886" w:rsidRPr="00F75AFA" w:rsidRDefault="00864886">
      <w:pPr>
        <w:pStyle w:val="0DraftNormal"/>
        <w:rPr>
          <w:rFonts w:ascii="Montserrat" w:hAnsi="Montserrat"/>
          <w:sz w:val="24"/>
        </w:rPr>
      </w:pPr>
      <w:r w:rsidRPr="00F75AFA">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Sex, conversions and exploration, split manifestation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864886" w:rsidRPr="00F75AFA" w:rsidRDefault="00864886">
      <w:pPr>
        <w:pStyle w:val="0DraftNormal"/>
        <w:rPr>
          <w:rFonts w:ascii="Montserrat" w:hAnsi="Montserrat"/>
          <w:sz w:val="24"/>
        </w:rPr>
      </w:pPr>
      <w:r w:rsidRPr="00F75AFA">
        <w:rPr>
          <w:rFonts w:ascii="Montserrat" w:hAnsi="Montserrat"/>
          <w:sz w:val="24"/>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864886" w:rsidRPr="00F75AFA" w:rsidRDefault="00864886">
      <w:pPr>
        <w:pStyle w:val="0DraftNormal"/>
        <w:rPr>
          <w:rFonts w:ascii="Montserrat" w:hAnsi="Montserrat"/>
          <w:sz w:val="24"/>
        </w:rPr>
      </w:pPr>
      <w:r w:rsidRPr="00F75AFA">
        <w:rPr>
          <w:rFonts w:ascii="Montserrat" w:hAnsi="Montserrat"/>
          <w:sz w:val="24"/>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864886" w:rsidRPr="00F75AFA" w:rsidRDefault="00864886">
      <w:pPr>
        <w:pStyle w:val="0DraftNormal"/>
        <w:rPr>
          <w:rFonts w:ascii="Montserrat" w:hAnsi="Montserrat"/>
          <w:sz w:val="24"/>
        </w:rPr>
      </w:pPr>
      <w:r w:rsidRPr="00F75AFA">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864886" w:rsidRPr="00F75AFA" w:rsidRDefault="00864886">
      <w:pPr>
        <w:pStyle w:val="0DraftNormal"/>
        <w:rPr>
          <w:rFonts w:ascii="Montserrat" w:hAnsi="Montserrat"/>
          <w:sz w:val="24"/>
        </w:rPr>
      </w:pPr>
      <w:r w:rsidRPr="00F75AFA">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864886" w:rsidRPr="00F75AFA" w:rsidRDefault="00864886">
      <w:pPr>
        <w:pStyle w:val="0DraftNormal"/>
        <w:rPr>
          <w:rFonts w:ascii="Montserrat" w:hAnsi="Montserrat"/>
          <w:sz w:val="24"/>
        </w:rPr>
      </w:pPr>
      <w:r w:rsidRPr="00F75AFA">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864886" w:rsidRPr="00F75AFA" w:rsidRDefault="00864886">
      <w:pPr>
        <w:pStyle w:val="0DraftNormal"/>
        <w:rPr>
          <w:rFonts w:ascii="Montserrat" w:hAnsi="Montserrat"/>
          <w:sz w:val="24"/>
        </w:rPr>
      </w:pPr>
      <w:r w:rsidRPr="00F75AFA">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864886" w:rsidRPr="00F75AFA" w:rsidRDefault="00864886">
      <w:pPr>
        <w:pStyle w:val="0DraftNormal"/>
        <w:rPr>
          <w:rFonts w:ascii="Montserrat" w:hAnsi="Montserrat"/>
          <w:sz w:val="24"/>
        </w:rPr>
      </w:pPr>
      <w:r w:rsidRPr="00F75AFA">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864886" w:rsidRPr="00F75AFA" w:rsidRDefault="00864886">
      <w:pPr>
        <w:pStyle w:val="0DraftNormal"/>
        <w:rPr>
          <w:rFonts w:ascii="Montserrat" w:hAnsi="Montserrat"/>
          <w:sz w:val="24"/>
        </w:rPr>
      </w:pPr>
      <w:r w:rsidRPr="00F75AFA">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864886" w:rsidRPr="00F75AFA" w:rsidRDefault="00864886">
      <w:pPr>
        <w:pStyle w:val="0DraftNormal"/>
        <w:rPr>
          <w:rFonts w:ascii="Montserrat" w:hAnsi="Montserrat"/>
          <w:sz w:val="24"/>
        </w:rPr>
      </w:pPr>
      <w:r w:rsidRPr="00F75AFA">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864886" w:rsidRPr="00F75AFA" w:rsidRDefault="00864886">
      <w:pPr>
        <w:pStyle w:val="0DraftNormal"/>
        <w:rPr>
          <w:rFonts w:ascii="Montserrat" w:hAnsi="Montserrat"/>
          <w:sz w:val="24"/>
        </w:rPr>
      </w:pPr>
      <w:r w:rsidRPr="00F75AFA">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864886" w:rsidRPr="00F75AFA" w:rsidRDefault="00864886">
      <w:pPr>
        <w:pStyle w:val="0DraftNormal"/>
        <w:rPr>
          <w:rFonts w:ascii="Montserrat" w:hAnsi="Montserrat"/>
          <w:sz w:val="24"/>
        </w:rPr>
      </w:pPr>
      <w:r w:rsidRPr="00F75AFA">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864886" w:rsidRPr="00F75AFA" w:rsidRDefault="00864886">
      <w:pPr>
        <w:pStyle w:val="0DraftNormal"/>
        <w:rPr>
          <w:rFonts w:ascii="Montserrat" w:hAnsi="Montserrat"/>
          <w:sz w:val="24"/>
        </w:rPr>
      </w:pPr>
      <w:r w:rsidRPr="00F75AFA">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864886" w:rsidRPr="00F75AFA" w:rsidRDefault="00864886">
      <w:pPr>
        <w:pStyle w:val="0DraftNormal"/>
        <w:rPr>
          <w:rFonts w:ascii="Montserrat" w:hAnsi="Montserrat"/>
          <w:sz w:val="24"/>
        </w:rPr>
      </w:pPr>
      <w:r w:rsidRPr="00F75AFA">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szCs w:val="14"/>
        </w:rPr>
        <w:t>AVATARS \SEX &amp; DEATH</w:t>
      </w:r>
    </w:p>
    <w:p w:rsidR="00864886" w:rsidRPr="00F75AFA" w:rsidRDefault="00864886">
      <w:pPr>
        <w:pStyle w:val="0DraftNormal"/>
        <w:rPr>
          <w:rFonts w:ascii="Montserrat" w:hAnsi="Montserrat"/>
          <w:sz w:val="24"/>
        </w:rPr>
      </w:pPr>
      <w:r w:rsidRPr="00F75AFA">
        <w:rPr>
          <w:rFonts w:ascii="Montserrat" w:hAnsi="Montserrat"/>
          <w:sz w:val="24"/>
        </w:rPr>
        <w:t>Book II</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Graduation, the eve of union, vacation.</w:t>
      </w:r>
    </w:p>
    <w:p w:rsidR="00864886" w:rsidRPr="00F75AFA" w:rsidRDefault="00864886">
      <w:pPr>
        <w:pStyle w:val="0DraftNormal"/>
        <w:rPr>
          <w:rFonts w:ascii="Montserrat" w:hAnsi="Montserrat"/>
          <w:sz w:val="24"/>
        </w:rPr>
      </w:pPr>
      <w:r w:rsidRPr="00F75AFA">
        <w:rPr>
          <w:rFonts w:ascii="Montserrat" w:hAnsi="Montserrat"/>
          <w:sz w:val="24"/>
        </w:rPr>
        <w:t>Conception, blooding conversion. Union, self-conception, blooding division.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Phoenix and her friends all graduated at the end of that school year. The younger ones had caught up with the older ones by taking college extension classes for extra credit. On her birthday, Phoenix and her siblings learned just how wealthy their family was. They owned a South Pacific Island, and their graduation present was a vacation spent on it. Naturally, they invited their friends to come along.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Stasis. A nemesis awakened finally emerged.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took a year for him to sort himself out after assuming the role of her compliment. In that year, he had explored the female side of himself and concluded that he was far more comfortable and coordinated as a female. He could identify as male, but only by cheating himself of half of his potential. His was an androgynous mind, and he had the ability to be male of female at will. He finally acknowledged that the male side of him really served to make him a better female, and he announced at their birthday that he needed to be a girl.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Stasis. A nemesis, a war with herself finally engaged.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Inception. Death of a daughter, resurrection of a mother.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 daughter born. A mother giving birth.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Possession, conversion, temporal dislocation, adoption. Death of a body, ascent of a mind.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 this point, mother and father are both displaced to the dream, to witness as the dream becomes the world where they, as one person, were born-a world created to accommodate this first life, and given to all who would inhabit it. Unstated, but not unrecognized, the possession which she endured revealed something of the unity and diversity of this world. During her possession she was subject to conversion. This conversion awakened her to her male potential, and would in time enable her to become whole. This conversion also planted the seed of her nemesis within her. Once the male side of her matured, and she achieved union, her nemesis was presented with an opening. In the moment of blooding, she surged forth, forcing a split resurrection. In confronting each other, the two would have to confront something that happened during her possession. Her conversion within her father’s mind. To give stability to her awakened duality, she had to be cross compliment. Embracing her own male aspect would result in her union with it, and the expression of a single, corporate sex. What she needes, however, was a soul-mate, an equal and opposite, and the potential existed in her soul, but would have to be expressed as a separate domain. In the process, she discovered she was a trinity. This would confront her when she tried to unite with her cross compliment. Her father had created himself within her, tricking the compliments of her natural potential into twin, demonic as opposed to angelic, initially self identified as male, as opposed to her own native female identity.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Notes for Volume I, Book I</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Scenes</w:t>
      </w: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·01</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Introducing Artemis, Jon, Chris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Introducing Victor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Introducing Athena Confronting Herself </w:t>
      </w:r>
    </w:p>
    <w:p w:rsidR="00864886" w:rsidRPr="00F75AFA" w:rsidRDefault="00864886">
      <w:pPr>
        <w:pStyle w:val="0DraftNormal"/>
        <w:rPr>
          <w:rFonts w:ascii="Montserrat" w:hAnsi="Montserrat"/>
          <w:sz w:val="24"/>
        </w:rPr>
      </w:pPr>
      <w:r w:rsidRPr="00F75AFA">
        <w:rPr>
          <w:rFonts w:ascii="Montserrat" w:hAnsi="Montserrat"/>
          <w:i/>
          <w:iCs/>
          <w:sz w:val="24"/>
        </w:rPr>
        <w:t xml:space="preserve">~a device in which she tells the story in both first and third person~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Alexandrea Virgin Morgan, had the power to split into two people and assume either the male or her normal female sex. She used this power to be her own best friend, confidant and lover-which inevitably made it possible to keep secrets from herself.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mallCaps/>
          <w:sz w:val="24"/>
        </w:rPr>
      </w:pPr>
      <w:r w:rsidRPr="00F75AFA">
        <w:rPr>
          <w:rFonts w:ascii="Montserrat" w:hAnsi="Montserrat"/>
          <w:smallCaps/>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·02</w:t>
      </w:r>
      <w:r w:rsidRPr="00F75AFA">
        <w:rPr>
          <w:rFonts w:ascii="Montserrat" w:hAnsi="Montserrat"/>
          <w:sz w:val="24"/>
        </w:rPr>
        <w:tab/>
        <w:t>·</w:t>
      </w:r>
    </w:p>
    <w:p w:rsidR="00864886" w:rsidRPr="00F75AFA" w:rsidRDefault="00864886">
      <w:pPr>
        <w:pStyle w:val="0DraftNormal"/>
        <w:rPr>
          <w:rFonts w:ascii="Montserrat" w:hAnsi="Montserrat"/>
          <w:smallCaps/>
          <w:sz w:val="24"/>
        </w:rPr>
      </w:pPr>
    </w:p>
    <w:p w:rsidR="00864886" w:rsidRPr="00F75AFA" w:rsidRDefault="00864886">
      <w:pPr>
        <w:pStyle w:val="0DraftNormal"/>
        <w:rPr>
          <w:rFonts w:ascii="Montserrat" w:hAnsi="Montserrat"/>
          <w:sz w:val="24"/>
        </w:rPr>
      </w:pPr>
      <w:r w:rsidRPr="00F75AFA">
        <w:rPr>
          <w:rFonts w:ascii="Montserrat" w:hAnsi="Montserrat"/>
          <w:sz w:val="24"/>
        </w:rPr>
        <w:t>Introducing Vincent, Virginia, Kimberly, Naomi and Confronting Athena</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On arriving in the girl’s hometown,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Finally, a third girl showed up, and all of them were so shocked at the resemblance between Artemis and Athena-none more so than those two-they came close to populating an entire cardiac ward. Confronted with the fact each of them had accepted a complete stranger as her daughter or sister, Artemis finally got the chance to introduce herself.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had only barely stumbled through it when Victor walked in the door, laughing and joking with Vincent Morgan. As soon as Virginia Morgan spoke, Artemis realized that her father had told these people both far more and far less than she had expected. One, they had been expected. Two, they had not been informed that she was no longer a he, but assured that Victor was accompanied by his </w:t>
      </w:r>
      <w:r w:rsidRPr="00F75AFA">
        <w:rPr>
          <w:rFonts w:ascii="Montserrat" w:hAnsi="Montserrat"/>
          <w:i/>
          <w:iCs/>
          <w:sz w:val="24"/>
        </w:rPr>
        <w:t>son.</w:t>
      </w:r>
      <w:r w:rsidRPr="00F75AFA">
        <w:rPr>
          <w:rFonts w:ascii="Montserrat" w:hAnsi="Montserrat"/>
          <w:sz w:val="24"/>
        </w:rPr>
        <w:t xml:space="preserve"> Three, they knew exactly what his problem was, without being told, and they were curious to know why the problem had not been resolved when she was still a child.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Artemis was the most promising prospective mate in their generation, perhaps the only true equal to any of them, sort of backfired with the evidence that Artemis had failed to develop that potential properly.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older girls asserted that they were rather set on marrying older men, as opposed to younger girls-but of course there was no real conflict, since she was perfect for Athena. In one shared assertion, the elder sisters managed to sink axes into both girls-though Artemis could not imagine how Athena could be quite so upset at their remark about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surprised them all, however, suddenly lighting up, and grinning. She announced that her sisters were right. As far as she was concerned, Artemis was perfect, and she was happy to take her exactly the way she was. That seemed to settle the matter for the parents and elder sisters, but Artemis was not entirely sure that the matter had gone well.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Protesting that she could not possibly marry a girl if she herself was a girl, Athena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took her in hand and continued making friendly overtures. It seemed she had been told a few things about her, and shared an interest in martial arts-if not her level of obsession. While they were warming up for a little practice bout, she asked Athena if she was really so indifferent to the possibility that Artemis might not regain her manhood.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stopped and faced her squarely. As far as she was concerned, the whole business of seeking an equal or a better for marriage was absurd. It seemed more important, when confronting someone who truly was one’s equal, to make that person one’s friend. Since she really hoped Artemis would be her friend, she was not about to ruin that hope by placing great expectations of love, or marriage, or children in the way. She figured that the best way to make Artemis her friend was to accept Artemis for herself.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Besides, she pointed out, she had gone through what Artemis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·03</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and Athena entered the bath together after their workout. Artemis had been a bit shy, but shared Athena’s curiosity to find out how deep the resemblance between them was. Athena conferred with herself, amazed at the juxtaposition of foreign and familiar in the scene. Habit compelled her to regard Artemis’s body as her own, and the liberties she took with herself startled and put the neo-girl a bit off guard. Athena was shocked to learn Artemis had resisted the temptation to explore her new condition. Artemis found it easier to submit to Athena’s attention than her own. Athena offered her curiosity a less threatening outlet.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Athena’s mother confronted Athena as she came out of the bath. Artemis had not yet been introduced to her other, and she wanted to know if she was out and about elsewhere. Athena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Artemis’s arrival.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asserted that she was spending more time in the singular. She promised to reintroduce herself to Artemis, but she had been collected when they first met. Her mother agreed that it would be best for her to remain singular to prevent outsiders from confronting a third twin. Athena assured her she was comfortable with that. Considering the resemblance, it made sense to allow people to mistake Artemis for Athena’s twin. She rushed to her bedroom, as soon as she could excuse herself from the conversation, to work off the frustration aroused by her bath with Artemis in privacy.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Confronting Athena, Intimately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Their friendship almost did not survive the first night. On the assumption that the two were both girls, and engaged to each other, Artemis was told she should sleep in Athena’s room, since she had a big, queen-sized bed. In the course of the day, Artemis had developed a rather strong attraction to Athena-she still retained her male perspective, particularly in matters of sexual orientation, and interest. Athena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slipped quietly into the room, expecting Athena to be asleep. She had undressed and slipped into the bed before realizing that there were already two bodies in that bed, and that they were obliviously wrapped around each other. In the dark, she had thought that Athena had noticed her and was thrashing about to make room in the bed. She discovered otherwise, and stared in mute shock and disbelief as Athena finished having sex with herself. When they disengaged, and one of them rolled on top of her, she suddenly snapped. She was out of the bed in a flash, but her mind was stuck in that eternal instant.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Athena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shock, in fear, she spoke without thinking. </w:t>
      </w:r>
      <w:r w:rsidRPr="00F75AFA">
        <w:rPr>
          <w:rFonts w:ascii="Montserrat" w:hAnsi="Montserrat"/>
          <w:i/>
          <w:iCs/>
          <w:sz w:val="24"/>
        </w:rPr>
        <w:t>Your sisters were right. I am perfect for you. You can marry me and pretend you are still doing it to yourself.</w:t>
      </w:r>
      <w:r w:rsidRPr="00F75AFA">
        <w:rPr>
          <w:rFonts w:ascii="Montserrat" w:hAnsi="Montserrat"/>
          <w:sz w:val="24"/>
        </w:rPr>
        <w:t xml:space="preserve"> There was no way to take it back, and Athena’s pain was so obvious she simply slipped out of the room.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Athena alone, crying in her pillow. When she tried to touch her, Athena sat straight up and slapped her hard on the face. She stiffened and admitted that she deserved that. Athena almost told her to get out of her room, but stopped as she sensed Artemis’s profound remorse.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swallowed her pride, closed her eyes for a quick prayer, and spoke her peace. </w:t>
      </w:r>
      <w:r w:rsidRPr="00F75AFA">
        <w:rPr>
          <w:rFonts w:ascii="Montserrat" w:hAnsi="Montserrat"/>
          <w:i/>
          <w:iCs/>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F75AFA">
        <w:rPr>
          <w:rFonts w:ascii="Montserrat" w:hAnsi="Montserrat"/>
          <w:sz w:val="24"/>
        </w:rPr>
        <w:t xml:space="preserv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i/>
          <w:iCs/>
          <w:sz w:val="24"/>
        </w:rPr>
      </w:pPr>
      <w:r w:rsidRPr="00F75AFA">
        <w:rPr>
          <w:rFonts w:ascii="Montserrat" w:hAnsi="Montserrat"/>
          <w:sz w:val="24"/>
        </w:rPr>
        <w:t xml:space="preserve">Athena stared at her in surprise, and answered. </w:t>
      </w:r>
      <w:r w:rsidRPr="00F75AFA">
        <w:rPr>
          <w:rFonts w:ascii="Montserrat" w:hAnsi="Montserrat"/>
          <w:i/>
          <w:iCs/>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864886" w:rsidRPr="00F75AFA" w:rsidRDefault="00864886">
      <w:pPr>
        <w:pStyle w:val="0DraftNormal"/>
        <w:rPr>
          <w:rFonts w:ascii="Montserrat" w:hAnsi="Montserrat"/>
          <w:i/>
          <w:iCs/>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and Athena were in each other’s arms at this point. Artemis asked Athena to take her. Athena hesitated, and Artemis told her flat out, if she feared losing her manhood so much it might very well be that it was never hers to keep. Athena accepted her as she was, for who she was-Artemis felt it was time she did the same. There was of course one thing Athena needed to do first. Athena taught Artemis how a psionic girl protected herself, and saw to it that she did it and did it right.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they recovered from the first thrust, Athena confided-she had taken her own maidenhead, but only now could she say she was no longer a virgin. Artemis was a virgin, and she confided-she had always meant to get her start from a girl with more experience.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·04</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Introducing Jack Hunter and Confronting Artemis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embraced her with no fear of losing her manhood. Having sex had finally opened her to the possibilities of being female, and allowed her self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Athena assured her that she would teach her everything she could about being a girl. At the same time, admitting there was a lot of ways her own masculine development could benefit from Artemis’s inspiration.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Taking Artemis had made Athena more at peace, more fully integrated, with her own manhood. To lie back and receive Artemis-who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Athena cuddled with Artemis in the late morning hours, while each came to her own self-realization. Artemis and Athena agreed that they were not in love, but they were off to a good start, as they were deeply in friendship. Thoughts of friendship reminded her of the two boys who had witnessed her change. She composed a letter to them while Athena was drawing a bath. Then she joined her in the tub.</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When they came out for breakfast, and everyone saw that Artemis was feeling very female, Victor and Vincent announced that Artemis had officially become Athena’s twin sister, for the duration of her evolution. The fact that they were born on the same day and were identical helped. The identity had been created when Athena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name they had given her, and were now offering to Artemis, was identical to Athena’s given name-and virtually identical to the one Artemis grew up with-so they suggested either using their nicknames or using Alle and Anne. They explained the name by shocking Athena. Her elder twin had been named thus, and when she died minutes before Athena was born, the name had passed on to her. The birth certificate had been real, the rest fabricated on that foundation-and a plausible story about her twin’s abduction at birth. When Virginia had figured out how to assume a more appropriate age, Athena’s other had kept the identity alive. If not for that poor lost twin, things might have been a bit more difficult for their family. Athena thought about her other and wondered hard for a few moments.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reason why this subterfuge was undertaken stunned Artemis. She was being enrolled in school with Athena, effective immediately. Victor, who had handled Artemis’s education, had the credentials to assert that she had been privately tutored for the past ten years, and with summer classes, enter high school with her “sister” for their senior year. In truth, Athena had enough credits to have graduated a few weeks earlier, at the end of her sophomore year, but was squeezing in a number of extra classes to remain in school for social reasons, and to compete for one more year in gymnastics.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 was won over, seeing school as an aid to her goal of fully developing her girl side. Artemis got the address of Jon’s father’s dojo from Victor and mailed the letter she had written before breakfast on the way to the university. She was going in to take a battery of tests, and make a last minute enrollment for the summer classes that started the next week.</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the afternoon, after the testing was done, Artemis accompanied Athena to her gymnastics practice. Athena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While Athena was changing in the locker room, Artemis wandered into the gym. She was wearing just a bathing suit under a light cotton dress, since Athena had suggested she could use the pool during practice-their pool, like their new house, was still under construction. There was no one else in the gym. Athena liked to arrive early and get in a little extra time warming up and trying out bits of choreography. Finding herself alone, she slipped the dress-like a big, oversized shirt-over her head, limbered up a bit, and worked through a few katas on the big mat.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Athena,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told her to stay after gymnastics practice if she wanted to correct her deficit, and Athena spoke up from the sidelines that he would first have to convince her sister to join the class. He did a double take, and Athena introduced Artemis as her twin sister-recently found and reunited. He commented aloud, he had wondered why Athena would wear a single piece bathing suit instead of a leotard for practice.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first question, however, was whether or not Artemis had the skill for gymnastics. Martial artists often developed some gymnastic ability, but applied it so differently that she might not. He put her through a second test, following Athena’s lead, and Artemis was surprised at the agility and range of motion her new body allowed her. As a boy she had tried gymnastics, but only as a girl did it come naturally to her. She was no where near Athena’s level of ability, but was limber enough, and coordinated enough to adapt the abilities she had to perform at an exceptional level with a little training.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was so delighted at her discovery that the prospect of joining the gymnastics class was suddenly as attractive as the prospect of retraining in martial arts. Jack Hunter seemed just as excited at having her join. Athena had been scheming to get him to accept her school’s invitation to coach the gymnastics team, and on the condition that both of them be on it, he finally decided to accept.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·05</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Introducing Lauren, Morgan and Confronting Kim and Naomi</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being a Friday night, they arrived home to discover that Athena’s older sisters had gotten permission to throw a party in the new house. They had spent the day setting the empty house up. Artemis and Athena went out together, touring the almost completed house and marveling at the unusual design of the entire property.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Artemis as the long lost twin, so she was able to get out of indentured servitude. Or almost, between them, Kim and Naomi were a tough team to out smart and evade.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For the most part, the guests were selected exclusively from the Avatar Families. Athena introduced her to Lauren and Morgan, and Artemis bit her tongue as they pressed Athena to confirm her engagement to the mysterious and wonderful son of Victor and Victoria Montgomery. It seemed that their parents had made the announcement without clarifying Artemis’s situation. As far as the world was concerned, she was still a guy. The way girls in the families reacted to that guy made her appreciate being a girl even more.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 short while later, the champagne came out and the water started flowing. Naomi was capitalizing on the girl’s interest in Artemis the boy, working them into a froth of envy and desire in front of Artemis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and Athena danced together with Lauren and Morgan, the four of them avoiding boys their own age out of habit. Lauren and Morgan, because they had their sights set higher. Artemis because he knew boys too well; Athena, because she knew </w:t>
      </w:r>
      <w:r w:rsidRPr="00F75AFA">
        <w:rPr>
          <w:rFonts w:ascii="Montserrat" w:hAnsi="Montserrat"/>
          <w:i/>
          <w:iCs/>
          <w:sz w:val="24"/>
        </w:rPr>
        <w:t xml:space="preserve">those </w:t>
      </w:r>
      <w:r w:rsidRPr="00F75AFA">
        <w:rPr>
          <w:rFonts w:ascii="Montserrat" w:hAnsi="Montserrat"/>
          <w:sz w:val="24"/>
        </w:rPr>
        <w:t xml:space="preserve">boys too well, and was tired of having to chase them away from her constantly. All four of them had one other overriding interest, getting away for a dip in the pool.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Provoking Chris and Jon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letter arrived from Artemis. Chris and Jon shared the missive updating them about Artemis and her adjustment to her new life. Chris observed that he really had turned into a girl. Jon noticed that Chris kept the envelope as he gave back the letter Jon had received.  By the end of the day, Chris had vanished. He had told his parents he was going to visit a friend for a while, gotten in his car and driven off. Jon could easily guess where he had gone, but was puzzled about why.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·06</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Introducing and Confronting Keith</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On Monday morning, Artemis and Athena woke early to prepare for school. They had spent the weekend alone at the new house, enjoying the pool and each other’s company. Artemis had particularly enjoyed the freedom of going about nude the entire time. She was perfectly comfortable with her body, and bothered to become male only to return the favor for Athena, when the two of them indulged in their new favorite pastime. She was as yet far from comfortable with girl’s clothing and make-up. Athena picked out her clothes from her own wardrobe, and did her face. The minimum that she typically settled for put her good looks to best use with the least time wasted, and Artemis acquiesced quietly to the same ordeal.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 breakfast, Victor looked stunned at her transformation, and admitted quite freely that if Artemis never regained her manhood, she at least had exceptional prospects as a girl. Stung a bit, that her father so openly endorsed practically ditching life as a boy, she retorted that the clothes, face and hair were Athena’s fault. Athena growled, if she was going to be so ungrateful about it, she could take care of such things herself from now on. Athena did not talk to her for the rest of the morning except for necessities.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rushed Artemis through breakfast, storming out of the house and forcing Artemis to run to keep up with her. On the long walk to the campus, Artemis tried to chip through the ice between them. Athena just got madder at the fact that Artemis had no clue why she was angry. Realizing that she was not going to relent, Athena sighed and started to explain. Before she got a word out, Artemis was in a fight.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guy had come around the corner behind them, and made a grab for Athena. Artemis had noticed and moved instinctively to protect her. As a result, the boy who had been about to molest her put his mitts all over Artemis. As far as fights go, it was short. Artemis popped him in the solar plexus and wriggled out of his grasp, fuming and offended. The boy, Keith, looked up in shock, as it finally dawned on him that there were two of them-twins-and stared at them both, hurt.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He and Artemis exchanged words, and Athena stared on in annoyance as she realized Artemis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Athena and professed his undying love for both of them.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grabbed Artemis, angry again, and excused both of them. Artemis could not believe the guy, and muttered angrily for a moment before Athena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Athena finally got to the heart of her annoyance; she had believed Artemis when she declared no reservations about-and firmly committed to-being a girl. And yet she was getting defensive at the mere suggestion that being a girl was acceptable, and acting like a jealous boyfriend and macho jerk the instant a boy showed any interest in Athena.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shut up and thought that over. She had become angry at Athena’s terse and cold behavior, but Athena was right, it was her own fault. When she attacked her for acting like a guy, she had felt that Athena was revoking her assertion that she accepted Artemis for who she was-or, like a girl, changing the rules to suit her whims. Artemis apologized at the end of their last morning class, but Athena accepted it only conditionally. During lunch, Keith approached, bearing his own apologies and asking to make it up to Artemis by taking her out on a date. Before Artemis could refuse in indignation, Athena whispered to her. If Artemis wanted Athena to accept her apology, she had better accept Keith’s.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For the rest of the day, Artemis was in dread of the date she had been forced to accept. Athena had a ruthless streak, and Artemis was beginning to respect that, and the logic she used to support it. She nearly stopped breathing when Athena gave her permission to sleep with him-if she felt she needed to. Athena would not get into a conversation about it, beyond asserting that it would not hurt or offend her-and jealousy was not in her nature. A girl had to have her freedom, she asserted.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came to watch them at gymnastics, openly admiring them both. It made Artemis’s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the showers, she begged Athena a favor. Athena considered the matter before deciding, but concluded that it would be best to help Artemis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·07</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Confronting Chris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Chris was almost as good a martial artist as his friend Jon, and Jon could give Artemis a run for her money when she was still a boy. Keith really did not stand a chance, and Artemis had to come to his rescue. On Keith’s behalf, he had cunning instincts and great reflexes, and some training. After being jumped once that day, he was a little more alert, and that kept him from getting hurt too bad. Artemis realized that Chris was on the defensive the moment he realized who had stepped into the fight.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Artemis had to put her foot down to keep the two from engaging each other again.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It took a bit, starting with introductions all around, to get them thinking. Artemis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Athena came to her aid. She asserted that it depended solely on who he was, not what he happened to be. If she liked Chris the person, she would be happy to embrace Chris the girl.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Artemis rebuilt her as the female version of herself. It took a heartbeat to do.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Chris sat up carefully, and examined herself. The floodgates opened, and she was laughing and crying again, but this time with the sweet ring of joy. She quickly got hold of herself, and hugged Artemis. As she let go, she lamented how unfortunate it was that she had not been like this when Artemis was a guy. Artemis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was very late when they finally stopped. A quick swim freshened them up, and Artemis reverted to her female default. Chris drove them to Athena’s home, and Artemis snuck her into the house. She quickly explained to Athena, and they put the neo-girl to bed with them. Chris fell into a warm, fuzzy sleep at once. Artemis confessed to her fiancée, that she had resisted Keith but exchanged favors with Chris whole-heartedly. Athena assured her that she understood, and that Artemis had done the right thing.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·08</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Confronting Jon-and Chris’s Transformation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was a Tuesday, so they did not have any classes to go to. Athena and Artemis woke early to slip Chris out of the house. They had made plans to go shopping and Chris’s car enabled them to set out on their own. Artemis had solved a problem for Chris but created one for herself and Athena.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While they were shopping a visitor came to Athena’s house looking for Artemis. Jon had copied the return address from Artemis’s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Artemis. Artemis might have already seen Chris and if not they could wait for him to show up together. At the house he was told that Artemis had gone shopping at the mall, and might not be back until dinner. Jon asked for directions to the mall and set off to find her there.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girls had completed their preliminary tour of the mall, and set off for the food court to discuss their shopping lists. Artemis and Athena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Jon saw them before they saw him. The sight of Artemis and Athena caused him to do a double take, on account of their resemblance, but the real shock was recognizing Chris. He flat out said it. </w:t>
      </w:r>
      <w:r w:rsidRPr="00F75AFA">
        <w:rPr>
          <w:rFonts w:ascii="Montserrat" w:hAnsi="Montserrat"/>
          <w:i/>
          <w:iCs/>
          <w:sz w:val="24"/>
        </w:rPr>
        <w:t xml:space="preserve">You’re a girl! </w:t>
      </w:r>
      <w:r w:rsidRPr="00F75AFA">
        <w:rPr>
          <w:rFonts w:ascii="Montserrat" w:hAnsi="Montserrat"/>
          <w:sz w:val="24"/>
        </w:rPr>
        <w:t xml:space="preserve">That caught their attention, as well as that of many other passers-by. Chris almost turned and fled. Artemis caught her arm and dragged her along as they closed on Jon, before he managed another outburst. Realizing that they could not talk to Jon there in the middle of the mall, they escorted him out, nearly having to drag both him and Chris as they stared at each other in different states of shock.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Chris was worried that she was on the verge of losing her best friend, and Jon was just plain blown out of his mind. On the way in, Jon had spotted and parked next to Chris’s car, so it was there waiting when they arrived at Chris’s. Chris’s car would not start. That roused Jon from his stupor. He used his key to Chris’s car to open the trunk, and then went under the hood to return the battery to its proper place. He explained that he had not wanted Chris to be able to drive off until he found him-her. Chris asked if Artemis or Athena could drive-Athena had gotten her drivers license the day after her birthday-and asked them to follow in her car while she rode with Jon and explained things to him.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and Athena agreed that was best. In fact, Chris should not have been driving that morning, since she no longer possessed a valid driver’s license, and presenting her old one if she got pulled over would cause a whole world of trouble. Athena led the way back out to the new house, where they could manage privacy even if crews were there working on it. When they arrived, Chris and Jon were arguing. They did not get out of the car, and glared at the twins when they interrupted to tell them where to meet them when they came in.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and Athena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Jon, or worry about Chris and their parents. This was one of those times when worrying could accomplish nothing, so they teased each other’s clothes off and cheerfully distracted each other. Neither of them took the lead, instead, Athena produced her real twin and treated her lover to a threesome.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were interrupted, but it was Jon, with Chris in tow, and the sight of yet one more of them amazed, amused and delighted the couple. The trio noticed that Chris and Jon were standing hand in hand, and concluded that a history of crossed signals had finally gotten straightened out. Artemis introduced Jon to Athena and Athena, and let them explain themselves to the bewildered boy. While Jon absorbed that, Chris silently stripped down behind him. He did not notice until she wrapped herself tightly around him and reached into his pants.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Jon nearly jumped out of them. Before he could tell her to stop, she reminded him who he had told all of his sexual fantasies to. One of his favorites involved being overwhelmed by gorgeous blonds and redheads. Artemis got up and quickly examined Chris, then Jon, and assured them they were both clean, healthy and none of the girls were at risk of pregnancy. Jon was no virgin. Nor was he intimidated by four willing girls. He did surprise them by stating that, tempting as the offer was, he only wanted Chris. Chris nearly fainted with delight.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Later, after talking and bonding had reached their climax, they reminded themselves that Chris and Artemis desperately needed new clothes. Keeping three girls dressed would stress Athena’s wardrobe past its limits. They stretched the day to include all the shopping, a nice dinner, and a movie-the second in two days, Artemis was thrilled to note. They arrived at Athena’s house at dusk and stopped to collect their wits. It was time to brave the parents in their den.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·09</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Confronting Necessity, Awakening and Training Chris and Jon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girls led Chris and Jon inside and introduced them to Athena’s family. None of them had ever seen the two before, and silently enquired if the two were active or latent. Naomi, particularly, eying Jon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Artemis and Athena only confirmed that they had not witnessed either friend utilizing psi.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Jon, by taking his hand and interposing her body between him and Naomi.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Victor confronted the girls, demanding they explain Chris’s condition. Naomi inquired what was wrong with Chris and raised her eyebrows in amusement at the answer. The story of Artemis’s metamorphosis in front of normal witnesses was dragged out. Victor had initially assumed that Chris’s transformation had been spontaneous, and hoped that the girls would confirm that, but Artemis admitted freely to changing her. Victor sighed deeply and gave her the lecture.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When Victor got to the part where he commanded Artemis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Artemis had saved her from a life of hell. Jon backed her up, having known what a pitiful and unhappy boy Chris had been.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Artemis was still given a sound tongue lashing for failing to consult an adult, or checking Chris’s story, before acting.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Chris would have to instruct his parents to come down and sign of on the agreement, since Chris was a minor. That way Chris would be able to correct his official identity legally, and enter school with Artemis and Athena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That was a potential problem. The immediate problem was, Chris, Jon,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Chris and Jon were good people, but it was not their own necks at risk. Psionics who killed normals to keep their secrets were the worst threat to psionics, and were hunted down by their own kind. There would be no threats to keep Chris and Jon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Chris and Jon were surprised. They asked if they really had the potential to do the things Artemis had demonstrated that first, eventful day. Victor explained that potential for psi had evolved before humans had. In humans it was constantly being refined and enhanced, for the most part by the very pressures that typically kept if from becoming fully expressed. Psionics like Artemis were perhaps one in a billion, but latents with the same level of potential she possessed were closer to one in a million. Chris and Jon were in that category.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Jon were not compatible with that, and she did not dare interfere with her parents on such a sensitive point. Chris and Jon were warned, in the same way that psionics policed themselves to weed out casual killers, they also weeded out those who could not control their own power. They really had to be careful, learn quickly and correctly, and make no mistakes.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Athena, Artemis and Chris washed each other down and then retired to the big tub to talk.</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Jon was taken by Victor to the guest bathroom, across the hall from the master bedroom in opposite wing of the house. Jon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On his way out, he confronted Kim, who told him the sleeping arrangements. Athena, Artemis and Chris, being female in mind and body, were tripled up in Athena’s room. Jon, as the only guy, had to sleep in guest room-with its two double beds-with Victor. It was that or give Jon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Kim went in to bathe herself and told Chris to go talk to Jon, when she was done. Chris borrowed a robe from Athena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·10</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Confronting Psi-and Chris’s Parents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 the morning, Artemis and Athena had to part company with Chris and Jon. They wanted to sit in as their friends were confronted with the facts about psi, but their parents insisted they had their own educations to attend to. After breakfast, they left and Victor and Vincent drove over to the new house with Chris and Jon. The men excused the work crews that were there-just cleaning up after the last of the painting and carpeting.</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Jon now understood, and thus undergo the same initiation.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Chris’s mother made the necessary confirmation, at which point she was totally willing to accept the impossible as merely improbable. Chris’s father took his wife’s report to heart and asked the necessary question. How had it happened. Victor, with Chris and Jon’s help, told the story of Artemis’s transformation-and the following chain of events. With that introduction, he formally introduced them to the subject of psionics.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Because they were responsible for Chris, her parents needed to be a part of her awakening. Jon interrupted to ask why his parents had not been summoned then. Victor explained that his parents already were. His father had come into psi on his own, as a product of his devotion to martial arts, and awakened his wife. It was the reason Victor had sought him out. Jon, he explained, had been in the process of guided awakening, through the only process his father had known to accomplish it. Victor had improved his understanding of psi during his stay.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Jon’s father had been the reason Victor had simply left Jon and Chris behind after their exposure to psi. If they had waited, instead of following Artemis,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Chris’s parents accepted that arrangement, and said the money they had been putting aside for that surgery would certainly pay her room and board. Victor then explained that Jon’s father was able to see to their own education, and Jon’s, if they were unable to relocate themselves. Jon protested at that. He had no intention of leaving Chris. With a red face he explained that he had proposed marriage to her. Chris’s parents where both shocked and delighted to hear that, and insisted that he stay and protect their daughter from the wolves.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Jon was able to demonstrate chi, but the discipline of his mind actually made him more resistant to such shocks and thus no closer to being awake in that sense. Chris’s parents were able to manage a little bit of ESP, perhaps as a response to being teleported.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Victor took them back home and spent the rest of the day with them, introducing them to Jon’s parents and making arrangements for the two couples to work with each other and for Jon to remain with Chris. Vincent worked with Chris and Jon, but Chris benefited the most from his efforts. They were joined in the late afternoon by Artemis and Athena, who had stayed after gymnastics for martial arts instruction with Hunter. The four of them elected to stay the night at the new house, since the next day was free for the two girls.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·11</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Confronting Decision, Jon’s Transformation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Athena’s family had been waiting for her to come of age-it would have been rude to flaunt their own sexuality in front of a child who was not ready for an openly sexual environment-to implement the policy of free and full expression in the house.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Jon confronted Artemis and Athena.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For the rest of the evening, the four engaged themselves in the exploration of their bodies and minds. It was very frustrating for Jon,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Artemis of Athena. As it finally got dark, his frustration led him to a solution to both problems.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had given a lot of thought to Chris’s effortless opening, and Artemis’s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Never the less, when Jon persisted, assuring him he was prepared to take those risks, they humored him. He asked Artemis to do the honors, as she had with Chris. She asked Jon silently if she wanted to be broken in like Chris as well, once she had finished. Jon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gathered up blankets and pillows, and returned to the new house. They were all girls now, and Jon was willing to let them help her explore her new condition. She saw no immediate change in her grasp of psionics, but she was at least free to participate freely in their other activities. Chris seemed no less attractive to her, and found Jon as a girl very attractive. She assured her boy friend that she could love her the same if it happened that she never wanted to change back.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 confided that a similar statement had helped her come to terms with the prospect herself. Jon was a little nervous at that, but she had meant it when she said she was prepared for the possibility. As a girl, Jon finally felt free to express the feelings she had had for Artemis since her own transformation. She did not notice when Chris and Athena wandered off, but she noticed as Athena came back and devoted her full attention to Jon and Artemis.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Jon. Asking him to remain a guy, and possible give up the chance of awakening his potential, just to make her happy, was not to be allowed. Besides, she had been curious about Athena’s male side. As identical to Artemis, the way she had first met him, as Artemis, the way she had become, was to Athena. Athena, as a guy, was amazing-the embodiment of the lover of Athena’s dreams-an ideal, where as Artemis had been merely, wonderfully, real.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·12</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Confronting Jean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Jon bounced back so quickly the others thought she was beginning to tap into her psi. Jon corrected them; chi was also useful for restoring and maintaining proper health and balance. They started talking about chi, but that brought up martial arts, and Artemis jumped up and slapped herself</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Just as her own change had taken the edge off of her martial arts, Chris and Jon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girls finally did notice the men, and quickly retired to the pool. They were fortunate that they had not been using psi, but they had been addressing Jon by her given name. A couple of the men confronted Jon about that, and she thought fast. She explained the French pronunciation of the name Jean, and her friends caught on immediately. Since the presence of the men forbade the use or open discussion of psi, the girls retreated to one of the upper pools and discussed the proposals of Artemis and Athena’s fathers.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Artemis’s offer was still on her mind, but for some reason her attitude toward Jean made her feel like a guy in a dress. She felt no urgency to sleep with a guy who saw her as a guy. She had no idea what sort of reaction she would have to a guy who saw her as a girl.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Artemis and Athena needed to go to school the next day and could not join them. Or not entirely. Athena’s other could go with them, since two of her could not go to school. Artemis almost objected to being left out, but Athena reminded her that they could stand to enjoy an evening alone together.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left with Chris and Jean, while staying behind with Artemis, after dessert. Neither group got much sleep. There was too much temptation to play and sex was the one activity that never got old. Athena was curious about Artemis’s progress, wondering how long she would need to balance her two sides and when she would face the decision about which side she would commit to. Artemis confessed that she did not know. Her own thoughts had been more about the resemblance between them, how chance, and common ancestry, had made them perfect twins. Athena tried to debate the term, but Artemis shocked her by saying she had checked it out. They were genetically identical.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·13</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Introducing Aaron and Confronting Erin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and Athena rose and prepared quickly for school. On their way to class, they were confronted by Keith again. As Artemis had feared, he had become more forward with her after their date. If Athena were the jealous type, she might have fumed a bit, but instead she was just amused. Keith’s interest that morning surprised them however. He confessed to Artemis his deep affection but asserted that his interest in Athena had not paled, and wanted to be sure she would not take offense if he pursued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became amused and gave him her blessing, then watched as he leaned on Athena. He went through the same routing seeking her confidence to inquire if she were offended by him sharing his affections with her sister. Athena knew exactly how far his affections had gotten him with Artemis and assured him that she was fine with it. He then proposed making it up to her. He was obliged to extend the same courtesy to her he had to Artemis, and thus asked her out on a date.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Athena already had plans with Artemis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Artemis objected to entertaining him, she could handle that matter too, and double-team the lusty lad herself.</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discussed with Artemis how her evolution had given Athena a hope of freedom she might never have known. If she went back to being a boy, her spare female identity could be assumed by Athena’s other. If she remained a girl, then Athena’s other could assume his male identity. By swapping identities, they could carry the deception through matrimony however the matter evolved. Artemis considered the matter and suggested that she start right away. If her other was willing, he could assume Artemis’s male identity right away, and learn a few things in the process.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other Athena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Athena and Chris, she was able to meet the fuel requirements of some of the more difficult chi techniques she had been struggling to master.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After her latest effort churned up a tempest in the atrium, they broke for lunch. Chris and Jean had decided that Athena was the perfect third for an ideal three-way relationship. Their feelings for her were not conflicted by their relationship with Artemis, who they both loved but whom they sensed was extremely shy of interfering between them. The intimacy she had shared with them had been out of friendship, and limited to specific circumstances. Her full attention was reserved for Athena.</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Athena presented a different matter entirely. She gave her full attention to Artemis. As far as their friends could tell, they were so deeply in love they did not even realize it. Athena, however, had full attention to spare. Her own integrity compelled her not to interfere in Athena and Artemis’s relationship. The girl that confronted them the night before had been a free agent, an Athena for whom there was no Artemis to embrace. So, she embraced the two of them with all the love and passion she possessed. How could they not have fallen in love with her?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prepared lunch, leaving the other two alone to talk freely between them selves. Chris confessed to Jean, her activities with Athena previous of the night before. Jean understood and said she might have done the same if Athena or Artemis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Chris did not betray Jean’s confidence, but as soon as she and Athena had a moment to talk alone she expressed her own apprehensions. Chris and Athena discussed their common problem, loving boys who might choose to be girls forever. They both had experienced the other side, and Athena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Artemis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Chris did worry though. Jean did not have the abilities that Athena and Artemis had. If it happened that Jean became a girl who could become male at will, that would be marvelous. If Jean went so far as to become able to be both at once, as Athena often did, that would be simply ideal. Chris herself would need that twinning ability herself to bear the expression of her male side. She could stand the thought of being male part time only with the assurance that she would still be female full time.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the afternoon, the five of them focused on improving their bodies, increasing their skills or reapplying them to suit their present statures. Jean joined Athena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Athena’s date arrived and was willing to drop Jean off at the mall. Keith was taking Athena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Athena and Keith were at the same party, and Keith was one of Aaron’s friends and teammates. Athena knew Keith and was surprised to see an entirely different Jean laughing and flirting and hanging on his arm. Athena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shocked them both, and Jon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Jon collected his wits and regarded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refused, absolutely, to be changed back. She announced unequivocally that she hoped the miracle never reversed itself. Jon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Artemis’s change.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Artemis, being male was now only an ability she possessed. It was no longer what she was. Strange, it did not seem to trouble her much, but what had happened to Aaron did. What had he done to make this boy so desperate to remain female?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Athena’s home-immediately.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·14</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Confronting Necessity Again, Erin’s Appeal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Keith had made an interesting confession to Athena.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Athena’s other. Events that had planted the seeds of her duality. Keith Thomas had never figured in any of those memories, so she relaxed.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F75AFA">
        <w:rPr>
          <w:rFonts w:ascii="Montserrat" w:hAnsi="Montserrat"/>
          <w:i/>
          <w:iCs/>
          <w:sz w:val="24"/>
        </w:rPr>
        <w:t>only you, little girl!</w:t>
      </w:r>
      <w:r w:rsidRPr="00F75AFA">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Jean was surprised and grateful to see her. She grabbed her and dragged her into the bedroom, telling her on the way in that she had a major serious problem. Athena took one look at Erin and gasped. Even with the change, she was still recognizably Aaron, high school chum, star athlete, all around nice guy. She asked Jean if she was responsible, and she said it had been an accident. Athena turned to Erin and assured her that she could be changed back, at which point Athena learned the real problem.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Jean shook her out of her musings at the improbability that Jean would zero in on a closet transsexual the first time out the door, and explained that they needed to get Erin to Athena’s home. Erin could not wear the clothes she had entered the bedroom in. She already looked like Aaron’s twin sister, and wearing Aaron’s clothes in public would tip off anyone who bothered to look. Athena pointed out that they were in a classmate’s home, and there was a girl in the family the right size to loan a dress.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Athena, producing a bag for the wet clothes, wrapped around the give away shoes, and offered to drive Athena and her friends home. They accepted gratefully.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Athena asked another friend to explain that she had to see a friend home following an accident, and extend her apologies to him. Sensing the dread in Jean’s heart at the prospect of explaining the situation, Athena reached out and communicated the entire story to her father before they neared home.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Erin was ushered inside without delay, once they arrived at Athena’s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Artemis. With less to build 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and Athena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Artemis got into the spirit of it. She figured that Athena’s two friends had explored their male sides as children, if at all. Of them all, including Athena, Artemis understood the adult male mind best.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enjoyed watching her work. It was nice to see her twin asserting herself, spending the better part of the night circulating among strange men without being pushed or protected by Athena. It was a big change from the previous week’s party. Even Lauren and Morgan admired her guts and flair, commenting on how shy she had been at the pool party. Artemis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surprised the girls by both welcoming them to walk with them, and thanking them for not exposing their real identities. Only then did Athena recognize them as four of the guys who had worked on her new home. She confronted them, and they confirmed that they had overheard Artemis and Athena discussing their plans for the night the day before. She was surprised Artemis had not said anything until now.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Artemis had already been entertaining the idea of indulging the men’s interest in her, and the other girls started thinking along the same lines. The only question on Artemis’s mind had been what Athena would think about her decidedly female interest in the older boys.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was far from sure how she herself felt about it, but the whole business of being a girl had forced her to put her instincts in charge. She conferred with Athena silently about it. Was her interest normal? Was she just a nymphomaniac, or worse, a slut at heart? Athena assured her that a girl’s sex drive was just as lusty and adventurous as a guy’s. Artemis was entirely normal, both in her interests and concerns. A girl could take on a whole gang of boys quite happily, and that had a lot to do with why society had such a nasty opinion of girls who proved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question was handed off to Lauren and Morgan, who it turned out had been openly competing with Artemis for the men’s attentions all night. They voted enthusiastically to bring the men upstairs, and threatened to lock Artemis in the closet if she did not share. As it turned out, Artemis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Athena by her side for moral support.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an odd way, it was yet another bonding experience for the young couple in love. To lie down side-by-side and share the experience of opening themselves to the unknown. Athena watched her love, seeing her rapid evolution as a girl and wondered again where she would end up. Already, she was arousing the male side of Athena, awakening that masculine protectiveness, and perhaps even a hint of possessiveness. She admitted that if she had gone out that night as a boy, she might well have gotten in a fight with one of those four men over her in the dance club.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·15</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Introducing Wolf, Cougar and Confronting A Situation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 and Athena did not get the message to come home until the next morning when they finally entered the apartment’s kitchen. Artemis had followed Athena in to eat breakfast, while sharing her thoughts. she had concluded that if she lost the ability to become male, she would be perfectly happy to remain female. Athena was asking her if her feelings were the same the other way around when she noticed the light blinking. Athena checked in silently with her other to find out what the emergency was, and after hearing the report, demanded to know why they had not contacted her directly.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Athena’s other told her point blank that she had been about to, but noticed what they had been up to and decided not to interfere at such a decisive moment in Artemis’s life. Athena shared the news that Artemis might have just decided to remain a girl forever. Athena’s other asked her the hard question, would she decide to be a guy to compliment Artemis if she did. Athena told herself that she had given the matter some serious thought. For Artemis, definitely yes-but for herself, she did not know if she really could.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Athena quietly excluded herself as she and Artemis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Artemis’s story, which was bound to come up when the adults got around to explaining to Erin the events leading up to her own miraculous transformation. They were surprised, but three of them confessed to an embarrassed Artemis that they had gone through a similar phase, and she had adapted far better than they had. The fourth came out and revealed that he had been born a girl, and chose to remain a boy.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Chris and Erin took his story to heart, finding assurance in their own decisions to change, and Artemis kept it in mind. If she had to make a decision, she would want to be a boy for Athena and a girl for herself. In order for that to happen, she would have to have an “other”, like Athena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Artemis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took a bit, but a long talk with Artemis got to the root of Jean’s real concern. Jean confessed to her that her date with Aaron had been an epiphany. If she did not make an effort to maintain her link to Jon, she would be irresistibly tempted to remain female. Not even Chris could prevent that. Just being Jon had to be important enough in its own right or she would lose it. Give it up willingly. Just knowing that sex as a man could be as rewarding in the male role as it was in the female role did not do it. Artemis assured her she was dead right. Being a girl, she had discovered, was not an act or an experiment. It was an innate part of who she was.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Jean listened to her with painful agreement. It was true. Already, she could not bear the thought of abandoning what she had discovered. Their lives were so much alike. The only exception was that Jon had been living in the same town his entire life, and was popular in school. The devotion he had to martial arts had never-the-less limited his social development. As a guy, he could deal with people he already knew, or who like Artemis, were as devoted to the art as he. With strangers he had always been on guard, remote. The fact was, she had better social instincts as a girl, and in light of the majority of people she did not know, it was as a girl that she could best deal with them.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shocked her by announcing that Athena was going to be taking over Artemis’s place. That is, she was taking over her male identity. Jean understood in part why she was doing that and hoped that she would not end up pressuring Chris to try the same.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·16</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Introducing the Wild-Psi’d, Lynx, Tiger, Jaguar, Panther, Fox and Kodiak</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Athena, Jean and Erin sneaking out through the garage and asked anyone if they recognized the third girl.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While doing the background on the two people they had been able to identity, Aaron and Athena, she had discovered several interesting things. One, Athena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room went deathly silent. She had to confirm her report. Keith had never established that Athena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It went to an immediate vote. If they acted quickly, they might be able to contact and warn Athena,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Until then, they could only continue surveillance. An opportunity might present itself, or adversity, and they had to be ready to act. Athena, her twin and anyone who was observed to be closely intimate with them or the targets they already had, would be kept under observation. Because of Athena,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in male guise, arrived at Xanadu and was introduced as Ares-a new code for Alexander. She had been talking to Victor at her old home about assuming Artemis’s original identity, while Artemis and Jean had been speaking together at Xanadu. Athena frustrated Jean by proving to have perfect control over her sex. Jean did not say anything as it turned out that Athena’s other was a family secret, shared only with Artemis, Chris and Jean. Her other had stepped out of the meeting that morning to keep from exposing the secret to Erin, Lauren, Morgan and the four boys who had come with them from San Francisco.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After the family meeting she had sent her other back out with the others and called on Victor. Victor had agreed to Artemis suggestion that Athena take on the role to aid the development of her male side. With Artemis growing more and more into the female role each day, it might well be appropriate for Athena to take on a male role. The most important thing was that the two of them resolve to marry and have kids. Their child would be the vindication of a thousand generations of breeding.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Athena turned her life as a girl over to her other, and was focusing exclusively on being Ares, officially Alexander, until or unless Artemis asked her to give the role back.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Having made this momentous decision, she had decided to have fun with it. Right away, Artemis made a fool of herself, throwing herself at Ares. Athena’s other, now the only Athena, pulled her off of him and reminded her that Ares was engaged to Athena, meaning her, and had best not forget it. Poor Artemis was shocked to the pit of her stomach. What a fool she was, she had made no effort to act like Athena, and no one who had been there could have mistaken her for her twin with Athena right there beside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got a grip on herself, telling herself that the scene had been more for Lauren and Morgan than it had been for her. Ares took one look at Athena and pulled Artemis back saying he could just as well pick Artemis, since it still honored the family agreement. Lauren and Morgan chimed in, telling him not to limit his options even that much. Artemis remembered what Athena had confessed about her friends and a wild inspiration took her. She grabbed Athena by the hand and walked her back to the pool, saying loudly that arranged marriages were archaic anyway; maybe they should just leave Ares to the wolves.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Ares looked shocked and Lauren and Morgan jumped into the breech. Artemis muttered under her breath to Athena, as those two girls pounced on Ares and dragged him the other way, that this was the best way for Athena to learn what being a boy had been like for her. Athena retorted that her other would hardly be troubled, she had dreamed of taking her two best friends as a man for years. Artemis confessed that she had known it. She was just curious to see what her love would do about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had trouble freezing Ares out, but as the sister of the girl he was supposed to marry, and a person he had just met, she understood that was the way she had to play it. If she could do a convincing impersonation of Athena, she might have tried it, but Athena’s other had a natural advantage over her. If this situation lasted long enough, they would have to swap places so Artemis and Athena could actually get married, but there was plenty of time for that. She was thinking first of the worst consequence of Athena’s impersonation of Ares. They might not be allowed to sleep in the same bed any more.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That evening, Ares was crushed to discover that he was now sleeping in the guest room with Victor. He gave a deep sigh, and asked Athena to give her love to Artemis. He was disappointed when his other showed up at the door to the guest bedroom and slipped back into his mind. Athena’s bed was not big enough for four. If not for the fact that Chris or Jean would be shoved out onto the floor, Ares could have stayed in Athena’s own room, tucked inside her own head.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Ares Athena finally got fed up. There was no reason why couples should be broken up by beds. She grabbed Victor and moved him into her room, dragging Chris, Jean and Artemis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Artemis what to do if she paid them a visit while she was pretending to be Ares.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had just decided that Athena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Athena had to teach him how to do that; poor Chris was being neglected.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·17</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Confronting Victoria, and Adopting a Daughter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next day, a Sunday, they all rose early to slip over to Xanadu. Athena awakened first, and split into her self and Ares, so Athena could slip into the bath while Ares cuddled in bed with Artemis. Artemis asked Ares if there was some way she could take Athena’s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Chris and Jean awoke to that music and asked what had bitten the two of them. They replied that they had better not engage in mental intercourse if they could not go at it in the flesh. Artemis had embraced Athena so deeply that she fooled Athena’s other when she went into the bath. Because Athena had been out of the loop, Artemis had to do it again, so that she could be Artemis. When it was done, Artemis was Athena as much as she had ever been herself. A separate Athena, to be sure, and no less herself. She was a different soul, a different awareness. That was all there was to tell the difference.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Artemis had embraced both sides of Athena only meant that she now had a wife and a husband. The tragedy, if they wished to see it as such, was that they were now locked in the roles they had adopted.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 was now Athena, and Athena was now Ares and Artemis.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Athena considered herself, gazed deeply into the hearts of Artemis and Ares. After careful soul searching, she found nothing objectionable about her new state, and her thoughts were so intimately woven into her mates’ that she knew they too were deeply satisfied.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While the three of them wandered away in a daze, Victor turned to Erin and announced that he had found a solution to her problem. It had occurred to him the day before, and he had consulted his wife about it. They were adopting her. Erin was stunned. The bit about what Athena, Artemis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Artemis-Athena he corrected-would likely run for the hills if she knew her mother was coming.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When everyone was ready, Athena, Artemis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Athena now also had a double, and she was not married to Artemis and Ares.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seemed to have benefited from the union, however, expressing the combined traits of all three, while being unique to herself, apart from their trinity. On examination, she proved to be the new Athena’s other, differentiated on the understanding of the union the potential to split had derived from. The original Athena had possessed a fault-break, which had enabled her to split too. Whatever it had been, it was now the division between her sexes. Artemis urged the new aspect to retain her independence, and to regard Athena as her home.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Her concern had been that she might feel obliged to take on the male aspect of Artemis-Athena. It was not necessary; Ares had assumed that aspect of the original Artemis.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Athena-sticking exclusively to their present associations-so she was Alt Athena, and could go by Alt for short.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Everyone had retired to the pools when Victoria showed up. Alt and Athena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Erin beamed as beatifically as Alt and Athena,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On hearing the house rules, she stripped down and joined the kids in the pool. Having been informed of the difference between Alt and Athena, she cornered Alt for female talk, getting the unbiased view from her of her daughter’s love and sex life. Athena was finding that Ares and Artemis were discussing how to divide her up, and jumped into the conversation wondering at how she loved him-her twice as much. They surprised her by joining together and giving her a single person on whom to focus her attention.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Mated, Ares and Artemis were perfect. A perfectly androgynous mind in a body that was male or female at will. Athena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F75AFA">
        <w:rPr>
          <w:rFonts w:ascii="Montserrat" w:hAnsi="Montserrat"/>
          <w:i/>
          <w:iCs/>
          <w:sz w:val="24"/>
        </w:rPr>
        <w:t xml:space="preserve">You truly are perfect for me. I can make love to you and never have to pretend I am making love to myself.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They held on to each other, and watched Alt, as she swam away from her mother and joined the trio she could someday belong to. Chris and Jean took her into their circle with enthusiasm, and from where Athena stood, they seemed to compliment Alt so well. Artemis said she was seriously considering giving Alt her own identity, not in the way the three of them had exchanged-it would not be necessary for her now-but just step into Ares and let Alt follow her heart with a place in the world.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turned to her and reminded her that she was Alt, Alt would hear through her. Artemis smiled and explained that she would not necessarily hear. Athena would be able to keep her secrets and her privacy, and make plans for her other self in the same manner which she had manipulated her own Athena’s destiny. She had never imagined she would end up where she was, patting Ares on the shoulder, but if she could have imagined it, she would have aimed for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Lauren and Morgan showed up in the afternoon and stole Ares away from Athena. Alt proved that she could jump back into Athena by simply teleporting from where ever she was when needed. Since Lauren and Morgan had not been in the original Athena’s secret she had decided to keep herself a secret as well. The four older boys showed up right behind those two girls, and divvied themselves up. One of them was already attached to Kim, two of them made a beeline straight to Artemis and Athena, and the last one joined Chris and Jean. Naomi was keeping Erin to herself, whenever she could steal her away from Victoria.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next morning, Ares jumped into Artemis, to join Athena at school. Victoria had gotten up to eat breakfast with them and then see them off to school. Athena was still so thrilled at her mother’s reaction to her that she would rejoice all week. Artemis reminded her that she owed Keith an apology, and perhaps even a make up date. A debt she inherited with the name and responsibilities of Athena. To make it up to him, Keith demanded that she con her twin into joining her on the next date, so that all three of them could have a good time. She told him she would.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Athena why she was pretending to be her sister. Athena pointed to the boy in the stands and explained that he was engaged to Athena but they, the girl Hunter recognized as Artemis and the boy, were in love. Of course, she added, he thought she was Athena.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Ares noted, afterwards, that Keith had not made an appearance of his own at practice. How could he or the girls have known that Keith had been called to a meeting of the Wild-Psi’d. Eric-Keith, AKA Dragon, was confronted with the data on Athena, Artemis and their friends and revealed that he had been aware of Athena’s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Ares, Athena and Artemis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Athena had inherited a driver’s license, and so Artemis, Ares and of course Chris and Jean, were all going to go in to reacquire their own driving privileges the next day.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Morgan house was going to get a reputation as a halfway house for displaced and recovered children. Officially, they had rediscovered Artemis, a long lost twin sister, and they had helped reunite Erin with her long lost father, with Jean they had taken a poor homeless girl and discovered her sketchy origins, and of course they were helping a transsexual girl start her life over again. Athena suggested the family consider officially becoming a half way house, since there were bound to be more psionics who would need to adjust their whole lives as a consequence of awakening to psi.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next day was a break from the normal routine. The day following they would go back to Chris, Erin and Jean-and Ares-spending their days together, working on mastering their powers in the mornings and going out together every afternoon while Athena and Artemis-in their switched identities-were stuck at school. The date with Keith was looming somewhere on the weekend horizon, so Athena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·18</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Confronting Conflicting Interests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Keith had met the girls and settled on a date that morning. He had suggested a trip to Yosemite for the weekend, but Athena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Athena’s fiancée, but got a grip on himself. He listened to the story and silently contemplated how to break the two of them up. Artemis was every bit as fascinating as her twin, but it was Athena he had so long been obsessed, Athena who had touched him so profoundly.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After practice he was found by Wolf, who gave him the report about Athena. He could not say which of the twins had been observed, but Athena’s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the morning they all met and sorted themselves into car pools. Athena and Artemis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Athena’s attention.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Lauren, Morgan and Artemis or course kept it playful by competing a bit on their own. The only remotely violent outburst was when Ares ended up as Keith’s prime target in bumper cars. Artemis cornered a brooding Keith when Athena and Ares jumped back in line for a second go at one of the rides. The way Keith watched Athena urged her to address it. She pointed out that, in spite of his expressed interest in both of them he sure focused a lot of his attention on Athena. He opened up a bit, explaining his long infatuation with Athena.</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 had gotten to like Keith, and knew he was correct. He did not have a chance with Athena, or herself, for that matter. Things had changed and there was no explaining it fully. Still, an obsession could turn dangerous and he needed to get over his infatuation. She tried to break it to him gently, explaining that Athena and Ares seemed like strangers to each other, but they knew each other far better than anyone might expect. They were deeply in love, and trying to break it to their friends and admirers gently.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also counseled him. If he did not make a menace of himself, there was a good chance he would still have a place in Athena’s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did not reply, and Artemis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Jon were both present, and circumstances forced him-her to present just that deception. The identity Jean had been given made him-her brother and sister to himself, and thus best friend and boy friend of Chris.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Keith proved how observant he was when he confided to Jon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was a long, fun and expensive day and by the end, they had companionable settled into their original triads. Ares had pulled Keith aside and said there was no getting around the marriage thing, but he was open-minded, and did not plan to keep Athena on a short leash. What happened between him and the twins was up to the twins, as far as he was concerned. Artemis heard that, and announced to Lauren and Morgan that Ares had just pimped his fiancée. As Athena’s twin, she was duly empowered to talk stud fees with them.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Eventually the crowds thinned, and Jon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Athena and Artemis, for a trip out to San Francisco for that Friday night.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Athena and Artemis decided silently that it might be a good idea to indulge the desires of their obsessed dates, to take a bit of the edge off of them.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Artemis had made at the amusement park. They either shared or they went without. As Ares was led to a private nook, Keith confronted the twins.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asked him if he had given what she had said any thought. He asserted that he had given it a lot of thought. He had remained a gentleman and stopped brooding so much right afterwards. Together, Athena and Artemis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could hardly believe it. He did know. He had known her. He knew exactly what to do and did it as if by habit, and she still could not remember having been touched by him. Having entrapped him. As she looked into Athena’s eyes, she finally saw what had been born in her own eyes, and realized that her secrets had become a part of her love. Things she had hidden from herself, she had given to her soul mate in marriage. As Athena looked back at her, the memories churned inside her. Artemis looked away, only now able to feel shame. Now, only Ares was ignorant of the truth. Athena reached out, turning her face to meet hers, and she communicated her love and acceptance. She silently begged Artemis to not be ashamed. She had been a child. She had not known better, nor had she been given any choice.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·19</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Confronting Conflict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demons which Keith had awakened in Artemis-and Athena-had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Athena tried to tell her to drop it. Or at least talk to someone about it.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had not meant to talk to her about it. It was all there in her head, plain to see, and there was not much she could add to it. But that meant she could also see how the problem had been resolved. That she knew the truth about Artemis and Jack Hunter. Artemis had only ever had one person she could talk to about this, and Athena was suggesting that it was time to talk to him about it again. At gymnastics, Artemis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Hunter considered the problem. Many men could say that their lives had been changed by a girl. In his case the girl had been the original Athena,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F75AFA">
        <w:rPr>
          <w:rFonts w:ascii="Montserrat" w:hAnsi="Montserrat"/>
          <w:i/>
          <w:iCs/>
          <w:sz w:val="24"/>
        </w:rPr>
        <w:t>self</w:t>
      </w:r>
      <w:r w:rsidRPr="00F75AFA">
        <w:rPr>
          <w:rFonts w:ascii="Montserrat" w:hAnsi="Montserrat"/>
          <w:sz w:val="24"/>
        </w:rPr>
        <w:t xml:space="preserve">conscious. She had no effect on females beyond eliciting affection, but it could make a man into a slave to her desires.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Hunter had thought that the problem had finally been put to rest. Now Artemis approached Hunter to discuss her dark history, how her mating had revealed it to Athena,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Hunter surprised her by telling her not to go. She asserted that she had to, she had promised. Hunter reminded her that she had confided the truth about herself and her mate. Athena and Alt could keep the boy entertained, but Artemis had something more important to do. He strongly suggested it was time for Artemis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Athena’s power, and was about to investigate Keith. He managed not to react, just kept walking out of the building and on to his car. </w:t>
      </w:r>
    </w:p>
    <w:p w:rsidR="00864886" w:rsidRPr="00F75AFA" w:rsidRDefault="00864886">
      <w:pPr>
        <w:pStyle w:val="0DraftNormal"/>
        <w:rPr>
          <w:rFonts w:ascii="Montserrat" w:hAnsi="Montserrat"/>
          <w:sz w:val="24"/>
        </w:rPr>
      </w:pPr>
      <w:r w:rsidRPr="00F75AFA">
        <w:rPr>
          <w:rFonts w:ascii="Montserrat" w:hAnsi="Montserrat"/>
          <w:sz w:val="24"/>
        </w:rPr>
        <w:t xml:space="preserve"> </w:t>
      </w:r>
    </w:p>
    <w:p w:rsidR="00864886" w:rsidRPr="00F75AFA" w:rsidRDefault="00864886">
      <w:pPr>
        <w:pStyle w:val="0DraftNormal"/>
        <w:rPr>
          <w:rFonts w:ascii="Montserrat" w:hAnsi="Montserrat"/>
          <w:sz w:val="24"/>
        </w:rPr>
      </w:pPr>
      <w:r w:rsidRPr="00F75AFA">
        <w:rPr>
          <w:rFonts w:ascii="Montserrat" w:hAnsi="Montserrat"/>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If he had to abandon the identity of Keith, he lost his carefully built interface with Athena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Athena’s friends, and quite possible her family.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With the topic shifting to Hunter, they got down to the real business. From their surveillance, they had concluded that most of Athena’s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 asked Athena if Alt could take her place on the date, she had things to discuss with Ares in private. She agreed, confessing that she had hoped Artemis would resolve that matter. She took herself by the hand and Athena and Alt bathed and dressed together. They were ready for Keith when he arrived to pick them up. Athena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Athena confided to herself, through Alt, that she really was falling in love with him, she just had to get used to his bridled intensity.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Ares and Artemis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Athena as soon as possible. They made a quick call home and then waited for Athena, Alt and Keith to arrive. She had talked to Artemis for a few minutes, Lauren and Morgan had invited themselves over to Xanadu, forcing her to bug out or reveal Alt’s secret. So she was sleeping alone that night while Ares entertained them. If he was not too distracted by her revelation.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Keith had been very sweet all night, and naughty. He seemed to know her body so well, he could reach out and push Athena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Athena when they arrived inside, who could hardly believe it. Naomi also told Alt she had to become scarce before morning, since Artemis needed to be able to be seen in public tomorrow to investigate the strange story.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Considering the fact that they had Keith among them, the other girls told her to stick to her plans with him, keep him distracted, and let them worry about the problem for the moment. Athena promised she would keep her eye out for Hunter, and be careful when she went out the next day, and went back into deal with Keith. Unfortunately, Athena was a different predator’s target. Keith had been brooding all night, and his inspiration had finally come. Hunter knew about his obsession with her. He would never guess that he would dare to take over her body. Yet it was the ideal solution.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Hunter had been as much in love with Athena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Athena, ignorant of this darkness within him, was falling in love, opening herself to the one who would destroy her. After several hours of the most intense sex she had experienced, she slept soundly in his arms, confident in her safety.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rose before Keith, and pulled herself together, tucking Alt away within her. She checked on the others and then slipped in the shower. She was happy. She had worried that her feelings for Ares and Artemis had spoiled her for any other. Keith rose shortly after and joined her in the shower, asking where her twin had gone. Athena told him she had to go home but that she was still free for the day. As his hands began to explore her body, she smiled at him and whispered encouragingly. None of the other girls were awake yet, she told him; they could have some fun before breakfast.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He smiled in delight. It was the perfect opportunity, and it had come so soon. He caught her face and stared deeply into her eyes. Athena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off-Athena had been finishing when he entered-and gathered her old host body in her thoughts. Without wasting time, she teleported the water away from them, and hauled the body telekinetically over to the bed.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slipped into the clothes Athena had laid out to wear and checked the town house for signs of waking. No one had stirred. There was a lot still up in the air, but all the options were open. Athena could always reappear and claim to have fled from Hunter, or some other agent, when he had fully digested her. The body of Keith made up for the absence of any sign of struggle, while convincing any who investigated that Athena had been forced to flee on her own, or had never had a chance to defend herself from abduction. In full possession of her new body, she simply walked out of the apartment without a hint of trouble.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·20</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Athena. Arguing with him to consent to their desire for children by him, a license for which their parents had given them as soon as they were old enough to breed. He argued that a child needed more than the best genes, and he would not be able to be their father.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But that was just distracting himself from Artemis’s confession. As a boy who had once been Athena,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F75AFA">
        <w:rPr>
          <w:rFonts w:ascii="Montserrat" w:hAnsi="Montserrat"/>
          <w:i/>
          <w:iCs/>
          <w:sz w:val="24"/>
        </w:rPr>
        <w:t>being</w:t>
      </w:r>
      <w:r w:rsidRPr="00F75AFA">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Now she was not so sure. Artemis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Athena. Her soul mate, her completion, Athena was a different person. She had come from an entirely different place, met her half way and then become her-by embracing her to become her equal. What was true for Ares and Artemis was true for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was meant to be what she had become, and Ares-as Ares or Artemis,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Ares had seen that. Finding the missing piece of her life had given her no choice. If she remained Ares, she would be an exile from herself. If Athena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showed up to collect Ares and give the two girls a lift home. While they were waking up, with a few laps in the pool, she told them about the warning Erin had received. They dried off and dressed, and on the way to their own homes, Artemis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Artemis promised to keep them informed and focused her attention on Ares. She told him that she needed to figure out some way to check on Hunter. He had been her mentor, did she dare confront him directly, or was there some other way to verify his past?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Ares could hardly think. Instead of responding, he told Artemis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Artemis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Athena-how to keep her from making the mistake she had almost made. As she walked in the door, she was greeted by worried and anxious faces. Cold fingers raked up her spine. The way they looked at her told her more than she wanted to hear.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Keith had been found in the town house with a mind as naked as his body. Athena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had wanted to run straight out there, to be with Athena,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debated about whether they kept Athena’s disappearance a secret, or whether they should report her missing when they could. The girls who had found Keith had told the EMT’s that Keith had spent the night, with plans to go out with Athena. They said that Athena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Athena waking the entire neighborhood.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had agreed to keep Athena’s disappearance to themselves, by the time they arrived in San Francisco. The older, and more experienced psionics combed the entire town house, searching for clues to what happened to her. The younger psionics hit the halls and streets asking neighbors if they had seen Artemis’s twin at any point that morning. Most of them assured that if they had seen a girl like her they would not only remember it, they would have pointed her out to others, and thought about it afterward. So the short answer was no.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her sisters and her friends started searching further out for Athena,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Athena like that boggled the mind, and they found themselves disbelieving it simply because they hated to think about confronting that kind of power.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Athena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Before they could go to the place that Erin had been instructed to ask for them at, a group of them showed up at the town house. Word of Athena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Artemis discovered that her parents had known her gymnastics trainer was an agent of the psionic underground, a very dangerous psionic. He was the embodiment of evil as far as the Wild-Psi'ders were concerned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·21</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Athena’s mind. Except this was not Athena’s mind, her birth mind. She had been trapped among his thoughts, his fears, his hopes, his memories, a captive audience.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Athena.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left her afraid to think. She had never been this vulnerable, and only the experience passed on to her from Artemis-the original Athena’s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Athena had been mated to Ares and Artemis. That might be a good thing, since he could hardly dispose of her mind if he welded his own to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Athena, being herself unattached.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would never have considered jumping out of her own body to escape his grasp. If Athena had turned her head up to receive his kiss, he would have seized her mind, and she would not have even considered the option Alt was silently thinking of. She had no idea precisely where Athena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If Alt jumped free, Eric would have sole possession of Athena’s body. It seemed like a terrible thing to do to Athena, but Athena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Eric had taken a long time to reach her lair. She had traveled all over the Bay Area to confuse any attempt Athena’s friends and family could mount to track her. It was a wonderful body, young and strong, but she was tired after the long day. She needed to crack open the mind within her and digest it, if her plan was going to work, but she longed for sleep. It would have to wait for the morning. Athena had a mind as strong as her body, and she would fight, so Eric would need the rest. If Athena tried to throw Eric off while she was asleep, she would sense it and wake up to deal with it, but she had not come out of her shock all day.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Athena, praying that she would be safe.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Athena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Athena could stand off such an assault forever. A trick which the original Athena could do with her other had been a cold swap, for those times when both were expressed, but one needed to address something the other knew nothing about.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Athena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Alt gathered her nerve and pushed through. At the same time Athena committed herself to doing what she had planned. Alt cleared the hurdle of Eric’s mind without even bumping the rail. She was out, in the clear in her own body as Eric twitched and woke up. Athena took a deep breath and reached in through herself. Alt was getting ready to defend herself from Eric’s instant, all out assault, when she felt a strange tug and the world spun around her. Athena opened her eyes, surprised to find herself in her birth world, in full command of her faculties, and then she was slammed against the wall behind her. She impacted so hard she blacked out.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·22</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the split second of alarm, as she lurched awake and acted, Eric assumed that Athena’s twin, Artemis,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Athena’s neck, and closed it, it activated and arrested the girl’s psi. Eric slipped the collar off over her head and stashed it outside the cell she had slept in. Eric had anticipated the possibility of an uninvited guest, and been prepared.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room she had left Athena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Athena trying to escape. Now that she was secured, Eric could pop back in to examine her at leisure. Since she was awake, her first concern was digesting her sister’s mind.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Eric let out her breath. The situation had become more complicated, but the basic plan might still work. Artemis, she still assumed it was Artemis, had not had a chance to see anything when she emerged. Eric wished she knew what had happened to Athena’s mind. It was conceivable that she had died of shock, simply blew right out like a candle in a high wind. A strong mind could prove the most fragile under certain pressures. She would have to keep that in mind with Artemis.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Eric went back into the cell, and saw that the girl was still unconscious. Eric would have to break her mind from without, and the body of Athena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Athena’s body crumpled to the floor, but lay there awake and empty, as innocent as a baby.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Eric picked the body up and moved it to the bed. Artemis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Athena, shattered by the horrible experience, and Eric could take over the role of Artemis. Their friends and family would be so glad to have them back alive they would not question that assumption.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was waiting for her to wake up. When he did, he welcomed her to the party, calling her Artemis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believed for a moment that it really was Hunter, and he too went along with it. He explained “Athena’s”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had been almost impossible to sleep through the night. Artemis finally gave up and went out into the main room where Vincent and Virginia were still talking with the leader of the Wild-Psi’d, Cougar. Artemis and her parents had been shocked when their new allies in the Wild Psi’d identified Hunter as one of the people who had abducted and then inducted them into the underground. Artemis’s experience partly confirmed that, Hunter had often lectured her about such dangers when he was her mentor. Artemis had helped confirm the facts, but remembered what Hunter had been trying to do with her somewhat fondly.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explained that Keith had fallen in love with Athena and had constantly argued for the group to take her in, but they had never been able to prove that she was an active until recently. They feared that Keith had gotten himself wiped out trying to stop Hunter from moving on Athena; he had left a message for the group saying that Hunter had finally confirmed that he knew she was active. They mourned his loss, and a couple of them haunted the hospital where he had been taken, protecting him and waiting to see if he would recover. Artemis listened to this and still found it hard to swallow.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Athena, she had been under the wing of Hunter-the man who had been contracted to kill her as a child, according to her parents-for a lot longer than she had indicated when she first met the original Artemis.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 as her other, or that she had kept it secret from her self? In her mind, Athena, as Artemis, was still her first, but in Artemis’s memory, as Athena, she had given herself away as a child. Once again her mind had wandered back to her love, she forced herself back to the point.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could not answer these new doubts. The stories her new friends told her about Hunter just did not sound like him, but they did remind Artemis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 called her parents aside. She pointed out that they were all in a fix. She had school tomorrow, and saw two immediate problems. One was the consequence of Athena’s disappearance, people were going to ask her why she was not at school, and she did not know what to tell them. They could say she was sick, but they had no idea how long that story would have to last, and Athena’s dead body could turn up at any time to catch them in a horrible lie. Family was always at the top of any list of suspects, so they dared do nothing suspicious. Until they knew what had happened to her, hiding what they did know would only damn them.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other thing was of course Hunter. She was in his class, she could hardly avoid him, and considering how important gymnastics was to her, and Athena,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promised to be on guard, but asserted that she was going alone. If she did not return, everyone would have their answer and she would at least be in the same boat with Athena. The truth was, she would rather be someone’s prisoner with Athena than be perfectly safe without her. As long as Athena was in unknown danger, Artemis herself was no good to anyone trying to help her. She was just a hair shy of absolute panic already. She was ready to tear down the mountains looking for her soul mate. Masquerade be damned. Her parents loaned her the car and let her go.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knew where to find Hunter on a Sunday. 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He </w:t>
      </w:r>
      <w:r w:rsidRPr="00F75AFA">
        <w:rPr>
          <w:rFonts w:ascii="Montserrat" w:hAnsi="Montserrat"/>
          <w:i/>
          <w:iCs/>
          <w:sz w:val="24"/>
        </w:rPr>
        <w:t xml:space="preserve">had </w:t>
      </w:r>
      <w:r w:rsidRPr="00F75AFA">
        <w:rPr>
          <w:rFonts w:ascii="Montserrat" w:hAnsi="Montserrat"/>
          <w:sz w:val="24"/>
        </w:rPr>
        <w:t xml:space="preserve">fooled Athena and her parents, keeping his ties to the underground a secret. Hunter had reportedly abducted, beaten, abused, raped and murdered kids like Athena for the mysterious psionic underground.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·23</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Athena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Artemis, she lied and said that the last impression she had received from Athena had been of the two of them in the shower. The real Artemis probably knew where he was, but might well need an explanation of what had happened to him and why.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He knew what condition Keith was in expected that she had seen it. He assumed she was asking about Keith to learn about Athena’s condition. He explained that Keith’s mind had crumbled under his attack and evaporated. With therapy a new mind could be raised on whatever foundation remained, but he had not been interested in Keith. He was concerned about Athena. Her mind was gone, shattered in a useless conflict with him. Still, he needed her, and intended to rebuild her, with Artemis’s help, using her mind as a template. She replied coldly that after telling her that he had destroyed two minds already, she was hardly inclined to let him touch her mind.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Athena was caught in a bind. If she were Artemis, in this situation and she had believed him for a minute, she would of course have risked anything to restore Athena’s mind.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Her eyes filled with a desperate horror. If he teased her open, he would spot her lie, realize that she was not Artemis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Hunter brooded after Artemis left. He had to respect her decision; she had the right to leave him. The problem was he did not feel she was ready. What had happened to Athena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Artemis had come to him to ask him if he had been responsible for Athena’s disappearance. He protested his innocence. It was then that he was confronted with the possibility that Eric might still be alive. They told him that Eric had warned them about him, and had attempted to keep Athena and Artemis away from the underground. He tried to pursue the matter, tried to force them to explain.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Hunter listened to the accusations his brother had made against him and confronted Artemis.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Artemis asked him to leave. They threatened him, when he did not move to obey. He asked one more time for her to listen, he had much more to say.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told him flatly that she was not interested in anything he had to say. Standing him off, with the help of her friends, she finally made him mad. He turned to confront her family, revealing to all of them Athena’s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Artemis, he feared the worst disease, self-righteousness. She was in danger of catching it from her parents.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Testing Artemis-and by extension, Athena-was his prerogative, and it would not save them from the real test later, but he could call it the final examination, and use the exercise to shake some sense into the kids while he could. Her family and their friends firmly believed Artemis-and Athena-were his current targets. If such had been the case when he confronted Artemis, neither her parents, nor their new Wild-Psi'd friends could have protected her from him. It was time to teach her-and the rest of those kids-not to play with fire, show them what they were so afraid of. Particularly Artemis. So, he moved her to the top of his list of targets, giving the poor kid he had been about to put through the wringer a temporary stay of excruciation, and submitted his intentions to his superiors.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That did not resolve the real problem. The fact was, he was genuinely concerned about Athena and he needed to investigate on his own. Hunter, from the moment he heard from Artemis about Athena’s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Athena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Athena’s potential simply could not be lost. He promised to devote his superior resources to solving the mystery of her abduction.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the mean time, he was going to have to convince Artemis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Artemis-or Athena, poor girl-to confront in this sort of scenario. There were no rules with him, no guidelines, no licenses for acts that violated the first rule.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·24</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was not sharing. Athena was allowing Eric to take whatever he wanted; she did not have a choice. She wanted nothing in return and hoped he would not offer. Not that she could really think about at the time it was happening. It was a return to Athena’s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Athena, or she would remember herself, and figure out someone else had taken her twin’s place.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tortured him to think of it, it would be agony to do it, but he had gone too far to back out now. He needed to finish becoming Artemis.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told him the whole story. What the hell, he thought she was Artemis already, might as well tell him what he could believe. She told him she had the ability to twin herself, and used it to cover for Athena while she confessed to Ares about her past, the past Keith had reminded her of. The other body, she pointed out, was not Athena’s but her double’s. She had not teleported in to the cell, so much as she had teleported out of her other’s mind. Athena was still out there in the world, looking for her, she was certain. When he asked her to open up and prove it, she protested.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Athena,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Artemis because she had been pretending to be Athena when she was abducted.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Artemis with “Athena” at his side and confront the real twin and her family. He had simply assumed, without checking, that he had both of them under his control. He had to do as she suggested. He left at once.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After Hunter left, the previous evening, the Morgans had decided that they had to report Athena as missing. There was no way they were gong to allow Artemis to go back to school with Hunter there on campus. A missing twin sister was all the excuse a person needed to cut classes. Her parents went home to take care of it, after calling the San Francisco Police Department and filing the report. Artemis remained at the town house so she could continue her search with her friends around to help protect her. Chris and Jean had slept with her and tried to comfort her-and distract her from her fears.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the morning, the three of them went out together. A man watched them putting up a poster for Athena, and asked them for details. They told the official version of the story, and gave him a poster so he could contact them if he discovered anything. Artemis could not help but wonder if Hunter would stick to his own routine after that big confrontation. Joining the search for Athena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 came a hair’s breadth from falling prey to him totally unaware. Artemis, Chris and Jon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helped her clean herself up a bit, and looked for her panties. Hunter had apparently swiped them during the fight, so she straightened her skirt and wrote them off. Chris and Jean could not believe that both Artemis and Hunter had covered the commotion. If Artemis had not managed a telepathic cry they would never have known anything was going on. Even to the extent of locking the door, to prevent anyone from walking in on them, they had observed the first rule. Artemis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next encounter was a shocking lesson in how a skilled psionic could use his power in a crowd. Artemis and Chris were following Jean through a door when Jean disappeared and they saw Hunter in the doorway, calmly and naturally walking out. He held the door for them, a perfect gentleman and dared them to make a scene. Artemis stopped and asked under her breath what he had done with her friend. He smiled and told her it was not their problem anymore. She needed to think carefully about how she endangered her friends, he suggested. She slipped past him and grabbed Chris by the hand.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Chris was in a stone cold panic. Artemis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Artemis could say was that Hunter sent her somewhere. She was either going to call and tell someone to come get her, or she was in someone’s clutches unable to do anything. She doubted she was dead, or likely to become so soon.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Her suspicion was rewarded. A large group of men entered the building and took up stations. A handful of them broke off and approached their own group. Artemis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government-Artemis gasped-they had been instructed to contact him. They assured him that they were devoting every resource to helping to retrieve his daughter, but were also there to ensure that he was not pressured to betray classified information for her ransom.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Vincent managed to signal to Artemis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·25</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had been a couple of hours before dawn when Eric left to check Athena’s story. It was still an hour before noon when Eric had returned to Athena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Now it was a fatal promise of life for him and death for her. He looked at Athena again. Her story had been easily confirmed, he had talked to Artemis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Athena had not had her back pressed into the mattress she would have flown off in the other direction. She launched herself after him, unable to believe her own strength.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Athena’s kick had been aimed at his head. Even the wall behind him caved in when she landed it. It was the first time in her life she had killed anyone, but there was no question in her mind that his death was justified.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Artemis and Hunter as they darted through the city and off into the distance. They watched, but did not interfere. They would act only to enforce the first rule, and they would act with lethal efficiency.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 paid him back for the beating in the bathroom with interest. Her only problem was how to bring the fight to a final conclusion. She did not want to kill him. Even if he had abducted Athena,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Eric had watched Athena through uncomprehending eyes, finding in his shock that it was easy to pretend the total autism of Athena’s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Athena, he had finally made the mental shift to being a girl.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It was a lot different being in Athena’s spare body now that it had been before. It was the body he had redefined himself to inhabit and he felt more at home in it than he ever had in his own. He would not get to enjoy being in it very long if he did not figure out what to do about Athena’s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came over to him and took him into her arms. The vessel had been able to walk, but usually did not unless prompted by Athena.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Athena pulled back to look into her tear filled eyes and was surprised when she said, quite clearly, </w:t>
      </w:r>
      <w:r w:rsidRPr="00F75AFA">
        <w:rPr>
          <w:rFonts w:ascii="Montserrat" w:hAnsi="Montserrat"/>
          <w:i/>
          <w:iCs/>
          <w:sz w:val="24"/>
        </w:rPr>
        <w:t>I’m so sorry.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did not have time to react. As the girl spoke, Athena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·26</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Artemis,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Hunter loped along after Artemis,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Artemis sailed in through the hail of rock to deliver a flying pile driver to his face.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Artemis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quickly mapped her flow and then applied pressure to a thousand specific points on and in her body. Artemis had been loping along unaware, then her body began to tingle. Artemis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Eric Hunter was dead and his last thought after killing Athena was telling him self that it was finally over. She was Athena now. As much of Athena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Athena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Jack Hunter brought light with him into Artemis’s cell. She looked up in misery, but quickly composed herself to face him. She feared to guess what he would do to her now. In the long dark hours she had confirmed she was alone. If Hunter had Athena, he was keeping her somewhere else. It would be such an easy way to torture them both, telling Artemis nothing, while confiding to Athena how he had run her to ground and raped her. She could only guess at her twin’s state of mind at that point. Had he raped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Athena and was going to do whatever he wanted to both of them, for whatever reason, and there was damn all they could do about it. The other was, he had done this to her to prove that he had nothing to do with Athena’s disappearance.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Athena one way or the other, perhaps, but he would spend his time trying to see which way the frog would jump, her being the frog. If he felt that she was not going to go postal, he would then go on to the next step, working the problem of Athena’s abduction. If he did have Athena, he would continue the exercise, both of them would continue to be tortured or brain washed or whatever the plan was, and quite possibly both of them would either suicide or be killed trying to escape.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·27</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Alt had adjusted to the new world, after discovering that she could not trade places with Athena.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Athena. As he repeated back to her the things Athena had said to him, she had caught on. She thought of where Athena had been and deduced, following the same logic she had, that she was in a world within Eric.</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had laughed like a maniac at that, </w:t>
      </w:r>
      <w:r w:rsidRPr="00F75AFA">
        <w:rPr>
          <w:rFonts w:ascii="Montserrat" w:hAnsi="Montserrat"/>
          <w:i/>
          <w:iCs/>
          <w:sz w:val="24"/>
        </w:rPr>
        <w:t xml:space="preserve">Talk about the best hiding place, a man hardly ever looked to carefully into his own shadow. </w:t>
      </w:r>
      <w:r w:rsidRPr="00F75AFA">
        <w:rPr>
          <w:rFonts w:ascii="Montserrat" w:hAnsi="Montserrat"/>
          <w:sz w:val="24"/>
        </w:rPr>
        <w:t xml:space="preserve">She had tried to switch with Athena many times after that first realization, and discovered she would not. After a few days had passed, she had begun to suspect the worst. She feared that Athena was dead, how else did she explain her complete inability to swap places? There really was no way to know. She would continue to try; there might be some reason aside from death, perhaps something that interfered with Athena’s mind that prevented her psi from functioning normally.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Athena, who had made perfect and passionate love to her only a few days before. He was everything she knew him to be, and yet he was not Eric. The intensity, the obsession, and the lurking pain were all missing.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Capturing Artemis had not ended Hunter’s campaign. In the hours between her defeat and their last conversation he had kept her on ice while he ran down each of her friends and continued to investigate Athena’s disappearance. Artemis and Athena’s friends were not being tested so much as they were being contained. With a real adversary on the loose, it had been wiser just to tie them down. Since Artemis and Athena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was not, again, the kind of ordeal Athena and Artemis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Artemis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Now that he knew where every one was, he could go back in and face Artemis.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Artemis had both been able to do that, but Eric had cracked, and Keith and Athena ended up paying for Hunter’s mistake in missing the fact. Some people, when they got burned, learned not to play with fire, while others just became pyromaniacs. It was time to see which would be the case with Artemis.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Hunter jumped into Artemis’s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Hunter and Artemis were finally able to talk to each other about Athena’s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Athena had been caught using her powers. Then he gave her the bad news. He told her about his history with his brother. His brother would see proof of Athena’s power as an excuse to close in on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Artemis already knew what Eric’s experience with the underground had been like. He had failed to grasp the reason for the grueling exercise, however. He had simply proven the reason why the practice had been instituted.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Athena proved it.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In any case, he said, people could not be told how to survive their tests.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two of them had come out of the dungeon and sorted themselves out. After bathing and dressing they came back to the question of Eric and Athena. Artemis reminded him that he had said Eric had moved to intercept a possible move on Athena by the underground. Obviously, since he had such an obsession over Athena, he would not want her to fall sway to the underground’s opinion of him. Perhaps he even feared that the underground would rediscover him through her. She asked him if he really believed Eric would kill Athena. Hunter told her he had other reasons to do her harm. He had only needed an excuse to pursue his twisted obsession; to punish her and Hunter, for the way they had both betrayed him, in his eyes.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Hunter told her that the others were safe. He had gone after them simply to detain them. He had not wanted them to go off trying to rescue Athena and Artemis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Tipping the authority off with a false lead had been Hunter’s way of verifying that they had not abducted Athena</w:t>
      </w:r>
    </w:p>
    <w:p w:rsidR="00864886" w:rsidRPr="00F75AFA" w:rsidRDefault="00864886">
      <w:pPr>
        <w:pStyle w:val="0DraftNormal"/>
        <w:rPr>
          <w:rFonts w:ascii="Montserrat" w:hAnsi="Montserrat"/>
          <w:sz w:val="24"/>
        </w:rPr>
      </w:pPr>
      <w:r w:rsidRPr="00F75AFA">
        <w:rPr>
          <w:rFonts w:ascii="Montserrat" w:hAnsi="Montserrat"/>
          <w:sz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Because of the underground, independents, like the Avatar Families, had been able to stand the authority off and retain their autonomy. Since the authority did not have Athena,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Hunter had put the pieces of the puzzle together and eventually figured out how to track his brother down. With Athena at his side, Hunter went to all of the safe houses on the list beginning with the locations where her friends were incarcerated. Chris, Jean, Erin, Lauren and Morgan were with them when they eventually discovered Athena’s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Artemis restored the body, healing the fatal wound, but not even daring to try and reverse death itself. Hunter left her to her grieving embrace; he too had lost someone. It did not matter that he had tried to kill him; he had still loved his brother.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·Part II·</w:t>
      </w:r>
      <w:r w:rsidRPr="00F75AFA">
        <w:rPr>
          <w:rFonts w:ascii="Montserrat" w:hAnsi="Montserrat"/>
          <w:sz w:val="24"/>
        </w:rPr>
        <w:tab/>
        <w:t>·01</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Hunter crouched beside his brother. He had never wanted to kill him, but he would have killed him for what he had done to Athena. Sickened at the waste, he obeyed his standing orders and delivered the bodies of Athena and Eric to the underground labs.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as it had happened.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Only now did he realize the error of actually trying to become her. He had tried to convince himself that he could, and ended up in a strange, shifting world.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 like a traveler desperate for a drink of water after a long trek through the desert.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Athena-Alt had to remind herself to use the name-and Keith had gotten together again. </w:t>
      </w:r>
    </w:p>
    <w:p w:rsidR="00864886" w:rsidRPr="00F75AFA" w:rsidRDefault="00864886">
      <w:pPr>
        <w:pStyle w:val="0DraftNormal"/>
        <w:rPr>
          <w:rFonts w:ascii="Montserrat" w:hAnsi="Montserrat"/>
          <w:sz w:val="24"/>
        </w:rPr>
      </w:pPr>
      <w:r w:rsidRPr="00F75AFA">
        <w:rPr>
          <w:rFonts w:ascii="Montserrat" w:hAnsi="Montserrat"/>
          <w:sz w:val="24"/>
        </w:rPr>
        <w:t xml:space="preserve">She was spending time with him, telling him as little as she could get away with until he confided something to her. </w:t>
      </w:r>
    </w:p>
    <w:p w:rsidR="00864886" w:rsidRPr="00F75AFA" w:rsidRDefault="00864886">
      <w:pPr>
        <w:pStyle w:val="0DraftNormal"/>
        <w:rPr>
          <w:rFonts w:ascii="Montserrat" w:hAnsi="Montserrat"/>
          <w:sz w:val="24"/>
        </w:rPr>
      </w:pPr>
      <w:r w:rsidRPr="00F75AFA">
        <w:rPr>
          <w:rFonts w:ascii="Montserrat" w:hAnsi="Montserrat"/>
          <w:sz w:val="24"/>
        </w:rPr>
        <w:t xml:space="preserve">He was not really from that world. </w:t>
      </w:r>
    </w:p>
    <w:p w:rsidR="00864886" w:rsidRPr="00F75AFA" w:rsidRDefault="00864886">
      <w:pPr>
        <w:pStyle w:val="0DraftNormal"/>
        <w:rPr>
          <w:rFonts w:ascii="Montserrat" w:hAnsi="Montserrat"/>
          <w:sz w:val="24"/>
        </w:rPr>
      </w:pPr>
      <w:r w:rsidRPr="00F75AFA">
        <w:rPr>
          <w:rFonts w:ascii="Montserrat" w:hAnsi="Montserrat"/>
          <w:sz w:val="24"/>
        </w:rPr>
        <w:t xml:space="preserve">He told her a story about his childhood, and about becoming psionic and then a bizarre nightmare in which he had died. </w:t>
      </w:r>
    </w:p>
    <w:p w:rsidR="00864886" w:rsidRPr="00F75AFA" w:rsidRDefault="00864886">
      <w:pPr>
        <w:pStyle w:val="0DraftNormal"/>
        <w:rPr>
          <w:rFonts w:ascii="Montserrat" w:hAnsi="Montserrat"/>
          <w:sz w:val="24"/>
        </w:rPr>
      </w:pPr>
      <w:r w:rsidRPr="00F75AFA">
        <w:rPr>
          <w:rFonts w:ascii="Montserrat" w:hAnsi="Montserrat"/>
          <w:sz w:val="24"/>
        </w:rPr>
        <w:t xml:space="preserve">He woke up there. </w:t>
      </w:r>
    </w:p>
    <w:p w:rsidR="00864886" w:rsidRPr="00F75AFA" w:rsidRDefault="00864886">
      <w:pPr>
        <w:pStyle w:val="0DraftNormal"/>
        <w:rPr>
          <w:rFonts w:ascii="Montserrat" w:hAnsi="Montserrat"/>
          <w:sz w:val="24"/>
        </w:rPr>
      </w:pPr>
      <w:r w:rsidRPr="00F75AFA">
        <w:rPr>
          <w:rFonts w:ascii="Montserrat" w:hAnsi="Montserrat"/>
          <w:sz w:val="24"/>
        </w:rPr>
        <w:t xml:space="preserve">He told her that, because he suspected she too was an outsider, a psionic. </w:t>
      </w:r>
    </w:p>
    <w:p w:rsidR="00864886" w:rsidRPr="00F75AFA" w:rsidRDefault="00864886">
      <w:pPr>
        <w:pStyle w:val="0DraftNormal"/>
        <w:rPr>
          <w:rFonts w:ascii="Montserrat" w:hAnsi="Montserrat"/>
          <w:sz w:val="24"/>
        </w:rPr>
      </w:pPr>
      <w:r w:rsidRPr="00F75AFA">
        <w:rPr>
          <w:rFonts w:ascii="Montserrat" w:hAnsi="Montserrat"/>
          <w:sz w:val="24"/>
        </w:rPr>
        <w:t xml:space="preserve">He told her that he had this strange understanding of everything in that world, and he had been surprised when he looked into her. </w:t>
      </w:r>
    </w:p>
    <w:p w:rsidR="00864886" w:rsidRPr="00F75AFA" w:rsidRDefault="00864886">
      <w:pPr>
        <w:pStyle w:val="0DraftNormal"/>
        <w:rPr>
          <w:rFonts w:ascii="Montserrat" w:hAnsi="Montserrat"/>
          <w:sz w:val="24"/>
        </w:rPr>
      </w:pPr>
      <w:r w:rsidRPr="00F75AFA">
        <w:rPr>
          <w:rFonts w:ascii="Montserrat" w:hAnsi="Montserrat"/>
          <w:sz w:val="24"/>
        </w:rPr>
        <w:t xml:space="preserve">Alt realized that it was his world, not Eric’s. </w:t>
      </w:r>
    </w:p>
    <w:p w:rsidR="00864886" w:rsidRPr="00F75AFA" w:rsidRDefault="00864886">
      <w:pPr>
        <w:pStyle w:val="0DraftNormal"/>
        <w:rPr>
          <w:rFonts w:ascii="Montserrat" w:hAnsi="Montserrat"/>
          <w:sz w:val="24"/>
        </w:rPr>
      </w:pPr>
      <w:r w:rsidRPr="00F75AFA">
        <w:rPr>
          <w:rFonts w:ascii="Montserrat" w:hAnsi="Montserrat"/>
          <w:sz w:val="24"/>
        </w:rP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864886" w:rsidRPr="00F75AFA" w:rsidRDefault="00864886">
      <w:pPr>
        <w:pStyle w:val="0DraftNormal"/>
        <w:rPr>
          <w:rFonts w:ascii="Montserrat" w:hAnsi="Montserrat"/>
          <w:sz w:val="24"/>
        </w:rPr>
      </w:pPr>
      <w:r w:rsidRPr="00F75AFA">
        <w:rPr>
          <w:rFonts w:ascii="Montserrat" w:hAnsi="Montserrat"/>
          <w:sz w:val="24"/>
        </w:rPr>
        <w:t xml:space="preserve">Athena found her way through one of those doors, and into the haven of Keith’s world. </w:t>
      </w:r>
    </w:p>
    <w:p w:rsidR="00864886" w:rsidRPr="00F75AFA" w:rsidRDefault="00864886">
      <w:pPr>
        <w:pStyle w:val="0DraftNormal"/>
        <w:rPr>
          <w:rFonts w:ascii="Montserrat" w:hAnsi="Montserrat"/>
          <w:sz w:val="24"/>
        </w:rPr>
      </w:pPr>
      <w:r w:rsidRPr="00F75AFA">
        <w:rPr>
          <w:rFonts w:ascii="Montserrat" w:hAnsi="Montserrat"/>
          <w:sz w:val="24"/>
        </w:rPr>
        <w:t xml:space="preserve">Eric, too, could pass through one of those doors, after his own death sucked him into the unstable world within him. </w:t>
      </w:r>
    </w:p>
    <w:p w:rsidR="00864886" w:rsidRPr="00F75AFA" w:rsidRDefault="00864886">
      <w:pPr>
        <w:pStyle w:val="0DraftNormal"/>
        <w:rPr>
          <w:rFonts w:ascii="Montserrat" w:hAnsi="Montserrat"/>
          <w:sz w:val="24"/>
        </w:rPr>
      </w:pPr>
      <w:r w:rsidRPr="00F75AFA">
        <w:rPr>
          <w:rFonts w:ascii="Montserrat" w:hAnsi="Montserrat"/>
          <w:sz w:val="24"/>
        </w:rPr>
        <w:t xml:space="preserve">She started to wake up again, and began to think about possibilities for getting them both back to their original world.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Body of Athena</w:t>
      </w:r>
    </w:p>
    <w:p w:rsidR="00864886" w:rsidRPr="00F75AFA" w:rsidRDefault="00864886">
      <w:pPr>
        <w:pStyle w:val="0DraftNormal"/>
        <w:rPr>
          <w:rFonts w:ascii="Montserrat" w:hAnsi="Montserrat"/>
          <w:sz w:val="24"/>
        </w:rPr>
      </w:pPr>
      <w:r w:rsidRPr="00F75AFA">
        <w:rPr>
          <w:rFonts w:ascii="Montserrat" w:hAnsi="Montserrat"/>
          <w:sz w:val="24"/>
        </w:rPr>
        <w:t>The bodies Hunter retrieved from the cell were delivered to Elizabeth Barton and Karl Hawthorn of the underground</w:t>
      </w:r>
    </w:p>
    <w:p w:rsidR="00864886" w:rsidRPr="00F75AFA" w:rsidRDefault="00864886">
      <w:pPr>
        <w:pStyle w:val="0DraftNormal"/>
        <w:rPr>
          <w:rFonts w:ascii="Montserrat" w:hAnsi="Montserrat"/>
          <w:sz w:val="24"/>
        </w:rPr>
      </w:pPr>
      <w:r w:rsidRPr="00F75AFA">
        <w:rPr>
          <w:rFonts w:ascii="Montserrat" w:hAnsi="Montserrat"/>
          <w:sz w:val="24"/>
        </w:rPr>
        <w:t>They were subjected to an autopsy far more intense than a coroner could manage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went home and was confronted her parents. Her parents told her a story. </w:t>
      </w:r>
    </w:p>
    <w:p w:rsidR="00864886" w:rsidRPr="00F75AFA" w:rsidRDefault="00864886">
      <w:pPr>
        <w:pStyle w:val="0DraftNormal"/>
        <w:rPr>
          <w:rFonts w:ascii="Montserrat" w:hAnsi="Montserrat"/>
          <w:sz w:val="24"/>
        </w:rPr>
      </w:pPr>
      <w:r w:rsidRPr="00F75AFA">
        <w:rPr>
          <w:rFonts w:ascii="Montserrat" w:hAnsi="Montserrat"/>
          <w:sz w:val="24"/>
        </w:rPr>
        <w:t>The First of the Phoenix Bloodline</w:t>
      </w:r>
    </w:p>
    <w:p w:rsidR="00864886" w:rsidRPr="00F75AFA" w:rsidRDefault="00864886">
      <w:pPr>
        <w:pStyle w:val="0DraftNormal"/>
        <w:rPr>
          <w:rFonts w:ascii="Montserrat" w:hAnsi="Montserrat"/>
          <w:sz w:val="24"/>
        </w:rPr>
      </w:pPr>
      <w:r w:rsidRPr="00F75AFA">
        <w:rPr>
          <w:rFonts w:ascii="Montserrat" w:hAnsi="Montserrat"/>
          <w:sz w:val="24"/>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864886" w:rsidRPr="00F75AFA" w:rsidRDefault="00864886">
      <w:pPr>
        <w:pStyle w:val="0DraftNormal"/>
        <w:rPr>
          <w:rFonts w:ascii="Montserrat" w:hAnsi="Montserrat"/>
          <w:sz w:val="24"/>
        </w:rPr>
      </w:pPr>
      <w:r w:rsidRPr="00F75AFA">
        <w:rPr>
          <w:rFonts w:ascii="Montserrat" w:hAnsi="Montserrat"/>
          <w:sz w:val="24"/>
        </w:rPr>
        <w:t xml:space="preserve">The point they wanted to make was that there was something wrong with what had happened. Artemis and Athena had inherited the power to defy death, and yet Athena had died. </w:t>
      </w:r>
    </w:p>
    <w:p w:rsidR="00864886" w:rsidRPr="00F75AFA" w:rsidRDefault="00864886">
      <w:pPr>
        <w:pStyle w:val="0DraftNormal"/>
        <w:rPr>
          <w:rFonts w:ascii="Montserrat" w:hAnsi="Montserrat"/>
          <w:sz w:val="24"/>
        </w:rPr>
      </w:pPr>
      <w:r w:rsidRPr="00F75AFA">
        <w:rPr>
          <w:rFonts w:ascii="Montserrat" w:hAnsi="Montserrat"/>
          <w:sz w:val="24"/>
        </w:rPr>
        <w:t xml:space="preserve">They remembered her body too late, and now worried about what was going to happen to it. </w:t>
      </w:r>
    </w:p>
    <w:p w:rsidR="00864886" w:rsidRPr="00F75AFA" w:rsidRDefault="00864886">
      <w:pPr>
        <w:pStyle w:val="0DraftNormal"/>
        <w:rPr>
          <w:rFonts w:ascii="Montserrat" w:hAnsi="Montserrat"/>
          <w:sz w:val="24"/>
        </w:rPr>
      </w:pPr>
      <w:r w:rsidRPr="00F75AFA">
        <w:rPr>
          <w:rFonts w:ascii="Montserrat" w:hAnsi="Montserrat"/>
          <w:sz w:val="24"/>
        </w:rPr>
        <w:t xml:space="preserve">They did not think they could ask to retrieve it without explaining why they wanted it, and they did not dare. </w:t>
      </w:r>
    </w:p>
    <w:p w:rsidR="00864886" w:rsidRPr="00F75AFA" w:rsidRDefault="00864886">
      <w:pPr>
        <w:pStyle w:val="0DraftNormal"/>
        <w:rPr>
          <w:rFonts w:ascii="Montserrat" w:hAnsi="Montserrat"/>
          <w:sz w:val="24"/>
        </w:rPr>
      </w:pPr>
      <w:r w:rsidRPr="00F75AFA">
        <w:rPr>
          <w:rFonts w:ascii="Montserrat" w:hAnsi="Montserrat"/>
          <w:sz w:val="24"/>
        </w:rPr>
        <w:t>Artemis asked if they thought Athena might come back to life, if they only saved her body for her.</w:t>
      </w:r>
    </w:p>
    <w:p w:rsidR="00864886" w:rsidRPr="00F75AFA" w:rsidRDefault="00864886">
      <w:pPr>
        <w:pStyle w:val="0DraftNormal"/>
        <w:rPr>
          <w:rFonts w:ascii="Montserrat" w:hAnsi="Montserrat"/>
          <w:sz w:val="24"/>
        </w:rPr>
      </w:pPr>
      <w:r w:rsidRPr="00F75AFA">
        <w:rPr>
          <w:rFonts w:ascii="Montserrat" w:hAnsi="Montserrat"/>
          <w:sz w:val="24"/>
        </w:rPr>
        <w:t xml:space="preserve">Under other circumstances, they could only hope she would, but what happened to her body was irrelevant. </w:t>
      </w:r>
    </w:p>
    <w:p w:rsidR="00864886" w:rsidRPr="00F75AFA" w:rsidRDefault="00864886">
      <w:pPr>
        <w:pStyle w:val="0DraftNormal"/>
        <w:rPr>
          <w:rFonts w:ascii="Montserrat" w:hAnsi="Montserrat"/>
          <w:sz w:val="24"/>
        </w:rPr>
      </w:pPr>
      <w:r w:rsidRPr="00F75AFA">
        <w:rPr>
          <w:rFonts w:ascii="Montserrat" w:hAnsi="Montserrat"/>
          <w:sz w:val="24"/>
        </w:rPr>
        <w:t xml:space="preserve">They were concerned about someone witnessing her resurrection. </w:t>
      </w:r>
    </w:p>
    <w:p w:rsidR="00864886" w:rsidRPr="00F75AFA" w:rsidRDefault="00864886">
      <w:pPr>
        <w:pStyle w:val="0DraftNormal"/>
        <w:rPr>
          <w:rFonts w:ascii="Montserrat" w:hAnsi="Montserrat"/>
          <w:sz w:val="24"/>
        </w:rPr>
      </w:pPr>
      <w:r w:rsidRPr="00F75AFA">
        <w:rPr>
          <w:rFonts w:ascii="Montserrat" w:hAnsi="Montserrat"/>
          <w:sz w:val="24"/>
        </w:rPr>
        <w:t xml:space="preserve">The underground was not prepared to deal with someone who did not stay dead. </w:t>
      </w:r>
    </w:p>
    <w:p w:rsidR="00864886" w:rsidRPr="00F75AFA" w:rsidRDefault="00864886">
      <w:pPr>
        <w:pStyle w:val="0DraftNormal"/>
        <w:rPr>
          <w:rFonts w:ascii="Montserrat" w:hAnsi="Montserrat"/>
          <w:sz w:val="24"/>
        </w:rPr>
      </w:pPr>
      <w:r w:rsidRPr="00F75AFA">
        <w:rPr>
          <w:rFonts w:ascii="Montserrat" w:hAnsi="Montserrat"/>
          <w:sz w:val="24"/>
        </w:rPr>
        <w:t xml:space="preserve">Telling Artemis that it would be better for the rest of them if Athena was dead, and her body destroyed. </w:t>
      </w:r>
    </w:p>
    <w:p w:rsidR="00864886" w:rsidRPr="00F75AFA" w:rsidRDefault="00864886">
      <w:pPr>
        <w:pStyle w:val="0DraftNormal"/>
        <w:rPr>
          <w:rFonts w:ascii="Montserrat" w:hAnsi="Montserrat"/>
          <w:sz w:val="24"/>
        </w:rPr>
      </w:pPr>
      <w:r w:rsidRPr="00F75AFA">
        <w:rPr>
          <w:rFonts w:ascii="Montserrat" w:hAnsi="Montserrat"/>
          <w:sz w:val="24"/>
        </w:rPr>
        <w:t xml:space="preserve">The uncertainty was eating at them. </w:t>
      </w:r>
    </w:p>
    <w:p w:rsidR="00864886" w:rsidRPr="00F75AFA" w:rsidRDefault="00864886">
      <w:pPr>
        <w:pStyle w:val="0DraftNormal"/>
        <w:rPr>
          <w:rFonts w:ascii="Montserrat" w:hAnsi="Montserrat"/>
          <w:sz w:val="24"/>
        </w:rPr>
      </w:pPr>
      <w:r w:rsidRPr="00F75AFA">
        <w:rPr>
          <w:rFonts w:ascii="Montserrat" w:hAnsi="Montserrat"/>
          <w:sz w:val="24"/>
        </w:rPr>
        <w:t xml:space="preserve">They wished they knew if she truly possessed that ability, and if she did, what had prevented it from working. </w:t>
      </w:r>
    </w:p>
    <w:p w:rsidR="00864886" w:rsidRPr="00F75AFA" w:rsidRDefault="00864886">
      <w:pPr>
        <w:pStyle w:val="0DraftNormal"/>
        <w:rPr>
          <w:rFonts w:ascii="Montserrat" w:hAnsi="Montserrat"/>
          <w:sz w:val="24"/>
        </w:rPr>
      </w:pPr>
      <w:r w:rsidRPr="00F75AFA">
        <w:rPr>
          <w:rFonts w:ascii="Montserrat" w:hAnsi="Montserrat"/>
          <w:sz w:val="24"/>
        </w:rPr>
        <w:t xml:space="preserve">The idea that Athena might still have a chance of coming back, but her family was prepared to sacrifice her, were actually trying to figure out how to keep her from coming back, was too much for Artemis. </w:t>
      </w:r>
    </w:p>
    <w:p w:rsidR="00864886" w:rsidRPr="00F75AFA" w:rsidRDefault="00864886">
      <w:pPr>
        <w:pStyle w:val="0DraftNormal"/>
        <w:rPr>
          <w:rFonts w:ascii="Montserrat" w:hAnsi="Montserrat"/>
          <w:sz w:val="24"/>
        </w:rPr>
      </w:pPr>
      <w:r w:rsidRPr="00F75AFA">
        <w:rPr>
          <w:rFonts w:ascii="Montserrat" w:hAnsi="Montserrat"/>
          <w:sz w:val="24"/>
        </w:rPr>
        <w:t xml:space="preserve">She had an idea what could have interfered with the ability, and would recognize it if she saw it. </w:t>
      </w:r>
    </w:p>
    <w:p w:rsidR="00864886" w:rsidRPr="00F75AFA" w:rsidRDefault="00864886">
      <w:pPr>
        <w:pStyle w:val="0DraftNormal"/>
        <w:rPr>
          <w:rFonts w:ascii="Montserrat" w:hAnsi="Montserrat"/>
          <w:sz w:val="24"/>
        </w:rPr>
      </w:pPr>
      <w:r w:rsidRPr="00F75AFA">
        <w:rPr>
          <w:rFonts w:ascii="Montserrat" w:hAnsi="Montserrat"/>
          <w:sz w:val="24"/>
        </w:rPr>
        <w:t xml:space="preserve">She could think of one way of finding out if Athena possessed the ability, but it seemed safer to look for the kind of device Hunter had used on her than conduct an experiment to see if she could return from the dead.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Body of Athena</w:t>
      </w:r>
    </w:p>
    <w:p w:rsidR="00864886" w:rsidRPr="00F75AFA" w:rsidRDefault="00864886">
      <w:pPr>
        <w:pStyle w:val="0DraftNormal"/>
        <w:rPr>
          <w:rFonts w:ascii="Montserrat" w:hAnsi="Montserrat"/>
          <w:sz w:val="24"/>
        </w:rPr>
      </w:pPr>
      <w:r w:rsidRPr="00F75AFA">
        <w:rPr>
          <w:rFonts w:ascii="Montserrat" w:hAnsi="Montserrat"/>
          <w:sz w:val="24"/>
        </w:rPr>
        <w:t xml:space="preserve">After the structural dissection, the organs and tissues were dissected on a molecular level, mapped and analyzed with a speed and efficiency their colleagues could only dream of.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could not act against her parents’ decree, even if it was merely implied. </w:t>
      </w:r>
    </w:p>
    <w:p w:rsidR="00864886" w:rsidRPr="00F75AFA" w:rsidRDefault="00864886">
      <w:pPr>
        <w:pStyle w:val="0DraftNormal"/>
        <w:rPr>
          <w:rFonts w:ascii="Montserrat" w:hAnsi="Montserrat"/>
          <w:sz w:val="24"/>
        </w:rPr>
      </w:pPr>
      <w:r w:rsidRPr="00F75AFA">
        <w:rPr>
          <w:rFonts w:ascii="Montserrat" w:hAnsi="Montserrat"/>
          <w:sz w:val="24"/>
        </w:rPr>
        <w:t>To save Athena, she had to find a way to avoid the problem her parents described.</w:t>
      </w:r>
    </w:p>
    <w:p w:rsidR="00864886" w:rsidRPr="00F75AFA" w:rsidRDefault="00864886">
      <w:pPr>
        <w:pStyle w:val="0DraftNormal"/>
        <w:rPr>
          <w:rFonts w:ascii="Montserrat" w:hAnsi="Montserrat"/>
          <w:sz w:val="24"/>
        </w:rPr>
      </w:pPr>
      <w:r w:rsidRPr="00F75AFA">
        <w:rPr>
          <w:rFonts w:ascii="Montserrat" w:hAnsi="Montserrat"/>
          <w:sz w:val="24"/>
        </w:rPr>
        <w:t xml:space="preserve">To prevent anyone from witnessing Athena’s resurrection, she had to recover the body. </w:t>
      </w:r>
    </w:p>
    <w:p w:rsidR="00864886" w:rsidRPr="00F75AFA" w:rsidRDefault="00864886">
      <w:pPr>
        <w:pStyle w:val="0DraftNormal"/>
        <w:rPr>
          <w:rFonts w:ascii="Montserrat" w:hAnsi="Montserrat"/>
          <w:sz w:val="24"/>
        </w:rPr>
      </w:pPr>
      <w:r w:rsidRPr="00F75AFA">
        <w:rPr>
          <w:rFonts w:ascii="Montserrat" w:hAnsi="Montserrat"/>
          <w:sz w:val="24"/>
        </w:rPr>
        <w:t xml:space="preserve">To allow Athena to resurrect, she had to find the device that contained her power. </w:t>
      </w:r>
    </w:p>
    <w:p w:rsidR="00864886" w:rsidRPr="00F75AFA" w:rsidRDefault="00864886">
      <w:pPr>
        <w:pStyle w:val="0DraftNormal"/>
        <w:rPr>
          <w:rFonts w:ascii="Montserrat" w:hAnsi="Montserrat"/>
          <w:sz w:val="24"/>
        </w:rPr>
      </w:pPr>
      <w:r w:rsidRPr="00F75AFA">
        <w:rPr>
          <w:rFonts w:ascii="Montserrat" w:hAnsi="Montserrat"/>
          <w:sz w:val="24"/>
        </w:rPr>
        <w:t xml:space="preserve">Both of these objectives would force her to take on the underground. </w:t>
      </w:r>
    </w:p>
    <w:p w:rsidR="00864886" w:rsidRPr="00F75AFA" w:rsidRDefault="00864886">
      <w:pPr>
        <w:pStyle w:val="0DraftNormal"/>
        <w:rPr>
          <w:rFonts w:ascii="Montserrat" w:hAnsi="Montserrat"/>
          <w:sz w:val="24"/>
        </w:rPr>
      </w:pPr>
      <w:r w:rsidRPr="00F75AFA">
        <w:rPr>
          <w:rFonts w:ascii="Montserrat" w:hAnsi="Montserrat"/>
          <w:sz w:val="24"/>
        </w:rPr>
        <w:t>The first step, finding the device, had led her to that conclusion.</w:t>
      </w:r>
    </w:p>
    <w:p w:rsidR="00864886" w:rsidRPr="00F75AFA" w:rsidRDefault="00864886">
      <w:pPr>
        <w:pStyle w:val="0DraftNormal"/>
        <w:rPr>
          <w:rFonts w:ascii="Montserrat" w:hAnsi="Montserrat"/>
          <w:sz w:val="24"/>
        </w:rPr>
      </w:pPr>
      <w:r w:rsidRPr="00F75AFA">
        <w:rPr>
          <w:rFonts w:ascii="Montserrat" w:hAnsi="Montserrat"/>
          <w:sz w:val="24"/>
        </w:rPr>
        <w:t>When she went back to the safe house, she found that it had been searched and stripped.</w:t>
      </w:r>
    </w:p>
    <w:p w:rsidR="00864886" w:rsidRPr="00F75AFA" w:rsidRDefault="00864886">
      <w:pPr>
        <w:pStyle w:val="0DraftNormal"/>
        <w:rPr>
          <w:rFonts w:ascii="Montserrat" w:hAnsi="Montserrat"/>
          <w:sz w:val="24"/>
        </w:rPr>
      </w:pPr>
      <w:r w:rsidRPr="00F75AFA">
        <w:rPr>
          <w:rFonts w:ascii="Montserrat" w:hAnsi="Montserrat"/>
          <w:sz w:val="24"/>
        </w:rPr>
        <w:t xml:space="preserve">Following the obvious assumption, she paid Hunter a visit. </w:t>
      </w:r>
    </w:p>
    <w:p w:rsidR="00864886" w:rsidRPr="00F75AFA" w:rsidRDefault="00864886">
      <w:pPr>
        <w:pStyle w:val="0DraftNormal"/>
        <w:rPr>
          <w:rFonts w:ascii="Montserrat" w:hAnsi="Montserrat"/>
          <w:sz w:val="24"/>
        </w:rPr>
      </w:pPr>
      <w:r w:rsidRPr="00F75AFA">
        <w:rPr>
          <w:rFonts w:ascii="Montserrat" w:hAnsi="Montserrat"/>
          <w:sz w:val="24"/>
        </w:rPr>
        <w:t xml:space="preserve">Hunter had gone back to the house and removed all the devices his brother had installed and hidden there. </w:t>
      </w:r>
    </w:p>
    <w:p w:rsidR="00864886" w:rsidRPr="00F75AFA" w:rsidRDefault="00864886">
      <w:pPr>
        <w:pStyle w:val="0DraftNormal"/>
        <w:rPr>
          <w:rFonts w:ascii="Montserrat" w:hAnsi="Montserrat"/>
          <w:sz w:val="24"/>
        </w:rPr>
      </w:pPr>
      <w:r w:rsidRPr="00F75AFA">
        <w:rPr>
          <w:rFonts w:ascii="Montserrat" w:hAnsi="Montserrat"/>
          <w:sz w:val="24"/>
        </w:rPr>
        <w:t xml:space="preserve">The devices were turned over to the underground labs and dismantled for study. </w:t>
      </w:r>
    </w:p>
    <w:p w:rsidR="00864886" w:rsidRPr="00F75AFA" w:rsidRDefault="00864886">
      <w:pPr>
        <w:pStyle w:val="0DraftNormal"/>
        <w:rPr>
          <w:rFonts w:ascii="Montserrat" w:hAnsi="Montserrat"/>
          <w:sz w:val="24"/>
        </w:rPr>
      </w:pPr>
      <w:r w:rsidRPr="00F75AFA">
        <w:rPr>
          <w:rFonts w:ascii="Montserrat" w:hAnsi="Montserrat"/>
          <w:sz w:val="24"/>
        </w:rPr>
        <w:t xml:space="preserve">Artemis asked herself if she dared even suggest to Hunter what she was thinking by asking for his help or blessing. </w:t>
      </w:r>
    </w:p>
    <w:p w:rsidR="00864886" w:rsidRPr="00F75AFA" w:rsidRDefault="00864886">
      <w:pPr>
        <w:pStyle w:val="0DraftNormal"/>
        <w:rPr>
          <w:rFonts w:ascii="Montserrat" w:hAnsi="Montserrat"/>
          <w:sz w:val="24"/>
        </w:rPr>
      </w:pPr>
      <w:r w:rsidRPr="00F75AFA">
        <w:rPr>
          <w:rFonts w:ascii="Montserrat" w:hAnsi="Montserrat"/>
          <w:sz w:val="24"/>
        </w:rPr>
        <w:t>Her parents’ decree forbade that, but she had no wish to fight Hunter again.</w:t>
      </w:r>
    </w:p>
    <w:p w:rsidR="00864886" w:rsidRPr="00F75AFA" w:rsidRDefault="00864886">
      <w:pPr>
        <w:pStyle w:val="0DraftNormal"/>
        <w:rPr>
          <w:rFonts w:ascii="Montserrat" w:hAnsi="Montserrat"/>
          <w:sz w:val="24"/>
        </w:rPr>
      </w:pPr>
      <w:r w:rsidRPr="00F75AFA">
        <w:rPr>
          <w:rFonts w:ascii="Montserrat" w:hAnsi="Montserrat"/>
          <w:sz w:val="24"/>
        </w:rPr>
        <w:t xml:space="preserve">She told him there was something she had to do-she intended to retrieve Athena’s body from the underground. </w:t>
      </w:r>
    </w:p>
    <w:p w:rsidR="00864886" w:rsidRPr="00F75AFA" w:rsidRDefault="00864886">
      <w:pPr>
        <w:pStyle w:val="0DraftNormal"/>
        <w:rPr>
          <w:rFonts w:ascii="Montserrat" w:hAnsi="Montserrat"/>
          <w:sz w:val="24"/>
        </w:rPr>
      </w:pPr>
      <w:r w:rsidRPr="00F75AFA">
        <w:rPr>
          <w:rFonts w:ascii="Montserrat" w:hAnsi="Montserrat"/>
          <w:sz w:val="24"/>
        </w:rPr>
        <w:t xml:space="preserve">Her reasons were personal; the two of them had been soul mates. </w:t>
      </w:r>
    </w:p>
    <w:p w:rsidR="00864886" w:rsidRPr="00F75AFA" w:rsidRDefault="00864886">
      <w:pPr>
        <w:pStyle w:val="0DraftNormal"/>
        <w:rPr>
          <w:rFonts w:ascii="Montserrat" w:hAnsi="Montserrat"/>
          <w:sz w:val="24"/>
        </w:rPr>
      </w:pPr>
      <w:r w:rsidRPr="00F75AFA">
        <w:rPr>
          <w:rFonts w:ascii="Montserrat" w:hAnsi="Montserrat"/>
          <w:sz w:val="24"/>
        </w:rPr>
        <w:t xml:space="preserve">He accepted that, promising not to interfere, while assuring her that he could not help her. </w:t>
      </w:r>
    </w:p>
    <w:p w:rsidR="00864886" w:rsidRPr="00F75AFA" w:rsidRDefault="00864886">
      <w:pPr>
        <w:pStyle w:val="0DraftNormal"/>
        <w:rPr>
          <w:rFonts w:ascii="Montserrat" w:hAnsi="Montserrat"/>
          <w:sz w:val="24"/>
        </w:rPr>
      </w:pPr>
      <w:r w:rsidRPr="00F75AFA">
        <w:rPr>
          <w:rFonts w:ascii="Montserrat" w:hAnsi="Montserrat"/>
          <w:sz w:val="24"/>
        </w:rPr>
        <w:t xml:space="preserve">There was no way for him to retrieve the body for her, for whatever reasons she might have. </w:t>
      </w:r>
    </w:p>
    <w:p w:rsidR="00864886" w:rsidRPr="00F75AFA" w:rsidRDefault="00864886">
      <w:pPr>
        <w:pStyle w:val="0DraftNormal"/>
        <w:rPr>
          <w:rFonts w:ascii="Montserrat" w:hAnsi="Montserrat"/>
          <w:sz w:val="24"/>
        </w:rPr>
      </w:pPr>
      <w:r w:rsidRPr="00F75AFA">
        <w:rPr>
          <w:rFonts w:ascii="Montserrat" w:hAnsi="Montserrat"/>
          <w:sz w:val="24"/>
        </w:rPr>
        <w:t xml:space="preserve">He warned her that taking the body back from the underground was a sure way to get killed. </w:t>
      </w:r>
    </w:p>
    <w:p w:rsidR="00864886" w:rsidRPr="00F75AFA" w:rsidRDefault="00864886">
      <w:pPr>
        <w:pStyle w:val="0DraftNormal"/>
        <w:rPr>
          <w:rFonts w:ascii="Montserrat" w:hAnsi="Montserrat"/>
          <w:sz w:val="24"/>
        </w:rPr>
      </w:pPr>
      <w:r w:rsidRPr="00F75AFA">
        <w:rPr>
          <w:rFonts w:ascii="Montserrat" w:hAnsi="Montserrat"/>
          <w:sz w:val="24"/>
        </w:rPr>
        <w:t xml:space="preserve">It was a risk she was willing to take.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Body of Athena</w:t>
      </w:r>
    </w:p>
    <w:p w:rsidR="00864886" w:rsidRPr="00F75AFA" w:rsidRDefault="00864886">
      <w:pPr>
        <w:pStyle w:val="0DraftNormal"/>
        <w:rPr>
          <w:rFonts w:ascii="Montserrat" w:hAnsi="Montserrat"/>
          <w:sz w:val="24"/>
        </w:rPr>
      </w:pPr>
      <w:r w:rsidRPr="00F75AFA">
        <w:rPr>
          <w:rFonts w:ascii="Montserrat" w:hAnsi="Montserrat"/>
          <w:sz w:val="24"/>
        </w:rPr>
        <w:t>After the molecular dissection, the mapped and analyzed tissue was cryogenically frozen and placed into storage</w:t>
      </w:r>
    </w:p>
    <w:p w:rsidR="00864886" w:rsidRPr="00F75AFA" w:rsidRDefault="00864886">
      <w:pPr>
        <w:pStyle w:val="0DraftNormal"/>
        <w:rPr>
          <w:rFonts w:ascii="Montserrat" w:hAnsi="Montserrat"/>
          <w:sz w:val="24"/>
        </w:rPr>
      </w:pPr>
      <w:r w:rsidRPr="00F75AFA">
        <w:rPr>
          <w:rFonts w:ascii="Montserrat" w:hAnsi="Montserrat"/>
          <w:sz w:val="24"/>
        </w:rPr>
        <w:t>The two psionic surgeons were too keyed up from their discoveries to sleep</w:t>
      </w:r>
    </w:p>
    <w:p w:rsidR="00864886" w:rsidRPr="00F75AFA" w:rsidRDefault="00864886">
      <w:pPr>
        <w:pStyle w:val="0DraftNormal"/>
        <w:rPr>
          <w:rFonts w:ascii="Montserrat" w:hAnsi="Montserrat"/>
          <w:sz w:val="24"/>
        </w:rPr>
      </w:pPr>
      <w:r w:rsidRPr="00F75AFA">
        <w:rPr>
          <w:rFonts w:ascii="Montserrat" w:hAnsi="Montserrat"/>
          <w:sz w:val="24"/>
        </w:rPr>
        <w:t>They broke for breakfast, carrying their notes with them to discuss with childlike excitement</w:t>
      </w:r>
    </w:p>
    <w:p w:rsidR="00864886" w:rsidRPr="00F75AFA" w:rsidRDefault="00864886">
      <w:pPr>
        <w:pStyle w:val="0DraftNormal"/>
        <w:rPr>
          <w:rFonts w:ascii="Montserrat" w:hAnsi="Montserrat"/>
          <w:sz w:val="24"/>
        </w:rPr>
      </w:pPr>
      <w:r w:rsidRPr="00F75AFA">
        <w:rPr>
          <w:rFonts w:ascii="Montserrat" w:hAnsi="Montserrat"/>
          <w:sz w:val="24"/>
        </w:rPr>
        <w:t>The body they had just studied had been perfect; the potential of the mind that had inhabited it would have been awesome given the development of the brain it had possessed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Her incarceration had given her time to think about her mistakes the last time she had tried to search for Athena. </w:t>
      </w:r>
    </w:p>
    <w:p w:rsidR="00864886" w:rsidRPr="00F75AFA" w:rsidRDefault="00864886">
      <w:pPr>
        <w:pStyle w:val="0DraftNormal"/>
        <w:rPr>
          <w:rFonts w:ascii="Montserrat" w:hAnsi="Montserrat"/>
          <w:sz w:val="24"/>
        </w:rPr>
      </w:pPr>
      <w:r w:rsidRPr="00F75AFA">
        <w:rPr>
          <w:rFonts w:ascii="Montserrat" w:hAnsi="Montserrat"/>
          <w:sz w:val="24"/>
        </w:rPr>
        <w:t>This time she used her brain, and enhanced senses, to locate her target.</w:t>
      </w:r>
    </w:p>
    <w:p w:rsidR="00864886" w:rsidRPr="00F75AFA" w:rsidRDefault="00864886">
      <w:pPr>
        <w:pStyle w:val="0DraftNormal"/>
        <w:rPr>
          <w:rFonts w:ascii="Montserrat" w:hAnsi="Montserrat"/>
          <w:sz w:val="24"/>
        </w:rPr>
      </w:pPr>
      <w:r w:rsidRPr="00F75AFA">
        <w:rPr>
          <w:rFonts w:ascii="Montserrat" w:hAnsi="Montserrat"/>
          <w:sz w:val="24"/>
        </w:rPr>
        <w:t xml:space="preserve">She followed Athena’s scent, so to speak, to her body’s location. </w:t>
      </w:r>
    </w:p>
    <w:p w:rsidR="00864886" w:rsidRPr="00F75AFA" w:rsidRDefault="00864886">
      <w:pPr>
        <w:pStyle w:val="0DraftNormal"/>
        <w:rPr>
          <w:rFonts w:ascii="Montserrat" w:hAnsi="Montserrat"/>
          <w:sz w:val="24"/>
        </w:rPr>
      </w:pPr>
      <w:r w:rsidRPr="00F75AFA">
        <w:rPr>
          <w:rFonts w:ascii="Montserrat" w:hAnsi="Montserrat"/>
          <w:sz w:val="24"/>
        </w:rPr>
        <w:t xml:space="preserve">Athena’s body was in much worse condition than it had been before. </w:t>
      </w:r>
    </w:p>
    <w:p w:rsidR="00864886" w:rsidRPr="00F75AFA" w:rsidRDefault="00864886">
      <w:pPr>
        <w:pStyle w:val="0DraftNormal"/>
        <w:rPr>
          <w:rFonts w:ascii="Montserrat" w:hAnsi="Montserrat"/>
          <w:sz w:val="24"/>
        </w:rPr>
      </w:pPr>
      <w:r w:rsidRPr="00F75AFA">
        <w:rPr>
          <w:rFonts w:ascii="Montserrat" w:hAnsi="Montserrat"/>
          <w:sz w:val="24"/>
        </w:rPr>
        <w:t xml:space="preserve">Before she had a chance to collect the remains, she confronted the sentinels who guarded the underground’s private domains. </w:t>
      </w:r>
    </w:p>
    <w:p w:rsidR="00864886" w:rsidRPr="00F75AFA" w:rsidRDefault="00864886">
      <w:pPr>
        <w:pStyle w:val="0DraftNormal"/>
        <w:rPr>
          <w:rFonts w:ascii="Montserrat" w:hAnsi="Montserrat"/>
          <w:sz w:val="24"/>
        </w:rPr>
      </w:pPr>
      <w:r w:rsidRPr="00F75AFA">
        <w:rPr>
          <w:rFonts w:ascii="Montserrat" w:hAnsi="Montserrat"/>
          <w:sz w:val="24"/>
        </w:rPr>
        <w:t xml:space="preserve">The fight was as intense as the one with Hunter, but she was completely outnumbered, and it was no test. </w:t>
      </w:r>
    </w:p>
    <w:p w:rsidR="00864886" w:rsidRPr="00F75AFA" w:rsidRDefault="00864886">
      <w:pPr>
        <w:pStyle w:val="0DraftNormal"/>
        <w:rPr>
          <w:rFonts w:ascii="Montserrat" w:hAnsi="Montserrat"/>
          <w:sz w:val="24"/>
        </w:rPr>
      </w:pPr>
      <w:r w:rsidRPr="00F75AFA">
        <w:rPr>
          <w:rFonts w:ascii="Montserrat" w:hAnsi="Montserrat"/>
          <w:sz w:val="24"/>
        </w:rPr>
        <w:t xml:space="preserve">Their objective was simple-kill the intruder. </w:t>
      </w:r>
    </w:p>
    <w:p w:rsidR="00864886" w:rsidRPr="00F75AFA" w:rsidRDefault="00864886">
      <w:pPr>
        <w:pStyle w:val="0DraftNormal"/>
        <w:rPr>
          <w:rFonts w:ascii="Montserrat" w:hAnsi="Montserrat"/>
          <w:sz w:val="24"/>
        </w:rPr>
      </w:pPr>
      <w:r w:rsidRPr="00F75AFA">
        <w:rPr>
          <w:rFonts w:ascii="Montserrat" w:hAnsi="Montserrat"/>
          <w:sz w:val="24"/>
        </w:rPr>
        <w:t xml:space="preserve">She tried to fight, she tried to run, and she would not be leashed. </w:t>
      </w:r>
    </w:p>
    <w:p w:rsidR="00864886" w:rsidRPr="00F75AFA" w:rsidRDefault="00864886">
      <w:pPr>
        <w:pStyle w:val="0DraftNormal"/>
        <w:rPr>
          <w:rFonts w:ascii="Montserrat" w:hAnsi="Montserrat"/>
          <w:sz w:val="24"/>
        </w:rPr>
      </w:pPr>
      <w:r w:rsidRPr="00F75AFA">
        <w:rPr>
          <w:rFonts w:ascii="Montserrat" w:hAnsi="Montserrat"/>
          <w:sz w:val="24"/>
        </w:rPr>
        <w:t xml:space="preserve">Hunter had been right; all she really accomplished was her own death. </w:t>
      </w:r>
    </w:p>
    <w:p w:rsidR="00864886" w:rsidRPr="00F75AFA" w:rsidRDefault="00864886">
      <w:pPr>
        <w:pStyle w:val="0DraftNormal"/>
        <w:rPr>
          <w:rFonts w:ascii="Montserrat" w:hAnsi="Montserrat"/>
          <w:sz w:val="24"/>
        </w:rPr>
      </w:pPr>
      <w:r w:rsidRPr="00F75AFA">
        <w:rPr>
          <w:rFonts w:ascii="Montserrat" w:hAnsi="Montserrat"/>
          <w:sz w:val="24"/>
        </w:rPr>
        <w:t xml:space="preserve">The test she had counseled herself not to try was finally confronted-and passed. </w:t>
      </w:r>
    </w:p>
    <w:p w:rsidR="00864886" w:rsidRPr="00F75AFA" w:rsidRDefault="00864886">
      <w:pPr>
        <w:pStyle w:val="0DraftNormal"/>
        <w:rPr>
          <w:rFonts w:ascii="Montserrat" w:hAnsi="Montserrat"/>
          <w:sz w:val="24"/>
        </w:rPr>
      </w:pPr>
      <w:r w:rsidRPr="00F75AFA">
        <w:rPr>
          <w:rFonts w:ascii="Montserrat" w:hAnsi="Montserrat"/>
          <w:sz w:val="24"/>
        </w:rPr>
        <w:t xml:space="preserve">With the Gift of the Phoenix confirmed, Artemis found hope. </w:t>
      </w:r>
    </w:p>
    <w:p w:rsidR="00864886" w:rsidRPr="00F75AFA" w:rsidRDefault="00864886">
      <w:pPr>
        <w:pStyle w:val="0DraftNormal"/>
        <w:rPr>
          <w:rFonts w:ascii="Montserrat" w:hAnsi="Montserrat"/>
          <w:sz w:val="24"/>
        </w:rPr>
      </w:pPr>
      <w:r w:rsidRPr="00F75AFA">
        <w:rPr>
          <w:rFonts w:ascii="Montserrat" w:hAnsi="Montserrat"/>
          <w:sz w:val="24"/>
        </w:rPr>
        <w:t xml:space="preserve">Athena would have resurrected after she died, unless her power had been diverted. </w:t>
      </w:r>
    </w:p>
    <w:p w:rsidR="00864886" w:rsidRPr="00F75AFA" w:rsidRDefault="00864886">
      <w:pPr>
        <w:pStyle w:val="0DraftNormal"/>
        <w:rPr>
          <w:rFonts w:ascii="Montserrat" w:hAnsi="Montserrat"/>
          <w:sz w:val="24"/>
        </w:rPr>
      </w:pPr>
      <w:r w:rsidRPr="00F75AFA">
        <w:rPr>
          <w:rFonts w:ascii="Montserrat" w:hAnsi="Montserrat"/>
          <w:sz w:val="24"/>
        </w:rPr>
        <w:t xml:space="preserve">She had seen the body. </w:t>
      </w:r>
    </w:p>
    <w:p w:rsidR="00864886" w:rsidRPr="00F75AFA" w:rsidRDefault="00864886">
      <w:pPr>
        <w:pStyle w:val="0DraftNormal"/>
        <w:rPr>
          <w:rFonts w:ascii="Montserrat" w:hAnsi="Montserrat"/>
          <w:sz w:val="24"/>
        </w:rPr>
      </w:pPr>
      <w:r w:rsidRPr="00F75AFA">
        <w:rPr>
          <w:rFonts w:ascii="Montserrat" w:hAnsi="Montserrat"/>
          <w:sz w:val="24"/>
        </w:rPr>
        <w:t xml:space="preserve">It was time to find and if necessary rescue Athena. </w:t>
      </w:r>
    </w:p>
    <w:p w:rsidR="00864886" w:rsidRPr="00F75AFA" w:rsidRDefault="00864886">
      <w:pPr>
        <w:pStyle w:val="0DraftNormal"/>
        <w:rPr>
          <w:rFonts w:ascii="Montserrat" w:hAnsi="Montserrat"/>
          <w:sz w:val="24"/>
        </w:rPr>
      </w:pPr>
      <w:r w:rsidRPr="00F75AFA">
        <w:rPr>
          <w:rFonts w:ascii="Montserrat" w:hAnsi="Montserrat"/>
          <w:sz w:val="24"/>
        </w:rPr>
        <w:t xml:space="preserve">It was simply a matter of figuring out how to get her out from under the underground’s nose. </w:t>
      </w:r>
    </w:p>
    <w:p w:rsidR="00864886" w:rsidRPr="00F75AFA" w:rsidRDefault="00864886">
      <w:pPr>
        <w:pStyle w:val="0DraftNormal"/>
        <w:rPr>
          <w:rFonts w:ascii="Montserrat" w:hAnsi="Montserrat"/>
          <w:sz w:val="24"/>
        </w:rPr>
      </w:pPr>
      <w:r w:rsidRPr="00F75AFA">
        <w:rPr>
          <w:rFonts w:ascii="Montserrat" w:hAnsi="Montserrat"/>
          <w:sz w:val="24"/>
        </w:rPr>
        <w:t xml:space="preserve">She could not go back; it would be the same as allowing Athena to resurrect before their eyes-her parents would kill her. </w:t>
      </w:r>
    </w:p>
    <w:p w:rsidR="00864886" w:rsidRPr="00F75AFA" w:rsidRDefault="00864886">
      <w:pPr>
        <w:pStyle w:val="0DraftNormal"/>
        <w:rPr>
          <w:rFonts w:ascii="Montserrat" w:hAnsi="Montserrat"/>
          <w:sz w:val="24"/>
        </w:rPr>
      </w:pPr>
      <w:r w:rsidRPr="00F75AFA">
        <w:rPr>
          <w:rFonts w:ascii="Montserrat" w:hAnsi="Montserrat"/>
          <w:sz w:val="24"/>
        </w:rPr>
        <w:t xml:space="preserve">No longer quite the threat it had been before, it would still be profoundly effective as a spanking.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was only a matter of time before the trap that held Athena’s power was opened and broken down. </w:t>
      </w:r>
    </w:p>
    <w:p w:rsidR="00864886" w:rsidRPr="00F75AFA" w:rsidRDefault="00864886">
      <w:pPr>
        <w:pStyle w:val="0DraftNormal"/>
        <w:rPr>
          <w:rFonts w:ascii="Montserrat" w:hAnsi="Montserrat"/>
          <w:sz w:val="24"/>
        </w:rPr>
      </w:pPr>
      <w:r w:rsidRPr="00F75AFA">
        <w:rPr>
          <w:rFonts w:ascii="Montserrat" w:hAnsi="Montserrat"/>
          <w:sz w:val="24"/>
        </w:rPr>
        <w:t xml:space="preserve">Athena resurrected and made her own escape. </w:t>
      </w:r>
    </w:p>
    <w:p w:rsidR="00864886" w:rsidRPr="00F75AFA" w:rsidRDefault="00864886">
      <w:pPr>
        <w:pStyle w:val="0DraftNormal"/>
        <w:rPr>
          <w:rFonts w:ascii="Montserrat" w:hAnsi="Montserrat"/>
          <w:sz w:val="24"/>
        </w:rPr>
      </w:pPr>
      <w:r w:rsidRPr="00F75AFA">
        <w:rPr>
          <w:rFonts w:ascii="Montserrat" w:hAnsi="Montserrat"/>
          <w:sz w:val="24"/>
        </w:rPr>
        <w:t xml:space="preserve">Athena reappeared like a ghost, with a horrifying and bizarre story to tell. </w:t>
      </w:r>
    </w:p>
    <w:p w:rsidR="00864886" w:rsidRPr="00F75AFA" w:rsidRDefault="00864886">
      <w:pPr>
        <w:pStyle w:val="0DraftNormal"/>
        <w:rPr>
          <w:rFonts w:ascii="Montserrat" w:hAnsi="Montserrat"/>
          <w:sz w:val="24"/>
        </w:rPr>
      </w:pPr>
      <w:r w:rsidRPr="00F75AFA">
        <w:rPr>
          <w:rFonts w:ascii="Montserrat" w:hAnsi="Montserrat"/>
          <w:sz w:val="24"/>
        </w:rPr>
        <w:t xml:space="preserve">Athena was of course shocked and scarred and full of twisted notions after that harrowing experience. </w:t>
      </w:r>
    </w:p>
    <w:p w:rsidR="00864886" w:rsidRPr="00F75AFA" w:rsidRDefault="00864886">
      <w:pPr>
        <w:pStyle w:val="0DraftNormal"/>
        <w:rPr>
          <w:rFonts w:ascii="Montserrat" w:hAnsi="Montserrat"/>
          <w:sz w:val="24"/>
        </w:rPr>
      </w:pPr>
      <w:r w:rsidRPr="00F75AFA">
        <w:rPr>
          <w:rFonts w:ascii="Montserrat" w:hAnsi="Montserrat"/>
          <w:sz w:val="24"/>
        </w:rPr>
        <w:t xml:space="preserve">It took Victor and Athena a painful effort to simply pry the wounds open and clean out the infection that was already festering in her mind. </w:t>
      </w:r>
    </w:p>
    <w:p w:rsidR="00864886" w:rsidRPr="00F75AFA" w:rsidRDefault="00864886">
      <w:pPr>
        <w:pStyle w:val="0DraftNormal"/>
        <w:rPr>
          <w:rFonts w:ascii="Montserrat" w:hAnsi="Montserrat"/>
          <w:sz w:val="24"/>
        </w:rPr>
      </w:pPr>
      <w:r w:rsidRPr="00F75AFA">
        <w:rPr>
          <w:rFonts w:ascii="Montserrat" w:hAnsi="Montserrat"/>
          <w:sz w:val="24"/>
        </w:rPr>
        <w:t xml:space="preserve">The most difficult thing, though, was sex. </w:t>
      </w:r>
    </w:p>
    <w:p w:rsidR="00864886" w:rsidRPr="00F75AFA" w:rsidRDefault="00864886">
      <w:pPr>
        <w:pStyle w:val="0DraftNormal"/>
        <w:rPr>
          <w:rFonts w:ascii="Montserrat" w:hAnsi="Montserrat"/>
          <w:sz w:val="24"/>
        </w:rPr>
      </w:pPr>
      <w:r w:rsidRPr="00F75AFA">
        <w:rPr>
          <w:rFonts w:ascii="Montserrat" w:hAnsi="Montserrat"/>
          <w:sz w:val="24"/>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F75AFA">
        <w:rPr>
          <w:rFonts w:ascii="Montserrat" w:hAnsi="Montserrat"/>
          <w:i/>
          <w:iCs/>
          <w:sz w:val="24"/>
        </w:rPr>
        <w:t>had</w:t>
      </w:r>
      <w:r w:rsidRPr="00F75AFA">
        <w:rPr>
          <w:rFonts w:ascii="Montserrat" w:hAnsi="Montserrat"/>
          <w:sz w:val="24"/>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864886" w:rsidRPr="00F75AFA" w:rsidRDefault="00864886">
      <w:pPr>
        <w:pStyle w:val="0DraftNormal"/>
        <w:rPr>
          <w:rFonts w:ascii="Montserrat" w:hAnsi="Montserrat"/>
          <w:sz w:val="24"/>
        </w:rPr>
      </w:pPr>
      <w:r w:rsidRPr="00F75AFA">
        <w:rPr>
          <w:rFonts w:ascii="Montserrat" w:hAnsi="Montserrat"/>
          <w:sz w:val="24"/>
        </w:rPr>
        <w:t>Only Artemis and Alt-Ares kept her sane.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Sketches</w:t>
      </w:r>
      <w:r w:rsidRPr="00F75AFA">
        <w:rPr>
          <w:rFonts w:ascii="Montserrat" w:hAnsi="Montserrat"/>
          <w:sz w:val="24"/>
        </w:rPr>
        <w:br/>
      </w: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·01·</w:t>
      </w:r>
    </w:p>
    <w:p w:rsidR="00864886" w:rsidRPr="00F75AFA" w:rsidRDefault="00864886">
      <w:pPr>
        <w:pStyle w:val="0DraftNormal"/>
        <w:rPr>
          <w:rFonts w:ascii="Montserrat" w:hAnsi="Montserrat"/>
          <w:sz w:val="24"/>
        </w:rPr>
      </w:pPr>
      <w:r w:rsidRPr="00F75AFA">
        <w:rPr>
          <w:rFonts w:ascii="Montserrat" w:hAnsi="Montserrat"/>
          <w:sz w:val="24"/>
        </w:rPr>
        <w:t>It happened when he was rock diving with a couple of friends, and they witnessed it fully</w:t>
      </w:r>
    </w:p>
    <w:p w:rsidR="00864886" w:rsidRPr="00F75AFA" w:rsidRDefault="00864886">
      <w:pPr>
        <w:pStyle w:val="0DraftNormal"/>
        <w:rPr>
          <w:rFonts w:ascii="Montserrat" w:hAnsi="Montserrat"/>
          <w:sz w:val="24"/>
        </w:rPr>
      </w:pPr>
      <w:r w:rsidRPr="00F75AFA">
        <w:rPr>
          <w:rFonts w:ascii="Montserrat" w:hAnsi="Montserrat"/>
          <w:sz w:val="24"/>
        </w:rPr>
        <w:t>They brought him to his father, a guest instructor at their dojo</w:t>
      </w:r>
    </w:p>
    <w:p w:rsidR="00864886" w:rsidRPr="00F75AFA" w:rsidRDefault="00864886">
      <w:pPr>
        <w:pStyle w:val="0DraftNormal"/>
        <w:rPr>
          <w:rFonts w:ascii="Montserrat" w:hAnsi="Montserrat"/>
          <w:sz w:val="24"/>
        </w:rPr>
      </w:pPr>
      <w:r w:rsidRPr="00F75AFA">
        <w:rPr>
          <w:rFonts w:ascii="Montserrat" w:hAnsi="Montserrat"/>
          <w:sz w:val="24"/>
        </w:rPr>
        <w:t>His father suggested turning Artemis over to his mother, but Victoria had so much wanted a daughter Artemis begged him not to, fearing she would contrive to keep him the way he was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·02·</w:t>
      </w:r>
    </w:p>
    <w:p w:rsidR="00864886" w:rsidRPr="00F75AFA" w:rsidRDefault="00864886">
      <w:pPr>
        <w:pStyle w:val="0DraftNormal"/>
        <w:rPr>
          <w:rFonts w:ascii="Montserrat" w:hAnsi="Montserrat"/>
          <w:sz w:val="24"/>
        </w:rPr>
      </w:pPr>
      <w:r w:rsidRPr="00F75AFA">
        <w:rPr>
          <w:rFonts w:ascii="Montserrat" w:hAnsi="Montserrat"/>
          <w:sz w:val="24"/>
        </w:rPr>
        <w:t>His father humored his request, but did not change his plans-their next stop on there unending tour was the house of his friend, the father of the girl Victor had promised his son to</w:t>
      </w:r>
    </w:p>
    <w:p w:rsidR="00864886" w:rsidRPr="00F75AFA" w:rsidRDefault="00864886">
      <w:pPr>
        <w:pStyle w:val="0DraftNormal"/>
        <w:rPr>
          <w:rFonts w:ascii="Montserrat" w:hAnsi="Montserrat"/>
          <w:sz w:val="24"/>
        </w:rPr>
      </w:pPr>
      <w:r w:rsidRPr="00F75AFA">
        <w:rPr>
          <w:rFonts w:ascii="Montserrat" w:hAnsi="Montserrat"/>
          <w:sz w:val="24"/>
        </w:rPr>
        <w:t>In a way, it was a godsend-the way his son reacted to the girls he was introduced to, he figured being a girl could only improve his chances with his friend’s daughter</w:t>
      </w:r>
    </w:p>
    <w:p w:rsidR="00864886" w:rsidRPr="00F75AFA" w:rsidRDefault="00864886">
      <w:pPr>
        <w:pStyle w:val="0DraftNormal"/>
        <w:rPr>
          <w:rFonts w:ascii="Montserrat" w:hAnsi="Montserrat"/>
          <w:sz w:val="24"/>
        </w:rPr>
      </w:pPr>
      <w:r w:rsidRPr="00F75AFA">
        <w:rPr>
          <w:rFonts w:ascii="Montserrat" w:hAnsi="Montserrat"/>
          <w:sz w:val="24"/>
        </w:rPr>
        <w:t>Since his friend had three daughters, at least one of them might be able to tame his wild son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·03·</w:t>
      </w:r>
    </w:p>
    <w:p w:rsidR="00864886" w:rsidRPr="00F75AFA" w:rsidRDefault="00864886">
      <w:pPr>
        <w:pStyle w:val="0DraftNormal"/>
        <w:rPr>
          <w:rFonts w:ascii="Montserrat" w:hAnsi="Montserrat"/>
          <w:sz w:val="24"/>
        </w:rPr>
      </w:pPr>
      <w:r w:rsidRPr="00F75AFA">
        <w:rPr>
          <w:rFonts w:ascii="Montserrat" w:hAnsi="Montserrat"/>
          <w:sz w:val="24"/>
        </w:rPr>
        <w:t>Artemis was not exactly thrilled with the idea, but instead of the usual parade in front of hungry girls, two of them completely dismissed him and the third actually took an interest in him as a girl and approached him on those terms as a friend</w:t>
      </w:r>
    </w:p>
    <w:p w:rsidR="00864886" w:rsidRPr="00F75AFA" w:rsidRDefault="00864886">
      <w:pPr>
        <w:pStyle w:val="0DraftNormal"/>
        <w:rPr>
          <w:rFonts w:ascii="Montserrat" w:hAnsi="Montserrat"/>
          <w:sz w:val="24"/>
        </w:rPr>
      </w:pPr>
      <w:r w:rsidRPr="00F75AFA">
        <w:rPr>
          <w:rFonts w:ascii="Montserrat" w:hAnsi="Montserrat"/>
          <w:sz w:val="24"/>
        </w:rPr>
        <w:t>The fact that she too had manifested the same evolution-it ran in their bloodlines-and had resolved the problem as a young girl, meant she really could help him resolve his own problem</w:t>
      </w:r>
    </w:p>
    <w:p w:rsidR="00864886" w:rsidRPr="00F75AFA" w:rsidRDefault="00864886">
      <w:pPr>
        <w:pStyle w:val="0DraftNormal"/>
        <w:rPr>
          <w:rFonts w:ascii="Montserrat" w:hAnsi="Montserrat"/>
          <w:sz w:val="24"/>
        </w:rPr>
      </w:pPr>
      <w:r w:rsidRPr="00F75AFA">
        <w:rPr>
          <w:rFonts w:ascii="Montserrat" w:hAnsi="Montserrat"/>
          <w:sz w:val="24"/>
        </w:rPr>
        <w:t>There were some problems, particularly his wounded manhood struggling to assert itself, but she kept her temper once she demonstrated that she did have one, and he resolved not to provoke it-despite the fact that he seemed to have a gift for it</w:t>
      </w:r>
    </w:p>
    <w:p w:rsidR="00864886" w:rsidRPr="00F75AFA" w:rsidRDefault="00864886">
      <w:pPr>
        <w:pStyle w:val="0DraftNormal"/>
        <w:rPr>
          <w:rFonts w:ascii="Montserrat" w:hAnsi="Montserrat"/>
          <w:sz w:val="24"/>
        </w:rPr>
      </w:pPr>
      <w:r w:rsidRPr="00F75AFA">
        <w:rPr>
          <w:rFonts w:ascii="Montserrat" w:hAnsi="Montserrat"/>
          <w:sz w:val="24"/>
        </w:rPr>
        <w:t>Artemis and his father were assigned to rooms, and settled in for an indeterminate stay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·04·</w:t>
      </w:r>
    </w:p>
    <w:p w:rsidR="00864886" w:rsidRPr="00F75AFA" w:rsidRDefault="00864886">
      <w:pPr>
        <w:pStyle w:val="0DraftNormal"/>
        <w:rPr>
          <w:rFonts w:ascii="Montserrat" w:hAnsi="Montserrat"/>
          <w:sz w:val="24"/>
        </w:rPr>
      </w:pPr>
      <w:r w:rsidRPr="00F75AFA">
        <w:rPr>
          <w:rFonts w:ascii="Montserrat" w:hAnsi="Montserrat"/>
          <w:sz w:val="24"/>
        </w:rPr>
        <w:t>Artemis did not believe at first that he had to go to school-community college for the summer with Athena (Andrea’s nickname) and her sisters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·05·</w:t>
      </w:r>
    </w:p>
    <w:p w:rsidR="00864886" w:rsidRPr="00F75AFA" w:rsidRDefault="00864886">
      <w:pPr>
        <w:pStyle w:val="0DraftNormal"/>
        <w:rPr>
          <w:rFonts w:ascii="Montserrat" w:hAnsi="Montserrat"/>
          <w:sz w:val="24"/>
        </w:rPr>
      </w:pPr>
      <w:r w:rsidRPr="00F75AFA">
        <w:rPr>
          <w:rFonts w:ascii="Montserrat" w:hAnsi="Montserrat"/>
          <w:sz w:val="24"/>
        </w:rPr>
        <w:t>A party, opening the pool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·06·</w:t>
      </w:r>
    </w:p>
    <w:p w:rsidR="00864886" w:rsidRPr="00F75AFA" w:rsidRDefault="00864886">
      <w:pPr>
        <w:pStyle w:val="0DraftNormal"/>
        <w:rPr>
          <w:rFonts w:ascii="Montserrat" w:hAnsi="Montserrat"/>
          <w:sz w:val="24"/>
        </w:rPr>
      </w:pPr>
      <w:r w:rsidRPr="00F75AFA">
        <w:rPr>
          <w:rFonts w:ascii="Montserrat" w:hAnsi="Montserrat"/>
          <w:sz w:val="24"/>
        </w:rPr>
        <w:t>He had to confront his most feared experience as a female, a serious, irrefutable male interest-the guy was hot for Athena and he was her virtual twin, so naturally the guy extended his pursuit to him</w:t>
      </w:r>
    </w:p>
    <w:p w:rsidR="00864886" w:rsidRPr="00F75AFA" w:rsidRDefault="00864886">
      <w:pPr>
        <w:pStyle w:val="0DraftNormal"/>
        <w:rPr>
          <w:rFonts w:ascii="Montserrat" w:hAnsi="Montserrat"/>
          <w:sz w:val="24"/>
        </w:rPr>
      </w:pPr>
      <w:r w:rsidRPr="00F75AFA">
        <w:rPr>
          <w:rFonts w:ascii="Montserrat" w:hAnsi="Montserrat"/>
          <w:sz w:val="24"/>
        </w:rPr>
        <w:t>His ardent new admirer was a normal, so he could not put him off with the truth</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·07·</w:t>
      </w:r>
    </w:p>
    <w:p w:rsidR="00864886" w:rsidRPr="00F75AFA" w:rsidRDefault="00864886">
      <w:pPr>
        <w:pStyle w:val="0DraftNormal"/>
        <w:rPr>
          <w:rFonts w:ascii="Montserrat" w:hAnsi="Montserrat"/>
          <w:sz w:val="24"/>
        </w:rPr>
      </w:pPr>
      <w:r w:rsidRPr="00F75AFA">
        <w:rPr>
          <w:rFonts w:ascii="Montserrat" w:hAnsi="Montserrat"/>
          <w:sz w:val="24"/>
        </w:rPr>
        <w:t>He also had to confront a problem uniquely his own-one of his friends, a witness to his transformation, had left his home and sought him out</w:t>
      </w:r>
    </w:p>
    <w:p w:rsidR="00864886" w:rsidRPr="00F75AFA" w:rsidRDefault="00864886">
      <w:pPr>
        <w:pStyle w:val="0DraftNormal"/>
        <w:rPr>
          <w:rFonts w:ascii="Montserrat" w:hAnsi="Montserrat"/>
          <w:sz w:val="24"/>
        </w:rPr>
      </w:pPr>
      <w:r w:rsidRPr="00F75AFA">
        <w:rPr>
          <w:rFonts w:ascii="Montserrat" w:hAnsi="Montserrat"/>
          <w:sz w:val="24"/>
        </w:rPr>
        <w:t>The boy was normal in one sense, but he had a secret as dark and desperate as any psi-he was a transsexual, and he was desperate to be transformed into a girl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·08·</w:t>
      </w:r>
    </w:p>
    <w:p w:rsidR="00864886" w:rsidRPr="00F75AFA" w:rsidRDefault="00864886">
      <w:pPr>
        <w:pStyle w:val="0DraftNormal"/>
        <w:rPr>
          <w:rFonts w:ascii="Montserrat" w:hAnsi="Montserrat"/>
          <w:sz w:val="24"/>
        </w:rPr>
      </w:pPr>
      <w:r w:rsidRPr="00F75AFA">
        <w:rPr>
          <w:rFonts w:ascii="Montserrat" w:hAnsi="Montserrat"/>
          <w:sz w:val="24"/>
        </w:rPr>
        <w:t>His other friend, the boy’s best friend, came soon after, in pursuit of him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·09·</w:t>
      </w:r>
    </w:p>
    <w:p w:rsidR="00864886" w:rsidRPr="00F75AFA" w:rsidRDefault="00864886">
      <w:pPr>
        <w:pStyle w:val="0DraftNormal"/>
        <w:rPr>
          <w:rFonts w:ascii="Montserrat" w:hAnsi="Montserrat"/>
          <w:sz w:val="24"/>
        </w:rPr>
      </w:pPr>
      <w:r w:rsidRPr="00F75AFA">
        <w:rPr>
          <w:rFonts w:ascii="Montserrat" w:hAnsi="Montserrat"/>
          <w:sz w:val="24"/>
        </w:rPr>
        <w:t>The two presented the parents of Artemis and Athena with a serious problem-they knew enough about the mind’s power (the fact that it existed and Artemis possessed it) to be a potential threat to the Avatar Families</w:t>
      </w:r>
    </w:p>
    <w:p w:rsidR="00864886" w:rsidRPr="00F75AFA" w:rsidRDefault="00864886">
      <w:pPr>
        <w:pStyle w:val="0DraftNormal"/>
        <w:rPr>
          <w:rFonts w:ascii="Montserrat" w:hAnsi="Montserrat"/>
          <w:sz w:val="24"/>
        </w:rPr>
      </w:pPr>
      <w:r w:rsidRPr="00F75AFA">
        <w:rPr>
          <w:rFonts w:ascii="Montserrat" w:hAnsi="Montserrat"/>
          <w:sz w:val="24"/>
        </w:rPr>
        <w:t>Because the two boys possessed tremendous, untapped potential, the parents decided to take them in, awaken that potential and train them to use it properly-and thus learn to keep their mouths shut about it</w:t>
      </w:r>
    </w:p>
    <w:p w:rsidR="00864886" w:rsidRPr="00F75AFA" w:rsidRDefault="00864886">
      <w:pPr>
        <w:pStyle w:val="0DraftNormal"/>
        <w:rPr>
          <w:rFonts w:ascii="Montserrat" w:hAnsi="Montserrat"/>
          <w:sz w:val="24"/>
        </w:rPr>
      </w:pPr>
      <w:r w:rsidRPr="00F75AFA">
        <w:rPr>
          <w:rFonts w:ascii="Montserrat" w:hAnsi="Montserrat"/>
          <w:sz w:val="24"/>
        </w:rPr>
        <w:t xml:space="preserve">Athena, Artemis and Chris, being female in mind and body, tripled up in Athena’s room while Jon, as the only guy, moved into guest room-with it’s two double beds-with Victor </w:t>
      </w:r>
    </w:p>
    <w:p w:rsidR="00864886" w:rsidRPr="00F75AFA" w:rsidRDefault="00864886">
      <w:pPr>
        <w:pStyle w:val="0DraftNormal"/>
        <w:rPr>
          <w:rFonts w:ascii="Montserrat" w:hAnsi="Montserrat"/>
          <w:sz w:val="24"/>
        </w:rPr>
      </w:pPr>
      <w:r w:rsidRPr="00F75AFA">
        <w:rPr>
          <w:rFonts w:ascii="Montserrat" w:hAnsi="Montserrat"/>
          <w:sz w:val="24"/>
        </w:rPr>
        <w:t xml:space="preserve">It was that or give Jon the couch in the den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·10·</w:t>
      </w:r>
    </w:p>
    <w:p w:rsidR="00864886" w:rsidRPr="00F75AFA" w:rsidRDefault="00864886">
      <w:pPr>
        <w:pStyle w:val="0DraftNormal"/>
        <w:rPr>
          <w:rFonts w:ascii="Montserrat" w:hAnsi="Montserrat"/>
          <w:sz w:val="24"/>
        </w:rPr>
      </w:pPr>
      <w:r w:rsidRPr="00F75AFA">
        <w:rPr>
          <w:rFonts w:ascii="Montserrat" w:hAnsi="Montserrat"/>
          <w:sz w:val="24"/>
        </w:rPr>
        <w:t>Just turning Chris into a girl was enough to open the doors of her mind, and fortunately for her, her parents supported her change-having been confronted by her a couple of years earlier with her desperate unhappiness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·11·</w:t>
      </w:r>
    </w:p>
    <w:p w:rsidR="00864886" w:rsidRPr="00F75AFA" w:rsidRDefault="00864886">
      <w:pPr>
        <w:pStyle w:val="0DraftNormal"/>
        <w:rPr>
          <w:rFonts w:ascii="Montserrat" w:hAnsi="Montserrat"/>
          <w:sz w:val="24"/>
        </w:rPr>
      </w:pPr>
      <w:r w:rsidRPr="00F75AFA">
        <w:rPr>
          <w:rFonts w:ascii="Montserrat" w:hAnsi="Montserrat"/>
          <w:sz w:val="24"/>
        </w:rPr>
        <w:t>Jon had more difficulty opening up, and finally suggested being changed into a girl on the theory that it might shock him awake</w:t>
      </w:r>
    </w:p>
    <w:p w:rsidR="00864886" w:rsidRPr="00F75AFA" w:rsidRDefault="00864886">
      <w:pPr>
        <w:pStyle w:val="0DraftNormal"/>
        <w:rPr>
          <w:rFonts w:ascii="Montserrat" w:hAnsi="Montserrat"/>
          <w:sz w:val="24"/>
        </w:rPr>
      </w:pPr>
      <w:r w:rsidRPr="00F75AFA">
        <w:rPr>
          <w:rFonts w:ascii="Montserrat" w:hAnsi="Montserrat"/>
          <w:sz w:val="24"/>
        </w:rPr>
        <w:t>It did, but not immediately, he refused to be changed back on the assumption that it had to sink in before it affected him</w:t>
      </w:r>
    </w:p>
    <w:p w:rsidR="00864886" w:rsidRPr="00F75AFA" w:rsidRDefault="00864886">
      <w:pPr>
        <w:pStyle w:val="0DraftNormal"/>
        <w:rPr>
          <w:rFonts w:ascii="Montserrat" w:hAnsi="Montserrat"/>
          <w:sz w:val="24"/>
        </w:rPr>
      </w:pPr>
      <w:r w:rsidRPr="00F75AFA">
        <w:rPr>
          <w:rFonts w:ascii="Montserrat" w:hAnsi="Montserrat"/>
          <w:sz w:val="24"/>
        </w:rPr>
        <w:t>There was one immediate benefit, he now shared one of the double beds in the guest room with Chris, with Artemis and Athena in the other, while Victor took over Athena’s room</w:t>
      </w:r>
    </w:p>
    <w:p w:rsidR="00864886" w:rsidRPr="00F75AFA" w:rsidRDefault="00864886">
      <w:pPr>
        <w:pStyle w:val="0DraftNormal"/>
        <w:rPr>
          <w:rFonts w:ascii="Montserrat" w:hAnsi="Montserrat"/>
          <w:sz w:val="24"/>
        </w:rPr>
      </w:pPr>
      <w:r w:rsidRPr="00F75AFA">
        <w:rPr>
          <w:rFonts w:ascii="Montserrat" w:hAnsi="Montserrat"/>
          <w:sz w:val="24"/>
        </w:rPr>
        <w:t>Athena and Artemis in the next bed theoretically were supposed to discourage Chris and Jon’s natural curiosity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·12·</w:t>
      </w:r>
    </w:p>
    <w:p w:rsidR="00864886" w:rsidRPr="00F75AFA" w:rsidRDefault="00864886">
      <w:pPr>
        <w:pStyle w:val="0DraftNormal"/>
        <w:rPr>
          <w:rFonts w:ascii="Montserrat" w:hAnsi="Montserrat"/>
          <w:sz w:val="24"/>
        </w:rPr>
      </w:pPr>
      <w:r w:rsidRPr="00F75AFA">
        <w:rPr>
          <w:rFonts w:ascii="Montserrat" w:hAnsi="Montserrat"/>
          <w:sz w:val="24"/>
        </w:rPr>
        <w:t>Changing Jon’s name to Jean was partially an accident</w:t>
      </w:r>
    </w:p>
    <w:p w:rsidR="00864886" w:rsidRPr="00F75AFA" w:rsidRDefault="00864886">
      <w:pPr>
        <w:pStyle w:val="0DraftNormal"/>
        <w:rPr>
          <w:rFonts w:ascii="Montserrat" w:hAnsi="Montserrat"/>
          <w:sz w:val="24"/>
        </w:rPr>
      </w:pPr>
      <w:r w:rsidRPr="00F75AFA">
        <w:rPr>
          <w:rFonts w:ascii="Montserrat" w:hAnsi="Montserrat"/>
          <w:sz w:val="24"/>
        </w:rPr>
        <w:t>A group of strangers confronted him about the name when one of his friends addressed “her” in front of them, not realizing witnesses were present</w:t>
      </w:r>
    </w:p>
    <w:p w:rsidR="00864886" w:rsidRPr="00F75AFA" w:rsidRDefault="00864886">
      <w:pPr>
        <w:pStyle w:val="0DraftNormal"/>
        <w:rPr>
          <w:rFonts w:ascii="Montserrat" w:hAnsi="Montserrat"/>
          <w:sz w:val="24"/>
        </w:rPr>
      </w:pPr>
      <w:r w:rsidRPr="00F75AFA">
        <w:rPr>
          <w:rFonts w:ascii="Montserrat" w:hAnsi="Montserrat"/>
          <w:sz w:val="24"/>
        </w:rPr>
        <w:t>He thought fast, explaining the French pronunciation of the name Jean</w:t>
      </w:r>
    </w:p>
    <w:p w:rsidR="00864886" w:rsidRPr="00F75AFA" w:rsidRDefault="00864886">
      <w:pPr>
        <w:pStyle w:val="0DraftNormal"/>
        <w:rPr>
          <w:rFonts w:ascii="Montserrat" w:hAnsi="Montserrat"/>
          <w:sz w:val="24"/>
        </w:rPr>
      </w:pPr>
      <w:r w:rsidRPr="00F75AFA">
        <w:rPr>
          <w:rFonts w:ascii="Montserrat" w:hAnsi="Montserrat"/>
          <w:sz w:val="24"/>
        </w:rPr>
        <w:t>Jon officially changed his name after thinking it over</w:t>
      </w:r>
    </w:p>
    <w:p w:rsidR="00864886" w:rsidRPr="00F75AFA" w:rsidRDefault="00864886">
      <w:pPr>
        <w:pStyle w:val="0DraftNormal"/>
        <w:rPr>
          <w:rFonts w:ascii="Montserrat" w:hAnsi="Montserrat"/>
          <w:sz w:val="24"/>
        </w:rPr>
      </w:pPr>
      <w:r w:rsidRPr="00F75AFA">
        <w:rPr>
          <w:rFonts w:ascii="Montserrat" w:hAnsi="Montserrat"/>
          <w:sz w:val="24"/>
        </w:rPr>
        <w:t>In the mean time, saying nothing to anyone, Jon, or Jean, mused over a private experiment he intended to conduct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·13·</w:t>
      </w:r>
    </w:p>
    <w:p w:rsidR="00864886" w:rsidRPr="00F75AFA" w:rsidRDefault="00864886">
      <w:pPr>
        <w:pStyle w:val="0DraftNormal"/>
        <w:rPr>
          <w:rFonts w:ascii="Montserrat" w:hAnsi="Montserrat"/>
          <w:sz w:val="24"/>
        </w:rPr>
      </w:pPr>
      <w:r w:rsidRPr="00F75AFA">
        <w:rPr>
          <w:rFonts w:ascii="Montserrat" w:hAnsi="Montserrat"/>
          <w:sz w:val="24"/>
        </w:rPr>
        <w:t>-Artemis and Athena</w:t>
      </w:r>
    </w:p>
    <w:p w:rsidR="00864886" w:rsidRPr="00F75AFA" w:rsidRDefault="00864886">
      <w:pPr>
        <w:pStyle w:val="0DraftNormal"/>
        <w:rPr>
          <w:rFonts w:ascii="Montserrat" w:hAnsi="Montserrat"/>
          <w:sz w:val="24"/>
        </w:rPr>
      </w:pPr>
      <w:r w:rsidRPr="00F75AFA">
        <w:rPr>
          <w:rFonts w:ascii="Montserrat" w:hAnsi="Montserrat"/>
          <w:sz w:val="24"/>
        </w:rPr>
        <w:t>The girls had another confrontation with Keith</w:t>
      </w:r>
    </w:p>
    <w:p w:rsidR="00864886" w:rsidRPr="00F75AFA" w:rsidRDefault="00864886">
      <w:pPr>
        <w:pStyle w:val="0DraftNormal"/>
        <w:rPr>
          <w:rFonts w:ascii="Montserrat" w:hAnsi="Montserrat"/>
          <w:sz w:val="24"/>
        </w:rPr>
      </w:pPr>
      <w:r w:rsidRPr="00F75AFA">
        <w:rPr>
          <w:rFonts w:ascii="Montserrat" w:hAnsi="Montserrat"/>
          <w:sz w:val="24"/>
        </w:rPr>
        <w:t>In turn and by turns, Keith was demanding that Athena do him the same honor Artemis had</w:t>
      </w:r>
    </w:p>
    <w:p w:rsidR="00864886" w:rsidRPr="00F75AFA" w:rsidRDefault="00864886">
      <w:pPr>
        <w:pStyle w:val="0DraftNormal"/>
        <w:rPr>
          <w:rFonts w:ascii="Montserrat" w:hAnsi="Montserrat"/>
          <w:sz w:val="24"/>
        </w:rPr>
      </w:pPr>
      <w:r w:rsidRPr="00F75AFA">
        <w:rPr>
          <w:rFonts w:ascii="Montserrat" w:hAnsi="Montserrat"/>
          <w:sz w:val="24"/>
        </w:rPr>
        <w:t>Athena agreed on a date, to a party, and resolved to leave the matter to her other</w:t>
      </w:r>
    </w:p>
    <w:p w:rsidR="00864886" w:rsidRPr="00F75AFA" w:rsidRDefault="00864886">
      <w:pPr>
        <w:pStyle w:val="0DraftNormal"/>
        <w:rPr>
          <w:rFonts w:ascii="Montserrat" w:hAnsi="Montserrat"/>
          <w:sz w:val="24"/>
        </w:rPr>
      </w:pPr>
      <w:r w:rsidRPr="00F75AFA">
        <w:rPr>
          <w:rFonts w:ascii="Montserrat" w:hAnsi="Montserrat"/>
          <w:sz w:val="24"/>
        </w:rPr>
        <w:t>Her other was engaged with Chris and Jon and their education while Athena and Artemis were at school</w:t>
      </w:r>
    </w:p>
    <w:p w:rsidR="00864886" w:rsidRPr="00F75AFA" w:rsidRDefault="00864886">
      <w:pPr>
        <w:pStyle w:val="0DraftNormal"/>
        <w:rPr>
          <w:rFonts w:ascii="Montserrat" w:hAnsi="Montserrat"/>
          <w:sz w:val="24"/>
        </w:rPr>
      </w:pPr>
      <w:r w:rsidRPr="00F75AFA">
        <w:rPr>
          <w:rFonts w:ascii="Montserrat" w:hAnsi="Montserrat"/>
          <w:sz w:val="24"/>
        </w:rPr>
        <w:t>Jon confided to Chris that he had a date, and Chris gave him her blessings</w:t>
      </w:r>
    </w:p>
    <w:p w:rsidR="00864886" w:rsidRPr="00F75AFA" w:rsidRDefault="00864886">
      <w:pPr>
        <w:pStyle w:val="0DraftNormal"/>
        <w:rPr>
          <w:rFonts w:ascii="Montserrat" w:hAnsi="Montserrat"/>
          <w:sz w:val="24"/>
        </w:rPr>
      </w:pPr>
      <w:r w:rsidRPr="00F75AFA">
        <w:rPr>
          <w:rFonts w:ascii="Montserrat" w:hAnsi="Montserrat"/>
          <w:sz w:val="24"/>
        </w:rPr>
        <w:t>Chris and Athena discussed their common problem, loving boys who might chose to be girls forever</w:t>
      </w:r>
    </w:p>
    <w:p w:rsidR="00864886" w:rsidRPr="00F75AFA" w:rsidRDefault="00864886">
      <w:pPr>
        <w:pStyle w:val="0DraftNormal"/>
        <w:rPr>
          <w:rFonts w:ascii="Montserrat" w:hAnsi="Montserrat"/>
          <w:sz w:val="24"/>
        </w:rPr>
      </w:pPr>
      <w:r w:rsidRPr="00F75AFA">
        <w:rPr>
          <w:rFonts w:ascii="Montserrat" w:hAnsi="Montserrat"/>
          <w:sz w:val="24"/>
        </w:rPr>
        <w:t>How could they fault such a decision, and yet how could they ultimately come to terms with it</w:t>
      </w:r>
    </w:p>
    <w:p w:rsidR="00864886" w:rsidRPr="00F75AFA" w:rsidRDefault="00864886">
      <w:pPr>
        <w:pStyle w:val="0DraftNormal"/>
        <w:rPr>
          <w:rFonts w:ascii="Montserrat" w:hAnsi="Montserrat"/>
          <w:sz w:val="24"/>
        </w:rPr>
      </w:pPr>
      <w:r w:rsidRPr="00F75AFA">
        <w:rPr>
          <w:rFonts w:ascii="Montserrat" w:hAnsi="Montserrat"/>
          <w:sz w:val="24"/>
        </w:rPr>
        <w:t>Athena seemed to possess the best possible solution, being both and sometimes at the same time</w:t>
      </w:r>
    </w:p>
    <w:p w:rsidR="00864886" w:rsidRPr="00F75AFA" w:rsidRDefault="00864886">
      <w:pPr>
        <w:pStyle w:val="0DraftNormal"/>
        <w:rPr>
          <w:rFonts w:ascii="Montserrat" w:hAnsi="Montserrat"/>
          <w:sz w:val="24"/>
        </w:rPr>
      </w:pPr>
      <w:r w:rsidRPr="00F75AFA">
        <w:rPr>
          <w:rFonts w:ascii="Montserrat" w:hAnsi="Montserrat"/>
          <w:sz w:val="24"/>
        </w:rPr>
        <w:t>-Jon/Jean</w:t>
      </w:r>
    </w:p>
    <w:p w:rsidR="00864886" w:rsidRPr="00F75AFA" w:rsidRDefault="00864886">
      <w:pPr>
        <w:pStyle w:val="0DraftNormal"/>
        <w:rPr>
          <w:rFonts w:ascii="Montserrat" w:hAnsi="Montserrat"/>
          <w:sz w:val="24"/>
        </w:rPr>
      </w:pPr>
      <w:r w:rsidRPr="00F75AFA">
        <w:rPr>
          <w:rFonts w:ascii="Montserrat" w:hAnsi="Montserrat"/>
          <w:sz w:val="24"/>
        </w:rPr>
        <w:t>He snuck out and went to a party, intending to meet a guy and have sex to see what it would be like-and experienced two shocks</w:t>
      </w:r>
    </w:p>
    <w:p w:rsidR="00864886" w:rsidRPr="00F75AFA" w:rsidRDefault="00864886">
      <w:pPr>
        <w:pStyle w:val="0DraftNormal"/>
        <w:rPr>
          <w:rFonts w:ascii="Montserrat" w:hAnsi="Montserrat"/>
          <w:sz w:val="24"/>
        </w:rPr>
      </w:pPr>
      <w:r w:rsidRPr="00F75AFA">
        <w:rPr>
          <w:rFonts w:ascii="Montserrat" w:hAnsi="Montserrat"/>
          <w:sz w:val="24"/>
        </w:rPr>
        <w:t>One, he loved it, it was over whelming, and he had feared he would never enjoy sex as a guy again</w:t>
      </w:r>
    </w:p>
    <w:p w:rsidR="00864886" w:rsidRPr="00F75AFA" w:rsidRDefault="00864886">
      <w:pPr>
        <w:pStyle w:val="0DraftNormal"/>
        <w:rPr>
          <w:rFonts w:ascii="Montserrat" w:hAnsi="Montserrat"/>
          <w:sz w:val="24"/>
        </w:rPr>
      </w:pPr>
      <w:r w:rsidRPr="00F75AFA">
        <w:rPr>
          <w:rFonts w:ascii="Montserrat" w:hAnsi="Montserrat"/>
          <w:sz w:val="24"/>
        </w:rPr>
        <w:t xml:space="preserve">Two, he was so curious to test that fear, he changed himself and his partner without even thinking about it </w:t>
      </w:r>
    </w:p>
    <w:p w:rsidR="00864886" w:rsidRPr="00F75AFA" w:rsidRDefault="00864886">
      <w:pPr>
        <w:pStyle w:val="0DraftNormal"/>
        <w:rPr>
          <w:rFonts w:ascii="Montserrat" w:hAnsi="Montserrat"/>
          <w:sz w:val="24"/>
        </w:rPr>
      </w:pPr>
      <w:r w:rsidRPr="00F75AFA">
        <w:rPr>
          <w:rFonts w:ascii="Montserrat" w:hAnsi="Montserrat"/>
          <w:sz w:val="24"/>
        </w:rPr>
        <w:t>Strangely, his partner did not protest until the end-she refused, absolutely, to be changed back</w:t>
      </w:r>
    </w:p>
    <w:p w:rsidR="00864886" w:rsidRPr="00F75AFA" w:rsidRDefault="00864886">
      <w:pPr>
        <w:pStyle w:val="0DraftNormal"/>
        <w:rPr>
          <w:rFonts w:ascii="Montserrat" w:hAnsi="Montserrat"/>
          <w:sz w:val="24"/>
        </w:rPr>
      </w:pPr>
      <w:r w:rsidRPr="00F75AFA">
        <w:rPr>
          <w:rFonts w:ascii="Montserrat" w:hAnsi="Montserrat"/>
          <w:sz w:val="24"/>
        </w:rPr>
        <w:t>She had a story virtually identical to Chris’s, and was only afraid that Jean had been transformed by some unconscious act of her own</w:t>
      </w:r>
    </w:p>
    <w:p w:rsidR="00864886" w:rsidRPr="00F75AFA" w:rsidRDefault="00864886">
      <w:pPr>
        <w:pStyle w:val="0DraftNormal"/>
        <w:rPr>
          <w:rFonts w:ascii="Montserrat" w:hAnsi="Montserrat"/>
          <w:sz w:val="24"/>
        </w:rPr>
      </w:pPr>
      <w:r w:rsidRPr="00F75AFA">
        <w:rPr>
          <w:rFonts w:ascii="Montserrat" w:hAnsi="Montserrat"/>
          <w:sz w:val="24"/>
        </w:rPr>
        <w:t>In a way he had been, but by the experience she had given him as her last act as a young man</w:t>
      </w:r>
    </w:p>
    <w:p w:rsidR="00864886" w:rsidRPr="00F75AFA" w:rsidRDefault="00864886">
      <w:pPr>
        <w:pStyle w:val="0DraftNormal"/>
        <w:rPr>
          <w:rFonts w:ascii="Montserrat" w:hAnsi="Montserrat"/>
          <w:sz w:val="24"/>
        </w:rPr>
      </w:pPr>
      <w:r w:rsidRPr="00F75AFA">
        <w:rPr>
          <w:rFonts w:ascii="Montserrat" w:hAnsi="Montserrat"/>
          <w:sz w:val="24"/>
        </w:rPr>
        <w:t>The awakening of his power had come through the most intimate experience of being a girl, and his power had redefined him as a girl, while granting him the ability to be male again</w:t>
      </w:r>
    </w:p>
    <w:p w:rsidR="00864886" w:rsidRPr="00F75AFA" w:rsidRDefault="00864886">
      <w:pPr>
        <w:pStyle w:val="0DraftNormal"/>
        <w:rPr>
          <w:rFonts w:ascii="Montserrat" w:hAnsi="Montserrat"/>
          <w:sz w:val="24"/>
        </w:rPr>
      </w:pPr>
      <w:r w:rsidRPr="00F75AFA">
        <w:rPr>
          <w:rFonts w:ascii="Montserrat" w:hAnsi="Montserrat"/>
          <w:sz w:val="24"/>
        </w:rPr>
        <w:t>He still thought of himself as a guy, but he realized he was still thinking like he had as a girl-and far better than he ever had before-and wondered what that meant</w:t>
      </w:r>
    </w:p>
    <w:p w:rsidR="00864886" w:rsidRPr="00F75AFA" w:rsidRDefault="00864886">
      <w:pPr>
        <w:pStyle w:val="0DraftNormal"/>
        <w:rPr>
          <w:rFonts w:ascii="Montserrat" w:hAnsi="Montserrat"/>
          <w:sz w:val="24"/>
        </w:rPr>
      </w:pPr>
      <w:r w:rsidRPr="00F75AFA">
        <w:rPr>
          <w:rFonts w:ascii="Montserrat" w:hAnsi="Montserrat"/>
          <w:sz w:val="24"/>
        </w:rPr>
        <w:t>He had other problems to deal with first, however</w:t>
      </w:r>
    </w:p>
    <w:p w:rsidR="00864886" w:rsidRPr="00F75AFA" w:rsidRDefault="00864886">
      <w:pPr>
        <w:pStyle w:val="0DraftNormal"/>
        <w:rPr>
          <w:rFonts w:ascii="Montserrat" w:hAnsi="Montserrat"/>
          <w:sz w:val="24"/>
        </w:rPr>
      </w:pPr>
      <w:r w:rsidRPr="00F75AFA">
        <w:rPr>
          <w:rFonts w:ascii="Montserrat" w:hAnsi="Montserrat"/>
          <w:sz w:val="24"/>
        </w:rPr>
        <w:t>He explained Chris’s situation, and suggested a similar compromise</w:t>
      </w:r>
    </w:p>
    <w:p w:rsidR="00864886" w:rsidRPr="00F75AFA" w:rsidRDefault="00864886">
      <w:pPr>
        <w:pStyle w:val="0DraftNormal"/>
        <w:rPr>
          <w:rFonts w:ascii="Montserrat" w:hAnsi="Montserrat"/>
          <w:sz w:val="24"/>
        </w:rPr>
      </w:pPr>
      <w:r w:rsidRPr="00F75AFA">
        <w:rPr>
          <w:rFonts w:ascii="Montserrat" w:hAnsi="Montserrat"/>
          <w:sz w:val="24"/>
        </w:rPr>
        <w:t>Erin-a quick change from Aaron-did not have the understanding, consent and support of her family and could not go home</w:t>
      </w:r>
    </w:p>
    <w:p w:rsidR="00864886" w:rsidRPr="00F75AFA" w:rsidRDefault="00864886">
      <w:pPr>
        <w:pStyle w:val="0DraftNormal"/>
        <w:rPr>
          <w:rFonts w:ascii="Montserrat" w:hAnsi="Montserrat"/>
          <w:sz w:val="24"/>
        </w:rPr>
      </w:pPr>
      <w:r w:rsidRPr="00F75AFA">
        <w:rPr>
          <w:rFonts w:ascii="Montserrat" w:hAnsi="Montserrat"/>
          <w:sz w:val="24"/>
        </w:rPr>
        <w:t>She refused to even consider changing back, or approaching her parents with her transformation</w:t>
      </w:r>
    </w:p>
    <w:p w:rsidR="00864886" w:rsidRPr="00F75AFA" w:rsidRDefault="00864886">
      <w:pPr>
        <w:pStyle w:val="0DraftNormal"/>
        <w:rPr>
          <w:rFonts w:ascii="Montserrat" w:hAnsi="Montserrat"/>
          <w:sz w:val="24"/>
        </w:rPr>
      </w:pPr>
      <w:r w:rsidRPr="00F75AFA">
        <w:rPr>
          <w:rFonts w:ascii="Montserrat" w:hAnsi="Montserrat"/>
          <w:sz w:val="24"/>
        </w:rPr>
        <w:t>Jean saw no other option but to take her home with him, or rather to Athena’s home where he was a guest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·14·</w:t>
      </w:r>
    </w:p>
    <w:p w:rsidR="00864886" w:rsidRPr="00F75AFA" w:rsidRDefault="00864886">
      <w:pPr>
        <w:pStyle w:val="0DraftNormal"/>
        <w:rPr>
          <w:rFonts w:ascii="Montserrat" w:hAnsi="Montserrat"/>
          <w:sz w:val="24"/>
        </w:rPr>
      </w:pPr>
      <w:r w:rsidRPr="00F75AFA">
        <w:rPr>
          <w:rFonts w:ascii="Montserrat" w:hAnsi="Montserrat"/>
          <w:sz w:val="24"/>
        </w:rPr>
        <w:t>Athena recognized Erin at once, as a guy she had been her school’s star athlete</w:t>
      </w:r>
    </w:p>
    <w:p w:rsidR="00864886" w:rsidRPr="00F75AFA" w:rsidRDefault="00864886">
      <w:pPr>
        <w:pStyle w:val="0DraftNormal"/>
        <w:rPr>
          <w:rFonts w:ascii="Montserrat" w:hAnsi="Montserrat"/>
          <w:sz w:val="24"/>
        </w:rPr>
      </w:pPr>
      <w:r w:rsidRPr="00F75AFA">
        <w:rPr>
          <w:rFonts w:ascii="Montserrat" w:hAnsi="Montserrat"/>
          <w:sz w:val="24"/>
        </w:rPr>
        <w:t>She repeated her story, pleading for help and understanding, earning Chris’s instant friendship, and presenting Athena and Artemis’s parents with yet another problem</w:t>
      </w:r>
    </w:p>
    <w:p w:rsidR="00864886" w:rsidRPr="00F75AFA" w:rsidRDefault="00864886">
      <w:pPr>
        <w:pStyle w:val="0DraftNormal"/>
        <w:rPr>
          <w:rFonts w:ascii="Montserrat" w:hAnsi="Montserrat"/>
          <w:sz w:val="24"/>
        </w:rPr>
      </w:pPr>
      <w:r w:rsidRPr="00F75AFA">
        <w:rPr>
          <w:rFonts w:ascii="Montserrat" w:hAnsi="Montserrat"/>
          <w:sz w:val="24"/>
        </w:rPr>
        <w:t>They had no objection to putting Erin up, or supporting her decision to remain female, but she was another liability and one with no legal identity</w:t>
      </w:r>
    </w:p>
    <w:p w:rsidR="00864886" w:rsidRPr="00F75AFA" w:rsidRDefault="00864886">
      <w:pPr>
        <w:pStyle w:val="0DraftNormal"/>
        <w:rPr>
          <w:rFonts w:ascii="Montserrat" w:hAnsi="Montserrat"/>
          <w:sz w:val="24"/>
        </w:rPr>
      </w:pPr>
      <w:r w:rsidRPr="00F75AFA">
        <w:rPr>
          <w:rFonts w:ascii="Montserrat" w:hAnsi="Montserrat"/>
          <w:sz w:val="24"/>
        </w:rPr>
        <w:t>With the support of Chris’s parents, it was possible to transfer her identity over to her new sex, by finding and editing her legal records and moving her family to a new area</w:t>
      </w:r>
    </w:p>
    <w:p w:rsidR="00864886" w:rsidRPr="00F75AFA" w:rsidRDefault="00864886">
      <w:pPr>
        <w:pStyle w:val="0DraftNormal"/>
        <w:rPr>
          <w:rFonts w:ascii="Montserrat" w:hAnsi="Montserrat"/>
          <w:sz w:val="24"/>
        </w:rPr>
      </w:pPr>
      <w:r w:rsidRPr="00F75AFA">
        <w:rPr>
          <w:rFonts w:ascii="Montserrat" w:hAnsi="Montserrat"/>
          <w:sz w:val="24"/>
        </w:rPr>
        <w:t>Erin, without such support, presented them with a need to fabricate a completely new identity as they had with Artemis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·15·</w:t>
      </w:r>
    </w:p>
    <w:p w:rsidR="00864886" w:rsidRPr="00F75AFA" w:rsidRDefault="00864886">
      <w:pPr>
        <w:pStyle w:val="0DraftNormal"/>
        <w:rPr>
          <w:rFonts w:ascii="Montserrat" w:hAnsi="Montserrat"/>
          <w:sz w:val="24"/>
        </w:rPr>
      </w:pPr>
      <w:r w:rsidRPr="00F75AFA">
        <w:rPr>
          <w:rFonts w:ascii="Montserrat" w:hAnsi="Montserrat"/>
          <w:sz w:val="24"/>
        </w:rPr>
        <w:t>The other problem, which was not accounted for, was the fact that there were almost a hundred witnesses to her transformation at the party Aaron and Jon had attended</w:t>
      </w:r>
    </w:p>
    <w:p w:rsidR="00864886" w:rsidRPr="00F75AFA" w:rsidRDefault="00864886">
      <w:pPr>
        <w:pStyle w:val="0DraftNormal"/>
        <w:rPr>
          <w:rFonts w:ascii="Montserrat" w:hAnsi="Montserrat"/>
          <w:sz w:val="24"/>
        </w:rPr>
      </w:pPr>
      <w:r w:rsidRPr="00F75AFA">
        <w:rPr>
          <w:rFonts w:ascii="Montserrat" w:hAnsi="Montserrat"/>
          <w:sz w:val="24"/>
        </w:rPr>
        <w:t>People had seen a boy go into a room with a girl and come out as the opposite of her original sex</w:t>
      </w:r>
    </w:p>
    <w:p w:rsidR="00864886" w:rsidRPr="00F75AFA" w:rsidRDefault="00864886">
      <w:pPr>
        <w:pStyle w:val="0DraftNormal"/>
        <w:rPr>
          <w:rFonts w:ascii="Montserrat" w:hAnsi="Montserrat"/>
          <w:sz w:val="24"/>
        </w:rPr>
      </w:pPr>
      <w:r w:rsidRPr="00F75AFA">
        <w:rPr>
          <w:rFonts w:ascii="Montserrat" w:hAnsi="Montserrat"/>
          <w:sz w:val="24"/>
        </w:rPr>
        <w:t>The story went around, and all too closely resembled the truth-identifying both of them in their male identities, and associating them with their female incarnations-and supported by photos and one video shot at the party</w:t>
      </w:r>
    </w:p>
    <w:p w:rsidR="00864886" w:rsidRPr="00F75AFA" w:rsidRDefault="00864886">
      <w:pPr>
        <w:pStyle w:val="0DraftNormal"/>
        <w:rPr>
          <w:rFonts w:ascii="Montserrat" w:hAnsi="Montserrat"/>
          <w:sz w:val="24"/>
        </w:rPr>
      </w:pPr>
      <w:r w:rsidRPr="00F75AFA">
        <w:rPr>
          <w:rFonts w:ascii="Montserrat" w:hAnsi="Montserrat"/>
          <w:sz w:val="24"/>
        </w:rPr>
        <w:t>Before they confronted that, they confronted what Jean had done to himself</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·16·</w:t>
      </w:r>
    </w:p>
    <w:p w:rsidR="00864886" w:rsidRPr="00F75AFA" w:rsidRDefault="00864886">
      <w:pPr>
        <w:pStyle w:val="0DraftNormal"/>
        <w:rPr>
          <w:rFonts w:ascii="Montserrat" w:hAnsi="Montserrat"/>
          <w:sz w:val="24"/>
        </w:rPr>
      </w:pPr>
      <w:r w:rsidRPr="00F75AFA">
        <w:rPr>
          <w:rFonts w:ascii="Montserrat" w:hAnsi="Montserrat"/>
          <w:sz w:val="24"/>
        </w:rPr>
        <w:t>Jean was now female by default, essentially in the same position Artemis was in-he had to make a conscious and constant effort to be male, or else slip back into female form automatically</w:t>
      </w:r>
    </w:p>
    <w:p w:rsidR="00864886" w:rsidRPr="00F75AFA" w:rsidRDefault="00864886">
      <w:pPr>
        <w:pStyle w:val="0DraftNormal"/>
        <w:rPr>
          <w:rFonts w:ascii="Montserrat" w:hAnsi="Montserrat"/>
          <w:sz w:val="24"/>
        </w:rPr>
      </w:pPr>
      <w:r w:rsidRPr="00F75AFA">
        <w:rPr>
          <w:rFonts w:ascii="Montserrat" w:hAnsi="Montserrat"/>
          <w:sz w:val="24"/>
        </w:rPr>
        <w:t>It meant that he could continue to share a bed-Athena’s queen, trading Victor the double they had used-with Chris, while Erin joined them in the guest room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·17·</w:t>
      </w:r>
    </w:p>
    <w:p w:rsidR="00864886" w:rsidRPr="00F75AFA" w:rsidRDefault="00864886">
      <w:pPr>
        <w:pStyle w:val="0DraftNormal"/>
        <w:rPr>
          <w:rFonts w:ascii="Montserrat" w:hAnsi="Montserrat"/>
          <w:sz w:val="24"/>
        </w:rPr>
      </w:pPr>
      <w:r w:rsidRPr="00F75AFA">
        <w:rPr>
          <w:rFonts w:ascii="Montserrat" w:hAnsi="Montserrat"/>
          <w:sz w:val="24"/>
        </w:rPr>
        <w:t>The problem of Erin was resolved by adoption, as Victor’s woods-colt daughter</w:t>
      </w:r>
    </w:p>
    <w:p w:rsidR="00864886" w:rsidRPr="00F75AFA" w:rsidRDefault="00864886">
      <w:pPr>
        <w:pStyle w:val="0DraftNormal"/>
        <w:rPr>
          <w:rFonts w:ascii="Montserrat" w:hAnsi="Montserrat"/>
          <w:sz w:val="24"/>
        </w:rPr>
      </w:pPr>
      <w:r w:rsidRPr="00F75AFA">
        <w:rPr>
          <w:rFonts w:ascii="Montserrat" w:hAnsi="Montserrat"/>
          <w:sz w:val="24"/>
        </w:rPr>
        <w:t>She was given a background borrowed from a woman who died leaving a young daughter who later ran away from an orphanage</w:t>
      </w:r>
    </w:p>
    <w:p w:rsidR="00864886" w:rsidRPr="00F75AFA" w:rsidRDefault="00864886">
      <w:pPr>
        <w:pStyle w:val="0DraftNormal"/>
        <w:rPr>
          <w:rFonts w:ascii="Montserrat" w:hAnsi="Montserrat"/>
          <w:sz w:val="24"/>
        </w:rPr>
      </w:pPr>
      <w:r w:rsidRPr="00F75AFA">
        <w:rPr>
          <w:rFonts w:ascii="Montserrat" w:hAnsi="Montserrat"/>
          <w:sz w:val="24"/>
        </w:rPr>
        <w:t>Victor knew the girl, having been confronted by her a few days before her tragic death several years ago</w:t>
      </w:r>
    </w:p>
    <w:p w:rsidR="00864886" w:rsidRPr="00F75AFA" w:rsidRDefault="00864886">
      <w:pPr>
        <w:pStyle w:val="0DraftNormal"/>
        <w:rPr>
          <w:rFonts w:ascii="Montserrat" w:hAnsi="Montserrat"/>
          <w:sz w:val="24"/>
        </w:rPr>
      </w:pPr>
      <w:r w:rsidRPr="00F75AFA">
        <w:rPr>
          <w:rFonts w:ascii="Montserrat" w:hAnsi="Montserrat"/>
          <w:sz w:val="24"/>
        </w:rPr>
        <w:t>He might well have been her father, and his name was on her birth certificate</w:t>
      </w:r>
    </w:p>
    <w:p w:rsidR="00864886" w:rsidRPr="00F75AFA" w:rsidRDefault="00864886">
      <w:pPr>
        <w:pStyle w:val="0DraftNormal"/>
        <w:rPr>
          <w:rFonts w:ascii="Montserrat" w:hAnsi="Montserrat"/>
          <w:sz w:val="24"/>
        </w:rPr>
      </w:pPr>
      <w:r w:rsidRPr="00F75AFA">
        <w:rPr>
          <w:rFonts w:ascii="Montserrat" w:hAnsi="Montserrat"/>
          <w:sz w:val="24"/>
        </w:rPr>
        <w:t>Due to the circumstances of her death, it was never officially recorded</w:t>
      </w:r>
    </w:p>
    <w:p w:rsidR="00864886" w:rsidRPr="00F75AFA" w:rsidRDefault="00864886">
      <w:pPr>
        <w:pStyle w:val="0DraftNormal"/>
        <w:rPr>
          <w:rFonts w:ascii="Montserrat" w:hAnsi="Montserrat"/>
          <w:sz w:val="24"/>
        </w:rPr>
      </w:pPr>
      <w:r w:rsidRPr="00F75AFA">
        <w:rPr>
          <w:rFonts w:ascii="Montserrat" w:hAnsi="Montserrat"/>
          <w:sz w:val="24"/>
        </w:rPr>
        <w:t>Victoria had come out to meet her and then adopt her that Monday</w:t>
      </w:r>
    </w:p>
    <w:p w:rsidR="00864886" w:rsidRPr="00F75AFA" w:rsidRDefault="00864886">
      <w:pPr>
        <w:pStyle w:val="0DraftNormal"/>
        <w:rPr>
          <w:rFonts w:ascii="Montserrat" w:hAnsi="Montserrat"/>
          <w:sz w:val="24"/>
        </w:rPr>
      </w:pPr>
      <w:r w:rsidRPr="00F75AFA">
        <w:rPr>
          <w:rFonts w:ascii="Montserrat" w:hAnsi="Montserrat"/>
          <w:sz w:val="24"/>
        </w:rPr>
        <w:t>It was the first time Victoria had seen Artemis in a decade, and by this point Artemis was happy to be her daughter</w:t>
      </w:r>
    </w:p>
    <w:p w:rsidR="00864886" w:rsidRPr="00F75AFA" w:rsidRDefault="00864886">
      <w:pPr>
        <w:pStyle w:val="0DraftNormal"/>
        <w:rPr>
          <w:rFonts w:ascii="Montserrat" w:hAnsi="Montserrat"/>
          <w:sz w:val="24"/>
        </w:rPr>
      </w:pPr>
      <w:r w:rsidRPr="00F75AFA">
        <w:rPr>
          <w:rFonts w:ascii="Montserrat" w:hAnsi="Montserrat"/>
          <w:sz w:val="24"/>
        </w:rPr>
        <w:t>She was so thrilled at her mother’s reaction to seeing her she was rejoicing all week</w:t>
      </w:r>
    </w:p>
    <w:p w:rsidR="00864886" w:rsidRPr="00F75AFA" w:rsidRDefault="00864886">
      <w:pPr>
        <w:pStyle w:val="0DraftNormal"/>
        <w:rPr>
          <w:rFonts w:ascii="Montserrat" w:hAnsi="Montserrat"/>
          <w:sz w:val="24"/>
        </w:rPr>
      </w:pPr>
      <w:r w:rsidRPr="00F75AFA">
        <w:rPr>
          <w:rFonts w:ascii="Montserrat" w:hAnsi="Montserrat"/>
          <w:sz w:val="24"/>
        </w:rPr>
        <w:t>Eric was confronted with the data on Athena, Artemis and their friends and revealed that he had been aware of Athena’s potential but never established if it were active</w:t>
      </w:r>
    </w:p>
    <w:p w:rsidR="00864886" w:rsidRPr="00F75AFA" w:rsidRDefault="00864886">
      <w:pPr>
        <w:pStyle w:val="0DraftNormal"/>
        <w:rPr>
          <w:rFonts w:ascii="Montserrat" w:hAnsi="Montserrat"/>
          <w:sz w:val="24"/>
        </w:rPr>
      </w:pPr>
      <w:r w:rsidRPr="00F75AFA">
        <w:rPr>
          <w:rFonts w:ascii="Montserrat" w:hAnsi="Montserrat"/>
          <w:sz w:val="24"/>
        </w:rPr>
        <w:t>Hunter had given him no reason to suspect that he considered her active, his present role was a typical scouting role, if evidence came out proving her active, he would have to act immediately to keep her away from his brother</w:t>
      </w:r>
    </w:p>
    <w:p w:rsidR="00864886" w:rsidRPr="00F75AFA" w:rsidRDefault="00864886">
      <w:pPr>
        <w:pStyle w:val="0DraftNormal"/>
        <w:rPr>
          <w:rFonts w:ascii="Montserrat" w:hAnsi="Montserrat"/>
          <w:sz w:val="24"/>
        </w:rPr>
      </w:pPr>
      <w:r w:rsidRPr="00F75AFA">
        <w:rPr>
          <w:rFonts w:ascii="Montserrat" w:hAnsi="Montserrat"/>
          <w:sz w:val="24"/>
        </w:rPr>
        <w:t>Chris, Erin and Jean-and Athena as Ares-spent their days together, working on mastering their powers in the mornings and going out together every afternoon while Athena and Artemis-switching identities-were stuck at school</w:t>
      </w:r>
    </w:p>
    <w:p w:rsidR="00864886" w:rsidRPr="00F75AFA" w:rsidRDefault="00864886">
      <w:pPr>
        <w:pStyle w:val="0DraftNormal"/>
        <w:rPr>
          <w:rFonts w:ascii="Montserrat" w:hAnsi="Montserrat"/>
          <w:sz w:val="24"/>
        </w:rPr>
      </w:pPr>
      <w:r w:rsidRPr="00F75AFA">
        <w:rPr>
          <w:rFonts w:ascii="Montserrat" w:hAnsi="Montserrat"/>
          <w:sz w:val="24"/>
        </w:rPr>
        <w:t>Another story got started, when Artemis was witnessed stretching her mind in the woods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·18·</w:t>
      </w:r>
    </w:p>
    <w:p w:rsidR="00864886" w:rsidRPr="00F75AFA" w:rsidRDefault="00864886">
      <w:pPr>
        <w:pStyle w:val="0DraftNormal"/>
        <w:rPr>
          <w:rFonts w:ascii="Montserrat" w:hAnsi="Montserrat"/>
          <w:sz w:val="24"/>
        </w:rPr>
      </w:pPr>
      <w:r w:rsidRPr="00F75AFA">
        <w:rPr>
          <w:rFonts w:ascii="Montserrat" w:hAnsi="Montserrat"/>
          <w:sz w:val="24"/>
        </w:rPr>
        <w:t>Unlike Artemis, Jean resisted having to live in the female role, and thus had to be very careful or change unexpectedly in public</w:t>
      </w:r>
    </w:p>
    <w:p w:rsidR="00864886" w:rsidRPr="00F75AFA" w:rsidRDefault="00864886">
      <w:pPr>
        <w:pStyle w:val="0DraftNormal"/>
        <w:rPr>
          <w:rFonts w:ascii="Montserrat" w:hAnsi="Montserrat"/>
          <w:sz w:val="24"/>
        </w:rPr>
      </w:pPr>
      <w:r w:rsidRPr="00F75AFA">
        <w:rPr>
          <w:rFonts w:ascii="Montserrat" w:hAnsi="Montserrat"/>
          <w:sz w:val="24"/>
        </w:rPr>
        <w:t>More than once he had to think and move fast to cover for a slip, dealing with the annoying fact that he could not always switch back quickly or easily</w:t>
      </w:r>
    </w:p>
    <w:p w:rsidR="00864886" w:rsidRPr="00F75AFA" w:rsidRDefault="00864886">
      <w:pPr>
        <w:pStyle w:val="0DraftNormal"/>
        <w:rPr>
          <w:rFonts w:ascii="Montserrat" w:hAnsi="Montserrat"/>
          <w:sz w:val="24"/>
        </w:rPr>
      </w:pPr>
      <w:r w:rsidRPr="00F75AFA">
        <w:rPr>
          <w:rFonts w:ascii="Montserrat" w:hAnsi="Montserrat"/>
          <w:sz w:val="24"/>
        </w:rPr>
        <w:t>The story about Artemis made its way to a different kind of psionic predator</w:t>
      </w:r>
    </w:p>
    <w:p w:rsidR="00864886" w:rsidRPr="00F75AFA" w:rsidRDefault="00864886">
      <w:pPr>
        <w:pStyle w:val="0DraftNormal"/>
        <w:rPr>
          <w:rFonts w:ascii="Montserrat" w:hAnsi="Montserrat"/>
          <w:sz w:val="24"/>
        </w:rPr>
      </w:pPr>
      <w:r w:rsidRPr="00F75AFA">
        <w:rPr>
          <w:rFonts w:ascii="Montserrat" w:hAnsi="Montserrat"/>
          <w:sz w:val="24"/>
        </w:rPr>
        <w:t>In spite of learning about Athena’s power, he tried to stick to the long game, his Plan A</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·19·</w:t>
      </w:r>
    </w:p>
    <w:p w:rsidR="00864886" w:rsidRPr="00F75AFA" w:rsidRDefault="00864886">
      <w:pPr>
        <w:pStyle w:val="0DraftNormal"/>
        <w:rPr>
          <w:rFonts w:ascii="Montserrat" w:hAnsi="Montserrat"/>
          <w:sz w:val="24"/>
        </w:rPr>
      </w:pPr>
      <w:r w:rsidRPr="00F75AFA">
        <w:rPr>
          <w:rFonts w:ascii="Montserrat" w:hAnsi="Montserrat"/>
          <w:sz w:val="24"/>
        </w:rPr>
        <w:t>Artemis and Hunter, a girl and her mentor</w:t>
      </w:r>
    </w:p>
    <w:p w:rsidR="00864886" w:rsidRPr="00F75AFA" w:rsidRDefault="00864886">
      <w:pPr>
        <w:pStyle w:val="0DraftNormal"/>
        <w:rPr>
          <w:rFonts w:ascii="Montserrat" w:hAnsi="Montserrat"/>
          <w:sz w:val="24"/>
        </w:rPr>
      </w:pPr>
      <w:r w:rsidRPr="00F75AFA">
        <w:rPr>
          <w:rFonts w:ascii="Montserrat" w:hAnsi="Montserrat"/>
          <w:sz w:val="24"/>
        </w:rPr>
        <w:t>Artemis approached Hunter to discuss her dark history, how her mating had revealed it to Athena, and the boy who had pushed their buttons</w:t>
      </w:r>
    </w:p>
    <w:p w:rsidR="00864886" w:rsidRPr="00F75AFA" w:rsidRDefault="00864886">
      <w:pPr>
        <w:pStyle w:val="0DraftNormal"/>
        <w:rPr>
          <w:rFonts w:ascii="Montserrat" w:hAnsi="Montserrat"/>
          <w:sz w:val="24"/>
        </w:rPr>
      </w:pPr>
      <w:r w:rsidRPr="00F75AFA">
        <w:rPr>
          <w:rFonts w:ascii="Montserrat" w:hAnsi="Montserrat"/>
          <w:sz w:val="24"/>
        </w:rPr>
        <w:t>Hunter did not recall that Keith had been one of her victims; he would look into it</w:t>
      </w:r>
    </w:p>
    <w:p w:rsidR="00864886" w:rsidRPr="00F75AFA" w:rsidRDefault="00864886">
      <w:pPr>
        <w:pStyle w:val="0DraftNormal"/>
        <w:rPr>
          <w:rFonts w:ascii="Montserrat" w:hAnsi="Montserrat"/>
          <w:sz w:val="24"/>
        </w:rPr>
      </w:pPr>
      <w:r w:rsidRPr="00F75AFA">
        <w:rPr>
          <w:rFonts w:ascii="Montserrat" w:hAnsi="Montserrat"/>
          <w:sz w:val="24"/>
        </w:rPr>
        <w:t>In the mean time, he strongly suggested it was time for Artemis to let her other half in on the secret</w:t>
      </w:r>
    </w:p>
    <w:p w:rsidR="00864886" w:rsidRPr="00F75AFA" w:rsidRDefault="00864886">
      <w:pPr>
        <w:pStyle w:val="0DraftNormal"/>
        <w:rPr>
          <w:rFonts w:ascii="Montserrat" w:hAnsi="Montserrat"/>
          <w:sz w:val="24"/>
        </w:rPr>
      </w:pPr>
      <w:r w:rsidRPr="00F75AFA">
        <w:rPr>
          <w:rFonts w:ascii="Montserrat" w:hAnsi="Montserrat"/>
          <w:sz w:val="24"/>
        </w:rPr>
        <w:t xml:space="preserve">Eric intercepted one of Hunter’s status reports and discovered that Hunter knew about Athena’s power, and was about to investigate Keith </w:t>
      </w:r>
    </w:p>
    <w:p w:rsidR="00864886" w:rsidRPr="00F75AFA" w:rsidRDefault="00864886">
      <w:pPr>
        <w:pStyle w:val="0DraftNormal"/>
        <w:rPr>
          <w:rFonts w:ascii="Montserrat" w:hAnsi="Montserrat"/>
          <w:sz w:val="24"/>
        </w:rPr>
      </w:pPr>
      <w:r w:rsidRPr="00F75AFA">
        <w:rPr>
          <w:rFonts w:ascii="Montserrat" w:hAnsi="Montserrat"/>
          <w:sz w:val="24"/>
        </w:rPr>
        <w:t>It was time to switch to Plan B</w:t>
      </w:r>
    </w:p>
    <w:p w:rsidR="00864886" w:rsidRPr="00F75AFA" w:rsidRDefault="00864886">
      <w:pPr>
        <w:pStyle w:val="0DraftNormal"/>
        <w:rPr>
          <w:rFonts w:ascii="Montserrat" w:hAnsi="Montserrat"/>
          <w:sz w:val="24"/>
        </w:rPr>
      </w:pPr>
      <w:r w:rsidRPr="00F75AFA">
        <w:rPr>
          <w:rFonts w:ascii="Montserrat" w:hAnsi="Montserrat"/>
          <w:sz w:val="24"/>
        </w:rPr>
        <w:t>The feud that existed between those two made for a lethal interest in her</w:t>
      </w:r>
    </w:p>
    <w:p w:rsidR="00864886" w:rsidRPr="00F75AFA" w:rsidRDefault="00864886">
      <w:pPr>
        <w:pStyle w:val="0DraftNormal"/>
        <w:rPr>
          <w:rFonts w:ascii="Montserrat" w:hAnsi="Montserrat"/>
          <w:sz w:val="24"/>
        </w:rPr>
      </w:pPr>
      <w:r w:rsidRPr="00F75AFA">
        <w:rPr>
          <w:rFonts w:ascii="Montserrat" w:hAnsi="Montserrat"/>
          <w:sz w:val="24"/>
        </w:rPr>
        <w:t>Erin’s decision to remain female, in spite of the fact she proved right away that she had been awakened and could shift back, protected her from giving herself away in the same fashion, but in her case there were people actively looking for her</w:t>
      </w:r>
    </w:p>
    <w:p w:rsidR="00864886" w:rsidRPr="00F75AFA" w:rsidRDefault="00864886">
      <w:pPr>
        <w:pStyle w:val="0DraftNormal"/>
        <w:rPr>
          <w:rFonts w:ascii="Montserrat" w:hAnsi="Montserrat"/>
          <w:sz w:val="24"/>
        </w:rPr>
      </w:pPr>
      <w:r w:rsidRPr="00F75AFA">
        <w:rPr>
          <w:rFonts w:ascii="Montserrat" w:hAnsi="Montserrat"/>
          <w:sz w:val="24"/>
        </w:rPr>
        <w:t>The Wild-Psi’d were concerned that Eric’s judgment was unsound in regard to his twin obsession</w:t>
      </w:r>
    </w:p>
    <w:p w:rsidR="00864886" w:rsidRPr="00F75AFA" w:rsidRDefault="00864886">
      <w:pPr>
        <w:pStyle w:val="0DraftNormal"/>
        <w:rPr>
          <w:rFonts w:ascii="Montserrat" w:hAnsi="Montserrat"/>
          <w:sz w:val="24"/>
        </w:rPr>
      </w:pPr>
      <w:r w:rsidRPr="00F75AFA">
        <w:rPr>
          <w:rFonts w:ascii="Montserrat" w:hAnsi="Montserrat"/>
          <w:sz w:val="24"/>
        </w:rPr>
        <w:t>They concluded that it was time to approach their targets and warn them about Hunter</w:t>
      </w:r>
    </w:p>
    <w:p w:rsidR="00864886" w:rsidRPr="00F75AFA" w:rsidRDefault="00864886">
      <w:pPr>
        <w:pStyle w:val="0DraftNormal"/>
        <w:rPr>
          <w:rFonts w:ascii="Montserrat" w:hAnsi="Montserrat"/>
          <w:sz w:val="24"/>
        </w:rPr>
      </w:pPr>
      <w:r w:rsidRPr="00F75AFA">
        <w:rPr>
          <w:rFonts w:ascii="Montserrat" w:hAnsi="Montserrat"/>
          <w:sz w:val="24"/>
        </w:rPr>
        <w:t>They picked Erin, as their first contact in the group, on the grounds that a private investigator had been asking questions about Aaron, and informing her served as an introduction</w:t>
      </w:r>
    </w:p>
    <w:p w:rsidR="00864886" w:rsidRPr="00F75AFA" w:rsidRDefault="00864886">
      <w:pPr>
        <w:pStyle w:val="0DraftNormal"/>
        <w:rPr>
          <w:rFonts w:ascii="Montserrat" w:hAnsi="Montserrat"/>
          <w:sz w:val="24"/>
        </w:rPr>
      </w:pPr>
      <w:r w:rsidRPr="00F75AFA">
        <w:rPr>
          <w:rFonts w:ascii="Montserrat" w:hAnsi="Montserrat"/>
          <w:sz w:val="24"/>
        </w:rPr>
        <w:t>They could then confront her with their own power and give her their warning</w:t>
      </w:r>
    </w:p>
    <w:p w:rsidR="00864886" w:rsidRPr="00F75AFA" w:rsidRDefault="00864886">
      <w:pPr>
        <w:pStyle w:val="0DraftNormal"/>
        <w:rPr>
          <w:rFonts w:ascii="Montserrat" w:hAnsi="Montserrat"/>
          <w:sz w:val="24"/>
        </w:rPr>
      </w:pPr>
      <w:r w:rsidRPr="00F75AFA">
        <w:rPr>
          <w:rFonts w:ascii="Montserrat" w:hAnsi="Montserrat"/>
          <w:sz w:val="24"/>
        </w:rPr>
        <w:t>Artemis asked Athena if Alt could take her place on the date, she had things to discuss with Ares in private</w:t>
      </w:r>
    </w:p>
    <w:p w:rsidR="00864886" w:rsidRPr="00F75AFA" w:rsidRDefault="00864886">
      <w:pPr>
        <w:pStyle w:val="0DraftNormal"/>
        <w:rPr>
          <w:rFonts w:ascii="Montserrat" w:hAnsi="Montserrat"/>
          <w:sz w:val="24"/>
        </w:rPr>
      </w:pPr>
      <w:r w:rsidRPr="00F75AFA">
        <w:rPr>
          <w:rFonts w:ascii="Montserrat" w:hAnsi="Montserrat"/>
          <w:sz w:val="24"/>
        </w:rPr>
        <w:t>Athena and Alt went out to the city with Keith, to a night club concert and took him back to the townhouse</w:t>
      </w:r>
    </w:p>
    <w:p w:rsidR="00864886" w:rsidRPr="00F75AFA" w:rsidRDefault="00864886">
      <w:pPr>
        <w:pStyle w:val="0DraftNormal"/>
        <w:rPr>
          <w:rFonts w:ascii="Montserrat" w:hAnsi="Montserrat"/>
          <w:sz w:val="24"/>
        </w:rPr>
      </w:pPr>
      <w:r w:rsidRPr="00F75AFA">
        <w:rPr>
          <w:rFonts w:ascii="Montserrat" w:hAnsi="Montserrat"/>
          <w:sz w:val="24"/>
        </w:rPr>
        <w:t>Erin and Naomi went out with Chris and Jean, also to the city, to visit the dance club the other girls had been talking about all week, expecting to use a couple of extra bedrooms in the townhouse for the night</w:t>
      </w:r>
    </w:p>
    <w:p w:rsidR="00864886" w:rsidRPr="00F75AFA" w:rsidRDefault="00864886">
      <w:pPr>
        <w:pStyle w:val="0DraftNormal"/>
        <w:rPr>
          <w:rFonts w:ascii="Montserrat" w:hAnsi="Montserrat"/>
          <w:sz w:val="24"/>
        </w:rPr>
      </w:pPr>
      <w:r w:rsidRPr="00F75AFA">
        <w:rPr>
          <w:rFonts w:ascii="Montserrat" w:hAnsi="Montserrat"/>
          <w:sz w:val="24"/>
        </w:rPr>
        <w:t>Erin was approached during the night and warned by Cougar and Lynx</w:t>
      </w:r>
    </w:p>
    <w:p w:rsidR="00864886" w:rsidRPr="00F75AFA" w:rsidRDefault="00864886">
      <w:pPr>
        <w:pStyle w:val="0DraftNormal"/>
        <w:rPr>
          <w:rFonts w:ascii="Montserrat" w:hAnsi="Montserrat"/>
          <w:sz w:val="24"/>
        </w:rPr>
      </w:pPr>
      <w:r w:rsidRPr="00F75AFA">
        <w:rPr>
          <w:rFonts w:ascii="Montserrat" w:hAnsi="Montserrat"/>
          <w:sz w:val="24"/>
        </w:rPr>
        <w:t>Erin passed the warning on to Athena when they arrived at the apartment, who could hardly believe it</w:t>
      </w:r>
    </w:p>
    <w:p w:rsidR="00864886" w:rsidRPr="00F75AFA" w:rsidRDefault="00864886">
      <w:pPr>
        <w:pStyle w:val="0DraftNormal"/>
        <w:rPr>
          <w:rFonts w:ascii="Montserrat" w:hAnsi="Montserrat"/>
          <w:sz w:val="24"/>
        </w:rPr>
      </w:pPr>
      <w:r w:rsidRPr="00F75AFA">
        <w:rPr>
          <w:rFonts w:ascii="Montserrat" w:hAnsi="Montserrat"/>
          <w:sz w:val="24"/>
        </w:rPr>
        <w:t>Unfortunately, Athena was a different predator’s target</w:t>
      </w:r>
    </w:p>
    <w:p w:rsidR="00864886" w:rsidRPr="00F75AFA" w:rsidRDefault="00864886">
      <w:pPr>
        <w:pStyle w:val="0DraftNormal"/>
        <w:rPr>
          <w:rFonts w:ascii="Montserrat" w:hAnsi="Montserrat"/>
          <w:sz w:val="24"/>
        </w:rPr>
      </w:pPr>
      <w:r w:rsidRPr="00F75AFA">
        <w:rPr>
          <w:rFonts w:ascii="Montserrat" w:hAnsi="Montserrat"/>
          <w:sz w:val="24"/>
        </w:rPr>
        <w:t>Athena rose before Keith, and pulled herself together, tucking Alt away within her</w:t>
      </w:r>
    </w:p>
    <w:p w:rsidR="00864886" w:rsidRPr="00F75AFA" w:rsidRDefault="00864886">
      <w:pPr>
        <w:pStyle w:val="0DraftNormal"/>
        <w:rPr>
          <w:rFonts w:ascii="Montserrat" w:hAnsi="Montserrat"/>
          <w:sz w:val="24"/>
        </w:rPr>
      </w:pPr>
      <w:r w:rsidRPr="00F75AFA">
        <w:rPr>
          <w:rFonts w:ascii="Montserrat" w:hAnsi="Montserrat"/>
          <w:sz w:val="24"/>
        </w:rPr>
        <w:t>Keith rose shortly after and asked where she had gone</w:t>
      </w:r>
    </w:p>
    <w:p w:rsidR="00864886" w:rsidRPr="00F75AFA" w:rsidRDefault="00864886">
      <w:pPr>
        <w:pStyle w:val="0DraftNormal"/>
        <w:rPr>
          <w:rFonts w:ascii="Montserrat" w:hAnsi="Montserrat"/>
          <w:sz w:val="24"/>
        </w:rPr>
      </w:pPr>
      <w:r w:rsidRPr="00F75AFA">
        <w:rPr>
          <w:rFonts w:ascii="Montserrat" w:hAnsi="Montserrat"/>
          <w:sz w:val="24"/>
        </w:rPr>
        <w:t>Athena told him she had to go home but that she was still free for the day</w:t>
      </w:r>
    </w:p>
    <w:p w:rsidR="00864886" w:rsidRPr="00F75AFA" w:rsidRDefault="00864886">
      <w:pPr>
        <w:pStyle w:val="0DraftNormal"/>
        <w:rPr>
          <w:rFonts w:ascii="Montserrat" w:hAnsi="Montserrat"/>
          <w:sz w:val="24"/>
        </w:rPr>
      </w:pPr>
      <w:r w:rsidRPr="00F75AFA">
        <w:rPr>
          <w:rFonts w:ascii="Montserrat" w:hAnsi="Montserrat"/>
          <w:sz w:val="24"/>
        </w:rPr>
        <w:t>None of the other girls were awake yet</w:t>
      </w:r>
    </w:p>
    <w:p w:rsidR="00864886" w:rsidRPr="00F75AFA" w:rsidRDefault="00864886">
      <w:pPr>
        <w:pStyle w:val="0DraftNormal"/>
        <w:rPr>
          <w:rFonts w:ascii="Montserrat" w:hAnsi="Montserrat"/>
          <w:sz w:val="24"/>
        </w:rPr>
      </w:pPr>
      <w:r w:rsidRPr="00F75AFA">
        <w:rPr>
          <w:rFonts w:ascii="Montserrat" w:hAnsi="Montserrat"/>
          <w:sz w:val="24"/>
        </w:rPr>
        <w:t>Athena was attacked by Keith, a powerful and unsuspected psi, with no warning</w:t>
      </w:r>
    </w:p>
    <w:p w:rsidR="00864886" w:rsidRPr="00F75AFA" w:rsidRDefault="00864886">
      <w:pPr>
        <w:pStyle w:val="0DraftNormal"/>
        <w:rPr>
          <w:rFonts w:ascii="Montserrat" w:hAnsi="Montserrat"/>
          <w:sz w:val="24"/>
        </w:rPr>
      </w:pPr>
      <w:r w:rsidRPr="00F75AFA">
        <w:rPr>
          <w:rFonts w:ascii="Montserrat" w:hAnsi="Montserrat"/>
          <w:sz w:val="24"/>
        </w:rPr>
        <w:t>He possessed her, and simply walked out of the apartment in her body without creating any hint of trouble</w:t>
      </w:r>
    </w:p>
    <w:p w:rsidR="00864886" w:rsidRPr="00F75AFA" w:rsidRDefault="00864886">
      <w:pPr>
        <w:pStyle w:val="0DraftNormal"/>
        <w:rPr>
          <w:rFonts w:ascii="Montserrat" w:hAnsi="Montserrat"/>
          <w:sz w:val="24"/>
        </w:rPr>
      </w:pPr>
      <w:r w:rsidRPr="00F75AFA">
        <w:rPr>
          <w:rFonts w:ascii="Montserrat" w:hAnsi="Montserrat"/>
          <w:sz w:val="24"/>
        </w:rPr>
        <w:t>She never even manage a cry for help and her absence took her friends and family almost a day to notice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·20·</w:t>
      </w:r>
    </w:p>
    <w:p w:rsidR="00864886" w:rsidRPr="00F75AFA" w:rsidRDefault="00864886">
      <w:pPr>
        <w:pStyle w:val="0DraftNormal"/>
        <w:rPr>
          <w:rFonts w:ascii="Montserrat" w:hAnsi="Montserrat"/>
          <w:sz w:val="24"/>
        </w:rPr>
      </w:pPr>
      <w:r w:rsidRPr="00F75AFA">
        <w:rPr>
          <w:rFonts w:ascii="Montserrat" w:hAnsi="Montserrat"/>
          <w:sz w:val="24"/>
        </w:rPr>
        <w:t>Artemis and Athena’s friends, struggling with awakened minds and switched sexes, were startled to learn that they had drawn the attention of a gang of psionic kids and the psionic underground they had broken away from</w:t>
      </w:r>
    </w:p>
    <w:p w:rsidR="00864886" w:rsidRPr="00F75AFA" w:rsidRDefault="00864886">
      <w:pPr>
        <w:pStyle w:val="0DraftNormal"/>
        <w:rPr>
          <w:rFonts w:ascii="Montserrat" w:hAnsi="Montserrat"/>
          <w:sz w:val="24"/>
        </w:rPr>
      </w:pPr>
      <w:r w:rsidRPr="00F75AFA">
        <w:rPr>
          <w:rFonts w:ascii="Montserrat" w:hAnsi="Montserrat"/>
          <w:sz w:val="24"/>
        </w:rPr>
        <w:t>Athena’s disappearance on her last trip to San Francisco had brought them there, searching for clues to what happened to her</w:t>
      </w:r>
    </w:p>
    <w:p w:rsidR="00864886" w:rsidRPr="00F75AFA" w:rsidRDefault="00864886">
      <w:pPr>
        <w:pStyle w:val="0DraftNormal"/>
        <w:rPr>
          <w:rFonts w:ascii="Montserrat" w:hAnsi="Montserrat"/>
          <w:sz w:val="24"/>
        </w:rPr>
      </w:pPr>
      <w:r w:rsidRPr="00F75AFA">
        <w:rPr>
          <w:rFonts w:ascii="Montserrat" w:hAnsi="Montserrat"/>
          <w:sz w:val="24"/>
        </w:rPr>
        <w:t>Athena disappearance and her friend’s search caused those kids to reveal themselves, with dire stories of the abduction of psionic kids</w:t>
      </w:r>
    </w:p>
    <w:p w:rsidR="00864886" w:rsidRPr="00F75AFA" w:rsidRDefault="00864886">
      <w:pPr>
        <w:pStyle w:val="0DraftNormal"/>
        <w:rPr>
          <w:rFonts w:ascii="Montserrat" w:hAnsi="Montserrat"/>
          <w:sz w:val="24"/>
        </w:rPr>
      </w:pPr>
      <w:r w:rsidRPr="00F75AFA">
        <w:rPr>
          <w:rFonts w:ascii="Montserrat" w:hAnsi="Montserrat"/>
          <w:sz w:val="24"/>
        </w:rPr>
        <w:t>Artemis and Ares discovered that their gymnastics trainer, an agent of the psionic underground, was a very dangerous psionic, the embodiment of evil as far as the Wild-Psi'ders were concerned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·21·</w:t>
      </w:r>
    </w:p>
    <w:p w:rsidR="00864886" w:rsidRPr="00F75AFA" w:rsidRDefault="00864886">
      <w:pPr>
        <w:pStyle w:val="0DraftNormal"/>
        <w:rPr>
          <w:rFonts w:ascii="Montserrat" w:hAnsi="Montserrat"/>
          <w:sz w:val="24"/>
        </w:rPr>
      </w:pPr>
      <w:r w:rsidRPr="00F75AFA">
        <w:rPr>
          <w:rFonts w:ascii="Montserrat" w:hAnsi="Montserrat"/>
          <w:sz w:val="24"/>
        </w:rPr>
        <w:t>Artemis had helped confirm the facts, but remembered what Hunter had been trying to do with her somewhat fondly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·22·</w:t>
      </w:r>
    </w:p>
    <w:p w:rsidR="00864886" w:rsidRPr="00F75AFA" w:rsidRDefault="00864886">
      <w:pPr>
        <w:pStyle w:val="0DraftNormal"/>
        <w:rPr>
          <w:rFonts w:ascii="Montserrat" w:hAnsi="Montserrat"/>
          <w:sz w:val="24"/>
        </w:rPr>
      </w:pPr>
      <w:r w:rsidRPr="00F75AFA">
        <w:rPr>
          <w:rFonts w:ascii="Montserrat" w:hAnsi="Montserrat"/>
          <w:sz w:val="24"/>
        </w:rPr>
        <w:t>Artemis confronted Hunter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·23·</w:t>
      </w:r>
    </w:p>
    <w:p w:rsidR="00864886" w:rsidRPr="00F75AFA" w:rsidRDefault="00864886">
      <w:pPr>
        <w:pStyle w:val="0DraftNormal"/>
        <w:rPr>
          <w:rFonts w:ascii="Montserrat" w:hAnsi="Montserrat"/>
          <w:sz w:val="24"/>
        </w:rPr>
      </w:pPr>
      <w:r w:rsidRPr="00F75AFA">
        <w:rPr>
          <w:rFonts w:ascii="Montserrat" w:hAnsi="Montserrat"/>
          <w:sz w:val="24"/>
        </w:rPr>
        <w:t>Hunter, having heard from Artemis about Athena’s disappearance already knew who had not abducted her</w:t>
      </w:r>
    </w:p>
    <w:p w:rsidR="00864886" w:rsidRPr="00F75AFA" w:rsidRDefault="00864886">
      <w:pPr>
        <w:pStyle w:val="0DraftNormal"/>
        <w:rPr>
          <w:rFonts w:ascii="Montserrat" w:hAnsi="Montserrat"/>
          <w:sz w:val="24"/>
        </w:rPr>
      </w:pPr>
      <w:r w:rsidRPr="00F75AFA">
        <w:rPr>
          <w:rFonts w:ascii="Montserrat" w:hAnsi="Montserrat"/>
          <w:sz w:val="24"/>
        </w:rPr>
        <w:t>Hunter confronted Artemis</w:t>
      </w:r>
    </w:p>
    <w:p w:rsidR="00864886" w:rsidRPr="00F75AFA" w:rsidRDefault="00864886">
      <w:pPr>
        <w:pStyle w:val="0DraftNormal"/>
        <w:rPr>
          <w:rFonts w:ascii="Montserrat" w:hAnsi="Montserrat"/>
          <w:sz w:val="24"/>
        </w:rPr>
      </w:pPr>
      <w:r w:rsidRPr="00F75AFA">
        <w:rPr>
          <w:rFonts w:ascii="Montserrat" w:hAnsi="Montserrat"/>
          <w:sz w:val="24"/>
        </w:rPr>
        <w:t>A girl with Athena’s potential simply could not be lost, and he devoted his superior resources to solving her abduction</w:t>
      </w:r>
    </w:p>
    <w:p w:rsidR="00864886" w:rsidRPr="00F75AFA" w:rsidRDefault="00864886">
      <w:pPr>
        <w:pStyle w:val="0DraftNormal"/>
        <w:rPr>
          <w:rFonts w:ascii="Montserrat" w:hAnsi="Montserrat"/>
          <w:sz w:val="24"/>
        </w:rPr>
      </w:pPr>
      <w:r w:rsidRPr="00F75AFA">
        <w:rPr>
          <w:rFonts w:ascii="Montserrat" w:hAnsi="Montserrat"/>
          <w:sz w:val="24"/>
        </w:rPr>
        <w:t>He had abducted or inducted many of the kids who had broken away from the underground, and killed a few that had tried</w:t>
      </w:r>
    </w:p>
    <w:p w:rsidR="00864886" w:rsidRPr="00F75AFA" w:rsidRDefault="00864886">
      <w:pPr>
        <w:pStyle w:val="0DraftNormal"/>
        <w:rPr>
          <w:rFonts w:ascii="Montserrat" w:hAnsi="Montserrat"/>
          <w:sz w:val="24"/>
        </w:rPr>
      </w:pPr>
      <w:r w:rsidRPr="00F75AFA">
        <w:rPr>
          <w:rFonts w:ascii="Montserrat" w:hAnsi="Montserrat"/>
          <w:sz w:val="24"/>
        </w:rPr>
        <w:t>Artemis, Athena and their friends firmly believed that they were his current targets</w:t>
      </w:r>
    </w:p>
    <w:p w:rsidR="00864886" w:rsidRPr="00F75AFA" w:rsidRDefault="00864886">
      <w:pPr>
        <w:pStyle w:val="0DraftNormal"/>
        <w:rPr>
          <w:rFonts w:ascii="Montserrat" w:hAnsi="Montserrat"/>
          <w:sz w:val="24"/>
        </w:rPr>
      </w:pPr>
      <w:r w:rsidRPr="00F75AFA">
        <w:rPr>
          <w:rFonts w:ascii="Montserrat" w:hAnsi="Montserrat"/>
          <w:sz w:val="24"/>
        </w:rPr>
        <w:t>If such had been the case, neither their parents, nor their new friends the Wild-Psi'ders could have protected them</w:t>
      </w:r>
    </w:p>
    <w:p w:rsidR="00864886" w:rsidRPr="00F75AFA" w:rsidRDefault="00864886">
      <w:pPr>
        <w:pStyle w:val="0DraftNormal"/>
        <w:rPr>
          <w:rFonts w:ascii="Montserrat" w:hAnsi="Montserrat"/>
          <w:sz w:val="24"/>
        </w:rPr>
      </w:pPr>
      <w:r w:rsidRPr="00F75AFA">
        <w:rPr>
          <w:rFonts w:ascii="Montserrat" w:hAnsi="Montserrat"/>
          <w:sz w:val="24"/>
        </w:rPr>
        <w:t>It was time to teach the kids not to play with fire, show them what they were so afraid of</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·24·</w:t>
      </w:r>
    </w:p>
    <w:p w:rsidR="00864886" w:rsidRPr="00F75AFA" w:rsidRDefault="00864886">
      <w:pPr>
        <w:pStyle w:val="0DraftNormal"/>
        <w:rPr>
          <w:rFonts w:ascii="Montserrat" w:hAnsi="Montserrat"/>
          <w:sz w:val="24"/>
        </w:rPr>
      </w:pPr>
      <w:r w:rsidRPr="00F75AFA">
        <w:rPr>
          <w:rFonts w:ascii="Montserrat" w:hAnsi="Montserrat"/>
          <w:sz w:val="24"/>
        </w:rPr>
        <w:t>It ultimately did not shock him when the girl’s trail led him so close to his own home</w:t>
      </w:r>
    </w:p>
    <w:p w:rsidR="00864886" w:rsidRPr="00F75AFA" w:rsidRDefault="00864886">
      <w:pPr>
        <w:pStyle w:val="0DraftNormal"/>
        <w:rPr>
          <w:rFonts w:ascii="Montserrat" w:hAnsi="Montserrat"/>
          <w:sz w:val="24"/>
        </w:rPr>
      </w:pPr>
      <w:r w:rsidRPr="00F75AFA">
        <w:rPr>
          <w:rFonts w:ascii="Montserrat" w:hAnsi="Montserrat"/>
          <w:sz w:val="24"/>
        </w:rPr>
        <w:t>As the conflict took shape, it became evident that there was another threat, an organization with hands in the government and its agencies, and a profound interest in psionics like themselves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·25·</w:t>
      </w:r>
    </w:p>
    <w:p w:rsidR="00864886" w:rsidRPr="00F75AFA" w:rsidRDefault="00864886">
      <w:pPr>
        <w:pStyle w:val="0DraftNormal"/>
        <w:rPr>
          <w:rFonts w:ascii="Montserrat" w:hAnsi="Montserrat"/>
          <w:sz w:val="24"/>
        </w:rPr>
      </w:pPr>
      <w:r w:rsidRPr="00F75AFA">
        <w:rPr>
          <w:rFonts w:ascii="Montserrat" w:hAnsi="Montserrat"/>
          <w:sz w:val="24"/>
        </w:rPr>
        <w:t>Eric concluded that he had no choice but to destroy Athena to take her place</w:t>
      </w:r>
    </w:p>
    <w:p w:rsidR="00864886" w:rsidRPr="00F75AFA" w:rsidRDefault="00864886">
      <w:pPr>
        <w:pStyle w:val="0DraftNormal"/>
        <w:rPr>
          <w:rFonts w:ascii="Montserrat" w:hAnsi="Montserrat"/>
          <w:sz w:val="24"/>
        </w:rPr>
      </w:pPr>
      <w:r w:rsidRPr="00F75AFA">
        <w:rPr>
          <w:rFonts w:ascii="Montserrat" w:hAnsi="Montserrat"/>
          <w:sz w:val="24"/>
        </w:rPr>
        <w:t>Artemis nearly defeated Hunter, but he pulled his ace in the hole, rendering her powerless</w:t>
      </w:r>
    </w:p>
    <w:p w:rsidR="00864886" w:rsidRPr="00F75AFA" w:rsidRDefault="00864886">
      <w:pPr>
        <w:pStyle w:val="0DraftNormal"/>
        <w:rPr>
          <w:rFonts w:ascii="Montserrat" w:hAnsi="Montserrat"/>
          <w:sz w:val="24"/>
        </w:rPr>
      </w:pPr>
      <w:r w:rsidRPr="00F75AFA">
        <w:rPr>
          <w:rFonts w:ascii="Montserrat" w:hAnsi="Montserrat"/>
          <w:sz w:val="24"/>
        </w:rPr>
        <w:t>Eric needed her secrets, and she could not make herself give them up</w:t>
      </w:r>
    </w:p>
    <w:p w:rsidR="00864886" w:rsidRPr="00F75AFA" w:rsidRDefault="00864886">
      <w:pPr>
        <w:pStyle w:val="0DraftNormal"/>
        <w:rPr>
          <w:rFonts w:ascii="Montserrat" w:hAnsi="Montserrat"/>
          <w:sz w:val="24"/>
        </w:rPr>
      </w:pPr>
      <w:r w:rsidRPr="00F75AFA">
        <w:rPr>
          <w:rFonts w:ascii="Montserrat" w:hAnsi="Montserrat"/>
          <w:sz w:val="24"/>
        </w:rPr>
        <w:t>He had raped and would have tortured her for days before she finally broke if she had not killed him</w:t>
      </w:r>
    </w:p>
    <w:p w:rsidR="00864886" w:rsidRPr="00F75AFA" w:rsidRDefault="00864886">
      <w:pPr>
        <w:pStyle w:val="0DraftNormal"/>
        <w:rPr>
          <w:rFonts w:ascii="Montserrat" w:hAnsi="Montserrat"/>
          <w:sz w:val="24"/>
        </w:rPr>
      </w:pPr>
      <w:r w:rsidRPr="00F75AFA">
        <w:rPr>
          <w:rFonts w:ascii="Montserrat" w:hAnsi="Montserrat"/>
          <w:sz w:val="24"/>
        </w:rPr>
        <w:t>He escaped death by jumping into the empty vessel, Athena’s spare body</w:t>
      </w:r>
    </w:p>
    <w:p w:rsidR="00864886" w:rsidRPr="00F75AFA" w:rsidRDefault="00864886">
      <w:pPr>
        <w:pStyle w:val="0DraftNormal"/>
        <w:rPr>
          <w:rFonts w:ascii="Montserrat" w:hAnsi="Montserrat"/>
          <w:sz w:val="24"/>
        </w:rPr>
      </w:pPr>
      <w:r w:rsidRPr="00F75AFA">
        <w:rPr>
          <w:rFonts w:ascii="Montserrat" w:hAnsi="Montserrat"/>
          <w:sz w:val="24"/>
        </w:rPr>
        <w:t>Then he killed her and took her place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·26·</w:t>
      </w:r>
    </w:p>
    <w:p w:rsidR="00864886" w:rsidRPr="00F75AFA" w:rsidRDefault="00864886">
      <w:pPr>
        <w:pStyle w:val="0DraftNormal"/>
        <w:rPr>
          <w:rFonts w:ascii="Montserrat" w:hAnsi="Montserrat"/>
          <w:sz w:val="24"/>
        </w:rPr>
      </w:pPr>
      <w:r w:rsidRPr="00F75AFA">
        <w:rPr>
          <w:rFonts w:ascii="Montserrat" w:hAnsi="Montserrat"/>
          <w:sz w:val="24"/>
        </w:rPr>
        <w:t>Artemis came within a hair of defeating Hunter, for the second time, but again he rendered her powerless</w:t>
      </w:r>
    </w:p>
    <w:p w:rsidR="00864886" w:rsidRPr="00F75AFA" w:rsidRDefault="00864886">
      <w:pPr>
        <w:pStyle w:val="0DraftNormal"/>
        <w:rPr>
          <w:rFonts w:ascii="Montserrat" w:hAnsi="Montserrat"/>
          <w:sz w:val="24"/>
        </w:rPr>
      </w:pPr>
      <w:r w:rsidRPr="00F75AFA">
        <w:rPr>
          <w:rFonts w:ascii="Montserrat" w:hAnsi="Montserrat"/>
          <w:sz w:val="24"/>
        </w:rPr>
        <w:t>Hunter ran Artemis to ground and raped her</w:t>
      </w:r>
    </w:p>
    <w:p w:rsidR="00864886" w:rsidRPr="00F75AFA" w:rsidRDefault="00864886">
      <w:pPr>
        <w:pStyle w:val="0DraftNormal"/>
        <w:rPr>
          <w:rFonts w:ascii="Montserrat" w:hAnsi="Montserrat"/>
          <w:sz w:val="24"/>
        </w:rPr>
      </w:pPr>
      <w:r w:rsidRPr="00F75AFA">
        <w:rPr>
          <w:rFonts w:ascii="Montserrat" w:hAnsi="Montserrat"/>
          <w:sz w:val="24"/>
        </w:rPr>
        <w:t>Eric abandoned his own identity, convincing himself that he was all that survived of Athena’s double</w:t>
      </w:r>
    </w:p>
    <w:p w:rsidR="00864886" w:rsidRPr="00F75AFA" w:rsidRDefault="00864886">
      <w:pPr>
        <w:pStyle w:val="0DraftNormal"/>
        <w:rPr>
          <w:rFonts w:ascii="Montserrat" w:hAnsi="Montserrat"/>
          <w:sz w:val="24"/>
        </w:rPr>
      </w:pPr>
      <w:r w:rsidRPr="00F75AFA">
        <w:rPr>
          <w:rFonts w:ascii="Montserrat" w:hAnsi="Montserrat"/>
          <w:sz w:val="24"/>
        </w:rPr>
        <w:t>She believed it completely before even escaping his prison</w:t>
      </w:r>
    </w:p>
    <w:p w:rsidR="00864886" w:rsidRPr="00F75AFA" w:rsidRDefault="00864886">
      <w:pPr>
        <w:pStyle w:val="0DraftNormal"/>
        <w:rPr>
          <w:rFonts w:ascii="Montserrat" w:hAnsi="Montserrat"/>
          <w:sz w:val="24"/>
        </w:rPr>
      </w:pPr>
      <w:r w:rsidRPr="00F75AFA">
        <w:rPr>
          <w:rFonts w:ascii="Montserrat" w:hAnsi="Montserrat"/>
          <w:sz w:val="24"/>
        </w:rPr>
        <w:t>Artemis confronted Hunter with the only two alternatives left to them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t>
      </w:r>
      <w:r w:rsidRPr="00F75AFA">
        <w:rPr>
          <w:rFonts w:ascii="Montserrat" w:hAnsi="Montserrat"/>
          <w:sz w:val="24"/>
        </w:rPr>
        <w:tab/>
        <w:t>·27·</w:t>
      </w:r>
    </w:p>
    <w:p w:rsidR="00864886" w:rsidRPr="00F75AFA" w:rsidRDefault="00864886">
      <w:pPr>
        <w:pStyle w:val="0DraftNormal"/>
        <w:rPr>
          <w:rFonts w:ascii="Montserrat" w:hAnsi="Montserrat"/>
          <w:sz w:val="24"/>
        </w:rPr>
      </w:pPr>
      <w:r w:rsidRPr="00F75AFA">
        <w:rPr>
          <w:rFonts w:ascii="Montserrat" w:hAnsi="Montserrat"/>
          <w:sz w:val="24"/>
        </w:rPr>
        <w:t>It seemed that the underground had as its primary objective keeping psionics like them out of the hands of that organization, to which end the underground was utterly ruthless</w:t>
      </w:r>
    </w:p>
    <w:p w:rsidR="00864886" w:rsidRPr="00F75AFA" w:rsidRDefault="00864886">
      <w:pPr>
        <w:pStyle w:val="0DraftNormal"/>
        <w:rPr>
          <w:rFonts w:ascii="Montserrat" w:hAnsi="Montserrat"/>
          <w:sz w:val="24"/>
        </w:rPr>
      </w:pPr>
      <w:r w:rsidRPr="00F75AFA">
        <w:rPr>
          <w:rFonts w:ascii="Montserrat" w:hAnsi="Montserrat"/>
          <w:sz w:val="24"/>
        </w:rPr>
        <w:t>It was not until it was almost too late that they realized that the ordeal they were caught in was part of a test endorsed by their own parents and guardians to determine if any of them would be allowed to live, possessing the power they did</w:t>
      </w:r>
    </w:p>
    <w:p w:rsidR="00864886" w:rsidRPr="00F75AFA" w:rsidRDefault="00864886">
      <w:pPr>
        <w:pStyle w:val="0DraftNormal"/>
        <w:rPr>
          <w:rFonts w:ascii="Montserrat" w:hAnsi="Montserrat"/>
          <w:sz w:val="24"/>
        </w:rPr>
      </w:pPr>
      <w:r w:rsidRPr="00F75AFA">
        <w:rPr>
          <w:rFonts w:ascii="Montserrat" w:hAnsi="Montserrat"/>
          <w:sz w:val="24"/>
        </w:rPr>
        <w:t>Sickened at the waste, he obeyed his standing orders and delivered the body of Athena to the underground labs</w:t>
      </w:r>
    </w:p>
    <w:p w:rsidR="00864886" w:rsidRPr="00F75AFA" w:rsidRDefault="00864886">
      <w:pPr>
        <w:pStyle w:val="0DraftNormal"/>
        <w:rPr>
          <w:rFonts w:ascii="Montserrat" w:hAnsi="Montserrat"/>
          <w:sz w:val="24"/>
        </w:rPr>
      </w:pPr>
      <w:r w:rsidRPr="00F75AFA">
        <w:rPr>
          <w:rFonts w:ascii="Montserrat" w:hAnsi="Montserrat"/>
          <w:sz w:val="24"/>
        </w:rPr>
        <w:t>Athena was quite surprised to discover she was not entirely dead, the trap that had stolen her psi had also captured her consciousness</w:t>
      </w:r>
    </w:p>
    <w:p w:rsidR="00864886" w:rsidRPr="00F75AFA" w:rsidRDefault="00864886">
      <w:pPr>
        <w:pStyle w:val="0DraftNormal"/>
        <w:rPr>
          <w:rFonts w:ascii="Montserrat" w:hAnsi="Montserrat"/>
          <w:sz w:val="24"/>
        </w:rPr>
      </w:pPr>
      <w:r w:rsidRPr="00F75AFA">
        <w:rPr>
          <w:rFonts w:ascii="Montserrat" w:hAnsi="Montserrat"/>
          <w:sz w:val="24"/>
        </w:rPr>
        <w:t>Eric was surprised to discover he had not become Athena</w:t>
      </w:r>
    </w:p>
    <w:p w:rsidR="00864886" w:rsidRPr="00F75AFA" w:rsidRDefault="00864886">
      <w:pPr>
        <w:pStyle w:val="0DraftNormal"/>
        <w:rPr>
          <w:rFonts w:ascii="Montserrat" w:hAnsi="Montserrat"/>
          <w:sz w:val="24"/>
        </w:rPr>
      </w:pPr>
      <w:r w:rsidRPr="00F75AFA">
        <w:rPr>
          <w:rFonts w:ascii="Montserrat" w:hAnsi="Montserrat"/>
          <w:sz w:val="24"/>
        </w:rPr>
        <w:t>He had tried to convince himself of it, and ended up in a strange, shifting world</w:t>
      </w:r>
    </w:p>
    <w:p w:rsidR="00864886" w:rsidRPr="00F75AFA" w:rsidRDefault="00864886">
      <w:pPr>
        <w:pStyle w:val="0DraftNormal"/>
        <w:rPr>
          <w:rFonts w:ascii="Montserrat" w:hAnsi="Montserrat"/>
          <w:sz w:val="24"/>
        </w:rPr>
      </w:pPr>
      <w:r w:rsidRPr="00F75AFA">
        <w:rPr>
          <w:rFonts w:ascii="Montserrat" w:hAnsi="Montserrat"/>
          <w:sz w:val="24"/>
        </w:rPr>
        <w:t>He stumbled through a door into a world as real as the one he had known before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II</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b/>
        <w:t>·01·</w:t>
      </w:r>
    </w:p>
    <w:p w:rsidR="00864886" w:rsidRPr="00F75AFA" w:rsidRDefault="00864886">
      <w:pPr>
        <w:pStyle w:val="0DraftNormal"/>
        <w:rPr>
          <w:rFonts w:ascii="Montserrat" w:hAnsi="Montserrat"/>
          <w:sz w:val="24"/>
        </w:rPr>
      </w:pPr>
      <w:r w:rsidRPr="00F75AFA">
        <w:rPr>
          <w:rFonts w:ascii="Montserrat" w:hAnsi="Montserrat"/>
          <w:sz w:val="24"/>
        </w:rPr>
        <w:t>The Body of Athena</w:t>
      </w:r>
    </w:p>
    <w:p w:rsidR="00864886" w:rsidRPr="00F75AFA" w:rsidRDefault="00864886">
      <w:pPr>
        <w:pStyle w:val="0DraftNormal"/>
        <w:rPr>
          <w:rFonts w:ascii="Montserrat" w:hAnsi="Montserrat"/>
          <w:sz w:val="24"/>
        </w:rPr>
      </w:pPr>
      <w:r w:rsidRPr="00F75AFA">
        <w:rPr>
          <w:rFonts w:ascii="Montserrat" w:hAnsi="Montserrat"/>
          <w:sz w:val="24"/>
        </w:rPr>
        <w:t>After her parents confronted her with her true potential, Artemis made a sacrifice of herself, trusting a family legend and her faith in her own potential</w:t>
      </w:r>
    </w:p>
    <w:p w:rsidR="00864886" w:rsidRPr="00F75AFA" w:rsidRDefault="00864886">
      <w:pPr>
        <w:pStyle w:val="0DraftNormal"/>
        <w:rPr>
          <w:rFonts w:ascii="Montserrat" w:hAnsi="Montserrat"/>
          <w:sz w:val="24"/>
        </w:rPr>
      </w:pPr>
      <w:r w:rsidRPr="00F75AFA">
        <w:rPr>
          <w:rFonts w:ascii="Montserrat" w:hAnsi="Montserrat"/>
          <w:sz w:val="24"/>
        </w:rPr>
        <w:t>If she was immortal, and could share that gift, there was no reason to leave her friends so vulnerable</w:t>
      </w:r>
    </w:p>
    <w:p w:rsidR="00864886" w:rsidRPr="00F75AFA" w:rsidRDefault="00864886">
      <w:pPr>
        <w:pStyle w:val="0DraftNormal"/>
        <w:rPr>
          <w:rFonts w:ascii="Montserrat" w:hAnsi="Montserrat"/>
          <w:sz w:val="24"/>
        </w:rPr>
      </w:pPr>
      <w:r w:rsidRPr="00F75AFA">
        <w:rPr>
          <w:rFonts w:ascii="Montserrat" w:hAnsi="Montserrat"/>
          <w:sz w:val="24"/>
        </w:rPr>
        <w:t>Athena reappeared like a ghost, with a horrifying and bizarre story to tell</w:t>
      </w:r>
    </w:p>
    <w:p w:rsidR="00864886" w:rsidRPr="00F75AFA" w:rsidRDefault="00864886">
      <w:pPr>
        <w:pStyle w:val="0DraftNormal"/>
        <w:rPr>
          <w:rFonts w:ascii="Montserrat" w:hAnsi="Montserrat"/>
          <w:sz w:val="24"/>
        </w:rPr>
      </w:pPr>
      <w:r w:rsidRPr="00F75AFA">
        <w:rPr>
          <w:rFonts w:ascii="Montserrat" w:hAnsi="Montserrat"/>
          <w:sz w:val="24"/>
        </w:rPr>
        <w:t>Athena was of course shocked and scarred and full of twisted notions after that harrowing experience</w:t>
      </w:r>
    </w:p>
    <w:p w:rsidR="00864886" w:rsidRPr="00F75AFA" w:rsidRDefault="00864886">
      <w:pPr>
        <w:pStyle w:val="0DraftNormal"/>
        <w:rPr>
          <w:rFonts w:ascii="Montserrat" w:hAnsi="Montserrat"/>
          <w:sz w:val="24"/>
        </w:rPr>
      </w:pPr>
      <w:r w:rsidRPr="00F75AFA">
        <w:rPr>
          <w:rFonts w:ascii="Montserrat" w:hAnsi="Montserrat"/>
          <w:sz w:val="24"/>
        </w:rPr>
        <w:t>It took Victor and Athena a painful effort to simply pry the wounds open and clean out the infection that was already festering in her mind</w:t>
      </w:r>
    </w:p>
    <w:p w:rsidR="00864886" w:rsidRPr="00F75AFA" w:rsidRDefault="00864886">
      <w:pPr>
        <w:pStyle w:val="0DraftNormal"/>
        <w:rPr>
          <w:rFonts w:ascii="Montserrat" w:hAnsi="Montserrat"/>
          <w:sz w:val="24"/>
        </w:rPr>
      </w:pPr>
      <w:r w:rsidRPr="00F75AFA">
        <w:rPr>
          <w:rFonts w:ascii="Montserrat" w:hAnsi="Montserrat"/>
          <w:sz w:val="24"/>
        </w:rPr>
        <w:t xml:space="preserve">The most difficult thing, though, was sex, </w:t>
      </w:r>
    </w:p>
    <w:p w:rsidR="00864886" w:rsidRPr="00F75AFA" w:rsidRDefault="00864886">
      <w:pPr>
        <w:pStyle w:val="0DraftNormal"/>
        <w:rPr>
          <w:rFonts w:ascii="Montserrat" w:hAnsi="Montserrat"/>
          <w:sz w:val="24"/>
        </w:rPr>
      </w:pPr>
      <w:r w:rsidRPr="00F75AFA">
        <w:rPr>
          <w:rFonts w:ascii="Montserrat" w:hAnsi="Montserrat"/>
          <w:sz w:val="24"/>
        </w:rPr>
        <w:t>Only Artemis and Ares kept her sane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Athena (Alt) and Keith</w:t>
      </w:r>
    </w:p>
    <w:p w:rsidR="00864886" w:rsidRPr="00F75AFA" w:rsidRDefault="00864886">
      <w:pPr>
        <w:pStyle w:val="0DraftNormal"/>
        <w:rPr>
          <w:rFonts w:ascii="Montserrat" w:hAnsi="Montserrat"/>
          <w:sz w:val="24"/>
        </w:rPr>
      </w:pPr>
      <w:r w:rsidRPr="00F75AFA">
        <w:rPr>
          <w:rFonts w:ascii="Montserrat" w:hAnsi="Montserrat"/>
          <w:sz w:val="24"/>
        </w:rPr>
        <w:t>She was spending time with him, telling him as little as she could get away with until he confided something to her</w:t>
      </w:r>
    </w:p>
    <w:p w:rsidR="00864886" w:rsidRPr="00F75AFA" w:rsidRDefault="00864886">
      <w:pPr>
        <w:pStyle w:val="0DraftNormal"/>
        <w:rPr>
          <w:rFonts w:ascii="Montserrat" w:hAnsi="Montserrat"/>
          <w:sz w:val="24"/>
        </w:rPr>
      </w:pPr>
      <w:r w:rsidRPr="00F75AFA">
        <w:rPr>
          <w:rFonts w:ascii="Montserrat" w:hAnsi="Montserrat"/>
          <w:sz w:val="24"/>
        </w:rPr>
        <w:t>He was not really from that world</w:t>
      </w:r>
    </w:p>
    <w:p w:rsidR="00864886" w:rsidRPr="00F75AFA" w:rsidRDefault="00864886">
      <w:pPr>
        <w:pStyle w:val="0DraftNormal"/>
        <w:rPr>
          <w:rFonts w:ascii="Montserrat" w:hAnsi="Montserrat"/>
          <w:sz w:val="24"/>
        </w:rPr>
      </w:pPr>
      <w:r w:rsidRPr="00F75AFA">
        <w:rPr>
          <w:rFonts w:ascii="Montserrat" w:hAnsi="Montserrat"/>
          <w:sz w:val="24"/>
        </w:rPr>
        <w:t>He told her a story about his childhood, and about becoming psionic and then a bizarre nightmare in which he had died</w:t>
      </w:r>
    </w:p>
    <w:p w:rsidR="00864886" w:rsidRPr="00F75AFA" w:rsidRDefault="00864886">
      <w:pPr>
        <w:pStyle w:val="0DraftNormal"/>
        <w:rPr>
          <w:rFonts w:ascii="Montserrat" w:hAnsi="Montserrat"/>
          <w:sz w:val="24"/>
        </w:rPr>
      </w:pPr>
      <w:r w:rsidRPr="00F75AFA">
        <w:rPr>
          <w:rFonts w:ascii="Montserrat" w:hAnsi="Montserrat"/>
          <w:sz w:val="24"/>
        </w:rPr>
        <w:t>He woke up there</w:t>
      </w:r>
    </w:p>
    <w:p w:rsidR="00864886" w:rsidRPr="00F75AFA" w:rsidRDefault="00864886">
      <w:pPr>
        <w:pStyle w:val="0DraftNormal"/>
        <w:rPr>
          <w:rFonts w:ascii="Montserrat" w:hAnsi="Montserrat"/>
          <w:sz w:val="24"/>
        </w:rPr>
      </w:pPr>
      <w:r w:rsidRPr="00F75AFA">
        <w:rPr>
          <w:rFonts w:ascii="Montserrat" w:hAnsi="Montserrat"/>
          <w:sz w:val="24"/>
        </w:rPr>
        <w:t>He told her that, because he suspected she too was an outsider, a psionic</w:t>
      </w:r>
    </w:p>
    <w:p w:rsidR="00864886" w:rsidRPr="00F75AFA" w:rsidRDefault="00864886">
      <w:pPr>
        <w:pStyle w:val="0DraftNormal"/>
        <w:rPr>
          <w:rFonts w:ascii="Montserrat" w:hAnsi="Montserrat"/>
          <w:sz w:val="24"/>
        </w:rPr>
      </w:pPr>
      <w:r w:rsidRPr="00F75AFA">
        <w:rPr>
          <w:rFonts w:ascii="Montserrat" w:hAnsi="Montserrat"/>
          <w:sz w:val="24"/>
        </w:rPr>
        <w:t>He told her that he had this strange understanding of everything in that world, and he had been surprised when he looked into her</w:t>
      </w:r>
    </w:p>
    <w:p w:rsidR="00864886" w:rsidRPr="00F75AFA" w:rsidRDefault="00864886">
      <w:pPr>
        <w:pStyle w:val="0DraftNormal"/>
        <w:rPr>
          <w:rFonts w:ascii="Montserrat" w:hAnsi="Montserrat"/>
          <w:sz w:val="24"/>
        </w:rPr>
      </w:pPr>
      <w:r w:rsidRPr="00F75AFA">
        <w:rPr>
          <w:rFonts w:ascii="Montserrat" w:hAnsi="Montserrat"/>
          <w:sz w:val="24"/>
        </w:rPr>
        <w:t>Alt realized that it was his world, not Eric’s</w:t>
      </w:r>
    </w:p>
    <w:p w:rsidR="00864886" w:rsidRPr="00F75AFA" w:rsidRDefault="00864886">
      <w:pPr>
        <w:pStyle w:val="0DraftNormal"/>
        <w:rPr>
          <w:rFonts w:ascii="Montserrat" w:hAnsi="Montserrat"/>
          <w:sz w:val="24"/>
        </w:rPr>
      </w:pPr>
      <w:r w:rsidRPr="00F75AFA">
        <w:rPr>
          <w:rFonts w:ascii="Montserrat" w:hAnsi="Montserrat"/>
          <w:sz w:val="24"/>
        </w:rPr>
        <w:t>Mated to Eric, the world in his mind had become strangely linked to Eric’s unconscious mind</w:t>
      </w:r>
    </w:p>
    <w:p w:rsidR="00864886" w:rsidRPr="00F75AFA" w:rsidRDefault="00864886">
      <w:pPr>
        <w:pStyle w:val="0DraftNormal"/>
        <w:rPr>
          <w:rFonts w:ascii="Montserrat" w:hAnsi="Montserrat"/>
          <w:sz w:val="24"/>
        </w:rPr>
      </w:pPr>
      <w:r w:rsidRPr="00F75AFA">
        <w:rPr>
          <w:rFonts w:ascii="Montserrat" w:hAnsi="Montserrat"/>
          <w:sz w:val="24"/>
        </w:rPr>
        <w:t>She started to wake up again, and began to think about possibilities for getting them both back to their original world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People</w:t>
      </w:r>
    </w:p>
    <w:p w:rsidR="00864886" w:rsidRPr="00F75AFA" w:rsidRDefault="00864886">
      <w:pPr>
        <w:pStyle w:val="0DraftNormal"/>
        <w:rPr>
          <w:rFonts w:ascii="Montserrat" w:hAnsi="Montserrat"/>
          <w:sz w:val="24"/>
        </w:rPr>
      </w:pPr>
      <w:r w:rsidRPr="00F75AFA">
        <w:rPr>
          <w:rFonts w:ascii="Montserrat" w:hAnsi="Montserrat"/>
          <w:sz w:val="24"/>
        </w:rPr>
        <w:br w:type="page"/>
      </w:r>
    </w:p>
    <w:tbl>
      <w:tblPr>
        <w:tblW w:w="0" w:type="auto"/>
        <w:tblLayout w:type="fixed"/>
        <w:tblCellMar>
          <w:left w:w="0" w:type="dxa"/>
          <w:right w:w="0" w:type="dxa"/>
        </w:tblCellMar>
        <w:tblLook w:val="0000" w:firstRow="0" w:lastRow="0" w:firstColumn="0" w:lastColumn="0" w:noHBand="0" w:noVBand="0"/>
      </w:tblPr>
      <w:tblGrid>
        <w:gridCol w:w="2340"/>
        <w:gridCol w:w="900"/>
        <w:gridCol w:w="720"/>
        <w:gridCol w:w="720"/>
        <w:gridCol w:w="967"/>
        <w:gridCol w:w="1013"/>
        <w:gridCol w:w="1080"/>
        <w:gridCol w:w="900"/>
      </w:tblGrid>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PERSON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GENDER</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SEX</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AGE</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ALBEDO</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HAIR</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EYE</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HEIGHT</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 xml:space="preserve">Alexandrea Virginia Morgan </w:t>
            </w:r>
          </w:p>
          <w:p w:rsidR="00864886" w:rsidRPr="00F75AFA" w:rsidRDefault="00864886">
            <w:pPr>
              <w:pStyle w:val="0DraftNormal"/>
              <w:rPr>
                <w:rFonts w:ascii="Montserrat" w:hAnsi="Montserrat"/>
                <w:sz w:val="24"/>
              </w:rPr>
            </w:pPr>
            <w:r w:rsidRPr="00F75AFA">
              <w:rPr>
                <w:rFonts w:ascii="Montserrat" w:hAnsi="Montserrat"/>
                <w:sz w:val="24"/>
              </w:rPr>
              <w:t xml:space="preserve">Alex, Anne, Athena </w:t>
            </w:r>
          </w:p>
          <w:p w:rsidR="00864886" w:rsidRPr="00F75AFA" w:rsidRDefault="00864886">
            <w:pPr>
              <w:pStyle w:val="0DraftNormal"/>
              <w:rPr>
                <w:rFonts w:ascii="Montserrat" w:hAnsi="Montserrat"/>
                <w:sz w:val="24"/>
              </w:rPr>
            </w:pPr>
            <w:r w:rsidRPr="00F75AFA">
              <w:rPr>
                <w:rFonts w:ascii="Montserrat" w:hAnsi="Montserrat"/>
                <w:sz w:val="24"/>
              </w:rPr>
              <w:t xml:space="preserve">Alex, Alan, Artemis </w:t>
            </w:r>
          </w:p>
          <w:p w:rsidR="00864886" w:rsidRPr="00F75AFA" w:rsidRDefault="00864886">
            <w:pPr>
              <w:pStyle w:val="0DraftNormal"/>
              <w:rPr>
                <w:rFonts w:ascii="Montserrat" w:hAnsi="Montserrat"/>
                <w:sz w:val="24"/>
              </w:rPr>
            </w:pPr>
            <w:r w:rsidRPr="00F75AFA">
              <w:rPr>
                <w:rFonts w:ascii="Montserrat" w:hAnsi="Montserrat"/>
                <w:sz w:val="24"/>
              </w:rPr>
              <w:t>Alex, Alle, Artemis</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 · 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16</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10</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RED</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GREY</w:t>
            </w:r>
            <w:r w:rsidRPr="00F75AFA">
              <w:rPr>
                <w:rFonts w:ascii="Montserrat" w:hAnsi="Montserrat"/>
                <w:sz w:val="24"/>
                <w:vertAlign w:val="superscript"/>
              </w:rPr>
              <w:t>B/GR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5’9  6’2</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 xml:space="preserve">Alexandrea Virginia Morgan </w:t>
            </w:r>
          </w:p>
          <w:p w:rsidR="00864886" w:rsidRPr="00F75AFA" w:rsidRDefault="00864886">
            <w:pPr>
              <w:pStyle w:val="0DraftNormal"/>
              <w:rPr>
                <w:rFonts w:ascii="Montserrat" w:hAnsi="Montserrat"/>
                <w:sz w:val="24"/>
              </w:rPr>
            </w:pPr>
            <w:r w:rsidRPr="00F75AFA">
              <w:rPr>
                <w:rFonts w:ascii="Montserrat" w:hAnsi="Montserrat"/>
                <w:sz w:val="24"/>
              </w:rPr>
              <w:t xml:space="preserve">Alex, Alle, Asia </w:t>
            </w:r>
          </w:p>
          <w:p w:rsidR="00864886" w:rsidRPr="00F75AFA" w:rsidRDefault="00864886">
            <w:pPr>
              <w:pStyle w:val="0DraftNormal"/>
              <w:rPr>
                <w:rFonts w:ascii="Montserrat" w:hAnsi="Montserrat"/>
                <w:sz w:val="24"/>
              </w:rPr>
            </w:pPr>
            <w:r w:rsidRPr="00F75AFA">
              <w:rPr>
                <w:rFonts w:ascii="Montserrat" w:hAnsi="Montserrat"/>
                <w:sz w:val="24"/>
              </w:rPr>
              <w:t>Alex, Alle, Athena</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 · 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16</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10</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RED</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GREY</w:t>
            </w:r>
            <w:r w:rsidRPr="00F75AFA">
              <w:rPr>
                <w:rFonts w:ascii="Montserrat" w:hAnsi="Montserrat"/>
                <w:sz w:val="24"/>
                <w:vertAlign w:val="superscript"/>
              </w:rPr>
              <w:t>B/GR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5’9</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 xml:space="preserve">Vincent Alexander Morgan </w:t>
            </w:r>
          </w:p>
          <w:p w:rsidR="00864886" w:rsidRPr="00F75AFA" w:rsidRDefault="00864886">
            <w:pPr>
              <w:pStyle w:val="0DraftNormal"/>
              <w:rPr>
                <w:rFonts w:ascii="Montserrat" w:hAnsi="Montserrat"/>
                <w:sz w:val="24"/>
              </w:rPr>
            </w:pPr>
            <w:r w:rsidRPr="00F75AFA">
              <w:rPr>
                <w:rFonts w:ascii="Montserrat" w:hAnsi="Montserrat"/>
                <w:sz w:val="24"/>
              </w:rPr>
              <w:t>Victoria Alexandrea Nairn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 · 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9</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RED</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GREEN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6’2 5’9</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 xml:space="preserve">Arden Virginia Morgan </w:t>
            </w:r>
          </w:p>
          <w:p w:rsidR="00864886" w:rsidRPr="00F75AFA" w:rsidRDefault="00864886">
            <w:pPr>
              <w:pStyle w:val="0DraftNormal"/>
              <w:rPr>
                <w:rFonts w:ascii="Montserrat" w:hAnsi="Montserrat"/>
                <w:sz w:val="24"/>
              </w:rPr>
            </w:pPr>
            <w:r w:rsidRPr="00F75AFA">
              <w:rPr>
                <w:rFonts w:ascii="Montserrat" w:hAnsi="Montserrat"/>
                <w:sz w:val="24"/>
              </w:rPr>
              <w:t xml:space="preserve">Autumn Virginia </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10</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RED</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BLUE</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5’9</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Kim</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19</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10</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 xml:space="preserve">COPPER </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BLUE</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5’10</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Naomi</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17</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9</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AUB</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GREEN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5’9.5</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Autumn/Lauren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16</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9</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COPPER</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GREEN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5’11</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Mason Sinclair-Drake</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7</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BRUN</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GREEN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6’3</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Caitlyn Sinclair-Drake</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9</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COPPER</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GREEN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5’10</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Arden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9</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9</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COPPER</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GREEN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4’7</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Abyss/Morgan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16</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10</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AUB</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GREY</w:t>
            </w:r>
            <w:r w:rsidRPr="00F75AFA">
              <w:rPr>
                <w:rFonts w:ascii="Montserrat" w:hAnsi="Montserrat"/>
                <w:sz w:val="24"/>
                <w:vertAlign w:val="superscript"/>
              </w:rPr>
              <w:t>B/GR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5’9</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Morgan/Eclipse</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10</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AUB</w:t>
            </w:r>
          </w:p>
        </w:tc>
        <w:tc>
          <w:tcPr>
            <w:tcW w:w="1080" w:type="dxa"/>
            <w:tcBorders>
              <w:top w:val="nil"/>
              <w:left w:val="nil"/>
              <w:bottom w:val="nil"/>
              <w:right w:val="nil"/>
            </w:tcBorders>
          </w:tcPr>
          <w:p w:rsidR="00864886" w:rsidRPr="00F75AFA" w:rsidRDefault="00864886">
            <w:pPr>
              <w:pStyle w:val="0DraftNormal"/>
              <w:rPr>
                <w:rFonts w:ascii="Montserrat" w:hAnsi="Montserrat"/>
                <w:sz w:val="24"/>
                <w:vertAlign w:val="superscript"/>
              </w:rPr>
            </w:pPr>
            <w:r w:rsidRPr="00F75AFA">
              <w:rPr>
                <w:rFonts w:ascii="Montserrat" w:hAnsi="Montserrat"/>
                <w:sz w:val="24"/>
              </w:rPr>
              <w:t>GREY</w:t>
            </w:r>
            <w:r w:rsidRPr="00F75AFA">
              <w:rPr>
                <w:rFonts w:ascii="Montserrat" w:hAnsi="Montserrat"/>
                <w:sz w:val="24"/>
                <w:vertAlign w:val="superscript"/>
              </w:rPr>
              <w:t>B/GR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5’9</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Jack Hunter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8</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BLOND</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GREY</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6’0</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Eric Hunter Dragon, Keith</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21 17</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8 9</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BLOND BLACK</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GREY GREEN</w:t>
            </w:r>
            <w:r w:rsidRPr="00F75AFA">
              <w:rPr>
                <w:rFonts w:ascii="Montserrat" w:hAnsi="Montserrat"/>
                <w:sz w:val="24"/>
                <w:vertAlign w:val="superscript"/>
              </w:rPr>
              <w:t>G/A</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6’0</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Elizabeth Barton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9</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BLOND</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BLUE</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5’7</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Karl Hawthorn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7</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BRUN</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BROWN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5’11</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 xml:space="preserve">Alexander Virgin Nevin </w:t>
            </w:r>
          </w:p>
          <w:p w:rsidR="00864886" w:rsidRPr="00F75AFA" w:rsidRDefault="00864886">
            <w:pPr>
              <w:pStyle w:val="0DraftNormal"/>
              <w:rPr>
                <w:rFonts w:ascii="Montserrat" w:hAnsi="Montserrat"/>
                <w:sz w:val="24"/>
              </w:rPr>
            </w:pPr>
            <w:r w:rsidRPr="00F75AFA">
              <w:rPr>
                <w:rFonts w:ascii="Montserrat" w:hAnsi="Montserrat"/>
                <w:sz w:val="24"/>
              </w:rPr>
              <w:t xml:space="preserve">Alex, Alan, Artemis </w:t>
            </w:r>
          </w:p>
          <w:p w:rsidR="00864886" w:rsidRPr="00F75AFA" w:rsidRDefault="00864886">
            <w:pPr>
              <w:pStyle w:val="0DraftNormal"/>
              <w:rPr>
                <w:rFonts w:ascii="Montserrat" w:hAnsi="Montserrat"/>
                <w:sz w:val="24"/>
              </w:rPr>
            </w:pPr>
            <w:r w:rsidRPr="00F75AFA">
              <w:rPr>
                <w:rFonts w:ascii="Montserrat" w:hAnsi="Montserrat"/>
                <w:sz w:val="24"/>
              </w:rPr>
              <w:t xml:space="preserve">Alex, Alle, Artemis </w:t>
            </w:r>
          </w:p>
          <w:p w:rsidR="00864886" w:rsidRPr="00F75AFA" w:rsidRDefault="00864886">
            <w:pPr>
              <w:pStyle w:val="0DraftNormal"/>
              <w:rPr>
                <w:rFonts w:ascii="Montserrat" w:hAnsi="Montserrat"/>
                <w:sz w:val="24"/>
              </w:rPr>
            </w:pPr>
            <w:r w:rsidRPr="00F75AFA">
              <w:rPr>
                <w:rFonts w:ascii="Montserrat" w:hAnsi="Montserrat"/>
                <w:sz w:val="24"/>
              </w:rPr>
              <w:t>Alex, Anne, Athena</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 · 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16</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10</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RED</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GREY</w:t>
            </w:r>
            <w:r w:rsidRPr="00F75AFA">
              <w:rPr>
                <w:rFonts w:ascii="Montserrat" w:hAnsi="Montserrat"/>
                <w:sz w:val="24"/>
                <w:vertAlign w:val="superscript"/>
              </w:rPr>
              <w:t>B/GR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6’2  5’9</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 xml:space="preserve">Victor Alexander Nevin </w:t>
            </w:r>
          </w:p>
          <w:p w:rsidR="00864886" w:rsidRPr="00F75AFA" w:rsidRDefault="00864886">
            <w:pPr>
              <w:pStyle w:val="0DraftNormal"/>
              <w:rPr>
                <w:rFonts w:ascii="Montserrat" w:hAnsi="Montserrat"/>
                <w:sz w:val="24"/>
              </w:rPr>
            </w:pPr>
            <w:r w:rsidRPr="00F75AFA">
              <w:rPr>
                <w:rFonts w:ascii="Montserrat" w:hAnsi="Montserrat"/>
                <w:sz w:val="24"/>
              </w:rPr>
              <w:t>Autumn Virginia</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 · 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9</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RED</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AMBER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6’2 5’9</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Christian Alan Temple Chris</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16</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BLOND</w:t>
            </w:r>
          </w:p>
        </w:tc>
        <w:tc>
          <w:tcPr>
            <w:tcW w:w="1080" w:type="dxa"/>
            <w:tcBorders>
              <w:top w:val="nil"/>
              <w:left w:val="nil"/>
              <w:bottom w:val="nil"/>
              <w:right w:val="nil"/>
            </w:tcBorders>
          </w:tcPr>
          <w:p w:rsidR="00864886" w:rsidRPr="00F75AFA" w:rsidRDefault="00864886">
            <w:pPr>
              <w:pStyle w:val="0DraftNormal"/>
              <w:rPr>
                <w:rFonts w:ascii="Montserrat" w:hAnsi="Montserrat"/>
                <w:sz w:val="24"/>
                <w:vertAlign w:val="superscript"/>
              </w:rPr>
            </w:pPr>
            <w:r w:rsidRPr="00F75AFA">
              <w:rPr>
                <w:rFonts w:ascii="Montserrat" w:hAnsi="Montserrat"/>
                <w:sz w:val="24"/>
              </w:rPr>
              <w:t>AMBER</w:t>
            </w:r>
            <w:r w:rsidRPr="00F75AFA">
              <w:rPr>
                <w:rFonts w:ascii="Montserrat" w:hAnsi="Montserrat"/>
                <w:sz w:val="24"/>
                <w:vertAlign w:val="superscript"/>
              </w:rPr>
              <w:t>BR/GR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6’0 5’7</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Jean-Patric Macallister  Jean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 · 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17</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7</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BRUN</w:t>
            </w:r>
          </w:p>
        </w:tc>
        <w:tc>
          <w:tcPr>
            <w:tcW w:w="1080" w:type="dxa"/>
            <w:tcBorders>
              <w:top w:val="nil"/>
              <w:left w:val="nil"/>
              <w:bottom w:val="nil"/>
              <w:right w:val="nil"/>
            </w:tcBorders>
          </w:tcPr>
          <w:p w:rsidR="00864886" w:rsidRPr="00F75AFA" w:rsidRDefault="00864886">
            <w:pPr>
              <w:pStyle w:val="0DraftNormal"/>
              <w:rPr>
                <w:rFonts w:ascii="Montserrat" w:hAnsi="Montserrat"/>
                <w:sz w:val="24"/>
                <w:vertAlign w:val="superscript"/>
              </w:rPr>
            </w:pPr>
            <w:r w:rsidRPr="00F75AFA">
              <w:rPr>
                <w:rFonts w:ascii="Montserrat" w:hAnsi="Montserrat"/>
                <w:sz w:val="24"/>
              </w:rPr>
              <w:t>HAZEL</w:t>
            </w:r>
            <w:r w:rsidRPr="00F75AFA">
              <w:rPr>
                <w:rFonts w:ascii="Montserrat" w:hAnsi="Montserrat"/>
                <w:sz w:val="24"/>
                <w:vertAlign w:val="superscript"/>
              </w:rPr>
              <w:t>BR/GR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6’2 5’8</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Aaron Thomas Aaron, Erin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 · 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17</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9</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BLACK</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GREEN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6’1 5’7</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Keith Dragon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17</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9</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BLACK</w:t>
            </w:r>
          </w:p>
        </w:tc>
        <w:tc>
          <w:tcPr>
            <w:tcW w:w="1080" w:type="dxa"/>
            <w:tcBorders>
              <w:top w:val="nil"/>
              <w:left w:val="nil"/>
              <w:bottom w:val="nil"/>
              <w:right w:val="nil"/>
            </w:tcBorders>
          </w:tcPr>
          <w:p w:rsidR="00864886" w:rsidRPr="00F75AFA" w:rsidRDefault="00864886">
            <w:pPr>
              <w:pStyle w:val="0DraftNormal"/>
              <w:rPr>
                <w:rFonts w:ascii="Montserrat" w:hAnsi="Montserrat"/>
                <w:sz w:val="24"/>
                <w:vertAlign w:val="superscript"/>
              </w:rPr>
            </w:pPr>
            <w:r w:rsidRPr="00F75AFA">
              <w:rPr>
                <w:rFonts w:ascii="Montserrat" w:hAnsi="Montserrat"/>
                <w:sz w:val="24"/>
              </w:rPr>
              <w:t>GREEN</w:t>
            </w:r>
            <w:r w:rsidRPr="00F75AFA">
              <w:rPr>
                <w:rFonts w:ascii="Montserrat" w:hAnsi="Montserrat"/>
                <w:sz w:val="24"/>
                <w:vertAlign w:val="superscript"/>
              </w:rPr>
              <w:t>G/A</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6’0</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Kelly</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19</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8</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BRUN</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BLUE</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5’11</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Allen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19</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7</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BRUN</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BROWN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6’1</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Robert</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19</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7</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BLOND</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HAZEL</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6’2</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Mark</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19</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9</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COPPER</w:t>
            </w:r>
          </w:p>
        </w:tc>
        <w:tc>
          <w:tcPr>
            <w:tcW w:w="1080" w:type="dxa"/>
            <w:tcBorders>
              <w:top w:val="nil"/>
              <w:left w:val="nil"/>
              <w:bottom w:val="nil"/>
              <w:right w:val="nil"/>
            </w:tcBorders>
          </w:tcPr>
          <w:p w:rsidR="00864886" w:rsidRPr="00F75AFA" w:rsidRDefault="00864886">
            <w:pPr>
              <w:pStyle w:val="0DraftNormal"/>
              <w:rPr>
                <w:rFonts w:ascii="Montserrat" w:hAnsi="Montserrat"/>
                <w:sz w:val="24"/>
                <w:vertAlign w:val="superscript"/>
              </w:rPr>
            </w:pPr>
            <w:r w:rsidRPr="00F75AFA">
              <w:rPr>
                <w:rFonts w:ascii="Montserrat" w:hAnsi="Montserrat"/>
                <w:sz w:val="24"/>
              </w:rPr>
              <w:t>AMBER</w:t>
            </w:r>
            <w:r w:rsidRPr="00F75AFA">
              <w:rPr>
                <w:rFonts w:ascii="Montserrat" w:hAnsi="Montserrat"/>
                <w:sz w:val="24"/>
                <w:vertAlign w:val="superscript"/>
              </w:rPr>
              <w:t>BR/GR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6’0</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Allanah Essex Lynx</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19</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9</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TAWN.RED</w:t>
            </w:r>
          </w:p>
        </w:tc>
        <w:tc>
          <w:tcPr>
            <w:tcW w:w="1080" w:type="dxa"/>
            <w:tcBorders>
              <w:top w:val="nil"/>
              <w:left w:val="nil"/>
              <w:bottom w:val="nil"/>
              <w:right w:val="nil"/>
            </w:tcBorders>
          </w:tcPr>
          <w:p w:rsidR="00864886" w:rsidRPr="00F75AFA" w:rsidRDefault="00864886">
            <w:pPr>
              <w:pStyle w:val="0DraftNormal"/>
              <w:rPr>
                <w:rFonts w:ascii="Montserrat" w:hAnsi="Montserrat"/>
                <w:sz w:val="24"/>
                <w:vertAlign w:val="superscript"/>
              </w:rPr>
            </w:pPr>
            <w:r w:rsidRPr="00F75AFA">
              <w:rPr>
                <w:rFonts w:ascii="Montserrat" w:hAnsi="Montserrat"/>
                <w:sz w:val="24"/>
              </w:rPr>
              <w:t>HAZEL</w:t>
            </w:r>
            <w:r w:rsidRPr="00F75AFA">
              <w:rPr>
                <w:rFonts w:ascii="Montserrat" w:hAnsi="Montserrat"/>
                <w:sz w:val="24"/>
                <w:vertAlign w:val="superscript"/>
              </w:rPr>
              <w:t>BR/GR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6’0</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Arianna Essex Tiger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17</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9</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TAWN.RED</w:t>
            </w:r>
          </w:p>
        </w:tc>
        <w:tc>
          <w:tcPr>
            <w:tcW w:w="1080" w:type="dxa"/>
            <w:tcBorders>
              <w:top w:val="nil"/>
              <w:left w:val="nil"/>
              <w:bottom w:val="nil"/>
              <w:right w:val="nil"/>
            </w:tcBorders>
          </w:tcPr>
          <w:p w:rsidR="00864886" w:rsidRPr="00F75AFA" w:rsidRDefault="00864886">
            <w:pPr>
              <w:pStyle w:val="0DraftNormal"/>
              <w:rPr>
                <w:rFonts w:ascii="Montserrat" w:hAnsi="Montserrat"/>
                <w:sz w:val="24"/>
                <w:vertAlign w:val="superscript"/>
              </w:rPr>
            </w:pPr>
            <w:r w:rsidRPr="00F75AFA">
              <w:rPr>
                <w:rFonts w:ascii="Montserrat" w:hAnsi="Montserrat"/>
                <w:sz w:val="24"/>
              </w:rPr>
              <w:t>AMBER</w:t>
            </w:r>
            <w:r w:rsidRPr="00F75AFA">
              <w:rPr>
                <w:rFonts w:ascii="Montserrat" w:hAnsi="Montserrat"/>
                <w:sz w:val="24"/>
                <w:vertAlign w:val="superscript"/>
              </w:rPr>
              <w:t>BR/GR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5’11</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Cougar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19</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7</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BLOND</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BROWN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6’1</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Jaguar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18</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0</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BLACK</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BLACK</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6’4</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Panther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18</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BLACK</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GREY</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5’8</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Fox</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F</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17</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10</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RED</w:t>
            </w:r>
          </w:p>
        </w:tc>
        <w:tc>
          <w:tcPr>
            <w:tcW w:w="1080" w:type="dxa"/>
            <w:tcBorders>
              <w:top w:val="nil"/>
              <w:left w:val="nil"/>
              <w:bottom w:val="nil"/>
              <w:right w:val="nil"/>
            </w:tcBorders>
          </w:tcPr>
          <w:p w:rsidR="00864886" w:rsidRPr="00F75AFA" w:rsidRDefault="00864886">
            <w:pPr>
              <w:pStyle w:val="0DraftNormal"/>
              <w:rPr>
                <w:rFonts w:ascii="Montserrat" w:hAnsi="Montserrat"/>
                <w:sz w:val="24"/>
                <w:vertAlign w:val="superscript"/>
              </w:rPr>
            </w:pPr>
            <w:r w:rsidRPr="00F75AFA">
              <w:rPr>
                <w:rFonts w:ascii="Montserrat" w:hAnsi="Montserrat"/>
                <w:sz w:val="24"/>
              </w:rPr>
              <w:t>AMBER</w:t>
            </w:r>
            <w:r w:rsidRPr="00F75AFA">
              <w:rPr>
                <w:rFonts w:ascii="Montserrat" w:hAnsi="Montserrat"/>
                <w:sz w:val="24"/>
                <w:vertAlign w:val="superscript"/>
              </w:rPr>
              <w:t>R/BR</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5’6</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Wolf</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17</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7</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BLACK</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GREY</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5’8</w:t>
            </w:r>
          </w:p>
        </w:tc>
      </w:tr>
      <w:tr w:rsidR="00DD084A" w:rsidRPr="00F75AFA">
        <w:tc>
          <w:tcPr>
            <w:tcW w:w="234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Kodiak</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w:t>
            </w:r>
          </w:p>
        </w:tc>
        <w:tc>
          <w:tcPr>
            <w:tcW w:w="72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18</w:t>
            </w:r>
          </w:p>
        </w:tc>
        <w:tc>
          <w:tcPr>
            <w:tcW w:w="967"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7</w:t>
            </w:r>
          </w:p>
        </w:tc>
        <w:tc>
          <w:tcPr>
            <w:tcW w:w="1013"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BLK.BRN</w:t>
            </w:r>
          </w:p>
        </w:tc>
        <w:tc>
          <w:tcPr>
            <w:tcW w:w="108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BLK.BRN</w:t>
            </w:r>
          </w:p>
        </w:tc>
        <w:tc>
          <w:tcPr>
            <w:tcW w:w="900" w:type="dxa"/>
            <w:tcBorders>
              <w:top w:val="nil"/>
              <w:left w:val="nil"/>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6’10</w:t>
            </w:r>
          </w:p>
        </w:tc>
      </w:tr>
    </w:tbl>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Alex, Alex, and The Avatar Families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They were end products of thousands of generations of breeding for psi potential</w:t>
      </w:r>
    </w:p>
    <w:p w:rsidR="00864886" w:rsidRPr="00F75AFA" w:rsidRDefault="00864886">
      <w:pPr>
        <w:pStyle w:val="0DraftNormal"/>
        <w:rPr>
          <w:rFonts w:ascii="Montserrat" w:hAnsi="Montserrat"/>
          <w:sz w:val="24"/>
        </w:rPr>
      </w:pPr>
      <w:r w:rsidRPr="00F75AFA">
        <w:rPr>
          <w:rFonts w:ascii="Montserrat" w:hAnsi="Montserrat"/>
          <w:sz w:val="24"/>
        </w:rPr>
        <w:t>They were both strongly descended from the two most powerful bloodlines, the Phoenix bloodline and the Dragon bloodline, and possessed the dominant traits, characteristics and abilities of both bloodlines</w:t>
      </w:r>
    </w:p>
    <w:p w:rsidR="00864886" w:rsidRPr="00F75AFA" w:rsidRDefault="00864886">
      <w:pPr>
        <w:pStyle w:val="0DraftNormal"/>
        <w:rPr>
          <w:rFonts w:ascii="Montserrat" w:hAnsi="Montserrat"/>
          <w:sz w:val="24"/>
        </w:rPr>
      </w:pPr>
      <w:r w:rsidRPr="00F75AFA">
        <w:rPr>
          <w:rFonts w:ascii="Montserrat" w:hAnsi="Montserrat"/>
          <w:sz w:val="24"/>
        </w:rPr>
        <w:t>They had a history, heritage and code that had never been written, but passed down mind to mind</w:t>
      </w:r>
    </w:p>
    <w:p w:rsidR="00864886" w:rsidRPr="00F75AFA" w:rsidRDefault="00864886">
      <w:pPr>
        <w:pStyle w:val="0DraftNormal"/>
        <w:rPr>
          <w:rFonts w:ascii="Montserrat" w:hAnsi="Montserrat"/>
          <w:sz w:val="24"/>
        </w:rPr>
      </w:pPr>
      <w:r w:rsidRPr="00F75AFA">
        <w:rPr>
          <w:rFonts w:ascii="Montserrat" w:hAnsi="Montserrat"/>
          <w:sz w:val="24"/>
        </w:rPr>
        <w:t>In past generations, whole branches of the Avatar Families had been stripped away by internal strife and external persecution, and in the past two generations a new threat had begun creeping up on them</w:t>
      </w:r>
    </w:p>
    <w:p w:rsidR="00864886" w:rsidRPr="00F75AFA" w:rsidRDefault="00864886">
      <w:pPr>
        <w:pStyle w:val="0DraftNormal"/>
        <w:rPr>
          <w:rFonts w:ascii="Montserrat" w:hAnsi="Montserrat"/>
          <w:sz w:val="24"/>
        </w:rPr>
      </w:pPr>
      <w:r w:rsidRPr="00F75AFA">
        <w:rPr>
          <w:rFonts w:ascii="Montserrat" w:hAnsi="Montserrat"/>
          <w:sz w:val="24"/>
        </w:rPr>
        <w:t>As always, Avatar Families coordinated to bring the most promising and powerful children together</w:t>
      </w:r>
    </w:p>
    <w:p w:rsidR="00864886" w:rsidRPr="00F75AFA" w:rsidRDefault="00864886">
      <w:pPr>
        <w:pStyle w:val="0DraftNormal"/>
        <w:rPr>
          <w:rFonts w:ascii="Montserrat" w:hAnsi="Montserrat"/>
          <w:sz w:val="24"/>
        </w:rPr>
      </w:pPr>
      <w:r w:rsidRPr="00F75AFA">
        <w:rPr>
          <w:rFonts w:ascii="Montserrat" w:hAnsi="Montserrat"/>
          <w:sz w:val="24"/>
        </w:rPr>
        <w:t>Andrea and Alex, being the most powerful, from families that had long since embodied the Avatar Ideal, had instinctively been drawn to each other, and encouraged-virtually commanded-to marry</w:t>
      </w:r>
    </w:p>
    <w:p w:rsidR="00864886" w:rsidRPr="00F75AFA" w:rsidRDefault="00864886">
      <w:pPr>
        <w:pStyle w:val="0DraftNormal"/>
        <w:rPr>
          <w:rFonts w:ascii="Montserrat" w:hAnsi="Montserrat"/>
          <w:sz w:val="24"/>
        </w:rPr>
      </w:pPr>
      <w:r w:rsidRPr="00F75AFA">
        <w:rPr>
          <w:rFonts w:ascii="Montserrat" w:hAnsi="Montserrat"/>
          <w:sz w:val="24"/>
        </w:rPr>
        <w:t>Andrea of course attracted the attention of every lesser male, and Alex was constantly enticed and courted by lesser females-usually with the support of their families-hoping to arrange a marriage, but determined to at least conceive a child by him</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Alex</w:t>
      </w:r>
      <w:r w:rsidRPr="00F75AFA">
        <w:rPr>
          <w:rFonts w:ascii="Montserrat" w:hAnsi="Montserrat"/>
          <w:sz w:val="24"/>
        </w:rPr>
        <w:tab/>
        <w:t>Alexandrea Virgin Morgan</w:t>
      </w:r>
      <w:r w:rsidRPr="00F75AFA">
        <w:rPr>
          <w:rFonts w:ascii="Montserrat" w:hAnsi="Montserrat"/>
          <w:sz w:val="24"/>
        </w:rPr>
        <w:tab/>
      </w:r>
      <w:r w:rsidRPr="00F75AFA">
        <w:rPr>
          <w:rFonts w:ascii="Montserrat" w:hAnsi="Montserrat"/>
          <w:sz w:val="24"/>
        </w:rPr>
        <w:tab/>
      </w:r>
      <w:r w:rsidRPr="00F75AFA">
        <w:rPr>
          <w:rFonts w:ascii="Montserrat" w:hAnsi="Montserrat"/>
          <w:sz w:val="24"/>
        </w:rPr>
        <w:tab/>
        <w:t>Athena</w:t>
      </w:r>
    </w:p>
    <w:p w:rsidR="00864886" w:rsidRPr="00F75AFA" w:rsidRDefault="00864886">
      <w:pPr>
        <w:pStyle w:val="0DraftNormal"/>
        <w:rPr>
          <w:rFonts w:ascii="Montserrat" w:hAnsi="Montserrat"/>
          <w:sz w:val="24"/>
        </w:rPr>
      </w:pPr>
      <w:r w:rsidRPr="00F75AFA">
        <w:rPr>
          <w:rFonts w:ascii="Montserrat" w:hAnsi="Montserrat"/>
          <w:sz w:val="24"/>
        </w:rPr>
        <w:t>00.00 - 17.03</w:t>
      </w:r>
      <w:r w:rsidRPr="00F75AFA">
        <w:rPr>
          <w:rFonts w:ascii="Montserrat" w:hAnsi="Montserrat"/>
          <w:sz w:val="24"/>
        </w:rPr>
        <w:tab/>
      </w:r>
      <w:r w:rsidRPr="00F75AFA">
        <w:rPr>
          <w:rFonts w:ascii="Montserrat" w:hAnsi="Montserrat"/>
          <w:sz w:val="24"/>
        </w:rPr>
        <w:tab/>
      </w:r>
      <w:r w:rsidRPr="00F75AFA">
        <w:rPr>
          <w:rFonts w:ascii="Montserrat" w:hAnsi="Montserrat"/>
          <w:sz w:val="24"/>
        </w:rPr>
        <w:tab/>
      </w:r>
      <w:r w:rsidRPr="00F75AFA">
        <w:rPr>
          <w:rFonts w:ascii="Montserrat" w:hAnsi="Montserrat"/>
          <w:sz w:val="24"/>
        </w:rPr>
        <w:tab/>
      </w:r>
      <w:r w:rsidRPr="00F75AFA">
        <w:rPr>
          <w:rFonts w:ascii="Montserrat" w:hAnsi="Montserrat"/>
          <w:sz w:val="24"/>
        </w:rPr>
        <w:tab/>
        <w:t>Anima, Goddess Avatar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Daughter of Arden Virginia Morgan and Vincent Alexander Morgan*</w:t>
      </w:r>
    </w:p>
    <w:p w:rsidR="00864886" w:rsidRPr="00F75AFA" w:rsidRDefault="00864886">
      <w:pPr>
        <w:pStyle w:val="0DraftNormal"/>
        <w:rPr>
          <w:rFonts w:ascii="Montserrat" w:hAnsi="Montserrat"/>
          <w:sz w:val="24"/>
        </w:rPr>
      </w:pPr>
      <w:r w:rsidRPr="00F75AFA">
        <w:rPr>
          <w:rFonts w:ascii="Montserrat" w:hAnsi="Montserrat"/>
          <w:sz w:val="24"/>
        </w:rPr>
        <w:t>Youngest of three girls-sisters, Kimberly and Naomi</w:t>
      </w:r>
    </w:p>
    <w:p w:rsidR="00864886" w:rsidRPr="00F75AFA" w:rsidRDefault="00864886">
      <w:pPr>
        <w:pStyle w:val="0DraftNormal"/>
        <w:rPr>
          <w:rFonts w:ascii="Montserrat" w:hAnsi="Montserrat"/>
          <w:sz w:val="24"/>
        </w:rPr>
      </w:pPr>
      <w:r w:rsidRPr="00F75AFA">
        <w:rPr>
          <w:rFonts w:ascii="Montserrat" w:hAnsi="Montserrat"/>
          <w:sz w:val="24"/>
        </w:rPr>
        <w:t>Born at noon on June 21</w:t>
      </w:r>
      <w:r w:rsidRPr="00F75AFA">
        <w:rPr>
          <w:rFonts w:ascii="Montserrat" w:hAnsi="Montserrat"/>
          <w:sz w:val="24"/>
          <w:vertAlign w:val="superscript"/>
        </w:rPr>
        <w:t>st</w:t>
      </w:r>
      <w:r w:rsidRPr="00F75AFA">
        <w:rPr>
          <w:rFonts w:ascii="Montserrat" w:hAnsi="Montserrat"/>
          <w:sz w:val="24"/>
        </w:rPr>
        <w:t xml:space="preserve"> </w:t>
      </w:r>
    </w:p>
    <w:p w:rsidR="00864886" w:rsidRPr="00F75AFA" w:rsidRDefault="00864886">
      <w:pPr>
        <w:pStyle w:val="0DraftNormal"/>
        <w:rPr>
          <w:rFonts w:ascii="Montserrat" w:hAnsi="Montserrat"/>
          <w:sz w:val="24"/>
        </w:rPr>
      </w:pPr>
      <w:r w:rsidRPr="00F75AFA">
        <w:rPr>
          <w:rFonts w:ascii="Montserrat" w:hAnsi="Montserrat"/>
          <w:sz w:val="24"/>
        </w:rPr>
        <w:t>She confronted and dealt with the aspects of her power that could turn her into a guy-or into a couple in her own right-when she was about seven years old</w:t>
      </w:r>
    </w:p>
    <w:p w:rsidR="00864886" w:rsidRPr="00F75AFA" w:rsidRDefault="00864886">
      <w:pPr>
        <w:pStyle w:val="0DraftNormal"/>
        <w:rPr>
          <w:rFonts w:ascii="Montserrat" w:hAnsi="Montserrat"/>
          <w:sz w:val="24"/>
        </w:rPr>
      </w:pPr>
      <w:r w:rsidRPr="00F75AFA">
        <w:rPr>
          <w:rFonts w:ascii="Montserrat" w:hAnsi="Montserrat"/>
          <w:sz w:val="24"/>
        </w:rPr>
        <w:t>Her experience dealing with it proved invaluable sixteen years later, helping her bond with her soul mate</w:t>
      </w:r>
    </w:p>
    <w:p w:rsidR="00864886" w:rsidRPr="00F75AFA" w:rsidRDefault="00864886">
      <w:pPr>
        <w:pStyle w:val="0DraftNormal"/>
        <w:rPr>
          <w:rFonts w:ascii="Montserrat" w:hAnsi="Montserrat"/>
          <w:sz w:val="24"/>
        </w:rPr>
      </w:pPr>
      <w:r w:rsidRPr="00F75AFA">
        <w:rPr>
          <w:rFonts w:ascii="Montserrat" w:hAnsi="Montserrat"/>
          <w:sz w:val="24"/>
        </w:rPr>
        <w:t>Her sisters lost interest in him when they discovered his age and the fact that he could not control the shifting and splitting of his sexes</w:t>
      </w:r>
    </w:p>
    <w:p w:rsidR="00864886" w:rsidRPr="00F75AFA" w:rsidRDefault="00864886">
      <w:pPr>
        <w:pStyle w:val="0DraftNormal"/>
        <w:rPr>
          <w:rFonts w:ascii="Montserrat" w:hAnsi="Montserrat"/>
          <w:sz w:val="24"/>
        </w:rPr>
      </w:pPr>
      <w:r w:rsidRPr="00F75AFA">
        <w:rPr>
          <w:rFonts w:ascii="Montserrat" w:hAnsi="Montserrat"/>
          <w:sz w:val="24"/>
        </w:rPr>
        <w:t>She had thought she would never be interested in a guy, and it was not because she was more powerful than any guy she had ever met, but because they pursued her as a trophy more so than as a person</w:t>
      </w:r>
    </w:p>
    <w:p w:rsidR="00864886" w:rsidRPr="00F75AFA" w:rsidRDefault="00864886">
      <w:pPr>
        <w:pStyle w:val="0DraftNormal"/>
        <w:rPr>
          <w:rFonts w:ascii="Montserrat" w:hAnsi="Montserrat"/>
          <w:sz w:val="24"/>
        </w:rPr>
      </w:pPr>
      <w:r w:rsidRPr="00F75AFA">
        <w:rPr>
          <w:rFonts w:ascii="Montserrat" w:hAnsi="Montserrat"/>
          <w:sz w:val="24"/>
        </w:rPr>
        <w:t>She was glad that his irregular education made it more convenient for the school to place him in the accelerated program with her</w:t>
      </w:r>
    </w:p>
    <w:p w:rsidR="00864886" w:rsidRPr="00F75AFA" w:rsidRDefault="00864886">
      <w:pPr>
        <w:pStyle w:val="0DraftNormal"/>
        <w:rPr>
          <w:rFonts w:ascii="Montserrat" w:hAnsi="Montserrat"/>
          <w:sz w:val="24"/>
        </w:rPr>
      </w:pPr>
      <w:r w:rsidRPr="00F75AFA">
        <w:rPr>
          <w:rFonts w:ascii="Montserrat" w:hAnsi="Montserrat"/>
          <w:sz w:val="24"/>
        </w:rPr>
        <w:t>She was particularly surprised at his interest in joining her on the gymnastics team</w:t>
      </w:r>
    </w:p>
    <w:p w:rsidR="00864886" w:rsidRPr="00F75AFA" w:rsidRDefault="00864886">
      <w:pPr>
        <w:pStyle w:val="0DraftNormal"/>
        <w:rPr>
          <w:rFonts w:ascii="Montserrat" w:hAnsi="Montserrat"/>
          <w:sz w:val="24"/>
        </w:rPr>
      </w:pPr>
      <w:r w:rsidRPr="00F75AFA">
        <w:rPr>
          <w:rFonts w:ascii="Montserrat" w:hAnsi="Montserrat"/>
          <w:sz w:val="24"/>
        </w:rPr>
        <w:t>She was delighted when he offered to bring her martial arts skills up to his level in exchange for working out with him</w:t>
      </w:r>
    </w:p>
    <w:p w:rsidR="00864886" w:rsidRPr="00F75AFA" w:rsidRDefault="00864886">
      <w:pPr>
        <w:pStyle w:val="0DraftNormal"/>
        <w:rPr>
          <w:rFonts w:ascii="Montserrat" w:hAnsi="Montserrat"/>
          <w:sz w:val="24"/>
        </w:rPr>
      </w:pPr>
      <w:r w:rsidRPr="00F75AFA">
        <w:rPr>
          <w:rFonts w:ascii="Montserrat" w:hAnsi="Montserrat"/>
          <w:sz w:val="24"/>
        </w:rPr>
        <w:t>Alex seemed to have a warped notion of what girls were like, so she took advantage of his situation to change his perspective</w:t>
      </w:r>
    </w:p>
    <w:p w:rsidR="00864886" w:rsidRPr="00F75AFA" w:rsidRDefault="00864886">
      <w:pPr>
        <w:pStyle w:val="0DraftNormal"/>
        <w:rPr>
          <w:rFonts w:ascii="Montserrat" w:hAnsi="Montserrat"/>
          <w:sz w:val="24"/>
        </w:rPr>
      </w:pPr>
      <w:r w:rsidRPr="00F75AFA">
        <w:rPr>
          <w:rFonts w:ascii="Montserrat" w:hAnsi="Montserrat"/>
          <w:sz w:val="24"/>
        </w:rPr>
        <w:t>It became clear to her that he was as lonely and starved for friendship as she was, and it had taken his presence in her life for her to see it</w:t>
      </w:r>
    </w:p>
    <w:p w:rsidR="00864886" w:rsidRPr="00F75AFA" w:rsidRDefault="00864886">
      <w:pPr>
        <w:pStyle w:val="0DraftNormal"/>
        <w:rPr>
          <w:rFonts w:ascii="Montserrat" w:hAnsi="Montserrat"/>
          <w:sz w:val="24"/>
        </w:rPr>
      </w:pPr>
      <w:r w:rsidRPr="00F75AFA">
        <w:rPr>
          <w:rFonts w:ascii="Montserrat" w:hAnsi="Montserrat"/>
          <w:sz w:val="24"/>
        </w:rPr>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Alex</w:t>
      </w:r>
      <w:r w:rsidRPr="00F75AFA">
        <w:rPr>
          <w:rFonts w:ascii="Montserrat" w:hAnsi="Montserrat"/>
          <w:sz w:val="24"/>
        </w:rPr>
        <w:tab/>
        <w:t>Alexander Virgin Nevin</w:t>
      </w:r>
      <w:r w:rsidRPr="00F75AFA">
        <w:rPr>
          <w:rFonts w:ascii="Montserrat" w:hAnsi="Montserrat"/>
          <w:sz w:val="24"/>
        </w:rPr>
        <w:tab/>
      </w:r>
      <w:r w:rsidRPr="00F75AFA">
        <w:rPr>
          <w:rFonts w:ascii="Montserrat" w:hAnsi="Montserrat"/>
          <w:sz w:val="24"/>
        </w:rPr>
        <w:tab/>
      </w:r>
      <w:r w:rsidRPr="00F75AFA">
        <w:rPr>
          <w:rFonts w:ascii="Montserrat" w:hAnsi="Montserrat"/>
          <w:sz w:val="24"/>
        </w:rPr>
        <w:tab/>
      </w:r>
      <w:r w:rsidRPr="00F75AFA">
        <w:rPr>
          <w:rFonts w:ascii="Montserrat" w:hAnsi="Montserrat"/>
          <w:sz w:val="24"/>
        </w:rPr>
        <w:tab/>
        <w:t xml:space="preserve">Artemis </w:t>
      </w:r>
    </w:p>
    <w:p w:rsidR="00864886" w:rsidRPr="00F75AFA" w:rsidRDefault="00864886">
      <w:pPr>
        <w:pStyle w:val="0DraftNormal"/>
        <w:rPr>
          <w:rFonts w:ascii="Montserrat" w:hAnsi="Montserrat"/>
          <w:sz w:val="24"/>
        </w:rPr>
      </w:pPr>
      <w:r w:rsidRPr="00F75AFA">
        <w:rPr>
          <w:rFonts w:ascii="Montserrat" w:hAnsi="Montserrat"/>
          <w:sz w:val="24"/>
        </w:rPr>
        <w:t>00.00 - 17.03</w:t>
      </w:r>
      <w:r w:rsidRPr="00F75AFA">
        <w:rPr>
          <w:rFonts w:ascii="Montserrat" w:hAnsi="Montserrat"/>
          <w:sz w:val="24"/>
        </w:rPr>
        <w:tab/>
      </w:r>
      <w:r w:rsidRPr="00F75AFA">
        <w:rPr>
          <w:rFonts w:ascii="Montserrat" w:hAnsi="Montserrat"/>
          <w:sz w:val="24"/>
        </w:rPr>
        <w:tab/>
      </w:r>
      <w:r w:rsidRPr="00F75AFA">
        <w:rPr>
          <w:rFonts w:ascii="Montserrat" w:hAnsi="Montserrat"/>
          <w:sz w:val="24"/>
        </w:rPr>
        <w:tab/>
      </w:r>
      <w:r w:rsidRPr="00F75AFA">
        <w:rPr>
          <w:rFonts w:ascii="Montserrat" w:hAnsi="Montserrat"/>
          <w:sz w:val="24"/>
        </w:rPr>
        <w:tab/>
      </w:r>
      <w:r w:rsidRPr="00F75AFA">
        <w:rPr>
          <w:rFonts w:ascii="Montserrat" w:hAnsi="Montserrat"/>
          <w:sz w:val="24"/>
        </w:rPr>
        <w:tab/>
        <w:t>Animo, God Avatar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Son of Victoria Morgan* and Victor Alexander Nevin</w:t>
      </w:r>
    </w:p>
    <w:p w:rsidR="00864886" w:rsidRPr="00F75AFA" w:rsidRDefault="00864886">
      <w:pPr>
        <w:pStyle w:val="0DraftNormal"/>
        <w:rPr>
          <w:rFonts w:ascii="Montserrat" w:hAnsi="Montserrat"/>
          <w:sz w:val="24"/>
        </w:rPr>
      </w:pPr>
      <w:r w:rsidRPr="00F75AFA">
        <w:rPr>
          <w:rFonts w:ascii="Montserrat" w:hAnsi="Montserrat"/>
          <w:sz w:val="24"/>
        </w:rPr>
        <w:t>An only child</w:t>
      </w:r>
    </w:p>
    <w:p w:rsidR="00864886" w:rsidRPr="00F75AFA" w:rsidRDefault="00864886">
      <w:pPr>
        <w:pStyle w:val="0DraftNormal"/>
        <w:rPr>
          <w:rFonts w:ascii="Montserrat" w:hAnsi="Montserrat"/>
          <w:sz w:val="24"/>
        </w:rPr>
      </w:pPr>
      <w:r w:rsidRPr="00F75AFA">
        <w:rPr>
          <w:rFonts w:ascii="Montserrat" w:hAnsi="Montserrat"/>
          <w:sz w:val="24"/>
        </w:rPr>
        <w:t>Born at noon on June 21</w:t>
      </w:r>
      <w:r w:rsidRPr="00F75AFA">
        <w:rPr>
          <w:rFonts w:ascii="Montserrat" w:hAnsi="Montserrat"/>
          <w:sz w:val="24"/>
          <w:vertAlign w:val="superscript"/>
        </w:rPr>
        <w:t>st</w:t>
      </w:r>
      <w:r w:rsidRPr="00F75AFA">
        <w:rPr>
          <w:rFonts w:ascii="Montserrat" w:hAnsi="Montserrat"/>
          <w:sz w:val="24"/>
        </w:rPr>
        <w:t xml:space="preserve"> </w:t>
      </w:r>
    </w:p>
    <w:p w:rsidR="00864886" w:rsidRPr="00F75AFA" w:rsidRDefault="00864886">
      <w:pPr>
        <w:pStyle w:val="0DraftNormal"/>
        <w:rPr>
          <w:rFonts w:ascii="Montserrat" w:hAnsi="Montserrat"/>
          <w:sz w:val="24"/>
        </w:rPr>
      </w:pPr>
      <w:r w:rsidRPr="00F75AFA">
        <w:rPr>
          <w:rFonts w:ascii="Montserrat" w:hAnsi="Montserrat"/>
          <w:sz w:val="24"/>
        </w:rPr>
        <w:t>He tried to deny the aspects of his power that could turn him into a girl-or into a couple in his own right-when he was about seven years old</w:t>
      </w:r>
    </w:p>
    <w:p w:rsidR="00864886" w:rsidRPr="00F75AFA" w:rsidRDefault="00864886">
      <w:pPr>
        <w:pStyle w:val="0DraftNormal"/>
        <w:rPr>
          <w:rFonts w:ascii="Montserrat" w:hAnsi="Montserrat"/>
          <w:sz w:val="24"/>
        </w:rPr>
      </w:pPr>
      <w:r w:rsidRPr="00F75AFA">
        <w:rPr>
          <w:rFonts w:ascii="Montserrat" w:hAnsi="Montserrat"/>
          <w:sz w:val="24"/>
        </w:rPr>
        <w:t>He faced the consequences of his stubbornness when he turned sixteen, but it endeared him to his soul mate</w:t>
      </w:r>
    </w:p>
    <w:p w:rsidR="00864886" w:rsidRPr="00F75AFA" w:rsidRDefault="00864886">
      <w:pPr>
        <w:pStyle w:val="0DraftNormal"/>
        <w:rPr>
          <w:rFonts w:ascii="Montserrat" w:hAnsi="Montserrat"/>
          <w:sz w:val="24"/>
        </w:rPr>
      </w:pPr>
      <w:r w:rsidRPr="00F75AFA">
        <w:rPr>
          <w:rFonts w:ascii="Montserrat" w:hAnsi="Montserrat"/>
          <w:sz w:val="24"/>
        </w:rPr>
        <w:t>He was relieved to find that his age and private curse discouraged any personal interest from her sisters</w:t>
      </w:r>
    </w:p>
    <w:p w:rsidR="00864886" w:rsidRPr="00F75AFA" w:rsidRDefault="00864886">
      <w:pPr>
        <w:pStyle w:val="0DraftNormal"/>
        <w:rPr>
          <w:rFonts w:ascii="Montserrat" w:hAnsi="Montserrat"/>
          <w:sz w:val="24"/>
        </w:rPr>
      </w:pPr>
      <w:r w:rsidRPr="00F75AFA">
        <w:rPr>
          <w:rFonts w:ascii="Montserrat" w:hAnsi="Montserrat"/>
          <w:sz w:val="24"/>
        </w:rPr>
        <w:t>He had never really given much thought to girls, he’d had so many girls thrust at him over the years, starting at such an early age, that he started to wonder if there was a single girl who could see him as a potential friend rather than a prospective husband</w:t>
      </w:r>
    </w:p>
    <w:p w:rsidR="00864886" w:rsidRPr="00F75AFA" w:rsidRDefault="00864886">
      <w:pPr>
        <w:pStyle w:val="0DraftNormal"/>
        <w:rPr>
          <w:rFonts w:ascii="Montserrat" w:hAnsi="Montserrat"/>
          <w:sz w:val="24"/>
        </w:rPr>
      </w:pPr>
      <w:r w:rsidRPr="00F75AFA">
        <w:rPr>
          <w:rFonts w:ascii="Montserrat" w:hAnsi="Montserrat"/>
          <w:sz w:val="24"/>
        </w:rPr>
        <w:t>He was a bit nervous about going to school, but his tutoring put him ahead of most of the students, and qualified him for the accelerated program she was in</w:t>
      </w:r>
    </w:p>
    <w:p w:rsidR="00864886" w:rsidRPr="00F75AFA" w:rsidRDefault="00864886">
      <w:pPr>
        <w:pStyle w:val="0DraftNormal"/>
        <w:rPr>
          <w:rFonts w:ascii="Montserrat" w:hAnsi="Montserrat"/>
          <w:sz w:val="24"/>
        </w:rPr>
      </w:pPr>
      <w:r w:rsidRPr="00F75AFA">
        <w:rPr>
          <w:rFonts w:ascii="Montserrat" w:hAnsi="Montserrat"/>
          <w:sz w:val="24"/>
        </w:rPr>
        <w:t>He had always studied martial arts, but the agility of his new form tempted him to try out for gymnastics</w:t>
      </w:r>
    </w:p>
    <w:p w:rsidR="00864886" w:rsidRPr="00F75AFA" w:rsidRDefault="00864886">
      <w:pPr>
        <w:pStyle w:val="0DraftNormal"/>
        <w:rPr>
          <w:rFonts w:ascii="Montserrat" w:hAnsi="Montserrat"/>
          <w:sz w:val="24"/>
        </w:rPr>
      </w:pPr>
      <w:r w:rsidRPr="00F75AFA">
        <w:rPr>
          <w:rFonts w:ascii="Montserrat" w:hAnsi="Montserrat"/>
          <w:sz w:val="24"/>
        </w:rPr>
        <w:t>Adapting his martial arts abilities to his new form went much faster by training her to be his workout partner</w:t>
      </w:r>
    </w:p>
    <w:p w:rsidR="00864886" w:rsidRPr="00F75AFA" w:rsidRDefault="00864886">
      <w:pPr>
        <w:pStyle w:val="0DraftNormal"/>
        <w:rPr>
          <w:rFonts w:ascii="Montserrat" w:hAnsi="Montserrat"/>
          <w:sz w:val="24"/>
        </w:rPr>
      </w:pPr>
      <w:r w:rsidRPr="00F75AFA">
        <w:rPr>
          <w:rFonts w:ascii="Montserrat" w:hAnsi="Montserrat"/>
          <w:sz w:val="24"/>
        </w:rPr>
        <w:t>Andrea accepted him exactly the way he was, helping him see life through a girls eyes and appreciate the female side of his potential</w:t>
      </w:r>
    </w:p>
    <w:p w:rsidR="00864886" w:rsidRPr="00F75AFA" w:rsidRDefault="00864886">
      <w:pPr>
        <w:pStyle w:val="0DraftNormal"/>
        <w:rPr>
          <w:rFonts w:ascii="Montserrat" w:hAnsi="Montserrat"/>
          <w:sz w:val="24"/>
        </w:rPr>
      </w:pPr>
      <w:r w:rsidRPr="00F75AFA">
        <w:rPr>
          <w:rFonts w:ascii="Montserrat" w:hAnsi="Montserrat"/>
          <w:sz w:val="24"/>
        </w:rPr>
        <w:t>It surprised him that a girl as strong and intelligent as she could be so isolated and neglected, sort of stuck in the eye of the storm of friendship and rivalry that surrounded her</w:t>
      </w:r>
    </w:p>
    <w:p w:rsidR="00864886" w:rsidRPr="00F75AFA" w:rsidRDefault="00864886">
      <w:pPr>
        <w:pStyle w:val="0DraftNormal"/>
        <w:rPr>
          <w:rFonts w:ascii="Montserrat" w:hAnsi="Montserrat"/>
          <w:sz w:val="24"/>
        </w:rPr>
      </w:pPr>
      <w:r w:rsidRPr="00F75AFA">
        <w:rPr>
          <w:rFonts w:ascii="Montserrat" w:hAnsi="Montserrat"/>
          <w:sz w:val="24"/>
        </w:rPr>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Lauren</w:t>
      </w:r>
      <w:r w:rsidRPr="00F75AFA">
        <w:rPr>
          <w:rFonts w:ascii="Montserrat" w:hAnsi="Montserrat"/>
          <w:sz w:val="24"/>
        </w:rPr>
        <w:tab/>
        <w:t>Lauren Sinclair-Drake</w:t>
      </w:r>
      <w:r w:rsidRPr="00F75AFA">
        <w:rPr>
          <w:rFonts w:ascii="Montserrat" w:hAnsi="Montserrat"/>
          <w:sz w:val="24"/>
        </w:rPr>
        <w:tab/>
      </w:r>
      <w:r w:rsidRPr="00F75AFA">
        <w:rPr>
          <w:rFonts w:ascii="Montserrat" w:hAnsi="Montserrat"/>
          <w:sz w:val="24"/>
        </w:rPr>
        <w:tab/>
      </w:r>
      <w:r w:rsidRPr="00F75AFA">
        <w:rPr>
          <w:rFonts w:ascii="Montserrat" w:hAnsi="Montserrat"/>
          <w:sz w:val="24"/>
        </w:rPr>
        <w:tab/>
      </w:r>
      <w:r w:rsidRPr="00F75AFA">
        <w:rPr>
          <w:rFonts w:ascii="Montserrat" w:hAnsi="Montserrat"/>
          <w:sz w:val="24"/>
        </w:rPr>
        <w:tab/>
        <w:t>Autumn</w:t>
      </w:r>
    </w:p>
    <w:p w:rsidR="00864886" w:rsidRPr="00F75AFA" w:rsidRDefault="00864886">
      <w:pPr>
        <w:pStyle w:val="0DraftNormal"/>
        <w:rPr>
          <w:rFonts w:ascii="Montserrat" w:hAnsi="Montserrat"/>
          <w:sz w:val="24"/>
        </w:rPr>
      </w:pPr>
      <w:r w:rsidRPr="00F75AFA">
        <w:rPr>
          <w:rFonts w:ascii="Montserrat" w:hAnsi="Montserrat"/>
          <w:sz w:val="24"/>
        </w:rPr>
        <w:t>00.00 - 17.10</w:t>
      </w:r>
      <w:r w:rsidRPr="00F75AFA">
        <w:rPr>
          <w:rFonts w:ascii="Montserrat" w:hAnsi="Montserrat"/>
          <w:sz w:val="24"/>
        </w:rPr>
        <w:tab/>
      </w:r>
      <w:r w:rsidRPr="00F75AFA">
        <w:rPr>
          <w:rFonts w:ascii="Montserrat" w:hAnsi="Montserrat"/>
          <w:sz w:val="24"/>
        </w:rPr>
        <w:tab/>
      </w:r>
      <w:r w:rsidRPr="00F75AFA">
        <w:rPr>
          <w:rFonts w:ascii="Montserrat" w:hAnsi="Montserrat"/>
          <w:sz w:val="24"/>
        </w:rPr>
        <w:tab/>
      </w:r>
      <w:r w:rsidRPr="00F75AFA">
        <w:rPr>
          <w:rFonts w:ascii="Montserrat" w:hAnsi="Montserrat"/>
          <w:sz w:val="24"/>
        </w:rPr>
        <w:tab/>
      </w:r>
      <w:r w:rsidRPr="00F75AFA">
        <w:rPr>
          <w:rFonts w:ascii="Montserrat" w:hAnsi="Montserrat"/>
          <w:sz w:val="24"/>
        </w:rPr>
        <w:tab/>
        <w:t>Anima, Demi-Goddess Avatar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Daughter of Caitlyn Sinclair and Mason Drake</w:t>
      </w:r>
    </w:p>
    <w:p w:rsidR="00864886" w:rsidRPr="00F75AFA" w:rsidRDefault="00864886">
      <w:pPr>
        <w:pStyle w:val="0DraftNormal"/>
        <w:rPr>
          <w:rFonts w:ascii="Montserrat" w:hAnsi="Montserrat"/>
          <w:sz w:val="24"/>
        </w:rPr>
      </w:pPr>
      <w:r w:rsidRPr="00F75AFA">
        <w:rPr>
          <w:rFonts w:ascii="Montserrat" w:hAnsi="Montserrat"/>
          <w:sz w:val="24"/>
        </w:rPr>
        <w:t>Oldest of two girls-sister, Arden</w:t>
      </w:r>
    </w:p>
    <w:p w:rsidR="00864886" w:rsidRPr="00F75AFA" w:rsidRDefault="00864886">
      <w:pPr>
        <w:pStyle w:val="0DraftNormal"/>
        <w:rPr>
          <w:rFonts w:ascii="Montserrat" w:hAnsi="Montserrat"/>
          <w:sz w:val="24"/>
        </w:rPr>
      </w:pPr>
      <w:r w:rsidRPr="00F75AFA">
        <w:rPr>
          <w:rFonts w:ascii="Montserrat" w:hAnsi="Montserrat"/>
          <w:sz w:val="24"/>
        </w:rPr>
        <w:t>Born at dawn on November 1</w:t>
      </w:r>
      <w:r w:rsidRPr="00F75AFA">
        <w:rPr>
          <w:rFonts w:ascii="Montserrat" w:hAnsi="Montserrat"/>
          <w:sz w:val="24"/>
          <w:vertAlign w:val="superscript"/>
        </w:rPr>
        <w:t>st</w:t>
      </w:r>
      <w:r w:rsidRPr="00F75AFA">
        <w:rPr>
          <w:rFonts w:ascii="Montserrat" w:hAnsi="Montserrat"/>
          <w:sz w:val="24"/>
        </w:rPr>
        <w:t xml:space="preserve"> </w:t>
      </w:r>
    </w:p>
    <w:p w:rsidR="00864886" w:rsidRPr="00F75AFA" w:rsidRDefault="00864886">
      <w:pPr>
        <w:pStyle w:val="0DraftNormal"/>
        <w:rPr>
          <w:rFonts w:ascii="Montserrat" w:hAnsi="Montserrat"/>
          <w:sz w:val="24"/>
        </w:rPr>
      </w:pPr>
      <w:r w:rsidRPr="00F75AFA">
        <w:rPr>
          <w:rFonts w:ascii="Montserrat" w:hAnsi="Montserrat"/>
          <w:sz w:val="24"/>
        </w:rPr>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Morgan</w:t>
      </w:r>
      <w:r w:rsidRPr="00F75AFA">
        <w:rPr>
          <w:rFonts w:ascii="Montserrat" w:hAnsi="Montserrat"/>
          <w:sz w:val="24"/>
        </w:rPr>
        <w:tab/>
        <w:t>Morgan Erin Wildmuir</w:t>
      </w:r>
      <w:r w:rsidRPr="00F75AFA">
        <w:rPr>
          <w:rFonts w:ascii="Montserrat" w:hAnsi="Montserrat"/>
          <w:sz w:val="24"/>
        </w:rPr>
        <w:tab/>
      </w:r>
      <w:r w:rsidRPr="00F75AFA">
        <w:rPr>
          <w:rFonts w:ascii="Montserrat" w:hAnsi="Montserrat"/>
          <w:sz w:val="24"/>
        </w:rPr>
        <w:tab/>
      </w:r>
      <w:r w:rsidRPr="00F75AFA">
        <w:rPr>
          <w:rFonts w:ascii="Montserrat" w:hAnsi="Montserrat"/>
          <w:sz w:val="24"/>
        </w:rPr>
        <w:tab/>
      </w:r>
      <w:r w:rsidRPr="00F75AFA">
        <w:rPr>
          <w:rFonts w:ascii="Montserrat" w:hAnsi="Montserrat"/>
          <w:sz w:val="24"/>
        </w:rPr>
        <w:tab/>
        <w:t>Abyss</w:t>
      </w:r>
    </w:p>
    <w:p w:rsidR="00864886" w:rsidRPr="00F75AFA" w:rsidRDefault="00864886">
      <w:pPr>
        <w:pStyle w:val="0DraftNormal"/>
        <w:rPr>
          <w:rFonts w:ascii="Montserrat" w:hAnsi="Montserrat"/>
          <w:sz w:val="24"/>
        </w:rPr>
      </w:pPr>
      <w:r w:rsidRPr="00F75AFA">
        <w:rPr>
          <w:rFonts w:ascii="Montserrat" w:hAnsi="Montserrat"/>
          <w:sz w:val="24"/>
        </w:rPr>
        <w:t>00.00 - 17.09</w:t>
      </w:r>
      <w:r w:rsidRPr="00F75AFA">
        <w:rPr>
          <w:rFonts w:ascii="Montserrat" w:hAnsi="Montserrat"/>
          <w:sz w:val="24"/>
        </w:rPr>
        <w:tab/>
      </w:r>
      <w:r w:rsidRPr="00F75AFA">
        <w:rPr>
          <w:rFonts w:ascii="Montserrat" w:hAnsi="Montserrat"/>
          <w:sz w:val="24"/>
        </w:rPr>
        <w:tab/>
      </w:r>
      <w:r w:rsidRPr="00F75AFA">
        <w:rPr>
          <w:rFonts w:ascii="Montserrat" w:hAnsi="Montserrat"/>
          <w:sz w:val="24"/>
        </w:rPr>
        <w:tab/>
      </w:r>
      <w:r w:rsidRPr="00F75AFA">
        <w:rPr>
          <w:rFonts w:ascii="Montserrat" w:hAnsi="Montserrat"/>
          <w:sz w:val="24"/>
        </w:rPr>
        <w:tab/>
      </w:r>
      <w:r w:rsidRPr="00F75AFA">
        <w:rPr>
          <w:rFonts w:ascii="Montserrat" w:hAnsi="Montserrat"/>
          <w:sz w:val="24"/>
        </w:rPr>
        <w:tab/>
        <w:t>Anima, Demi-Goddess Avatar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Daughter of Morgan Eve Wildmuir, father unknown</w:t>
      </w:r>
    </w:p>
    <w:p w:rsidR="00864886" w:rsidRPr="00F75AFA" w:rsidRDefault="00864886">
      <w:pPr>
        <w:pStyle w:val="0DraftNormal"/>
        <w:rPr>
          <w:rFonts w:ascii="Montserrat" w:hAnsi="Montserrat"/>
          <w:sz w:val="24"/>
        </w:rPr>
      </w:pPr>
      <w:r w:rsidRPr="00F75AFA">
        <w:rPr>
          <w:rFonts w:ascii="Montserrat" w:hAnsi="Montserrat"/>
          <w:sz w:val="24"/>
        </w:rPr>
        <w:t>An only child-reincarnation of Morgan Eve Wildmuir, daughter of Erin Sinclair and Evan Wildmuir</w:t>
      </w:r>
    </w:p>
    <w:p w:rsidR="00864886" w:rsidRPr="00F75AFA" w:rsidRDefault="00864886">
      <w:pPr>
        <w:pStyle w:val="0DraftNormal"/>
        <w:rPr>
          <w:rFonts w:ascii="Montserrat" w:hAnsi="Montserrat"/>
          <w:sz w:val="24"/>
        </w:rPr>
      </w:pPr>
      <w:r w:rsidRPr="00F75AFA">
        <w:rPr>
          <w:rFonts w:ascii="Montserrat" w:hAnsi="Montserrat"/>
          <w:sz w:val="24"/>
        </w:rPr>
        <w:t>Born at midnight on December 21</w:t>
      </w:r>
      <w:r w:rsidRPr="00F75AFA">
        <w:rPr>
          <w:rFonts w:ascii="Montserrat" w:hAnsi="Montserrat"/>
          <w:sz w:val="24"/>
          <w:vertAlign w:val="superscript"/>
        </w:rPr>
        <w:t>st</w:t>
      </w:r>
      <w:r w:rsidRPr="00F75AFA">
        <w:rPr>
          <w:rFonts w:ascii="Montserrat" w:hAnsi="Montserrat"/>
          <w:sz w:val="24"/>
        </w:rPr>
        <w:t xml:space="preserve"> </w:t>
      </w:r>
    </w:p>
    <w:p w:rsidR="00864886" w:rsidRPr="00F75AFA" w:rsidRDefault="00864886">
      <w:pPr>
        <w:pStyle w:val="0DraftNormal"/>
        <w:rPr>
          <w:rFonts w:ascii="Montserrat" w:hAnsi="Montserrat"/>
          <w:sz w:val="24"/>
        </w:rPr>
      </w:pPr>
      <w:r w:rsidRPr="00F75AFA">
        <w:rPr>
          <w:rFonts w:ascii="Montserrat" w:hAnsi="Montserrat"/>
          <w:sz w:val="24"/>
        </w:rPr>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Legends</w:t>
      </w: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The First of the Phoenix Bloodline</w:t>
      </w:r>
    </w:p>
    <w:p w:rsidR="00864886" w:rsidRPr="00F75AFA" w:rsidRDefault="00864886">
      <w:pPr>
        <w:pStyle w:val="0DraftNormal"/>
        <w:rPr>
          <w:rFonts w:ascii="Montserrat" w:hAnsi="Montserrat"/>
          <w:sz w:val="24"/>
        </w:rPr>
      </w:pPr>
      <w:r w:rsidRPr="00F75AFA">
        <w:rPr>
          <w:rFonts w:ascii="Montserrat" w:hAnsi="Montserrat"/>
          <w:sz w:val="24"/>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Gifts of the Phoenix</w:t>
      </w:r>
    </w:p>
    <w:p w:rsidR="00864886" w:rsidRPr="00F75AFA" w:rsidRDefault="00864886">
      <w:pPr>
        <w:pStyle w:val="0DraftNormal"/>
        <w:rPr>
          <w:rFonts w:ascii="Montserrat" w:hAnsi="Montserrat"/>
          <w:sz w:val="24"/>
        </w:rPr>
      </w:pPr>
      <w:r w:rsidRPr="00F75AFA">
        <w:rPr>
          <w:rFonts w:ascii="Montserrat" w:hAnsi="Montserrat"/>
          <w:sz w:val="24"/>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World Within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Notes for Volume I, Book II</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Sketches</w:t>
      </w:r>
    </w:p>
    <w:p w:rsidR="00864886" w:rsidRPr="00F75AFA" w:rsidRDefault="00864886">
      <w:pPr>
        <w:pStyle w:val="0DraftNormal"/>
        <w:rPr>
          <w:rFonts w:ascii="Montserrat" w:hAnsi="Montserrat"/>
          <w:sz w:val="24"/>
        </w:rPr>
      </w:pPr>
      <w:r w:rsidRPr="00F75AFA">
        <w:rPr>
          <w:rFonts w:ascii="Montserrat" w:hAnsi="Montserrat"/>
          <w:sz w:val="24"/>
        </w:rPr>
        <w:br w:type="page"/>
        <w:t xml:space="preserve">Alter in light of </w:t>
      </w:r>
      <w:r w:rsidRPr="00F75AFA">
        <w:rPr>
          <w:rFonts w:ascii="Montserrat" w:hAnsi="Montserrat"/>
          <w:i/>
          <w:iCs/>
          <w:sz w:val="24"/>
        </w:rPr>
        <w:t>Keith’s World</w:t>
      </w:r>
      <w:r w:rsidRPr="00F75AFA">
        <w:rPr>
          <w:rFonts w:ascii="Montserrat" w:hAnsi="Montserrat"/>
          <w:sz w:val="24"/>
        </w:rPr>
        <w:t xml:space="preserve"> notes: Artemis’s Ordeal involved the rape of her mind, at a time when her other was emerging. Her other protected her by taking the initial assault upon herself, and ended up assimilating the traits and characteristics of her assailant. She was then submerged by Artemis, as she was restored to her senses following the ordeal. A Second Fault, Alt’s Other. Her other turned her attention to the remains of the body she had shed, and brought it back to life. Damaged as she was, her innate fixation on her original self was tainted with the murderous obsession of her oppressor. An accidental protégée, she was her own nemesis. Her nemesis initially felt it necessary to kill Artemis in order to take her own rightful place in the world. She could not deny her own feelings for her other self, a possessive, obsessed love for her self-as embodied by Artemis. She then concluded that she needed to destroy the identity, the place in the world, to assert an exclusive claim to her other. To eliminate all other claims on her, and punish the two men who made claims on her. That it was best for both of them to exist outside of the rules together. She framed the two men for the rape and murder of Artemis, who was thus forced to abandon her life with the loss of her identity. Instead of leaving her friends and family, Artemis resurfaced in his original male persona. Frustrated, his nemesis tried one last time to assert sole claim to her other half-by attacking Athena. By taking Athena’s place, the girl Artemis could be happily and indisputable united with him in marriage. The only problem was she possessed the same feelings for Athena, deep down, as he did. The conflict of sacrificing one soul mate to win the other forced her to a personal crisis. It forced her to confront Athena and Artemis, and particularly to confront her 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Keith’s World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See Development Notes in &lt;AVATAR PROJECT-0000-Duality.doc&gt;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Gifts of the Phoenix</w:t>
      </w:r>
    </w:p>
    <w:p w:rsidR="00864886" w:rsidRPr="00F75AFA" w:rsidRDefault="00864886">
      <w:pPr>
        <w:pStyle w:val="0DraftNormal"/>
        <w:rPr>
          <w:rFonts w:ascii="Montserrat" w:hAnsi="Montserrat"/>
          <w:sz w:val="24"/>
        </w:rPr>
      </w:pPr>
      <w:r w:rsidRPr="00F75AFA">
        <w:rPr>
          <w:rFonts w:ascii="Montserrat" w:hAnsi="Montserrat"/>
          <w:sz w:val="24"/>
        </w:rPr>
        <w:t>After her parents confronted her with her true potential, Artemis had started to think about the stories she had been told as a girl.</w:t>
      </w:r>
    </w:p>
    <w:p w:rsidR="00864886" w:rsidRPr="00F75AFA" w:rsidRDefault="00864886">
      <w:pPr>
        <w:pStyle w:val="0DraftNormal"/>
        <w:rPr>
          <w:rFonts w:ascii="Montserrat" w:hAnsi="Montserrat"/>
          <w:sz w:val="24"/>
        </w:rPr>
      </w:pPr>
      <w:r w:rsidRPr="00F75AFA">
        <w:rPr>
          <w:rFonts w:ascii="Montserrat" w:hAnsi="Montserrat"/>
          <w:sz w:val="24"/>
        </w:rPr>
        <w:t xml:space="preserve">One story in particular had captured her imagination. </w:t>
      </w:r>
    </w:p>
    <w:p w:rsidR="00864886" w:rsidRPr="00F75AFA" w:rsidRDefault="00864886">
      <w:pPr>
        <w:pStyle w:val="0DraftNormal"/>
        <w:rPr>
          <w:rFonts w:ascii="Montserrat" w:hAnsi="Montserrat"/>
          <w:sz w:val="24"/>
        </w:rPr>
      </w:pPr>
      <w:r w:rsidRPr="00F75AFA">
        <w:rPr>
          <w:rFonts w:ascii="Montserrat" w:hAnsi="Montserrat"/>
          <w:sz w:val="24"/>
        </w:rPr>
        <w:t xml:space="preserve">Artemis brought the subject up and demanded that her parents confirm the story as the truth or a fable. They told her that the significant part of the story was true, and demanded to know why she asked. Her answer confirmed her suspicions. </w:t>
      </w:r>
    </w:p>
    <w:p w:rsidR="00864886" w:rsidRPr="00F75AFA" w:rsidRDefault="00864886">
      <w:pPr>
        <w:pStyle w:val="0DraftNormal"/>
        <w:rPr>
          <w:rFonts w:ascii="Montserrat" w:hAnsi="Montserrat"/>
          <w:sz w:val="24"/>
        </w:rPr>
      </w:pPr>
      <w:r w:rsidRPr="00F75AFA">
        <w:rPr>
          <w:rFonts w:ascii="Montserrat" w:hAnsi="Montserrat"/>
          <w:sz w:val="24"/>
        </w:rPr>
        <w:t xml:space="preserve">Artemis chose to make a sacrifice of herself, trusting a family legend and her faith in her own potential. </w:t>
      </w:r>
    </w:p>
    <w:p w:rsidR="00864886" w:rsidRPr="00F75AFA" w:rsidRDefault="00864886">
      <w:pPr>
        <w:pStyle w:val="0DraftNormal"/>
        <w:rPr>
          <w:rFonts w:ascii="Montserrat" w:hAnsi="Montserrat"/>
          <w:sz w:val="24"/>
        </w:rPr>
      </w:pPr>
      <w:r w:rsidRPr="00F75AFA">
        <w:rPr>
          <w:rFonts w:ascii="Montserrat" w:hAnsi="Montserrat"/>
          <w:sz w:val="24"/>
        </w:rPr>
        <w:t xml:space="preserve">Artemis did not want her friends to die. </w:t>
      </w:r>
    </w:p>
    <w:p w:rsidR="00864886" w:rsidRPr="00F75AFA" w:rsidRDefault="00864886">
      <w:pPr>
        <w:pStyle w:val="0DraftNormal"/>
        <w:rPr>
          <w:rFonts w:ascii="Montserrat" w:hAnsi="Montserrat"/>
          <w:sz w:val="24"/>
        </w:rPr>
      </w:pPr>
      <w:r w:rsidRPr="00F75AFA">
        <w:rPr>
          <w:rFonts w:ascii="Montserrat" w:hAnsi="Montserrat"/>
          <w:sz w:val="24"/>
        </w:rPr>
        <w:t xml:space="preserve">If she was immortal, and could share that gift, there was no reason to leave her friends so vulnerable. </w:t>
      </w:r>
    </w:p>
    <w:p w:rsidR="00864886" w:rsidRPr="00F75AFA" w:rsidRDefault="00864886">
      <w:pPr>
        <w:pStyle w:val="0DraftNormal"/>
        <w:rPr>
          <w:rFonts w:ascii="Montserrat" w:hAnsi="Montserrat"/>
          <w:sz w:val="24"/>
        </w:rPr>
      </w:pPr>
      <w:r w:rsidRPr="00F75AFA">
        <w:rPr>
          <w:rFonts w:ascii="Montserrat" w:hAnsi="Montserrat"/>
          <w:sz w:val="24"/>
        </w:rPr>
        <w:t xml:space="preserve">The Legend. </w:t>
      </w:r>
    </w:p>
    <w:p w:rsidR="00864886" w:rsidRPr="00F75AFA" w:rsidRDefault="00864886">
      <w:pPr>
        <w:pStyle w:val="0DraftNormal"/>
        <w:rPr>
          <w:rFonts w:ascii="Montserrat" w:hAnsi="Montserrat"/>
          <w:sz w:val="24"/>
        </w:rPr>
      </w:pPr>
      <w:r w:rsidRPr="00F75AFA">
        <w:rPr>
          <w:rFonts w:ascii="Montserrat" w:hAnsi="Montserrat"/>
          <w:sz w:val="24"/>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864886" w:rsidRPr="00F75AFA" w:rsidRDefault="00864886">
      <w:pPr>
        <w:pStyle w:val="0DraftNormal"/>
        <w:rPr>
          <w:rFonts w:ascii="Montserrat" w:hAnsi="Montserrat"/>
          <w:sz w:val="24"/>
        </w:rPr>
      </w:pPr>
      <w:r w:rsidRPr="00F75AFA">
        <w:rPr>
          <w:rFonts w:ascii="Montserrat" w:hAnsi="Montserrat"/>
          <w:sz w:val="24"/>
        </w:rPr>
        <w:t xml:space="preserve">She was willing to die, and be eaten, to share her gift with her friends. </w:t>
      </w:r>
    </w:p>
    <w:p w:rsidR="00864886" w:rsidRPr="00F75AFA" w:rsidRDefault="00864886">
      <w:pPr>
        <w:pStyle w:val="0DraftNormal"/>
        <w:rPr>
          <w:rFonts w:ascii="Montserrat" w:hAnsi="Montserrat"/>
          <w:sz w:val="24"/>
        </w:rPr>
      </w:pPr>
      <w:r w:rsidRPr="00F75AFA">
        <w:rPr>
          <w:rFonts w:ascii="Montserrat" w:hAnsi="Montserrat"/>
          <w:sz w:val="24"/>
        </w:rPr>
        <w:t xml:space="preserve">Her parents told her that the choice was hers, but warned her that the gift could never be revoked, merely endured, and in some cases it robbed people of their humanity. </w:t>
      </w:r>
    </w:p>
    <w:p w:rsidR="00864886" w:rsidRPr="00F75AFA" w:rsidRDefault="00864886">
      <w:pPr>
        <w:pStyle w:val="0DraftNormal"/>
        <w:rPr>
          <w:rFonts w:ascii="Montserrat" w:hAnsi="Montserrat"/>
          <w:sz w:val="24"/>
        </w:rPr>
      </w:pPr>
      <w:r w:rsidRPr="00F75AFA">
        <w:rPr>
          <w:rFonts w:ascii="Montserrat" w:hAnsi="Montserrat"/>
          <w:sz w:val="24"/>
        </w:rPr>
        <w:t xml:space="preserve">The proper form had to be followed as well, as a deviation could result in the creation of what could only be called a vampire. The power she possessed had evolved, it was not designed, and required no education or enlightenment to possess. It would adapt to a perverted mindset, and no few aberrations had been the result of a botched gift.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Warned, Artemis approached her friends, explained what she was offering, and gave them the warning her parents had given her. </w:t>
      </w:r>
    </w:p>
    <w:p w:rsidR="00864886" w:rsidRPr="00F75AFA" w:rsidRDefault="00864886">
      <w:pPr>
        <w:pStyle w:val="0DraftNormal"/>
        <w:rPr>
          <w:rFonts w:ascii="Montserrat" w:hAnsi="Montserrat"/>
          <w:sz w:val="24"/>
        </w:rPr>
      </w:pPr>
      <w:r w:rsidRPr="00F75AFA">
        <w:rPr>
          <w:rFonts w:ascii="Montserrat" w:hAnsi="Montserrat"/>
          <w:sz w:val="24"/>
        </w:rPr>
        <w:t xml:space="preserve">The offering itself would kill those who partook, but only to raise them to possession of the phoenix gift. </w:t>
      </w:r>
    </w:p>
    <w:p w:rsidR="00864886" w:rsidRPr="00F75AFA" w:rsidRDefault="00864886">
      <w:pPr>
        <w:pStyle w:val="0DraftNormal"/>
        <w:rPr>
          <w:rFonts w:ascii="Montserrat" w:hAnsi="Montserrat"/>
          <w:sz w:val="24"/>
        </w:rPr>
      </w:pPr>
      <w:r w:rsidRPr="00F75AFA">
        <w:rPr>
          <w:rFonts w:ascii="Montserrat" w:hAnsi="Montserrat"/>
          <w:sz w:val="24"/>
        </w:rPr>
        <w:t xml:space="preserve">Artemis was surprised when all of them showed up, and proved to have properly fasted. They would, of course, see the power itself during the sacrifice. </w:t>
      </w:r>
    </w:p>
    <w:p w:rsidR="00864886" w:rsidRPr="00F75AFA" w:rsidRDefault="00864886">
      <w:pPr>
        <w:pStyle w:val="0DraftNormal"/>
        <w:rPr>
          <w:rFonts w:ascii="Montserrat" w:hAnsi="Montserrat"/>
          <w:sz w:val="24"/>
        </w:rPr>
      </w:pPr>
      <w:r w:rsidRPr="00F75AFA">
        <w:rPr>
          <w:rFonts w:ascii="Montserrat" w:hAnsi="Montserrat"/>
          <w:sz w:val="24"/>
        </w:rPr>
        <w:t xml:space="preserve">Some of them had to ask about the ritual, why all had to be done as it was, and were relieved to find that there were reasonable answers. </w:t>
      </w:r>
    </w:p>
    <w:p w:rsidR="00864886" w:rsidRPr="00F75AFA" w:rsidRDefault="00864886">
      <w:pPr>
        <w:pStyle w:val="0DraftNormal"/>
        <w:rPr>
          <w:rFonts w:ascii="Montserrat" w:hAnsi="Montserrat"/>
          <w:sz w:val="24"/>
        </w:rPr>
      </w:pPr>
      <w:r w:rsidRPr="00F75AFA">
        <w:rPr>
          <w:rFonts w:ascii="Montserrat" w:hAnsi="Montserrat"/>
          <w:sz w:val="24"/>
        </w:rPr>
        <w:t xml:space="preserve">One had to have some power for it to make complete sense, but no power would have been necessary to partake of the gift. </w:t>
      </w:r>
    </w:p>
    <w:p w:rsidR="00864886" w:rsidRPr="00F75AFA" w:rsidRDefault="00864886">
      <w:pPr>
        <w:pStyle w:val="0DraftNormal"/>
        <w:rPr>
          <w:rFonts w:ascii="Montserrat" w:hAnsi="Montserrat"/>
          <w:sz w:val="24"/>
        </w:rPr>
      </w:pPr>
      <w:r w:rsidRPr="00F75AFA">
        <w:rPr>
          <w:rFonts w:ascii="Montserrat" w:hAnsi="Montserrat"/>
          <w:sz w:val="24"/>
        </w:rPr>
        <w:t xml:space="preserve">The ability was one learned by doing, the instructions coded in the flesh they ingested, the death and rebirth sympathetic to what this meal would do to Artemis and invite what she would do to them for sharing that meal. Invited to the feast of the phoenix, prepared by her parents according to the strict rules of the gift, those who partook were required to eat the whole of the offering. </w:t>
      </w:r>
    </w:p>
    <w:p w:rsidR="00864886" w:rsidRPr="00F75AFA" w:rsidRDefault="00864886">
      <w:pPr>
        <w:pStyle w:val="0DraftNormal"/>
        <w:rPr>
          <w:rFonts w:ascii="Montserrat" w:hAnsi="Montserrat"/>
          <w:sz w:val="24"/>
        </w:rPr>
      </w:pPr>
      <w:r w:rsidRPr="00F75AFA">
        <w:rPr>
          <w:rFonts w:ascii="Montserrat" w:hAnsi="Montserrat"/>
          <w:sz w:val="24"/>
        </w:rPr>
        <w:t xml:space="preserve">The offering was her body, sacrificed and butchered so that each offering plate contained within it one part of every muscle, bone, organ and tissue. Even Artemis, resurrected, had to partake to bless the offering. </w:t>
      </w:r>
    </w:p>
    <w:p w:rsidR="00864886" w:rsidRPr="00F75AFA" w:rsidRDefault="00864886">
      <w:pPr>
        <w:pStyle w:val="0DraftNormal"/>
        <w:rPr>
          <w:rFonts w:ascii="Montserrat" w:hAnsi="Montserrat"/>
          <w:sz w:val="24"/>
        </w:rPr>
      </w:pPr>
      <w:r w:rsidRPr="00F75AFA">
        <w:rPr>
          <w:rFonts w:ascii="Montserrat" w:hAnsi="Montserrat"/>
          <w:sz w:val="24"/>
        </w:rPr>
        <w:t xml:space="preserve">It was eaten raw, within three hours of her death, and washed down with blood. Nothing else, not water, not seasoning, not even salt could be added or consumed with this meal. Not before, not during and not after. </w:t>
      </w:r>
    </w:p>
    <w:p w:rsidR="00864886" w:rsidRPr="00F75AFA" w:rsidRDefault="00864886">
      <w:pPr>
        <w:pStyle w:val="0DraftNormal"/>
        <w:rPr>
          <w:rFonts w:ascii="Montserrat" w:hAnsi="Montserrat"/>
          <w:sz w:val="24"/>
        </w:rPr>
      </w:pPr>
      <w:r w:rsidRPr="00F75AFA">
        <w:rPr>
          <w:rFonts w:ascii="Montserrat" w:hAnsi="Montserrat"/>
          <w:sz w:val="24"/>
        </w:rPr>
        <w:t xml:space="preserve">It took a night and a day.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After Artemis and her friends had recovered, they noticed some changes. </w:t>
      </w:r>
    </w:p>
    <w:p w:rsidR="00864886" w:rsidRPr="00F75AFA" w:rsidRDefault="00864886">
      <w:pPr>
        <w:pStyle w:val="0DraftNormal"/>
        <w:rPr>
          <w:rFonts w:ascii="Montserrat" w:hAnsi="Montserrat"/>
          <w:sz w:val="24"/>
        </w:rPr>
      </w:pPr>
      <w:r w:rsidRPr="00F75AFA">
        <w:rPr>
          <w:rFonts w:ascii="Montserrat" w:hAnsi="Montserrat"/>
          <w:sz w:val="24"/>
        </w:rPr>
        <w:t xml:space="preserve">Artemis had become a part of all of them, and it showed. They still resembled themselves, enough so that the changes might not be obvious until they appeared next to her. </w:t>
      </w:r>
    </w:p>
    <w:p w:rsidR="00864886" w:rsidRPr="00F75AFA" w:rsidRDefault="00864886">
      <w:pPr>
        <w:pStyle w:val="0DraftNormal"/>
        <w:rPr>
          <w:rFonts w:ascii="Montserrat" w:hAnsi="Montserrat"/>
          <w:sz w:val="24"/>
        </w:rPr>
      </w:pPr>
      <w:r w:rsidRPr="00F75AFA">
        <w:rPr>
          <w:rFonts w:ascii="Montserrat" w:hAnsi="Montserrat"/>
          <w:sz w:val="24"/>
        </w:rPr>
        <w:t xml:space="preserve">They had been remade, reborn. It was as if each of them had become a child conceived with Artemis, with her one parent, and who they had been before the other. The most disconcerting change, every single one of them had her coloring, skin, hair and eye. The mark of a phoenix. </w:t>
      </w:r>
    </w:p>
    <w:p w:rsidR="00864886" w:rsidRPr="00F75AFA" w:rsidRDefault="00864886">
      <w:pPr>
        <w:pStyle w:val="0DraftNormal"/>
        <w:rPr>
          <w:rFonts w:ascii="Montserrat" w:hAnsi="Montserrat"/>
          <w:sz w:val="24"/>
        </w:rPr>
      </w:pPr>
      <w:r w:rsidRPr="00F75AFA">
        <w:rPr>
          <w:rFonts w:ascii="Montserrat" w:hAnsi="Montserrat"/>
          <w:sz w:val="24"/>
        </w:rPr>
        <w:t xml:space="preserve">To their surprise, however, the ground was not littered with bodies. Her parents explained that they had effectively consumed themselves. If they made the effort, something akin to changing sex, they could assume the guise they had before. </w:t>
      </w:r>
    </w:p>
    <w:p w:rsidR="00864886" w:rsidRPr="00F75AFA" w:rsidRDefault="00864886">
      <w:pPr>
        <w:pStyle w:val="0DraftNormal"/>
        <w:rPr>
          <w:rFonts w:ascii="Montserrat" w:hAnsi="Montserrat"/>
          <w:sz w:val="24"/>
        </w:rPr>
      </w:pPr>
      <w:r w:rsidRPr="00F75AFA">
        <w:rPr>
          <w:rFonts w:ascii="Montserrat" w:hAnsi="Montserrat"/>
          <w:sz w:val="24"/>
        </w:rPr>
        <w:t xml:space="preserve">Most of them did so, finding it easier than they expected.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AVATAR PROJECT-0000-Duality.doc</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cs="Courier New"/>
          <w:sz w:val="24"/>
        </w:rPr>
      </w:pPr>
    </w:p>
    <w:p w:rsidR="00864886" w:rsidRPr="00F75AFA" w:rsidRDefault="00864886">
      <w:pPr>
        <w:pStyle w:val="0DraftNormal"/>
        <w:rPr>
          <w:rFonts w:ascii="Montserrat" w:hAnsi="Montserrat" w:cs="Courier New"/>
          <w:sz w:val="24"/>
        </w:rPr>
      </w:pPr>
      <w:r w:rsidRPr="00F75AFA">
        <w:rPr>
          <w:rFonts w:ascii="Montserrat" w:hAnsi="Montserrat" w:cs="Courier New"/>
          <w:sz w:val="24"/>
        </w:rPr>
        <w:t>Identities, Obscuring the Nature of Phoenix’s Power</w:t>
      </w:r>
    </w:p>
    <w:p w:rsidR="00864886" w:rsidRPr="00F75AFA" w:rsidRDefault="00864886">
      <w:pPr>
        <w:pStyle w:val="0DraftNormal"/>
        <w:rPr>
          <w:rFonts w:ascii="Montserrat" w:hAnsi="Montserrat" w:cs="Courier New"/>
          <w:sz w:val="24"/>
        </w:rPr>
      </w:pP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864886" w:rsidRPr="00F75AFA" w:rsidRDefault="00864886">
      <w:pPr>
        <w:pStyle w:val="0DraftNormal"/>
        <w:rPr>
          <w:rFonts w:ascii="Montserrat" w:hAnsi="Montserrat" w:cs="Courier New"/>
          <w:sz w:val="24"/>
        </w:rPr>
      </w:pPr>
    </w:p>
    <w:p w:rsidR="00864886" w:rsidRPr="00F75AFA" w:rsidRDefault="00864886">
      <w:pPr>
        <w:pStyle w:val="0DraftNormal"/>
        <w:rPr>
          <w:rFonts w:ascii="Montserrat" w:hAnsi="Montserrat" w:cs="Courier New"/>
          <w:sz w:val="24"/>
        </w:rPr>
      </w:pPr>
      <w:r w:rsidRPr="00F75AFA">
        <w:rPr>
          <w:rFonts w:ascii="Montserrat" w:hAnsi="Montserrat" w:cs="Courier New"/>
          <w:sz w:val="24"/>
        </w:rPr>
        <w:t>Trinity Through Unity &amp; Duality</w:t>
      </w:r>
    </w:p>
    <w:p w:rsidR="00864886" w:rsidRPr="00F75AFA" w:rsidRDefault="00864886">
      <w:pPr>
        <w:pStyle w:val="0DraftNormal"/>
        <w:rPr>
          <w:rFonts w:ascii="Montserrat" w:hAnsi="Montserrat" w:cs="Courier New"/>
          <w:sz w:val="24"/>
        </w:rPr>
      </w:pPr>
    </w:p>
    <w:p w:rsidR="00864886" w:rsidRPr="00F75AFA" w:rsidRDefault="00864886">
      <w:pPr>
        <w:pStyle w:val="0DraftNormal"/>
        <w:rPr>
          <w:rFonts w:ascii="Montserrat" w:hAnsi="Montserrat" w:cs="Courier New"/>
          <w:sz w:val="24"/>
        </w:rPr>
      </w:pPr>
      <w:r w:rsidRPr="00F75AFA">
        <w:rPr>
          <w:rFonts w:ascii="Montserrat" w:hAnsi="Montserrat" w:cs="Courier New"/>
          <w:sz w:val="24"/>
        </w:rPr>
        <w:t>Conceived · 0 : 17 · Born · 0 : 20 · Consequences of the Third Ordeal</w:t>
      </w:r>
    </w:p>
    <w:p w:rsidR="00864886" w:rsidRPr="00F75AFA" w:rsidRDefault="00864886">
      <w:pPr>
        <w:pStyle w:val="0DraftNormal"/>
        <w:rPr>
          <w:rFonts w:ascii="Montserrat" w:hAnsi="Montserrat" w:cs="Courier New"/>
          <w:sz w:val="24"/>
        </w:rPr>
      </w:pPr>
    </w:p>
    <w:p w:rsidR="00864886" w:rsidRPr="00F75AFA" w:rsidRDefault="00864886">
      <w:pPr>
        <w:pStyle w:val="0DraftNormal"/>
        <w:rPr>
          <w:rFonts w:ascii="Montserrat" w:hAnsi="Montserrat" w:cs="Courier New"/>
          <w:sz w:val="24"/>
        </w:rPr>
      </w:pPr>
      <w:r w:rsidRPr="00F75AFA">
        <w:rPr>
          <w:rFonts w:ascii="Montserrat" w:hAnsi="Montserrat" w:cs="Courier New"/>
          <w:sz w:val="24"/>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864886" w:rsidRPr="00F75AFA" w:rsidRDefault="00864886">
      <w:pPr>
        <w:pStyle w:val="0DraftNormal"/>
        <w:rPr>
          <w:rFonts w:ascii="Montserrat" w:hAnsi="Montserrat" w:cs="Courier New"/>
          <w:sz w:val="24"/>
        </w:rPr>
      </w:pPr>
    </w:p>
    <w:p w:rsidR="00864886" w:rsidRPr="00F75AFA" w:rsidRDefault="00864886">
      <w:pPr>
        <w:pStyle w:val="0DraftNormal"/>
        <w:rPr>
          <w:rFonts w:ascii="Montserrat" w:hAnsi="Montserrat" w:cs="Courier New"/>
          <w:sz w:val="24"/>
        </w:rPr>
      </w:pPr>
      <w:r w:rsidRPr="00F75AFA">
        <w:rPr>
          <w:rFonts w:ascii="Montserrat" w:hAnsi="Montserrat" w:cs="Courier New"/>
          <w:sz w:val="24"/>
        </w:rPr>
        <w:t>Transitions · 7 : 27 · First Ordeal, Catastropic Conversion</w:t>
      </w:r>
    </w:p>
    <w:p w:rsidR="00864886" w:rsidRPr="00F75AFA" w:rsidRDefault="00864886">
      <w:pPr>
        <w:pStyle w:val="0DraftNormal"/>
        <w:rPr>
          <w:rFonts w:ascii="Montserrat" w:hAnsi="Montserrat" w:cs="Courier New"/>
          <w:sz w:val="24"/>
        </w:rPr>
      </w:pP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864886" w:rsidRPr="00F75AFA" w:rsidRDefault="00864886">
      <w:pPr>
        <w:pStyle w:val="0DraftNormal"/>
        <w:rPr>
          <w:rFonts w:ascii="Montserrat" w:hAnsi="Montserrat" w:cs="Courier New"/>
          <w:sz w:val="24"/>
        </w:rPr>
      </w:pPr>
    </w:p>
    <w:p w:rsidR="00864886" w:rsidRPr="00F75AFA" w:rsidRDefault="00864886">
      <w:pPr>
        <w:pStyle w:val="0DraftNormal"/>
        <w:rPr>
          <w:rFonts w:ascii="Montserrat" w:hAnsi="Montserrat" w:cs="Courier New"/>
          <w:sz w:val="24"/>
        </w:rPr>
      </w:pPr>
      <w:r w:rsidRPr="00F75AFA">
        <w:rPr>
          <w:rFonts w:ascii="Montserrat" w:hAnsi="Montserrat" w:cs="Courier New"/>
          <w:sz w:val="24"/>
        </w:rPr>
        <w:t>Translations · 9 · Second Ordeal, Catalytic Conversion</w:t>
      </w:r>
    </w:p>
    <w:p w:rsidR="00864886" w:rsidRPr="00F75AFA" w:rsidRDefault="00864886">
      <w:pPr>
        <w:pStyle w:val="0DraftNormal"/>
        <w:rPr>
          <w:rFonts w:ascii="Montserrat" w:hAnsi="Montserrat" w:cs="Courier New"/>
          <w:sz w:val="24"/>
        </w:rPr>
      </w:pPr>
    </w:p>
    <w:p w:rsidR="00864886" w:rsidRPr="00F75AFA" w:rsidRDefault="00864886">
      <w:pPr>
        <w:pStyle w:val="0DraftNormal"/>
        <w:rPr>
          <w:rFonts w:ascii="Montserrat" w:hAnsi="Montserrat" w:cs="Courier New"/>
          <w:sz w:val="24"/>
        </w:rPr>
      </w:pPr>
      <w:r w:rsidRPr="00F75AFA">
        <w:rPr>
          <w:rFonts w:ascii="Montserrat" w:hAnsi="Montserrat" w:cs="Courier New"/>
          <w:sz w:val="24"/>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But that was not all, Jean and Erin both needed to be brought fully up to speed</w:t>
      </w:r>
    </w:p>
    <w:p w:rsidR="00864886" w:rsidRPr="00F75AFA" w:rsidRDefault="00864886">
      <w:pPr>
        <w:pStyle w:val="0DraftNormal"/>
        <w:rPr>
          <w:rFonts w:ascii="Montserrat" w:hAnsi="Montserrat" w:cs="Courier New"/>
          <w:sz w:val="24"/>
        </w:rPr>
      </w:pPr>
    </w:p>
    <w:p w:rsidR="00864886" w:rsidRPr="00F75AFA" w:rsidRDefault="00864886">
      <w:pPr>
        <w:pStyle w:val="0DraftNormal"/>
        <w:rPr>
          <w:rFonts w:ascii="Montserrat" w:hAnsi="Montserrat" w:cs="Courier New"/>
          <w:sz w:val="24"/>
        </w:rPr>
      </w:pPr>
      <w:r w:rsidRPr="00F75AFA">
        <w:rPr>
          <w:rFonts w:ascii="Montserrat" w:hAnsi="Montserrat" w:cs="Courier New"/>
          <w:sz w:val="24"/>
        </w:rPr>
        <w:t>Phoenix told them about the accident on that camping trip, and the way it had changed nine people’s lives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During lunch she had everyone get together for introductions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Erin and Jean noted that there were about twice as many psioinics present than what Phoenix had told them had led them to expect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Phoenix simply reintroduced them to students they had known without ever really knowing before, and told them that they would tell their story later—they would be going into the city that afternoon for the evening to learn a few more things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pulled the group she had told them about to the center of the gathering, introducing Jean and Erin to the “In-Psi’d” as they had been dubbed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By the time she started high school, the friends she had made that summer at camp had schemed to move to the same town</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 entire group was also congregating for mutual protection</w:t>
      </w:r>
    </w:p>
    <w:p w:rsidR="00864886" w:rsidRPr="00F75AFA" w:rsidRDefault="00864886">
      <w:pPr>
        <w:pStyle w:val="0DraftNormal"/>
        <w:rPr>
          <w:rFonts w:ascii="Montserrat" w:hAnsi="Montserrat" w:cs="Courier New"/>
          <w:sz w:val="24"/>
        </w:rPr>
      </w:pPr>
      <w:r w:rsidRPr="00F75AFA">
        <w:rPr>
          <w:rFonts w:ascii="Montserrat" w:hAnsi="Montserrat" w:cs="Courier New"/>
          <w:sz w:val="24"/>
        </w:rPr>
        <w:t>Phoenix’s abduction had made her aware that there were those who preyed on young psionics, and she had confided that to her parents, who had made sure to pass the warning on to the families of the awakened kids, and the three older camp counsellors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For a couple of years, the psionic students had kept their secrets, practicing in private, watching each other’s backs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Jon had screw that up, but he had never been brought into the group and had kept his secrets well enough that no one knew that he should have been</w:t>
      </w:r>
    </w:p>
    <w:p w:rsidR="00864886" w:rsidRPr="00F75AFA" w:rsidRDefault="00864886">
      <w:pPr>
        <w:pStyle w:val="0DraftNormal"/>
        <w:rPr>
          <w:rFonts w:ascii="Montserrat" w:hAnsi="Montserrat" w:cs="Courier New"/>
          <w:sz w:val="24"/>
        </w:rPr>
      </w:pPr>
      <w:r w:rsidRPr="00F75AFA">
        <w:rPr>
          <w:rFonts w:ascii="Montserrat" w:hAnsi="Montserrat" w:cs="Courier New"/>
          <w:sz w:val="24"/>
        </w:rPr>
        <w:t>When he decided to try out sex as a girl, he had set out on his own and approached a trusted friend as a stranger, counting on the fact that no male turned down an offer of sex</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864886" w:rsidRPr="00F75AFA" w:rsidRDefault="00864886">
      <w:pPr>
        <w:pStyle w:val="0DraftNormal"/>
        <w:rPr>
          <w:rFonts w:ascii="Montserrat" w:hAnsi="Montserrat" w:cs="Courier New"/>
          <w:sz w:val="24"/>
        </w:rPr>
      </w:pPr>
      <w:r w:rsidRPr="00F75AFA">
        <w:rPr>
          <w:rFonts w:ascii="Montserrat" w:hAnsi="Montserrat" w:cs="Courier New"/>
          <w:sz w:val="24"/>
        </w:rPr>
        <w:t>Erin absorbed this, with a few tears of gratitude, and then asked if she was now psionic too</w:t>
      </w:r>
    </w:p>
    <w:p w:rsidR="00864886" w:rsidRPr="00F75AFA" w:rsidRDefault="00864886">
      <w:pPr>
        <w:pStyle w:val="0DraftNormal"/>
        <w:rPr>
          <w:rFonts w:ascii="Montserrat" w:hAnsi="Montserrat" w:cs="Courier New"/>
          <w:sz w:val="24"/>
        </w:rPr>
      </w:pPr>
      <w:r w:rsidRPr="00F75AFA">
        <w:rPr>
          <w:rFonts w:ascii="Montserrat" w:hAnsi="Montserrat" w:cs="Courier New"/>
          <w:sz w:val="24"/>
        </w:rPr>
        <w:t>Phoenix explained that everyone was, but most people never realized it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What it really meant was that she now knew what was possible, and could pursue it on her own or with help</w:t>
      </w:r>
    </w:p>
    <w:p w:rsidR="00864886" w:rsidRPr="00F75AFA" w:rsidRDefault="00864886">
      <w:pPr>
        <w:pStyle w:val="0DraftNormal"/>
        <w:rPr>
          <w:rFonts w:ascii="Montserrat" w:hAnsi="Montserrat" w:cs="Courier New"/>
          <w:sz w:val="24"/>
        </w:rPr>
      </w:pPr>
      <w:r w:rsidRPr="00F75AFA">
        <w:rPr>
          <w:rFonts w:ascii="Montserrat" w:hAnsi="Montserrat" w:cs="Courier New"/>
          <w:sz w:val="24"/>
        </w:rPr>
        <w:t>One of the others, the leader of the gang that called themselves the Wild-Psi’d, made a disturbing announcement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Erin quickly realized that these people had all endangered themselves because she had a family which would not accept who she really was unless she were forced on them, and they had chosen to forcer her on them for her own good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had to ask, was there actually a conspiracy to supress the existence of psi?</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13</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10/13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There was a conspiracy, Phoenix admitted, but not a universal one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For the most part, individual psionics kept their heads low for the simple reason that most of them were intelligent enough to be paranoid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 psionic quickly learned the consequences of actions and history was filled with people executed simply on suspicion of having supernatural powers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Nobody wanted to be fuel for a fire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That was not to say that there were not organization who knew about psi who strove to enslave or eradicate it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After school, Phoenix, Jean, Erin and the Wild-Psi’d kids drove into San Francisco</w:t>
      </w:r>
    </w:p>
    <w:p w:rsidR="00864886" w:rsidRPr="00F75AFA" w:rsidRDefault="00864886">
      <w:pPr>
        <w:pStyle w:val="0DraftNormal"/>
        <w:rPr>
          <w:rFonts w:ascii="Montserrat" w:hAnsi="Montserrat" w:cs="Courier New"/>
          <w:sz w:val="24"/>
        </w:rPr>
      </w:pPr>
      <w:r w:rsidRPr="00F75AFA">
        <w:rPr>
          <w:rFonts w:ascii="Montserrat" w:hAnsi="Montserrat" w:cs="Courier New"/>
          <w:sz w:val="24"/>
        </w:rPr>
        <w:t>On the way there, Phoenix explained a bit more, returning to the conspiracy question</w:t>
      </w:r>
    </w:p>
    <w:p w:rsidR="00864886" w:rsidRPr="00F75AFA" w:rsidRDefault="00864886">
      <w:pPr>
        <w:pStyle w:val="0DraftNormal"/>
        <w:rPr>
          <w:rFonts w:ascii="Montserrat" w:hAnsi="Montserrat" w:cs="Courier New"/>
          <w:sz w:val="24"/>
        </w:rPr>
      </w:pPr>
      <w:r w:rsidRPr="00F75AFA">
        <w:rPr>
          <w:rFonts w:ascii="Montserrat" w:hAnsi="Montserrat" w:cs="Courier New"/>
          <w:sz w:val="24"/>
        </w:rPr>
        <w:t>Before the start of high school, Phoenix and a couple of her friends stumbled upon another group of psionic youths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They were all kids who had been abducted, or who had run away from homes where their odd abilities created problems that could not be resolved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They had escaped from some sort of cell structured organization—what they believed to be the ground level of a criminal or terrorist psionic organization—and formed a gang of their own, also for mutual protection</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This gang, called the Wild-Psi’d, took an interest in the group of psionic high school kids, and gradually included Phoenix, her friends, and their families, into the strange alliance which the Wild-Psi’d built in order to survive in the city</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Several of them, who were still interested in going to school, were taken in by parents of Phoenix and her friends—carefully arranged group homes or foster arrangements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They arrived at a place called The Den, a bar and grill which was also a popular hang out, and safe haven for Wild-Psi’ders—and of course In-Psi’ders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Phoenix introduced her friends to the gang and everyone settled down to discuss the consequences of Jean’s prank</w:t>
      </w:r>
    </w:p>
    <w:p w:rsidR="00864886" w:rsidRPr="00F75AFA" w:rsidRDefault="00864886">
      <w:pPr>
        <w:pStyle w:val="0DraftNormal"/>
        <w:rPr>
          <w:rFonts w:ascii="Montserrat" w:hAnsi="Montserrat" w:cs="Courier New"/>
          <w:sz w:val="24"/>
        </w:rPr>
      </w:pPr>
      <w:r w:rsidRPr="00F75AFA">
        <w:rPr>
          <w:rFonts w:ascii="Montserrat" w:hAnsi="Montserrat" w:cs="Courier New"/>
          <w:sz w:val="24"/>
        </w:rPr>
        <w:t>One of the gang noticed that Phoenix was not doing too well, and she confessed that she had switched back and forth so many times in the past two days that her balance was completely off</w:t>
      </w:r>
    </w:p>
    <w:p w:rsidR="00864886" w:rsidRPr="00F75AFA" w:rsidRDefault="00864886">
      <w:pPr>
        <w:pStyle w:val="0DraftNormal"/>
        <w:rPr>
          <w:rFonts w:ascii="Montserrat" w:hAnsi="Montserrat" w:cs="Courier New"/>
          <w:sz w:val="24"/>
        </w:rPr>
      </w:pPr>
      <w:r w:rsidRPr="00F75AFA">
        <w:rPr>
          <w:rFonts w:ascii="Montserrat" w:hAnsi="Montserrat" w:cs="Courier New"/>
          <w:sz w:val="24"/>
        </w:rPr>
        <w:t>Everyone turned when a man who did not belong entered The Den</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 was a psionic, and known to most of the gang</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 specifically reminded Phoenix that, though she was immune to death threats, she did have a life and it could be destroyed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smiled sweetly and reminded him that pissing her off would be a fatal mistake, and that would certainly piss her off</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Jean and Erin were stunned, staring as the messenger left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Phoenix assured them that it was nothing, psionics often threatened each other, but none dared to start anything that could come out in the open</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As long as someone was watching your back, and you stayed alert, there was little they could do to you</w:t>
      </w:r>
    </w:p>
    <w:p w:rsidR="00864886" w:rsidRPr="00F75AFA" w:rsidRDefault="00864886">
      <w:pPr>
        <w:pStyle w:val="0DraftNormal"/>
        <w:rPr>
          <w:rFonts w:ascii="Montserrat" w:hAnsi="Montserrat" w:cs="Courier New"/>
          <w:sz w:val="24"/>
        </w:rPr>
      </w:pPr>
      <w:r w:rsidRPr="00F75AFA">
        <w:rPr>
          <w:rFonts w:ascii="Montserrat" w:hAnsi="Montserrat" w:cs="Courier New"/>
          <w:sz w:val="24"/>
        </w:rPr>
        <w:t>Of course that did not mean that they did not try occasionally</w:t>
      </w:r>
    </w:p>
    <w:p w:rsidR="00864886" w:rsidRPr="00F75AFA" w:rsidRDefault="00864886">
      <w:pPr>
        <w:pStyle w:val="0DraftNormal"/>
        <w:rPr>
          <w:rFonts w:ascii="Montserrat" w:hAnsi="Montserrat" w:cs="Courier New"/>
          <w:sz w:val="24"/>
        </w:rPr>
      </w:pPr>
      <w:r w:rsidRPr="00F75AFA">
        <w:rPr>
          <w:rFonts w:ascii="Montserrat" w:hAnsi="Montserrat" w:cs="Courier New"/>
          <w:sz w:val="24"/>
        </w:rPr>
        <w:t>Phoenix returned to the business at hand, arranging protection for the gypsy, since she still had work to do and things were already getting hairy</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laughed as she explained that their visitor had been telling them, in his own way, that his people were covering for the gypsy, to a point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 first item on her new agenda was organizing a rave, where the gypsy could strut her stuff in a controlled public setting</w:t>
      </w:r>
    </w:p>
    <w:p w:rsidR="00864886" w:rsidRPr="00F75AFA" w:rsidRDefault="00864886">
      <w:pPr>
        <w:pStyle w:val="0DraftNormal"/>
        <w:rPr>
          <w:rFonts w:ascii="Montserrat" w:hAnsi="Montserrat" w:cs="Courier New"/>
          <w:sz w:val="24"/>
        </w:rPr>
      </w:pPr>
      <w:r w:rsidRPr="00F75AFA">
        <w:rPr>
          <w:rFonts w:ascii="Montserrat" w:hAnsi="Montserrat" w:cs="Courier New"/>
          <w:sz w:val="24"/>
        </w:rPr>
        <w:t>Jean quickly warmed up to the idea, anticipating a night of mischief</w:t>
      </w:r>
    </w:p>
    <w:p w:rsidR="00864886" w:rsidRPr="00F75AFA" w:rsidRDefault="00864886">
      <w:pPr>
        <w:pStyle w:val="0DraftNormal"/>
        <w:rPr>
          <w:rFonts w:ascii="Montserrat" w:hAnsi="Montserrat" w:cs="Courier New"/>
          <w:sz w:val="24"/>
        </w:rPr>
      </w:pPr>
      <w:r w:rsidRPr="00F75AFA">
        <w:rPr>
          <w:rFonts w:ascii="Montserrat" w:hAnsi="Montserrat" w:cs="Courier New"/>
          <w:sz w:val="24"/>
        </w:rPr>
        <w:t>Everyone was given a job to do, for the most part screening potential victims, and ensuring that the gypsy’s influence would be felt in several other schools, maybe even some colleges and universities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Since the first known switch happened at a party, a party was the best place to take things up a notch</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Someone was nominated to actually throw the party and several others volunteered to set it up properly</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Thursday the invites would go out and Friday, after the game, they would put on their show</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14</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10/13, 14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Phoenix was not surprised when Hunter was waiting for her when she got home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 had heard about the confrontation in The Den, but quickly got to his real reason for coming</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rarely went a day without having sex, a strange consequence of awakening to her powers so young, and she had gone three days without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 week had been so busy she had ignored the fever and chills, fought off the stupor and feigned her normal health and alertness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It took a couple of hours to straighten her out, but he made one challenge before sending her to the shower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Did she have any wish to experiment with the male side?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Phoenix was stunned, asking bluntly if he was offering to be a girl</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 admitted he had never tried it, never really thought about it, but she had brought it up the last time they bedded, and given it serious thought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 did not think he would mind being a girl, but he would have to try it to be sure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 tried to explain, he was pretty straight, but the idea of having sex with a man as a girl did not bother him</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 pointed out that Phoenix was very comfortable with herself as a guy or a girl, but he suspected she had never fully accepted the male side of her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 suspected that embracing it completely might bring Phoenix into better balance with her powers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had to admit that her problem was that she was afraid she would accept it, and end up conflicted over which sex she really was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 assured her that the mind could resolve such conflicts once it had a chance to really confront them</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finally agreed, helping him make the change, and with his guidance, fully and carefully explored her male potential</w:t>
      </w:r>
    </w:p>
    <w:p w:rsidR="00864886" w:rsidRPr="00F75AFA" w:rsidRDefault="00864886">
      <w:pPr>
        <w:pStyle w:val="0DraftNormal"/>
        <w:rPr>
          <w:rFonts w:ascii="Montserrat" w:hAnsi="Montserrat" w:cs="Courier New"/>
          <w:sz w:val="24"/>
        </w:rPr>
      </w:pPr>
      <w:r w:rsidRPr="00F75AFA">
        <w:rPr>
          <w:rFonts w:ascii="Montserrat" w:hAnsi="Montserrat" w:cs="Courier New"/>
          <w:sz w:val="24"/>
        </w:rPr>
        <w:t>In a way, her worst fear was confirmed, and she spent the night, and most of the next day switching back and forth almost as reflexively as she breathed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was terrified when she discovered around noon that her body had locked itself somewhere in between, perfectly androgynous and upon intense examination totally sexless—as if her body had never heard of reproductive organs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swallowed her fear, and made it through the rest of school</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did not have time to think about it after school either, since she had things to do to prepare for the rave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Phoenix was given the task of making the gypsy unrecognizably recognizable, a plausible endeavor, since Jean never wore make up</w:t>
      </w:r>
    </w:p>
    <w:p w:rsidR="00864886" w:rsidRPr="00F75AFA" w:rsidRDefault="00864886">
      <w:pPr>
        <w:pStyle w:val="0DraftNormal"/>
        <w:rPr>
          <w:rFonts w:ascii="Montserrat" w:hAnsi="Montserrat" w:cs="Courier New"/>
          <w:sz w:val="24"/>
        </w:rPr>
      </w:pPr>
      <w:r w:rsidRPr="00F75AFA">
        <w:rPr>
          <w:rFonts w:ascii="Montserrat" w:hAnsi="Montserrat" w:cs="Courier New"/>
          <w:sz w:val="24"/>
        </w:rPr>
        <w:t>Jean cleaned up very nice, with a very chic wardrobe and disguising make over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Some of the others invested some hours in doing some research, and came in late in the evening to make a report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There was a wicked gleam in their eyes, and excitement in their breath as they revealed what they had learned on the street, in the rumor mill, and from the internet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Even Phoenix had to point a finger at the gypsy, when she had a strange experience of her own</w:t>
      </w:r>
    </w:p>
    <w:p w:rsidR="00864886" w:rsidRPr="00F75AFA" w:rsidRDefault="00864886">
      <w:pPr>
        <w:pStyle w:val="0DraftNormal"/>
        <w:rPr>
          <w:rFonts w:ascii="Montserrat" w:hAnsi="Montserrat" w:cs="Courier New"/>
          <w:sz w:val="24"/>
        </w:rPr>
      </w:pPr>
      <w:r w:rsidRPr="00F75AFA">
        <w:rPr>
          <w:rFonts w:ascii="Montserrat" w:hAnsi="Montserrat" w:cs="Courier New"/>
          <w:sz w:val="24"/>
        </w:rPr>
        <w:t>Phoenix had finally gotten around to telling them what had happened to her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was examined, and the matter debated frightfully for a bit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Finally she called her parents in to see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They studied the problem, looking beyond the physical aspect, and informed her that she had locked herself up trying to go in two directions at once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They told her to stop fighting herself and let her mind do what it was trying to do</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They stressed that she had to stop thinking about it, her decision had already been made, and her ongoing concern was overriding what she was trying to express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15</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10/15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had given herself a migrane, fretting over it, and the symptoms of heat had come back on strong</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excused herself and went to bed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was really afraid, but fascinated too</w:t>
      </w:r>
    </w:p>
    <w:p w:rsidR="00864886" w:rsidRPr="00F75AFA" w:rsidRDefault="00864886">
      <w:pPr>
        <w:pStyle w:val="0DraftNormal"/>
        <w:rPr>
          <w:rFonts w:ascii="Montserrat" w:hAnsi="Montserrat" w:cs="Courier New"/>
          <w:sz w:val="24"/>
        </w:rPr>
      </w:pPr>
      <w:r w:rsidRPr="00F75AFA">
        <w:rPr>
          <w:rFonts w:ascii="Montserrat" w:hAnsi="Montserrat" w:cs="Courier New"/>
          <w:sz w:val="24"/>
        </w:rPr>
        <w:t>In the shower, she discovered that her body was twice as sensative as it had ever been</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could not believe that there was something innately erotic about being completely sexless, flat chested, and a soft, smooth curve of skin instead of genetalia—although the rest of her physical proportions were essentially the same as her normal form</w:t>
      </w:r>
    </w:p>
    <w:p w:rsidR="00864886" w:rsidRPr="00F75AFA" w:rsidRDefault="00864886">
      <w:pPr>
        <w:pStyle w:val="0DraftNormal"/>
        <w:rPr>
          <w:rFonts w:ascii="Montserrat" w:hAnsi="Montserrat" w:cs="Courier New"/>
          <w:sz w:val="24"/>
        </w:rPr>
      </w:pPr>
      <w:r w:rsidRPr="00F75AFA">
        <w:rPr>
          <w:rFonts w:ascii="Montserrat" w:hAnsi="Montserrat" w:cs="Courier New"/>
          <w:sz w:val="24"/>
        </w:rPr>
        <w:t>In the mirror, it was like seeing herself in a body stocking, yet she was perfectly naked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actually liked it, it was a nice middle ground—she dubbed it her mannequin form and went to bed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Her parents had told her to stop thinking about it, but she could not help it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For as long as she could remember, she had been switching sexes, and over time, she had developed as strong a perspective in the male role as in the female role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Her early exposure to sex, and her own duality, had provoked a secret desire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For one thing, she had often wished she could be both all the time, because switching back and forth did strange things to her hormonal balance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 other thing was the first thing she did when she woke up one night in bed with herself, or rather with the male version of herself</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did not go to school the next day</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Her mother came in to wake her up, saw her in bed with herself, and seeing what she was doing decided to let her get it out of her system</w:t>
      </w:r>
    </w:p>
    <w:p w:rsidR="00864886" w:rsidRPr="00F75AFA" w:rsidRDefault="00864886">
      <w:pPr>
        <w:pStyle w:val="0DraftNormal"/>
        <w:rPr>
          <w:rFonts w:ascii="Montserrat" w:hAnsi="Montserrat" w:cs="Courier New"/>
          <w:sz w:val="24"/>
        </w:rPr>
      </w:pPr>
      <w:r w:rsidRPr="00F75AFA">
        <w:rPr>
          <w:rFonts w:ascii="Montserrat" w:hAnsi="Montserrat" w:cs="Courier New"/>
          <w:sz w:val="24"/>
        </w:rPr>
        <w:t>It was strange, being in two places at once, being two sexes at once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Most of the day had gone by, and still the experience was intense and immediate and overwhelming, but she had adapted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had sorted herself into two domains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For the first time in her life, she knew she was whole, in perfect balance and she wondered how she ever survived expressing only half of herself</w:t>
      </w:r>
    </w:p>
    <w:p w:rsidR="00864886" w:rsidRPr="00F75AFA" w:rsidRDefault="00864886">
      <w:pPr>
        <w:pStyle w:val="0DraftNormal"/>
        <w:rPr>
          <w:rFonts w:ascii="Montserrat" w:hAnsi="Montserrat" w:cs="Courier New"/>
          <w:sz w:val="24"/>
        </w:rPr>
      </w:pPr>
      <w:r w:rsidRPr="00F75AFA">
        <w:rPr>
          <w:rFonts w:ascii="Montserrat" w:hAnsi="Montserrat" w:cs="Courier New"/>
          <w:sz w:val="24"/>
        </w:rPr>
        <w:t>In the history of the human race, had anyone ever known what she now knew</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realized at once that she had seen it all her life and never even realized what she was seeing</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confronted her parents, and her suspicions abouther sister and brother were confirmed, or at least her parents could not deny her assessment of the matter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 steps they had taken to give her brother an official identity supported her notion, and they were not about to correct her when it would only force Phoenix to confront a paradox</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Technically, her idea was right, but only because her split was the origin of her sister and brother’s split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Adding eleven and some ten thousand years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It was too late to go to school, when she pulled herself back together, but she had plenty of time to get ready for the party</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was her own date, perfect since she was now her own mate, and drove herself to the party</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With her brother there, it was easy to keep her new condition a secret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had gone to the trouble of reproducing her brother’s wardrobe for the night and enjoyed herself scandalously dodging him in male personna</w:t>
      </w:r>
    </w:p>
    <w:p w:rsidR="00864886" w:rsidRPr="00F75AFA" w:rsidRDefault="00864886">
      <w:pPr>
        <w:pStyle w:val="0DraftNormal"/>
        <w:rPr>
          <w:rFonts w:ascii="Montserrat" w:hAnsi="Montserrat" w:cs="Courier New"/>
          <w:sz w:val="24"/>
        </w:rPr>
      </w:pPr>
      <w:r w:rsidRPr="00F75AFA">
        <w:rPr>
          <w:rFonts w:ascii="Montserrat" w:hAnsi="Montserrat" w:cs="Courier New"/>
          <w:sz w:val="24"/>
        </w:rPr>
        <w:t>It ws the type of party, and the type of mood where she could not resist shocking everyone in attendance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When her brother was out of the room, she (and he) stripped down and went at it right there in the middle of the dance floor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Alex was stunned to hear that he was nailing his sister in the other room and guessed the worst</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Andrea received a similar report and the two of them broke through the crowd to see each other at the same time they saw Phoenix</w:t>
      </w:r>
    </w:p>
    <w:p w:rsidR="00864886" w:rsidRPr="00F75AFA" w:rsidRDefault="00864886">
      <w:pPr>
        <w:pStyle w:val="0DraftNormal"/>
        <w:rPr>
          <w:rFonts w:ascii="Montserrat" w:hAnsi="Montserrat" w:cs="Courier New"/>
          <w:sz w:val="24"/>
        </w:rPr>
      </w:pPr>
      <w:r w:rsidRPr="00F75AFA">
        <w:rPr>
          <w:rFonts w:ascii="Montserrat" w:hAnsi="Montserrat" w:cs="Courier New"/>
          <w:sz w:val="24"/>
        </w:rPr>
        <w:t>With all four of them in view, and all of her friends in range, Phoenix helped herself up off of the floor and took a bow</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was presenting her friends with this new development, speaking of the gypsy in jest, when Jean appeared out of costume and dropped the bomb on them all</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She had gone out the previous evening to play gypsy, since she was already done up for the part when Phoenix went to bed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Jean had responded to the interest so many people had in the curse of the gypsy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 went into San Francisco and talked the gang into letting the gypsy advertise the party, to see how quickly anyone would notice and try to approach her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 response was tremendous, and almost instantaneous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 had the gang screen the applicants, as it were, and thus found out that the authorities had set out to arrest the gypsy</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Since his first experiment, it was the only time he had turned people against their will</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He did it to buy time to get away</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 next part truly stunned them, while those men had been talking about arrest, their thoughts had been about death</w:t>
      </w:r>
    </w:p>
    <w:p w:rsidR="00864886" w:rsidRPr="00F75AFA" w:rsidRDefault="00864886">
      <w:pPr>
        <w:pStyle w:val="0DraftNormal"/>
        <w:rPr>
          <w:rFonts w:ascii="Montserrat" w:hAnsi="Montserrat" w:cs="Courier New"/>
          <w:sz w:val="24"/>
        </w:rPr>
      </w:pPr>
      <w:r w:rsidRPr="00F75AFA">
        <w:rPr>
          <w:rFonts w:ascii="Montserrat" w:hAnsi="Montserrat" w:cs="Courier New"/>
          <w:sz w:val="24"/>
        </w:rPr>
        <w:t>Jon was truly scared, afraid that they would also hunt down those who had been “touched” by the gypsy, which of course included him and all his friends—as well as a significant number of strangers</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16</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They thanked him for the warning, but there was no way they could cancel the party, or their plans, at this late in the game Phoenix—and Phoenix—took Jean back out and got him into costume</w:t>
      </w:r>
    </w:p>
    <w:p w:rsidR="00864886" w:rsidRPr="00F75AFA" w:rsidRDefault="00864886">
      <w:pPr>
        <w:pStyle w:val="0DraftNormal"/>
        <w:rPr>
          <w:rFonts w:ascii="Montserrat" w:hAnsi="Montserrat" w:cs="Courier New"/>
          <w:sz w:val="24"/>
        </w:rPr>
      </w:pPr>
      <w:r w:rsidRPr="00F75AFA">
        <w:rPr>
          <w:rFonts w:ascii="Montserrat" w:hAnsi="Montserrat" w:cs="Courier New"/>
          <w:sz w:val="24"/>
        </w:rPr>
        <w:t>Seperately, they slipped back into the party</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17</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18</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19</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20</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21</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22</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23</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24</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25</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26</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27</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28</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29</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30</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31</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32</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33</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34</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35</w:t>
      </w:r>
      <w:r w:rsidRPr="00F75AFA">
        <w:rPr>
          <w:rFonts w:ascii="Montserrat" w:hAnsi="Montserrat" w:cs="Courier New"/>
          <w:sz w:val="24"/>
        </w:rPr>
        <w:tab/>
      </w:r>
      <w:r w:rsidRPr="00F75AFA">
        <w:rPr>
          <w:rFonts w:ascii="Montserrat" w:hAnsi="Montserrat" w:cs="Courier New"/>
          <w:sz w:val="24"/>
        </w:rPr>
        <w:tab/>
        <w:t>·</w:t>
      </w:r>
      <w:r w:rsidRPr="00F75AFA">
        <w:rPr>
          <w:rFonts w:ascii="Montserrat" w:hAnsi="Montserrat" w:cs="Courier New"/>
          <w:sz w:val="24"/>
        </w:rPr>
        <w:tab/>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Cast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Alexandrea, Phoenix</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Alex, Phoenix’s Twin Brother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Andrea Phoenix’s Twin Sister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Phoenix’s Mother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Phoenix’s Father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Hunter, Phoenix’s Mentor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Hunter’s Brother, Phoenix’s First Lover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Chris, Classmate, Psionic Friend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Chris’s Mother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Chris’s Father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Jon, Classmate, Psionic Friend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Jon’s Mother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Jon’s Father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Jon’s Sensei</w:t>
      </w:r>
    </w:p>
    <w:p w:rsidR="00864886" w:rsidRPr="00F75AFA" w:rsidRDefault="00864886">
      <w:pPr>
        <w:pStyle w:val="0DraftNormal"/>
        <w:rPr>
          <w:rFonts w:ascii="Montserrat" w:hAnsi="Montserrat" w:cs="Courier New"/>
          <w:sz w:val="24"/>
        </w:rPr>
      </w:pPr>
      <w:r w:rsidRPr="00F75AFA">
        <w:rPr>
          <w:rFonts w:ascii="Montserrat" w:hAnsi="Montserrat" w:cs="Courier New"/>
          <w:sz w:val="24"/>
        </w:rPr>
        <w:t>Erin, Classmate, Friend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Erin’s Mother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Erin’s Father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Teacher, Psionic Adult Counsellor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Teacher, Psionic Teen Counsellor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Teacher, Psionic Teen Counsellor</w:t>
      </w:r>
    </w:p>
    <w:p w:rsidR="00864886" w:rsidRPr="00F75AFA" w:rsidRDefault="00864886">
      <w:pPr>
        <w:pStyle w:val="0DraftNormal"/>
        <w:rPr>
          <w:rFonts w:ascii="Montserrat" w:hAnsi="Montserrat" w:cs="Courier New"/>
          <w:sz w:val="24"/>
        </w:rPr>
      </w:pPr>
      <w:r w:rsidRPr="00F75AFA">
        <w:rPr>
          <w:rFonts w:ascii="Montserrat" w:hAnsi="Montserrat" w:cs="Courier New"/>
          <w:sz w:val="24"/>
        </w:rPr>
        <w:t>David, Classmate, Psionic Friend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 xml:space="preserve">Kim, Classmate, Psionic Friend </w:t>
      </w:r>
    </w:p>
    <w:p w:rsidR="00864886" w:rsidRPr="00F75AFA" w:rsidRDefault="00864886">
      <w:pPr>
        <w:pStyle w:val="0DraftNormal"/>
        <w:rPr>
          <w:rFonts w:ascii="Montserrat" w:hAnsi="Montserrat" w:cs="Courier New"/>
          <w:sz w:val="24"/>
        </w:rPr>
      </w:pPr>
      <w:r w:rsidRPr="00F75AFA">
        <w:rPr>
          <w:rFonts w:ascii="Montserrat" w:hAnsi="Montserrat" w:cs="Courier New"/>
          <w:sz w:val="24"/>
        </w:rPr>
        <w:t>Daniel, Classmate, Psionic Friend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Angel, Classmate, Psionic Friend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Mason, Classmate, Psionic Friend</w:t>
      </w:r>
    </w:p>
    <w:p w:rsidR="00864886" w:rsidRPr="00F75AFA" w:rsidRDefault="00864886">
      <w:pPr>
        <w:pStyle w:val="0DraftNormal"/>
        <w:rPr>
          <w:rFonts w:ascii="Montserrat" w:hAnsi="Montserrat" w:cs="Courier New"/>
          <w:sz w:val="24"/>
        </w:rPr>
      </w:pPr>
      <w:r w:rsidRPr="00F75AFA">
        <w:rPr>
          <w:rFonts w:ascii="Montserrat" w:hAnsi="Montserrat" w:cs="Courier New"/>
          <w:sz w:val="24"/>
        </w:rPr>
        <w:t>Elizabeth, Classmate, Psionic Friend</w:t>
      </w:r>
    </w:p>
    <w:p w:rsidR="00864886" w:rsidRPr="00F75AFA" w:rsidRDefault="00864886">
      <w:pPr>
        <w:pStyle w:val="0DraftNormal"/>
        <w:rPr>
          <w:rFonts w:ascii="Montserrat" w:hAnsi="Montserrat" w:cs="Courier New"/>
          <w:sz w:val="24"/>
        </w:rPr>
      </w:pPr>
    </w:p>
    <w:p w:rsidR="00864886" w:rsidRPr="00F75AFA" w:rsidRDefault="00864886">
      <w:pPr>
        <w:pStyle w:val="0DraftNormal"/>
        <w:rPr>
          <w:rFonts w:ascii="Montserrat" w:hAnsi="Montserrat" w:cs="Courier New"/>
          <w:sz w:val="24"/>
        </w:rPr>
      </w:pPr>
      <w:r w:rsidRPr="00F75AFA">
        <w:rPr>
          <w:rFonts w:ascii="Montserrat" w:hAnsi="Montserrat" w:cs="Courier New"/>
          <w:sz w:val="24"/>
        </w:rPr>
        <w:t>Calendar</w:t>
      </w:r>
      <w:r w:rsidRPr="00F75AFA">
        <w:rPr>
          <w:rFonts w:ascii="Montserrat" w:hAnsi="Montserrat" w:cs="Courier New"/>
          <w:sz w:val="24"/>
        </w:rPr>
        <w:tab/>
      </w:r>
      <w:r w:rsidRPr="00F75AFA">
        <w:rPr>
          <w:rFonts w:ascii="Montserrat" w:hAnsi="Montserrat" w:cs="Courier New"/>
          <w:sz w:val="24"/>
        </w:rPr>
        <w:tab/>
        <w:t xml:space="preserve">October 1999    Sunday Monday Tuesday Wednesday Thursday Friday Saturday         1 2    3 4 5 6 7 8 9    10 11 12 13 14 15 16    17 18 19 20 21 22 23    24 25 26 27 28 29 30    31        </w:t>
      </w:r>
    </w:p>
    <w:p w:rsidR="00864886" w:rsidRPr="00F75AFA" w:rsidRDefault="00864886">
      <w:pPr>
        <w:pStyle w:val="0DraftNormal"/>
        <w:rPr>
          <w:rFonts w:ascii="Montserrat" w:hAnsi="Montserrat" w:cs="Courier New"/>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Notes for Volume II, Book I</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Sketches</w:t>
      </w: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 xml:space="preserve">Phoenix and Dragon.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t>People</w:t>
      </w: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Her</w:t>
      </w:r>
      <w:r w:rsidRPr="00F75AFA">
        <w:rPr>
          <w:rFonts w:ascii="Montserrat" w:hAnsi="Montserrat"/>
          <w:sz w:val="24"/>
        </w:rPr>
        <w:tab/>
        <w:t>Alexandrea Virgin Morgan</w:t>
      </w:r>
    </w:p>
    <w:p w:rsidR="00864886" w:rsidRPr="00F75AFA" w:rsidRDefault="00864886">
      <w:pPr>
        <w:pStyle w:val="0DraftNormal"/>
        <w:rPr>
          <w:rFonts w:ascii="Montserrat" w:hAnsi="Montserrat"/>
          <w:sz w:val="24"/>
        </w:rPr>
      </w:pPr>
      <w:r w:rsidRPr="00F75AFA">
        <w:rPr>
          <w:rFonts w:ascii="Montserrat" w:hAnsi="Montserrat"/>
          <w:sz w:val="24"/>
        </w:rPr>
        <w:t>00.09 - 09.00</w:t>
      </w:r>
      <w:r w:rsidRPr="00F75AFA">
        <w:rPr>
          <w:rFonts w:ascii="Montserrat" w:hAnsi="Montserrat"/>
          <w:sz w:val="24"/>
        </w:rPr>
        <w:tab/>
        <w:t>17.03 - 27.00</w:t>
      </w:r>
      <w:r w:rsidRPr="00F75AFA">
        <w:rPr>
          <w:rFonts w:ascii="Montserrat" w:hAnsi="Montserrat"/>
          <w:sz w:val="24"/>
        </w:rPr>
        <w:tab/>
        <w:t>00.09 - 09.00</w:t>
      </w:r>
      <w:r w:rsidRPr="00F75AFA">
        <w:rPr>
          <w:rFonts w:ascii="Montserrat" w:hAnsi="Montserrat"/>
          <w:sz w:val="24"/>
        </w:rPr>
        <w:tab/>
        <w:t>Trinity, Mother and Daughters</w:t>
      </w:r>
    </w:p>
    <w:p w:rsidR="00864886" w:rsidRPr="00F75AFA" w:rsidRDefault="00864886">
      <w:pPr>
        <w:pStyle w:val="0DraftNormal"/>
        <w:rPr>
          <w:rFonts w:ascii="Montserrat" w:hAnsi="Montserrat"/>
          <w:sz w:val="24"/>
        </w:rPr>
      </w:pPr>
      <w:r w:rsidRPr="00F75AFA">
        <w:rPr>
          <w:rFonts w:ascii="Montserrat" w:hAnsi="Montserrat"/>
          <w:sz w:val="24"/>
        </w:rPr>
        <w:t>09.00 - 17.03</w:t>
      </w:r>
      <w:r w:rsidRPr="00F75AFA">
        <w:rPr>
          <w:rFonts w:ascii="Montserrat" w:hAnsi="Montserrat"/>
          <w:sz w:val="24"/>
        </w:rPr>
        <w:tab/>
      </w:r>
      <w:r w:rsidRPr="00F75AFA">
        <w:rPr>
          <w:rFonts w:ascii="Montserrat" w:hAnsi="Montserrat"/>
          <w:sz w:val="24"/>
        </w:rPr>
        <w:tab/>
      </w:r>
      <w:r w:rsidRPr="00F75AFA">
        <w:rPr>
          <w:rFonts w:ascii="Montserrat" w:hAnsi="Montserrat"/>
          <w:sz w:val="24"/>
        </w:rPr>
        <w:tab/>
        <w:t>09.00 - 17.03</w:t>
      </w:r>
      <w:r w:rsidRPr="00F75AFA">
        <w:rPr>
          <w:rFonts w:ascii="Montserrat" w:hAnsi="Montserrat"/>
          <w:sz w:val="24"/>
        </w:rPr>
        <w:tab/>
        <w:t xml:space="preserve">Duality, Identical Twins </w:t>
      </w:r>
    </w:p>
    <w:p w:rsidR="00864886" w:rsidRPr="00F75AFA" w:rsidRDefault="00864886">
      <w:pPr>
        <w:pStyle w:val="0DraftNormal"/>
        <w:rPr>
          <w:rFonts w:ascii="Montserrat" w:hAnsi="Montserrat"/>
          <w:sz w:val="24"/>
        </w:rPr>
      </w:pPr>
      <w:r w:rsidRPr="00F75AFA">
        <w:rPr>
          <w:rFonts w:ascii="Montserrat" w:hAnsi="Montserrat"/>
          <w:sz w:val="24"/>
        </w:rPr>
        <w:t>17.03 - 27.00</w:t>
      </w:r>
      <w:r w:rsidRPr="00F75AFA">
        <w:rPr>
          <w:rFonts w:ascii="Montserrat" w:hAnsi="Montserrat"/>
          <w:sz w:val="24"/>
        </w:rPr>
        <w:tab/>
      </w:r>
      <w:r w:rsidRPr="00F75AFA">
        <w:rPr>
          <w:rFonts w:ascii="Montserrat" w:hAnsi="Montserrat"/>
          <w:sz w:val="24"/>
        </w:rPr>
        <w:tab/>
      </w:r>
      <w:r w:rsidRPr="00F75AFA">
        <w:rPr>
          <w:rFonts w:ascii="Montserrat" w:hAnsi="Montserrat"/>
          <w:sz w:val="24"/>
        </w:rPr>
        <w:tab/>
        <w:t>17.03 - 27.00</w:t>
      </w:r>
      <w:r w:rsidRPr="00F75AFA">
        <w:rPr>
          <w:rFonts w:ascii="Montserrat" w:hAnsi="Montserrat"/>
          <w:sz w:val="24"/>
        </w:rPr>
        <w:tab/>
        <w:t>Unity</w:t>
      </w:r>
      <w:r w:rsidRPr="00F75AFA">
        <w:rPr>
          <w:rFonts w:ascii="Montserrat" w:hAnsi="Montserrat"/>
          <w:sz w:val="24"/>
        </w:rPr>
        <w:tab/>
        <w:t>Unity</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passionate union created the bridge, and she traded places with her mother</w:t>
      </w:r>
    </w:p>
    <w:p w:rsidR="00864886" w:rsidRPr="00F75AFA" w:rsidRDefault="00864886">
      <w:pPr>
        <w:pStyle w:val="0DraftNormal"/>
        <w:rPr>
          <w:rFonts w:ascii="Montserrat" w:hAnsi="Montserrat"/>
          <w:sz w:val="24"/>
        </w:rPr>
      </w:pPr>
      <w:r w:rsidRPr="00F75AFA">
        <w:rPr>
          <w:rFonts w:ascii="Montserrat" w:hAnsi="Montserrat"/>
          <w:sz w:val="24"/>
        </w:rPr>
        <w:t>She could not stop him, he was driven by a biological imperative, so she thought it was rape</w:t>
      </w:r>
    </w:p>
    <w:p w:rsidR="00864886" w:rsidRPr="00F75AFA" w:rsidRDefault="00864886">
      <w:pPr>
        <w:pStyle w:val="0DraftNormal"/>
        <w:rPr>
          <w:rFonts w:ascii="Montserrat" w:hAnsi="Montserrat"/>
          <w:sz w:val="24"/>
        </w:rPr>
      </w:pPr>
      <w:r w:rsidRPr="00F75AFA">
        <w:rPr>
          <w:rFonts w:ascii="Montserrat" w:hAnsi="Montserrat"/>
          <w:sz w:val="24"/>
        </w:rPr>
        <w:t>He just fled, so she never understood what provoked it</w:t>
      </w:r>
    </w:p>
    <w:p w:rsidR="00864886" w:rsidRPr="00F75AFA" w:rsidRDefault="00864886">
      <w:pPr>
        <w:pStyle w:val="0DraftNormal"/>
        <w:rPr>
          <w:rFonts w:ascii="Montserrat" w:hAnsi="Montserrat"/>
          <w:sz w:val="24"/>
        </w:rPr>
      </w:pPr>
      <w:r w:rsidRPr="00F75AFA">
        <w:rPr>
          <w:rFonts w:ascii="Montserrat" w:hAnsi="Montserrat"/>
          <w:sz w:val="24"/>
        </w:rPr>
        <w:t>In passing through the bridge the other way, Andrea’s full potential was awakened and David entered her dream</w:t>
      </w:r>
    </w:p>
    <w:p w:rsidR="00864886" w:rsidRPr="00F75AFA" w:rsidRDefault="00864886">
      <w:pPr>
        <w:pStyle w:val="0DraftNormal"/>
        <w:rPr>
          <w:rFonts w:ascii="Montserrat" w:hAnsi="Montserrat"/>
          <w:sz w:val="24"/>
        </w:rPr>
      </w:pPr>
      <w:r w:rsidRPr="00F75AFA">
        <w:rPr>
          <w:rFonts w:ascii="Montserrat" w:hAnsi="Montserrat"/>
          <w:sz w:val="24"/>
        </w:rPr>
        <w:t>In Anne’s place, she was now Alle and Al’s equal</w:t>
      </w:r>
    </w:p>
    <w:p w:rsidR="00864886" w:rsidRPr="00F75AFA" w:rsidRDefault="00864886">
      <w:pPr>
        <w:pStyle w:val="0DraftNormal"/>
        <w:rPr>
          <w:rFonts w:ascii="Montserrat" w:hAnsi="Montserrat"/>
          <w:sz w:val="24"/>
        </w:rPr>
      </w:pPr>
      <w:r w:rsidRPr="00F75AFA">
        <w:rPr>
          <w:rFonts w:ascii="Montserrat" w:hAnsi="Montserrat"/>
          <w:sz w:val="24"/>
        </w:rPr>
        <w:t>At first, she did not realize that she had entered the past</w:t>
      </w:r>
    </w:p>
    <w:p w:rsidR="00864886" w:rsidRPr="00F75AFA" w:rsidRDefault="00864886">
      <w:pPr>
        <w:pStyle w:val="0DraftNormal"/>
        <w:rPr>
          <w:rFonts w:ascii="Montserrat" w:hAnsi="Montserrat"/>
          <w:sz w:val="24"/>
        </w:rPr>
      </w:pPr>
      <w:r w:rsidRPr="00F75AFA">
        <w:rPr>
          <w:rFonts w:ascii="Montserrat" w:hAnsi="Montserrat"/>
          <w:sz w:val="24"/>
        </w:rPr>
        <w:t>After he raped her, she discovered that she had become her mother, and she was pregnant</w:t>
      </w:r>
    </w:p>
    <w:p w:rsidR="00864886" w:rsidRPr="00F75AFA" w:rsidRDefault="00864886">
      <w:pPr>
        <w:pStyle w:val="0DraftNormal"/>
        <w:rPr>
          <w:rFonts w:ascii="Montserrat" w:hAnsi="Montserrat"/>
          <w:sz w:val="24"/>
        </w:rPr>
      </w:pPr>
      <w:r w:rsidRPr="00F75AFA">
        <w:rPr>
          <w:rFonts w:ascii="Montserrat" w:hAnsi="Montserrat"/>
          <w:sz w:val="24"/>
        </w:rPr>
        <w:t>One of the girls was she, conceived by her parents and residing within her</w:t>
      </w:r>
    </w:p>
    <w:p w:rsidR="00864886" w:rsidRPr="00F75AFA" w:rsidRDefault="00864886">
      <w:pPr>
        <w:pStyle w:val="0DraftNormal"/>
        <w:rPr>
          <w:rFonts w:ascii="Montserrat" w:hAnsi="Montserrat"/>
          <w:sz w:val="24"/>
        </w:rPr>
      </w:pPr>
      <w:r w:rsidRPr="00F75AFA">
        <w:rPr>
          <w:rFonts w:ascii="Montserrat" w:hAnsi="Montserrat"/>
          <w:sz w:val="24"/>
        </w:rPr>
        <w:t>One of the girls had been conceived parthenogenically</w:t>
      </w:r>
    </w:p>
    <w:p w:rsidR="00864886" w:rsidRPr="00F75AFA" w:rsidRDefault="00864886">
      <w:pPr>
        <w:pStyle w:val="0DraftNormal"/>
        <w:rPr>
          <w:rFonts w:ascii="Montserrat" w:hAnsi="Montserrat"/>
          <w:sz w:val="24"/>
        </w:rPr>
      </w:pPr>
      <w:r w:rsidRPr="00F75AFA">
        <w:rPr>
          <w:rFonts w:ascii="Montserrat" w:hAnsi="Montserrat"/>
          <w:sz w:val="24"/>
        </w:rPr>
        <w:t>The girls were obviously twins, but their mother never identified their father</w:t>
      </w:r>
    </w:p>
    <w:p w:rsidR="00864886" w:rsidRPr="00F75AFA" w:rsidRDefault="00864886">
      <w:pPr>
        <w:pStyle w:val="0DraftNormal"/>
        <w:rPr>
          <w:rFonts w:ascii="Montserrat" w:hAnsi="Montserrat"/>
          <w:sz w:val="24"/>
        </w:rPr>
      </w:pPr>
      <w:r w:rsidRPr="00F75AFA">
        <w:rPr>
          <w:rFonts w:ascii="Montserrat" w:hAnsi="Montserrat"/>
          <w:sz w:val="24"/>
        </w:rPr>
        <w:t>One was born at dawn on June 21</w:t>
      </w:r>
      <w:r w:rsidRPr="00F75AFA">
        <w:rPr>
          <w:rFonts w:ascii="Montserrat" w:hAnsi="Montserrat"/>
          <w:sz w:val="24"/>
          <w:vertAlign w:val="superscript"/>
        </w:rPr>
        <w:t>st</w:t>
      </w:r>
      <w:r w:rsidRPr="00F75AFA">
        <w:rPr>
          <w:rFonts w:ascii="Montserrat" w:hAnsi="Montserrat"/>
          <w:sz w:val="24"/>
        </w:rPr>
        <w:t xml:space="preserve"> - Anne, or Andrea</w:t>
      </w:r>
    </w:p>
    <w:p w:rsidR="00864886" w:rsidRPr="00F75AFA" w:rsidRDefault="00864886">
      <w:pPr>
        <w:pStyle w:val="0DraftNormal"/>
        <w:rPr>
          <w:rFonts w:ascii="Montserrat" w:hAnsi="Montserrat"/>
          <w:sz w:val="24"/>
        </w:rPr>
      </w:pPr>
      <w:r w:rsidRPr="00F75AFA">
        <w:rPr>
          <w:rFonts w:ascii="Montserrat" w:hAnsi="Montserrat"/>
          <w:sz w:val="24"/>
        </w:rPr>
        <w:t>One was born at dusk on June 21</w:t>
      </w:r>
      <w:r w:rsidRPr="00F75AFA">
        <w:rPr>
          <w:rFonts w:ascii="Montserrat" w:hAnsi="Montserrat"/>
          <w:sz w:val="24"/>
          <w:vertAlign w:val="superscript"/>
        </w:rPr>
        <w:t>st</w:t>
      </w:r>
      <w:r w:rsidRPr="00F75AFA">
        <w:rPr>
          <w:rFonts w:ascii="Montserrat" w:hAnsi="Montserrat"/>
          <w:sz w:val="24"/>
        </w:rPr>
        <w:t xml:space="preserve"> - Alle, or Alex</w:t>
      </w:r>
    </w:p>
    <w:p w:rsidR="00864886" w:rsidRPr="00F75AFA" w:rsidRDefault="00864886">
      <w:pPr>
        <w:pStyle w:val="0DraftNormal"/>
        <w:rPr>
          <w:rFonts w:ascii="Montserrat" w:hAnsi="Montserrat"/>
          <w:sz w:val="24"/>
        </w:rPr>
      </w:pPr>
      <w:r w:rsidRPr="00F75AFA">
        <w:rPr>
          <w:rFonts w:ascii="Montserrat" w:hAnsi="Montserrat"/>
          <w:sz w:val="24"/>
        </w:rPr>
        <w:t>Both were named Alexandrea V. Morgan, after their mother</w:t>
      </w:r>
    </w:p>
    <w:p w:rsidR="00864886" w:rsidRPr="00F75AFA" w:rsidRDefault="00864886">
      <w:pPr>
        <w:pStyle w:val="0DraftNormal"/>
        <w:rPr>
          <w:rFonts w:ascii="Montserrat" w:hAnsi="Montserrat"/>
          <w:sz w:val="24"/>
        </w:rPr>
      </w:pPr>
      <w:r w:rsidRPr="00F75AFA">
        <w:rPr>
          <w:rFonts w:ascii="Montserrat" w:hAnsi="Montserrat"/>
          <w:sz w:val="24"/>
        </w:rPr>
        <w:t>She rarely had lovers and never married, she had discovered that she could fulfill her own needs</w:t>
      </w:r>
    </w:p>
    <w:p w:rsidR="00864886" w:rsidRPr="00F75AFA" w:rsidRDefault="00864886">
      <w:pPr>
        <w:pStyle w:val="0DraftNormal"/>
        <w:rPr>
          <w:rFonts w:ascii="Montserrat" w:hAnsi="Montserrat"/>
          <w:sz w:val="24"/>
        </w:rPr>
      </w:pPr>
      <w:r w:rsidRPr="00F75AFA">
        <w:rPr>
          <w:rFonts w:ascii="Montserrat" w:hAnsi="Montserrat"/>
          <w:sz w:val="24"/>
        </w:rPr>
        <w:t>Nine years and nine months later, after finally learning the truth, they united again, and died</w:t>
      </w:r>
    </w:p>
    <w:p w:rsidR="00864886" w:rsidRPr="00F75AFA" w:rsidRDefault="00864886">
      <w:pPr>
        <w:pStyle w:val="0DraftNormal"/>
        <w:rPr>
          <w:rFonts w:ascii="Montserrat" w:hAnsi="Montserrat"/>
          <w:sz w:val="24"/>
        </w:rPr>
      </w:pPr>
      <w:r w:rsidRPr="00F75AFA">
        <w:rPr>
          <w:rFonts w:ascii="Montserrat" w:hAnsi="Montserrat"/>
          <w:sz w:val="24"/>
        </w:rPr>
        <w:t>She was shocked to awaken and discover she had become her other daughter</w:t>
      </w:r>
    </w:p>
    <w:p w:rsidR="00864886" w:rsidRPr="00F75AFA" w:rsidRDefault="00864886">
      <w:pPr>
        <w:pStyle w:val="0DraftNormal"/>
        <w:rPr>
          <w:rFonts w:ascii="Montserrat" w:hAnsi="Montserrat"/>
          <w:sz w:val="24"/>
        </w:rPr>
      </w:pPr>
      <w:r w:rsidRPr="00F75AFA">
        <w:rPr>
          <w:rFonts w:ascii="Montserrat" w:hAnsi="Montserrat"/>
          <w:sz w:val="24"/>
        </w:rPr>
        <w:t>The differences between them had been absolved, and they were now two incarnations of the same person</w:t>
      </w:r>
    </w:p>
    <w:p w:rsidR="00864886" w:rsidRPr="00F75AFA" w:rsidRDefault="00864886">
      <w:pPr>
        <w:pStyle w:val="0DraftNormal"/>
        <w:rPr>
          <w:rFonts w:ascii="Montserrat" w:hAnsi="Montserrat"/>
          <w:sz w:val="24"/>
        </w:rPr>
      </w:pPr>
      <w:r w:rsidRPr="00F75AFA">
        <w:rPr>
          <w:rFonts w:ascii="Montserrat" w:hAnsi="Montserrat"/>
          <w:sz w:val="24"/>
        </w:rPr>
        <w:t>She took her younger incarnation in hand, as her most intimate companion, her mentor, her lover and her friend</w:t>
      </w:r>
    </w:p>
    <w:p w:rsidR="00864886" w:rsidRPr="00F75AFA" w:rsidRDefault="00864886">
      <w:pPr>
        <w:pStyle w:val="0DraftNormal"/>
        <w:rPr>
          <w:rFonts w:ascii="Montserrat" w:hAnsi="Montserrat"/>
          <w:sz w:val="24"/>
        </w:rPr>
      </w:pPr>
      <w:r w:rsidRPr="00F75AFA">
        <w:rPr>
          <w:rFonts w:ascii="Montserrat" w:hAnsi="Montserrat"/>
          <w:sz w:val="24"/>
        </w:rPr>
        <w:t>She knew exactly what to do to help her realize herself-like keep Anne away from Dave until it was time</w:t>
      </w:r>
    </w:p>
    <w:p w:rsidR="00864886" w:rsidRPr="00F75AFA" w:rsidRDefault="00864886">
      <w:pPr>
        <w:pStyle w:val="0DraftNormal"/>
        <w:rPr>
          <w:rFonts w:ascii="Montserrat" w:hAnsi="Montserrat"/>
          <w:sz w:val="24"/>
        </w:rPr>
      </w:pPr>
      <w:r w:rsidRPr="00F75AFA">
        <w:rPr>
          <w:rFonts w:ascii="Montserrat" w:hAnsi="Montserrat"/>
          <w:sz w:val="24"/>
        </w:rPr>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Him</w:t>
      </w:r>
      <w:r w:rsidRPr="00F75AFA">
        <w:rPr>
          <w:rFonts w:ascii="Montserrat" w:hAnsi="Montserrat"/>
          <w:sz w:val="24"/>
        </w:rPr>
        <w:tab/>
        <w:t>Alexander Sinclair-Drake | Wildmuir</w:t>
      </w:r>
    </w:p>
    <w:p w:rsidR="00864886" w:rsidRPr="00F75AFA" w:rsidRDefault="00864886">
      <w:pPr>
        <w:pStyle w:val="0DraftNormal"/>
        <w:rPr>
          <w:rFonts w:ascii="Montserrat" w:hAnsi="Montserrat"/>
          <w:sz w:val="24"/>
        </w:rPr>
      </w:pPr>
      <w:r w:rsidRPr="00F75AFA">
        <w:rPr>
          <w:rFonts w:ascii="Montserrat" w:hAnsi="Montserrat"/>
          <w:sz w:val="24"/>
        </w:rPr>
        <w:t>00.09 - 09.00</w:t>
      </w:r>
      <w:r w:rsidRPr="00F75AFA">
        <w:rPr>
          <w:rFonts w:ascii="Montserrat" w:hAnsi="Montserrat"/>
          <w:sz w:val="24"/>
        </w:rPr>
        <w:tab/>
        <w:t>17.03 - 27.00</w:t>
      </w:r>
      <w:r w:rsidRPr="00F75AFA">
        <w:rPr>
          <w:rFonts w:ascii="Montserrat" w:hAnsi="Montserrat"/>
          <w:sz w:val="24"/>
        </w:rPr>
        <w:tab/>
        <w:t>00.09 - 09.00</w:t>
      </w:r>
      <w:r w:rsidRPr="00F75AFA">
        <w:rPr>
          <w:rFonts w:ascii="Montserrat" w:hAnsi="Montserrat"/>
          <w:sz w:val="24"/>
        </w:rPr>
        <w:tab/>
        <w:t>Trinity, Father and Sons</w:t>
      </w:r>
    </w:p>
    <w:p w:rsidR="00864886" w:rsidRPr="00F75AFA" w:rsidRDefault="00864886">
      <w:pPr>
        <w:pStyle w:val="0DraftNormal"/>
        <w:rPr>
          <w:rFonts w:ascii="Montserrat" w:hAnsi="Montserrat"/>
          <w:sz w:val="24"/>
        </w:rPr>
      </w:pPr>
      <w:r w:rsidRPr="00F75AFA">
        <w:rPr>
          <w:rFonts w:ascii="Montserrat" w:hAnsi="Montserrat"/>
          <w:sz w:val="24"/>
        </w:rPr>
        <w:t>09.00 - 17.03</w:t>
      </w:r>
      <w:r w:rsidRPr="00F75AFA">
        <w:rPr>
          <w:rFonts w:ascii="Montserrat" w:hAnsi="Montserrat"/>
          <w:sz w:val="24"/>
        </w:rPr>
        <w:tab/>
      </w:r>
      <w:r w:rsidRPr="00F75AFA">
        <w:rPr>
          <w:rFonts w:ascii="Montserrat" w:hAnsi="Montserrat"/>
          <w:sz w:val="24"/>
        </w:rPr>
        <w:tab/>
      </w:r>
      <w:r w:rsidRPr="00F75AFA">
        <w:rPr>
          <w:rFonts w:ascii="Montserrat" w:hAnsi="Montserrat"/>
          <w:sz w:val="24"/>
        </w:rPr>
        <w:tab/>
        <w:t>09.00 - 17.03</w:t>
      </w:r>
      <w:r w:rsidRPr="00F75AFA">
        <w:rPr>
          <w:rFonts w:ascii="Montserrat" w:hAnsi="Montserrat"/>
          <w:sz w:val="24"/>
        </w:rPr>
        <w:tab/>
        <w:t>Duality, Virtual Twins</w:t>
      </w:r>
    </w:p>
    <w:p w:rsidR="00864886" w:rsidRPr="00F75AFA" w:rsidRDefault="00864886">
      <w:pPr>
        <w:pStyle w:val="0DraftNormal"/>
        <w:rPr>
          <w:rFonts w:ascii="Montserrat" w:hAnsi="Montserrat"/>
          <w:sz w:val="24"/>
        </w:rPr>
      </w:pPr>
      <w:r w:rsidRPr="00F75AFA">
        <w:rPr>
          <w:rFonts w:ascii="Montserrat" w:hAnsi="Montserrat"/>
          <w:sz w:val="24"/>
        </w:rPr>
        <w:t>17.03 - 27.00</w:t>
      </w:r>
      <w:r w:rsidRPr="00F75AFA">
        <w:rPr>
          <w:rFonts w:ascii="Montserrat" w:hAnsi="Montserrat"/>
          <w:sz w:val="24"/>
        </w:rPr>
        <w:tab/>
      </w:r>
      <w:r w:rsidRPr="00F75AFA">
        <w:rPr>
          <w:rFonts w:ascii="Montserrat" w:hAnsi="Montserrat"/>
          <w:sz w:val="24"/>
        </w:rPr>
        <w:tab/>
      </w:r>
      <w:r w:rsidRPr="00F75AFA">
        <w:rPr>
          <w:rFonts w:ascii="Montserrat" w:hAnsi="Montserrat"/>
          <w:sz w:val="24"/>
        </w:rPr>
        <w:tab/>
        <w:t>17.03 - 27.00</w:t>
      </w:r>
      <w:r w:rsidRPr="00F75AFA">
        <w:rPr>
          <w:rFonts w:ascii="Montserrat" w:hAnsi="Montserrat"/>
          <w:sz w:val="24"/>
        </w:rPr>
        <w:tab/>
        <w:t>Unity</w:t>
      </w:r>
      <w:r w:rsidRPr="00F75AFA">
        <w:rPr>
          <w:rFonts w:ascii="Montserrat" w:hAnsi="Montserrat"/>
          <w:sz w:val="24"/>
        </w:rPr>
        <w:tab/>
        <w:t>Unity</w:t>
      </w:r>
      <w:r w:rsidRPr="00F75AFA">
        <w:rPr>
          <w:rFonts w:ascii="Montserrat" w:hAnsi="Montserrat"/>
          <w:sz w:val="24"/>
        </w:rPr>
        <w:tab/>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 passionate union created the bridge, and he traded places with his father</w:t>
      </w:r>
    </w:p>
    <w:p w:rsidR="00864886" w:rsidRPr="00F75AFA" w:rsidRDefault="00864886">
      <w:pPr>
        <w:pStyle w:val="0DraftNormal"/>
        <w:rPr>
          <w:rFonts w:ascii="Montserrat" w:hAnsi="Montserrat"/>
          <w:sz w:val="24"/>
        </w:rPr>
      </w:pPr>
      <w:r w:rsidRPr="00F75AFA">
        <w:rPr>
          <w:rFonts w:ascii="Montserrat" w:hAnsi="Montserrat"/>
          <w:sz w:val="24"/>
        </w:rPr>
        <w:t>He could not stop him self, he was driven by a biological imperative, so he thought it was rape</w:t>
      </w:r>
    </w:p>
    <w:p w:rsidR="00864886" w:rsidRPr="00F75AFA" w:rsidRDefault="00864886">
      <w:pPr>
        <w:pStyle w:val="0DraftNormal"/>
        <w:rPr>
          <w:rFonts w:ascii="Montserrat" w:hAnsi="Montserrat"/>
          <w:sz w:val="24"/>
        </w:rPr>
      </w:pPr>
      <w:r w:rsidRPr="00F75AFA">
        <w:rPr>
          <w:rFonts w:ascii="Montserrat" w:hAnsi="Montserrat"/>
          <w:sz w:val="24"/>
        </w:rPr>
        <w:t>He could not explain what provoked it, so he just fled</w:t>
      </w:r>
    </w:p>
    <w:p w:rsidR="00864886" w:rsidRPr="00F75AFA" w:rsidRDefault="00864886">
      <w:pPr>
        <w:pStyle w:val="0DraftNormal"/>
        <w:rPr>
          <w:rFonts w:ascii="Montserrat" w:hAnsi="Montserrat"/>
          <w:sz w:val="24"/>
        </w:rPr>
      </w:pPr>
      <w:r w:rsidRPr="00F75AFA">
        <w:rPr>
          <w:rFonts w:ascii="Montserrat" w:hAnsi="Montserrat"/>
          <w:sz w:val="24"/>
        </w:rPr>
        <w:t>In passing through the bridge the other way, David’s full potential was awakened and Andrea entered his dream</w:t>
      </w:r>
    </w:p>
    <w:p w:rsidR="00864886" w:rsidRPr="00F75AFA" w:rsidRDefault="00864886">
      <w:pPr>
        <w:pStyle w:val="0DraftNormal"/>
        <w:rPr>
          <w:rFonts w:ascii="Montserrat" w:hAnsi="Montserrat"/>
          <w:sz w:val="24"/>
        </w:rPr>
      </w:pPr>
      <w:r w:rsidRPr="00F75AFA">
        <w:rPr>
          <w:rFonts w:ascii="Montserrat" w:hAnsi="Montserrat"/>
          <w:sz w:val="24"/>
        </w:rPr>
        <w:t>In Dave’s place, he was now Al and Alle’s equal</w:t>
      </w:r>
    </w:p>
    <w:p w:rsidR="00864886" w:rsidRPr="00F75AFA" w:rsidRDefault="00864886">
      <w:pPr>
        <w:pStyle w:val="0DraftNormal"/>
        <w:rPr>
          <w:rFonts w:ascii="Montserrat" w:hAnsi="Montserrat"/>
          <w:sz w:val="24"/>
        </w:rPr>
      </w:pPr>
      <w:r w:rsidRPr="00F75AFA">
        <w:rPr>
          <w:rFonts w:ascii="Montserrat" w:hAnsi="Montserrat"/>
          <w:sz w:val="24"/>
        </w:rPr>
        <w:t>At first, he did not realize that he had entered the past</w:t>
      </w:r>
    </w:p>
    <w:p w:rsidR="00864886" w:rsidRPr="00F75AFA" w:rsidRDefault="00864886">
      <w:pPr>
        <w:pStyle w:val="0DraftNormal"/>
        <w:rPr>
          <w:rFonts w:ascii="Montserrat" w:hAnsi="Montserrat"/>
          <w:sz w:val="24"/>
        </w:rPr>
      </w:pPr>
      <w:r w:rsidRPr="00F75AFA">
        <w:rPr>
          <w:rFonts w:ascii="Montserrat" w:hAnsi="Montserrat"/>
          <w:sz w:val="24"/>
        </w:rPr>
        <w:t>After his third rape, he discovered that he had become his own father, by impregnating his mother</w:t>
      </w:r>
    </w:p>
    <w:p w:rsidR="00864886" w:rsidRPr="00F75AFA" w:rsidRDefault="00864886">
      <w:pPr>
        <w:pStyle w:val="0DraftNormal"/>
        <w:rPr>
          <w:rFonts w:ascii="Montserrat" w:hAnsi="Montserrat"/>
          <w:sz w:val="24"/>
        </w:rPr>
      </w:pPr>
      <w:r w:rsidRPr="00F75AFA">
        <w:rPr>
          <w:rFonts w:ascii="Montserrat" w:hAnsi="Montserrat"/>
          <w:sz w:val="24"/>
        </w:rPr>
        <w:t>One of the boys was him, conceived by his parents and passed on through him</w:t>
      </w:r>
    </w:p>
    <w:p w:rsidR="00864886" w:rsidRPr="00F75AFA" w:rsidRDefault="00864886">
      <w:pPr>
        <w:pStyle w:val="0DraftNormal"/>
        <w:rPr>
          <w:rFonts w:ascii="Montserrat" w:hAnsi="Montserrat"/>
          <w:sz w:val="24"/>
        </w:rPr>
      </w:pPr>
      <w:r w:rsidRPr="00F75AFA">
        <w:rPr>
          <w:rFonts w:ascii="Montserrat" w:hAnsi="Montserrat"/>
          <w:sz w:val="24"/>
        </w:rPr>
        <w:t>One of the boys had been conceived parthenogenically</w:t>
      </w:r>
    </w:p>
    <w:p w:rsidR="00864886" w:rsidRPr="00F75AFA" w:rsidRDefault="00864886">
      <w:pPr>
        <w:pStyle w:val="0DraftNormal"/>
        <w:rPr>
          <w:rFonts w:ascii="Montserrat" w:hAnsi="Montserrat"/>
          <w:sz w:val="24"/>
        </w:rPr>
      </w:pPr>
      <w:r w:rsidRPr="00F75AFA">
        <w:rPr>
          <w:rFonts w:ascii="Montserrat" w:hAnsi="Montserrat"/>
          <w:sz w:val="24"/>
        </w:rPr>
        <w:t>The boys could have been twins, but their father put each into a different mother</w:t>
      </w:r>
    </w:p>
    <w:p w:rsidR="00864886" w:rsidRPr="00F75AFA" w:rsidRDefault="00864886">
      <w:pPr>
        <w:pStyle w:val="0DraftNormal"/>
        <w:rPr>
          <w:rFonts w:ascii="Montserrat" w:hAnsi="Montserrat"/>
          <w:sz w:val="24"/>
        </w:rPr>
      </w:pPr>
      <w:r w:rsidRPr="00F75AFA">
        <w:rPr>
          <w:rFonts w:ascii="Montserrat" w:hAnsi="Montserrat"/>
          <w:sz w:val="24"/>
        </w:rPr>
        <w:t>One was born at dusk on June 20</w:t>
      </w:r>
      <w:r w:rsidRPr="00F75AFA">
        <w:rPr>
          <w:rFonts w:ascii="Montserrat" w:hAnsi="Montserrat"/>
          <w:sz w:val="24"/>
          <w:vertAlign w:val="superscript"/>
        </w:rPr>
        <w:t>th</w:t>
      </w:r>
      <w:r w:rsidRPr="00F75AFA">
        <w:rPr>
          <w:rFonts w:ascii="Montserrat" w:hAnsi="Montserrat"/>
          <w:sz w:val="24"/>
        </w:rPr>
        <w:t xml:space="preserve"> - Dave, or David</w:t>
      </w:r>
    </w:p>
    <w:p w:rsidR="00864886" w:rsidRPr="00F75AFA" w:rsidRDefault="00864886">
      <w:pPr>
        <w:pStyle w:val="0DraftNormal"/>
        <w:rPr>
          <w:rFonts w:ascii="Montserrat" w:hAnsi="Montserrat"/>
          <w:sz w:val="24"/>
        </w:rPr>
      </w:pPr>
      <w:r w:rsidRPr="00F75AFA">
        <w:rPr>
          <w:rFonts w:ascii="Montserrat" w:hAnsi="Montserrat"/>
          <w:sz w:val="24"/>
        </w:rPr>
        <w:t>One was born at dawn on June 22</w:t>
      </w:r>
      <w:r w:rsidRPr="00F75AFA">
        <w:rPr>
          <w:rFonts w:ascii="Montserrat" w:hAnsi="Montserrat"/>
          <w:sz w:val="24"/>
          <w:vertAlign w:val="superscript"/>
        </w:rPr>
        <w:t>nd</w:t>
      </w:r>
      <w:r w:rsidRPr="00F75AFA">
        <w:rPr>
          <w:rFonts w:ascii="Montserrat" w:hAnsi="Montserrat"/>
          <w:sz w:val="24"/>
        </w:rPr>
        <w:t xml:space="preserve"> - Al, or Alex</w:t>
      </w:r>
    </w:p>
    <w:p w:rsidR="00864886" w:rsidRPr="00F75AFA" w:rsidRDefault="00864886">
      <w:pPr>
        <w:pStyle w:val="0DraftNormal"/>
        <w:rPr>
          <w:rFonts w:ascii="Montserrat" w:hAnsi="Montserrat"/>
          <w:sz w:val="24"/>
        </w:rPr>
      </w:pPr>
      <w:r w:rsidRPr="00F75AFA">
        <w:rPr>
          <w:rFonts w:ascii="Montserrat" w:hAnsi="Montserrat"/>
          <w:sz w:val="24"/>
        </w:rPr>
        <w:t>Both were named Alexander, after their father</w:t>
      </w:r>
    </w:p>
    <w:p w:rsidR="00864886" w:rsidRPr="00F75AFA" w:rsidRDefault="00864886">
      <w:pPr>
        <w:pStyle w:val="0DraftNormal"/>
        <w:rPr>
          <w:rFonts w:ascii="Montserrat" w:hAnsi="Montserrat"/>
          <w:sz w:val="24"/>
        </w:rPr>
      </w:pPr>
      <w:r w:rsidRPr="00F75AFA">
        <w:rPr>
          <w:rFonts w:ascii="Montserrat" w:hAnsi="Montserrat"/>
          <w:sz w:val="24"/>
        </w:rPr>
        <w:t>He rarely had lovers and never married, he had discovered that he could fulfill his own needs</w:t>
      </w:r>
    </w:p>
    <w:p w:rsidR="00864886" w:rsidRPr="00F75AFA" w:rsidRDefault="00864886">
      <w:pPr>
        <w:pStyle w:val="0DraftNormal"/>
        <w:rPr>
          <w:rFonts w:ascii="Montserrat" w:hAnsi="Montserrat"/>
          <w:sz w:val="24"/>
        </w:rPr>
      </w:pPr>
      <w:r w:rsidRPr="00F75AFA">
        <w:rPr>
          <w:rFonts w:ascii="Montserrat" w:hAnsi="Montserrat"/>
          <w:sz w:val="24"/>
        </w:rPr>
        <w:t>Nine years and nine months later, after finally learning the truth, they united again, and died</w:t>
      </w:r>
    </w:p>
    <w:p w:rsidR="00864886" w:rsidRPr="00F75AFA" w:rsidRDefault="00864886">
      <w:pPr>
        <w:pStyle w:val="0DraftNormal"/>
        <w:rPr>
          <w:rFonts w:ascii="Montserrat" w:hAnsi="Montserrat"/>
          <w:sz w:val="24"/>
        </w:rPr>
      </w:pPr>
      <w:r w:rsidRPr="00F75AFA">
        <w:rPr>
          <w:rFonts w:ascii="Montserrat" w:hAnsi="Montserrat"/>
          <w:sz w:val="24"/>
        </w:rPr>
        <w:t>He was shocked to awaken and discover he had become his other son</w:t>
      </w:r>
    </w:p>
    <w:p w:rsidR="00864886" w:rsidRPr="00F75AFA" w:rsidRDefault="00864886">
      <w:pPr>
        <w:pStyle w:val="0DraftNormal"/>
        <w:rPr>
          <w:rFonts w:ascii="Montserrat" w:hAnsi="Montserrat"/>
          <w:sz w:val="24"/>
        </w:rPr>
      </w:pPr>
      <w:r w:rsidRPr="00F75AFA">
        <w:rPr>
          <w:rFonts w:ascii="Montserrat" w:hAnsi="Montserrat"/>
          <w:sz w:val="24"/>
        </w:rPr>
        <w:t>The differences between them had been absolved, and they were now two incarnations of the same person</w:t>
      </w:r>
    </w:p>
    <w:p w:rsidR="00864886" w:rsidRPr="00F75AFA" w:rsidRDefault="00864886">
      <w:pPr>
        <w:pStyle w:val="0DraftNormal"/>
        <w:rPr>
          <w:rFonts w:ascii="Montserrat" w:hAnsi="Montserrat"/>
          <w:sz w:val="24"/>
        </w:rPr>
      </w:pPr>
      <w:r w:rsidRPr="00F75AFA">
        <w:rPr>
          <w:rFonts w:ascii="Montserrat" w:hAnsi="Montserrat"/>
          <w:sz w:val="24"/>
        </w:rPr>
        <w:t>He took his younger incarnation in hand, as his most intimate companion, his mentor, his lover and his friend</w:t>
      </w:r>
    </w:p>
    <w:p w:rsidR="00864886" w:rsidRPr="00F75AFA" w:rsidRDefault="00864886">
      <w:pPr>
        <w:pStyle w:val="0DraftNormal"/>
        <w:rPr>
          <w:rFonts w:ascii="Montserrat" w:hAnsi="Montserrat"/>
          <w:sz w:val="24"/>
        </w:rPr>
      </w:pPr>
      <w:r w:rsidRPr="00F75AFA">
        <w:rPr>
          <w:rFonts w:ascii="Montserrat" w:hAnsi="Montserrat"/>
          <w:sz w:val="24"/>
        </w:rPr>
        <w:t>He knew exactly what to do to help him realize himself-like keep Dave away from Anne until it was time</w:t>
      </w:r>
    </w:p>
    <w:p w:rsidR="00864886" w:rsidRPr="00F75AFA" w:rsidRDefault="00864886">
      <w:pPr>
        <w:pStyle w:val="0DraftNormal"/>
        <w:rPr>
          <w:rFonts w:ascii="Montserrat" w:hAnsi="Montserrat"/>
          <w:sz w:val="24"/>
        </w:rPr>
      </w:pPr>
      <w:r w:rsidRPr="00F75AFA">
        <w:rPr>
          <w:rFonts w:ascii="Montserrat" w:hAnsi="Montserrat"/>
          <w:sz w:val="24"/>
        </w:rPr>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Applied Notes, Ordeals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·00</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Keith’s World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Hunter’s Ordeal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·19</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Many men could say that their lives had been changed by a girl. In his case the girl had been Athena, and she had been such a little girl. She had so much power, and in turn so much stimulation, that her sexuality had matured before her personality had matured.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unselfconscious. She had no effect on females beyond eliciting affection, but it could make a man into a slave to her desires.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She had no shame, no fear, and managed to cope with practical matters, such as avoiding pregnancy. The same could not be said of the men and boys who fell prey to her nymphomania. His brother had been shattered by guilt as he flew again and again into the heart of her flame. He had been instructed to deal with her. Technically, in spite of her age, she was the type of threat he was employed to eliminate-a psi who had no control over her powers. He was supposed to kill her. He had been a fool to assume he could resist her primal attraction. Instead of killing her, he had fed himself to her insatiable appetite. In the process he discovered the girl behind the appetite.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rein her back in by kicking her sexuality into over drive.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was contracted to kill her, but in his opinion the contract was not justified. She needed a mentor, not an assassin. Her parents, confronted with the facts-a choice between sex or death for their daughter-enlisted him to be that mentor.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·22</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·23</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cut him off, and he protested his innocence until her family stood him off. The fact was, he was genuinely concerned about Athena and he started to investigate on his own. As far as he knew, the underground had her officially listed as his responsibility, and he would have been informed if any contract had been signed against her. That left the opposition, the authority, the Wild-Psi’d, but only one of them was a true danger to her. His brother. His brother’s obsession with the girl had ruined him. He had not lost control of his powers, as some suggested, he simply had redefined his priorities, and no longer observed the imposed discipline of the underground.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seize control of the body of anyone he wished. It was one of the reasons he was still alive, but Hunter could always find him if he had to. He started by visiting a number of his brother’s cronies. Particularly the ones who kept an eye on his main obsession; supplying him with pictures and information on the girl of his dreams.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·24</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After squeezing a man, he learned what the observers had reported to his brother. The girl-Athena-had been caught using her powers. That was bad news. His brother would see that as an excuse to close in on her. 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He needed an excuse to pursue his twisted obsession; to punish her and Hunter, for the way they had both betrayed him.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Artemis’s Ordeal</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·21</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discovered the hard way that there were other powerful psionics in the world, aside from the families. She had thought she was alone in the woods, free to indulge in her power, but she was seen. ·17· A story told about her caught the attention of a different kind of predator. Once a member of an underground psionic organization, he was now a dangerous outlaw in psionic circles.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was Jack Hunter’s brother. The two had a couple of things in common. They both possessed dragon potential and both had assassinated for the psionic underground. They both had tremendous psionic potential, but one of them scarred by experiences with young Athena. 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girl from under his brother’s nose and destroying her, if he could not keep her for himself, was simply a way of striking at the brother who he felt rejected him. It was also a way to punish her for abandoning him for Jack all those years ago.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had sufficient power, especially when it was controlled by his desires, to overpower her, and of course he had the means to leash her power-once imposed on him by his brother. His brother believed that the leash could not be slipped, but he had been motivated.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·27</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His brother, Hunter,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II·</w:t>
      </w:r>
      <w:r w:rsidRPr="00F75AFA">
        <w:rPr>
          <w:rFonts w:ascii="Montserrat" w:hAnsi="Montserrat"/>
          <w:sz w:val="24"/>
        </w:rPr>
        <w:tab/>
        <w:t>·01</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resurrected and made her own escape. 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F75AFA">
        <w:rPr>
          <w:rFonts w:ascii="Montserrat" w:hAnsi="Montserrat"/>
          <w:i/>
          <w:iCs/>
          <w:sz w:val="24"/>
        </w:rPr>
        <w:t>had</w:t>
      </w:r>
      <w:r w:rsidRPr="00F75AFA">
        <w:rPr>
          <w:rFonts w:ascii="Montserrat" w:hAnsi="Montserrat"/>
          <w:sz w:val="24"/>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Athena’s Ordeals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·20</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and a few of her friends had taken turns searching for Athena in San Francisco, sharing a town house owned by her parents.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·22</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Artemis and her parents were shocked when her new friends in the Wild Psi’d identified Hunter as one of the people who had abducted and then inducted them into the underground. Artemis’s experience partly confirmed that, Hunter had often lectured her about such dangers when he was her mentor.</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did not know what to do. According to her friends, Hunter was as ruthless without the excuse of being psychotic. Athena, the original, had been under the wing of Hunter-the man who had been contracted to kill her as a child-for a lot longer than she had indicated when she first met the original Artemis. A lot longer than she had even admitted to her self until recently. A consequence of keeping secrets from herself. Only recently had she confronted those secrets. The reason Hunter had approached her as a young girl, in the guise of a gymnastics trainer.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could not answer these new doubts. The first time she had encountered him, he had obviously had power of his own and had tried to encourage her to reveal her own. She had identified him to her parents, and they had interviewed him and approved him as a mentor for their daughter. The fact that he was her secret mentor in sex-thanks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Athena’s other, or that she had kept it secret from her self. In her mind, Athena, as Artemis, was still her first, but in Artemis’s memory, as Athena, she had given herself away as a child.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·23</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Athena, he feared the worst disease, self-righteousness. So, he added her to his list of targets.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·24</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·25</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ran her to ground and raped her. He then kept her a prisoner for several days, testing her, teasing her, taunting her, demanding for her to think her way out of the mess she was in, and since she refused to break, she had to figure out what was really going on and confront him with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w:t>
      </w:r>
      <w:r w:rsidRPr="00F75AFA">
        <w:rPr>
          <w:rFonts w:ascii="Montserrat" w:hAnsi="Montserrat"/>
          <w:sz w:val="24"/>
        </w:rPr>
        <w:tab/>
        <w:t>·27</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did not relent until she could confront him with the reason why. After what had happened to Athena,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warned her not to interfere.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People could not be told,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·Part II·</w:t>
      </w:r>
      <w:r w:rsidRPr="00F75AFA">
        <w:rPr>
          <w:rFonts w:ascii="Montserrat" w:hAnsi="Montserrat"/>
          <w:sz w:val="24"/>
        </w:rPr>
        <w:tab/>
        <w:t>·01</w:t>
      </w:r>
      <w:r w:rsidRPr="00F75AFA">
        <w:rPr>
          <w:rFonts w:ascii="Montserrat" w:hAnsi="Montserrat"/>
          <w:sz w:val="24"/>
        </w:rPr>
        <w:tab/>
        <w: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Artemis went home and confronted her parents. Her parents had told her a story, about how Artemis had inherited the power to defy death, and she now demanded that they confirm it as the truth or a fable. They told her that the significant part of the story was true, and demanded to know why she asked. Her answer confirmed her suspicions. Artemis did not want her friends to die, and was willing to die, and be eaten, to share her gift with her friends. Her parents told her that the choice was hers, but warned her that the gift could never be revoked, merely endured, and in some cases it robbed people of their humanity. The proper form had to be followed as well, as a deviation could result in the creation of what could only be called a vampire. The power she had evolved, it was not designed, and required no education or enlightenment to possess. It would adapt to a perverted mindset, and no few aberrations had been the result of a botched gift.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Warned, Artemis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Artemis,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Artemis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Artemis and invite what she would do to them for sharing that meal. It took a night and a day.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After all had recovered, they noticed some changes. Artemis had become a part of all of them, and it showed. They still resembled themselves, enough so that the changes might not be obvious until they appeared next to her. They had been remade, reborn. It was as if each of them had become a child conceived with Artemis,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was time to find and go rescue Athena.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0-0001 AVATAR OVERVIEW REVISION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Victor and Victoria, Alexander and Alexandrea. Victor and Victoria were the penultimate generation of the Avatar Project. Between the two of them, the genes to capture the mind of the god were resolved. They were promised to each other at birth and presented to one another at the age of sixteen. At seventeen years and three months, the pair united and became the god. At that time, they realized together that they had always been the god, but only in those two bodies had they realized the singular duality that was the human being, Man and Woman. In the union of their minds and bodies, they assumed the third sex and pooled their life experiences. </w:t>
      </w:r>
    </w:p>
    <w:p w:rsidR="00864886" w:rsidRPr="00F75AFA" w:rsidRDefault="00864886">
      <w:pPr>
        <w:pStyle w:val="0DraftNormal"/>
        <w:rPr>
          <w:rFonts w:ascii="Montserrat" w:hAnsi="Montserrat"/>
          <w:sz w:val="24"/>
        </w:rPr>
      </w:pPr>
      <w:r w:rsidRPr="00F75AFA">
        <w:rPr>
          <w:rFonts w:ascii="Montserrat" w:hAnsi="Montserrat"/>
          <w:sz w:val="24"/>
        </w:rPr>
        <w:tab/>
        <w:t xml:space="preserve">Mislead by the assumptions with which they had been raised, they assumed that this was a sign that, divided, they could conceive the god-child and fulfill their family obligation. Thus, for the purpose of marriage, they separated with the intention of assuming their former roles and conceiving that child. To their dismay, they both emerged as men, and the engagement, as well as further attempts to unify, became shattered. It was over the female form, for which each had an instinctive identification, but for which neither possessed the proper mindset, that they fought. </w:t>
      </w:r>
    </w:p>
    <w:p w:rsidR="00864886" w:rsidRPr="00F75AFA" w:rsidRDefault="00864886">
      <w:pPr>
        <w:pStyle w:val="0DraftNormal"/>
        <w:rPr>
          <w:rFonts w:ascii="Montserrat" w:hAnsi="Montserrat"/>
          <w:sz w:val="24"/>
        </w:rPr>
      </w:pPr>
      <w:r w:rsidRPr="00F75AFA">
        <w:rPr>
          <w:rFonts w:ascii="Montserrat" w:hAnsi="Montserrat"/>
          <w:sz w:val="24"/>
        </w:rPr>
        <w:tab/>
        <w:t xml:space="preserve">For more than two years they argued the need for one of them to assume that form, and fulfill their obligation. Their argument was interrupted by the discovery of Virginia. Initially, they regarded her as a distraction, an embodiment of the ideal they had argued over, but they were quietly becoming more attracted to her than to realizing the Avatar Families’ ancient objective. The contest over which of they would attain the coveted form became null. The one who won could not pursue the goddess they were both beginning to worship. Victoria, who had become Vincent, imposed the form on Victor, a forfeit that theoretically negated Victor’s chances with Virginia. </w:t>
      </w:r>
    </w:p>
    <w:p w:rsidR="00864886" w:rsidRPr="00F75AFA" w:rsidRDefault="00864886">
      <w:pPr>
        <w:pStyle w:val="0DraftNormal"/>
        <w:rPr>
          <w:rFonts w:ascii="Montserrat" w:hAnsi="Montserrat"/>
          <w:sz w:val="24"/>
        </w:rPr>
      </w:pPr>
      <w:r w:rsidRPr="00F75AFA">
        <w:rPr>
          <w:rFonts w:ascii="Montserrat" w:hAnsi="Montserrat"/>
          <w:sz w:val="24"/>
        </w:rPr>
        <w:tab/>
        <w:t xml:space="preserve">To the surprise of both, Virginia revealed her own power, after witnessing the result of their struggle. She also developed a profound interest in Victor, whom she helped compensate for the loss of his manhood, and whom she found herself falling in love with. At the same time, the transformation of Victor evoked renewed pressure for Vincent to marry the new Victoria, and fulfill the obligation. </w:t>
      </w:r>
    </w:p>
    <w:p w:rsidR="00864886" w:rsidRPr="00F75AFA" w:rsidRDefault="00864886">
      <w:pPr>
        <w:pStyle w:val="0DraftNormal"/>
        <w:rPr>
          <w:rFonts w:ascii="Montserrat" w:hAnsi="Montserrat"/>
          <w:sz w:val="24"/>
        </w:rPr>
      </w:pPr>
      <w:r w:rsidRPr="00F75AFA">
        <w:rPr>
          <w:rFonts w:ascii="Montserrat" w:hAnsi="Montserrat"/>
          <w:sz w:val="24"/>
        </w:rPr>
        <w:tab/>
        <w:t xml:space="preserve">Through misunderstanding and mistaken identity, Vincent’s efforts to woo Victoria led him to impregnate Virginia, who had believed him to be Victor, and who possessed a very powerful guardian who forced Vincent to marry his under-age ward. </w:t>
      </w:r>
    </w:p>
    <w:p w:rsidR="00864886" w:rsidRPr="00F75AFA" w:rsidRDefault="00864886">
      <w:pPr>
        <w:pStyle w:val="0DraftNormal"/>
        <w:rPr>
          <w:rFonts w:ascii="Montserrat" w:hAnsi="Montserrat"/>
          <w:sz w:val="24"/>
        </w:rPr>
      </w:pPr>
      <w:r w:rsidRPr="00F75AFA">
        <w:rPr>
          <w:rFonts w:ascii="Montserrat" w:hAnsi="Montserrat"/>
          <w:sz w:val="24"/>
        </w:rPr>
        <w:tab/>
        <w:t xml:space="preserve">It was after two children, the first by Vincent and the second by Victor, that Virginia discovered the truth about the relationship between her husband and lover. Encouraged by the fact that Virginia loved them both, and wished to help them fulfill their obligation, Victoria and Vincent united once more, together, they attempted to sire a child with Virginia, who they had discovered possessed the unique genetic pattern of the god, as a female. The attempt resulted in their collective union, and ascension within the conceptual paradox. </w:t>
      </w:r>
    </w:p>
    <w:p w:rsidR="00864886" w:rsidRPr="00F75AFA" w:rsidRDefault="00864886">
      <w:pPr>
        <w:pStyle w:val="0DraftNormal"/>
        <w:rPr>
          <w:rFonts w:ascii="Montserrat" w:hAnsi="Montserrat"/>
          <w:sz w:val="24"/>
        </w:rPr>
      </w:pPr>
      <w:r w:rsidRPr="00F75AFA">
        <w:rPr>
          <w:rFonts w:ascii="Montserrat" w:hAnsi="Montserrat"/>
          <w:sz w:val="24"/>
        </w:rPr>
        <w:tab/>
        <w:t xml:space="preserve">In their place, Alexander and Alexandrea emerged from their own attempt to conceive the god-child, eighteen years in the future. Separating in confusion, they divided the twins that had been conceived by the avatars of the god and goddess-the twins who would grow up to be them. They had become their own parents, which proved true as they two divided again to assume the male and female aspects they had evolved, and which had been finally, fully resolved by their passing union with their parents. They were also aware of the life of the one to come, the child they had conceived prior to their displacement, who took their place, and would be her own parents as well. Like that child, Alex and Andrea were pregnant with the possibilities of their future as well as their past. One of them passed her future vessels on through her male body, a boy and a girl divided between two mothers with whom he almost lost contact. The other passed on a boy in the same way, while the girl was borne by her female body together with the girl of her past. The girl died immediately after childbirth, unconsciously removing herself from the history to which she did not belong, hence the mother suffered a regenesis seven years later which none of the other aspects of Alexander or Alexandrea endured.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fathers of Alex and Andrea had endured the same pattern of development. One was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her soul mate, thwarting the plans of their families to marry the two to each other. Both of them turned to the same girl to fulfill the designs of their family legacy, but to their surprise they conceived the female versions of themselves rather than the god they had been striving to embody. Again, however, one was born male and the other female. It was assumed that it would take the union of their children to fulfill the design their fathers had not. Ironically, the inverse pattern started to evolve. At age seven the girl became a boy, and learned to control her sex and opted to remain a girl. When the boy became a girl at the age of sixteen, both men feared they would see him choose to remain female. When this fear proved to be sound, they were surprised that the girl opted to assume his place to keep the engagement. The consequence of that decision was a second bonding, in which both of them realized they had to be female to be true to their selves. It took a while for the fathers and daughters to realize that they had to unite father-to-daughter to be whole. Only then could the child they had been born to conceive be born-the child who would dream the world she would be born in, and who, in the transition from dreaming to realization, would be a lover and mother to her own parents. A child who would not only be the dreamer in the dream, but the artist in the art.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child would be of one mind, but would know three different expressions. She would be the god, the goddess and the avatar, an exclusive trinity. She would also be part of an inclusive trinity, soul mates with the two others who defined her soul and who acted as her parents. Her conception required that the two others realize the full potential of her soul, becoming avatars uniting the god and the goddess aspects within themselves. When Alex and Andrea united with their fathers, they manifested a third sex. It was a revelation. The child they had been born to conceive was not a child conceived by man and woman, but a child conceived by true equals. More, that child would not merely be conceived in the flesh, but in the spirit as well, conceived when Alex and Andrea achieved union. In the moment of union, Alex and Andrea encountered that child, shocked to discover that she was an equal participant in their union. As they conceived her, she embraced each of them to conceive the other. When they emerged from the eclipse of their own conception, eighteen years in the future, they were both pregnant. When the child emerged, and divided into male and female halves, she was twice pregnant, and he was compelled to impregnate two other young women.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Arden Virginia Morgan</w:t>
      </w:r>
    </w:p>
    <w:p w:rsidR="00864886" w:rsidRPr="00F75AFA" w:rsidRDefault="00864886">
      <w:pPr>
        <w:pStyle w:val="0DraftNormal"/>
        <w:rPr>
          <w:rFonts w:ascii="Montserrat" w:hAnsi="Montserrat"/>
          <w:sz w:val="24"/>
        </w:rPr>
      </w:pPr>
      <w:r w:rsidRPr="00F75AFA">
        <w:rPr>
          <w:rFonts w:ascii="Montserrat" w:hAnsi="Montserrat"/>
          <w:sz w:val="24"/>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capable of childbirth, but combined with her psionic abilities, she was also capable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were in a position or condition that prevented or prohibited instant regeneration, a new body would be created from scratch, a translation of spirit into flesh. The only circumstance that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death of Autumn, Arden’s mother, was caused by the Avatar Project. They recognized her as the Goddess, as did she, but she was an unconscious expression, an artifact of their inevitable success. To prevent her from interfering in her own awakening they had her killed at a time when she would not be able to fully resurrect.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Arden had only begun to explore her new powers when she met her match. Her investigation into and experimentation with psionic abilities led her to him. He turned out to be a “them”--two young men who were so much alike they should have been twins. They had been drawn to each other for the same reason she had been drawn to them. For her the pull was instinctive, virtually intuitive, but for them it was impulsive and imperative. This strange attraction would cause her to fall in love, get pregnant and marry--since she was under age. Unfortunately, she fell in love with one and ended up impregnated by and married to the other.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Arden had been privately tutored for most of her life, but her guardian insisted she enroll in a public high school for the social benefits. With her superior education, however, she spent only a few months as a freshman, and then was jumped up to sophomore and placed in accelerated classes simply to keep her from dropping out due to frustration and boredom.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Victor Alexander Nevin, Vincent Alexander Nairn</w:t>
      </w:r>
    </w:p>
    <w:p w:rsidR="00864886" w:rsidRPr="00F75AFA" w:rsidRDefault="00864886">
      <w:pPr>
        <w:pStyle w:val="0DraftNormal"/>
        <w:rPr>
          <w:rFonts w:ascii="Montserrat" w:hAnsi="Montserrat"/>
          <w:sz w:val="24"/>
        </w:rPr>
      </w:pPr>
      <w:r w:rsidRPr="00F75AFA">
        <w:rPr>
          <w:rFonts w:ascii="Montserrat" w:hAnsi="Montserrat"/>
          <w:sz w:val="24"/>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independent domain, a separate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identified as male. The plan had called for one of them to be female so that the fully reinforced patterns of the ideal could be conceived. The conflict between them was over which of them would have to become female to fulfill their shared imperative. As full spectrum psionics, such a transformation was possible, if not entirely attractive to the young men. One had been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the boy-her soul mate-thwarting the plans of their families to marry the two to each other. Both of them turned to the same girl to fulfill the designs of their family legacy. Their attraction to her was so profound that it interfered with their objective, and prompted them to scrutinize her deeply. She, it turned out, possessed the fully reinforced genetic profile of the ideal--and she was female.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imperative that had compelled him to turn Victor into Victoria. So, one day Vince mistook Arden for Victoria, while Arden mistook him for Victor for whom she was always willing--and thus Vince got Arden pregnant. The truth came out, and Arden's guardian held a shotgun wedding for Arden and Vince. Vic, her true love and best friend, ended up as her bride's maid--after being declared by her guardian to all as her "long lost" older sister!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Avatar Project and Families</w:t>
      </w:r>
    </w:p>
    <w:p w:rsidR="00864886" w:rsidRPr="00F75AFA" w:rsidRDefault="00864886">
      <w:pPr>
        <w:pStyle w:val="0DraftNormal"/>
        <w:rPr>
          <w:rFonts w:ascii="Montserrat" w:hAnsi="Montserrat"/>
          <w:sz w:val="24"/>
        </w:rPr>
      </w:pPr>
      <w:r w:rsidRPr="00F75AFA">
        <w:rPr>
          <w:rFonts w:ascii="Montserrat" w:hAnsi="Montserrat"/>
          <w:sz w:val="24"/>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shotgun wedding, in which Vince's father discovered Arden's guardian was a solo. It took a bit of arm-twisting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Authority and The Underground</w:t>
      </w:r>
    </w:p>
    <w:p w:rsidR="00864886" w:rsidRPr="00F75AFA" w:rsidRDefault="00864886">
      <w:pPr>
        <w:pStyle w:val="0DraftNormal"/>
        <w:rPr>
          <w:rFonts w:ascii="Montserrat" w:hAnsi="Montserrat"/>
          <w:sz w:val="24"/>
        </w:rPr>
      </w:pPr>
      <w:r w:rsidRPr="00F75AFA">
        <w:rPr>
          <w:rFonts w:ascii="Montserrat" w:hAnsi="Montserrat"/>
          <w:sz w:val="24"/>
        </w:rPr>
        <w:t xml:space="preserve">One of the intellectuals who regularly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four-dimensional field, and manipulate awareness, a machine could also generate a four-dimensional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His initial experiments resulted in a bizarre phenomenon that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possibility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were picked up by NSA, and delivered to the research center where they were confronted with the mysterious Drake Effect and asked to help figure out how to free the two young geniuses from the impenetrable sphere. It would have been a bad situation-one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intercede.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Stories of Arden</w:t>
      </w:r>
    </w:p>
    <w:p w:rsidR="00864886" w:rsidRPr="00F75AFA" w:rsidRDefault="00864886">
      <w:pPr>
        <w:pStyle w:val="0DraftNormal"/>
        <w:ind w:left="360" w:hanging="360"/>
        <w:rPr>
          <w:rFonts w:ascii="Montserrat" w:hAnsi="Montserrat"/>
          <w:sz w:val="24"/>
        </w:rPr>
      </w:pPr>
      <w:r w:rsidRPr="00F75AFA">
        <w:rPr>
          <w:rFonts w:ascii="Montserrat" w:hAnsi="Montserrat"/>
          <w:sz w:val="24"/>
        </w:rPr>
        <w:t>Book I</w:t>
      </w:r>
    </w:p>
    <w:p w:rsidR="00864886" w:rsidRPr="00F75AFA" w:rsidRDefault="00864886">
      <w:pPr>
        <w:pStyle w:val="0DraftNormal"/>
        <w:ind w:left="360" w:hanging="360"/>
        <w:rPr>
          <w:rFonts w:ascii="Montserrat" w:hAnsi="Montserrat"/>
          <w:sz w:val="24"/>
        </w:rPr>
      </w:pPr>
      <w:r w:rsidRPr="00F75AFA">
        <w:rPr>
          <w:rFonts w:ascii="Montserrat" w:hAnsi="Montserrat"/>
          <w:sz w:val="24"/>
        </w:rPr>
        <w:tab/>
        <w:t>Arden meets Vince and Vic and confronts her psionic potential</w:t>
      </w:r>
    </w:p>
    <w:p w:rsidR="00864886" w:rsidRPr="00F75AFA" w:rsidRDefault="00864886">
      <w:pPr>
        <w:pStyle w:val="0DraftNormal"/>
        <w:ind w:left="360" w:hanging="360"/>
        <w:rPr>
          <w:rFonts w:ascii="Montserrat" w:hAnsi="Montserrat"/>
          <w:sz w:val="24"/>
        </w:rPr>
      </w:pPr>
      <w:r w:rsidRPr="00F75AFA">
        <w:rPr>
          <w:rFonts w:ascii="Montserrat" w:hAnsi="Montserrat"/>
          <w:sz w:val="24"/>
        </w:rPr>
        <w:tab/>
        <w:t>Vince and Vic introduce her to the god-mind model of reality</w:t>
      </w:r>
    </w:p>
    <w:p w:rsidR="00864886" w:rsidRPr="00F75AFA" w:rsidRDefault="00864886">
      <w:pPr>
        <w:pStyle w:val="0DraftNormal"/>
        <w:ind w:left="360" w:hanging="360"/>
        <w:rPr>
          <w:rFonts w:ascii="Montserrat" w:hAnsi="Montserrat"/>
          <w:sz w:val="24"/>
        </w:rPr>
      </w:pPr>
      <w:r w:rsidRPr="00F75AFA">
        <w:rPr>
          <w:rFonts w:ascii="Montserrat" w:hAnsi="Montserrat"/>
          <w:sz w:val="24"/>
        </w:rPr>
        <w:tab/>
        <w:t>Vic becomes female, Arden falls in love with Vic and conceives a child by Vince and marries him</w:t>
      </w:r>
    </w:p>
    <w:p w:rsidR="00864886" w:rsidRPr="00F75AFA" w:rsidRDefault="00864886">
      <w:pPr>
        <w:pStyle w:val="0DraftNormal"/>
        <w:ind w:left="360" w:hanging="360"/>
        <w:rPr>
          <w:rFonts w:ascii="Montserrat" w:hAnsi="Montserrat"/>
          <w:sz w:val="24"/>
        </w:rPr>
      </w:pPr>
      <w:r w:rsidRPr="00F75AFA">
        <w:rPr>
          <w:rFonts w:ascii="Montserrat" w:hAnsi="Montserrat"/>
          <w:sz w:val="24"/>
        </w:rPr>
        <w:tab/>
        <w:t>Vic and Vince discover that Arden is the perfect mate for fulfilling their family obligation</w:t>
      </w:r>
    </w:p>
    <w:p w:rsidR="00864886" w:rsidRPr="00F75AFA" w:rsidRDefault="00864886">
      <w:pPr>
        <w:pStyle w:val="0DraftNormal"/>
        <w:ind w:left="360" w:hanging="360"/>
        <w:rPr>
          <w:rFonts w:ascii="Montserrat" w:hAnsi="Montserrat"/>
          <w:sz w:val="24"/>
        </w:rPr>
      </w:pPr>
    </w:p>
    <w:p w:rsidR="00864886" w:rsidRPr="00F75AFA" w:rsidRDefault="00864886">
      <w:pPr>
        <w:pStyle w:val="0DraftNormal"/>
        <w:ind w:left="360" w:hanging="360"/>
        <w:rPr>
          <w:rFonts w:ascii="Montserrat" w:hAnsi="Montserrat"/>
          <w:sz w:val="24"/>
        </w:rPr>
      </w:pPr>
      <w:r w:rsidRPr="00F75AFA">
        <w:rPr>
          <w:rFonts w:ascii="Montserrat" w:hAnsi="Montserrat"/>
          <w:sz w:val="24"/>
        </w:rPr>
        <w:t>Book II</w:t>
      </w:r>
    </w:p>
    <w:p w:rsidR="00864886" w:rsidRPr="00F75AFA" w:rsidRDefault="00864886">
      <w:pPr>
        <w:pStyle w:val="0DraftNormal"/>
        <w:ind w:left="360" w:hanging="360"/>
        <w:rPr>
          <w:rFonts w:ascii="Montserrat" w:hAnsi="Montserrat"/>
          <w:sz w:val="24"/>
        </w:rPr>
      </w:pPr>
      <w:r w:rsidRPr="00F75AFA">
        <w:rPr>
          <w:rFonts w:ascii="Montserrat" w:hAnsi="Montserrat"/>
          <w:sz w:val="24"/>
        </w:rPr>
        <w:tab/>
        <w:t>Arden remained divided between her husband and children and the friend and lover they had cost her</w:t>
      </w:r>
    </w:p>
    <w:p w:rsidR="00864886" w:rsidRPr="00F75AFA" w:rsidRDefault="00864886">
      <w:pPr>
        <w:pStyle w:val="0DraftNormal"/>
        <w:ind w:left="360" w:hanging="360"/>
        <w:rPr>
          <w:rFonts w:ascii="Montserrat" w:hAnsi="Montserrat"/>
          <w:sz w:val="24"/>
        </w:rPr>
      </w:pPr>
      <w:r w:rsidRPr="00F75AFA">
        <w:rPr>
          <w:rFonts w:ascii="Montserrat" w:hAnsi="Montserrat"/>
          <w:sz w:val="24"/>
        </w:rPr>
        <w:tab/>
        <w:t>Arden comes into her strange inheritance, an estate held in trust and a legacy of her mother awakening in her</w:t>
      </w:r>
    </w:p>
    <w:p w:rsidR="00864886" w:rsidRPr="00F75AFA" w:rsidRDefault="00864886">
      <w:pPr>
        <w:pStyle w:val="0DraftNormal"/>
        <w:ind w:left="360" w:hanging="360"/>
        <w:rPr>
          <w:rFonts w:ascii="Montserrat" w:hAnsi="Montserrat"/>
          <w:sz w:val="24"/>
        </w:rPr>
      </w:pPr>
      <w:r w:rsidRPr="00F75AFA">
        <w:rPr>
          <w:rFonts w:ascii="Montserrat" w:hAnsi="Montserrat"/>
          <w:sz w:val="24"/>
        </w:rPr>
        <w:tab/>
        <w:t>Arden became split in two, and ended up pregnant by both of the men in her life</w:t>
      </w:r>
    </w:p>
    <w:p w:rsidR="00864886" w:rsidRPr="00F75AFA" w:rsidRDefault="00864886">
      <w:pPr>
        <w:pStyle w:val="0DraftNormal"/>
        <w:ind w:left="360" w:hanging="360"/>
        <w:rPr>
          <w:rFonts w:ascii="Montserrat" w:hAnsi="Montserrat"/>
          <w:sz w:val="24"/>
        </w:rPr>
      </w:pPr>
      <w:r w:rsidRPr="00F75AFA">
        <w:rPr>
          <w:rFonts w:ascii="Montserrat" w:hAnsi="Montserrat"/>
          <w:sz w:val="24"/>
        </w:rPr>
        <w:tab/>
        <w:t>Due to a unique difference in her daughters' anatomy, one of her daughters was identified as a boy</w:t>
      </w:r>
    </w:p>
    <w:p w:rsidR="00864886" w:rsidRPr="00F75AFA" w:rsidRDefault="00864886">
      <w:pPr>
        <w:pStyle w:val="0DraftNormal"/>
        <w:ind w:left="360" w:hanging="360"/>
        <w:rPr>
          <w:rFonts w:ascii="Montserrat" w:hAnsi="Montserrat"/>
          <w:sz w:val="24"/>
        </w:rPr>
      </w:pPr>
    </w:p>
    <w:p w:rsidR="00864886" w:rsidRPr="00F75AFA" w:rsidRDefault="00864886">
      <w:pPr>
        <w:pStyle w:val="0DraftNormal"/>
        <w:ind w:left="360" w:hanging="360"/>
        <w:rPr>
          <w:rFonts w:ascii="Montserrat" w:hAnsi="Montserrat"/>
          <w:sz w:val="24"/>
        </w:rPr>
      </w:pPr>
      <w:r w:rsidRPr="00F75AFA">
        <w:rPr>
          <w:rFonts w:ascii="Montserrat" w:hAnsi="Montserrat"/>
          <w:sz w:val="24"/>
        </w:rPr>
        <w:t>Book III</w:t>
      </w:r>
    </w:p>
    <w:p w:rsidR="00864886" w:rsidRPr="00F75AFA" w:rsidRDefault="00864886">
      <w:pPr>
        <w:pStyle w:val="0DraftNormal"/>
        <w:ind w:left="360" w:hanging="360"/>
        <w:rPr>
          <w:rFonts w:ascii="Montserrat" w:hAnsi="Montserrat"/>
          <w:sz w:val="24"/>
        </w:rPr>
      </w:pPr>
      <w:r w:rsidRPr="00F75AFA">
        <w:rPr>
          <w:rFonts w:ascii="Montserrat" w:hAnsi="Montserrat"/>
          <w:sz w:val="24"/>
        </w:rPr>
        <w:tab/>
        <w:t>Arden suddenly regressed to the age of her youngest daughters</w:t>
      </w:r>
    </w:p>
    <w:p w:rsidR="00864886" w:rsidRPr="00F75AFA" w:rsidRDefault="00864886">
      <w:pPr>
        <w:pStyle w:val="0DraftNormal"/>
        <w:ind w:left="360" w:hanging="360"/>
        <w:rPr>
          <w:rFonts w:ascii="Montserrat" w:hAnsi="Montserrat"/>
          <w:sz w:val="24"/>
        </w:rPr>
      </w:pPr>
      <w:r w:rsidRPr="00F75AFA">
        <w:rPr>
          <w:rFonts w:ascii="Montserrat" w:hAnsi="Montserrat"/>
          <w:sz w:val="24"/>
        </w:rPr>
        <w:tab/>
        <w:t>Arden finally confronted one of the instinctive abilities that had earned her the name Phoenix</w:t>
      </w:r>
    </w:p>
    <w:p w:rsidR="00864886" w:rsidRPr="00F75AFA" w:rsidRDefault="00864886">
      <w:pPr>
        <w:pStyle w:val="0DraftNormal"/>
        <w:ind w:left="360" w:hanging="360"/>
        <w:rPr>
          <w:rFonts w:ascii="Montserrat" w:hAnsi="Montserrat"/>
          <w:sz w:val="24"/>
        </w:rPr>
      </w:pPr>
      <w:r w:rsidRPr="00F75AFA">
        <w:rPr>
          <w:rFonts w:ascii="Montserrat" w:hAnsi="Montserrat"/>
          <w:sz w:val="24"/>
        </w:rPr>
        <w:tab/>
        <w:t>Arden was forced to retreat from her friends, family and loved ones in the face of her bizarre "death" and "rebirth"</w:t>
      </w:r>
    </w:p>
    <w:p w:rsidR="00864886" w:rsidRPr="00F75AFA" w:rsidRDefault="00864886">
      <w:pPr>
        <w:pStyle w:val="0DraftNormal"/>
        <w:ind w:left="360" w:hanging="360"/>
        <w:rPr>
          <w:rFonts w:ascii="Montserrat" w:hAnsi="Montserrat"/>
          <w:sz w:val="24"/>
        </w:rPr>
      </w:pPr>
      <w:r w:rsidRPr="00F75AFA">
        <w:rPr>
          <w:rFonts w:ascii="Montserrat" w:hAnsi="Montserrat"/>
          <w:sz w:val="24"/>
        </w:rPr>
        <w:tab/>
        <w:t>Due to a misunderstanding, one of her daughters ended up becoming a boy in fact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Cast of Arden’s Stories</w:t>
      </w:r>
    </w:p>
    <w:p w:rsidR="00864886" w:rsidRPr="00F75AFA" w:rsidRDefault="00864886">
      <w:pPr>
        <w:pStyle w:val="0DraftNormal"/>
        <w:rPr>
          <w:rFonts w:ascii="Montserrat" w:hAnsi="Montserrat"/>
          <w:sz w:val="24"/>
        </w:rPr>
      </w:pPr>
      <w:r w:rsidRPr="00F75AFA">
        <w:rPr>
          <w:rFonts w:ascii="Montserrat" w:hAnsi="Montserrat"/>
          <w:sz w:val="24"/>
        </w:rPr>
        <w:t>Virgin</w:t>
      </w:r>
      <w:r w:rsidRPr="00F75AFA">
        <w:rPr>
          <w:rFonts w:ascii="Montserrat" w:hAnsi="Montserrat"/>
          <w:sz w:val="24"/>
        </w:rPr>
        <w:tab/>
        <w:t>Arden Virginia Morgan</w:t>
      </w:r>
      <w:r w:rsidRPr="00F75AFA">
        <w:rPr>
          <w:rFonts w:ascii="Montserrat" w:hAnsi="Montserrat"/>
          <w:sz w:val="24"/>
        </w:rPr>
        <w:tab/>
        <w:t xml:space="preserve">Born </w:t>
      </w:r>
      <w:r w:rsidRPr="00F75AFA">
        <w:rPr>
          <w:rFonts w:ascii="Montserrat" w:hAnsi="Montserrat"/>
          <w:sz w:val="24"/>
          <w:vertAlign w:val="superscript"/>
        </w:rPr>
        <w:t>+</w:t>
      </w:r>
      <w:r w:rsidRPr="00F75AFA">
        <w:rPr>
          <w:rFonts w:ascii="Montserrat" w:hAnsi="Montserrat"/>
          <w:sz w:val="24"/>
        </w:rPr>
        <w:t xml:space="preserve">00 </w:t>
      </w:r>
      <w:r w:rsidRPr="00F75AFA">
        <w:rPr>
          <w:rFonts w:ascii="Montserrat" w:hAnsi="Montserrat"/>
          <w:sz w:val="24"/>
        </w:rPr>
        <w:tab/>
        <w:t>06-21</w:t>
      </w:r>
    </w:p>
    <w:p w:rsidR="00864886" w:rsidRPr="00F75AFA" w:rsidRDefault="00864886">
      <w:pPr>
        <w:pStyle w:val="0DraftNormal"/>
        <w:rPr>
          <w:rFonts w:ascii="Montserrat" w:hAnsi="Montserrat"/>
          <w:sz w:val="24"/>
        </w:rPr>
      </w:pPr>
      <w:r w:rsidRPr="00F75AFA">
        <w:rPr>
          <w:rFonts w:ascii="Montserrat" w:hAnsi="Montserrat"/>
          <w:sz w:val="24"/>
        </w:rPr>
        <w:t>Vic</w:t>
      </w:r>
      <w:r w:rsidRPr="00F75AFA">
        <w:rPr>
          <w:rFonts w:ascii="Montserrat" w:hAnsi="Montserrat"/>
          <w:sz w:val="24"/>
        </w:rPr>
        <w:tab/>
      </w:r>
      <w:r w:rsidRPr="00F75AFA">
        <w:rPr>
          <w:rFonts w:ascii="Montserrat" w:hAnsi="Montserrat"/>
          <w:sz w:val="24"/>
        </w:rPr>
        <w:tab/>
        <w:t>Victor Alexander Nevin</w:t>
      </w:r>
      <w:r w:rsidRPr="00F75AFA">
        <w:rPr>
          <w:rFonts w:ascii="Montserrat" w:hAnsi="Montserrat"/>
          <w:sz w:val="24"/>
        </w:rPr>
        <w:tab/>
      </w:r>
      <w:r w:rsidRPr="00F75AFA">
        <w:rPr>
          <w:rFonts w:ascii="Montserrat" w:hAnsi="Montserrat"/>
          <w:sz w:val="24"/>
        </w:rPr>
        <w:tab/>
        <w:t xml:space="preserve">Born </w:t>
      </w:r>
      <w:r w:rsidRPr="00F75AFA">
        <w:rPr>
          <w:rFonts w:ascii="Montserrat" w:hAnsi="Montserrat"/>
          <w:sz w:val="24"/>
          <w:vertAlign w:val="superscript"/>
        </w:rPr>
        <w:t>-</w:t>
      </w:r>
      <w:r w:rsidRPr="00F75AFA">
        <w:rPr>
          <w:rFonts w:ascii="Montserrat" w:hAnsi="Montserrat"/>
          <w:sz w:val="24"/>
        </w:rPr>
        <w:t xml:space="preserve">02.5 </w:t>
      </w:r>
      <w:r w:rsidRPr="00F75AFA">
        <w:rPr>
          <w:rFonts w:ascii="Montserrat" w:hAnsi="Montserrat"/>
          <w:sz w:val="24"/>
        </w:rPr>
        <w:tab/>
        <w:t>12-21</w:t>
      </w:r>
    </w:p>
    <w:p w:rsidR="00864886" w:rsidRPr="00F75AFA" w:rsidRDefault="00864886">
      <w:pPr>
        <w:pStyle w:val="0DraftNormal"/>
        <w:rPr>
          <w:rFonts w:ascii="Montserrat" w:hAnsi="Montserrat"/>
          <w:sz w:val="24"/>
        </w:rPr>
      </w:pPr>
      <w:r w:rsidRPr="00F75AFA">
        <w:rPr>
          <w:rFonts w:ascii="Montserrat" w:hAnsi="Montserrat"/>
          <w:sz w:val="24"/>
        </w:rPr>
        <w:t>Vin</w:t>
      </w:r>
      <w:r w:rsidRPr="00F75AFA">
        <w:rPr>
          <w:rFonts w:ascii="Montserrat" w:hAnsi="Montserrat"/>
          <w:sz w:val="24"/>
        </w:rPr>
        <w:tab/>
      </w:r>
      <w:r w:rsidRPr="00F75AFA">
        <w:rPr>
          <w:rFonts w:ascii="Montserrat" w:hAnsi="Montserrat"/>
          <w:sz w:val="24"/>
        </w:rPr>
        <w:tab/>
        <w:t xml:space="preserve">Vincent Alexander Nairn </w:t>
      </w:r>
      <w:r w:rsidRPr="00F75AFA">
        <w:rPr>
          <w:rFonts w:ascii="Montserrat" w:hAnsi="Montserrat"/>
          <w:sz w:val="24"/>
        </w:rPr>
        <w:tab/>
        <w:t xml:space="preserve">Born </w:t>
      </w:r>
      <w:r w:rsidRPr="00F75AFA">
        <w:rPr>
          <w:rFonts w:ascii="Montserrat" w:hAnsi="Montserrat"/>
          <w:sz w:val="24"/>
          <w:vertAlign w:val="superscript"/>
        </w:rPr>
        <w:t>-</w:t>
      </w:r>
      <w:r w:rsidRPr="00F75AFA">
        <w:rPr>
          <w:rFonts w:ascii="Montserrat" w:hAnsi="Montserrat"/>
          <w:sz w:val="24"/>
        </w:rPr>
        <w:t xml:space="preserve">02.5 </w:t>
      </w:r>
      <w:r w:rsidRPr="00F75AFA">
        <w:rPr>
          <w:rFonts w:ascii="Montserrat" w:hAnsi="Montserrat"/>
          <w:sz w:val="24"/>
        </w:rPr>
        <w:tab/>
        <w:t>12-21</w:t>
      </w:r>
    </w:p>
    <w:p w:rsidR="00864886" w:rsidRPr="00F75AFA" w:rsidRDefault="00864886">
      <w:pPr>
        <w:pStyle w:val="0DraftNormal"/>
        <w:rPr>
          <w:rFonts w:ascii="Montserrat" w:hAnsi="Montserrat"/>
          <w:sz w:val="24"/>
        </w:rPr>
      </w:pPr>
      <w:r w:rsidRPr="00F75AFA">
        <w:rPr>
          <w:rFonts w:ascii="Montserrat" w:hAnsi="Montserrat"/>
          <w:sz w:val="24"/>
        </w:rPr>
        <w:t>Cat</w:t>
      </w:r>
      <w:r w:rsidRPr="00F75AFA">
        <w:rPr>
          <w:rFonts w:ascii="Montserrat" w:hAnsi="Montserrat"/>
          <w:sz w:val="24"/>
        </w:rPr>
        <w:tab/>
      </w:r>
      <w:r w:rsidRPr="00F75AFA">
        <w:rPr>
          <w:rFonts w:ascii="Montserrat" w:hAnsi="Montserrat"/>
          <w:sz w:val="24"/>
        </w:rPr>
        <w:tab/>
        <w:t>Caitlyn Sinclair</w:t>
      </w:r>
    </w:p>
    <w:p w:rsidR="00864886" w:rsidRPr="00F75AFA" w:rsidRDefault="00864886">
      <w:pPr>
        <w:pStyle w:val="0DraftNormal"/>
        <w:rPr>
          <w:rFonts w:ascii="Montserrat" w:hAnsi="Montserrat"/>
          <w:sz w:val="24"/>
        </w:rPr>
      </w:pPr>
      <w:r w:rsidRPr="00F75AFA">
        <w:rPr>
          <w:rFonts w:ascii="Montserrat" w:hAnsi="Montserrat"/>
          <w:sz w:val="24"/>
        </w:rPr>
        <w:t>Mace</w:t>
      </w:r>
      <w:r w:rsidRPr="00F75AFA">
        <w:rPr>
          <w:rFonts w:ascii="Montserrat" w:hAnsi="Montserrat"/>
          <w:sz w:val="24"/>
        </w:rPr>
        <w:tab/>
      </w:r>
      <w:r w:rsidRPr="00F75AFA">
        <w:rPr>
          <w:rFonts w:ascii="Montserrat" w:hAnsi="Montserrat"/>
          <w:sz w:val="24"/>
        </w:rPr>
        <w:tab/>
        <w:t>Mason Drake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Children of Arden </w:t>
      </w:r>
      <w:r w:rsidRPr="00F75AFA">
        <w:rPr>
          <w:rFonts w:ascii="Montserrat" w:hAnsi="Montserrat"/>
          <w:sz w:val="24"/>
        </w:rPr>
        <w:tab/>
      </w:r>
      <w:r w:rsidRPr="00F75AFA">
        <w:rPr>
          <w:rFonts w:ascii="Montserrat" w:hAnsi="Montserrat"/>
          <w:sz w:val="24"/>
        </w:rPr>
        <w:tab/>
      </w:r>
      <w:r w:rsidRPr="00F75AFA">
        <w:rPr>
          <w:rFonts w:ascii="Montserrat" w:hAnsi="Montserrat"/>
          <w:sz w:val="24"/>
        </w:rPr>
        <w:tab/>
      </w:r>
    </w:p>
    <w:p w:rsidR="00864886" w:rsidRPr="00F75AFA" w:rsidRDefault="00864886">
      <w:pPr>
        <w:pStyle w:val="0DraftNormal"/>
        <w:rPr>
          <w:rFonts w:ascii="Montserrat" w:hAnsi="Montserrat"/>
          <w:sz w:val="24"/>
        </w:rPr>
      </w:pPr>
      <w:r w:rsidRPr="00F75AFA">
        <w:rPr>
          <w:rFonts w:ascii="Montserrat" w:hAnsi="Montserrat"/>
          <w:sz w:val="24"/>
        </w:rPr>
        <w:t>Kim</w:t>
      </w:r>
      <w:r w:rsidRPr="00F75AFA">
        <w:rPr>
          <w:rFonts w:ascii="Montserrat" w:hAnsi="Montserrat"/>
          <w:sz w:val="24"/>
        </w:rPr>
        <w:tab/>
      </w:r>
      <w:r w:rsidRPr="00F75AFA">
        <w:rPr>
          <w:rFonts w:ascii="Montserrat" w:hAnsi="Montserrat"/>
          <w:sz w:val="24"/>
        </w:rPr>
        <w:tab/>
        <w:t>Kimberly Autumn Morgan</w:t>
      </w:r>
      <w:r w:rsidRPr="00F75AFA">
        <w:rPr>
          <w:rFonts w:ascii="Montserrat" w:hAnsi="Montserrat"/>
          <w:sz w:val="24"/>
        </w:rPr>
        <w:tab/>
        <w:t xml:space="preserve">Born </w:t>
      </w:r>
      <w:r w:rsidRPr="00F75AFA">
        <w:rPr>
          <w:rFonts w:ascii="Montserrat" w:hAnsi="Montserrat"/>
          <w:sz w:val="24"/>
          <w:vertAlign w:val="superscript"/>
        </w:rPr>
        <w:t>+</w:t>
      </w:r>
      <w:r w:rsidRPr="00F75AFA">
        <w:rPr>
          <w:rFonts w:ascii="Montserrat" w:hAnsi="Montserrat"/>
          <w:sz w:val="24"/>
        </w:rPr>
        <w:t xml:space="preserve">18 </w:t>
      </w:r>
      <w:r w:rsidRPr="00F75AFA">
        <w:rPr>
          <w:rFonts w:ascii="Montserrat" w:hAnsi="Montserrat"/>
          <w:sz w:val="24"/>
        </w:rPr>
        <w:tab/>
        <w:t>06-27</w:t>
      </w:r>
      <w:r w:rsidRPr="00F75AFA">
        <w:rPr>
          <w:rFonts w:ascii="Montserrat" w:hAnsi="Montserrat"/>
          <w:sz w:val="24"/>
        </w:rPr>
        <w:tab/>
        <w:t xml:space="preserve">Conceived </w:t>
      </w:r>
      <w:r w:rsidRPr="00F75AFA">
        <w:rPr>
          <w:rFonts w:ascii="Montserrat" w:hAnsi="Montserrat"/>
          <w:sz w:val="24"/>
          <w:vertAlign w:val="superscript"/>
        </w:rPr>
        <w:t>+</w:t>
      </w:r>
      <w:r w:rsidRPr="00F75AFA">
        <w:rPr>
          <w:rFonts w:ascii="Montserrat" w:hAnsi="Montserrat"/>
          <w:sz w:val="24"/>
        </w:rPr>
        <w:t>17   09-29</w:t>
      </w:r>
    </w:p>
    <w:p w:rsidR="00864886" w:rsidRPr="00F75AFA" w:rsidRDefault="00864886">
      <w:pPr>
        <w:pStyle w:val="0DraftNormal"/>
        <w:rPr>
          <w:rFonts w:ascii="Montserrat" w:hAnsi="Montserrat"/>
          <w:sz w:val="24"/>
        </w:rPr>
      </w:pPr>
      <w:r w:rsidRPr="00F75AFA">
        <w:rPr>
          <w:rFonts w:ascii="Montserrat" w:hAnsi="Montserrat"/>
          <w:sz w:val="24"/>
        </w:rPr>
        <w:t>Nam</w:t>
      </w:r>
      <w:r w:rsidRPr="00F75AFA">
        <w:rPr>
          <w:rFonts w:ascii="Montserrat" w:hAnsi="Montserrat"/>
          <w:sz w:val="24"/>
        </w:rPr>
        <w:tab/>
      </w:r>
      <w:r w:rsidRPr="00F75AFA">
        <w:rPr>
          <w:rFonts w:ascii="Montserrat" w:hAnsi="Montserrat"/>
          <w:sz w:val="24"/>
        </w:rPr>
        <w:tab/>
        <w:t>Naomi Arden Morgan</w:t>
      </w:r>
      <w:r w:rsidRPr="00F75AFA">
        <w:rPr>
          <w:rFonts w:ascii="Montserrat" w:hAnsi="Montserrat"/>
          <w:sz w:val="24"/>
        </w:rPr>
        <w:tab/>
      </w:r>
      <w:r w:rsidRPr="00F75AFA">
        <w:rPr>
          <w:rFonts w:ascii="Montserrat" w:hAnsi="Montserrat"/>
          <w:sz w:val="24"/>
        </w:rPr>
        <w:tab/>
        <w:t xml:space="preserve">Born </w:t>
      </w:r>
      <w:r w:rsidRPr="00F75AFA">
        <w:rPr>
          <w:rFonts w:ascii="Montserrat" w:hAnsi="Montserrat"/>
          <w:sz w:val="24"/>
          <w:vertAlign w:val="superscript"/>
        </w:rPr>
        <w:t>+</w:t>
      </w:r>
      <w:r w:rsidRPr="00F75AFA">
        <w:rPr>
          <w:rFonts w:ascii="Montserrat" w:hAnsi="Montserrat"/>
          <w:sz w:val="24"/>
        </w:rPr>
        <w:t xml:space="preserve">19 </w:t>
      </w:r>
      <w:r w:rsidRPr="00F75AFA">
        <w:rPr>
          <w:rFonts w:ascii="Montserrat" w:hAnsi="Montserrat"/>
          <w:sz w:val="24"/>
        </w:rPr>
        <w:tab/>
        <w:t>10-31</w:t>
      </w:r>
      <w:r w:rsidRPr="00F75AFA">
        <w:rPr>
          <w:rFonts w:ascii="Montserrat" w:hAnsi="Montserrat"/>
          <w:sz w:val="24"/>
        </w:rPr>
        <w:tab/>
        <w:t xml:space="preserve">Conceived </w:t>
      </w:r>
      <w:r w:rsidRPr="00F75AFA">
        <w:rPr>
          <w:rFonts w:ascii="Montserrat" w:hAnsi="Montserrat"/>
          <w:sz w:val="24"/>
          <w:vertAlign w:val="superscript"/>
        </w:rPr>
        <w:t>+</w:t>
      </w:r>
      <w:r w:rsidRPr="00F75AFA">
        <w:rPr>
          <w:rFonts w:ascii="Montserrat" w:hAnsi="Montserrat"/>
          <w:sz w:val="24"/>
        </w:rPr>
        <w:t>18   07-30</w:t>
      </w:r>
    </w:p>
    <w:p w:rsidR="00864886" w:rsidRPr="00F75AFA" w:rsidRDefault="00864886">
      <w:pPr>
        <w:pStyle w:val="0DraftNormal"/>
        <w:rPr>
          <w:rFonts w:ascii="Montserrat" w:hAnsi="Montserrat"/>
          <w:sz w:val="24"/>
        </w:rPr>
      </w:pPr>
      <w:r w:rsidRPr="00F75AFA">
        <w:rPr>
          <w:rFonts w:ascii="Montserrat" w:hAnsi="Montserrat"/>
          <w:sz w:val="24"/>
        </w:rPr>
        <w:t>Alex</w:t>
      </w:r>
      <w:r w:rsidRPr="00F75AFA">
        <w:rPr>
          <w:rFonts w:ascii="Montserrat" w:hAnsi="Montserrat"/>
          <w:sz w:val="24"/>
        </w:rPr>
        <w:tab/>
      </w:r>
      <w:r w:rsidRPr="00F75AFA">
        <w:rPr>
          <w:rFonts w:ascii="Montserrat" w:hAnsi="Montserrat"/>
          <w:sz w:val="24"/>
        </w:rPr>
        <w:tab/>
        <w:t>Alexandrea Virgin Morgan</w:t>
      </w:r>
      <w:r w:rsidRPr="00F75AFA">
        <w:rPr>
          <w:rFonts w:ascii="Montserrat" w:hAnsi="Montserrat"/>
          <w:sz w:val="24"/>
        </w:rPr>
        <w:tab/>
        <w:t xml:space="preserve">Born </w:t>
      </w:r>
      <w:r w:rsidRPr="00F75AFA">
        <w:rPr>
          <w:rFonts w:ascii="Montserrat" w:hAnsi="Montserrat"/>
          <w:sz w:val="24"/>
          <w:vertAlign w:val="superscript"/>
        </w:rPr>
        <w:t>+</w:t>
      </w:r>
      <w:r w:rsidRPr="00F75AFA">
        <w:rPr>
          <w:rFonts w:ascii="Montserrat" w:hAnsi="Montserrat"/>
          <w:sz w:val="24"/>
        </w:rPr>
        <w:t xml:space="preserve">21 </w:t>
      </w:r>
      <w:r w:rsidRPr="00F75AFA">
        <w:rPr>
          <w:rFonts w:ascii="Montserrat" w:hAnsi="Montserrat"/>
          <w:sz w:val="24"/>
        </w:rPr>
        <w:tab/>
        <w:t xml:space="preserve">06-21 </w:t>
      </w:r>
      <w:r w:rsidRPr="00F75AFA">
        <w:rPr>
          <w:rFonts w:ascii="Montserrat" w:hAnsi="Montserrat"/>
          <w:sz w:val="24"/>
        </w:rPr>
        <w:tab/>
        <w:t xml:space="preserve">Conceived </w:t>
      </w:r>
      <w:r w:rsidRPr="00F75AFA">
        <w:rPr>
          <w:rFonts w:ascii="Montserrat" w:hAnsi="Montserrat"/>
          <w:sz w:val="24"/>
          <w:vertAlign w:val="superscript"/>
        </w:rPr>
        <w:t>+</w:t>
      </w:r>
      <w:r w:rsidRPr="00F75AFA">
        <w:rPr>
          <w:rFonts w:ascii="Montserrat" w:hAnsi="Montserrat"/>
          <w:sz w:val="24"/>
        </w:rPr>
        <w:t>20   09-21</w:t>
      </w:r>
    </w:p>
    <w:p w:rsidR="00864886" w:rsidRPr="00F75AFA" w:rsidRDefault="00864886">
      <w:pPr>
        <w:pStyle w:val="0DraftNormal"/>
        <w:rPr>
          <w:rFonts w:ascii="Montserrat" w:hAnsi="Montserrat"/>
          <w:sz w:val="24"/>
        </w:rPr>
      </w:pPr>
      <w:r w:rsidRPr="00F75AFA">
        <w:rPr>
          <w:rFonts w:ascii="Montserrat" w:hAnsi="Montserrat"/>
          <w:sz w:val="24"/>
        </w:rPr>
        <w:t>Anne</w:t>
      </w:r>
      <w:r w:rsidRPr="00F75AFA">
        <w:rPr>
          <w:rFonts w:ascii="Montserrat" w:hAnsi="Montserrat"/>
          <w:sz w:val="24"/>
        </w:rPr>
        <w:tab/>
      </w:r>
      <w:r w:rsidRPr="00F75AFA">
        <w:rPr>
          <w:rFonts w:ascii="Montserrat" w:hAnsi="Montserrat"/>
          <w:sz w:val="24"/>
        </w:rPr>
        <w:tab/>
        <w:t>[Sired by Vincent]</w:t>
      </w:r>
      <w:r w:rsidRPr="00F75AFA">
        <w:rPr>
          <w:rFonts w:ascii="Montserrat" w:hAnsi="Montserrat"/>
          <w:sz w:val="24"/>
        </w:rPr>
        <w:tab/>
      </w:r>
      <w:r w:rsidRPr="00F75AFA">
        <w:rPr>
          <w:rFonts w:ascii="Montserrat" w:hAnsi="Montserrat"/>
          <w:sz w:val="24"/>
        </w:rPr>
        <w:tab/>
      </w:r>
      <w:r w:rsidRPr="00F75AFA">
        <w:rPr>
          <w:rFonts w:ascii="Montserrat" w:hAnsi="Montserrat"/>
          <w:sz w:val="24"/>
        </w:rPr>
        <w:tab/>
      </w:r>
      <w:r w:rsidRPr="00F75AFA">
        <w:rPr>
          <w:rFonts w:ascii="Montserrat" w:hAnsi="Montserrat"/>
          <w:sz w:val="24"/>
        </w:rPr>
        <w:tab/>
        <w:t>Split Ova Twin</w:t>
      </w:r>
    </w:p>
    <w:p w:rsidR="00864886" w:rsidRPr="00F75AFA" w:rsidRDefault="00864886">
      <w:pPr>
        <w:pStyle w:val="0DraftNormal"/>
        <w:rPr>
          <w:rFonts w:ascii="Montserrat" w:hAnsi="Montserrat"/>
          <w:sz w:val="24"/>
        </w:rPr>
      </w:pPr>
      <w:r w:rsidRPr="00F75AFA">
        <w:rPr>
          <w:rFonts w:ascii="Montserrat" w:hAnsi="Montserrat"/>
          <w:sz w:val="24"/>
        </w:rPr>
        <w:t>Alex</w:t>
      </w:r>
      <w:r w:rsidRPr="00F75AFA">
        <w:rPr>
          <w:rFonts w:ascii="Montserrat" w:hAnsi="Montserrat"/>
          <w:sz w:val="24"/>
        </w:rPr>
        <w:tab/>
      </w:r>
      <w:r w:rsidRPr="00F75AFA">
        <w:rPr>
          <w:rFonts w:ascii="Montserrat" w:hAnsi="Montserrat"/>
          <w:sz w:val="24"/>
        </w:rPr>
        <w:tab/>
        <w:t>Alexander Virgin Nevin</w:t>
      </w:r>
      <w:r w:rsidRPr="00F75AFA">
        <w:rPr>
          <w:rFonts w:ascii="Montserrat" w:hAnsi="Montserrat"/>
          <w:sz w:val="24"/>
        </w:rPr>
        <w:tab/>
      </w:r>
      <w:r w:rsidRPr="00F75AFA">
        <w:rPr>
          <w:rFonts w:ascii="Montserrat" w:hAnsi="Montserrat"/>
          <w:sz w:val="24"/>
        </w:rPr>
        <w:tab/>
        <w:t xml:space="preserve">Born </w:t>
      </w:r>
      <w:r w:rsidRPr="00F75AFA">
        <w:rPr>
          <w:rFonts w:ascii="Montserrat" w:hAnsi="Montserrat"/>
          <w:sz w:val="24"/>
          <w:vertAlign w:val="superscript"/>
        </w:rPr>
        <w:t>+</w:t>
      </w:r>
      <w:r w:rsidRPr="00F75AFA">
        <w:rPr>
          <w:rFonts w:ascii="Montserrat" w:hAnsi="Montserrat"/>
          <w:sz w:val="24"/>
        </w:rPr>
        <w:t xml:space="preserve">21 </w:t>
      </w:r>
      <w:r w:rsidRPr="00F75AFA">
        <w:rPr>
          <w:rFonts w:ascii="Montserrat" w:hAnsi="Montserrat"/>
          <w:sz w:val="24"/>
        </w:rPr>
        <w:tab/>
        <w:t>06-21</w:t>
      </w:r>
      <w:r w:rsidRPr="00F75AFA">
        <w:rPr>
          <w:rFonts w:ascii="Montserrat" w:hAnsi="Montserrat"/>
          <w:sz w:val="24"/>
        </w:rPr>
        <w:tab/>
        <w:t xml:space="preserve">Conceived </w:t>
      </w:r>
      <w:r w:rsidRPr="00F75AFA">
        <w:rPr>
          <w:rFonts w:ascii="Montserrat" w:hAnsi="Montserrat"/>
          <w:sz w:val="24"/>
          <w:vertAlign w:val="superscript"/>
        </w:rPr>
        <w:t>+</w:t>
      </w:r>
      <w:r w:rsidRPr="00F75AFA">
        <w:rPr>
          <w:rFonts w:ascii="Montserrat" w:hAnsi="Montserrat"/>
          <w:sz w:val="24"/>
        </w:rPr>
        <w:t>20   09-21</w:t>
      </w:r>
    </w:p>
    <w:p w:rsidR="00864886" w:rsidRPr="00F75AFA" w:rsidRDefault="00864886">
      <w:pPr>
        <w:pStyle w:val="0DraftNormal"/>
        <w:rPr>
          <w:rFonts w:ascii="Montserrat" w:hAnsi="Montserrat"/>
          <w:sz w:val="24"/>
        </w:rPr>
      </w:pPr>
      <w:r w:rsidRPr="00F75AFA">
        <w:rPr>
          <w:rFonts w:ascii="Montserrat" w:hAnsi="Montserrat"/>
          <w:sz w:val="24"/>
        </w:rPr>
        <w:t>Al, Alle</w:t>
      </w:r>
      <w:r w:rsidRPr="00F75AFA">
        <w:rPr>
          <w:rFonts w:ascii="Montserrat" w:hAnsi="Montserrat"/>
          <w:sz w:val="24"/>
        </w:rPr>
        <w:tab/>
        <w:t>[Sired by Victor]</w:t>
      </w:r>
      <w:r w:rsidRPr="00F75AFA">
        <w:rPr>
          <w:rFonts w:ascii="Montserrat" w:hAnsi="Montserrat"/>
          <w:sz w:val="24"/>
        </w:rPr>
        <w:tab/>
      </w:r>
      <w:r w:rsidRPr="00F75AFA">
        <w:rPr>
          <w:rFonts w:ascii="Montserrat" w:hAnsi="Montserrat"/>
          <w:sz w:val="24"/>
        </w:rPr>
        <w:tab/>
      </w:r>
      <w:r w:rsidRPr="00F75AFA">
        <w:rPr>
          <w:rFonts w:ascii="Montserrat" w:hAnsi="Montserrat"/>
          <w:sz w:val="24"/>
        </w:rPr>
        <w:tab/>
      </w:r>
      <w:r w:rsidRPr="00F75AFA">
        <w:rPr>
          <w:rFonts w:ascii="Montserrat" w:hAnsi="Montserrat"/>
          <w:sz w:val="24"/>
        </w:rPr>
        <w:tab/>
        <w:t>Split Ova Twin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CONTRIBUTING NOTES - EARTH NEXUS : 1997-2012 EYE OF THE ENVELOPE</w:t>
      </w:r>
    </w:p>
    <w:p w:rsidR="00864886" w:rsidRPr="00F75AFA" w:rsidRDefault="00864886">
      <w:pPr>
        <w:pStyle w:val="0DraftNormal"/>
        <w:rPr>
          <w:rFonts w:ascii="Montserrat" w:hAnsi="Montserrat"/>
          <w:sz w:val="24"/>
        </w:rPr>
      </w:pPr>
      <w:r w:rsidRPr="00F75AFA">
        <w:rPr>
          <w:rFonts w:ascii="Montserrat" w:hAnsi="Montserrat"/>
          <w:sz w:val="24"/>
        </w:rPr>
        <w:t>The Authority and The Underground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tail end of the twentieth century was a time of subtle evolutionary crisis. The great psychological stresses of the Information Age created a mind-shattering shift in human perception. A new potential had awakened in Man, a potential that could only be described as psionics. Recognition of the science came at the hands of two maverick researchers. Caitlyn Sinclair-an obscure psionics theorist-who was contacted by a fringe research and development firm to stabilize a frightening change in their premier theoretical engineer and technologies analyst-Mason Alexander Drake-heading an aero/astronautic research division in its effort to define the research parameters for a new branch of field based technologies. Together they stumbled across a natural mechanism for realizing his theories.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Caitlyn Sinclair, an obscure undergraduate researcher, was picked up by the NSA and taken to a top-secret research and development campus to recreate the work of their premier theoretical engineer and technologies analyst. Caitlyn was tersely briefed about the disappearance of Mason Alexander and then shown the result of his work, a silver sphere three meters in diameter suspended ten feet in the air in total defiance of gravity within a hastily constructed shelter.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Mason Alexander, the resident theoretical engineer, had apparently developed a means to manipulate gravity. She was informed that she was specifically identified by the missing scientist as the only other person he knew of who could understand his work. She had not understood what her qualifications had to do with FT research until she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realized Mason had not achieved a technological breakthrough at all. Instead, he became the breakthrough she had been pursuing her entire life.</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Caitlyn confronted her new knowledge of this situation and realized the danger both she and Mason faced. The task for which she was recruited was impossible. Her attempts to recreate his research demonstrated clearly that she could replicate his experiment, but she could not give the NSA the answers they needed. She could, however, get through to Mason.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Mason had been possessed by an impressive manifestation of psychokinetic power. Her efforts managed to breach the fugue state in which this new power had isolated her subject. However, with the NSA breathing down her neck, she had almost no time to ascertain the reason for Mason’s frightening metamorphosis. Caitlyn confronted Mason with the danger of their situation, pointing out that there was no way that she could provide what her keepers demanded of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Caitlyn’s efforts to not only breached the fugue state in which the new power had isolated her subject, but to ascertain the reason for its catalysis led to discoveries, would change the future of the entire human race. Government interest in this sensitive research facility led to an official recognition of the infant science of psionics, and thus psi active individuals. The desperate investigation by Caitlyn and Mason into the cause of his manifestation resulted in the discovery of a vital link between the mind and the very structure of space and time-a link that could unlock the means for mankind to reach the stars.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phoenix · daughter selves</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in the next twenty years, in the very first generation of the daughter race, or a thousand years after contact, when the daughter race has stabilized? the idea here has been for these events to unfold in the first generation of contact, so it follows that a joint culture exists but that the daughter race is a mystery which has only just been apprehended.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trike/>
          <w:sz w:val="24"/>
          <w:szCs w:val="14"/>
        </w:rPr>
      </w:pP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point of consideration. avon tradition supports the practice of seperating paired individuals to enable their minds to develop independantly. such was employed in dawn and twilight’s childhood. humans have recognized a similar need when twins or triplets with active psionic abilities are born. human seperation is less absolute, because humans believe that twins, triplets and other multiple birth children ought to be a part of each other’s lives-that in spite of the risk of allowing some mental dependancies to form, it is in the best interest of the children to share childhood. both of these concerns had to be taken into consideration when the sextet was born. the girls all needed to be seperated from the boys to develop properly, and the girls and boys also needed to have some seperation from the others of their sex.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action. by simply switching morning ash and evening ember, the complimentary pairs were safely seperated. at the same time, the illusion of triplets was established, reinforcing the idea of the morgans’ humanity and preventing anyone from from having any cause to suspect their true avon heritage until late adolescence.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reaction. the only complication in this was phoenix ash’s ambisexuality. as a girl he was identical to the three girls. unfortunately, it was sort of difficult to hide, and had to be left to the suggestion that he owed the resemblance to his mother, who was after all twins with the girl’s mother. </w:t>
      </w:r>
    </w:p>
    <w:p w:rsidR="00864886" w:rsidRPr="00F75AFA" w:rsidRDefault="00864886">
      <w:pPr>
        <w:pStyle w:val="0DraftNormal"/>
        <w:rPr>
          <w:rFonts w:ascii="Montserrat" w:hAnsi="Montserrat"/>
          <w:sz w:val="24"/>
          <w:szCs w:val="14"/>
        </w:rPr>
      </w:pP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r w:rsidRPr="00F75AFA">
        <w:rPr>
          <w:rFonts w:ascii="Montserrat" w:hAnsi="Montserrat"/>
          <w:strike/>
          <w:sz w:val="24"/>
          <w:szCs w:val="14"/>
        </w:rPr>
        <w:tab/>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composition proposal</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as a girl, i faced a difficult transition from identifying with humanity to identifying with my true avon nature. as a boy, i faced that, and the additional complication of having been born female, but using the power i was born with to become male on a transient basis. as i came to grips with the truth, and struggled to embrace myself, i became involved in the lingering conflict between human and avon authority.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composition format. presented in a mixture of first and intimate third person, focusing on events that unfold within, and in the presence of, phoenix-as both ash and ember. a fine balance of limited and unlimited access, where she herself stands naked to the depths of her soul, where things she hides even from herself are plain to see, but all else, the world around her, can only be viewed through her perceptions, and expressed only in terms of her own understanding. she tells her story by experiencing it. phoenix feels a keen sense of exposure, to which she turns an unashamed face, deeply aware that the judgment she passes on herself is far more harsh than any condemnation made by her uncanny observers.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composition structure. development follows the general build up of complications, conflicts, crisis, and climax, but individual chapters are organized as episodes of particular note. a quick comparison  to another story medium, each chapter is similar in character to the individual issues of a comic title, foreground events resolving over a developing background plot. in this way, many developments can be addressed and resolved without overly weighing the inner core of the work. also the work in progress is easily adapted to a serial format, or independent related short stories which can be augmented by future inclusions.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composition overview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oasis · phoenix house · autumn court, blood clan</w:t>
      </w:r>
    </w:p>
    <w:p w:rsidR="00864886" w:rsidRPr="00F75AFA" w:rsidRDefault="00864886">
      <w:pPr>
        <w:pStyle w:val="0DraftNormal"/>
        <w:rPr>
          <w:rFonts w:ascii="Montserrat" w:hAnsi="Montserrat"/>
          <w:sz w:val="24"/>
          <w:szCs w:val="14"/>
        </w:rPr>
      </w:pPr>
      <w:r w:rsidRPr="00F75AFA">
        <w:rPr>
          <w:rFonts w:ascii="Montserrat" w:hAnsi="Montserrat"/>
          <w:sz w:val="24"/>
          <w:szCs w:val="14"/>
        </w:rPr>
        <w:t>· athenic mother · morgan · avon o en · the human with an avon soul, an embodiment of the goddess.</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ember moon · phoenix house · autumn court, blood clan</w:t>
      </w:r>
    </w:p>
    <w:p w:rsidR="00864886" w:rsidRPr="00F75AFA" w:rsidRDefault="00864886">
      <w:pPr>
        <w:pStyle w:val="0DraftNormal"/>
        <w:rPr>
          <w:rFonts w:ascii="Montserrat" w:hAnsi="Montserrat"/>
          <w:sz w:val="24"/>
          <w:szCs w:val="14"/>
        </w:rPr>
      </w:pPr>
      <w:r w:rsidRPr="00F75AFA">
        <w:rPr>
          <w:rFonts w:ascii="Montserrat" w:hAnsi="Montserrat"/>
          <w:sz w:val="24"/>
          <w:szCs w:val="14"/>
        </w:rPr>
        <w:t>· carnal mother · identified as aspen morgan, a human female, the younger twin, heir of the empress</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morning ash </w:t>
      </w:r>
      <w:r w:rsidRPr="00F75AFA">
        <w:rPr>
          <w:rFonts w:ascii="Montserrat" w:hAnsi="Montserrat"/>
          <w:sz w:val="24"/>
          <w:szCs w:val="14"/>
        </w:rPr>
        <w:tab/>
        <w:t>born at twilight, morning of the summer solstice</w:t>
      </w: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morning ember </w:t>
      </w:r>
      <w:r w:rsidRPr="00F75AFA">
        <w:rPr>
          <w:rFonts w:ascii="Montserrat" w:hAnsi="Montserrat"/>
          <w:sz w:val="24"/>
          <w:szCs w:val="14"/>
        </w:rPr>
        <w:tab/>
        <w:t>born at sunrise, morning of the summer solstice</w:t>
      </w:r>
    </w:p>
    <w:p w:rsidR="00864886" w:rsidRPr="00F75AFA" w:rsidRDefault="00864886">
      <w:pPr>
        <w:pStyle w:val="0DraftNormal"/>
        <w:rPr>
          <w:rFonts w:ascii="Montserrat" w:hAnsi="Montserrat"/>
          <w:strike/>
          <w:sz w:val="24"/>
          <w:szCs w:val="14"/>
        </w:rPr>
      </w:pPr>
      <w:r w:rsidRPr="00F75AFA">
        <w:rPr>
          <w:rFonts w:ascii="Montserrat" w:hAnsi="Montserrat"/>
          <w:strike/>
          <w:sz w:val="24"/>
          <w:szCs w:val="14"/>
        </w:rPr>
        <w:tab/>
      </w:r>
      <w:r w:rsidRPr="00F75AFA">
        <w:rPr>
          <w:rFonts w:ascii="Montserrat" w:hAnsi="Montserrat"/>
          <w:strike/>
          <w:sz w:val="24"/>
          <w:szCs w:val="14"/>
        </w:rPr>
        <w:tab/>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ember</w:t>
      </w:r>
      <w:r w:rsidRPr="00F75AFA">
        <w:rPr>
          <w:rFonts w:ascii="Montserrat" w:hAnsi="Montserrat"/>
          <w:sz w:val="24"/>
          <w:szCs w:val="14"/>
        </w:rPr>
        <w:tab/>
        <w:t xml:space="preserve">born at noon, on the summer solstice, during a full solar eclipse </w:t>
      </w:r>
    </w:p>
    <w:p w:rsidR="00864886" w:rsidRPr="00F75AFA" w:rsidRDefault="00864886">
      <w:pPr>
        <w:pStyle w:val="0DraftNormal"/>
        <w:rPr>
          <w:rFonts w:ascii="Montserrat" w:hAnsi="Montserrat"/>
          <w:sz w:val="24"/>
          <w:szCs w:val="14"/>
        </w:rPr>
      </w:pPr>
      <w:r w:rsidRPr="00F75AFA">
        <w:rPr>
          <w:rFonts w:ascii="Montserrat" w:hAnsi="Montserrat"/>
          <w:sz w:val="24"/>
          <w:szCs w:val="14"/>
        </w:rPr>
        <w:tab/>
      </w:r>
      <w:r w:rsidRPr="00F75AFA">
        <w:rPr>
          <w:rFonts w:ascii="Montserrat" w:hAnsi="Montserrat"/>
          <w:sz w:val="24"/>
          <w:szCs w:val="14"/>
        </w:rPr>
        <w:tab/>
        <w:t>northern hemisphere of ember, on the line of the northern tropic</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ash moon · phoenix house · autumn court, blood clan</w:t>
      </w:r>
    </w:p>
    <w:p w:rsidR="00864886" w:rsidRPr="00F75AFA" w:rsidRDefault="00864886">
      <w:pPr>
        <w:pStyle w:val="0DraftNormal"/>
        <w:rPr>
          <w:rFonts w:ascii="Montserrat" w:hAnsi="Montserrat"/>
          <w:sz w:val="24"/>
          <w:szCs w:val="14"/>
        </w:rPr>
      </w:pPr>
      <w:r w:rsidRPr="00F75AFA">
        <w:rPr>
          <w:rFonts w:ascii="Montserrat" w:hAnsi="Montserrat"/>
          <w:sz w:val="24"/>
          <w:szCs w:val="14"/>
        </w:rPr>
        <w:t>· carnal mother · identified as arden morgan, a human female, the older twin, heir of the empress</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evening ember</w:t>
      </w:r>
      <w:r w:rsidRPr="00F75AFA">
        <w:rPr>
          <w:rFonts w:ascii="Montserrat" w:hAnsi="Montserrat"/>
          <w:sz w:val="24"/>
          <w:szCs w:val="14"/>
        </w:rPr>
        <w:tab/>
        <w:t>born at sunset, on the winter solstice</w:t>
      </w:r>
    </w:p>
    <w:p w:rsidR="00864886" w:rsidRPr="00F75AFA" w:rsidRDefault="00864886">
      <w:pPr>
        <w:pStyle w:val="0DraftNormal"/>
        <w:rPr>
          <w:rFonts w:ascii="Montserrat" w:hAnsi="Montserrat"/>
          <w:sz w:val="24"/>
          <w:szCs w:val="14"/>
        </w:rPr>
      </w:pPr>
      <w:r w:rsidRPr="00F75AFA">
        <w:rPr>
          <w:rFonts w:ascii="Montserrat" w:hAnsi="Montserrat"/>
          <w:sz w:val="24"/>
          <w:szCs w:val="14"/>
        </w:rPr>
        <w:t>evening ash</w:t>
      </w:r>
      <w:r w:rsidRPr="00F75AFA">
        <w:rPr>
          <w:rFonts w:ascii="Montserrat" w:hAnsi="Montserrat"/>
          <w:sz w:val="24"/>
          <w:szCs w:val="14"/>
        </w:rPr>
        <w:tab/>
        <w:t>born at twilight, on the winter solstice</w:t>
      </w:r>
    </w:p>
    <w:p w:rsidR="00864886" w:rsidRPr="00F75AFA" w:rsidRDefault="00864886">
      <w:pPr>
        <w:pStyle w:val="0DraftNormal"/>
        <w:rPr>
          <w:rFonts w:ascii="Montserrat" w:hAnsi="Montserrat"/>
          <w:strike/>
          <w:sz w:val="24"/>
          <w:szCs w:val="14"/>
        </w:rPr>
      </w:pPr>
      <w:r w:rsidRPr="00F75AFA">
        <w:rPr>
          <w:rFonts w:ascii="Montserrat" w:hAnsi="Montserrat"/>
          <w:strike/>
          <w:sz w:val="24"/>
          <w:szCs w:val="14"/>
        </w:rPr>
        <w:tab/>
      </w:r>
      <w:r w:rsidRPr="00F75AFA">
        <w:rPr>
          <w:rFonts w:ascii="Montserrat" w:hAnsi="Montserrat"/>
          <w:strike/>
          <w:sz w:val="24"/>
          <w:szCs w:val="14"/>
        </w:rPr>
        <w:tab/>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ash</w:t>
      </w:r>
      <w:r w:rsidRPr="00F75AFA">
        <w:rPr>
          <w:rFonts w:ascii="Montserrat" w:hAnsi="Montserrat"/>
          <w:sz w:val="24"/>
          <w:szCs w:val="14"/>
        </w:rPr>
        <w:tab/>
        <w:t>born at midnight, on the winter solstice, during a full lunar eclipse</w:t>
      </w:r>
    </w:p>
    <w:p w:rsidR="00864886" w:rsidRPr="00F75AFA" w:rsidRDefault="00864886">
      <w:pPr>
        <w:pStyle w:val="0DraftNormal"/>
        <w:rPr>
          <w:rFonts w:ascii="Montserrat" w:hAnsi="Montserrat"/>
          <w:sz w:val="24"/>
          <w:szCs w:val="14"/>
        </w:rPr>
      </w:pPr>
      <w:r w:rsidRPr="00F75AFA">
        <w:rPr>
          <w:rFonts w:ascii="Montserrat" w:hAnsi="Montserrat"/>
          <w:sz w:val="24"/>
          <w:szCs w:val="14"/>
        </w:rPr>
        <w:tab/>
      </w:r>
      <w:r w:rsidRPr="00F75AFA">
        <w:rPr>
          <w:rFonts w:ascii="Montserrat" w:hAnsi="Montserrat"/>
          <w:sz w:val="24"/>
          <w:szCs w:val="14"/>
        </w:rPr>
        <w:tab/>
        <w:t>southern hemisphere of ash, on the line of the southern tropic</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i was born a daughter of aspen morgan, a triplet with an identical twin sister and a virtually identical twin brother. after i was born, my parents seperated. i went with my mother and my sister and brother went with my father. i met him when i returned to my father’s home in my sister’s place. he, it turned out, was living with our cousins, and only got to visit on special occasions. my father, married to another woman at the time of my birth, had two other daughters whom i would grow up with. i was something of a tom-boy, though there was never any question that i was female to the depths of my soul. i probably could have been a boy if i had wanted, i certainly had extraordinary power over my body. i think the thing that really mattered to me was having the freedom to express myself and explore my full potential. once my sister and i switched places, our parents relaxed a bit on our seperation. as dual citizens, we attended avon schools together, playing together almost every day and occassionally having sleepovers and camping trips. as psionic children it was important that we spend as much time away from each other as we did together, to prevent us from becoming mindlocked. the funny thing is, i grew up in the midst of avon culture. i don’t’ know why it never occurred to me to guess that i was avon, but living in a human community, i simply assumed i was one too. avon were always born in male-female pairs, and i had never heard of an exception to the rule. how was i to know that my birth was a special exception to the rule. as a child, i was always the one pretending to be human so my siblings could pretend to be avon. at least their childhood games prepared them for the shocking truth, a biological revelation that erased all doubt. as hard as it was for them to transcend their human mindsets, my awakening was far harder.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i was born a son of arden morgan, a triplet with an identical twin brother and an identical twin sister-a bizzarre aspect of my innate power, i could adopt the form of either. my brother and sister were the only openly avon twins in our family. their conception was credited to an avon father, a person our mother had maintained an intimate relationship with throughout the war. my father also figured in at the appropriate time for my conception, which easily accounted for my existence. i was a boy, no questions there, but for some reason, my body was female by default. if not for the ability to change at will, i would have come to hate that female body. instead, growing up among avon, i came to love it and the unique inheritance it provided me. the three of us were seperated shortly after our birth. i was taken under my father’s wing, at first accompanying him to specialists who tried to puzzle out my strange condition. as it became clear that my condition was permanent and stable, my father tried to take the greatest advantage of my duality by training me in every school of dance he could hunt down. i did not spend all of my time on the road. i would come home to the same community for nights, days or even months at a time. my brother, my sister and i seemed to be on a rotation, encountering each other only in passing, like the changing of the guard. my ambisexuality would have created problems for me even if i had known i was avon. because my avon friends saw me as human, my duality was something of an asset, since it allowed me to understand both sides of the male-female dynamic, which made me one of the few humans who appreciate certain aspects of avon existence. it also meant i lived in envy of avon twins.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i grew up as a member of two honored human households which mediated between the two empires. among avon, my two mothers were members of the nobility, house lords. among humans, they were still considered to be government assets. my siblings and i had no reason to question our assumed humanity, but we all faced an unquestionably avon coming of age. in my situation, it was not possible to handle the matter quietly behind closed doors. my survival depended on fulfilling the biological imperitive of heat, but the circumstances which forced my families to maintain their human identities gave the human establishment the power to use my biological imperitive to endanger us all.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when the engagement was made, it caught me by surprise. the whole point of it was to maintain the fiction of our humanity, so my compliment and i were not informed of the real reason for the engagement. without that, how was i to know that i had a female compliment. who would have imagined she would be my childhood friend, the girl who knew me only as a girl. she was such a tom-boy herself, she never seemed to notice my own lack of femininity. i had no reason to suspect that she was anything other than human. in fact, her humanity was a big part of her attraction for me. i can remember the times i would pretend to be her twin sister, and her twin sister and brother would pretend that they were avon twins. how ironic that our childhood fantasy would turn out to be so close to the truth. my own brother and sister were her sibling’s idols-their only education in what it really meant to be avon twins. my compliment had far less preparation. in fact, the two of us were engaged to be married to deliberately obscure the true relationship between us. that was hard on both of us, because i was still not very good at maintaining a male form. my secret was out from the moment we were first thrust upon each other.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my engagement to my compliment, originating as it did from the avon empress, was an exploitable controversy. to avon as well as humans. as far as the imperial court was concerned, our union consolidated a tremendous amount of power in human hands, and as far as human critics and politicians were concerned, our union violated the human taboo of incest. the fact that my compliment was ambisexual, or transexual as many humans chose to see it, only made matters worse.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in a purely avon environment, an incestuous union was not taboo, because avon were a bit more sophisticated about genetics, and had practiced line breeding to strengthen and reinforce positive traits, while culling out negative traits by immediate intervention. avon breeding practices were genetically sound, and humans could confirm that with minimal effort, but cultural differences nevertheless provided an excuse for conflict. unfortunately, word of our engagement spread from the kids at our school, to the families of influential human and avon households, and from there to court.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if we had simply revealed that we were avon, then our union would have been unassailable. of course the fallout of that revelation could destroy the delicate interface between the human and avon governments. the interest focused on us resulted in discoveries that only aggrivated human sensibilities further.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naturally, my compliment and i were genetically identical with each other-and our respective siblings. that is how it always is with the reborn. in human eyes, however, that was a violation of cloning and replication regulations. our existence was suddenly perceived as an attempt to bypass those strict codes of human reproduction-a severe violation of the aegis citizenship contract.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every citizen of the aegis turned over a healty portion of their genetic rights to support the vast infrastructure of the aegis. for the most part, replicas of individuals were created by the government to man the various essential institutions on which interstellar civilization depended. citizens retained some rights to their own genetic legacy. reproduction laws protected many forms of childbearing, including modified and unmodified cloning, but the licensing and regulation were very strict, and the simple failure to register our inception opened the door to state or military confiscation.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of course our genetic relationship only intensified the incest controversy, even though a full genetic assay was able to establish that there were no conceivable negative recombinations possible, short of mutation, in any mating between individuals with our specific DNA. what a kick, to be told that genetically, you were virtually perfect, but that you legally nad no rights to your own body.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pressure was applied until our families were forced to turn us all over to state custody. in the event that our parents could not establish a reasonable cause for failing to register our inception, and thus secure legal ownership of their children’s bodies. we would all become subject to the laws governing artifacts and replica tennancy.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the idea sounded insane. unfortunately, the consequences of having no regulation of the powerful technologies of genetic, mnemonic and nanonic engineering, were potentially cataclysmic. if it had not been for the face that we were all gestated in the bodies of our genetic parents, and raised as independent and unique individuals, we would have faced a far more serious prospect. the material resources and support to create a human being from scratch were unbelievably expensive. the actually cost, for a private citizen to actually own them-and thus own the capacity to guarantee his own immortality-would fall somewhere in the neighborhood of one prime class m planet, something fully industuralized, or some virgin, paradise resort. to simply use such a resource would cost several million credits, variable depending on where you went, and current market factors. whoever held the paper on that transaction legally owned the product. for the mind that resided in an artifact or replica, it was indentured servitude that barely fell short of outright slavery-with regulation. without regulation, a government or individual with the proper resources could create armies of slaves.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the aegis developed the technology to survive the dreadful costs of conquering the vast desert of interstellar space. to prevent the abuse of that technology, they had made genetic registration and contribution to society a mandatory requirement of citizenship. the contract based economy placed all humans in the aegis on the same footing, whether original, artifact or replica. if you were in space, and you did not have a contract to work in space, you were a passenger, and entitled to simply go from one place to another.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the first purpose of the aegis was to keep the human race connected. in addition to that, the aegis protected the member worlds from their enemies, both foreign and domestic. the aegis was also the only home to the majority of human psionic actives.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the psionic regulation act deprived psionics of most of their planetery rights. all psionics had to be licensed. psionics were forbidden to set foot on some worlds, while on others they had to submit to severe regulations, including but not limited to confinement to designated reservations, inhibition of their powers through the use of pharmaceutical and technological restraints, requirements to wear visible markings identifying them to all as psionics, or tracking and monitoring devices, and to be accompanied at all times by specially trained, armed escorts. this kind of paranoia was precisely the reason my mother had left earth in the first place.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my siblings had been fortunate in being able to fulfill the demands of heat, and achieve union, prior to our arrest. my compliment and i, plagued by heat and human proscriptions, were struggling to simply stay alive, side by side, but forbidden to touch. we were being used to drive a wedge between human and avon-to emphasize the difference between our races when few other differences existed to exploit. the conservative and reactionary elements of both civilizations were trying to arouse the specter of alien nature and fear of the different and unknown to fulfill their own agendas. the empress had known our nature would force my compliment and i to embrace, and the more we fought it, the stronger the impulse became. neither of us wanted to turn to others to alleviate our symptoms, so those symptoms were quitely killing us. finally, it did not matter that what we had to do would betray our families’ secrets to the human government. that was the point.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in spite of everything, we became united. i was still me, just more so. my body had changed, in all proportions the same body i was entirely familiar with from either starting perspective. my sex was something like, and utterly unlike, anything i had ever experienced. my understanding of myself unfolded in a way i thought i could only dream of. as i conceived of myself, i knew at last the answer to all of my doubts. i was whole, an individual, and yet a part of something divine.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humans had never seen our secret. they had never seen a union, nor realized why our race had a third sex. never having seen, they could never have asked. when i achieved union, it had been too long denied. i could not simply step back from the acheivement and return to my dual state like my siblings. the humans were forced to see me, and to understand that i was never human, though they had built their entire strategy in this conflict around the conviction that i was nothing but human. i proved to them we are alien, and at the same time proved to them that we were human in all the ways that mattered.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my mothers were confronted, the government demanded to know why they had kept their secret, how they had kept their secret, how they could have a human history that could be reliably traced to the dawn of the information age on earth.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the people i had thought of as my parents, and known so much better as my siblings, were just like me-not my parents, nor my siblings, but my kindred souls-the other parts of a trinity, an embodied inspiration of point paradox. one to the power of three, my triad. i understood it, but i did not have the words to describe it.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upon being returned to oasis, there was another controversy, as avon struggled to understand the dynamics of my birth. many who had opposed my mothers’ houses relented in profound relief at the revelation that those two prominent houses remained in avon hands after all, while others argued that my union was unprecidented and demanded explanations.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it was the empress herself who silenced the court with the shocking revelation that i was her daughter, born divided between the two local heads of her house to protect us from court based strife in this time of unpredictible change. it was also apparent that she had been testing the humans, by allowing them to have custody of me at a crucial and life-threatening stage in my spiritual evolution. i do not think i got over the shock too quickly. i could see that everything was going to change, and wondered if i was ready for it. it was sort of intimidating to have an empress-a goddess!-for a mother. i had a lot to learn.</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concluding and continuing influences</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my union drew me into the elite circles of avon civilization. i had come back from the prospect of slavery and found myself lifted into a title of divine nobility. as i was the long awaited reincarnation of the avon goddess, they welcomed my appearance as the sign that the empire’s exile was over. to assert that belief, they sent me across the abyss into the heart of the dragon empire. they did not bother to warn me of the conflict that had provoked the exile. they did not tell me that i was going to be stepping literally into the jaws of dragons. nor did i know that the dragon’s gift would open the doors of eternity wide, allowing me to step back to the beginning of the exile to witness my own conception, and the sacrafice i made to sustain the triad my genesis provoked.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i met myself and learned the one secret i never imagined possible. i was the dragon that blooded her, i was the heir to the memory of her nightmare, her life in the shadow of the valley of darkness. her struggle to claim her own identity from the devouring embrace of doubt. she succeeded. she knew herself so well she could have told the story of what was to come, what for me has been, eternally. i had already accepted the revelation that the people i had thought of as my parents had not been my true parents. in the middle of that triad eclipse i realized that in a way, they were, but that it was i who carried the seeds of myself, conceived in eclipse, and bore them through the thousands of years between my conception and my birth. it had to be me, because my precursor owed the other souls of the goddess the fulfillment of their potential. she had to sacrifice herself to pay back what they had sacrificed for her.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i would be lying if i said that her memories never troubled me. what she faced was damning, and she had the option of allowing the memory of it to be lost in her sacrafice-in the fulfillment of her promise. she did not. she knew that she would be me, and knowing herself, knew i would understand that what she had paid so dearly to learn must never be carelessly forgotten. she had promised herself she would not forget. while there was no memory of it in my childhood, in the moment of blooding the memory passed from her to me unbroken. undiminished and unflawed, the memory was the best warning a goddess could have. if i allowed the memory of doubt tempt me i could easily see fragility of absolute power. if i allowed the memory of her conviction guide me, i could understand the divine truth which endures in the face of paradox. her memories taught me, inspired me, opened my eyes so that i could truly understand the power she had granted me. and for all she revelaed to me, she left my future open. i will give birth to myself-eventually, when the time is right-but i already possess the seeds of my own daughter selves, who will no doubt be born and carry on this legacy for me when i reach the stages in life where i find it essential to renew my perspective. when the time comes, i will be born. i can not imagine giving myself away, but as i remember the consequences i can hardly argue with it. i simply hope i am ready to return to the life i left behind when i cross over the horizon of my future past.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contributing elements</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once again, the answer to the problem was something so obvious i never even saw it. until now. all the clues were right there, but i interpreted them too linearly. i always saw how the eye of paradox was blocked for some ten thousand years, allowing the avon race to mature outside of the consort-servitor conflict. that always seemed to conflict with the potential and disposition of the triad and was responsible for repeated contradictions in the resolution of the paradox. it is the goddess who guards the eye of paradox, and her appearance within the gate was unprecidented at the time when it first appeared. i had so much difficulty trying to figure out who was actually standing in the eye of paradox, because all of us were clearly present throughout the course of exile. i also saw that i would be instrumental in unlocking the eye of paradox and opening the door to intergalactic conflict. now, at last, the answer is clear. the goddess in the eye of paradox was not passing forward through time in stasis, she was passing instantaneously backward through time to the moment of her own conception. the stability of the paradox imposes itself, the evidence is there before the eyes of everyone all along. the purpose of her temporal translocation was to collect herself from the ashes of eclipse, to guard the embers of her life through the long age of avon rebirth. it took ten thousand years for the race to evolve into its potential-a civilzation in which the triad children, with their awesome potential, would find themselves challenged to prove themselves first among equals. that destiny might have been granted, by virtue of what the triad was, but it was important that their young minds not take that destiny for granted.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as a consequence of this revelation, it is clear that the period of strife prior to the triad’s birth was not due to the war of possession. given what is known of circumstances effecting the two most recent generations, it is actually most likely the second war of contact which tainted the immediate past. a period of legitimate first contact between alien races that simply had too much in common to ignore. my compliment and i were born as twin sisters to a single mother on earth. we were credited with first contact and witnessed the collapse which resulted in the first war of contact in dismay, we united and retreated into the wild for hundreds of years-went native, my enemies were always quick to accuse. it was my sister souls who assumed the human identities i abandoned and who actually fought in the second war of contact when the aegis tried to bring the “lost colony” back into the fold of human civilization.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there are other factors, including the mechanics of our birth, which present me with the necessity of facing another part of the picture i tried to dismiss. these points are significant, because they constitute the recorded history of my twin mothers-and a future i would one day live. another consequence of that temporal translocation that so baffled me.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on earth, i was a twin. on earth i became established as two people, and as two people i was able to guard against my own loneliness. i appeared on earth in the early twenty-first century, a pair of seven year old twins with no established origin, and on either hand, i was one of earth’s first full spectrum psionics. by the time i was seventeen years old, my powers fully matured, rendering me ambisexual and eternally young. my power so isolated me from the human race profoundly. i had an innate ability to shift back and forth between male and female. how could i have resisted taking advantage of that? my efforts to provide certain basic human necessities for myself had caused me trouble-especially as my twin and i had the gall to challenge the absolute division of sex. because of my immortality, i opted against having children. my experience had taught my that earth was not ready for a race of immortals.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when i returned to the moons of oasis, i was reunited with the other members of the triad. because of the unique development of my psionic potential, the avon people accepted my as one of their own, and even made me the heir to the empress, an embodiment of the goddess. my enoblement might well have been a prime factor in sparking the conflict that virtually decimated the original colony. the trouble began during my debut and escalated over the next seven years. avon were simply too human to be so alien, and too alien to be so human. the colony was absorbed into the native culture, retaining enough of its original identity to convince the next wave of human explorers that oasis was a product of the chaotic first wave of human colonization. efforts by the human interstellar government to bring the colony into line with the greater human establishment resulted in the second war of contact. our mothers played significant roles in that conflict and its resolution.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by this point, i was thrust into the role of the avon empress-expected to reside at dream gate in the imperial province where i would be accessible to other avon worlds through the gates of paradox. i happily gave them the identities i had abandoned upon going native. the land and titles were divided between the two of me became the domain of my sister souls. they were the ones who fought the incursion of the aegis into their civilization, and they put me on the spot by calling me out in the guise of the goddess, the empress, absolute ruler of the avon empire. that was an awkward situation for me, as i was realizing that the time of my own birth had finally come, and there was no way i could live the life i remembered as the daughter-son of the goddess. i could not abdicate, but i could certainly be officially indisposed by the demands of my office for the year in which i engineered my own birth. thankfully, i had learned how to divide myself along both axes of spirituallity. my phoenix aspects merged with my sister-souls, each carrying one of my embers into a shared womb. my dragon aspects united and maintained my deception in the eyes of both human and avon empires. until the circumstances were forced on me, i had wondered how i was going to fulfill all the details i could remember of that long lost childhood. the situation provided its own answer, and it was far more precise than i could ever have engineered. i think time has a way of protecting its own integrity-or is that simply an extension of me maintaining my own integrity? in any case, i now look at the various statues within the gates of paradox in a different light. to what degree do the gates eventually evolve? how tame are the forces of paradox which reside in their invisible architecture?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after the conflict, they were both appointed as emissaries to the human establishment, directly imposing the inverse roles and responsabilities which the aegis had thrust on them. in spite of being”human” they were subject to persistent suits for matings and bondings. it was believed that their pregnancies had been due to some successful suit. the birth of triplets to both houses on the same day-on such a momentus day-provoked no end of questions and consternation, but avon tradition forbade all public comment and inquiry. it was believed to be dangerous and harmful for children to be subject to intense public scrutiny or expectation on the basis of station, status or circumstances of their birth. even with such traditions, i had felt it prudent to hide my own birth-my paradoxical natal origin. as my sister souls seeds were quickened, i divided myself and my seed, merging with them for the duration of their pregnancies and the birth of the unusual triplets. in protecting myself, my past and future, i also helped protect the legal identities of aspen and arden at a sensative time of official contact between humans and avon.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it was a lot of effort to protect my own childhood. in spite of an almost fatal mistake-for which we both shared much of the blame-my compliment and i became united. i was still me, just more so. my body had changed, in all proportions the same body i was entirely familiar with from either starting perspective. my sex was something like, and utterly unlike, anything i had ever experienced. my understanding of myself unfolded in a way i thought i could only dream of. as i conceived of myself, i knew at last the answer to all of my doubts. i was whole, an individual, and yet a part of something divine. the people i had thought of as my parents, and known so much better as my siblings, were just like me-not my parents, nor my siblings, but my kindred souls-the other parts of a trinity, an embodied inspiration of point paradox. one to the power of three, my triad. i understood it, but i did not have the words to describe it. my union drew me into the elite circles of avon civilization. i had come back to face a damning sentence and found myself lifted into a title of divine nobility. as i was the reincarnation of the avon goddess, they welcomed my appearance as the sign that the empire’s exile was over. to assert that belief, they sent me across the abyss into the heart of the dragon empire. they did not bother to warn me of the conflict that had provoked the exile. they did not tell me that i was going to be stepping literally into the jaws of dragons. nor did i know that the dragon’s gift would open the doors of eternity wide, allowing me to step back to the beginning of the exile to witness my own conception, and the sacrafice i made to sustain the triad my genesis provoked. i met myself and learned the one secret i never imagined possible. i had already realized that the people i had thought of as my parents had not been my true parents. in the middle of that triad eclipse i realized that it was i who carried the seeds and bore them through the thousands of years between my conception and my birth. it had to be me, because my precursor owed the other souls of the goddess the fulfillment of their potential. she had to sacrifice herself to pay back what they had sacrificed for her. i was the dragon that blooded her, i was the heir to the memory of her nightmare, her life in the shadow of the valley of darkness. her struggle to claim her own identity from the devouring embrace of doubt. she succeeded. she knew herself so well she could have told the story of what was to come, what for me has been, eternally.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i would be lying if i said that her memories never troubled me. what she faced was damning, and she had the option of allowing the memory of it to be lost in her sacrafice-in the fulfillment of her promise. she did not. she knew that she would be me, and knowing herself, knew i would understand that what she had paid so dearly to learn must never be carelessly forgotten. she had promised herself she would not forget. while there was no memory of it in my childhood, in the moment of blooding the memory passed from her to me unbroken. undiminished and unflawed, the memory was the best warning a goddess could have. if i allowed the memory of doubt tempt me i could easily see fragility of absolute power. if i allowed the memory of her conviction guide me, i could understand the divine truth which endures in the face of paradox. her memories taught me, inspired me, opened my eyes so that i could truly understand the power she had granted me. and for all she revelaed to me, she left my future open. i will give birth to myself-eventually, when the time is right-but i already possess the seeds of my own daughter selves, who will no doubt be born and carry on this legacy for me when i reach the stages in life where i find it essential to renew my perspective. when the time comes, i will be born. i can not imagine giving myself away, but as i remember the consequences i can hardly argue with it. i simply hope i am ready to return to the life i left behind when i cross over the horizon of my future past.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rPr>
      </w:pPr>
      <w:r w:rsidRPr="00F75AFA">
        <w:rPr>
          <w:rFonts w:ascii="Montserrat" w:hAnsi="Montserrat"/>
          <w:sz w:val="24"/>
          <w:szCs w:val="14"/>
        </w:rPr>
        <w:br w:type="page"/>
      </w:r>
      <w:r w:rsidRPr="00F75AFA">
        <w:rPr>
          <w:rFonts w:ascii="Montserrat" w:hAnsi="Montserrat"/>
          <w:sz w:val="24"/>
        </w:rPr>
        <w:t xml:space="preserve">phoenix was born a full spectrum psionic active. at the age of eleven, phoenix was accidentally reunited with her sister. her twin in every regard. one eternal moment of contact was all it took to understand why her sister’s name was phoenix. in confronting her twin, she confronted herself-and the implications of a power that could ultimately shape the universe. </w:t>
      </w:r>
    </w:p>
    <w:p w:rsidR="00864886" w:rsidRPr="00F75AFA" w:rsidRDefault="00864886">
      <w:pPr>
        <w:pStyle w:val="0DraftNormal"/>
        <w:rPr>
          <w:rFonts w:ascii="Montserrat" w:hAnsi="Montserrat"/>
          <w:sz w:val="24"/>
        </w:rPr>
      </w:pPr>
    </w:p>
    <w:tbl>
      <w:tblPr>
        <w:tblW w:w="0" w:type="auto"/>
        <w:tblInd w:w="8"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2520"/>
        <w:gridCol w:w="2400"/>
        <w:gridCol w:w="1920"/>
      </w:tblGrid>
      <w:tr w:rsidR="00DD084A" w:rsidRPr="00F75AFA">
        <w:tc>
          <w:tcPr>
            <w:tcW w:w="6840" w:type="dxa"/>
            <w:gridSpan w:val="3"/>
            <w:tcBorders>
              <w:top w:val="single" w:sz="6" w:space="0" w:color="auto"/>
              <w:left w:val="single" w:sz="6" w:space="0" w:color="auto"/>
              <w:bottom w:val="single" w:sz="6" w:space="0" w:color="auto"/>
              <w:right w:val="single" w:sz="6" w:space="0" w:color="auto"/>
            </w:tcBorders>
          </w:tcPr>
          <w:p w:rsidR="00864886" w:rsidRPr="00F75AFA" w:rsidRDefault="00864886">
            <w:pPr>
              <w:pStyle w:val="0DraftNormal"/>
              <w:rPr>
                <w:rFonts w:ascii="Montserrat" w:hAnsi="Montserrat"/>
                <w:sz w:val="24"/>
              </w:rPr>
            </w:pPr>
            <w:r w:rsidRPr="00F75AFA">
              <w:rPr>
                <w:rFonts w:ascii="Montserrat" w:hAnsi="Montserrat"/>
                <w:sz w:val="24"/>
              </w:rPr>
              <w:t>00 to 16  in early childhood</w:t>
            </w:r>
          </w:p>
        </w:tc>
      </w:tr>
      <w:tr w:rsidR="00DD084A" w:rsidRPr="00F75AFA">
        <w:tc>
          <w:tcPr>
            <w:tcW w:w="2520" w:type="dxa"/>
            <w:tcBorders>
              <w:top w:val="single" w:sz="6" w:space="0" w:color="auto"/>
              <w:left w:val="single" w:sz="6" w:space="0" w:color="auto"/>
              <w:bottom w:val="single" w:sz="6" w:space="0" w:color="auto"/>
              <w:right w:val="nil"/>
            </w:tcBorders>
          </w:tcPr>
          <w:p w:rsidR="00864886" w:rsidRPr="00F75AFA" w:rsidRDefault="00864886">
            <w:pPr>
              <w:pStyle w:val="0DraftNormal"/>
              <w:rPr>
                <w:rFonts w:ascii="Montserrat" w:hAnsi="Montserrat"/>
                <w:sz w:val="24"/>
              </w:rPr>
            </w:pPr>
            <w:r w:rsidRPr="00F75AFA">
              <w:rPr>
                <w:rFonts w:ascii="Montserrat" w:hAnsi="Montserrat"/>
                <w:sz w:val="24"/>
              </w:rPr>
              <w:t>anima</w:t>
            </w:r>
            <w:r w:rsidRPr="00F75AFA">
              <w:rPr>
                <w:rFonts w:ascii="Montserrat" w:hAnsi="Montserrat"/>
                <w:sz w:val="24"/>
                <w:vertAlign w:val="subscript"/>
              </w:rPr>
              <w:t>0</w:t>
            </w:r>
            <w:r w:rsidRPr="00F75AFA">
              <w:rPr>
                <w:rFonts w:ascii="Montserrat" w:hAnsi="Montserrat"/>
                <w:sz w:val="24"/>
              </w:rPr>
              <w:t>aeo</w:t>
            </w:r>
            <w:r w:rsidRPr="00F75AFA">
              <w:rPr>
                <w:rFonts w:ascii="Montserrat" w:hAnsi="Montserrat"/>
                <w:sz w:val="24"/>
                <w:vertAlign w:val="subscript"/>
              </w:rPr>
              <w:t>0</w:t>
            </w:r>
          </w:p>
        </w:tc>
        <w:tc>
          <w:tcPr>
            <w:tcW w:w="2400" w:type="dxa"/>
            <w:tcBorders>
              <w:top w:val="single" w:sz="6" w:space="0" w:color="auto"/>
              <w:left w:val="single" w:sz="6" w:space="0" w:color="auto"/>
              <w:bottom w:val="single" w:sz="6" w:space="0" w:color="auto"/>
              <w:right w:val="single" w:sz="6" w:space="0" w:color="auto"/>
            </w:tcBorders>
          </w:tcPr>
          <w:p w:rsidR="00864886" w:rsidRPr="00F75AFA" w:rsidRDefault="00864886">
            <w:pPr>
              <w:pStyle w:val="0DraftNormal"/>
              <w:rPr>
                <w:rFonts w:ascii="Montserrat" w:hAnsi="Montserrat"/>
                <w:sz w:val="24"/>
              </w:rPr>
            </w:pPr>
            <w:r w:rsidRPr="00F75AFA">
              <w:rPr>
                <w:rFonts w:ascii="Montserrat" w:hAnsi="Montserrat"/>
                <w:sz w:val="24"/>
              </w:rPr>
              <w:t>anima</w:t>
            </w:r>
            <w:r w:rsidRPr="00F75AFA">
              <w:rPr>
                <w:rFonts w:ascii="Montserrat" w:hAnsi="Montserrat"/>
                <w:sz w:val="24"/>
                <w:vertAlign w:val="subscript"/>
              </w:rPr>
              <w:t>1</w:t>
            </w:r>
            <w:r w:rsidRPr="00F75AFA">
              <w:rPr>
                <w:rFonts w:ascii="Montserrat" w:hAnsi="Montserrat"/>
                <w:sz w:val="24"/>
              </w:rPr>
              <w:t xml:space="preserve"> · animo</w:t>
            </w:r>
            <w:r w:rsidRPr="00F75AFA">
              <w:rPr>
                <w:rFonts w:ascii="Montserrat" w:hAnsi="Montserrat"/>
                <w:sz w:val="24"/>
                <w:vertAlign w:val="subscript"/>
              </w:rPr>
              <w:t>1</w:t>
            </w:r>
          </w:p>
        </w:tc>
        <w:tc>
          <w:tcPr>
            <w:tcW w:w="1920" w:type="dxa"/>
            <w:tcBorders>
              <w:top w:val="single" w:sz="6" w:space="0" w:color="auto"/>
              <w:left w:val="nil"/>
              <w:bottom w:val="single" w:sz="6" w:space="0" w:color="auto"/>
              <w:right w:val="single" w:sz="6" w:space="0" w:color="auto"/>
            </w:tcBorders>
          </w:tcPr>
          <w:p w:rsidR="00864886" w:rsidRPr="00F75AFA" w:rsidRDefault="00864886">
            <w:pPr>
              <w:pStyle w:val="0DraftNormal"/>
              <w:rPr>
                <w:rFonts w:ascii="Montserrat" w:hAnsi="Montserrat"/>
                <w:sz w:val="24"/>
                <w:vertAlign w:val="subscript"/>
              </w:rPr>
            </w:pPr>
          </w:p>
        </w:tc>
      </w:tr>
      <w:tr w:rsidR="00DD084A" w:rsidRPr="00F75AFA">
        <w:tc>
          <w:tcPr>
            <w:tcW w:w="2520" w:type="dxa"/>
            <w:tcBorders>
              <w:top w:val="single" w:sz="6" w:space="0" w:color="auto"/>
              <w:left w:val="single" w:sz="6" w:space="0" w:color="auto"/>
              <w:bottom w:val="single" w:sz="6" w:space="0" w:color="auto"/>
              <w:right w:val="nil"/>
            </w:tcBorders>
          </w:tcPr>
          <w:p w:rsidR="00864886" w:rsidRPr="00F75AFA" w:rsidRDefault="00864886">
            <w:pPr>
              <w:pStyle w:val="0DraftNormal"/>
              <w:rPr>
                <w:rFonts w:ascii="Montserrat" w:hAnsi="Montserrat"/>
                <w:sz w:val="24"/>
              </w:rPr>
            </w:pPr>
            <w:r w:rsidRPr="00F75AFA">
              <w:rPr>
                <w:rFonts w:ascii="Montserrat" w:hAnsi="Montserrat"/>
                <w:sz w:val="24"/>
              </w:rPr>
              <w:t>phoenix</w:t>
            </w:r>
          </w:p>
        </w:tc>
        <w:tc>
          <w:tcPr>
            <w:tcW w:w="2400" w:type="dxa"/>
            <w:tcBorders>
              <w:top w:val="single" w:sz="6" w:space="0" w:color="auto"/>
              <w:left w:val="single" w:sz="6" w:space="0" w:color="auto"/>
              <w:bottom w:val="single" w:sz="6" w:space="0" w:color="auto"/>
              <w:right w:val="single" w:sz="6" w:space="0" w:color="auto"/>
            </w:tcBorders>
          </w:tcPr>
          <w:p w:rsidR="00864886" w:rsidRPr="00F75AFA" w:rsidRDefault="00864886">
            <w:pPr>
              <w:pStyle w:val="0DraftNormal"/>
              <w:rPr>
                <w:rFonts w:ascii="Montserrat" w:hAnsi="Montserrat"/>
                <w:sz w:val="24"/>
              </w:rPr>
            </w:pPr>
            <w:r w:rsidRPr="00F75AFA">
              <w:rPr>
                <w:rFonts w:ascii="Montserrat" w:hAnsi="Montserrat"/>
                <w:sz w:val="24"/>
              </w:rPr>
              <w:t>ember</w:t>
            </w:r>
          </w:p>
        </w:tc>
        <w:tc>
          <w:tcPr>
            <w:tcW w:w="1920" w:type="dxa"/>
            <w:tcBorders>
              <w:top w:val="single" w:sz="6" w:space="0" w:color="auto"/>
              <w:left w:val="nil"/>
              <w:bottom w:val="single" w:sz="6" w:space="0" w:color="auto"/>
              <w:right w:val="single" w:sz="6" w:space="0" w:color="auto"/>
            </w:tcBorders>
          </w:tcPr>
          <w:p w:rsidR="00864886" w:rsidRPr="00F75AFA" w:rsidRDefault="00864886">
            <w:pPr>
              <w:pStyle w:val="0DraftNormal"/>
              <w:rPr>
                <w:rFonts w:ascii="Montserrat" w:hAnsi="Montserrat"/>
                <w:sz w:val="24"/>
                <w:vertAlign w:val="subscript"/>
              </w:rPr>
            </w:pPr>
          </w:p>
        </w:tc>
      </w:tr>
      <w:tr w:rsidR="00DD084A" w:rsidRPr="00F75AFA">
        <w:tc>
          <w:tcPr>
            <w:tcW w:w="2520" w:type="dxa"/>
            <w:tcBorders>
              <w:top w:val="nil"/>
              <w:left w:val="single" w:sz="6" w:space="0" w:color="auto"/>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my self</w:t>
            </w:r>
          </w:p>
        </w:tc>
        <w:tc>
          <w:tcPr>
            <w:tcW w:w="2400" w:type="dxa"/>
            <w:tcBorders>
              <w:top w:val="nil"/>
              <w:left w:val="single" w:sz="6" w:space="0" w:color="auto"/>
              <w:bottom w:val="nil"/>
              <w:right w:val="single" w:sz="6" w:space="0" w:color="auto"/>
            </w:tcBorders>
          </w:tcPr>
          <w:p w:rsidR="00864886" w:rsidRPr="00F75AFA" w:rsidRDefault="00864886">
            <w:pPr>
              <w:pStyle w:val="0DraftNormal"/>
              <w:rPr>
                <w:rFonts w:ascii="Montserrat" w:hAnsi="Montserrat"/>
                <w:sz w:val="24"/>
              </w:rPr>
            </w:pPr>
            <w:r w:rsidRPr="00F75AFA">
              <w:rPr>
                <w:rFonts w:ascii="Montserrat" w:hAnsi="Montserrat"/>
                <w:sz w:val="24"/>
              </w:rPr>
              <w:t>my twin sister</w:t>
            </w:r>
          </w:p>
        </w:tc>
        <w:tc>
          <w:tcPr>
            <w:tcW w:w="1920" w:type="dxa"/>
            <w:tcBorders>
              <w:top w:val="nil"/>
              <w:left w:val="nil"/>
              <w:bottom w:val="nil"/>
              <w:right w:val="single" w:sz="6" w:space="0" w:color="auto"/>
            </w:tcBorders>
          </w:tcPr>
          <w:p w:rsidR="00864886" w:rsidRPr="00F75AFA" w:rsidRDefault="00864886">
            <w:pPr>
              <w:pStyle w:val="0DraftNormal"/>
              <w:rPr>
                <w:rFonts w:ascii="Montserrat" w:hAnsi="Montserrat"/>
                <w:sz w:val="24"/>
              </w:rPr>
            </w:pPr>
          </w:p>
        </w:tc>
      </w:tr>
      <w:tr w:rsidR="00DD084A" w:rsidRPr="00F75AFA">
        <w:tc>
          <w:tcPr>
            <w:tcW w:w="2520" w:type="dxa"/>
            <w:tcBorders>
              <w:top w:val="nil"/>
              <w:left w:val="single" w:sz="6" w:space="0" w:color="auto"/>
              <w:bottom w:val="nil"/>
              <w:right w:val="nil"/>
            </w:tcBorders>
          </w:tcPr>
          <w:p w:rsidR="00864886" w:rsidRPr="00F75AFA" w:rsidRDefault="00864886">
            <w:pPr>
              <w:pStyle w:val="0DraftNormal"/>
              <w:rPr>
                <w:rFonts w:ascii="Montserrat" w:hAnsi="Montserrat"/>
                <w:sz w:val="24"/>
              </w:rPr>
            </w:pPr>
            <w:r w:rsidRPr="00F75AFA">
              <w:rPr>
                <w:rFonts w:ascii="Montserrat" w:hAnsi="Montserrat"/>
                <w:sz w:val="24"/>
              </w:rPr>
              <w:t>a girl, a mother (in body)</w:t>
            </w:r>
          </w:p>
        </w:tc>
        <w:tc>
          <w:tcPr>
            <w:tcW w:w="2400" w:type="dxa"/>
            <w:tcBorders>
              <w:top w:val="nil"/>
              <w:left w:val="single" w:sz="6" w:space="0" w:color="auto"/>
              <w:bottom w:val="nil"/>
              <w:right w:val="single" w:sz="6" w:space="0" w:color="auto"/>
            </w:tcBorders>
          </w:tcPr>
          <w:p w:rsidR="00864886" w:rsidRPr="00F75AFA" w:rsidRDefault="00864886">
            <w:pPr>
              <w:pStyle w:val="0DraftNormal"/>
              <w:rPr>
                <w:rFonts w:ascii="Montserrat" w:hAnsi="Montserrat"/>
                <w:sz w:val="24"/>
              </w:rPr>
            </w:pPr>
            <w:r w:rsidRPr="00F75AFA">
              <w:rPr>
                <w:rFonts w:ascii="Montserrat" w:hAnsi="Montserrat"/>
                <w:sz w:val="24"/>
              </w:rPr>
              <w:t>a daughter</w:t>
            </w:r>
          </w:p>
        </w:tc>
        <w:tc>
          <w:tcPr>
            <w:tcW w:w="1920" w:type="dxa"/>
            <w:tcBorders>
              <w:top w:val="nil"/>
              <w:left w:val="nil"/>
              <w:bottom w:val="nil"/>
              <w:right w:val="single" w:sz="6" w:space="0" w:color="auto"/>
            </w:tcBorders>
          </w:tcPr>
          <w:p w:rsidR="00864886" w:rsidRPr="00F75AFA" w:rsidRDefault="00864886">
            <w:pPr>
              <w:pStyle w:val="0DraftNormal"/>
              <w:rPr>
                <w:rFonts w:ascii="Montserrat" w:hAnsi="Montserrat"/>
                <w:sz w:val="24"/>
              </w:rPr>
            </w:pPr>
          </w:p>
        </w:tc>
      </w:tr>
      <w:tr w:rsidR="00DD084A" w:rsidRPr="00F75AFA">
        <w:tc>
          <w:tcPr>
            <w:tcW w:w="2520" w:type="dxa"/>
            <w:tcBorders>
              <w:top w:val="nil"/>
              <w:left w:val="single" w:sz="6" w:space="0" w:color="auto"/>
              <w:bottom w:val="single" w:sz="6" w:space="0" w:color="auto"/>
              <w:right w:val="nil"/>
            </w:tcBorders>
          </w:tcPr>
          <w:p w:rsidR="00864886" w:rsidRPr="00F75AFA" w:rsidRDefault="00864886">
            <w:pPr>
              <w:pStyle w:val="0DraftNormal"/>
              <w:rPr>
                <w:rFonts w:ascii="Montserrat" w:hAnsi="Montserrat"/>
                <w:sz w:val="24"/>
              </w:rPr>
            </w:pPr>
          </w:p>
        </w:tc>
        <w:tc>
          <w:tcPr>
            <w:tcW w:w="2400" w:type="dxa"/>
            <w:tcBorders>
              <w:top w:val="nil"/>
              <w:left w:val="single" w:sz="6" w:space="0" w:color="auto"/>
              <w:bottom w:val="single" w:sz="6" w:space="0" w:color="auto"/>
              <w:right w:val="single" w:sz="6" w:space="0" w:color="auto"/>
            </w:tcBorders>
          </w:tcPr>
          <w:p w:rsidR="00864886" w:rsidRPr="00F75AFA" w:rsidRDefault="00864886">
            <w:pPr>
              <w:pStyle w:val="0DraftNormal"/>
              <w:rPr>
                <w:rFonts w:ascii="Montserrat" w:hAnsi="Montserrat"/>
                <w:sz w:val="24"/>
              </w:rPr>
            </w:pPr>
          </w:p>
        </w:tc>
        <w:tc>
          <w:tcPr>
            <w:tcW w:w="1920" w:type="dxa"/>
            <w:tcBorders>
              <w:top w:val="nil"/>
              <w:left w:val="nil"/>
              <w:bottom w:val="single" w:sz="6" w:space="0" w:color="auto"/>
              <w:right w:val="single" w:sz="6" w:space="0" w:color="auto"/>
            </w:tcBorders>
          </w:tcPr>
          <w:p w:rsidR="00864886" w:rsidRPr="00F75AFA" w:rsidRDefault="00864886">
            <w:pPr>
              <w:pStyle w:val="0DraftNormal"/>
              <w:rPr>
                <w:rFonts w:ascii="Montserrat" w:hAnsi="Montserrat"/>
                <w:sz w:val="24"/>
              </w:rPr>
            </w:pPr>
          </w:p>
        </w:tc>
      </w:tr>
    </w:tbl>
    <w:p w:rsidR="00864886" w:rsidRPr="00F75AFA" w:rsidRDefault="00864886">
      <w:pPr>
        <w:pStyle w:val="0DraftNormal"/>
        <w:rPr>
          <w:rFonts w:ascii="Montserrat" w:hAnsi="Montserrat"/>
          <w:sz w:val="24"/>
        </w:rPr>
      </w:pPr>
      <w:r w:rsidRPr="00F75AFA">
        <w:rPr>
          <w:rFonts w:ascii="Montserrat" w:hAnsi="Montserrat"/>
          <w:sz w:val="24"/>
        </w:rPr>
        <w:tab/>
      </w:r>
      <w:r w:rsidRPr="00F75AFA">
        <w:rPr>
          <w:rFonts w:ascii="Montserrat" w:hAnsi="Montserrat"/>
          <w:sz w:val="24"/>
        </w:rPr>
        <w:tab/>
      </w:r>
    </w:p>
    <w:p w:rsidR="00864886" w:rsidRPr="00F75AFA" w:rsidRDefault="00864886">
      <w:pPr>
        <w:pStyle w:val="0DraftNormal"/>
        <w:rPr>
          <w:rFonts w:ascii="Montserrat" w:hAnsi="Montserrat"/>
          <w:sz w:val="24"/>
        </w:rPr>
      </w:pPr>
      <w:r w:rsidRPr="00F75AFA">
        <w:rPr>
          <w:rFonts w:ascii="Montserrat" w:hAnsi="Montserrat"/>
          <w:sz w:val="24"/>
        </w:rPr>
        <w:t xml:space="preserve">the first shock of phoenix ember morgan’s life was learning that she was a twin. her mother had fought for the aegis at the start of the war, but her lack of aegis citizenship got her discharged once reinforcements arrived. she had been recruited by a powerful consortium on paradise, struggling to stabilize the colonies which languished under martial law, that eventually sent her to negotiate the formal admission of the paradise and oasis systems into the aegis. as an envoy for her embattled home system, in transit to the capital of the imperial aegis, she met phoenix’s father. she succeeded in her long mission only to be exiled once more to oasis-where phoenix and her sister were born. phoenix’s father had been given a similar commission by the aegis, to serve in the embassy to the avon empire. he brought his family to oasis, where he had an extended affair with their mother. after phoenix’s birth, her mother and father seperated to protect ember, ash and phoenix from each other. her father’s compliment took ash, while ember stayed with her father, and his other daughters. thus, ember and her brother were raised on opposite moons of oasis. her mother remained on oasis with friends and allies who were also excluded from the continuing war effort, until she received a commission from the avon empress to represent oasis in the aegis senate. phoenix went with her mother to majestic. phoenix’s mother manifested her compliment to ease her isolation, unwittingly triggering phoenix’s own compliment’s manifestation. it answered one of the mysteries of her childhood-where dragon had originated. when he had not been born with phoenix, her parents had wondered if history had been altered. unfortunately, as children, phoenix and her compliment were as dangerous to each other as their sister and brother. her mother’s compliment took dragon under his wing and raised him on paradise. additional support for the mother and daughter was extended by that powerful patron on paradise, who was opposing legislation for the psionic control acts. her father also received unexpected support from house phoenix, on account of the presence of phoenix’s twin in his houshold. </w:t>
      </w:r>
    </w:p>
    <w:p w:rsidR="00864886" w:rsidRPr="00F75AFA" w:rsidRDefault="00864886">
      <w:pPr>
        <w:pStyle w:val="0DraftNormal"/>
        <w:rPr>
          <w:rFonts w:ascii="Montserrat" w:hAnsi="Montserrat"/>
          <w:sz w:val="24"/>
        </w:rPr>
      </w:pPr>
      <w:r w:rsidRPr="00F75AFA">
        <w:rPr>
          <w:rFonts w:ascii="Montserrat" w:hAnsi="Montserrat"/>
          <w:sz w:val="24"/>
        </w:rPr>
        <w:t xml:space="preserve"> </w:t>
      </w:r>
    </w:p>
    <w:p w:rsidR="00864886" w:rsidRPr="00F75AFA" w:rsidRDefault="00864886">
      <w:pPr>
        <w:pStyle w:val="0DraftNormal"/>
        <w:rPr>
          <w:rFonts w:ascii="Montserrat" w:hAnsi="Montserrat"/>
          <w:sz w:val="24"/>
        </w:rPr>
      </w:pPr>
      <w:r w:rsidRPr="00F75AFA">
        <w:rPr>
          <w:rFonts w:ascii="Montserrat" w:hAnsi="Montserrat"/>
          <w:sz w:val="24"/>
        </w:rPr>
        <w:t xml:space="preserve">ember and phoenix met, of all places, on old earth in the pacific north west at the age of eleven. their mother and father were made an example of when senate conservatives finally forced the aegis to extend the psionic control acts to paradise, oasis and majestic itself. in spite of their diplomatic status, they were arrested and confined to secure facilities-her mother back on majestic, with a heavily reinforced garrison, and her father, with his elder two daughters, on oasis, equally heavily garrisoned. phoenix and her twin were not with their parents when the arrests began. both girls had been on their way to earth for a gymnastics tournement. neither of the girls made it to their destination. instead, they were arrested on arrival and dispatched carefully to the olympia reservation on earth.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were detained for a long year in a concentration camp. their worlds, under a common government aegis, had become subject to the interstellar psionic control acts. they met there in camp-not too terrible a place for children, sort of like summer camp. they they were allowed no real keepsakes, but they cherished their memories and a few rare photos. they found themselves confined together on a psionic reservation. until they met each other, each girl had believed herself the one and only phoenix ember morgan. instant rivalry flared up between them and escalated for about a week. as each tried to out do the other, they quickly moved from competition to outright war. two girls good with swords and tactics (aka practical jokes), was a recipe for trouble. when the conflict between them spashed over onto innocent-and adult-victims, the fun came to an end.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started out as rivals, but the resonance between them was simply too great to ignore. as part of their punishment, they were isolated from the other children in remote quarters. with no one but each other to talk to, they eventually called a truce. how could they not figure out who they were once they started sharing their life stories? even for twins, she and her sister had a lot in common-so much that it really was hard to see. they had much more than a face and name in common. they were both tom boys-every bit girls, but more than a match for any boy who challenged them. they they were both gifted in ways that their societies they were gravely suspicious of. one of those common strengths had been responsible for bringing them to earth-athletics. both girls had trained in gymnastics, dance and martial arts from infancy. the other common strength had resulted in their arrest-psionics. both of the girls were full spectrum psionics with extraordinary telepathic and telekinetic abilities.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their parents separated soon after their birth. they suspected that they had not married, but if they had, they must have gotten divorced. their parents split the two of them, each taking one. ember had grown up with alexander morgan as her father, and two older sisters on oasis. phoenix had grown up alone with her mother in the household of the avon embassy on majestic. those early childhood memories were the only way to really distinguish between them. as psionics born in the oasis system, ember and phoenix had dual citizenship in the human and avon empires. they had each lived and studied with avon, impressing even them with their amazing potential. as humans, living among avon had a way of making each of them feel like half a person. their avon friends called them half-souls, and that hurt. until they had found each other, they had been alone in the universe. when they discovered each other, their isolation ended. a fast and intimate friendship was formed.</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they were going to be released from camp to live on psionic reservations. they faced separation again, each of them offered the chance to rejoin the parent who had custody of them before their own forced relocation. they decided to trade places giving each of them a chance to get to know their other parent before the authorities caught on and had them switched back. they had one advantage that normal twins would not have-their minds they were linked so deeply the connection could not be detected. her sister was picked up in her place and put on a ship to majestic, where she would meet their mother. when she arrived at her father’s home on oasis, her older sisters came as a surprise-she was her mother’s first and only child, but her dad had two girls. kim-three years older-and naomi-one year older-had been born to his first wife. in spite of his marriage, her father took her into his family. his wife died a few years after his return. so her mother and father had never married, technically. she still suspected the bond between them was something far stronger than marriage.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their immediate families caught on to their discovery when they realized that the two had switched places. the idea, naturally, was for each to meet the other’s parent. instead of bringing their mother and father back together, they learned a shocking secret.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got to see each other again for a short couple of weeks when they were to be switched back. their parents took them aside during that rare moment of family reunion, and told them why they had been separated at birth-not because their parents did not love each other, but because of what they feared growing up together would have done to them. the girls had been raised apart to protect them from the dangers of psionic resonance. as infants their minds had bonded telepathically. to allow them to develop unique perspectives they had to be separated beyond the limit of their mutual psionic influence. during their brief time together, they compared notes. in spite of their precautions, their minds had quickly become one. each of them knew who she had been before, but now they were somehow the same person-and for some reason that didn’t scare them. not the way it had once scared their parents, who had predicted it when they first separated them, and for that reason intended to keep them apart for several more years! they thought-mistakenly-that the same trick would work again, so they never did get switched back. their parents responded to their efforts to force them together by announcing that what mattered most was splitting the two of them up-if they tried switching places or confusing them over who was who, they would simply each grab one of them at random and go home.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the two continued to live apart, believing in the story they had been told. of course the story they were told was technically true. the twins remained in contact however, getting together for special occasions and for family gatherings. they were the only two of their set to encounter each other in early childhood. after two attempts to bring their parents together, phoenix ended up in her father’s house, while ember ended up with her mother on majestic. phoenix realized it was the right place for her, and could not confess that she had become more attached to her father than she had been to her mother. phoenix was her father’s favorite, no matter how careful he was to treat all of his daughters as equals. phoenix loved her sisters, even though they were half sisters and phoenix was jealous of her father’s love for their mother. phoenix and her mother were an issue they struggled with too, phoenix knew.</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together-that their separate identities would be lost.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ember and phoenix experienced.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government invested some serious resources into developing them as psionic assets. their parents taught them tricks the government had not even imagined-there were two schools of psionics, the kind their government was willing to believe in, and the kind only psionics had the capacity to perceive and understand-to anyone else it could only be magic or miracles.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they they were shocked when the government’s psionic breeding program was announced. the news reached their father only a few months before they would have been “eligible” candidates. father contacted mother and instructed her to bring her daughter with her back to his house. they applied for relocation to the reservation where she and her father lived, knowing that they would have their psionic abilities subdued for the voyage out. during the trip out the pair witnessed something the powers-that-be did not want witnessed, and to see that no mistakes they were made the entire ship was destroyed so that they and anyone they might have talked to aboard died.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death of a mother and a sister was devastating. her mother and her daughter they were more shocked at their own survival. faced with the certainty of pursuit, they assumed new male identities carefully prepared before the war, and completed their journey.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appearance of an uncle and cousin was disconcerting. if not for the understanding they shared, she might not have realized that her cousin was actually her twin. it took long enough to figure it out as it was-the memory of death put up a block between them. as they turned sixteen, they became eligible for the breeding program. their “fathers” had come up with a plan to protect them-something too strange to imagine! on the arrival of her “uncle” and “cousin” they had announced that a marriage had been arranged between their houses-taking advantage of local customs there permitting marriage between first cousins-to be consummated by myself and her disguised twin. it was a fragile con-the two of them they were among the highest rated talents in the entire reservation system and candidates for the avatar program: read, a prize catch for any who could challenge their tenuous engagement. being a guy was not something her sister was entirely comfortable with-a feeling she would come to share. she had to learn the trick so that they could share the responsibility of playing the role. they they were naturally curious about the properties of their adopted manhood. their “fathers” explained precisely why they had to maintain this fiction, even for their sisters. the killers were keeping an eye on her, having learned of her reaction to her twin’s death. so far there was no reason to suspect that any information could have been passed between them during or before her death-but they were not taking that for granted.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their days as tomboys saved them from humiliation-and of course there were certain advantages to being male that helped them appreciate the role. they each came to terms with their manhood as something akin to a sword-a thing each could wield as an extension of herself, but still a thing separate from her identity. both of them they were supposed to remain virgins-a hard status to maintain given their age and the odd little sex game they were playing: what could they say, girls get curious and they had a unique resource available. their “fathers’” encouragement seemed suspiciously more than an act. the kind of intimacy their act required inevitably turned drama into reality-they fell in love. they tried to deny their feelings, and that only made the game more dangerous-they got a bit too vocal in their denials and that was perceived as an exploitable weakness. until and unless they actually got married, they could be sued for marriage by anyone who qualified into their peer group and formally pursued a suit of marriage with them. in layman’s terms, potential mates they were encouraged to try out the available candidates, and she and her twin were bucking the system. by the time they were seventeen, they had forgotten that they were twins-they had become parts of a divided whole that desperately ached for unity.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was traumatized by her mother’s death when she was sixteen years old. while she was in the hospital she learned that her father had been a secret agent working under deep cover when she was born. naturally, she asked her father questions as he took her home with him. he explained that he did not know it at the time when he was with her mother, but he had already been married as part of his cover.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apparently, her mother’s tragic death made her surviving daughter the sole heir to her vast estate on oasis. she entered her mother’s home on oasis asking just as many questions as she had when she reunited with her father.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her sisters were surprised at the vastness and majesty of the coastal island which had for some strange reason been deeded exclusively to her mother since right before the start of the war. phoenix and her sisters began to suspect that the prolific architectural wonders attributed to the illegal first wave colonists in fact dated to a far earlier civilization.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with the changes in the reservation system, oasis had become the place to be if one happened to be psionic. on one hand, there was the mysteries of the estate, the legalities to wade through, and the reappearance of a host of friends and rivals, while on the other hand, there was the novel threat of and curiosity about dragons. if that they were not enough to boggle the mind, she also confronted another unexpected twin and the male version of herself!</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dragons were not the most dangerous threat they would face on their island. their little community was silently invaded by a remnant of the deadly enemy responsible for the oasis war. she was one of those targeted by these demonic aliens, and after that bloody mishap, she was a threat to their plans-a target for more ominous deeds. driven into the wilderness, she was chased all the way to the ruins up the coast, where a deadly mexican standoff between her hunters, a dragon and herself took place. </w:t>
      </w:r>
    </w:p>
    <w:p w:rsidR="00864886" w:rsidRPr="00F75AFA" w:rsidRDefault="00864886">
      <w:pPr>
        <w:pStyle w:val="0DraftNormal"/>
        <w:rPr>
          <w:rFonts w:ascii="Montserrat" w:hAnsi="Montserrat"/>
          <w:sz w:val="24"/>
          <w:szCs w:val="14"/>
        </w:rPr>
      </w:pPr>
      <w:r w:rsidRPr="00F75AFA">
        <w:rPr>
          <w:rFonts w:ascii="Montserrat" w:hAnsi="Montserrat"/>
          <w:sz w:val="24"/>
        </w:rPr>
        <w:br w:type="page"/>
      </w:r>
      <w:r w:rsidRPr="00F75AFA">
        <w:rPr>
          <w:rFonts w:ascii="Montserrat" w:hAnsi="Montserrat"/>
          <w:sz w:val="24"/>
          <w:szCs w:val="14"/>
        </w:rPr>
        <w:t>1999</w:t>
      </w:r>
      <w:r w:rsidRPr="00F75AFA">
        <w:rPr>
          <w:rFonts w:ascii="Montserrat" w:hAnsi="Montserrat"/>
          <w:sz w:val="24"/>
          <w:szCs w:val="14"/>
          <w:vertAlign w:val="subscript"/>
        </w:rPr>
        <w:tab/>
      </w:r>
      <w:r w:rsidRPr="00F75AFA">
        <w:rPr>
          <w:rFonts w:ascii="Montserrat" w:hAnsi="Montserrat"/>
          <w:sz w:val="24"/>
          <w:szCs w:val="14"/>
        </w:rPr>
        <w:tab/>
        <w:t>|</w:t>
      </w:r>
      <w:r w:rsidRPr="00F75AFA">
        <w:rPr>
          <w:rFonts w:ascii="Montserrat" w:hAnsi="Montserrat"/>
          <w:sz w:val="24"/>
          <w:szCs w:val="14"/>
        </w:rPr>
        <w:tab/>
        <w:t>16</w:t>
      </w:r>
      <w:r w:rsidRPr="00F75AFA">
        <w:rPr>
          <w:rFonts w:ascii="Montserrat" w:hAnsi="Montserrat"/>
          <w:sz w:val="24"/>
          <w:szCs w:val="14"/>
        </w:rPr>
        <w:tab/>
      </w:r>
      <w:r w:rsidRPr="00F75AFA">
        <w:rPr>
          <w:rFonts w:ascii="Montserrat" w:hAnsi="Montserrat"/>
          <w:sz w:val="24"/>
          <w:szCs w:val="14"/>
          <w:vertAlign w:val="subscript"/>
        </w:rPr>
        <w:t>years</w:t>
      </w:r>
      <w:r w:rsidRPr="00F75AFA">
        <w:rPr>
          <w:rFonts w:ascii="Montserrat" w:hAnsi="Montserrat"/>
          <w:sz w:val="24"/>
          <w:szCs w:val="14"/>
        </w:rPr>
        <w:t xml:space="preserve"> </w:t>
      </w:r>
    </w:p>
    <w:p w:rsidR="00864886" w:rsidRPr="00F75AFA" w:rsidRDefault="00864886">
      <w:pPr>
        <w:pStyle w:val="0DraftNormal"/>
        <w:rPr>
          <w:rFonts w:ascii="Montserrat" w:hAnsi="Montserrat"/>
          <w:sz w:val="24"/>
          <w:szCs w:val="14"/>
        </w:rPr>
      </w:pPr>
      <w:r w:rsidRPr="00F75AFA">
        <w:rPr>
          <w:rFonts w:ascii="Montserrat" w:hAnsi="Montserrat"/>
          <w:sz w:val="24"/>
          <w:szCs w:val="14"/>
        </w:rPr>
        <w:t>Sex &amp; Death</w:t>
      </w: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Book I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r>
      <w:r w:rsidRPr="00F75AFA">
        <w:rPr>
          <w:rFonts w:ascii="Montserrat" w:hAnsi="Montserrat"/>
          <w:sz w:val="24"/>
          <w:szCs w:val="14"/>
        </w:rPr>
        <w:tab/>
      </w:r>
      <w:r w:rsidRPr="00F75AFA">
        <w:rPr>
          <w:rFonts w:ascii="Montserrat" w:hAnsi="Montserrat"/>
          <w:sz w:val="24"/>
          <w:szCs w:val="14"/>
        </w:rPr>
        <w:tab/>
      </w:r>
      <w:r w:rsidRPr="00F75AFA">
        <w:rPr>
          <w:rFonts w:ascii="Montserrat" w:hAnsi="Montserrat"/>
          <w:sz w:val="24"/>
          <w:szCs w:val="14"/>
        </w:rPr>
        <w:tab/>
      </w:r>
    </w:p>
    <w:p w:rsidR="00864886" w:rsidRPr="00F75AFA" w:rsidRDefault="00864886">
      <w:pPr>
        <w:pStyle w:val="0DraftNormal"/>
        <w:rPr>
          <w:rFonts w:ascii="Montserrat" w:hAnsi="Montserrat"/>
          <w:sz w:val="24"/>
          <w:szCs w:val="14"/>
        </w:rPr>
      </w:pPr>
      <w:r w:rsidRPr="00F75AFA">
        <w:rPr>
          <w:rFonts w:ascii="Montserrat" w:hAnsi="Montserrat"/>
          <w:sz w:val="24"/>
          <w:szCs w:val="14"/>
        </w:rPr>
        <w:t>General Blocking</w:t>
      </w:r>
    </w:p>
    <w:p w:rsidR="00864886" w:rsidRPr="00F75AFA" w:rsidRDefault="00864886">
      <w:pPr>
        <w:pStyle w:val="0DraftNormal"/>
        <w:rPr>
          <w:rFonts w:ascii="Montserrat" w:hAnsi="Montserrat"/>
          <w:sz w:val="24"/>
          <w:szCs w:val="14"/>
        </w:rPr>
      </w:pPr>
      <w:r w:rsidRPr="00F75AFA">
        <w:rPr>
          <w:rFonts w:ascii="Montserrat" w:hAnsi="Montserrat"/>
          <w:sz w:val="24"/>
          <w:szCs w:val="14"/>
        </w:rPr>
        <w:t>Outline</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01</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10/09</w:t>
      </w:r>
      <w:r w:rsidRPr="00F75AFA">
        <w:rPr>
          <w:rFonts w:ascii="Montserrat" w:hAnsi="Montserrat"/>
          <w:sz w:val="24"/>
          <w:szCs w:val="14"/>
        </w:rPr>
        <w:tab/>
        <w:t>01</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Phoenix used the gym on weekends to practice gymnastics</w:t>
      </w:r>
    </w:p>
    <w:p w:rsidR="00864886" w:rsidRPr="00F75AFA" w:rsidRDefault="00864886">
      <w:pPr>
        <w:pStyle w:val="0DraftNormal"/>
        <w:rPr>
          <w:rFonts w:ascii="Montserrat" w:hAnsi="Montserrat"/>
          <w:sz w:val="24"/>
          <w:szCs w:val="14"/>
        </w:rPr>
      </w:pPr>
      <w:r w:rsidRPr="00F75AFA">
        <w:rPr>
          <w:rFonts w:ascii="Montserrat" w:hAnsi="Montserrat"/>
          <w:sz w:val="24"/>
          <w:szCs w:val="14"/>
        </w:rPr>
        <w:t>As she finished, she noticed the football team was coming in from a Saturday practice, and game review</w:t>
      </w:r>
    </w:p>
    <w:p w:rsidR="00864886" w:rsidRPr="00F75AFA" w:rsidRDefault="00864886">
      <w:pPr>
        <w:pStyle w:val="0DraftNormal"/>
        <w:rPr>
          <w:rFonts w:ascii="Montserrat" w:hAnsi="Montserrat"/>
          <w:sz w:val="24"/>
          <w:szCs w:val="14"/>
        </w:rPr>
      </w:pPr>
      <w:r w:rsidRPr="00F75AFA">
        <w:rPr>
          <w:rFonts w:ascii="Montserrat" w:hAnsi="Montserrat"/>
          <w:sz w:val="24"/>
          <w:szCs w:val="14"/>
        </w:rPr>
        <w:t>The football coach called her aside to ask her if she had seen Jonathan or Aaron-both had missed practice, Aaron’s parents had gone so far as to announce that Aaron would not be returning to school at all</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asked some of the guys what was going on, and was told a wild tale about Aaron</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went by Jonathan’s house to relay the coach’s message and learned that Jonathan had gone to pick up Aaron for practice and had not been home yet</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went by Aaron’s house to see if his parents had any idea where the two of them had gone</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was met in the yard by a strange girl</w:t>
      </w:r>
    </w:p>
    <w:p w:rsidR="00864886" w:rsidRPr="00F75AFA" w:rsidRDefault="00864886">
      <w:pPr>
        <w:pStyle w:val="0DraftNormal"/>
        <w:rPr>
          <w:rFonts w:ascii="Montserrat" w:hAnsi="Montserrat"/>
          <w:sz w:val="24"/>
          <w:szCs w:val="14"/>
        </w:rPr>
      </w:pPr>
      <w:r w:rsidRPr="00F75AFA">
        <w:rPr>
          <w:rFonts w:ascii="Montserrat" w:hAnsi="Montserrat"/>
          <w:sz w:val="24"/>
          <w:szCs w:val="14"/>
        </w:rPr>
        <w:t>The girl was Aaron, Phoenix was stunned to realize</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confronted him-her</w:t>
      </w:r>
    </w:p>
    <w:p w:rsidR="00864886" w:rsidRPr="00F75AFA" w:rsidRDefault="00864886">
      <w:pPr>
        <w:pStyle w:val="0DraftNormal"/>
        <w:rPr>
          <w:rFonts w:ascii="Montserrat" w:hAnsi="Montserrat"/>
          <w:sz w:val="24"/>
          <w:szCs w:val="14"/>
        </w:rPr>
      </w:pPr>
      <w:r w:rsidRPr="00F75AFA">
        <w:rPr>
          <w:rFonts w:ascii="Montserrat" w:hAnsi="Montserrat"/>
          <w:sz w:val="24"/>
          <w:szCs w:val="14"/>
        </w:rPr>
        <w:t>Erin, she stressed the name, had been cursed</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listened to her story, and almost forgot the errand she had been on</w:t>
      </w:r>
    </w:p>
    <w:p w:rsidR="00864886" w:rsidRPr="00F75AFA" w:rsidRDefault="00864886">
      <w:pPr>
        <w:pStyle w:val="0DraftNormal"/>
        <w:rPr>
          <w:rFonts w:ascii="Montserrat" w:hAnsi="Montserrat"/>
          <w:sz w:val="24"/>
          <w:szCs w:val="14"/>
        </w:rPr>
      </w:pPr>
      <w:r w:rsidRPr="00F75AFA">
        <w:rPr>
          <w:rFonts w:ascii="Montserrat" w:hAnsi="Montserrat"/>
          <w:sz w:val="24"/>
          <w:szCs w:val="14"/>
        </w:rPr>
        <w:t>Erin told her about Jonathan’s visit that morning, and how he had asked questions and promised to do something about it</w:t>
      </w:r>
    </w:p>
    <w:p w:rsidR="00864886" w:rsidRPr="00F75AFA" w:rsidRDefault="00864886">
      <w:pPr>
        <w:pStyle w:val="0DraftNormal"/>
        <w:rPr>
          <w:rFonts w:ascii="Montserrat" w:hAnsi="Montserrat"/>
          <w:sz w:val="24"/>
          <w:szCs w:val="14"/>
        </w:rPr>
      </w:pPr>
      <w:r w:rsidRPr="00F75AFA">
        <w:rPr>
          <w:rFonts w:ascii="Montserrat" w:hAnsi="Montserrat"/>
          <w:sz w:val="24"/>
          <w:szCs w:val="14"/>
        </w:rPr>
        <w:t>Erin also confessed trying to discourage him</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pressed, and Erin confessed to her real feelings about the change</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decided to embrace her decision, and invited her out for the day</w:t>
      </w:r>
    </w:p>
    <w:p w:rsidR="00864886" w:rsidRPr="00F75AFA" w:rsidRDefault="00864886">
      <w:pPr>
        <w:pStyle w:val="0DraftNormal"/>
        <w:rPr>
          <w:rFonts w:ascii="Montserrat" w:hAnsi="Montserrat"/>
          <w:sz w:val="24"/>
          <w:szCs w:val="14"/>
        </w:rPr>
      </w:pPr>
      <w:r w:rsidRPr="00F75AFA">
        <w:rPr>
          <w:rFonts w:ascii="Montserrat" w:hAnsi="Montserrat"/>
          <w:sz w:val="24"/>
          <w:szCs w:val="14"/>
        </w:rPr>
        <w:t>Erin might have been happy to be a girl, but there was a lot she had to learn if she was going to stay that way</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confronted her with the most important question, the one certain to have been on the new-made girl’s mind-sex</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kept the most important question on her mind to herself</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02</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10/10</w:t>
      </w:r>
      <w:r w:rsidRPr="00F75AFA">
        <w:rPr>
          <w:rFonts w:ascii="Montserrat" w:hAnsi="Montserrat"/>
          <w:sz w:val="24"/>
          <w:szCs w:val="14"/>
        </w:rPr>
        <w:tab/>
        <w:t>02</w:t>
      </w:r>
    </w:p>
    <w:p w:rsidR="00864886" w:rsidRPr="00F75AFA" w:rsidRDefault="00864886">
      <w:pPr>
        <w:pStyle w:val="0DraftNormal"/>
        <w:rPr>
          <w:rFonts w:ascii="Montserrat" w:hAnsi="Montserrat"/>
          <w:sz w:val="24"/>
          <w:szCs w:val="14"/>
        </w:rPr>
      </w:pPr>
      <w:r w:rsidRPr="00F75AFA">
        <w:rPr>
          <w:rFonts w:ascii="Montserrat" w:hAnsi="Montserrat"/>
          <w:sz w:val="24"/>
          <w:szCs w:val="14"/>
        </w:rPr>
        <w:t>1990</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09/17, 18</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Phoenix was distracted through practice the next day</w:t>
      </w:r>
    </w:p>
    <w:p w:rsidR="00864886" w:rsidRPr="00F75AFA" w:rsidRDefault="00864886">
      <w:pPr>
        <w:pStyle w:val="0DraftNormal"/>
        <w:rPr>
          <w:rFonts w:ascii="Montserrat" w:hAnsi="Montserrat"/>
          <w:sz w:val="24"/>
          <w:szCs w:val="14"/>
        </w:rPr>
      </w:pPr>
      <w:r w:rsidRPr="00F75AFA">
        <w:rPr>
          <w:rFonts w:ascii="Montserrat" w:hAnsi="Montserrat"/>
          <w:sz w:val="24"/>
          <w:szCs w:val="14"/>
        </w:rPr>
        <w:t>Her coach pulled her off the bars and drove her home, in exasperation</w:t>
      </w:r>
    </w:p>
    <w:p w:rsidR="00864886" w:rsidRPr="00F75AFA" w:rsidRDefault="00864886">
      <w:pPr>
        <w:pStyle w:val="0DraftNormal"/>
        <w:rPr>
          <w:rFonts w:ascii="Montserrat" w:hAnsi="Montserrat"/>
          <w:sz w:val="24"/>
          <w:szCs w:val="14"/>
        </w:rPr>
      </w:pPr>
      <w:r w:rsidRPr="00F75AFA">
        <w:rPr>
          <w:rFonts w:ascii="Montserrat" w:hAnsi="Montserrat"/>
          <w:sz w:val="24"/>
          <w:szCs w:val="14"/>
        </w:rPr>
        <w:t>He took her to bed, with no protest from her, assuming her libido was at fault</w:t>
      </w:r>
    </w:p>
    <w:p w:rsidR="00864886" w:rsidRPr="00F75AFA" w:rsidRDefault="00864886">
      <w:pPr>
        <w:pStyle w:val="0DraftNormal"/>
        <w:rPr>
          <w:rFonts w:ascii="Montserrat" w:hAnsi="Montserrat"/>
          <w:sz w:val="24"/>
          <w:szCs w:val="14"/>
        </w:rPr>
      </w:pPr>
      <w:r w:rsidRPr="00F75AFA">
        <w:rPr>
          <w:rFonts w:ascii="Montserrat" w:hAnsi="Montserrat"/>
          <w:sz w:val="24"/>
          <w:szCs w:val="14"/>
        </w:rPr>
        <w:t>He was shocked when she asked him if guys fantasized about being girls</w:t>
      </w:r>
    </w:p>
    <w:p w:rsidR="00864886" w:rsidRPr="00F75AFA" w:rsidRDefault="00864886">
      <w:pPr>
        <w:pStyle w:val="0DraftNormal"/>
        <w:rPr>
          <w:rFonts w:ascii="Montserrat" w:hAnsi="Montserrat"/>
          <w:sz w:val="24"/>
          <w:szCs w:val="14"/>
        </w:rPr>
      </w:pPr>
      <w:r w:rsidRPr="00F75AFA">
        <w:rPr>
          <w:rFonts w:ascii="Montserrat" w:hAnsi="Montserrat"/>
          <w:sz w:val="24"/>
          <w:szCs w:val="14"/>
        </w:rPr>
        <w:t>He admitted most guys might be curious, but would not seriously consider changing</w:t>
      </w:r>
    </w:p>
    <w:p w:rsidR="00864886" w:rsidRPr="00F75AFA" w:rsidRDefault="00864886">
      <w:pPr>
        <w:pStyle w:val="0DraftNormal"/>
        <w:rPr>
          <w:rFonts w:ascii="Montserrat" w:hAnsi="Montserrat"/>
          <w:sz w:val="24"/>
          <w:szCs w:val="14"/>
        </w:rPr>
      </w:pPr>
      <w:r w:rsidRPr="00F75AFA">
        <w:rPr>
          <w:rFonts w:ascii="Montserrat" w:hAnsi="Montserrat"/>
          <w:sz w:val="24"/>
          <w:szCs w:val="14"/>
        </w:rPr>
        <w:t>They talked about transsexuals, gender dysphoria, and whether a person’s gender could change simply because the means and opportunity to change sex was available</w:t>
      </w:r>
    </w:p>
    <w:p w:rsidR="00864886" w:rsidRPr="00F75AFA" w:rsidRDefault="00864886">
      <w:pPr>
        <w:pStyle w:val="0DraftNormal"/>
        <w:rPr>
          <w:rFonts w:ascii="Montserrat" w:hAnsi="Montserrat"/>
          <w:sz w:val="24"/>
          <w:szCs w:val="14"/>
        </w:rPr>
      </w:pPr>
      <w:r w:rsidRPr="00F75AFA">
        <w:rPr>
          <w:rFonts w:ascii="Montserrat" w:hAnsi="Montserrat"/>
          <w:sz w:val="24"/>
          <w:szCs w:val="14"/>
        </w:rPr>
        <w:t>He argued that a person had to have a predisposition, circumstances would not change identity, only confirm what was already there</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considered the matter as she was slipping into the shower</w:t>
      </w:r>
    </w:p>
    <w:p w:rsidR="00864886" w:rsidRPr="00F75AFA" w:rsidRDefault="00864886">
      <w:pPr>
        <w:pStyle w:val="0DraftNormal"/>
        <w:rPr>
          <w:rFonts w:ascii="Montserrat" w:hAnsi="Montserrat"/>
          <w:sz w:val="24"/>
          <w:szCs w:val="14"/>
        </w:rPr>
      </w:pPr>
      <w:r w:rsidRPr="00F75AFA">
        <w:rPr>
          <w:rFonts w:ascii="Montserrat" w:hAnsi="Montserrat"/>
          <w:sz w:val="24"/>
          <w:szCs w:val="14"/>
        </w:rPr>
        <w:t>She studied herself in the mirror, then changed sex</w:t>
      </w:r>
    </w:p>
    <w:p w:rsidR="00864886" w:rsidRPr="00F75AFA" w:rsidRDefault="00864886">
      <w:pPr>
        <w:pStyle w:val="0DraftNormal"/>
        <w:rPr>
          <w:rFonts w:ascii="Montserrat" w:hAnsi="Montserrat"/>
          <w:sz w:val="24"/>
          <w:szCs w:val="14"/>
        </w:rPr>
      </w:pPr>
      <w:r w:rsidRPr="00F75AFA">
        <w:rPr>
          <w:rFonts w:ascii="Montserrat" w:hAnsi="Montserrat"/>
          <w:sz w:val="24"/>
          <w:szCs w:val="14"/>
        </w:rPr>
        <w:t>This was the reason why her friend’s transformation disturbed her</w:t>
      </w:r>
    </w:p>
    <w:p w:rsidR="00864886" w:rsidRPr="00F75AFA" w:rsidRDefault="00864886">
      <w:pPr>
        <w:pStyle w:val="0DraftNormal"/>
        <w:rPr>
          <w:rFonts w:ascii="Montserrat" w:hAnsi="Montserrat"/>
          <w:sz w:val="24"/>
          <w:szCs w:val="14"/>
        </w:rPr>
      </w:pPr>
      <w:r w:rsidRPr="00F75AFA">
        <w:rPr>
          <w:rFonts w:ascii="Montserrat" w:hAnsi="Montserrat"/>
          <w:sz w:val="24"/>
          <w:szCs w:val="14"/>
        </w:rPr>
        <w:t>Her reaction to what she had learned to do to herself caused her to worry how she might have reacted if someone else had done it to her</w:t>
      </w:r>
    </w:p>
    <w:p w:rsidR="00864886" w:rsidRPr="00F75AFA" w:rsidRDefault="00864886">
      <w:pPr>
        <w:pStyle w:val="0DraftNormal"/>
        <w:rPr>
          <w:rFonts w:ascii="Montserrat" w:hAnsi="Montserrat"/>
          <w:sz w:val="24"/>
          <w:szCs w:val="14"/>
        </w:rPr>
      </w:pPr>
      <w:r w:rsidRPr="00F75AFA">
        <w:rPr>
          <w:rFonts w:ascii="Montserrat" w:hAnsi="Montserrat"/>
          <w:sz w:val="24"/>
          <w:szCs w:val="14"/>
        </w:rPr>
        <w:t>It was the first time she had confronted the idea of a permanent change</w:t>
      </w:r>
    </w:p>
    <w:p w:rsidR="00864886" w:rsidRPr="00F75AFA" w:rsidRDefault="00864886">
      <w:pPr>
        <w:pStyle w:val="0DraftNormal"/>
        <w:rPr>
          <w:rFonts w:ascii="Montserrat" w:hAnsi="Montserrat"/>
          <w:sz w:val="24"/>
          <w:szCs w:val="14"/>
        </w:rPr>
      </w:pPr>
      <w:r w:rsidRPr="00F75AFA">
        <w:rPr>
          <w:rFonts w:ascii="Montserrat" w:hAnsi="Montserrat"/>
          <w:sz w:val="24"/>
          <w:szCs w:val="14"/>
        </w:rPr>
        <w:t>It scared her to think she might just as easily give up being a girl</w:t>
      </w:r>
    </w:p>
    <w:p w:rsidR="00864886" w:rsidRPr="00F75AFA" w:rsidRDefault="00864886">
      <w:pPr>
        <w:pStyle w:val="0DraftNormal"/>
        <w:rPr>
          <w:rFonts w:ascii="Montserrat" w:hAnsi="Montserrat"/>
          <w:sz w:val="24"/>
          <w:szCs w:val="14"/>
        </w:rPr>
      </w:pPr>
      <w:r w:rsidRPr="00F75AFA">
        <w:rPr>
          <w:rFonts w:ascii="Montserrat" w:hAnsi="Montserrat"/>
          <w:sz w:val="24"/>
          <w:szCs w:val="14"/>
        </w:rPr>
        <w:t>It also forced her to confront the power itself, and the consequences of its use</w:t>
      </w:r>
    </w:p>
    <w:p w:rsidR="00864886" w:rsidRPr="00F75AFA" w:rsidRDefault="00864886">
      <w:pPr>
        <w:pStyle w:val="0DraftNormal"/>
        <w:rPr>
          <w:rFonts w:ascii="Montserrat" w:hAnsi="Montserrat"/>
          <w:sz w:val="24"/>
          <w:szCs w:val="14"/>
        </w:rPr>
      </w:pPr>
      <w:r w:rsidRPr="00F75AFA">
        <w:rPr>
          <w:rFonts w:ascii="Montserrat" w:hAnsi="Montserrat"/>
          <w:sz w:val="24"/>
          <w:szCs w:val="14"/>
        </w:rPr>
        <w:t>Her mind wandered to the first time she had used her special abilities to become a boy</w:t>
      </w:r>
    </w:p>
    <w:p w:rsidR="00864886" w:rsidRPr="00F75AFA" w:rsidRDefault="00864886">
      <w:pPr>
        <w:pStyle w:val="0DraftNormal"/>
        <w:rPr>
          <w:rFonts w:ascii="Montserrat" w:hAnsi="Montserrat"/>
          <w:sz w:val="24"/>
          <w:szCs w:val="14"/>
        </w:rPr>
      </w:pPr>
      <w:r w:rsidRPr="00F75AFA">
        <w:rPr>
          <w:rFonts w:ascii="Montserrat" w:hAnsi="Montserrat"/>
          <w:sz w:val="24"/>
          <w:szCs w:val="14"/>
        </w:rPr>
        <w:t>She had been inspired by her second cousin and adopted brother</w:t>
      </w:r>
    </w:p>
    <w:p w:rsidR="00864886" w:rsidRPr="00F75AFA" w:rsidRDefault="00864886">
      <w:pPr>
        <w:pStyle w:val="0DraftNormal"/>
        <w:rPr>
          <w:rFonts w:ascii="Montserrat" w:hAnsi="Montserrat"/>
          <w:sz w:val="24"/>
          <w:szCs w:val="14"/>
        </w:rPr>
      </w:pPr>
      <w:r w:rsidRPr="00F75AFA">
        <w:rPr>
          <w:rFonts w:ascii="Montserrat" w:hAnsi="Montserrat"/>
          <w:sz w:val="24"/>
          <w:szCs w:val="14"/>
        </w:rPr>
        <w:t>She had been shocked to discover that he was only a boy when he really concentrated on it</w:t>
      </w:r>
    </w:p>
    <w:p w:rsidR="00864886" w:rsidRPr="00F75AFA" w:rsidRDefault="00864886">
      <w:pPr>
        <w:pStyle w:val="0DraftNormal"/>
        <w:rPr>
          <w:rFonts w:ascii="Montserrat" w:hAnsi="Montserrat"/>
          <w:sz w:val="24"/>
          <w:szCs w:val="14"/>
        </w:rPr>
      </w:pPr>
      <w:r w:rsidRPr="00F75AFA">
        <w:rPr>
          <w:rFonts w:ascii="Montserrat" w:hAnsi="Montserrat"/>
          <w:sz w:val="24"/>
          <w:szCs w:val="14"/>
        </w:rPr>
        <w:t>Witnessing her brother’s transformation changed her outlook on life</w:t>
      </w:r>
    </w:p>
    <w:p w:rsidR="00864886" w:rsidRPr="00F75AFA" w:rsidRDefault="00864886">
      <w:pPr>
        <w:pStyle w:val="0DraftNormal"/>
        <w:rPr>
          <w:rFonts w:ascii="Montserrat" w:hAnsi="Montserrat"/>
          <w:sz w:val="24"/>
          <w:szCs w:val="14"/>
        </w:rPr>
      </w:pPr>
      <w:r w:rsidRPr="00F75AFA">
        <w:rPr>
          <w:rFonts w:ascii="Montserrat" w:hAnsi="Montserrat"/>
          <w:sz w:val="24"/>
          <w:szCs w:val="14"/>
        </w:rPr>
        <w:t>She had always been a tom boy, more interested in running and swimming and wrestling with the boys, but as a girl she had been snubbed</w:t>
      </w:r>
    </w:p>
    <w:p w:rsidR="00864886" w:rsidRPr="00F75AFA" w:rsidRDefault="00864886">
      <w:pPr>
        <w:pStyle w:val="0DraftNormal"/>
        <w:rPr>
          <w:rFonts w:ascii="Montserrat" w:hAnsi="Montserrat"/>
          <w:sz w:val="24"/>
          <w:szCs w:val="14"/>
        </w:rPr>
      </w:pPr>
      <w:r w:rsidRPr="00F75AFA">
        <w:rPr>
          <w:rFonts w:ascii="Montserrat" w:hAnsi="Montserrat"/>
          <w:sz w:val="24"/>
          <w:szCs w:val="14"/>
        </w:rPr>
        <w:t>She had realized that she had to be a boy to really be accepted by other boys</w:t>
      </w:r>
    </w:p>
    <w:p w:rsidR="00864886" w:rsidRPr="00F75AFA" w:rsidRDefault="00864886">
      <w:pPr>
        <w:pStyle w:val="0DraftNormal"/>
        <w:rPr>
          <w:rFonts w:ascii="Montserrat" w:hAnsi="Montserrat"/>
          <w:sz w:val="24"/>
          <w:szCs w:val="14"/>
        </w:rPr>
      </w:pPr>
      <w:r w:rsidRPr="00F75AFA">
        <w:rPr>
          <w:rFonts w:ascii="Montserrat" w:hAnsi="Montserrat"/>
          <w:sz w:val="24"/>
          <w:szCs w:val="14"/>
        </w:rPr>
        <w:t>It never occurred to her that she could not change into a boy too, not when she knew she could do other things adults called impossible</w:t>
      </w:r>
    </w:p>
    <w:p w:rsidR="00864886" w:rsidRPr="00F75AFA" w:rsidRDefault="00864886">
      <w:pPr>
        <w:pStyle w:val="0DraftNormal"/>
        <w:rPr>
          <w:rFonts w:ascii="Montserrat" w:hAnsi="Montserrat"/>
          <w:sz w:val="24"/>
          <w:szCs w:val="14"/>
        </w:rPr>
      </w:pPr>
      <w:r w:rsidRPr="00F75AFA">
        <w:rPr>
          <w:rFonts w:ascii="Montserrat" w:hAnsi="Montserrat"/>
          <w:sz w:val="24"/>
          <w:szCs w:val="14"/>
        </w:rPr>
        <w:t>Her only surprise was that she was as much a twin to her brother, as a boy, as she was twins with her sister</w:t>
      </w:r>
    </w:p>
    <w:p w:rsidR="00864886" w:rsidRPr="00F75AFA" w:rsidRDefault="00864886">
      <w:pPr>
        <w:pStyle w:val="0DraftNormal"/>
        <w:rPr>
          <w:rFonts w:ascii="Montserrat" w:hAnsi="Montserrat"/>
          <w:sz w:val="24"/>
          <w:szCs w:val="14"/>
        </w:rPr>
      </w:pPr>
      <w:r w:rsidRPr="00F75AFA">
        <w:rPr>
          <w:rFonts w:ascii="Montserrat" w:hAnsi="Montserrat"/>
          <w:sz w:val="24"/>
          <w:szCs w:val="14"/>
        </w:rPr>
        <w:t>Some of his friends came along while she was playing in the woods</w:t>
      </w:r>
    </w:p>
    <w:p w:rsidR="00864886" w:rsidRPr="00F75AFA" w:rsidRDefault="00864886">
      <w:pPr>
        <w:pStyle w:val="0DraftNormal"/>
        <w:rPr>
          <w:rFonts w:ascii="Montserrat" w:hAnsi="Montserrat"/>
          <w:sz w:val="24"/>
          <w:szCs w:val="14"/>
        </w:rPr>
      </w:pPr>
      <w:r w:rsidRPr="00F75AFA">
        <w:rPr>
          <w:rFonts w:ascii="Montserrat" w:hAnsi="Montserrat"/>
          <w:sz w:val="24"/>
          <w:szCs w:val="14"/>
        </w:rPr>
        <w:t>As a guy, she was admitted to places and activities forbidden to her as a girl</w:t>
      </w:r>
    </w:p>
    <w:p w:rsidR="00864886" w:rsidRPr="00F75AFA" w:rsidRDefault="00864886">
      <w:pPr>
        <w:pStyle w:val="0DraftNormal"/>
        <w:rPr>
          <w:rFonts w:ascii="Montserrat" w:hAnsi="Montserrat"/>
          <w:sz w:val="24"/>
          <w:szCs w:val="14"/>
        </w:rPr>
      </w:pPr>
      <w:r w:rsidRPr="00F75AFA">
        <w:rPr>
          <w:rFonts w:ascii="Montserrat" w:hAnsi="Montserrat"/>
          <w:sz w:val="24"/>
          <w:szCs w:val="14"/>
        </w:rPr>
        <w:t>On her way home, she was ambushed by her brother, who had observed her pretending to be him</w:t>
      </w:r>
    </w:p>
    <w:p w:rsidR="00864886" w:rsidRPr="00F75AFA" w:rsidRDefault="00864886">
      <w:pPr>
        <w:pStyle w:val="0DraftNormal"/>
        <w:rPr>
          <w:rFonts w:ascii="Montserrat" w:hAnsi="Montserrat"/>
          <w:sz w:val="24"/>
          <w:szCs w:val="14"/>
        </w:rPr>
      </w:pPr>
      <w:r w:rsidRPr="00F75AFA">
        <w:rPr>
          <w:rFonts w:ascii="Montserrat" w:hAnsi="Montserrat"/>
          <w:sz w:val="24"/>
          <w:szCs w:val="14"/>
        </w:rPr>
        <w:t>After a long fight, in which she fared better than she would otherwise have expected, he dragged her home</w:t>
      </w:r>
    </w:p>
    <w:p w:rsidR="00864886" w:rsidRPr="00F75AFA" w:rsidRDefault="00864886">
      <w:pPr>
        <w:pStyle w:val="0DraftNormal"/>
        <w:rPr>
          <w:rFonts w:ascii="Montserrat" w:hAnsi="Montserrat"/>
          <w:sz w:val="24"/>
          <w:szCs w:val="14"/>
        </w:rPr>
      </w:pPr>
      <w:r w:rsidRPr="00F75AFA">
        <w:rPr>
          <w:rFonts w:ascii="Montserrat" w:hAnsi="Montserrat"/>
          <w:sz w:val="24"/>
          <w:szCs w:val="14"/>
        </w:rPr>
        <w:t>Near the end of the fight, she had reverted to her normal form, but Alex was not about to let her keep her secret</w:t>
      </w:r>
    </w:p>
    <w:p w:rsidR="00864886" w:rsidRPr="00F75AFA" w:rsidRDefault="00864886">
      <w:pPr>
        <w:pStyle w:val="0DraftNormal"/>
        <w:rPr>
          <w:rFonts w:ascii="Montserrat" w:hAnsi="Montserrat"/>
          <w:sz w:val="24"/>
          <w:szCs w:val="14"/>
        </w:rPr>
      </w:pPr>
      <w:r w:rsidRPr="00F75AFA">
        <w:rPr>
          <w:rFonts w:ascii="Montserrat" w:hAnsi="Montserrat"/>
          <w:sz w:val="24"/>
          <w:szCs w:val="14"/>
        </w:rPr>
        <w:t>He took her straight to their parents, and forced her to confess to what she had done</w:t>
      </w:r>
    </w:p>
    <w:p w:rsidR="00864886" w:rsidRPr="00F75AFA" w:rsidRDefault="00864886">
      <w:pPr>
        <w:pStyle w:val="0DraftNormal"/>
        <w:rPr>
          <w:rFonts w:ascii="Montserrat" w:hAnsi="Montserrat"/>
          <w:sz w:val="24"/>
          <w:szCs w:val="14"/>
        </w:rPr>
      </w:pPr>
      <w:r w:rsidRPr="00F75AFA">
        <w:rPr>
          <w:rFonts w:ascii="Montserrat" w:hAnsi="Montserrat"/>
          <w:sz w:val="24"/>
          <w:szCs w:val="14"/>
        </w:rPr>
        <w:t>Her parents were not surprised at her power</w:t>
      </w:r>
    </w:p>
    <w:p w:rsidR="00864886" w:rsidRPr="00F75AFA" w:rsidRDefault="00864886">
      <w:pPr>
        <w:pStyle w:val="0DraftNormal"/>
        <w:rPr>
          <w:rFonts w:ascii="Montserrat" w:hAnsi="Montserrat"/>
          <w:sz w:val="24"/>
          <w:szCs w:val="14"/>
        </w:rPr>
      </w:pPr>
      <w:r w:rsidRPr="00F75AFA">
        <w:rPr>
          <w:rFonts w:ascii="Montserrat" w:hAnsi="Montserrat"/>
          <w:sz w:val="24"/>
          <w:szCs w:val="14"/>
        </w:rPr>
        <w:t>Her amnesia accounted for her own surprise at their knowledge</w:t>
      </w:r>
    </w:p>
    <w:p w:rsidR="00864886" w:rsidRPr="00F75AFA" w:rsidRDefault="00864886">
      <w:pPr>
        <w:pStyle w:val="0DraftNormal"/>
        <w:rPr>
          <w:rFonts w:ascii="Montserrat" w:hAnsi="Montserrat"/>
          <w:sz w:val="24"/>
          <w:szCs w:val="14"/>
        </w:rPr>
      </w:pPr>
      <w:r w:rsidRPr="00F75AFA">
        <w:rPr>
          <w:rFonts w:ascii="Montserrat" w:hAnsi="Montserrat"/>
          <w:sz w:val="24"/>
          <w:szCs w:val="14"/>
        </w:rPr>
        <w:t>She was lectured on the possession and use of powers in a world where such powers were not common</w:t>
      </w:r>
    </w:p>
    <w:p w:rsidR="00864886" w:rsidRPr="00F75AFA" w:rsidRDefault="00864886">
      <w:pPr>
        <w:pStyle w:val="0DraftNormal"/>
        <w:rPr>
          <w:rFonts w:ascii="Montserrat" w:hAnsi="Montserrat"/>
          <w:sz w:val="24"/>
          <w:szCs w:val="14"/>
        </w:rPr>
      </w:pPr>
      <w:r w:rsidRPr="00F75AFA">
        <w:rPr>
          <w:rFonts w:ascii="Montserrat" w:hAnsi="Montserrat"/>
          <w:sz w:val="24"/>
          <w:szCs w:val="14"/>
        </w:rPr>
        <w:t>Something terrible had happened to her, and most likely because someone had known about her power, because she had been careless using it</w:t>
      </w:r>
    </w:p>
    <w:p w:rsidR="00864886" w:rsidRPr="00F75AFA" w:rsidRDefault="00864886">
      <w:pPr>
        <w:pStyle w:val="0DraftNormal"/>
        <w:rPr>
          <w:rFonts w:ascii="Montserrat" w:hAnsi="Montserrat"/>
          <w:sz w:val="24"/>
          <w:szCs w:val="14"/>
        </w:rPr>
      </w:pPr>
      <w:r w:rsidRPr="00F75AFA">
        <w:rPr>
          <w:rFonts w:ascii="Montserrat" w:hAnsi="Montserrat"/>
          <w:sz w:val="24"/>
          <w:szCs w:val="14"/>
        </w:rPr>
        <w:t>Far worse could happen to a psionic who not only revealed that they possessed such power, but who used it on or against others</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snapped out of her trance</w:t>
      </w:r>
    </w:p>
    <w:p w:rsidR="00864886" w:rsidRPr="00F75AFA" w:rsidRDefault="00864886">
      <w:pPr>
        <w:pStyle w:val="0DraftNormal"/>
        <w:rPr>
          <w:rFonts w:ascii="Montserrat" w:hAnsi="Montserrat"/>
          <w:sz w:val="24"/>
          <w:szCs w:val="14"/>
        </w:rPr>
      </w:pPr>
      <w:r w:rsidRPr="00F75AFA">
        <w:rPr>
          <w:rFonts w:ascii="Montserrat" w:hAnsi="Montserrat"/>
          <w:sz w:val="24"/>
          <w:szCs w:val="14"/>
        </w:rPr>
        <w:t>Someone with power was using it in a manner certain to provoke a reaction</w:t>
      </w:r>
    </w:p>
    <w:p w:rsidR="00864886" w:rsidRPr="00F75AFA" w:rsidRDefault="00864886">
      <w:pPr>
        <w:pStyle w:val="0DraftNormal"/>
        <w:rPr>
          <w:rFonts w:ascii="Montserrat" w:hAnsi="Montserrat"/>
          <w:sz w:val="24"/>
          <w:szCs w:val="14"/>
        </w:rPr>
      </w:pPr>
      <w:r w:rsidRPr="00F75AFA">
        <w:rPr>
          <w:rFonts w:ascii="Montserrat" w:hAnsi="Montserrat"/>
          <w:sz w:val="24"/>
          <w:szCs w:val="14"/>
        </w:rPr>
        <w:t>A very dangerous reaction for people like her</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03</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10/11</w:t>
      </w:r>
      <w:r w:rsidRPr="00F75AFA">
        <w:rPr>
          <w:rFonts w:ascii="Montserrat" w:hAnsi="Montserrat"/>
          <w:sz w:val="24"/>
          <w:szCs w:val="14"/>
        </w:rPr>
        <w:tab/>
        <w:t>02</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Phoenix was still dwelling on the mysterious psionic Monday morning</w:t>
      </w:r>
    </w:p>
    <w:p w:rsidR="00864886" w:rsidRPr="00F75AFA" w:rsidRDefault="00864886">
      <w:pPr>
        <w:pStyle w:val="0DraftNormal"/>
        <w:rPr>
          <w:rFonts w:ascii="Montserrat" w:hAnsi="Montserrat"/>
          <w:sz w:val="24"/>
          <w:szCs w:val="14"/>
        </w:rPr>
      </w:pPr>
      <w:r w:rsidRPr="00F75AFA">
        <w:rPr>
          <w:rFonts w:ascii="Montserrat" w:hAnsi="Montserrat"/>
          <w:sz w:val="24"/>
          <w:szCs w:val="14"/>
        </w:rPr>
        <w:t>She was stunned when Jonathan walked into their first period class</w:t>
      </w:r>
    </w:p>
    <w:p w:rsidR="00864886" w:rsidRPr="00F75AFA" w:rsidRDefault="00864886">
      <w:pPr>
        <w:pStyle w:val="0DraftNormal"/>
        <w:rPr>
          <w:rFonts w:ascii="Montserrat" w:hAnsi="Montserrat"/>
          <w:sz w:val="24"/>
          <w:szCs w:val="14"/>
        </w:rPr>
      </w:pPr>
      <w:r w:rsidRPr="00F75AFA">
        <w:rPr>
          <w:rFonts w:ascii="Montserrat" w:hAnsi="Montserrat"/>
          <w:sz w:val="24"/>
          <w:szCs w:val="14"/>
        </w:rPr>
        <w:t>Jon was dressed and behaving as normal, for him, but he was unmistakably female</w:t>
      </w:r>
    </w:p>
    <w:p w:rsidR="00864886" w:rsidRPr="00F75AFA" w:rsidRDefault="00864886">
      <w:pPr>
        <w:pStyle w:val="0DraftNormal"/>
        <w:rPr>
          <w:rFonts w:ascii="Montserrat" w:hAnsi="Montserrat"/>
          <w:sz w:val="24"/>
          <w:szCs w:val="14"/>
        </w:rPr>
      </w:pPr>
      <w:r w:rsidRPr="00F75AFA">
        <w:rPr>
          <w:rFonts w:ascii="Montserrat" w:hAnsi="Montserrat"/>
          <w:sz w:val="24"/>
          <w:szCs w:val="14"/>
        </w:rPr>
        <w:t>The class was shocked, the teacher furious, but Jon swore up and down that it was not some prank, insisting she was who she said she was</w:t>
      </w:r>
    </w:p>
    <w:p w:rsidR="00864886" w:rsidRPr="00F75AFA" w:rsidRDefault="00864886">
      <w:pPr>
        <w:pStyle w:val="0DraftNormal"/>
        <w:rPr>
          <w:rFonts w:ascii="Montserrat" w:hAnsi="Montserrat"/>
          <w:sz w:val="24"/>
          <w:szCs w:val="14"/>
        </w:rPr>
      </w:pPr>
      <w:r w:rsidRPr="00F75AFA">
        <w:rPr>
          <w:rFonts w:ascii="Montserrat" w:hAnsi="Montserrat"/>
          <w:sz w:val="24"/>
          <w:szCs w:val="14"/>
        </w:rPr>
        <w:t>Jon tried to explain</w:t>
      </w:r>
    </w:p>
    <w:p w:rsidR="00864886" w:rsidRPr="00F75AFA" w:rsidRDefault="00864886">
      <w:pPr>
        <w:pStyle w:val="0DraftNormal"/>
        <w:rPr>
          <w:rFonts w:ascii="Montserrat" w:hAnsi="Montserrat"/>
          <w:sz w:val="24"/>
          <w:szCs w:val="14"/>
        </w:rPr>
      </w:pPr>
      <w:r w:rsidRPr="00F75AFA">
        <w:rPr>
          <w:rFonts w:ascii="Montserrat" w:hAnsi="Montserrat"/>
          <w:sz w:val="24"/>
          <w:szCs w:val="14"/>
        </w:rPr>
        <w:t>She told the story of the gypsy who had cursed his friend, whom he had tracked down and confronted, and who had cursed him for daring to question her</w:t>
      </w:r>
    </w:p>
    <w:p w:rsidR="00864886" w:rsidRPr="00F75AFA" w:rsidRDefault="00864886">
      <w:pPr>
        <w:pStyle w:val="0DraftNormal"/>
        <w:rPr>
          <w:rFonts w:ascii="Montserrat" w:hAnsi="Montserrat"/>
          <w:sz w:val="24"/>
          <w:szCs w:val="14"/>
        </w:rPr>
      </w:pPr>
      <w:r w:rsidRPr="00F75AFA">
        <w:rPr>
          <w:rFonts w:ascii="Montserrat" w:hAnsi="Montserrat"/>
          <w:sz w:val="24"/>
          <w:szCs w:val="14"/>
        </w:rPr>
        <w:t>She apologised for the uproar, but it was not her fault she got turned into a girl, and she was not going to miss an important test just because this bizarre event would blow people’s minds</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vouched for her, since Jon had already betrayed Erin’s confidence and confessed to having seen him turned into a girl</w:t>
      </w:r>
    </w:p>
    <w:p w:rsidR="00864886" w:rsidRPr="00F75AFA" w:rsidRDefault="00864886">
      <w:pPr>
        <w:pStyle w:val="0DraftNormal"/>
        <w:rPr>
          <w:rFonts w:ascii="Montserrat" w:hAnsi="Montserrat"/>
          <w:sz w:val="24"/>
          <w:szCs w:val="14"/>
        </w:rPr>
      </w:pPr>
      <w:r w:rsidRPr="00F75AFA">
        <w:rPr>
          <w:rFonts w:ascii="Montserrat" w:hAnsi="Montserrat"/>
          <w:sz w:val="24"/>
          <w:szCs w:val="14"/>
        </w:rPr>
        <w:t>She made no attempt to explain how such a thing could happen, even though she knew exactly how it was done</w:t>
      </w:r>
    </w:p>
    <w:p w:rsidR="00864886" w:rsidRPr="00F75AFA" w:rsidRDefault="00864886">
      <w:pPr>
        <w:pStyle w:val="0DraftNormal"/>
        <w:rPr>
          <w:rFonts w:ascii="Montserrat" w:hAnsi="Montserrat"/>
          <w:sz w:val="24"/>
          <w:szCs w:val="14"/>
        </w:rPr>
      </w:pPr>
      <w:r w:rsidRPr="00F75AFA">
        <w:rPr>
          <w:rFonts w:ascii="Montserrat" w:hAnsi="Montserrat"/>
          <w:sz w:val="24"/>
          <w:szCs w:val="14"/>
        </w:rPr>
        <w:t>The teacher certainly agreed with her suggestion that everyone pretend nothing unusual had happened, and get on with class</w:t>
      </w:r>
    </w:p>
    <w:p w:rsidR="00864886" w:rsidRPr="00F75AFA" w:rsidRDefault="00864886">
      <w:pPr>
        <w:pStyle w:val="0DraftNormal"/>
        <w:rPr>
          <w:rFonts w:ascii="Montserrat" w:hAnsi="Montserrat"/>
          <w:sz w:val="24"/>
          <w:szCs w:val="14"/>
        </w:rPr>
      </w:pPr>
      <w:r w:rsidRPr="00F75AFA">
        <w:rPr>
          <w:rFonts w:ascii="Montserrat" w:hAnsi="Montserrat"/>
          <w:sz w:val="24"/>
          <w:szCs w:val="14"/>
        </w:rPr>
        <w:t>She refused to take responsibility for the matter, however, and sent Jon, and Phoenix, to speak to the principal, assuring both of them that they could make up the test later</w:t>
      </w:r>
    </w:p>
    <w:p w:rsidR="00864886" w:rsidRPr="00F75AFA" w:rsidRDefault="00864886">
      <w:pPr>
        <w:pStyle w:val="0DraftNormal"/>
        <w:rPr>
          <w:rFonts w:ascii="Montserrat" w:hAnsi="Montserrat"/>
          <w:sz w:val="24"/>
          <w:szCs w:val="14"/>
        </w:rPr>
      </w:pPr>
      <w:r w:rsidRPr="00F75AFA">
        <w:rPr>
          <w:rFonts w:ascii="Montserrat" w:hAnsi="Montserrat"/>
          <w:sz w:val="24"/>
          <w:szCs w:val="14"/>
        </w:rPr>
        <w:t>On the way to the office, she dragged Jon into a bathroom to confront her</w:t>
      </w:r>
    </w:p>
    <w:p w:rsidR="00864886" w:rsidRPr="00F75AFA" w:rsidRDefault="00864886">
      <w:pPr>
        <w:pStyle w:val="0DraftNormal"/>
        <w:rPr>
          <w:rFonts w:ascii="Montserrat" w:hAnsi="Montserrat"/>
          <w:sz w:val="24"/>
          <w:szCs w:val="14"/>
        </w:rPr>
      </w:pPr>
      <w:r w:rsidRPr="00F75AFA">
        <w:rPr>
          <w:rFonts w:ascii="Montserrat" w:hAnsi="Montserrat"/>
          <w:sz w:val="24"/>
          <w:szCs w:val="14"/>
        </w:rPr>
        <w:t>Jon stuck to her story, observed that Phoenix was far from shocked, and insisted she explain why it was so important for her to track that gypsy down</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considered the matter very carefully, and then revealed her secret</w:t>
      </w:r>
    </w:p>
    <w:p w:rsidR="00864886" w:rsidRPr="00F75AFA" w:rsidRDefault="00864886">
      <w:pPr>
        <w:pStyle w:val="0DraftNormal"/>
        <w:rPr>
          <w:rFonts w:ascii="Montserrat" w:hAnsi="Montserrat"/>
          <w:sz w:val="24"/>
          <w:szCs w:val="14"/>
        </w:rPr>
      </w:pPr>
      <w:r w:rsidRPr="00F75AFA">
        <w:rPr>
          <w:rFonts w:ascii="Montserrat" w:hAnsi="Montserrat"/>
          <w:sz w:val="24"/>
          <w:szCs w:val="14"/>
        </w:rPr>
        <w:t>What she meant to do was assure Jon that her condition could be reversed, and convince Jon to help her track down the gypsy</w:t>
      </w:r>
    </w:p>
    <w:p w:rsidR="00864886" w:rsidRPr="00F75AFA" w:rsidRDefault="00864886">
      <w:pPr>
        <w:pStyle w:val="0DraftNormal"/>
        <w:rPr>
          <w:rFonts w:ascii="Montserrat" w:hAnsi="Montserrat"/>
          <w:sz w:val="24"/>
          <w:szCs w:val="14"/>
        </w:rPr>
      </w:pPr>
      <w:r w:rsidRPr="00F75AFA">
        <w:rPr>
          <w:rFonts w:ascii="Montserrat" w:hAnsi="Montserrat"/>
          <w:sz w:val="24"/>
          <w:szCs w:val="14"/>
        </w:rPr>
        <w:t>Jon showed no surprise at her transformation, and insisted again that she explain why it was so important for her to find the gypsy</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explained that she had to stop the girl from abusing her power before she incited a witch hunt-she was a danger to everyone like her, including Phoenix</w:t>
      </w:r>
    </w:p>
    <w:p w:rsidR="00864886" w:rsidRPr="00F75AFA" w:rsidRDefault="00864886">
      <w:pPr>
        <w:pStyle w:val="0DraftNormal"/>
        <w:rPr>
          <w:rFonts w:ascii="Montserrat" w:hAnsi="Montserrat"/>
          <w:sz w:val="24"/>
          <w:szCs w:val="14"/>
        </w:rPr>
      </w:pPr>
      <w:r w:rsidRPr="00F75AFA">
        <w:rPr>
          <w:rFonts w:ascii="Montserrat" w:hAnsi="Montserrat"/>
          <w:sz w:val="24"/>
          <w:szCs w:val="14"/>
        </w:rPr>
        <w:t>Jon looked stunned, and confessed her own secret-she was the gypsy</w:t>
      </w:r>
    </w:p>
    <w:p w:rsidR="00864886" w:rsidRPr="00F75AFA" w:rsidRDefault="00864886">
      <w:pPr>
        <w:pStyle w:val="0DraftNormal"/>
        <w:rPr>
          <w:rFonts w:ascii="Montserrat" w:hAnsi="Montserrat"/>
          <w:sz w:val="24"/>
          <w:szCs w:val="14"/>
        </w:rPr>
      </w:pPr>
      <w:r w:rsidRPr="00F75AFA">
        <w:rPr>
          <w:rFonts w:ascii="Montserrat" w:hAnsi="Montserrat"/>
          <w:sz w:val="24"/>
          <w:szCs w:val="14"/>
        </w:rPr>
        <w:t>Jon had observed scores of little miracles, and Chris’s transformation had only been the last</w:t>
      </w:r>
    </w:p>
    <w:p w:rsidR="00864886" w:rsidRPr="00F75AFA" w:rsidRDefault="00864886">
      <w:pPr>
        <w:pStyle w:val="0DraftNormal"/>
        <w:rPr>
          <w:rFonts w:ascii="Montserrat" w:hAnsi="Montserrat"/>
          <w:sz w:val="24"/>
          <w:szCs w:val="14"/>
        </w:rPr>
      </w:pPr>
      <w:r w:rsidRPr="00F75AFA">
        <w:rPr>
          <w:rFonts w:ascii="Montserrat" w:hAnsi="Montserrat"/>
          <w:sz w:val="24"/>
          <w:szCs w:val="14"/>
        </w:rPr>
        <w:t>Jon had figured out on his own-with help from an undisclosed source-how to tap and harness the potential of his mind, and Chris’s transformation had been the latest thing he had struggled to immitate successfully</w:t>
      </w:r>
    </w:p>
    <w:p w:rsidR="00864886" w:rsidRPr="00F75AFA" w:rsidRDefault="00864886">
      <w:pPr>
        <w:pStyle w:val="0DraftNormal"/>
        <w:rPr>
          <w:rFonts w:ascii="Montserrat" w:hAnsi="Montserrat"/>
          <w:sz w:val="24"/>
          <w:szCs w:val="14"/>
        </w:rPr>
      </w:pPr>
      <w:r w:rsidRPr="00F75AFA">
        <w:rPr>
          <w:rFonts w:ascii="Montserrat" w:hAnsi="Montserrat"/>
          <w:sz w:val="24"/>
          <w:szCs w:val="14"/>
        </w:rPr>
        <w:t>Jon and Phoenix realized at the same time that there were others watching and listening to most of what they had just exchanged</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turned in shock as Chris denounced Jon in outrage</w:t>
      </w:r>
    </w:p>
    <w:p w:rsidR="00864886" w:rsidRPr="00F75AFA" w:rsidRDefault="00864886">
      <w:pPr>
        <w:pStyle w:val="0DraftNormal"/>
        <w:rPr>
          <w:rFonts w:ascii="Montserrat" w:hAnsi="Montserrat"/>
          <w:sz w:val="24"/>
          <w:szCs w:val="14"/>
        </w:rPr>
      </w:pPr>
      <w:r w:rsidRPr="00F75AFA">
        <w:rPr>
          <w:rFonts w:ascii="Montserrat" w:hAnsi="Montserrat"/>
          <w:sz w:val="24"/>
          <w:szCs w:val="14"/>
        </w:rPr>
        <w:t>Her relief told Jon that the entire crowd was already in on Phoenix’s secrets</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04</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10/11</w:t>
      </w:r>
      <w:r w:rsidRPr="00F75AFA">
        <w:rPr>
          <w:rFonts w:ascii="Montserrat" w:hAnsi="Montserrat"/>
          <w:sz w:val="24"/>
          <w:szCs w:val="14"/>
        </w:rPr>
        <w:tab/>
        <w:t>01</w:t>
      </w:r>
    </w:p>
    <w:p w:rsidR="00864886" w:rsidRPr="00F75AFA" w:rsidRDefault="00864886">
      <w:pPr>
        <w:pStyle w:val="0DraftNormal"/>
        <w:rPr>
          <w:rFonts w:ascii="Montserrat" w:hAnsi="Montserrat"/>
          <w:sz w:val="24"/>
          <w:szCs w:val="14"/>
        </w:rPr>
      </w:pPr>
      <w:r w:rsidRPr="00F75AFA">
        <w:rPr>
          <w:rFonts w:ascii="Montserrat" w:hAnsi="Montserrat"/>
          <w:sz w:val="24"/>
          <w:szCs w:val="14"/>
        </w:rPr>
        <w:t>1993</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07/09, 10</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Phoenix almost had to break up a fight between Chris and Jon</w:t>
      </w:r>
    </w:p>
    <w:p w:rsidR="00864886" w:rsidRPr="00F75AFA" w:rsidRDefault="00864886">
      <w:pPr>
        <w:pStyle w:val="0DraftNormal"/>
        <w:rPr>
          <w:rFonts w:ascii="Montserrat" w:hAnsi="Montserrat"/>
          <w:sz w:val="24"/>
          <w:szCs w:val="14"/>
        </w:rPr>
      </w:pPr>
      <w:r w:rsidRPr="00F75AFA">
        <w:rPr>
          <w:rFonts w:ascii="Montserrat" w:hAnsi="Montserrat"/>
          <w:sz w:val="24"/>
          <w:szCs w:val="14"/>
        </w:rPr>
        <w:t>It was not every day that you saw a girl boast about taking another girl’s cherry, and while Chris’s modesty was offended, she was rather pleased to be declared fully and unquestionably female</w:t>
      </w:r>
    </w:p>
    <w:p w:rsidR="00864886" w:rsidRPr="00F75AFA" w:rsidRDefault="00864886">
      <w:pPr>
        <w:pStyle w:val="0DraftNormal"/>
        <w:rPr>
          <w:rFonts w:ascii="Montserrat" w:hAnsi="Montserrat"/>
          <w:sz w:val="24"/>
          <w:szCs w:val="14"/>
        </w:rPr>
      </w:pPr>
      <w:r w:rsidRPr="00F75AFA">
        <w:rPr>
          <w:rFonts w:ascii="Montserrat" w:hAnsi="Montserrat"/>
          <w:sz w:val="24"/>
          <w:szCs w:val="14"/>
        </w:rPr>
        <w:t>The thing that really pissed her off, strangely enough, was having her boyfriend turn into a girl</w:t>
      </w:r>
    </w:p>
    <w:p w:rsidR="00864886" w:rsidRPr="00F75AFA" w:rsidRDefault="00864886">
      <w:pPr>
        <w:pStyle w:val="0DraftNormal"/>
        <w:rPr>
          <w:rFonts w:ascii="Montserrat" w:hAnsi="Montserrat"/>
          <w:sz w:val="24"/>
          <w:szCs w:val="14"/>
        </w:rPr>
      </w:pPr>
      <w:r w:rsidRPr="00F75AFA">
        <w:rPr>
          <w:rFonts w:ascii="Montserrat" w:hAnsi="Montserrat"/>
          <w:sz w:val="24"/>
          <w:szCs w:val="14"/>
        </w:rPr>
        <w:t>Chris needed to know if this was a permanent arrangement, and Jon assured her it was both fun, and interesting, but ultimately a temporary change</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arranged for everyone to meet later, and dragged Jon the rest of the way to the office</w:t>
      </w:r>
    </w:p>
    <w:p w:rsidR="00864886" w:rsidRPr="00F75AFA" w:rsidRDefault="00864886">
      <w:pPr>
        <w:pStyle w:val="0DraftNormal"/>
        <w:rPr>
          <w:rFonts w:ascii="Montserrat" w:hAnsi="Montserrat"/>
          <w:sz w:val="24"/>
          <w:szCs w:val="14"/>
        </w:rPr>
      </w:pPr>
      <w:r w:rsidRPr="00F75AFA">
        <w:rPr>
          <w:rFonts w:ascii="Montserrat" w:hAnsi="Montserrat"/>
          <w:sz w:val="24"/>
          <w:szCs w:val="14"/>
        </w:rPr>
        <w:t>Jon presented the principal with a doctor’s note, and a similar note from his parents, neither of which explained anything, but which testified to both his identity and the fact that aside from turning into a girl, he was perfectly healty</w:t>
      </w:r>
    </w:p>
    <w:p w:rsidR="00864886" w:rsidRPr="00F75AFA" w:rsidRDefault="00864886">
      <w:pPr>
        <w:pStyle w:val="0DraftNormal"/>
        <w:rPr>
          <w:rFonts w:ascii="Montserrat" w:hAnsi="Montserrat"/>
          <w:sz w:val="24"/>
          <w:szCs w:val="14"/>
        </w:rPr>
      </w:pPr>
      <w:r w:rsidRPr="00F75AFA">
        <w:rPr>
          <w:rFonts w:ascii="Montserrat" w:hAnsi="Montserrat"/>
          <w:sz w:val="24"/>
          <w:szCs w:val="14"/>
        </w:rPr>
        <w:t>Jon, Phoenix and her friends returned to class in time to hear the announcement over the P.A. system</w:t>
      </w:r>
    </w:p>
    <w:p w:rsidR="00864886" w:rsidRPr="00F75AFA" w:rsidRDefault="00864886">
      <w:pPr>
        <w:pStyle w:val="0DraftNormal"/>
        <w:rPr>
          <w:rFonts w:ascii="Montserrat" w:hAnsi="Montserrat"/>
          <w:sz w:val="24"/>
          <w:szCs w:val="14"/>
        </w:rPr>
      </w:pPr>
      <w:r w:rsidRPr="00F75AFA">
        <w:rPr>
          <w:rFonts w:ascii="Montserrat" w:hAnsi="Montserrat"/>
          <w:sz w:val="24"/>
          <w:szCs w:val="14"/>
        </w:rPr>
        <w:t>The principal presented the bare facts, admitting that the occurance was bizarre and inexplicable, urged the students and faculty to deal with the matter calmly and respectfully and maintain normal routines</w:t>
      </w:r>
    </w:p>
    <w:p w:rsidR="00864886" w:rsidRPr="00F75AFA" w:rsidRDefault="00864886">
      <w:pPr>
        <w:pStyle w:val="0DraftNormal"/>
        <w:rPr>
          <w:rFonts w:ascii="Montserrat" w:hAnsi="Montserrat"/>
          <w:sz w:val="24"/>
          <w:szCs w:val="14"/>
        </w:rPr>
      </w:pPr>
      <w:r w:rsidRPr="00F75AFA">
        <w:rPr>
          <w:rFonts w:ascii="Montserrat" w:hAnsi="Montserrat"/>
          <w:sz w:val="24"/>
          <w:szCs w:val="14"/>
        </w:rPr>
        <w:t>For Phoenix, it might as well have been the end of the world</w:t>
      </w:r>
    </w:p>
    <w:p w:rsidR="00864886" w:rsidRPr="00F75AFA" w:rsidRDefault="00864886">
      <w:pPr>
        <w:pStyle w:val="0DraftNormal"/>
        <w:rPr>
          <w:rFonts w:ascii="Montserrat" w:hAnsi="Montserrat"/>
          <w:sz w:val="24"/>
          <w:szCs w:val="14"/>
        </w:rPr>
      </w:pPr>
      <w:r w:rsidRPr="00F75AFA">
        <w:rPr>
          <w:rFonts w:ascii="Montserrat" w:hAnsi="Montserrat"/>
          <w:sz w:val="24"/>
          <w:szCs w:val="14"/>
        </w:rPr>
        <w:t>In a way, this was all her fault</w:t>
      </w:r>
    </w:p>
    <w:p w:rsidR="00864886" w:rsidRPr="00F75AFA" w:rsidRDefault="00864886">
      <w:pPr>
        <w:pStyle w:val="0DraftNormal"/>
        <w:rPr>
          <w:rFonts w:ascii="Montserrat" w:hAnsi="Montserrat"/>
          <w:sz w:val="24"/>
          <w:szCs w:val="14"/>
        </w:rPr>
      </w:pPr>
      <w:r w:rsidRPr="00F75AFA">
        <w:rPr>
          <w:rFonts w:ascii="Montserrat" w:hAnsi="Montserrat"/>
          <w:sz w:val="24"/>
          <w:szCs w:val="14"/>
        </w:rPr>
        <w:t>She could so easily have explained everything, but she remembered only too well what had happened the last time she had been tempted to expose the truth</w:t>
      </w:r>
    </w:p>
    <w:p w:rsidR="00864886" w:rsidRPr="00F75AFA" w:rsidRDefault="00864886">
      <w:pPr>
        <w:pStyle w:val="0DraftNormal"/>
        <w:rPr>
          <w:rFonts w:ascii="Montserrat" w:hAnsi="Montserrat"/>
          <w:sz w:val="24"/>
          <w:szCs w:val="14"/>
        </w:rPr>
      </w:pPr>
      <w:r w:rsidRPr="00F75AFA">
        <w:rPr>
          <w:rFonts w:ascii="Montserrat" w:hAnsi="Montserrat"/>
          <w:sz w:val="24"/>
          <w:szCs w:val="14"/>
        </w:rPr>
        <w:t>That had led, indirectly but inescabably, to this situation</w:t>
      </w:r>
    </w:p>
    <w:p w:rsidR="00864886" w:rsidRPr="00F75AFA" w:rsidRDefault="00864886">
      <w:pPr>
        <w:pStyle w:val="0DraftNormal"/>
        <w:rPr>
          <w:rFonts w:ascii="Montserrat" w:hAnsi="Montserrat"/>
          <w:sz w:val="24"/>
          <w:szCs w:val="14"/>
        </w:rPr>
      </w:pPr>
      <w:r w:rsidRPr="00F75AFA">
        <w:rPr>
          <w:rFonts w:ascii="Montserrat" w:hAnsi="Montserrat"/>
          <w:sz w:val="24"/>
          <w:szCs w:val="14"/>
        </w:rPr>
        <w:t>Her brother was responsible for creating the opportunity for her to set this chain of events into motion</w:t>
      </w:r>
    </w:p>
    <w:p w:rsidR="00864886" w:rsidRPr="00F75AFA" w:rsidRDefault="00864886">
      <w:pPr>
        <w:pStyle w:val="0DraftNormal"/>
        <w:rPr>
          <w:rFonts w:ascii="Montserrat" w:hAnsi="Montserrat"/>
          <w:sz w:val="24"/>
          <w:szCs w:val="14"/>
        </w:rPr>
      </w:pPr>
      <w:r w:rsidRPr="00F75AFA">
        <w:rPr>
          <w:rFonts w:ascii="Montserrat" w:hAnsi="Montserrat"/>
          <w:sz w:val="24"/>
          <w:szCs w:val="14"/>
        </w:rPr>
        <w:t>Her mind wandered back to when she and her siblings were ten years old</w:t>
      </w:r>
    </w:p>
    <w:p w:rsidR="00864886" w:rsidRPr="00F75AFA" w:rsidRDefault="00864886">
      <w:pPr>
        <w:pStyle w:val="0DraftNormal"/>
        <w:rPr>
          <w:rFonts w:ascii="Montserrat" w:hAnsi="Montserrat"/>
          <w:sz w:val="24"/>
          <w:szCs w:val="14"/>
        </w:rPr>
      </w:pPr>
      <w:r w:rsidRPr="00F75AFA">
        <w:rPr>
          <w:rFonts w:ascii="Montserrat" w:hAnsi="Montserrat"/>
          <w:sz w:val="24"/>
          <w:szCs w:val="14"/>
        </w:rPr>
        <w:t>Her brother had introduced her family to the anguish of gender dysphoria</w:t>
      </w:r>
    </w:p>
    <w:p w:rsidR="00864886" w:rsidRPr="00F75AFA" w:rsidRDefault="00864886">
      <w:pPr>
        <w:pStyle w:val="0DraftNormal"/>
        <w:rPr>
          <w:rFonts w:ascii="Montserrat" w:hAnsi="Montserrat"/>
          <w:sz w:val="24"/>
          <w:szCs w:val="14"/>
        </w:rPr>
      </w:pPr>
      <w:r w:rsidRPr="00F75AFA">
        <w:rPr>
          <w:rFonts w:ascii="Montserrat" w:hAnsi="Montserrat"/>
          <w:sz w:val="24"/>
          <w:szCs w:val="14"/>
        </w:rPr>
        <w:t>He had been born a girl, and identified as a boy</w:t>
      </w:r>
    </w:p>
    <w:p w:rsidR="00864886" w:rsidRPr="00F75AFA" w:rsidRDefault="00864886">
      <w:pPr>
        <w:pStyle w:val="0DraftNormal"/>
        <w:rPr>
          <w:rFonts w:ascii="Montserrat" w:hAnsi="Montserrat"/>
          <w:sz w:val="24"/>
          <w:szCs w:val="14"/>
        </w:rPr>
      </w:pPr>
      <w:r w:rsidRPr="00F75AFA">
        <w:rPr>
          <w:rFonts w:ascii="Montserrat" w:hAnsi="Montserrat"/>
          <w:sz w:val="24"/>
          <w:szCs w:val="14"/>
        </w:rPr>
        <w:t>His parents, she understood, had humored their daughter, raising and education him at home</w:t>
      </w: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They had died and he had been adopted by his only living relatives, her parents, as a boy-because he had already figured out how to change </w:t>
      </w:r>
    </w:p>
    <w:p w:rsidR="00864886" w:rsidRPr="00F75AFA" w:rsidRDefault="00864886">
      <w:pPr>
        <w:pStyle w:val="0DraftNormal"/>
        <w:rPr>
          <w:rFonts w:ascii="Montserrat" w:hAnsi="Montserrat"/>
          <w:sz w:val="24"/>
          <w:szCs w:val="14"/>
        </w:rPr>
      </w:pPr>
      <w:r w:rsidRPr="00F75AFA">
        <w:rPr>
          <w:rFonts w:ascii="Montserrat" w:hAnsi="Montserrat"/>
          <w:sz w:val="24"/>
          <w:szCs w:val="14"/>
        </w:rPr>
        <w:t>Her brother was still struggling to assert himself in a body that was female by default</w:t>
      </w:r>
    </w:p>
    <w:p w:rsidR="00864886" w:rsidRPr="00F75AFA" w:rsidRDefault="00864886">
      <w:pPr>
        <w:pStyle w:val="0DraftNormal"/>
        <w:rPr>
          <w:rFonts w:ascii="Montserrat" w:hAnsi="Montserrat"/>
          <w:sz w:val="24"/>
          <w:szCs w:val="14"/>
        </w:rPr>
      </w:pPr>
      <w:r w:rsidRPr="00F75AFA">
        <w:rPr>
          <w:rFonts w:ascii="Montserrat" w:hAnsi="Montserrat"/>
          <w:sz w:val="24"/>
          <w:szCs w:val="14"/>
        </w:rPr>
        <w:t>Every day he would turn into a boy, and every night he would fall exhausted into bed, turning back into a girl the moment he relaxed his concentration</w:t>
      </w:r>
    </w:p>
    <w:p w:rsidR="00864886" w:rsidRPr="00F75AFA" w:rsidRDefault="00864886">
      <w:pPr>
        <w:pStyle w:val="0DraftNormal"/>
        <w:rPr>
          <w:rFonts w:ascii="Montserrat" w:hAnsi="Montserrat"/>
          <w:sz w:val="24"/>
          <w:szCs w:val="14"/>
        </w:rPr>
      </w:pPr>
      <w:r w:rsidRPr="00F75AFA">
        <w:rPr>
          <w:rFonts w:ascii="Montserrat" w:hAnsi="Montserrat"/>
          <w:sz w:val="24"/>
          <w:szCs w:val="14"/>
        </w:rPr>
        <w:t>He could change his body, but he could not change his past</w:t>
      </w:r>
    </w:p>
    <w:p w:rsidR="00864886" w:rsidRPr="00F75AFA" w:rsidRDefault="00864886">
      <w:pPr>
        <w:pStyle w:val="0DraftNormal"/>
        <w:rPr>
          <w:rFonts w:ascii="Montserrat" w:hAnsi="Montserrat"/>
          <w:sz w:val="24"/>
          <w:szCs w:val="14"/>
        </w:rPr>
      </w:pPr>
      <w:r w:rsidRPr="00F75AFA">
        <w:rPr>
          <w:rFonts w:ascii="Montserrat" w:hAnsi="Montserrat"/>
          <w:sz w:val="24"/>
          <w:szCs w:val="14"/>
        </w:rPr>
        <w:t>He had acquired his powers as a girl, and his subconscious was programmed with the assumption that his natural state was to be a girl</w:t>
      </w:r>
    </w:p>
    <w:p w:rsidR="00864886" w:rsidRPr="00F75AFA" w:rsidRDefault="00864886">
      <w:pPr>
        <w:pStyle w:val="0DraftNormal"/>
        <w:rPr>
          <w:rFonts w:ascii="Montserrat" w:hAnsi="Montserrat"/>
          <w:sz w:val="24"/>
          <w:szCs w:val="14"/>
        </w:rPr>
      </w:pPr>
      <w:r w:rsidRPr="00F75AFA">
        <w:rPr>
          <w:rFonts w:ascii="Montserrat" w:hAnsi="Montserrat"/>
          <w:sz w:val="24"/>
          <w:szCs w:val="14"/>
        </w:rPr>
        <w:t>He did not mind that, since all that mattered to him was that people saw him and treated him as a boy</w:t>
      </w:r>
    </w:p>
    <w:p w:rsidR="00864886" w:rsidRPr="00F75AFA" w:rsidRDefault="00864886">
      <w:pPr>
        <w:pStyle w:val="0DraftNormal"/>
        <w:rPr>
          <w:rFonts w:ascii="Montserrat" w:hAnsi="Montserrat"/>
          <w:sz w:val="24"/>
          <w:szCs w:val="14"/>
        </w:rPr>
      </w:pPr>
      <w:r w:rsidRPr="00F75AFA">
        <w:rPr>
          <w:rFonts w:ascii="Montserrat" w:hAnsi="Montserrat"/>
          <w:sz w:val="24"/>
          <w:szCs w:val="14"/>
        </w:rPr>
        <w:t>Being a girl did not bother him, but being seen as a girl, and treated as a girl would rob him of his manhood in the eyes of the boys and men he tried so hard to live up to</w:t>
      </w:r>
    </w:p>
    <w:p w:rsidR="00864886" w:rsidRPr="00F75AFA" w:rsidRDefault="00864886">
      <w:pPr>
        <w:pStyle w:val="0DraftNormal"/>
        <w:rPr>
          <w:rFonts w:ascii="Montserrat" w:hAnsi="Montserrat"/>
          <w:sz w:val="24"/>
          <w:szCs w:val="14"/>
        </w:rPr>
      </w:pPr>
      <w:r w:rsidRPr="00F75AFA">
        <w:rPr>
          <w:rFonts w:ascii="Montserrat" w:hAnsi="Montserrat"/>
          <w:sz w:val="24"/>
          <w:szCs w:val="14"/>
        </w:rPr>
        <w:t>Her brother had been the one to make the fatal slip, and present curious minds with an impossible sight</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05</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r>
      <w:r w:rsidRPr="00F75AFA">
        <w:rPr>
          <w:rFonts w:ascii="Montserrat" w:hAnsi="Montserrat"/>
          <w:sz w:val="24"/>
          <w:szCs w:val="14"/>
        </w:rPr>
        <w:tab/>
        <w:t>02</w:t>
      </w:r>
    </w:p>
    <w:p w:rsidR="00864886" w:rsidRPr="00F75AFA" w:rsidRDefault="00864886">
      <w:pPr>
        <w:pStyle w:val="0DraftNormal"/>
        <w:rPr>
          <w:rFonts w:ascii="Montserrat" w:hAnsi="Montserrat"/>
          <w:sz w:val="24"/>
          <w:szCs w:val="14"/>
        </w:rPr>
      </w:pPr>
      <w:r w:rsidRPr="00F75AFA">
        <w:rPr>
          <w:rFonts w:ascii="Montserrat" w:hAnsi="Montserrat"/>
          <w:sz w:val="24"/>
          <w:szCs w:val="14"/>
        </w:rPr>
        <w:t>1993</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07/09, 10</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When he reverted, practically in front of his friends’ eyes, after diving into the pool and knocking himself silly, her brother had acted fast to explain away what he had allowed his friends to see</w:t>
      </w:r>
    </w:p>
    <w:p w:rsidR="00864886" w:rsidRPr="00F75AFA" w:rsidRDefault="00864886">
      <w:pPr>
        <w:pStyle w:val="0DraftNormal"/>
        <w:rPr>
          <w:rFonts w:ascii="Montserrat" w:hAnsi="Montserrat"/>
          <w:sz w:val="24"/>
          <w:szCs w:val="14"/>
        </w:rPr>
      </w:pPr>
      <w:r w:rsidRPr="00F75AFA">
        <w:rPr>
          <w:rFonts w:ascii="Montserrat" w:hAnsi="Montserrat"/>
          <w:sz w:val="24"/>
          <w:szCs w:val="14"/>
        </w:rPr>
        <w:t>He called on her to cover his slip, and she did</w:t>
      </w:r>
    </w:p>
    <w:p w:rsidR="00864886" w:rsidRPr="00F75AFA" w:rsidRDefault="00864886">
      <w:pPr>
        <w:pStyle w:val="0DraftNormal"/>
        <w:rPr>
          <w:rFonts w:ascii="Montserrat" w:hAnsi="Montserrat"/>
          <w:sz w:val="24"/>
          <w:szCs w:val="14"/>
        </w:rPr>
      </w:pPr>
      <w:r w:rsidRPr="00F75AFA">
        <w:rPr>
          <w:rFonts w:ascii="Montserrat" w:hAnsi="Montserrat"/>
          <w:sz w:val="24"/>
          <w:szCs w:val="14"/>
        </w:rPr>
        <w:t>The pool system made it possible for her to switch places with him while he slipped out and tried to collect his wits and assert himself again</w:t>
      </w:r>
    </w:p>
    <w:p w:rsidR="00864886" w:rsidRPr="00F75AFA" w:rsidRDefault="00864886">
      <w:pPr>
        <w:pStyle w:val="0DraftNormal"/>
        <w:rPr>
          <w:rFonts w:ascii="Montserrat" w:hAnsi="Montserrat"/>
          <w:sz w:val="24"/>
          <w:szCs w:val="14"/>
        </w:rPr>
      </w:pPr>
      <w:r w:rsidRPr="00F75AFA">
        <w:rPr>
          <w:rFonts w:ascii="Montserrat" w:hAnsi="Montserrat"/>
          <w:sz w:val="24"/>
          <w:szCs w:val="14"/>
        </w:rPr>
        <w:t>Because the pool system, and house custom, allowed for skinny dipping, her appearance in the boys’ pool was necessary, since her brother had been seen when he came up for air with a sore head</w:t>
      </w:r>
    </w:p>
    <w:p w:rsidR="00864886" w:rsidRPr="00F75AFA" w:rsidRDefault="00864886">
      <w:pPr>
        <w:pStyle w:val="0DraftNormal"/>
        <w:rPr>
          <w:rFonts w:ascii="Montserrat" w:hAnsi="Montserrat"/>
          <w:sz w:val="24"/>
          <w:szCs w:val="14"/>
        </w:rPr>
      </w:pPr>
      <w:r w:rsidRPr="00F75AFA">
        <w:rPr>
          <w:rFonts w:ascii="Montserrat" w:hAnsi="Montserrat"/>
          <w:sz w:val="24"/>
          <w:szCs w:val="14"/>
        </w:rPr>
        <w:t>Both boys swore they thought they had seen Alex turn into a girl</w:t>
      </w:r>
    </w:p>
    <w:p w:rsidR="00864886" w:rsidRPr="00F75AFA" w:rsidRDefault="00864886">
      <w:pPr>
        <w:pStyle w:val="0DraftNormal"/>
        <w:rPr>
          <w:rFonts w:ascii="Montserrat" w:hAnsi="Montserrat"/>
          <w:sz w:val="24"/>
          <w:szCs w:val="14"/>
        </w:rPr>
      </w:pPr>
      <w:r w:rsidRPr="00F75AFA">
        <w:rPr>
          <w:rFonts w:ascii="Montserrat" w:hAnsi="Montserrat"/>
          <w:sz w:val="24"/>
          <w:szCs w:val="14"/>
        </w:rPr>
        <w:t>She made up a story to explain his absence and her “two” appearances in the boys’ pool</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said he’d simply dived right into her, sneaking in from the other pool, she’d come up and fled as soon as she was seen</w:t>
      </w:r>
    </w:p>
    <w:p w:rsidR="00864886" w:rsidRPr="00F75AFA" w:rsidRDefault="00864886">
      <w:pPr>
        <w:pStyle w:val="0DraftNormal"/>
        <w:rPr>
          <w:rFonts w:ascii="Montserrat" w:hAnsi="Montserrat"/>
          <w:sz w:val="24"/>
          <w:szCs w:val="14"/>
        </w:rPr>
      </w:pPr>
      <w:r w:rsidRPr="00F75AFA">
        <w:rPr>
          <w:rFonts w:ascii="Montserrat" w:hAnsi="Montserrat"/>
          <w:sz w:val="24"/>
          <w:szCs w:val="14"/>
        </w:rPr>
        <w:t>He had already swum over to the girls’ pool and gotten out to use the bathroom, sending Phoenix back to tell his friends</w:t>
      </w:r>
    </w:p>
    <w:p w:rsidR="00864886" w:rsidRPr="00F75AFA" w:rsidRDefault="00864886">
      <w:pPr>
        <w:pStyle w:val="0DraftNormal"/>
        <w:rPr>
          <w:rFonts w:ascii="Montserrat" w:hAnsi="Montserrat"/>
          <w:sz w:val="24"/>
          <w:szCs w:val="14"/>
        </w:rPr>
      </w:pPr>
      <w:r w:rsidRPr="00F75AFA">
        <w:rPr>
          <w:rFonts w:ascii="Montserrat" w:hAnsi="Montserrat"/>
          <w:sz w:val="24"/>
          <w:szCs w:val="14"/>
        </w:rPr>
        <w:t>One of the boys, Jon, accepted her story, and kept his thoughts to himself</w:t>
      </w:r>
    </w:p>
    <w:p w:rsidR="00864886" w:rsidRPr="00F75AFA" w:rsidRDefault="00864886">
      <w:pPr>
        <w:pStyle w:val="0DraftNormal"/>
        <w:rPr>
          <w:rFonts w:ascii="Montserrat" w:hAnsi="Montserrat"/>
          <w:sz w:val="24"/>
          <w:szCs w:val="14"/>
        </w:rPr>
      </w:pPr>
      <w:r w:rsidRPr="00F75AFA">
        <w:rPr>
          <w:rFonts w:ascii="Montserrat" w:hAnsi="Montserrat"/>
          <w:sz w:val="24"/>
          <w:szCs w:val="14"/>
        </w:rPr>
        <w:t>The other boy, Chris, just seemed to go dead, as if choking down disappointment</w:t>
      </w:r>
    </w:p>
    <w:p w:rsidR="00864886" w:rsidRPr="00F75AFA" w:rsidRDefault="00864886">
      <w:pPr>
        <w:pStyle w:val="0DraftNormal"/>
        <w:rPr>
          <w:rFonts w:ascii="Montserrat" w:hAnsi="Montserrat"/>
          <w:sz w:val="24"/>
          <w:szCs w:val="14"/>
        </w:rPr>
      </w:pPr>
      <w:r w:rsidRPr="00F75AFA">
        <w:rPr>
          <w:rFonts w:ascii="Montserrat" w:hAnsi="Montserrat"/>
          <w:sz w:val="24"/>
          <w:szCs w:val="14"/>
        </w:rPr>
        <w:t>It was like watching the last glimmer of hope die, and Phoenix had suddenly felt unwilling to let the lie she’d told stand</w:t>
      </w:r>
    </w:p>
    <w:p w:rsidR="00864886" w:rsidRPr="00F75AFA" w:rsidRDefault="00864886">
      <w:pPr>
        <w:pStyle w:val="0DraftNormal"/>
        <w:rPr>
          <w:rFonts w:ascii="Montserrat" w:hAnsi="Montserrat"/>
          <w:sz w:val="24"/>
          <w:szCs w:val="14"/>
        </w:rPr>
      </w:pPr>
      <w:r w:rsidRPr="00F75AFA">
        <w:rPr>
          <w:rFonts w:ascii="Montserrat" w:hAnsi="Montserrat"/>
          <w:sz w:val="24"/>
          <w:szCs w:val="14"/>
        </w:rPr>
        <w:t>After talking to him, she was able to guess his problem</w:t>
      </w:r>
    </w:p>
    <w:p w:rsidR="00864886" w:rsidRPr="00F75AFA" w:rsidRDefault="00864886">
      <w:pPr>
        <w:pStyle w:val="0DraftNormal"/>
        <w:rPr>
          <w:rFonts w:ascii="Montserrat" w:hAnsi="Montserrat"/>
          <w:sz w:val="24"/>
          <w:szCs w:val="14"/>
        </w:rPr>
      </w:pPr>
      <w:r w:rsidRPr="00F75AFA">
        <w:rPr>
          <w:rFonts w:ascii="Montserrat" w:hAnsi="Montserrat"/>
          <w:sz w:val="24"/>
          <w:szCs w:val="14"/>
        </w:rPr>
        <w:t>To confirm it, she had to arrange another accident, or else willingly break a family rule</w:t>
      </w:r>
    </w:p>
    <w:p w:rsidR="00864886" w:rsidRPr="00F75AFA" w:rsidRDefault="00864886">
      <w:pPr>
        <w:pStyle w:val="0DraftNormal"/>
        <w:rPr>
          <w:rFonts w:ascii="Montserrat" w:hAnsi="Montserrat"/>
          <w:sz w:val="24"/>
          <w:szCs w:val="14"/>
        </w:rPr>
      </w:pPr>
      <w:r w:rsidRPr="00F75AFA">
        <w:rPr>
          <w:rFonts w:ascii="Montserrat" w:hAnsi="Montserrat"/>
          <w:sz w:val="24"/>
          <w:szCs w:val="14"/>
        </w:rPr>
        <w:t>After her troubles the previous year, she had been the most careful of the bunch</w:t>
      </w:r>
    </w:p>
    <w:p w:rsidR="00864886" w:rsidRPr="00F75AFA" w:rsidRDefault="00864886">
      <w:pPr>
        <w:pStyle w:val="0DraftNormal"/>
        <w:rPr>
          <w:rFonts w:ascii="Montserrat" w:hAnsi="Montserrat"/>
          <w:sz w:val="24"/>
          <w:szCs w:val="14"/>
        </w:rPr>
      </w:pPr>
      <w:r w:rsidRPr="00F75AFA">
        <w:rPr>
          <w:rFonts w:ascii="Montserrat" w:hAnsi="Montserrat"/>
          <w:sz w:val="24"/>
          <w:szCs w:val="14"/>
        </w:rPr>
        <w:t>She arranged it so that her friend would be able to witness her transformation from male to female by “accident”</w:t>
      </w:r>
    </w:p>
    <w:p w:rsidR="00864886" w:rsidRPr="00F75AFA" w:rsidRDefault="00864886">
      <w:pPr>
        <w:pStyle w:val="0DraftNormal"/>
        <w:rPr>
          <w:rFonts w:ascii="Montserrat" w:hAnsi="Montserrat"/>
          <w:sz w:val="24"/>
          <w:szCs w:val="14"/>
        </w:rPr>
      </w:pPr>
      <w:r w:rsidRPr="00F75AFA">
        <w:rPr>
          <w:rFonts w:ascii="Montserrat" w:hAnsi="Montserrat"/>
          <w:sz w:val="24"/>
          <w:szCs w:val="14"/>
        </w:rPr>
        <w:t>Because Alex had such difficulty with staying male, and because Phoenix was better at it, even though she was perfectly happy as either, they often double teamed his friends</w:t>
      </w:r>
    </w:p>
    <w:p w:rsidR="00864886" w:rsidRPr="00F75AFA" w:rsidRDefault="00864886">
      <w:pPr>
        <w:pStyle w:val="0DraftNormal"/>
        <w:rPr>
          <w:rFonts w:ascii="Montserrat" w:hAnsi="Montserrat"/>
          <w:sz w:val="24"/>
          <w:szCs w:val="14"/>
        </w:rPr>
      </w:pPr>
      <w:r w:rsidRPr="00F75AFA">
        <w:rPr>
          <w:rFonts w:ascii="Montserrat" w:hAnsi="Montserrat"/>
          <w:sz w:val="24"/>
          <w:szCs w:val="14"/>
        </w:rPr>
        <w:t>Whenever boys slept over at the house, she played his part, since she did not change when she slept</w:t>
      </w:r>
    </w:p>
    <w:p w:rsidR="00864886" w:rsidRPr="00F75AFA" w:rsidRDefault="00864886">
      <w:pPr>
        <w:pStyle w:val="0DraftNormal"/>
        <w:rPr>
          <w:rFonts w:ascii="Montserrat" w:hAnsi="Montserrat"/>
          <w:sz w:val="24"/>
          <w:szCs w:val="14"/>
        </w:rPr>
      </w:pPr>
      <w:r w:rsidRPr="00F75AFA">
        <w:rPr>
          <w:rFonts w:ascii="Montserrat" w:hAnsi="Montserrat"/>
          <w:sz w:val="24"/>
          <w:szCs w:val="14"/>
        </w:rPr>
        <w:t>That night, while taking a shower with Chris, she “slipped” in the shower and banged her head</w:t>
      </w:r>
    </w:p>
    <w:p w:rsidR="00864886" w:rsidRPr="00F75AFA" w:rsidRDefault="00864886">
      <w:pPr>
        <w:pStyle w:val="0DraftNormal"/>
        <w:rPr>
          <w:rFonts w:ascii="Montserrat" w:hAnsi="Montserrat"/>
          <w:sz w:val="24"/>
          <w:szCs w:val="14"/>
        </w:rPr>
      </w:pPr>
      <w:r w:rsidRPr="00F75AFA">
        <w:rPr>
          <w:rFonts w:ascii="Montserrat" w:hAnsi="Montserrat"/>
          <w:sz w:val="24"/>
          <w:szCs w:val="14"/>
        </w:rPr>
        <w:t>Even though it had been intentional, the pain was enough by itself to leave her no choice but to slip back to normal, and Chris saw it all</w:t>
      </w:r>
    </w:p>
    <w:p w:rsidR="00864886" w:rsidRPr="00F75AFA" w:rsidRDefault="00864886">
      <w:pPr>
        <w:pStyle w:val="0DraftNormal"/>
        <w:rPr>
          <w:rFonts w:ascii="Montserrat" w:hAnsi="Montserrat"/>
          <w:sz w:val="24"/>
          <w:szCs w:val="14"/>
        </w:rPr>
      </w:pPr>
      <w:r w:rsidRPr="00F75AFA">
        <w:rPr>
          <w:rFonts w:ascii="Montserrat" w:hAnsi="Montserrat"/>
          <w:sz w:val="24"/>
          <w:szCs w:val="14"/>
        </w:rPr>
        <w:t>He was shocked, but the light had come back into his eyes</w:t>
      </w:r>
    </w:p>
    <w:p w:rsidR="00864886" w:rsidRPr="00F75AFA" w:rsidRDefault="00864886">
      <w:pPr>
        <w:pStyle w:val="0DraftNormal"/>
        <w:rPr>
          <w:rFonts w:ascii="Montserrat" w:hAnsi="Montserrat"/>
          <w:sz w:val="24"/>
          <w:szCs w:val="14"/>
        </w:rPr>
      </w:pPr>
      <w:r w:rsidRPr="00F75AFA">
        <w:rPr>
          <w:rFonts w:ascii="Montserrat" w:hAnsi="Montserrat"/>
          <w:sz w:val="24"/>
          <w:szCs w:val="14"/>
        </w:rPr>
        <w:t>She was going to get in trouble, but it was going to be worth it</w:t>
      </w:r>
    </w:p>
    <w:p w:rsidR="00864886" w:rsidRPr="00F75AFA" w:rsidRDefault="00864886">
      <w:pPr>
        <w:pStyle w:val="0DraftNormal"/>
        <w:rPr>
          <w:rFonts w:ascii="Montserrat" w:hAnsi="Montserrat"/>
          <w:sz w:val="24"/>
          <w:szCs w:val="14"/>
        </w:rPr>
      </w:pPr>
      <w:r w:rsidRPr="00F75AFA">
        <w:rPr>
          <w:rFonts w:ascii="Montserrat" w:hAnsi="Montserrat"/>
          <w:sz w:val="24"/>
          <w:szCs w:val="14"/>
        </w:rPr>
        <w:t>For some people, miracles were a necessity</w:t>
      </w:r>
    </w:p>
    <w:p w:rsidR="00864886" w:rsidRPr="00F75AFA" w:rsidRDefault="00864886">
      <w:pPr>
        <w:pStyle w:val="0DraftNormal"/>
        <w:rPr>
          <w:rFonts w:ascii="Montserrat" w:hAnsi="Montserrat"/>
          <w:sz w:val="24"/>
          <w:szCs w:val="14"/>
        </w:rPr>
      </w:pPr>
      <w:r w:rsidRPr="00F75AFA">
        <w:rPr>
          <w:rFonts w:ascii="Montserrat" w:hAnsi="Montserrat"/>
          <w:sz w:val="24"/>
          <w:szCs w:val="14"/>
        </w:rPr>
        <w:t>He asked, as soon as he could speak, to be taught how to do it</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06</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r>
      <w:r w:rsidRPr="00F75AFA">
        <w:rPr>
          <w:rFonts w:ascii="Montserrat" w:hAnsi="Montserrat"/>
          <w:sz w:val="24"/>
          <w:szCs w:val="14"/>
        </w:rPr>
        <w:tab/>
        <w:t>03</w:t>
      </w:r>
    </w:p>
    <w:p w:rsidR="00864886" w:rsidRPr="00F75AFA" w:rsidRDefault="00864886">
      <w:pPr>
        <w:pStyle w:val="0DraftNormal"/>
        <w:rPr>
          <w:rFonts w:ascii="Montserrat" w:hAnsi="Montserrat"/>
          <w:sz w:val="24"/>
          <w:szCs w:val="14"/>
        </w:rPr>
      </w:pPr>
      <w:r w:rsidRPr="00F75AFA">
        <w:rPr>
          <w:rFonts w:ascii="Montserrat" w:hAnsi="Montserrat"/>
          <w:sz w:val="24"/>
          <w:szCs w:val="14"/>
        </w:rPr>
        <w:t>1993</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07/09, 10</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Her parents had made a rule for what to do if any of her friends caught her using this ability</w:t>
      </w:r>
    </w:p>
    <w:p w:rsidR="00864886" w:rsidRPr="00F75AFA" w:rsidRDefault="00864886">
      <w:pPr>
        <w:pStyle w:val="0DraftNormal"/>
        <w:rPr>
          <w:rFonts w:ascii="Montserrat" w:hAnsi="Montserrat"/>
          <w:sz w:val="24"/>
          <w:szCs w:val="14"/>
        </w:rPr>
      </w:pPr>
      <w:r w:rsidRPr="00F75AFA">
        <w:rPr>
          <w:rFonts w:ascii="Montserrat" w:hAnsi="Montserrat"/>
          <w:sz w:val="24"/>
          <w:szCs w:val="14"/>
        </w:rPr>
        <w:t>She had to take him to her parents, and tell them, and with their permission explain her strange ability</w:t>
      </w:r>
    </w:p>
    <w:p w:rsidR="00864886" w:rsidRPr="00F75AFA" w:rsidRDefault="00864886">
      <w:pPr>
        <w:pStyle w:val="0DraftNormal"/>
        <w:rPr>
          <w:rFonts w:ascii="Montserrat" w:hAnsi="Montserrat"/>
          <w:sz w:val="24"/>
          <w:szCs w:val="14"/>
        </w:rPr>
      </w:pPr>
      <w:r w:rsidRPr="00F75AFA">
        <w:rPr>
          <w:rFonts w:ascii="Montserrat" w:hAnsi="Montserrat"/>
          <w:sz w:val="24"/>
          <w:szCs w:val="14"/>
        </w:rPr>
        <w:t>As expected, her parents were upset, but they would not punish her for an “accident”</w:t>
      </w:r>
    </w:p>
    <w:p w:rsidR="00864886" w:rsidRPr="00F75AFA" w:rsidRDefault="00864886">
      <w:pPr>
        <w:pStyle w:val="0DraftNormal"/>
        <w:rPr>
          <w:rFonts w:ascii="Montserrat" w:hAnsi="Montserrat"/>
          <w:sz w:val="24"/>
          <w:szCs w:val="14"/>
        </w:rPr>
      </w:pPr>
      <w:r w:rsidRPr="00F75AFA">
        <w:rPr>
          <w:rFonts w:ascii="Montserrat" w:hAnsi="Montserrat"/>
          <w:sz w:val="24"/>
          <w:szCs w:val="14"/>
        </w:rPr>
        <w:t>Her parents concentrated on explaining things to Chris</w:t>
      </w:r>
    </w:p>
    <w:p w:rsidR="00864886" w:rsidRPr="00F75AFA" w:rsidRDefault="00864886">
      <w:pPr>
        <w:pStyle w:val="0DraftNormal"/>
        <w:rPr>
          <w:rFonts w:ascii="Montserrat" w:hAnsi="Montserrat"/>
          <w:sz w:val="24"/>
          <w:szCs w:val="14"/>
        </w:rPr>
      </w:pPr>
      <w:r w:rsidRPr="00F75AFA">
        <w:rPr>
          <w:rFonts w:ascii="Montserrat" w:hAnsi="Montserrat"/>
          <w:sz w:val="24"/>
          <w:szCs w:val="14"/>
        </w:rPr>
        <w:t>They impressed on him the need for him to keep her secret, and he rewarded her effort by coming out with a secret of his own</w:t>
      </w:r>
    </w:p>
    <w:p w:rsidR="00864886" w:rsidRPr="00F75AFA" w:rsidRDefault="00864886">
      <w:pPr>
        <w:pStyle w:val="0DraftNormal"/>
        <w:rPr>
          <w:rFonts w:ascii="Montserrat" w:hAnsi="Montserrat"/>
          <w:sz w:val="24"/>
          <w:szCs w:val="14"/>
        </w:rPr>
      </w:pPr>
      <w:r w:rsidRPr="00F75AFA">
        <w:rPr>
          <w:rFonts w:ascii="Montserrat" w:hAnsi="Montserrat"/>
          <w:sz w:val="24"/>
          <w:szCs w:val="14"/>
        </w:rPr>
        <w:t>A secret almost as dire as hers, and one which her family could understand better than anyone else</w:t>
      </w:r>
    </w:p>
    <w:p w:rsidR="00864886" w:rsidRPr="00F75AFA" w:rsidRDefault="00864886">
      <w:pPr>
        <w:pStyle w:val="0DraftNormal"/>
        <w:rPr>
          <w:rFonts w:ascii="Montserrat" w:hAnsi="Montserrat"/>
          <w:sz w:val="24"/>
          <w:szCs w:val="14"/>
        </w:rPr>
      </w:pPr>
      <w:r w:rsidRPr="00F75AFA">
        <w:rPr>
          <w:rFonts w:ascii="Montserrat" w:hAnsi="Montserrat"/>
          <w:sz w:val="24"/>
          <w:szCs w:val="14"/>
        </w:rPr>
        <w:t>Chris was a transsexual</w:t>
      </w:r>
    </w:p>
    <w:p w:rsidR="00864886" w:rsidRPr="00F75AFA" w:rsidRDefault="00864886">
      <w:pPr>
        <w:pStyle w:val="0DraftNormal"/>
        <w:rPr>
          <w:rFonts w:ascii="Montserrat" w:hAnsi="Montserrat"/>
          <w:sz w:val="24"/>
          <w:szCs w:val="14"/>
        </w:rPr>
      </w:pPr>
      <w:r w:rsidRPr="00F75AFA">
        <w:rPr>
          <w:rFonts w:ascii="Montserrat" w:hAnsi="Montserrat"/>
          <w:sz w:val="24"/>
          <w:szCs w:val="14"/>
        </w:rPr>
        <w:t>All his life, he had known he should have been a girl</w:t>
      </w:r>
    </w:p>
    <w:p w:rsidR="00864886" w:rsidRPr="00F75AFA" w:rsidRDefault="00864886">
      <w:pPr>
        <w:pStyle w:val="0DraftNormal"/>
        <w:rPr>
          <w:rFonts w:ascii="Montserrat" w:hAnsi="Montserrat"/>
          <w:sz w:val="24"/>
          <w:szCs w:val="14"/>
        </w:rPr>
      </w:pPr>
      <w:r w:rsidRPr="00F75AFA">
        <w:rPr>
          <w:rFonts w:ascii="Montserrat" w:hAnsi="Montserrat"/>
          <w:sz w:val="24"/>
          <w:szCs w:val="14"/>
        </w:rPr>
        <w:t>He had no instincts for being male, and the only thing that kept him from being beaten up daily was picking the toughest kid in the neighborhood to be his best friend</w:t>
      </w:r>
    </w:p>
    <w:p w:rsidR="00864886" w:rsidRPr="00F75AFA" w:rsidRDefault="00864886">
      <w:pPr>
        <w:pStyle w:val="0DraftNormal"/>
        <w:rPr>
          <w:rFonts w:ascii="Montserrat" w:hAnsi="Montserrat"/>
          <w:sz w:val="24"/>
          <w:szCs w:val="14"/>
        </w:rPr>
      </w:pPr>
      <w:r w:rsidRPr="00F75AFA">
        <w:rPr>
          <w:rFonts w:ascii="Montserrat" w:hAnsi="Montserrat"/>
          <w:sz w:val="24"/>
          <w:szCs w:val="14"/>
        </w:rPr>
        <w:t>Every night he prayed to turn into a girl, every birthday he wished for it-making the same wish at every falling star, wishing well and loose eyelash</w:t>
      </w:r>
    </w:p>
    <w:p w:rsidR="00864886" w:rsidRPr="00F75AFA" w:rsidRDefault="00864886">
      <w:pPr>
        <w:pStyle w:val="0DraftNormal"/>
        <w:rPr>
          <w:rFonts w:ascii="Montserrat" w:hAnsi="Montserrat"/>
          <w:sz w:val="24"/>
          <w:szCs w:val="14"/>
        </w:rPr>
      </w:pPr>
      <w:r w:rsidRPr="00F75AFA">
        <w:rPr>
          <w:rFonts w:ascii="Montserrat" w:hAnsi="Montserrat"/>
          <w:sz w:val="24"/>
          <w:szCs w:val="14"/>
        </w:rPr>
        <w:t>It got to the point that some nights he sat up wishing he was dead</w:t>
      </w:r>
    </w:p>
    <w:p w:rsidR="00864886" w:rsidRPr="00F75AFA" w:rsidRDefault="00864886">
      <w:pPr>
        <w:pStyle w:val="0DraftNormal"/>
        <w:rPr>
          <w:rFonts w:ascii="Montserrat" w:hAnsi="Montserrat"/>
          <w:sz w:val="24"/>
          <w:szCs w:val="14"/>
        </w:rPr>
      </w:pPr>
      <w:r w:rsidRPr="00F75AFA">
        <w:rPr>
          <w:rFonts w:ascii="Montserrat" w:hAnsi="Montserrat"/>
          <w:sz w:val="24"/>
          <w:szCs w:val="14"/>
        </w:rPr>
        <w:t>He begged to hear that what he had seen could somehow happen to him</w:t>
      </w:r>
    </w:p>
    <w:p w:rsidR="00864886" w:rsidRPr="00F75AFA" w:rsidRDefault="00864886">
      <w:pPr>
        <w:pStyle w:val="0DraftNormal"/>
        <w:rPr>
          <w:rFonts w:ascii="Montserrat" w:hAnsi="Montserrat"/>
          <w:sz w:val="24"/>
          <w:szCs w:val="14"/>
        </w:rPr>
      </w:pPr>
      <w:r w:rsidRPr="00F75AFA">
        <w:rPr>
          <w:rFonts w:ascii="Montserrat" w:hAnsi="Montserrat"/>
          <w:sz w:val="24"/>
          <w:szCs w:val="14"/>
        </w:rPr>
        <w:t>As a result, he and she, along with her parents, had a meeting with his family</w:t>
      </w:r>
    </w:p>
    <w:p w:rsidR="00864886" w:rsidRPr="00F75AFA" w:rsidRDefault="00864886">
      <w:pPr>
        <w:pStyle w:val="0DraftNormal"/>
        <w:rPr>
          <w:rFonts w:ascii="Montserrat" w:hAnsi="Montserrat"/>
          <w:sz w:val="24"/>
          <w:szCs w:val="14"/>
        </w:rPr>
      </w:pPr>
      <w:r w:rsidRPr="00F75AFA">
        <w:rPr>
          <w:rFonts w:ascii="Montserrat" w:hAnsi="Montserrat"/>
          <w:sz w:val="24"/>
          <w:szCs w:val="14"/>
        </w:rPr>
        <w:t>Chris’s family was aware of their son’s problem, and shocked when Phoenix’s parents came over to discuss it</w:t>
      </w:r>
    </w:p>
    <w:p w:rsidR="00864886" w:rsidRPr="00F75AFA" w:rsidRDefault="00864886">
      <w:pPr>
        <w:pStyle w:val="0DraftNormal"/>
        <w:rPr>
          <w:rFonts w:ascii="Montserrat" w:hAnsi="Montserrat"/>
          <w:sz w:val="24"/>
          <w:szCs w:val="14"/>
        </w:rPr>
      </w:pPr>
      <w:r w:rsidRPr="00F75AFA">
        <w:rPr>
          <w:rFonts w:ascii="Montserrat" w:hAnsi="Montserrat"/>
          <w:sz w:val="24"/>
          <w:szCs w:val="14"/>
        </w:rPr>
        <w:t>Because of his problem, he had little to look forward to in life save misery, and he had upset his family by bringing his problem to their attention</w:t>
      </w:r>
    </w:p>
    <w:p w:rsidR="00864886" w:rsidRPr="00F75AFA" w:rsidRDefault="00864886">
      <w:pPr>
        <w:pStyle w:val="0DraftNormal"/>
        <w:rPr>
          <w:rFonts w:ascii="Montserrat" w:hAnsi="Montserrat"/>
          <w:sz w:val="24"/>
          <w:szCs w:val="14"/>
        </w:rPr>
      </w:pPr>
      <w:r w:rsidRPr="00F75AFA">
        <w:rPr>
          <w:rFonts w:ascii="Montserrat" w:hAnsi="Montserrat"/>
          <w:sz w:val="24"/>
          <w:szCs w:val="14"/>
        </w:rPr>
        <w:t>He had prayed for a miracle, and his prayer had been answered</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 was asked to show his parents what she could do</w:t>
      </w:r>
    </w:p>
    <w:p w:rsidR="00864886" w:rsidRPr="00F75AFA" w:rsidRDefault="00864886">
      <w:pPr>
        <w:pStyle w:val="0DraftNormal"/>
        <w:rPr>
          <w:rFonts w:ascii="Montserrat" w:hAnsi="Montserrat"/>
          <w:sz w:val="24"/>
          <w:szCs w:val="14"/>
        </w:rPr>
      </w:pPr>
      <w:r w:rsidRPr="00F75AFA">
        <w:rPr>
          <w:rFonts w:ascii="Montserrat" w:hAnsi="Montserrat"/>
          <w:sz w:val="24"/>
          <w:szCs w:val="14"/>
        </w:rPr>
        <w:t>Her parents explained what she had done, and how</w:t>
      </w:r>
    </w:p>
    <w:p w:rsidR="00864886" w:rsidRPr="00F75AFA" w:rsidRDefault="00864886">
      <w:pPr>
        <w:pStyle w:val="0DraftNormal"/>
        <w:rPr>
          <w:rFonts w:ascii="Montserrat" w:hAnsi="Montserrat"/>
          <w:sz w:val="24"/>
          <w:szCs w:val="14"/>
        </w:rPr>
      </w:pPr>
      <w:r w:rsidRPr="00F75AFA">
        <w:rPr>
          <w:rFonts w:ascii="Montserrat" w:hAnsi="Montserrat"/>
          <w:sz w:val="24"/>
          <w:szCs w:val="14"/>
        </w:rPr>
        <w:t>His parents were shocked, but intensely interested</w:t>
      </w:r>
    </w:p>
    <w:p w:rsidR="00864886" w:rsidRPr="00F75AFA" w:rsidRDefault="00864886">
      <w:pPr>
        <w:pStyle w:val="0DraftNormal"/>
        <w:rPr>
          <w:rFonts w:ascii="Montserrat" w:hAnsi="Montserrat"/>
          <w:sz w:val="24"/>
          <w:szCs w:val="14"/>
        </w:rPr>
      </w:pPr>
      <w:r w:rsidRPr="00F75AFA">
        <w:rPr>
          <w:rFonts w:ascii="Montserrat" w:hAnsi="Montserrat"/>
          <w:sz w:val="24"/>
          <w:szCs w:val="14"/>
        </w:rPr>
        <w:t>Her parents assured them that psionic ability was innate in everyone, but due to environmental factors almost never became expressed</w:t>
      </w:r>
    </w:p>
    <w:p w:rsidR="00864886" w:rsidRPr="00F75AFA" w:rsidRDefault="00864886">
      <w:pPr>
        <w:pStyle w:val="0DraftNormal"/>
        <w:rPr>
          <w:rFonts w:ascii="Montserrat" w:hAnsi="Montserrat"/>
          <w:sz w:val="24"/>
          <w:szCs w:val="14"/>
        </w:rPr>
      </w:pPr>
      <w:r w:rsidRPr="00F75AFA">
        <w:rPr>
          <w:rFonts w:ascii="Montserrat" w:hAnsi="Montserrat"/>
          <w:sz w:val="24"/>
          <w:szCs w:val="14"/>
        </w:rPr>
        <w:t>Under the right circumstances, anyone could tap into it and then be taught how to do miraculous things</w:t>
      </w:r>
    </w:p>
    <w:p w:rsidR="00864886" w:rsidRPr="00F75AFA" w:rsidRDefault="00864886">
      <w:pPr>
        <w:pStyle w:val="0DraftNormal"/>
        <w:rPr>
          <w:rFonts w:ascii="Montserrat" w:hAnsi="Montserrat"/>
          <w:sz w:val="24"/>
          <w:szCs w:val="14"/>
        </w:rPr>
      </w:pPr>
      <w:r w:rsidRPr="00F75AFA">
        <w:rPr>
          <w:rFonts w:ascii="Montserrat" w:hAnsi="Montserrat"/>
          <w:sz w:val="24"/>
          <w:szCs w:val="14"/>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rsidR="00864886" w:rsidRPr="00F75AFA" w:rsidRDefault="00864886">
      <w:pPr>
        <w:pStyle w:val="0DraftNormal"/>
        <w:rPr>
          <w:rFonts w:ascii="Montserrat" w:hAnsi="Montserrat"/>
          <w:sz w:val="24"/>
          <w:szCs w:val="14"/>
        </w:rPr>
      </w:pPr>
      <w:r w:rsidRPr="00F75AFA">
        <w:rPr>
          <w:rFonts w:ascii="Montserrat" w:hAnsi="Montserrat"/>
          <w:sz w:val="24"/>
          <w:szCs w:val="14"/>
        </w:rPr>
        <w:t>If so desired, Chris could be changed immediately</w:t>
      </w:r>
    </w:p>
    <w:p w:rsidR="00864886" w:rsidRPr="00F75AFA" w:rsidRDefault="00864886">
      <w:pPr>
        <w:pStyle w:val="0DraftNormal"/>
        <w:rPr>
          <w:rFonts w:ascii="Montserrat" w:hAnsi="Montserrat"/>
          <w:sz w:val="24"/>
          <w:szCs w:val="14"/>
        </w:rPr>
      </w:pPr>
      <w:r w:rsidRPr="00F75AFA">
        <w:rPr>
          <w:rFonts w:ascii="Montserrat" w:hAnsi="Montserrat"/>
          <w:sz w:val="24"/>
          <w:szCs w:val="14"/>
        </w:rPr>
        <w:t>On the other hand, the desire to change himself was powerful enough to wake up and harness the potential that lay dormant within him-or her, as the case ought to be</w:t>
      </w:r>
    </w:p>
    <w:p w:rsidR="00864886" w:rsidRPr="00F75AFA" w:rsidRDefault="00864886">
      <w:pPr>
        <w:pStyle w:val="0DraftNormal"/>
        <w:rPr>
          <w:rFonts w:ascii="Montserrat" w:hAnsi="Montserrat"/>
          <w:sz w:val="24"/>
          <w:szCs w:val="14"/>
        </w:rPr>
      </w:pPr>
      <w:r w:rsidRPr="00F75AFA">
        <w:rPr>
          <w:rFonts w:ascii="Montserrat" w:hAnsi="Montserrat"/>
          <w:sz w:val="24"/>
          <w:szCs w:val="14"/>
        </w:rPr>
        <w:t>Chris considered the matter, and asked his parents permission to learn how to do a miracle of his own</w:t>
      </w:r>
    </w:p>
    <w:p w:rsidR="00864886" w:rsidRPr="00F75AFA" w:rsidRDefault="00864886">
      <w:pPr>
        <w:pStyle w:val="0DraftNormal"/>
        <w:rPr>
          <w:rFonts w:ascii="Montserrat" w:hAnsi="Montserrat"/>
          <w:sz w:val="24"/>
          <w:szCs w:val="14"/>
        </w:rPr>
      </w:pPr>
      <w:r w:rsidRPr="00F75AFA">
        <w:rPr>
          <w:rFonts w:ascii="Montserrat" w:hAnsi="Montserrat"/>
          <w:sz w:val="24"/>
          <w:szCs w:val="14"/>
        </w:rPr>
        <w:t>It would be hard to wait to be a girl, but he would never forgive himself for taking the easy way and cheating himself of his full potential</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07</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10/11</w:t>
      </w:r>
      <w:r w:rsidRPr="00F75AFA">
        <w:rPr>
          <w:rFonts w:ascii="Montserrat" w:hAnsi="Montserrat"/>
          <w:sz w:val="24"/>
          <w:szCs w:val="14"/>
        </w:rPr>
        <w:tab/>
        <w:t>04</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After school, everyone who had been present in the bathroom, and a few who had not been, assembled at Phoenix’s house</w:t>
      </w:r>
    </w:p>
    <w:p w:rsidR="00864886" w:rsidRPr="00F75AFA" w:rsidRDefault="00864886">
      <w:pPr>
        <w:pStyle w:val="0DraftNormal"/>
        <w:rPr>
          <w:rFonts w:ascii="Montserrat" w:hAnsi="Montserrat"/>
          <w:sz w:val="24"/>
          <w:szCs w:val="14"/>
        </w:rPr>
      </w:pPr>
      <w:r w:rsidRPr="00F75AFA">
        <w:rPr>
          <w:rFonts w:ascii="Montserrat" w:hAnsi="Montserrat"/>
          <w:sz w:val="24"/>
          <w:szCs w:val="14"/>
        </w:rPr>
        <w:t>Jonathan was introduced to her parents, who suggested, given her present condition, the name Jean, with the french pronounciation “Zhon”</w:t>
      </w:r>
    </w:p>
    <w:p w:rsidR="00864886" w:rsidRPr="00F75AFA" w:rsidRDefault="00864886">
      <w:pPr>
        <w:pStyle w:val="0DraftNormal"/>
        <w:rPr>
          <w:rFonts w:ascii="Montserrat" w:hAnsi="Montserrat"/>
          <w:sz w:val="24"/>
          <w:szCs w:val="14"/>
        </w:rPr>
      </w:pPr>
      <w:r w:rsidRPr="00F75AFA">
        <w:rPr>
          <w:rFonts w:ascii="Montserrat" w:hAnsi="Montserrat"/>
          <w:sz w:val="24"/>
          <w:szCs w:val="14"/>
        </w:rPr>
        <w:t>Jean was then lectured by the adults, with only marginal sympathy for developing her potential on her own</w:t>
      </w:r>
    </w:p>
    <w:p w:rsidR="00864886" w:rsidRPr="00F75AFA" w:rsidRDefault="00864886">
      <w:pPr>
        <w:pStyle w:val="0DraftNormal"/>
        <w:rPr>
          <w:rFonts w:ascii="Montserrat" w:hAnsi="Montserrat"/>
          <w:sz w:val="24"/>
          <w:szCs w:val="14"/>
        </w:rPr>
      </w:pPr>
      <w:r w:rsidRPr="00F75AFA">
        <w:rPr>
          <w:rFonts w:ascii="Montserrat" w:hAnsi="Montserrat"/>
          <w:sz w:val="24"/>
          <w:szCs w:val="14"/>
        </w:rPr>
        <w:t xml:space="preserve">Jean tried to defend herself, citing Chris’s transformation, to which her parents responded, pointing out that an indepth cover had been errected to account for and explain her transition in utterly unmiraculous terms </w:t>
      </w:r>
    </w:p>
    <w:p w:rsidR="00864886" w:rsidRPr="00F75AFA" w:rsidRDefault="00864886">
      <w:pPr>
        <w:pStyle w:val="0DraftNormal"/>
        <w:rPr>
          <w:rFonts w:ascii="Montserrat" w:hAnsi="Montserrat"/>
          <w:sz w:val="24"/>
          <w:szCs w:val="14"/>
        </w:rPr>
      </w:pPr>
      <w:r w:rsidRPr="00F75AFA">
        <w:rPr>
          <w:rFonts w:ascii="Montserrat" w:hAnsi="Montserrat"/>
          <w:sz w:val="24"/>
          <w:szCs w:val="14"/>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rsidR="00864886" w:rsidRPr="00F75AFA" w:rsidRDefault="00864886">
      <w:pPr>
        <w:pStyle w:val="0DraftNormal"/>
        <w:rPr>
          <w:rFonts w:ascii="Montserrat" w:hAnsi="Montserrat"/>
          <w:sz w:val="24"/>
          <w:szCs w:val="14"/>
        </w:rPr>
      </w:pPr>
      <w:r w:rsidRPr="00F75AFA">
        <w:rPr>
          <w:rFonts w:ascii="Montserrat" w:hAnsi="Montserrat"/>
          <w:sz w:val="24"/>
          <w:szCs w:val="14"/>
        </w:rPr>
        <w:t>Presenting the world with miracles was a sure way to end up dead</w:t>
      </w:r>
    </w:p>
    <w:p w:rsidR="00864886" w:rsidRPr="00F75AFA" w:rsidRDefault="00864886">
      <w:pPr>
        <w:pStyle w:val="0DraftNormal"/>
        <w:rPr>
          <w:rFonts w:ascii="Montserrat" w:hAnsi="Montserrat"/>
          <w:sz w:val="24"/>
          <w:szCs w:val="14"/>
        </w:rPr>
      </w:pPr>
      <w:r w:rsidRPr="00F75AFA">
        <w:rPr>
          <w:rFonts w:ascii="Montserrat" w:hAnsi="Montserrat"/>
          <w:sz w:val="24"/>
          <w:szCs w:val="14"/>
        </w:rPr>
        <w:t>Jean still tried to defend himself, explaining Erin’s reaction to his prank</w:t>
      </w:r>
    </w:p>
    <w:p w:rsidR="00864886" w:rsidRPr="00F75AFA" w:rsidRDefault="00864886">
      <w:pPr>
        <w:pStyle w:val="0DraftNormal"/>
        <w:rPr>
          <w:rFonts w:ascii="Montserrat" w:hAnsi="Montserrat"/>
          <w:sz w:val="24"/>
          <w:szCs w:val="14"/>
        </w:rPr>
      </w:pPr>
      <w:r w:rsidRPr="00F75AFA">
        <w:rPr>
          <w:rFonts w:ascii="Montserrat" w:hAnsi="Montserrat"/>
          <w:sz w:val="24"/>
          <w:szCs w:val="14"/>
        </w:rPr>
        <w:t>Phoenix’s parents had not heard about that yet, and considered the matter again</w:t>
      </w:r>
    </w:p>
    <w:p w:rsidR="00864886" w:rsidRPr="00F75AFA" w:rsidRDefault="00864886">
      <w:pPr>
        <w:pStyle w:val="0DraftNormal"/>
        <w:rPr>
          <w:rFonts w:ascii="Montserrat" w:hAnsi="Montserrat"/>
          <w:sz w:val="24"/>
          <w:szCs w:val="14"/>
        </w:rPr>
      </w:pPr>
      <w:r w:rsidRPr="00F75AFA">
        <w:rPr>
          <w:rFonts w:ascii="Montserrat" w:hAnsi="Montserrat"/>
          <w:sz w:val="24"/>
          <w:szCs w:val="14"/>
        </w:rPr>
        <w:t>Erin had no cover story, and her parents were the type who would not participate in such an arrangement</w:t>
      </w:r>
    </w:p>
    <w:p w:rsidR="00864886" w:rsidRPr="00F75AFA" w:rsidRDefault="00864886">
      <w:pPr>
        <w:pStyle w:val="0DraftNormal"/>
        <w:rPr>
          <w:rFonts w:ascii="Montserrat" w:hAnsi="Montserrat"/>
          <w:sz w:val="24"/>
          <w:szCs w:val="14"/>
        </w:rPr>
      </w:pPr>
      <w:r w:rsidRPr="00F75AFA">
        <w:rPr>
          <w:rFonts w:ascii="Montserrat" w:hAnsi="Montserrat"/>
          <w:sz w:val="24"/>
          <w:szCs w:val="14"/>
        </w:rPr>
        <w:t>Creating a mysterious gypsy who cursed poor souls like a ninth century witch gave her the advantage of an explanation that explained nothing</w:t>
      </w:r>
    </w:p>
    <w:p w:rsidR="00864886" w:rsidRPr="00F75AFA" w:rsidRDefault="00864886">
      <w:pPr>
        <w:pStyle w:val="0DraftNormal"/>
        <w:rPr>
          <w:rFonts w:ascii="Montserrat" w:hAnsi="Montserrat"/>
          <w:sz w:val="24"/>
          <w:szCs w:val="14"/>
        </w:rPr>
      </w:pPr>
      <w:r w:rsidRPr="00F75AFA">
        <w:rPr>
          <w:rFonts w:ascii="Montserrat" w:hAnsi="Montserrat"/>
          <w:sz w:val="24"/>
          <w:szCs w:val="14"/>
        </w:rPr>
        <w:t>What was done was done, people had already been confronted by a miracle, and if Erin was ever to be accepted, other miracles would have to follow</w:t>
      </w:r>
    </w:p>
    <w:p w:rsidR="00864886" w:rsidRPr="00F75AFA" w:rsidRDefault="00864886">
      <w:pPr>
        <w:pStyle w:val="0DraftNormal"/>
        <w:rPr>
          <w:rFonts w:ascii="Montserrat" w:hAnsi="Montserrat"/>
          <w:sz w:val="24"/>
          <w:szCs w:val="14"/>
        </w:rPr>
      </w:pPr>
      <w:r w:rsidRPr="00F75AFA">
        <w:rPr>
          <w:rFonts w:ascii="Montserrat" w:hAnsi="Montserrat"/>
          <w:sz w:val="24"/>
          <w:szCs w:val="14"/>
        </w:rPr>
        <w:t>If the gypsy was the only explanation Erin could give the authorities, then the gypsy had to be recognized as an authority in her own right</w:t>
      </w:r>
    </w:p>
    <w:p w:rsidR="00864886" w:rsidRPr="00F75AFA" w:rsidRDefault="00864886">
      <w:pPr>
        <w:pStyle w:val="0DraftNormal"/>
        <w:rPr>
          <w:rFonts w:ascii="Montserrat" w:hAnsi="Montserrat"/>
          <w:sz w:val="24"/>
          <w:szCs w:val="14"/>
        </w:rPr>
      </w:pPr>
      <w:r w:rsidRPr="00F75AFA">
        <w:rPr>
          <w:rFonts w:ascii="Montserrat" w:hAnsi="Montserrat"/>
          <w:sz w:val="24"/>
          <w:szCs w:val="14"/>
        </w:rPr>
        <w:t>Her parents explained, if enough evidence was presented, regardless of whether it was ever understood, magic and miracles could be accepted as real</w:t>
      </w:r>
    </w:p>
    <w:p w:rsidR="00864886" w:rsidRPr="00F75AFA" w:rsidRDefault="00864886">
      <w:pPr>
        <w:pStyle w:val="0DraftNormal"/>
        <w:rPr>
          <w:rFonts w:ascii="Montserrat" w:hAnsi="Montserrat"/>
          <w:sz w:val="24"/>
          <w:szCs w:val="14"/>
        </w:rPr>
      </w:pPr>
      <w:r w:rsidRPr="00F75AFA">
        <w:rPr>
          <w:rFonts w:ascii="Montserrat" w:hAnsi="Montserrat"/>
          <w:sz w:val="24"/>
          <w:szCs w:val="14"/>
        </w:rPr>
        <w:t>Every effort had to be made to keep anyone from identifying the gypsy, but anyone could be her victim, and lend credence to her ability</w:t>
      </w:r>
    </w:p>
    <w:p w:rsidR="00864886" w:rsidRPr="00F75AFA" w:rsidRDefault="00864886">
      <w:pPr>
        <w:pStyle w:val="0DraftNormal"/>
        <w:rPr>
          <w:rFonts w:ascii="Montserrat" w:hAnsi="Montserrat"/>
          <w:sz w:val="24"/>
          <w:szCs w:val="14"/>
        </w:rPr>
      </w:pPr>
      <w:r w:rsidRPr="00F75AFA">
        <w:rPr>
          <w:rFonts w:ascii="Montserrat" w:hAnsi="Montserrat"/>
          <w:sz w:val="24"/>
          <w:szCs w:val="14"/>
        </w:rPr>
        <w:t>Not only could Erin benefit from legitimizing this deus ex machina, Chris could too, since a person who could change sexes could just as easily grant a legitimate sex to someone who had been merely neutered and cosmetically altered to appear female</w:t>
      </w:r>
    </w:p>
    <w:p w:rsidR="00864886" w:rsidRPr="00F75AFA" w:rsidRDefault="00864886">
      <w:pPr>
        <w:pStyle w:val="0DraftNormal"/>
        <w:rPr>
          <w:rFonts w:ascii="Montserrat" w:hAnsi="Montserrat"/>
          <w:sz w:val="24"/>
          <w:szCs w:val="14"/>
        </w:rPr>
      </w:pPr>
      <w:r w:rsidRPr="00F75AFA">
        <w:rPr>
          <w:rFonts w:ascii="Montserrat" w:hAnsi="Montserrat"/>
          <w:sz w:val="24"/>
          <w:szCs w:val="14"/>
        </w:rPr>
        <w:t>Chris would be able to have children without blowing her cover</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08</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03</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His prank upset the entire school, and particularily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09</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01</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10</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02</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11</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03</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12</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04</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13</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05</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14</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04</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15</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01</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16</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02</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17</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05</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18</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06</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19</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07</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20</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03</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21</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04</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22</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01</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23</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02</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24</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03</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25</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05</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26</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06</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27</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07</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28</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08</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29</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09</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30</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10</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31</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11</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32</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08</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33</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09</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34</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10</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35</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11</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36</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12</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37</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13</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br w:type="page"/>
      </w:r>
    </w:p>
    <w:p w:rsidR="00864886" w:rsidRPr="00F75AFA" w:rsidRDefault="00864886">
      <w:pPr>
        <w:pStyle w:val="0DraftNormal"/>
        <w:rPr>
          <w:rFonts w:ascii="Montserrat" w:hAnsi="Montserrat"/>
          <w:sz w:val="24"/>
          <w:szCs w:val="14"/>
        </w:rPr>
      </w:pPr>
      <w:r w:rsidRPr="00F75AFA">
        <w:rPr>
          <w:rFonts w:ascii="Montserrat" w:hAnsi="Montserrat"/>
          <w:sz w:val="24"/>
          <w:szCs w:val="14"/>
        </w:rPr>
        <w:t>38</w:t>
      </w:r>
      <w:r w:rsidRPr="00F75AFA">
        <w:rPr>
          <w:rFonts w:ascii="Montserrat" w:hAnsi="Montserrat"/>
          <w:sz w:val="24"/>
          <w:szCs w:val="14"/>
        </w:rPr>
        <w:tab/>
      </w:r>
      <w:r w:rsidRPr="00F75AFA">
        <w:rPr>
          <w:rFonts w:ascii="Montserrat" w:hAnsi="Montserrat"/>
          <w:sz w:val="24"/>
          <w:szCs w:val="14"/>
        </w:rPr>
        <w:tab/>
        <w:t>·</w:t>
      </w:r>
      <w:r w:rsidRPr="00F75AFA">
        <w:rPr>
          <w:rFonts w:ascii="Montserrat" w:hAnsi="Montserrat"/>
          <w:sz w:val="24"/>
          <w:szCs w:val="14"/>
        </w:rPr>
        <w:tab/>
        <w:t>14</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szCs w:val="14"/>
        </w:rPr>
      </w:pPr>
      <w:r w:rsidRPr="00F75AFA">
        <w:rPr>
          <w:rFonts w:ascii="Montserrat" w:hAnsi="Montserrat"/>
          <w:sz w:val="24"/>
          <w:szCs w:val="1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rPr>
      </w:pPr>
      <w:r w:rsidRPr="00F75AFA">
        <w:rPr>
          <w:rFonts w:ascii="Montserrat" w:hAnsi="Montserrat"/>
          <w:sz w:val="24"/>
        </w:rPr>
        <w:t>0000 Preludes Main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Alexandrea Virgin Morgan, a twin sharing the same name with her sister, often went by the name Andrea-Andy or Anne to her friends. Her sister went by Alex-Alle to her friends. The two of them were telepathic with each other, and together could move objects with their minds, but naturally, they kept their secret to themselves. They each had two best friends, a boy and a girl, and together, the six were quite a gang, getting each other into one mischief after another. Andrea’s two kindred spirits were Morgan Erin Wildmuir and Christian Allan Temple. Morgan was tight with Lauren Sinclair-Drake, and Chris was equally close to Jean-Patrick Macallister, Alex’s intimates. Alex and Andrea had two older sisters, Kimberly and Naomi. Kim was three years older than the twins, Naomi was almost two years older, and both of them had a number of friends. They were twelve and ten, respectively, and had finally begun to take an interest in boys as something more than incomprehensible aliens. Anne and Alle, along with their friends, were only nine, but already the twins had taken a keen interest in their two male friends and were lamenting their status as tomboys in their eyes.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summer of their ninth year, Andrea was playing in the woods with Chris. She had snatched his lunch and led him in a chase that ended in catastrophe. Jumping over a fallen tree, Andrea felt the ground shudder beneath her, and tried to warn Chris too late. His weight was enough to collapse the fragile mat of decaying matter that had blocked the open mouth of a vertical shaft of a cave. Chris tried to protect Andrea from the fall, taking the full impact of their combined weight badly. Both of them heard the terrible crunch as his neck broke and his spine was almost severed. They were trapped in the depths of the Earth, alone, far off the beaten track, and Chris was mortally wounded. Andrea attempted to find a way out of the cave, but turned back in fear for her friend. She was kicking herself for wasting the time, when all she had to do was call out to her twin and help would be on the way. Alex was rousing a search party as Andrea returned to Chris’s side and discovered he had slipped into unconsciousness, quite possible a coma from which he would never awake. Terrified for her friend, and afraid to even nudge him, she tried to reach out with her mind to wake him. What happened next took her completely by surprise.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Andrea woke up in a strange bed, surrounded by naked bodies-an older boy, two older girls, two younger boys and three baby girls. In the bed opposite, a woman was writhing under the attention of two men. The woman, she recognized as her mother, and either of the two men could have been her father. The three adults paused in their wrestling as they noticed her sitting up in the other bed regarding them with alarm and confusion. Her confusion became amplified when they addressed her, calling her Avonlea. They did not seem surprised at her disorientation, explaining things to her that enlightened her without explaining the impossible situation. Contrary to their assertions, this was far from her first night in a real bed, in a real room in a solid built building. Her assertions alarmed the adults. Her mother took her outside, not even bothering to dress, and sat her down for a long talk.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was as if everything she knew had suddenly become wrong. What she tried to describe as her life, particularly the alarming situation she had been in before her strange awakening, her mother assured her was only a dream, a nightmare. It was a difficult assertion to deal with, since her mother seemed to be the only thing in this strange experience that was familiar to her. To hear that the people who had been in bed with her were her brothers and sisters, and that her twin had died at birth, that they were all slaves owned by a man who ran a school-which to her ears sounded more like a circus-and see all of these things prove true as the day unfolded was shattering. Her dismay continued to alarm her mother, who took her to see their master.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 took her away, escorting her to a temple, where she was examined by a priest who could just as well have been a doctor. He demanded she tell her entire story and then announced that her “dream” was a vision from God. A vision so powerful it had distorted the memories of her life beyond recognition, and from the careful contemplation of her bizarre dream would emerge an understanding of what God was commanding her to do with her life. He warned her master that thwarting or denying his slave’s vision would bring the wrath of God down on his household, and his school. Her master was clearly unhappy, but promised he would spare the girl time to pursue this calling, and received instructions for how to encourage her to realize this divine goal.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Her “vision” caused a bit of an uproar when she returned with her master to her family. She fought to keep her understanding of the situation from spinning out of control. The idea that the life she had lived was nothing but a dream terrified her. It took her most of the night to come to terms with it all. The last thing she remembered had been trying to touch the mind of her wounded friend. Unless she was willing to give up on everything she knew, she had to assume that she had succeeded in reaching her friend’s unconscious mind, and had somehow been caught up in whatever dream his mind had retreated to. She was only a child, but she was smart, and she had lived in dreams with her sister often enough. In the unconscious mind, symbols became living realities, like the vision from God, the strange quest she was supposed to undertake. Her intentions were to save her friend’s life, that had not changed, she would simply have to find some way of accomplishing that in this strange dreamscape she had entered. Her own survival would demand that. If she was trapped in this dream world when-if her friend died, her mind would be destroyed with the world around her. The two days she had experienced, she hoped, did not reflect two days in the real world. It would be unlikely either of them could survive more than three days in that hole in the ground.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lived a lifetime in that world, growing up, becoming a woman, becoming a paladin in search of a person in desperate need of rescue, her friend as he would be embodied in this world he had created. When she found him, he was a girl, and the hounds of hell were on her heels. </w:t>
      </w:r>
    </w:p>
    <w:p w:rsidR="00864886" w:rsidRPr="00F75AFA" w:rsidRDefault="00864886">
      <w:pPr>
        <w:pStyle w:val="0DraftNormal"/>
        <w:rPr>
          <w:rFonts w:ascii="Montserrat" w:hAnsi="Montserrat"/>
          <w:sz w:val="24"/>
        </w:rPr>
      </w:pPr>
      <w:r w:rsidRPr="00F75AFA">
        <w:rPr>
          <w:rFonts w:ascii="Montserrat" w:hAnsi="Montserrat"/>
          <w:sz w:val="24"/>
        </w:rPr>
        <w:t xml:space="preserve"> </w:t>
      </w:r>
    </w:p>
    <w:p w:rsidR="00864886" w:rsidRPr="00F75AFA" w:rsidRDefault="00864886">
      <w:pPr>
        <w:pStyle w:val="0DraftNormal"/>
        <w:rPr>
          <w:rFonts w:ascii="Montserrat" w:hAnsi="Montserrat"/>
          <w:sz w:val="24"/>
        </w:rPr>
      </w:pPr>
      <w:r w:rsidRPr="00F75AFA">
        <w:rPr>
          <w:rFonts w:ascii="Montserrat" w:hAnsi="Montserrat"/>
          <w:sz w:val="24"/>
        </w:rPr>
        <w:t>0000 Triune Main</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Evolution of Significant Events and Conditions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There are always changes. While it is useful to say that passing through the eye of paradox could induce amnesia, it does not fit the circumstances and experiences proper to Alexandrea’s development. Her amnesia does not last through her pregnancy. Leaving half of herself in the future also does not fit, either for Alexandrea or her soul mates. Alexandrea, after struggling hard to become so, is whole when she passes through the eye of paradox to take Allanah’s place. Nor is it practical for her soul mates to approach her as twin brothers in the past. Angel was too strongly defined as female to bear the role of Neal, so Neal is properly a friend of Nigel’s and a mentor to Alex, accepting the boy as an orphan. Neal is in fact the father of Amelia, lured back into contact with his daughter by the death of her mother.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Most significant of all the changes is the division of Alexandrea into male and female in her second turn around, rather than in her first, as all of the following supports. In all honesty, Alexandrea had to tap and awaken her male potential starting from her default position. Her ability to shift back and forth between male and female evolved when she was still a child, but the ability to split would only begin with the conception of her son and daughter selves. The seed from which she sprang was implanted during her disruption in the eye of paradox, but that disruption forced the seed to become dormant. Siring a son triggered her conception of a daughter self, and quickened the seed already within her. It forced her reversion to a female body, and ended her marriage, as a man, to Angel. Angel and Damien married each other through Anne. Alle married Alexander.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Angel and Damien follow Alexandrea through the eye of paradox, offset by an additional year at each end, but one remains on the island to build the shrine, the other ventures out to find Allanah and bring her to the island. As Nigel, Damien married Allanah and took her to the island for their honeymoon. On returning, with Alexandrea in Allanah’s place, an accident inducing amnesia is proposed to explain her ignorance of Allanah’s life, but she remembers quite well who she is. Her twin, Amanda, also has a good idea who she is, and welcomes her, offering to guide her through her adjustment to her new life. Allanah adopts Amanda’s daughters a few years later when she pays the price of rebirth. It is this, more than anything, that warns Allanah that her own death is coming. Angel, who remained on the island except to venture out and establish the birth of herself, finally joins her beloved Damien to take Alexandrea’s place as Allanah, hiding the fact of her death from the world, and most importantly from Anne, who would not discover this twist until a few years before she became Alle. Damien also devoted some attention to establishing his own birth, turning up female and pregnant in a hospital emergency room, and dying during childbirth. In both cases, the child inherited the name of her mother, given at her admission.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There are three versions of the story of the goddess trinity. One of those versions takes place in a contemporary world of Earth. It is this version that is initially focused on. Things were initially presented as though Alexandrea remained fully cognizant of her future-past. In truth, the passage through the eye of paradox involved one unique and disorienting element, her participation in her own conception. It also ignores one aspect of her evolution, the fact that her split remained outside of the affair and experienced that moment as the death of her counterpart. The event itself is both profound and necessary, but it would take time for Alexandrea to come to terms with the fact that she is the goddess of her world. Emerging to establish her own origin, Alexandrea was there principally to give birth to herself, not confront the truth about herself prematurely. It was necessary only for her to be who she is and do what her present circumstances require. It would prove safer for her to realize the truth after her conception. The ordeal ahead of her was more than enough for her to cope with in the present. Her involvement in her own conception was largely psychic, the intense and profound experience was shattering, and amnesia a natural result. By joining their union, she freed her soul mates and awakened them to their full potential and the truth about themselves. By joining the union of her soul mates, she had healed the rift. Trapped, she moved counter to time seeking a way out. By obeying her natural instinct, she sought out the heart of the disturbance, focused on escaping. There was a blinding light as she reached it, and then she was free-twenty-one years before she had been born. The year it took her soul mates to figure out what had happened to her and what to do about it caused them to arrive a year before her when they went after her. It was during that year that the reborn Alexandrea finally overcame her inherited amnesia and explained what had to happen. They sought out the angel, the unconscious avatar of the goddess in that extra year in the past, and brought her to the island. She would mark the moment of the goddess’s arrival, stepping into the shrine that the twin brothers had built, and assuming the pose of the descending goddess. As she did, Alexandrea emerged and the avatar ascended. In passing through the eye of paradox, she would create a bridge uniting the three worlds, and, encountering the unconscious avatars of her soul mates, become a part of the soul mind striving to awaken in a world outside of herself.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unconscious avatar was the daughter of an angel who embodied the qualities and characteristics of the goddess-an ideal representing the goddess herself, the idea of herself. Arden, Allanah’s mother, had been around since the dawn of creation, reborn to each generation but remembering the lives she had lived. In her ageless quest to understand her strange existence, she constantly appealed for divine revelation but on each occasion that her mind embraced the goddess, she became impregnated and her days became numbered. Finally, in the modern age, her faith was shattered and instead of appealing to the goddess she worshipped, she confronted a crisis of identity; the fear that she was the goddess or that there was no goddess at all. Her fear roused the goddess into semi-consciousness, and instead of merely quickening the rebirth of her ideal, the goddess unconsciously conceived of herself as well. For the first time, the rebirth of the ideal was the birth of twins, and the ideal realized that there was a goddess, and that she had been captured unwittingly in the flesh. The ideal watched her daughters, fearing what would happen when the avatar awakened to her true potential, fearing that the world itself would vanish in her awakening. Amanda inherited this fear when Arden died, and her concern for her twin cost her the devotion of the father of her second daughter. Amanda sensed in Nigel the same qualities she had known only in Allanah, when she encountered him the first time. He was the first man Allanah had taken an interest in, and she was so profoundly affected by him that she could not refuse his proposal. Even Amanda was taken by him. She welcomed her inclusion into his strange love affair with her twin. In confidence, she learned from the man that he knew who and what Allanah was. He had come to aid in her awakening. It was a difficult venture, to deliver her to her destiny without prematurely awakening her. For the sake of the world, her awakening would come outside of it, and through her participation, it would be reflected within it through the birth of an awakened avatar.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the story shifts to the daughters of the descended goddess, the principles are Alexandrea Virgin Morgan, who goes by Andrea or Andy, Katherine Angelica Temple, who goes by the name Angel, and Daniel Damien Drake, who sometimes goes by Dani and other times uses his middle name, Damien. Alexandrea has a twin sister by the same name who goes by Alex. Andy and Alex have more abbreviated nicknames, Anne and Alle. The girls’ mother, Alexandrea Virgin, who went by the name Allanah, married Nigel Morgan but he shared her with his twin brother Neal. Nigel and Neal were two years older than Allanah, by virtue of having entered the eye of paradox a year after and emerging a year before she did. Allanah was startled to discover that she still had a twin, as she was introduced to her new role. Amanda and her daughters were angels of the goddess, their purpose to nurture and protect the haven of the goddess’s childhood. All three were armed with powerful psionic abilities and divine instincts. Angel and Damien also had angelic protectors. Their adoptive mothers were both angels who had married fine men and good fathers who honored their wives request that they adopt the strange orphan children.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Anne and Alle were born slightly more than female. Outwardly, they were normal girls, but they possessed a unique unisex reproductive system. Since both male and female were identified in the word “female”, they accepted it as sufficient for describing their sex, while adopting an androgynous perspective. When describing their sex as opposed to male or female, they used “androgyne”, and they named the organ that served them universally as penis, vagina and uterus a “genie” in part a simple reduction of the word “genitals” and as an inside joke, a deliberate comparison to the magical entity that lives in a bottle. Humorous or not, it was an accurate metaphor. They also used that term in place of “boy” or “girl” to refer to themselves in androgyne form.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Angel and Damien were presented as a girl and a boy, according to their tastes, but they were both outwardly neuter. Both of them possessed an asexual oviparous reproductive system, with a cloaca oviduct instead of an anus and external urinogenital ducts or structures. This neuter sex was a holdover from their initial embodiments as a phoenix and a dragon. The two had hatched within months of Allanah’s arrival in the past, and within two years had been imprinted with human forms. The children they became were perceived as orphans, abandoned for their genital deformity. As the person who found them, Allanah managed to keep them in fosterage with her until adoptive parents were found. At the age of seven, Angel and Damien were stunned as they each laid an egg-their unusual reproductive systems had matured.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Allanah died in her sleep a little more than a week after her daughters’ birthday. She awakened in the body of Alle, integrated with her daughter’s mind. It was a natural consequence of her rebirth, a return to childhood and a renewal of her perspective on life. It was in some ways a difficult adjustment, but Anne turned instinctively to her twin, in grief over the perceived loss of her mother. She had unwittingly been become mother and been daughter to herself, but she had known long in advance that she would become her own sister. Consoling her sister helped Alle come to terms with the latest change in her life. An unconscious aspect of her mind had been responsible for establishing the life she had inherited on her arrival in her own past, an aspect which repeated the strange dance of conception, inception, birth and rebirth to become Amanda, Allanah’s twin sister. Amanda had two daughters, Amadea, who was three years older than Anne and Alle, and Amelia, who was a year and four months older. Nigel married her and adopted her daughters that fall.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All four children discovered around the age of seven that they could become male or female at will and chose to adopt the sex they were identified as whenever they were in public. In private, they might revert to their natural sexes or explore the alternate sexes available to them. Only occasionally did they go out in public as the opposite to their official sex. Anne was the most adventurous, establishing a second set of friends as a boy, Andy, and the dual identity caused her to have a schism when she was nine. She found herself needing to be in two places at once to keep up the illusion of being a boy and a girl and one morning she woke up as both after a long night fretting over it. Anne and Andy did not even realize what had happened. The boy had risen very early and rushed off to join his friends in their grand adventure, Anne woke later never realizing she had split. It was as if her passion for being a boy and doing boy things had evaporated. She was in bed asleep when Andy returned and presented her parents with a conflict. Her male side was taken away by her uncle, Neal.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Andy the boy and Andy the girl never met each other and, in the years following their separation, forgot the moment of their schism as their lives took them in different directions. Initially, the boy went by Alexander, but as he met new friends, he soon settled on Alex, since he could no longer be confused for Alle. After that decisive day, neither one was able to change into the opposite sex anymore. The two were only capable of assuming either their natal or adopted sex-and they neglected their natal sex until they turned sixteen. On their birthday Anne became stuck as a genie trying to turn into a boy, playing in bed with her sister as they experimented with sex, at the same time Alex unexpectedly turned into a genie in front of two of his friends. Alex fled before they could verify what they saw, so they were left with the impression that he had turned into a girl. It was a shocking notion, but for one of them it was the promise of salvation.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Alex only wished that he had turned into a girl, he-she-admitted that freely as she confronted her uncle with her transformation. Alex returned to her home, outwardly a flat-chested girl, led by Neal, and confronted the existence of Anne. Alex and Anne had been struggling unconsciously to heal the rift that had grown between them. After nine years of being halved, their combined desire to reclaim what they had lost opened the door to being duplicates. Alex had gotten all he wanted out of being a boy, and like Anne, Alex was more comfortable in a body with female proportions. Alex had wanted to be accepted as a boy, to gain access to a boy’s world, but the prospects of a man were less appealing and adolescence had brought changes he was not entirely comfortable with, though he refused to admit this to himself. He had remembered being a girl, and looking at girls as a young man found himself envying them and wanting to return to childhood and choose a different path. Alex had been prepared to meet Alle, her twin, but when the girl she met turned out to be Alex’s other half-the one who had remained a girl-she was stunned.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Equally stunning as the mere fact of their split existence, the two were fascinated by and unusually attracted to one another. Alex spent her first evening with her split and her twin, studying them. Anne was an athletic girl, but not the tomboy her twin was. Alex found her duplicate possessed a feline femininity, entirely female but proud and poised. Alle had the same quality, tempered with presence and tough-minded practicality. Alle was better than Anne in gymnastics and better than Alex in martial arts, though her passion was for swimming where she truly excelled over her split twin. Alle studied Alex and Anne as well. In theory, the doubled girl needed to reunite her two selves, and in practice, such a union would be extraordinarily intimate. Anne had little experience with her male side, but in one regard, she had more experience than Alex. She had tried to reclaim her male side to experiment with sex, and her androgyne body had enabled her to assume the male sexual role while Alex had never even kissed a girl. Sex had made Anne interested in her male side again, and sex was the one thing that had made Alex pine to be a girl again. On an unconscious level, they understood that the reunion of their minds would begin with the union of their bodies. If Alle had not taken them in hand, it might have taken them forever to dare approach each other on such intimate grounds. Alle took Alex in hand and acquainted her with her body, awakening her sexuality as they bathed together. Anne could not join them in the bath for fear of raping Alex, so intensely was she attracted to the tomboy version of herself. Alle had to leave Alex in the bath and offer Anne a safer outlet for her frustration.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genies, Anne and Alex met each other as equals. They had been a girl and a boy for so long that neither of them was entirely used to being a genie. On that common ground, they confronted each other, seeing in each other what they felt was missing in themselves. On that first night, the two were maneuvered into an intimate encounter by Alle, and they could not resist having sex. The experience cleared a block, enabling each of them to access the full spectrum of sexual polymorphism. Alex opted to become female, making a commitment to approach everything, except Anne, entirely from that perspective to make up for her lost girlhood. Anne was tempted for a moment to take on life as a boy, but she had obligations as a girl she could not dump on Alex. It was Alle, the confirmed tomboy, who offered to trade places with Alex taking on the abandoned masculine role so that Alex could take her place. Alle was certainly capable of the level of martial arts Alex was known for, and more. Alex shared Alle’s fondness for swimming, if not her passion for competition, but in the event of a meet, Alle could easily step back into her role in the pool.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&gt;</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At the heart of the story is the opening of the eye of paradox, the initial rift in time and space that unites the three world-minds of the goddess. Three months after the young goddess’s twentieth birthday, she and her friends were visiting the island owned by her family. Two of her friends were deeply in love, and the awakening of their potential was increasing their attraction for one another. They were presented to the world as a boy and a girl, but they had both been born sexless and had evolved with their powers into what the young goddess had called a phoenix and a dragon, and the attraction was spiritual as well as physical. They had engaged in both physical and mental intercourse, but on that fateful day, they engaged in spiritual intercourse as well. No one witnessed the statue of the goddess’s mother burning with unearthly fire as the two embraced. As they made love, the fire kindled in them as well. In the throes of passion, they did not notice as they were consumed, for they were utterly absorbed in each other. As they reached climax, the lovers had become figures of incandescent shadow and obscuring light. Their orgasm shattered the world around them. They became formless as the fire passed from them and began to consume the world.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disruption was focused on the statue of the goddess’s mother. The conjoined minds of the lovers defined the radius of the first spherical fault. First the outer shell formed, a sudden curving rupture, like a crack in thick crystal, then ragged radial faults cut inward toward the center. From every mind within that sphere, a new spherical fault seemed to form. Once the propagation of faults finally subsided, the world began to collapse. After recovering from the initial shock, in which the goddess and her friends experienced the sensation of shattering, they struggled to navigate in a suddenly disjointed world. Along the faults, the strange fire danced, drawn to the center of the disturbance like water falling to the earth. The fire was an embodiment of paradox. As it licked the sharp edges of fractured reality, they appeared to boil into a mist, a formless, shifting media that filled the growing cracks and fissures in reality. It was as if the world were being consumed by a dream. Matter and energy seemed to become bound only by thought, obedient to the whim of the observer. With great difficulty, the goddess and her friends managed to escape from the suddenly shifting world. It immediately became clear, as the goddess and her friend’s were outside of the intense psychic disturbance, that the statue seemed to act as a focus. It was there, on the edge of the madness that they realized that what had happened within was already happening without. It was as if every mind defined a radius upon which the world could shatter, forming another shell of faults, and the chunks of reality that were formed began to slide through one another, moving apart in impossible directions.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It spread like a silent, slow moving explosion. Fortunately, a given mind only seemed to cause one fault, and new faults only seemed to form as minds became aware of the eye of paradox. There were hardly more than a dozen people on the island, all of whom had already been affected. Most of the secondary faults had been triggered by animal minds, many of which did not survive the experience. Being in the middle of the ocean, it seemed possible to halt the expansion by preventing other minds from becoming aware of the thing. Animals, birds in particular, were the greatest threat, so they whipped up a storm of epic proportions to drive away all curious minds. A hurricane forming spontaneously around an island in the pacific would be noticed. Only humans were likely to brave the furious blind to investigate and potentially encounter the rift. A handful of humans in a plane or boat were much easier to guard against than flocks of migrating birds or fish. Fortunately, the thing had not grown enough for aquatic life to notice it. Once they did, the whole game was lost. The group of friends sat down to study the problem, and noted that two of them had not made it out before the landscape had become insane. The goddess, as the most powerful among them, volunteered to go in and rescue them, and if possible, figure out a way to shut the thing down. Since everything within seemed responsive to the presence of mind, her mind might be powerful enough to weave it all back together again.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As she entered, it felt like she was being torn apart. For an instant, she thought she had ceased to exist. From the edge of the disruption, she had jumped the short distance to her friends’ bedroom in an instant. Her intention on entering the maelstrom had been to find her way to her friends’ room. Since the world within the madness had pulled so much apart, a single step, direct to her destination was entirely possible. It had become a world where teleportation was the only form of transportation, because space and time were no longer in continuum. Her intention delivered her to a dense mist in the midst of a field of debris she had to study for a moment to confirm as what remained of her friends’ room. They had been right on top of the worst shock of the rupture. As she stretched her mind through the ethereal tides of the rift, she sensed a pair of tiny orbs circling each other in the mist. She recognized them, the egg of a dragon and the egg of a phoenix. As one of the few people who knew her friends’ secrets, she realized that those eggs might be all that remained of her friends. With great care, she captured them and bundled them safely in her shirt.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tear itself began and ended with the “statue” of the goddess, but was triggered by the unions of the embodiments of light and darkness, the phoenix and the dragon in each world. The goddess was conceived in the trinity of point paradox as a triune. Each trin was divided into conscious, unconscious and self-conscious aspects, the latter two being her phoenix and dragon embodiments. The dragon and phoenix embodiments manifested at conception as fertile eggs that were divided in the eye of paradox between her trin sisters. The cross-complimented dragon and phoenix would grow up, fall in love and open the eye of paradox so that the triune could return to the moment of conception for the inception of each trin’s embryonic self and the capture of a dragon and phoenix egg.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Each trin assumed that the eggs were all that survived of her friends after exposure to the hostile environment of the rift. Within the rift, time and space were surreal and chaotic. She entered in the hope of rescuing her friends and somehow closing the rift. As the most powerful psi on her world, she was the world’s only hope. If she failed, she would merely be the first to be destroyed. She made her way to the center of the disturbance, her mind focused on the statue of her mother, and the memory of the world she had often viewed from that shrine. It seemed to her that the logical place from which to repair the rupture would be the very heart of the rupture itself. On her way, she discovered that the environment was severely ablative. Her clothing was rotting away with each step. Fearing for the safety of the eggs, she sought a pocket of reality in which she could use her powers as she was accustomed to. She opened her body, placing the two eggs inside her own abdomen to protect them. From there, she continued her journey, trying to dream the world the way she remembered it, feeling the world struggling to heal in her wake. As she approached the shrine, the image in her mind was moving into synch with the images before her eyes. She realized that the world was weaving back together, but that she was acting from outside of it. She was going to be trapped in the rift. As she entered the shrine, she was startled to see two reflections of herself converging on the dais. The statue was gone. It startled her, but she quickly figured it was some form of reflection. As she closed on the images, she noticed a seam at the junction of their converging paths. As she cautiously approached, she realized it could be a way out.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dragon and phoenix had been awakened by their union. They had fallen into a dream in which they became reflections of the goddess, their friend. Dreams in which they lived different lives in different worlds. At the same time, they were awake, wrapped in each other’s arms, enjoying the strange dream that had evolved out of their lovemaking. They watched as their friend entered the storm and struggled across that impossible landscape, seeing themselves making that same journey in spirit. As they admired their friend, they recognized that in truth they were like her, in their minds they were equal and identical to her, the one they both confessed to loving as much as they loved each other. They had certainly changed each other, awakening in each other qualities that made them equal to their beloved friend. It was startling to wake up in bed together and see that they really had become her likeness. They were startled again as their other friends rushed into their bedroom and stared at them in shock. They had to identify themselves, and expressed their own wonder at their transformation. They listened in shock at the story of the events they had missed, events that made their dreams seem frighteningly real, and which suggested that their beloved friend had been lost as she healed the terrible rift. Together, they all went to the shrine and discovered that the statue was gone. One of them stepped onto the dais, and turned to look around. She vanished. A moment later, she reappeared, looking startled. She jumped off the dais and explained that she had turned around and found herself in another place. It took a bit of experimentation, but they discovered that the dais had become the gateway to two other universes. Universes the former dragon and phoenix knew from their awakening dream.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young goddess emerged from the rift into the shrine. She turned and saw the statue standing behind her. As she ventured forth, looking for her friends, she was startled to encounter only a pair of young men, twins. They reminded her of her father and uncle, and they told her a strange and startling story. She had arrived in her own past, and she was pregnant. She was going to have twins. One of whom would grow up to be her, the other of whom she would one day become. The young men, she learned, were her consorts, her soul mates, the male incarnations of her sister selves. They would enter the eye of paradox about a year after she healed the rift, and emerge an equal time before she escaped from it. They built the shrine, awaiting her arrival. They had many things to teach her, and many things to help her come to terms with. For one thing, the world she lived in was created in her own mind. A version of her lived in the worlds in their minds. It was real, they assured her. She had realized it herself, by her actions, and the world itself was realized by all of those who lived in it. In many ways, she was no different from anyone else. Everyone had a world of her own, and naturally, part of her lived in it. In this world, she was the goddess, but her first priority, and main obligation was simply to be herself.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br w:type="page"/>
      </w:r>
    </w:p>
    <w:p w:rsidR="00864886" w:rsidRPr="00F75AFA" w:rsidRDefault="00864886">
      <w:pPr>
        <w:pStyle w:val="0DraftNormal"/>
        <w:rPr>
          <w:rFonts w:ascii="Montserrat" w:hAnsi="Montserrat"/>
          <w:sz w:val="24"/>
        </w:rPr>
      </w:pPr>
      <w:r w:rsidRPr="00F75AFA">
        <w:rPr>
          <w:rFonts w:ascii="Montserrat" w:hAnsi="Montserrat"/>
          <w:sz w:val="24"/>
        </w:rPr>
        <w:t>Conceptual Notes</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A soul is absolute. There are three personifications of the absolute, the embodiments of one, all and none. The whole of the story is one that tells the stories of three people, the three minds that define the soul of the Tiger Dragon Phoenix. Each of the three embodies the same inspiration, a young goddess, a child of light and darkness, conceived in paradox and born in the shadow of her own mind as her own daughter. Her true parents, her sisters and soul mates, one embodying the light the other embodying the darkness, the equivalents of the two parts of herself born divided in separate worlds, the shadows of her sisters’ minds. Hence, the story of three is a story of nine. The young goddess comes of age as the embodiments of light and darkness are drawn to each other and her, seeking to reach each other through her, in her, tumbling her over the brink of paradox and sinking deep within her to reenter her world a thousand generations before her birth. Thus, as a god and a goddess, lovers and friends, the two seek to ensure the birth of the one who brought them together, and who solved the paradox of the absolute. It is they who found the bloodlines and the legacy that leads inevitably to the birth of the young goddess. It is they who identify the one who would serve as the door, and nudge her open, releasing their athenic daughter from the paradox of their first union to bear the child conceived within her as the light and darkness consumed her, her infant self.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The stories of two of the three have been revealed, and confirm the pattern-the stories of Alexandrea and Avonlea. It is possible to see, from parts of both stories, how the story of the third evolves.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szCs w:val="14"/>
        </w:rPr>
      </w:pPr>
    </w:p>
    <w:p w:rsidR="00864886" w:rsidRPr="00F75AFA" w:rsidRDefault="00864886">
      <w:pPr>
        <w:pStyle w:val="0DraftNormal"/>
        <w:rPr>
          <w:rFonts w:ascii="Montserrat" w:hAnsi="Montserrat"/>
          <w:sz w:val="24"/>
        </w:rPr>
      </w:pPr>
      <w:r w:rsidRPr="00F75AFA">
        <w:rPr>
          <w:rFonts w:ascii="Montserrat" w:hAnsi="Montserrat"/>
          <w:sz w:val="24"/>
        </w:rPr>
        <w:br w:type="page"/>
      </w:r>
      <w:r w:rsidRPr="00F75AFA">
        <w:rPr>
          <w:rFonts w:ascii="Montserrat" w:hAnsi="Montserrat"/>
          <w:caps/>
          <w:sz w:val="24"/>
        </w:rPr>
        <w:tab/>
        <w:t>T</w:t>
      </w:r>
      <w:r w:rsidRPr="00F75AFA">
        <w:rPr>
          <w:rFonts w:ascii="Montserrat" w:hAnsi="Montserrat"/>
          <w:sz w:val="24"/>
        </w:rPr>
        <w:t xml:space="preserve">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caps/>
          <w:sz w:val="24"/>
        </w:rPr>
      </w:pPr>
      <w:r w:rsidRPr="00F75AFA">
        <w:rPr>
          <w:rFonts w:ascii="Montserrat" w:hAnsi="Montserrat"/>
          <w:caps/>
          <w:sz w:val="24"/>
        </w:rPr>
        <w:t>conflict</w:t>
      </w:r>
    </w:p>
    <w:p w:rsidR="00864886" w:rsidRPr="00F75AFA" w:rsidRDefault="00864886">
      <w:pPr>
        <w:pStyle w:val="0DraftNormal"/>
        <w:rPr>
          <w:rFonts w:ascii="Montserrat" w:hAnsi="Montserrat"/>
          <w:sz w:val="24"/>
        </w:rPr>
      </w:pPr>
      <w:r w:rsidRPr="00F75AFA">
        <w:rPr>
          <w:rFonts w:ascii="Montserrat" w:hAnsi="Montserrat"/>
          <w:caps/>
          <w:sz w:val="24"/>
        </w:rPr>
        <w:tab/>
        <w:t>T</w:t>
      </w:r>
      <w:r w:rsidRPr="00F75AFA">
        <w:rPr>
          <w:rFonts w:ascii="Montserrat" w:hAnsi="Montserrat"/>
          <w:sz w:val="24"/>
        </w:rPr>
        <w:t xml:space="preserve">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CRISIS</w:t>
      </w:r>
    </w:p>
    <w:p w:rsidR="00864886" w:rsidRPr="00F75AFA" w:rsidRDefault="00864886">
      <w:pPr>
        <w:pStyle w:val="0DraftNormal"/>
        <w:rPr>
          <w:rFonts w:ascii="Montserrat" w:hAnsi="Montserrat"/>
          <w:caps/>
          <w:sz w:val="24"/>
        </w:rPr>
      </w:pPr>
      <w:r w:rsidRPr="00F75AFA">
        <w:rPr>
          <w:rFonts w:ascii="Montserrat" w:hAnsi="Montserrat"/>
          <w:caps/>
          <w:sz w:val="24"/>
        </w:rPr>
        <w:tab/>
      </w:r>
      <w:r w:rsidRPr="00F75AFA">
        <w:rPr>
          <w:rFonts w:ascii="Montserrat" w:hAnsi="Montserrat"/>
          <w:sz w:val="24"/>
        </w:rPr>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w:t>
      </w:r>
      <w:r w:rsidRPr="00F75AFA">
        <w:rPr>
          <w:rFonts w:ascii="Montserrat" w:hAnsi="Montserrat"/>
          <w:caps/>
          <w:sz w:val="24"/>
        </w:rPr>
        <w:t>“t</w:t>
      </w:r>
      <w:r w:rsidRPr="00F75AFA">
        <w:rPr>
          <w:rFonts w:ascii="Montserrat" w:hAnsi="Montserrat"/>
          <w:sz w:val="24"/>
        </w:rPr>
        <w:t>here’s something out here! I think it’s alive!”</w:t>
      </w:r>
      <w:r w:rsidRPr="00F75AFA">
        <w:rPr>
          <w:rFonts w:ascii="Montserrat" w:hAnsi="Montserrat"/>
          <w:caps/>
          <w:sz w:val="24"/>
        </w:rPr>
        <w:t xml:space="preserve">. </w:t>
      </w:r>
    </w:p>
    <w:p w:rsidR="00864886" w:rsidRPr="00F75AFA" w:rsidRDefault="00864886">
      <w:pPr>
        <w:pStyle w:val="0DraftNormal"/>
        <w:rPr>
          <w:rFonts w:ascii="Montserrat" w:hAnsi="Montserrat"/>
          <w:caps/>
          <w:sz w:val="24"/>
        </w:rPr>
      </w:pPr>
      <w:r w:rsidRPr="00F75AFA">
        <w:rPr>
          <w:rFonts w:ascii="Montserrat" w:hAnsi="Montserrat"/>
          <w:caps/>
          <w:sz w:val="24"/>
        </w:rPr>
        <w:tab/>
        <w:t>L</w:t>
      </w:r>
      <w:r w:rsidRPr="00F75AFA">
        <w:rPr>
          <w:rFonts w:ascii="Montserrat" w:hAnsi="Montserrat"/>
          <w:sz w:val="24"/>
        </w:rPr>
        <w:t xml:space="preserve">ieutenant O’Neal looked at the girl, and for a moment couldn’t figure out what she was talking about. Then he suddenly remembered. </w:t>
      </w:r>
      <w:r w:rsidRPr="00F75AFA">
        <w:rPr>
          <w:rFonts w:ascii="Montserrat" w:hAnsi="Montserrat"/>
          <w:caps/>
          <w:sz w:val="24"/>
        </w:rPr>
        <w:t>“w</w:t>
      </w:r>
      <w:r w:rsidRPr="00F75AFA">
        <w:rPr>
          <w:rFonts w:ascii="Montserrat" w:hAnsi="Montserrat"/>
          <w:sz w:val="24"/>
        </w:rPr>
        <w:t xml:space="preserve">ait. Hold on. Alive? Are you saying that you’ve found something?” He asked in astonishment, as he mentally adjusted to the fact that he was talking to Alex, not just Morgan. </w:t>
      </w:r>
      <w:r w:rsidRPr="00F75AFA">
        <w:rPr>
          <w:rFonts w:ascii="Montserrat" w:hAnsi="Montserrat"/>
          <w:caps/>
          <w:sz w:val="24"/>
        </w:rPr>
        <w:t>“w</w:t>
      </w:r>
      <w:r w:rsidRPr="00F75AFA">
        <w:rPr>
          <w:rFonts w:ascii="Montserrat" w:hAnsi="Montserrat"/>
          <w:sz w:val="24"/>
        </w:rPr>
        <w:t xml:space="preserve">hat are we talking about here? A planet? Alien life? Some sort of alien culture?” He pressed. Morgan was still catching her breath, nodding, shaking her head and shrugging. O’Neal crushed out his cigarette and grasped her hand. As he led her inside, he quizzed her, </w:t>
      </w:r>
      <w:r w:rsidRPr="00F75AFA">
        <w:rPr>
          <w:rFonts w:ascii="Montserrat" w:hAnsi="Montserrat"/>
          <w:caps/>
          <w:sz w:val="24"/>
        </w:rPr>
        <w:t>“w</w:t>
      </w:r>
      <w:r w:rsidRPr="00F75AFA">
        <w:rPr>
          <w:rFonts w:ascii="Montserrat" w:hAnsi="Montserrat"/>
          <w:sz w:val="24"/>
        </w:rPr>
        <w:t>hat is it exactly that you have encountered?”</w:t>
      </w:r>
      <w:r w:rsidRPr="00F75AFA">
        <w:rPr>
          <w:rFonts w:ascii="Montserrat" w:hAnsi="Montserrat"/>
          <w:caps/>
          <w:sz w:val="24"/>
        </w:rPr>
        <w:t xml:space="preserve">. </w:t>
      </w:r>
    </w:p>
    <w:p w:rsidR="00864886" w:rsidRPr="00F75AFA" w:rsidRDefault="00864886">
      <w:pPr>
        <w:pStyle w:val="0DraftNormal"/>
        <w:rPr>
          <w:rFonts w:ascii="Montserrat" w:hAnsi="Montserrat"/>
          <w:caps/>
          <w:sz w:val="24"/>
        </w:rPr>
      </w:pPr>
      <w:r w:rsidRPr="00F75AFA">
        <w:rPr>
          <w:rFonts w:ascii="Montserrat" w:hAnsi="Montserrat"/>
          <w:sz w:val="24"/>
        </w:rPr>
        <w:tab/>
      </w:r>
      <w:r w:rsidRPr="00F75AFA">
        <w:rPr>
          <w:rFonts w:ascii="Montserrat" w:hAnsi="Montserrat"/>
          <w:caps/>
          <w:sz w:val="24"/>
        </w:rPr>
        <w:t>“I</w:t>
      </w:r>
      <w:r w:rsidRPr="00F75AFA">
        <w:rPr>
          <w:rFonts w:ascii="Montserrat" w:hAnsi="Montserrat"/>
          <w:sz w:val="24"/>
        </w:rPr>
        <w:t xml:space="preserve">.. Well,” she took a deep breath and finally gave a straight answer, </w:t>
      </w:r>
      <w:r w:rsidRPr="00F75AFA">
        <w:rPr>
          <w:rFonts w:ascii="Montserrat" w:hAnsi="Montserrat"/>
          <w:caps/>
          <w:sz w:val="24"/>
        </w:rPr>
        <w:t>“w</w:t>
      </w:r>
      <w:r w:rsidRPr="00F75AFA">
        <w:rPr>
          <w:rFonts w:ascii="Montserrat" w:hAnsi="Montserrat"/>
          <w:sz w:val="24"/>
        </w:rPr>
        <w:t xml:space="preserve">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w:t>
      </w:r>
      <w:r w:rsidRPr="00F75AFA">
        <w:rPr>
          <w:rFonts w:ascii="Montserrat" w:hAnsi="Montserrat"/>
          <w:caps/>
          <w:sz w:val="24"/>
        </w:rPr>
        <w:t>“d</w:t>
      </w:r>
      <w:r w:rsidRPr="00F75AFA">
        <w:rPr>
          <w:rFonts w:ascii="Montserrat" w:hAnsi="Montserrat"/>
          <w:sz w:val="24"/>
        </w:rPr>
        <w:t xml:space="preserve">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864886" w:rsidRPr="00F75AFA" w:rsidRDefault="00864886">
      <w:pPr>
        <w:pStyle w:val="0DraftNormal"/>
        <w:rPr>
          <w:rFonts w:ascii="Montserrat" w:hAnsi="Montserrat"/>
          <w:caps/>
          <w:sz w:val="24"/>
        </w:rPr>
      </w:pPr>
      <w:r w:rsidRPr="00F75AFA">
        <w:rPr>
          <w:rFonts w:ascii="Montserrat" w:hAnsi="Montserrat"/>
          <w:sz w:val="24"/>
        </w:rPr>
        <w:tab/>
      </w:r>
      <w:r w:rsidRPr="00F75AFA">
        <w:rPr>
          <w:rFonts w:ascii="Montserrat" w:hAnsi="Montserrat"/>
          <w:caps/>
          <w:sz w:val="24"/>
        </w:rPr>
        <w:t>“l</w:t>
      </w:r>
      <w:r w:rsidRPr="00F75AFA">
        <w:rPr>
          <w:rFonts w:ascii="Montserrat" w:hAnsi="Montserrat"/>
          <w:sz w:val="24"/>
        </w:rPr>
        <w:t>ight wash? But that would mean... ”</w:t>
      </w:r>
      <w:r w:rsidRPr="00F75AFA">
        <w:rPr>
          <w:rFonts w:ascii="Montserrat" w:hAnsi="Montserrat"/>
          <w:caps/>
          <w:sz w:val="24"/>
        </w:rPr>
        <w:t xml:space="preserve">. </w:t>
      </w:r>
    </w:p>
    <w:p w:rsidR="00864886" w:rsidRPr="00F75AFA" w:rsidRDefault="00864886">
      <w:pPr>
        <w:pStyle w:val="0DraftNormal"/>
        <w:rPr>
          <w:rFonts w:ascii="Montserrat" w:hAnsi="Montserrat"/>
          <w:caps/>
          <w:sz w:val="24"/>
        </w:rPr>
      </w:pPr>
      <w:r w:rsidRPr="00F75AFA">
        <w:rPr>
          <w:rFonts w:ascii="Montserrat" w:hAnsi="Montserrat"/>
          <w:sz w:val="24"/>
        </w:rPr>
        <w:tab/>
      </w:r>
      <w:r w:rsidRPr="00F75AFA">
        <w:rPr>
          <w:rFonts w:ascii="Montserrat" w:hAnsi="Montserrat"/>
          <w:caps/>
          <w:sz w:val="24"/>
        </w:rPr>
        <w:t>“y</w:t>
      </w:r>
      <w:r w:rsidRPr="00F75AFA">
        <w:rPr>
          <w:rFonts w:ascii="Montserrat" w:hAnsi="Montserrat"/>
          <w:sz w:val="24"/>
        </w:rPr>
        <w:t xml:space="preserve">es,” she interrupted, </w:t>
      </w:r>
      <w:r w:rsidRPr="00F75AFA">
        <w:rPr>
          <w:rFonts w:ascii="Montserrat" w:hAnsi="Montserrat"/>
          <w:caps/>
          <w:sz w:val="24"/>
        </w:rPr>
        <w:t>“t</w:t>
      </w:r>
      <w:r w:rsidRPr="00F75AFA">
        <w:rPr>
          <w:rFonts w:ascii="Montserrat" w:hAnsi="Montserrat"/>
          <w:sz w:val="24"/>
        </w:rPr>
        <w:t xml:space="preserve">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864886" w:rsidRPr="00F75AFA" w:rsidRDefault="00864886">
      <w:pPr>
        <w:pStyle w:val="0DraftNormal"/>
        <w:rPr>
          <w:rFonts w:ascii="Montserrat" w:hAnsi="Montserrat"/>
          <w:caps/>
          <w:sz w:val="24"/>
        </w:rPr>
      </w:pPr>
      <w:r w:rsidRPr="00F75AFA">
        <w:rPr>
          <w:rFonts w:ascii="Montserrat" w:hAnsi="Montserrat"/>
          <w:sz w:val="24"/>
        </w:rPr>
        <w:tab/>
      </w:r>
      <w:r w:rsidRPr="00F75AFA">
        <w:rPr>
          <w:rFonts w:ascii="Montserrat" w:hAnsi="Montserrat"/>
          <w:caps/>
          <w:sz w:val="24"/>
        </w:rPr>
        <w:t>“d</w:t>
      </w:r>
      <w:r w:rsidRPr="00F75AFA">
        <w:rPr>
          <w:rFonts w:ascii="Montserrat" w:hAnsi="Montserrat"/>
          <w:sz w:val="24"/>
        </w:rPr>
        <w:t xml:space="preserve">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w:t>
      </w:r>
      <w:r w:rsidRPr="00F75AFA">
        <w:rPr>
          <w:rFonts w:ascii="Montserrat" w:hAnsi="Montserrat"/>
          <w:caps/>
          <w:sz w:val="24"/>
        </w:rPr>
        <w:t>“l</w:t>
      </w:r>
      <w:r w:rsidRPr="00F75AFA">
        <w:rPr>
          <w:rFonts w:ascii="Montserrat" w:hAnsi="Montserrat"/>
          <w:sz w:val="24"/>
        </w:rPr>
        <w:t xml:space="preserve">et me talk to Alex, quickly!” Alex directed her attention to her daughter-self on earth, leaving Morgan to pay attention to everything while her thoughts were diverted. </w:t>
      </w:r>
    </w:p>
    <w:p w:rsidR="00864886" w:rsidRPr="00F75AFA" w:rsidRDefault="00864886">
      <w:pPr>
        <w:pStyle w:val="0DraftNormal"/>
        <w:rPr>
          <w:rFonts w:ascii="Montserrat" w:hAnsi="Montserrat"/>
          <w:caps/>
          <w:sz w:val="24"/>
        </w:rPr>
      </w:pPr>
      <w:r w:rsidRPr="00F75AFA">
        <w:rPr>
          <w:rFonts w:ascii="Montserrat" w:hAnsi="Montserrat"/>
          <w:caps/>
          <w:sz w:val="24"/>
        </w:rPr>
        <w:tab/>
        <w:t>A</w:t>
      </w:r>
      <w:r w:rsidRPr="00F75AFA">
        <w:rPr>
          <w:rFonts w:ascii="Montserrat" w:hAnsi="Montserrat"/>
          <w:sz w:val="24"/>
        </w:rPr>
        <w:t xml:space="preserve">lex, in Morgan, answered, </w:t>
      </w:r>
      <w:r w:rsidRPr="00F75AFA">
        <w:rPr>
          <w:rFonts w:ascii="Montserrat" w:hAnsi="Montserrat"/>
          <w:caps/>
          <w:sz w:val="24"/>
        </w:rPr>
        <w:t>“d</w:t>
      </w:r>
      <w:r w:rsidRPr="00F75AFA">
        <w:rPr>
          <w:rFonts w:ascii="Montserrat" w:hAnsi="Montserrat"/>
          <w:sz w:val="24"/>
        </w:rPr>
        <w:t xml:space="preserve">irector Michael, you are not going to believe this!” Her girl’s voice crowed with excitement. She reiterated the details. </w:t>
      </w:r>
      <w:r w:rsidRPr="00F75AFA">
        <w:rPr>
          <w:rFonts w:ascii="Montserrat" w:hAnsi="Montserrat"/>
          <w:caps/>
          <w:sz w:val="24"/>
        </w:rPr>
        <w:t>“w</w:t>
      </w:r>
      <w:r w:rsidRPr="00F75AFA">
        <w:rPr>
          <w:rFonts w:ascii="Montserrat" w:hAnsi="Montserrat"/>
          <w:sz w:val="24"/>
        </w:rPr>
        <w:t>e’ve been watching it approach for about an hour, but this is the first sign we’ve had that it could be more than a celestial anomaly. It is demonstrating impossible behavior for an inanimate phenomenon. It turned toward us not twenty minutes ago and it’s getting closer!”</w:t>
      </w:r>
      <w:r w:rsidRPr="00F75AFA">
        <w:rPr>
          <w:rFonts w:ascii="Montserrat" w:hAnsi="Montserrat"/>
          <w:caps/>
          <w:sz w:val="24"/>
        </w:rPr>
        <w:t xml:space="preserve">. </w:t>
      </w:r>
    </w:p>
    <w:p w:rsidR="00864886" w:rsidRPr="00F75AFA" w:rsidRDefault="00864886">
      <w:pPr>
        <w:pStyle w:val="0DraftNormal"/>
        <w:rPr>
          <w:rFonts w:ascii="Montserrat" w:hAnsi="Montserrat"/>
          <w:caps/>
          <w:sz w:val="24"/>
        </w:rPr>
      </w:pPr>
      <w:r w:rsidRPr="00F75AFA">
        <w:rPr>
          <w:rFonts w:ascii="Montserrat" w:hAnsi="Montserrat"/>
          <w:sz w:val="24"/>
        </w:rPr>
        <w:tab/>
      </w:r>
      <w:r w:rsidRPr="00F75AFA">
        <w:rPr>
          <w:rFonts w:ascii="Montserrat" w:hAnsi="Montserrat"/>
          <w:caps/>
          <w:sz w:val="24"/>
        </w:rPr>
        <w:t>“m</w:t>
      </w:r>
      <w:r w:rsidRPr="00F75AFA">
        <w:rPr>
          <w:rFonts w:ascii="Montserrat" w:hAnsi="Montserrat"/>
          <w:sz w:val="24"/>
        </w:rPr>
        <w:t xml:space="preserve">y god!” Michael uttered with shock. </w:t>
      </w:r>
      <w:r w:rsidRPr="00F75AFA">
        <w:rPr>
          <w:rFonts w:ascii="Montserrat" w:hAnsi="Montserrat"/>
          <w:caps/>
          <w:sz w:val="24"/>
        </w:rPr>
        <w:t>“w</w:t>
      </w:r>
      <w:r w:rsidRPr="00F75AFA">
        <w:rPr>
          <w:rFonts w:ascii="Montserrat" w:hAnsi="Montserrat"/>
          <w:sz w:val="24"/>
        </w:rPr>
        <w:t>hat do you make of it, Alex?”</w:t>
      </w:r>
      <w:r w:rsidRPr="00F75AFA">
        <w:rPr>
          <w:rFonts w:ascii="Montserrat" w:hAnsi="Montserrat"/>
          <w:caps/>
          <w:sz w:val="24"/>
        </w:rPr>
        <w:t xml:space="preserve">. </w:t>
      </w:r>
    </w:p>
    <w:p w:rsidR="00864886" w:rsidRPr="00F75AFA" w:rsidRDefault="00864886">
      <w:pPr>
        <w:pStyle w:val="0DraftNormal"/>
        <w:rPr>
          <w:rFonts w:ascii="Montserrat" w:hAnsi="Montserrat"/>
          <w:caps/>
          <w:sz w:val="24"/>
        </w:rPr>
      </w:pPr>
      <w:r w:rsidRPr="00F75AFA">
        <w:rPr>
          <w:rFonts w:ascii="Montserrat" w:hAnsi="Montserrat"/>
          <w:sz w:val="24"/>
        </w:rPr>
        <w:tab/>
      </w:r>
      <w:r w:rsidRPr="00F75AFA">
        <w:rPr>
          <w:rFonts w:ascii="Montserrat" w:hAnsi="Montserrat"/>
          <w:caps/>
          <w:sz w:val="24"/>
        </w:rPr>
        <w:t>“I</w:t>
      </w:r>
      <w:r w:rsidRPr="00F75AFA">
        <w:rPr>
          <w:rFonts w:ascii="Montserrat" w:hAnsi="Montserrat"/>
          <w:sz w:val="24"/>
        </w:rPr>
        <w:t xml:space="preserve"> don’t know what to make of it,” she confessed. </w:t>
      </w:r>
      <w:r w:rsidRPr="00F75AFA">
        <w:rPr>
          <w:rFonts w:ascii="Montserrat" w:hAnsi="Montserrat"/>
          <w:caps/>
          <w:sz w:val="24"/>
        </w:rPr>
        <w:t>“w</w:t>
      </w:r>
      <w:r w:rsidRPr="00F75AFA">
        <w:rPr>
          <w:rFonts w:ascii="Montserrat" w:hAnsi="Montserrat"/>
          <w:sz w:val="24"/>
        </w:rPr>
        <w:t xml:space="preserve">hatever it is we have only just begun to get visuals of it that show more than a glint of light distortion,” she explained, as her attention wandered back to the ship. Still commanding Morgan’s voice, she described what she was seeing, </w:t>
      </w:r>
      <w:r w:rsidRPr="00F75AFA">
        <w:rPr>
          <w:rFonts w:ascii="Montserrat" w:hAnsi="Montserrat"/>
          <w:caps/>
          <w:sz w:val="24"/>
        </w:rPr>
        <w:t>“w</w:t>
      </w:r>
      <w:r w:rsidRPr="00F75AFA">
        <w:rPr>
          <w:rFonts w:ascii="Montserrat" w:hAnsi="Montserrat"/>
          <w:sz w:val="24"/>
        </w:rPr>
        <w:t>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r w:rsidRPr="00F75AFA">
        <w:rPr>
          <w:rFonts w:ascii="Montserrat" w:hAnsi="Montserrat"/>
          <w:caps/>
          <w:sz w:val="24"/>
        </w:rPr>
        <w:t xml:space="preserve">. </w:t>
      </w:r>
    </w:p>
    <w:p w:rsidR="00864886" w:rsidRPr="00F75AFA" w:rsidRDefault="00864886">
      <w:pPr>
        <w:pStyle w:val="0DraftNormal"/>
        <w:rPr>
          <w:rFonts w:ascii="Montserrat" w:hAnsi="Montserrat"/>
          <w:caps/>
          <w:sz w:val="24"/>
        </w:rPr>
      </w:pPr>
      <w:r w:rsidRPr="00F75AFA">
        <w:rPr>
          <w:rFonts w:ascii="Montserrat" w:hAnsi="Montserrat"/>
          <w:sz w:val="24"/>
        </w:rPr>
        <w:tab/>
      </w:r>
      <w:r w:rsidRPr="00F75AFA">
        <w:rPr>
          <w:rFonts w:ascii="Montserrat" w:hAnsi="Montserrat"/>
          <w:caps/>
          <w:sz w:val="24"/>
        </w:rPr>
        <w:t>“c</w:t>
      </w:r>
      <w:r w:rsidRPr="00F75AFA">
        <w:rPr>
          <w:rFonts w:ascii="Montserrat" w:hAnsi="Montserrat"/>
          <w:sz w:val="24"/>
        </w:rPr>
        <w:t xml:space="preserve">an you tell if it is a natural or artificial source? Is there anything to indicate that there is some form of intelligence behind that power?” Michael challenged. </w:t>
      </w:r>
      <w:r w:rsidRPr="00F75AFA">
        <w:rPr>
          <w:rFonts w:ascii="Montserrat" w:hAnsi="Montserrat"/>
          <w:caps/>
          <w:sz w:val="24"/>
        </w:rPr>
        <w:t>“w</w:t>
      </w:r>
      <w:r w:rsidRPr="00F75AFA">
        <w:rPr>
          <w:rFonts w:ascii="Montserrat" w:hAnsi="Montserrat"/>
          <w:sz w:val="24"/>
        </w:rPr>
        <w:t>ait, you said it was closing. What are you doing?”</w:t>
      </w:r>
      <w:r w:rsidRPr="00F75AFA">
        <w:rPr>
          <w:rFonts w:ascii="Montserrat" w:hAnsi="Montserrat"/>
          <w:caps/>
          <w:sz w:val="24"/>
        </w:rPr>
        <w:t xml:space="preserve">. </w:t>
      </w:r>
    </w:p>
    <w:p w:rsidR="00864886" w:rsidRPr="00F75AFA" w:rsidRDefault="00864886">
      <w:pPr>
        <w:pStyle w:val="0DraftNormal"/>
        <w:rPr>
          <w:rFonts w:ascii="Montserrat" w:hAnsi="Montserrat"/>
          <w:caps/>
          <w:sz w:val="24"/>
        </w:rPr>
      </w:pPr>
      <w:r w:rsidRPr="00F75AFA">
        <w:rPr>
          <w:rFonts w:ascii="Montserrat" w:hAnsi="Montserrat"/>
          <w:caps/>
          <w:sz w:val="24"/>
        </w:rPr>
        <w:tab/>
        <w:t>M</w:t>
      </w:r>
      <w:r w:rsidRPr="00F75AFA">
        <w:rPr>
          <w:rFonts w:ascii="Montserrat" w:hAnsi="Montserrat"/>
          <w:sz w:val="24"/>
        </w:rPr>
        <w:t xml:space="preserve">organ winced and turned her attention back to her body as he shook her. Alex felt her daughter’s discomfort as her own. </w:t>
      </w:r>
      <w:r w:rsidRPr="00F75AFA">
        <w:rPr>
          <w:rFonts w:ascii="Montserrat" w:hAnsi="Montserrat"/>
          <w:caps/>
          <w:sz w:val="24"/>
        </w:rPr>
        <w:t>“</w:t>
      </w:r>
      <w:r w:rsidRPr="00F75AFA">
        <w:rPr>
          <w:rFonts w:ascii="Montserrat" w:hAnsi="Montserrat"/>
          <w:sz w:val="24"/>
        </w:rPr>
        <w:t xml:space="preserve">Michael, you are hurting us,” Alex complained before responding, </w:t>
      </w:r>
      <w:r w:rsidRPr="00F75AFA">
        <w:rPr>
          <w:rFonts w:ascii="Montserrat" w:hAnsi="Montserrat"/>
          <w:caps/>
          <w:sz w:val="24"/>
        </w:rPr>
        <w:t>“r</w:t>
      </w:r>
      <w:r w:rsidRPr="00F75AFA">
        <w:rPr>
          <w:rFonts w:ascii="Montserrat" w:hAnsi="Montserrat"/>
          <w:sz w:val="24"/>
        </w:rPr>
        <w:t xml:space="preserve">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w:t>
      </w:r>
      <w:r w:rsidRPr="00F75AFA">
        <w:rPr>
          <w:rFonts w:ascii="Montserrat" w:hAnsi="Montserrat"/>
          <w:caps/>
          <w:sz w:val="24"/>
        </w:rPr>
        <w:t>“i</w:t>
      </w:r>
      <w:r w:rsidRPr="00F75AFA">
        <w:rPr>
          <w:rFonts w:ascii="Montserrat" w:hAnsi="Montserrat"/>
          <w:sz w:val="24"/>
        </w:rPr>
        <w:t xml:space="preserve">f this is something that somebody built, they are way ahead of us in field technologies. On the other hand, a natural source... ” Her voice trailed off. Morgan’s body conveyed Alex’s thoughtful shrug. </w:t>
      </w:r>
      <w:r w:rsidRPr="00F75AFA">
        <w:rPr>
          <w:rFonts w:ascii="Montserrat" w:hAnsi="Montserrat"/>
          <w:caps/>
          <w:sz w:val="24"/>
        </w:rPr>
        <w:t>“w</w:t>
      </w:r>
      <w:r w:rsidRPr="00F75AFA">
        <w:rPr>
          <w:rFonts w:ascii="Montserrat" w:hAnsi="Montserrat"/>
          <w:sz w:val="24"/>
        </w:rPr>
        <w:t xml:space="preserve">e’re talking about one hell of a psi!” She cracked with a nervous laugh. </w:t>
      </w:r>
      <w:r w:rsidRPr="00F75AFA">
        <w:rPr>
          <w:rFonts w:ascii="Montserrat" w:hAnsi="Montserrat"/>
          <w:caps/>
          <w:sz w:val="24"/>
        </w:rPr>
        <w:t>“I</w:t>
      </w:r>
      <w:r w:rsidRPr="00F75AFA">
        <w:rPr>
          <w:rFonts w:ascii="Montserrat" w:hAnsi="Montserrat"/>
          <w:sz w:val="24"/>
        </w:rPr>
        <w:t xml:space="preserve"> don’t know if there is intelligence behind it, but it certainly is aware of us. I don’t want to think of what could evolve to exist in space with that much power at it’s disposal without developing some form of intelligence.”. </w:t>
      </w:r>
    </w:p>
    <w:p w:rsidR="00864886" w:rsidRPr="00F75AFA" w:rsidRDefault="00864886">
      <w:pPr>
        <w:pStyle w:val="0DraftNormal"/>
        <w:rPr>
          <w:rFonts w:ascii="Montserrat" w:hAnsi="Montserrat"/>
          <w:caps/>
          <w:sz w:val="24"/>
        </w:rPr>
      </w:pPr>
      <w:r w:rsidRPr="00F75AFA">
        <w:rPr>
          <w:rFonts w:ascii="Montserrat" w:hAnsi="Montserrat"/>
          <w:caps/>
          <w:sz w:val="24"/>
        </w:rPr>
        <w:tab/>
        <w:t>t</w:t>
      </w:r>
      <w:r w:rsidRPr="00F75AFA">
        <w:rPr>
          <w:rFonts w:ascii="Montserrat" w:hAnsi="Montserrat"/>
          <w:sz w:val="24"/>
        </w:rPr>
        <w:t xml:space="preserve">his started a many sided argument on the ship as well as at mission control. Several different people stressed that assumptions based on human experience had no weight in the face of a truly alien phenomenon. Alex gave in and finally admitted, </w:t>
      </w:r>
      <w:r w:rsidRPr="00F75AFA">
        <w:rPr>
          <w:rFonts w:ascii="Montserrat" w:hAnsi="Montserrat"/>
          <w:caps/>
          <w:sz w:val="24"/>
        </w:rPr>
        <w:t>“s</w:t>
      </w:r>
      <w:r w:rsidRPr="00F75AFA">
        <w:rPr>
          <w:rFonts w:ascii="Montserrat" w:hAnsi="Montserrat"/>
          <w:sz w:val="24"/>
        </w:rPr>
        <w:t xml:space="preserve">ure, there’s no reason why this thing could have nothing more than a shark’s mentality. But my instincts tell me that it is more than some celestial animal. </w:t>
      </w:r>
    </w:p>
    <w:p w:rsidR="00864886" w:rsidRPr="00F75AFA" w:rsidRDefault="00864886">
      <w:pPr>
        <w:pStyle w:val="0DraftNormal"/>
        <w:rPr>
          <w:rFonts w:ascii="Montserrat" w:hAnsi="Montserrat"/>
          <w:caps/>
          <w:sz w:val="24"/>
        </w:rPr>
      </w:pPr>
      <w:r w:rsidRPr="00F75AFA">
        <w:rPr>
          <w:rFonts w:ascii="Montserrat" w:hAnsi="Montserrat"/>
          <w:sz w:val="24"/>
        </w:rPr>
        <w:tab/>
      </w:r>
      <w:r w:rsidRPr="00F75AFA">
        <w:rPr>
          <w:rFonts w:ascii="Montserrat" w:hAnsi="Montserrat"/>
          <w:caps/>
          <w:sz w:val="24"/>
        </w:rPr>
        <w:t>“b</w:t>
      </w:r>
      <w:r w:rsidRPr="00F75AFA">
        <w:rPr>
          <w:rFonts w:ascii="Montserrat" w:hAnsi="Montserrat"/>
          <w:sz w:val="24"/>
        </w:rPr>
        <w:t xml:space="preserve">ut let’s just look at the facts,” she proposed, still in the middle of the strange discussion. </w:t>
      </w:r>
      <w:r w:rsidRPr="00F75AFA">
        <w:rPr>
          <w:rFonts w:ascii="Montserrat" w:hAnsi="Montserrat"/>
          <w:caps/>
          <w:sz w:val="24"/>
        </w:rPr>
        <w:t>“i</w:t>
      </w:r>
      <w:r w:rsidRPr="00F75AFA">
        <w:rPr>
          <w:rFonts w:ascii="Montserrat" w:hAnsi="Montserrat"/>
          <w:sz w:val="24"/>
        </w:rPr>
        <w:t xml:space="preserve">t was sailing by at a good clip when our first scans hit it. It instantly changed vectors to intercept us,” she repeated, so she could point out, </w:t>
      </w:r>
      <w:r w:rsidRPr="00F75AFA">
        <w:rPr>
          <w:rFonts w:ascii="Montserrat" w:hAnsi="Montserrat"/>
          <w:caps/>
          <w:sz w:val="24"/>
        </w:rPr>
        <w:t>“t</w:t>
      </w:r>
      <w:r w:rsidRPr="00F75AFA">
        <w:rPr>
          <w:rFonts w:ascii="Montserrat" w:hAnsi="Montserrat"/>
          <w:sz w:val="24"/>
        </w:rPr>
        <w:t xml:space="preserve">hat’s why I think I was reading a drive output, because this object obviously has control of its momentum and inertia if it can maneuver like that.” Alex paused, and Morgan’s face looked stunned. </w:t>
      </w:r>
      <w:r w:rsidRPr="00F75AFA">
        <w:rPr>
          <w:rFonts w:ascii="Montserrat" w:hAnsi="Montserrat"/>
          <w:caps/>
          <w:sz w:val="24"/>
        </w:rPr>
        <w:t>“w</w:t>
      </w:r>
      <w:r w:rsidRPr="00F75AFA">
        <w:rPr>
          <w:rFonts w:ascii="Montserrat" w:hAnsi="Montserrat"/>
          <w:sz w:val="24"/>
        </w:rPr>
        <w:t>ait, hold on... ” She said absently. Morgan had been monitoring the ship again when she noticed the upset among the crew</w:t>
      </w:r>
      <w:r w:rsidRPr="00F75AFA">
        <w:rPr>
          <w:rFonts w:ascii="Montserrat" w:hAnsi="Montserrat"/>
          <w:caps/>
          <w:sz w:val="24"/>
        </w:rPr>
        <w:t xml:space="preserve">. </w:t>
      </w:r>
    </w:p>
    <w:p w:rsidR="00864886" w:rsidRPr="00F75AFA" w:rsidRDefault="00864886">
      <w:pPr>
        <w:pStyle w:val="0DraftNormal"/>
        <w:rPr>
          <w:rFonts w:ascii="Montserrat" w:hAnsi="Montserrat"/>
          <w:caps/>
          <w:sz w:val="24"/>
        </w:rPr>
      </w:pPr>
      <w:r w:rsidRPr="00F75AFA">
        <w:rPr>
          <w:rFonts w:ascii="Montserrat" w:hAnsi="Montserrat"/>
          <w:caps/>
          <w:sz w:val="24"/>
        </w:rPr>
        <w:tab/>
        <w:t>A</w:t>
      </w:r>
      <w:r w:rsidRPr="00F75AFA">
        <w:rPr>
          <w:rFonts w:ascii="Montserrat" w:hAnsi="Montserrat"/>
          <w:sz w:val="24"/>
        </w:rPr>
        <w:t xml:space="preserve">lex picked it up and shifted her attention to see what had changed. The object had closed rapidly while she had been distracted by Michael. It had come within a thousand kilometers when it finally stopped dead. </w:t>
      </w:r>
      <w:r w:rsidRPr="00F75AFA">
        <w:rPr>
          <w:rFonts w:ascii="Montserrat" w:hAnsi="Montserrat"/>
          <w:caps/>
          <w:sz w:val="24"/>
        </w:rPr>
        <w:t>“</w:t>
      </w:r>
      <w:r w:rsidRPr="00F75AFA">
        <w:rPr>
          <w:rFonts w:ascii="Montserrat" w:hAnsi="Montserrat"/>
          <w:sz w:val="24"/>
        </w:rPr>
        <w:t xml:space="preserve">Michael,” she said carefully, </w:t>
      </w:r>
      <w:r w:rsidRPr="00F75AFA">
        <w:rPr>
          <w:rFonts w:ascii="Montserrat" w:hAnsi="Montserrat"/>
          <w:caps/>
          <w:sz w:val="24"/>
        </w:rPr>
        <w:t>“i</w:t>
      </w:r>
      <w:r w:rsidRPr="00F75AFA">
        <w:rPr>
          <w:rFonts w:ascii="Montserrat" w:hAnsi="Montserrat"/>
          <w:sz w:val="24"/>
        </w:rPr>
        <w:t xml:space="preserve">t has stopped. We have been keeping station since our first long range scans. There is no doubt that it is taking a look at us now,” she reported. After a moment, she began, </w:t>
      </w:r>
      <w:r w:rsidRPr="00F75AFA">
        <w:rPr>
          <w:rFonts w:ascii="Montserrat" w:hAnsi="Montserrat"/>
          <w:caps/>
          <w:sz w:val="24"/>
        </w:rPr>
        <w:t>“I</w:t>
      </w:r>
      <w:r w:rsidRPr="00F75AFA">
        <w:rPr>
          <w:rFonts w:ascii="Montserrat" w:hAnsi="Montserrat"/>
          <w:sz w:val="24"/>
        </w:rPr>
        <w:t xml:space="preserve"> don’t sense any... ”</w:t>
      </w:r>
      <w:r w:rsidRPr="00F75AFA">
        <w:rPr>
          <w:rFonts w:ascii="Montserrat" w:hAnsi="Montserrat"/>
          <w:caps/>
          <w:sz w:val="24"/>
        </w:rPr>
        <w:t xml:space="preserve">. </w:t>
      </w:r>
    </w:p>
    <w:p w:rsidR="00864886" w:rsidRPr="00F75AFA" w:rsidRDefault="00864886">
      <w:pPr>
        <w:pStyle w:val="0DraftNormal"/>
        <w:rPr>
          <w:rFonts w:ascii="Montserrat" w:hAnsi="Montserrat"/>
          <w:caps/>
          <w:sz w:val="24"/>
        </w:rPr>
      </w:pPr>
      <w:r w:rsidRPr="00F75AFA">
        <w:rPr>
          <w:rFonts w:ascii="Montserrat" w:hAnsi="Montserrat"/>
          <w:caps/>
          <w:sz w:val="24"/>
        </w:rPr>
        <w:tab/>
        <w:t>M</w:t>
      </w:r>
      <w:r w:rsidRPr="00F75AFA">
        <w:rPr>
          <w:rFonts w:ascii="Montserrat" w:hAnsi="Montserrat"/>
          <w:sz w:val="24"/>
        </w:rPr>
        <w:t xml:space="preserve">organ’s voice cut off, and Morgan felt herself shoved back into her body, barred from all but the faintest echo of Alex. Michael was shaking her arm wanting to know why Alex had cut off in the middle like that. </w:t>
      </w:r>
      <w:r w:rsidRPr="00F75AFA">
        <w:rPr>
          <w:rFonts w:ascii="Montserrat" w:hAnsi="Montserrat"/>
          <w:caps/>
          <w:sz w:val="24"/>
        </w:rPr>
        <w:t>“m</w:t>
      </w:r>
      <w:r w:rsidRPr="00F75AFA">
        <w:rPr>
          <w:rFonts w:ascii="Montserrat" w:hAnsi="Montserrat"/>
          <w:sz w:val="24"/>
        </w:rPr>
        <w:t xml:space="preserve">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rsidR="00864886" w:rsidRPr="00F75AFA" w:rsidRDefault="00864886">
      <w:pPr>
        <w:pStyle w:val="0DraftNormal"/>
        <w:rPr>
          <w:rFonts w:ascii="Montserrat" w:hAnsi="Montserrat"/>
          <w:caps/>
          <w:sz w:val="24"/>
        </w:rPr>
      </w:pPr>
      <w:r w:rsidRPr="00F75AFA">
        <w:rPr>
          <w:rFonts w:ascii="Montserrat" w:hAnsi="Montserrat"/>
          <w:caps/>
          <w:sz w:val="24"/>
        </w:rPr>
        <w:tab/>
        <w:t>A</w:t>
      </w:r>
      <w:r w:rsidRPr="00F75AFA">
        <w:rPr>
          <w:rFonts w:ascii="Montserrat" w:hAnsi="Montserrat"/>
          <w:sz w:val="24"/>
        </w:rPr>
        <w:t xml:space="preserve">lex was speaking tersely to Michael, </w:t>
      </w:r>
      <w:r w:rsidRPr="00F75AFA">
        <w:rPr>
          <w:rFonts w:ascii="Montserrat" w:hAnsi="Montserrat"/>
          <w:caps/>
          <w:sz w:val="24"/>
        </w:rPr>
        <w:t>“d</w:t>
      </w:r>
      <w:r w:rsidRPr="00F75AFA">
        <w:rPr>
          <w:rFonts w:ascii="Montserrat" w:hAnsi="Montserrat"/>
          <w:sz w:val="24"/>
        </w:rPr>
        <w:t xml:space="preserve">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w:t>
      </w:r>
      <w:r w:rsidRPr="00F75AFA">
        <w:rPr>
          <w:rFonts w:ascii="Montserrat" w:hAnsi="Montserrat"/>
          <w:caps/>
          <w:sz w:val="24"/>
        </w:rPr>
        <w:t>“I</w:t>
      </w:r>
      <w:r w:rsidRPr="00F75AFA">
        <w:rPr>
          <w:rFonts w:ascii="Montserrat" w:hAnsi="Montserrat"/>
          <w:sz w:val="24"/>
        </w:rPr>
        <w:t xml:space="preserve">’m a little shaken. I did my best to block Morgan from their perception,” she revealed. </w:t>
      </w:r>
      <w:r w:rsidRPr="00F75AFA">
        <w:rPr>
          <w:rFonts w:ascii="Montserrat" w:hAnsi="Montserrat"/>
          <w:caps/>
          <w:sz w:val="24"/>
        </w:rPr>
        <w:t>“h</w:t>
      </w:r>
      <w:r w:rsidRPr="00F75AFA">
        <w:rPr>
          <w:rFonts w:ascii="Montserrat" w:hAnsi="Montserrat"/>
          <w:sz w:val="24"/>
        </w:rPr>
        <w:t>old on a second while we try to hail them.”</w:t>
      </w:r>
      <w:r w:rsidRPr="00F75AFA">
        <w:rPr>
          <w:rFonts w:ascii="Montserrat" w:hAnsi="Montserrat"/>
          <w:caps/>
          <w:sz w:val="24"/>
        </w:rPr>
        <w:t xml:space="preserve">. </w:t>
      </w:r>
    </w:p>
    <w:p w:rsidR="00864886" w:rsidRPr="00F75AFA" w:rsidRDefault="00864886">
      <w:pPr>
        <w:pStyle w:val="0DraftNormal"/>
        <w:rPr>
          <w:rFonts w:ascii="Montserrat" w:hAnsi="Montserrat"/>
          <w:caps/>
          <w:sz w:val="24"/>
        </w:rPr>
      </w:pPr>
      <w:r w:rsidRPr="00F75AFA">
        <w:rPr>
          <w:rFonts w:ascii="Montserrat" w:hAnsi="Montserrat"/>
          <w:sz w:val="24"/>
        </w:rPr>
        <w:tab/>
      </w:r>
      <w:r w:rsidRPr="00F75AFA">
        <w:rPr>
          <w:rFonts w:ascii="Montserrat" w:hAnsi="Montserrat"/>
          <w:caps/>
          <w:sz w:val="24"/>
        </w:rPr>
        <w:t>“w</w:t>
      </w:r>
      <w:r w:rsidRPr="00F75AFA">
        <w:rPr>
          <w:rFonts w:ascii="Montserrat" w:hAnsi="Montserrat"/>
          <w:sz w:val="24"/>
        </w:rPr>
        <w:t xml:space="preserve">ait, Alex!” Michael interrupted, </w:t>
      </w:r>
      <w:r w:rsidRPr="00F75AFA">
        <w:rPr>
          <w:rFonts w:ascii="Montserrat" w:hAnsi="Montserrat"/>
          <w:caps/>
          <w:sz w:val="24"/>
        </w:rPr>
        <w:t>“w</w:t>
      </w:r>
      <w:r w:rsidRPr="00F75AFA">
        <w:rPr>
          <w:rFonts w:ascii="Montserrat" w:hAnsi="Montserrat"/>
          <w:sz w:val="24"/>
        </w:rPr>
        <w:t>hat do you mean hail them?! You don’t have any idea how to communicate with them!”</w:t>
      </w:r>
      <w:r w:rsidRPr="00F75AFA">
        <w:rPr>
          <w:rFonts w:ascii="Montserrat" w:hAnsi="Montserrat"/>
          <w:caps/>
          <w:sz w:val="24"/>
        </w:rPr>
        <w:t xml:space="preserve">. </w:t>
      </w:r>
    </w:p>
    <w:p w:rsidR="00864886" w:rsidRPr="00F75AFA" w:rsidRDefault="00864886">
      <w:pPr>
        <w:pStyle w:val="0DraftNormal"/>
        <w:rPr>
          <w:rFonts w:ascii="Montserrat" w:hAnsi="Montserrat"/>
          <w:caps/>
          <w:sz w:val="24"/>
        </w:rPr>
      </w:pPr>
      <w:r w:rsidRPr="00F75AFA">
        <w:rPr>
          <w:rFonts w:ascii="Montserrat" w:hAnsi="Montserrat"/>
          <w:sz w:val="24"/>
        </w:rPr>
        <w:tab/>
      </w:r>
      <w:r w:rsidRPr="00F75AFA">
        <w:rPr>
          <w:rFonts w:ascii="Montserrat" w:hAnsi="Montserrat"/>
          <w:caps/>
          <w:sz w:val="24"/>
        </w:rPr>
        <w:t>“d</w:t>
      </w:r>
      <w:r w:rsidRPr="00F75AFA">
        <w:rPr>
          <w:rFonts w:ascii="Montserrat" w:hAnsi="Montserrat"/>
          <w:sz w:val="24"/>
        </w:rPr>
        <w:t xml:space="preserve">on’t be ridiculous, director, of course I know how to communicate with them, exactly the same way I am communicating with you. Isn’t that one of the reasons why I am on this mission?” Alex challenged. </w:t>
      </w:r>
    </w:p>
    <w:p w:rsidR="00864886" w:rsidRPr="00F75AFA" w:rsidRDefault="00864886">
      <w:pPr>
        <w:pStyle w:val="0DraftNormal"/>
        <w:rPr>
          <w:rFonts w:ascii="Montserrat" w:hAnsi="Montserrat"/>
          <w:caps/>
          <w:sz w:val="24"/>
        </w:rPr>
      </w:pPr>
      <w:r w:rsidRPr="00F75AFA">
        <w:rPr>
          <w:rFonts w:ascii="Montserrat" w:hAnsi="Montserrat"/>
          <w:caps/>
          <w:sz w:val="24"/>
        </w:rPr>
        <w:tab/>
      </w:r>
      <w:r w:rsidRPr="00F75AFA">
        <w:rPr>
          <w:rFonts w:ascii="Montserrat" w:hAnsi="Montserrat"/>
          <w:sz w:val="24"/>
        </w:rPr>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rsidR="00864886" w:rsidRPr="00F75AFA" w:rsidRDefault="00864886">
      <w:pPr>
        <w:pStyle w:val="0DraftNormal"/>
        <w:rPr>
          <w:rFonts w:ascii="Montserrat" w:hAnsi="Montserrat"/>
          <w:caps/>
          <w:sz w:val="24"/>
        </w:rPr>
      </w:pPr>
      <w:r w:rsidRPr="00F75AFA">
        <w:rPr>
          <w:rFonts w:ascii="Montserrat" w:hAnsi="Montserrat"/>
          <w:caps/>
          <w:sz w:val="24"/>
        </w:rPr>
        <w:tab/>
        <w:t>t</w:t>
      </w:r>
      <w:r w:rsidRPr="00F75AFA">
        <w:rPr>
          <w:rFonts w:ascii="Montserrat" w:hAnsi="Montserrat"/>
          <w:sz w:val="24"/>
        </w:rPr>
        <w:t xml:space="preserve">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864886" w:rsidRPr="00F75AFA" w:rsidRDefault="00864886">
      <w:pPr>
        <w:pStyle w:val="0DraftNormal"/>
        <w:rPr>
          <w:rFonts w:ascii="Montserrat" w:hAnsi="Montserrat"/>
          <w:caps/>
          <w:sz w:val="24"/>
        </w:rPr>
      </w:pPr>
      <w:r w:rsidRPr="00F75AFA">
        <w:rPr>
          <w:rFonts w:ascii="Montserrat" w:hAnsi="Montserrat"/>
          <w:caps/>
          <w:sz w:val="24"/>
        </w:rPr>
        <w:tab/>
        <w:t>t</w:t>
      </w:r>
      <w:r w:rsidRPr="00F75AFA">
        <w:rPr>
          <w:rFonts w:ascii="Montserrat" w:hAnsi="Montserrat"/>
          <w:sz w:val="24"/>
        </w:rPr>
        <w:t xml:space="preserve">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864886" w:rsidRPr="00F75AFA" w:rsidRDefault="00864886">
      <w:pPr>
        <w:pStyle w:val="0DraftNormal"/>
        <w:rPr>
          <w:rFonts w:ascii="Montserrat" w:hAnsi="Montserrat"/>
          <w:caps/>
          <w:sz w:val="24"/>
        </w:rPr>
      </w:pPr>
      <w:r w:rsidRPr="00F75AFA">
        <w:rPr>
          <w:rFonts w:ascii="Montserrat" w:hAnsi="Montserrat"/>
          <w:caps/>
          <w:sz w:val="24"/>
        </w:rPr>
        <w:tab/>
        <w:t>A</w:t>
      </w:r>
      <w:r w:rsidRPr="00F75AFA">
        <w:rPr>
          <w:rFonts w:ascii="Montserrat" w:hAnsi="Montserrat"/>
          <w:sz w:val="24"/>
        </w:rPr>
        <w:t xml:space="preserve">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864886" w:rsidRPr="00F75AFA" w:rsidRDefault="00864886">
      <w:pPr>
        <w:pStyle w:val="0DraftNormal"/>
        <w:rPr>
          <w:rFonts w:ascii="Montserrat" w:hAnsi="Montserrat"/>
          <w:caps/>
          <w:sz w:val="24"/>
        </w:rPr>
      </w:pPr>
      <w:r w:rsidRPr="00F75AFA">
        <w:rPr>
          <w:rFonts w:ascii="Montserrat" w:hAnsi="Montserrat"/>
          <w:caps/>
          <w:sz w:val="24"/>
        </w:rPr>
        <w:tab/>
        <w:t>t</w:t>
      </w:r>
      <w:r w:rsidRPr="00F75AFA">
        <w:rPr>
          <w:rFonts w:ascii="Montserrat" w:hAnsi="Montserrat"/>
          <w:sz w:val="24"/>
        </w:rPr>
        <w:t xml:space="preserve">hat was the adventure’s only warning. </w:t>
      </w:r>
    </w:p>
    <w:p w:rsidR="00864886" w:rsidRPr="00F75AFA" w:rsidRDefault="00864886">
      <w:pPr>
        <w:pStyle w:val="0DraftNormal"/>
        <w:rPr>
          <w:rFonts w:ascii="Montserrat" w:hAnsi="Montserrat"/>
          <w:caps/>
          <w:sz w:val="24"/>
        </w:rPr>
      </w:pPr>
      <w:r w:rsidRPr="00F75AFA">
        <w:rPr>
          <w:rFonts w:ascii="Montserrat" w:hAnsi="Montserrat"/>
          <w:sz w:val="24"/>
        </w:rPr>
        <w:tab/>
      </w:r>
      <w:r w:rsidRPr="00F75AFA">
        <w:rPr>
          <w:rFonts w:ascii="Montserrat" w:hAnsi="Montserrat"/>
          <w:caps/>
          <w:sz w:val="24"/>
        </w:rPr>
        <w:t>“t</w:t>
      </w:r>
      <w:r w:rsidRPr="00F75AFA">
        <w:rPr>
          <w:rFonts w:ascii="Montserrat" w:hAnsi="Montserrat"/>
          <w:sz w:val="24"/>
        </w:rPr>
        <w:t xml:space="preserve">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864886" w:rsidRPr="00F75AFA" w:rsidRDefault="00864886">
      <w:pPr>
        <w:pStyle w:val="0DraftNormal"/>
        <w:rPr>
          <w:rFonts w:ascii="Montserrat" w:hAnsi="Montserrat"/>
          <w:caps/>
          <w:sz w:val="24"/>
        </w:rPr>
      </w:pPr>
      <w:r w:rsidRPr="00F75AFA">
        <w:rPr>
          <w:rFonts w:ascii="Montserrat" w:hAnsi="Montserrat"/>
          <w:caps/>
          <w:sz w:val="24"/>
        </w:rPr>
        <w:tab/>
        <w:t>i</w:t>
      </w:r>
      <w:r w:rsidRPr="00F75AFA">
        <w:rPr>
          <w:rFonts w:ascii="Montserrat" w:hAnsi="Montserrat"/>
          <w:sz w:val="24"/>
        </w:rPr>
        <w:t xml:space="preserve">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rsidR="00864886" w:rsidRPr="00F75AFA" w:rsidRDefault="00864886">
      <w:pPr>
        <w:pStyle w:val="0DraftNormal"/>
        <w:rPr>
          <w:rFonts w:ascii="Montserrat" w:hAnsi="Montserrat"/>
          <w:caps/>
          <w:sz w:val="24"/>
        </w:rPr>
      </w:pPr>
      <w:r w:rsidRPr="00F75AFA">
        <w:rPr>
          <w:rFonts w:ascii="Montserrat" w:hAnsi="Montserrat"/>
          <w:sz w:val="24"/>
        </w:rPr>
        <w:tab/>
      </w:r>
      <w:r w:rsidRPr="00F75AFA">
        <w:rPr>
          <w:rFonts w:ascii="Montserrat" w:hAnsi="Montserrat"/>
          <w:caps/>
          <w:sz w:val="24"/>
        </w:rPr>
        <w:t>“A</w:t>
      </w:r>
      <w:r w:rsidRPr="00F75AFA">
        <w:rPr>
          <w:rFonts w:ascii="Montserrat" w:hAnsi="Montserrat"/>
          <w:sz w:val="24"/>
        </w:rPr>
        <w:t xml:space="preserve">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864886" w:rsidRPr="00F75AFA" w:rsidRDefault="00864886">
      <w:pPr>
        <w:pStyle w:val="0DraftNormal"/>
        <w:rPr>
          <w:rFonts w:ascii="Montserrat" w:hAnsi="Montserrat"/>
          <w:caps/>
          <w:sz w:val="24"/>
        </w:rPr>
      </w:pPr>
      <w:r w:rsidRPr="00F75AFA">
        <w:rPr>
          <w:rFonts w:ascii="Montserrat" w:hAnsi="Montserrat"/>
          <w:caps/>
          <w:sz w:val="24"/>
        </w:rPr>
        <w:tab/>
        <w:t>t</w:t>
      </w:r>
      <w:r w:rsidRPr="00F75AFA">
        <w:rPr>
          <w:rFonts w:ascii="Montserrat" w:hAnsi="Montserrat"/>
          <w:sz w:val="24"/>
        </w:rPr>
        <w:t xml:space="preserve">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w:t>
      </w:r>
      <w:r w:rsidRPr="00F75AFA">
        <w:rPr>
          <w:rFonts w:ascii="Montserrat" w:hAnsi="Montserrat"/>
          <w:caps/>
          <w:sz w:val="24"/>
        </w:rPr>
        <w:t>“d</w:t>
      </w:r>
      <w:r w:rsidRPr="00F75AFA">
        <w:rPr>
          <w:rFonts w:ascii="Montserrat" w:hAnsi="Montserrat"/>
          <w:sz w:val="24"/>
        </w:rPr>
        <w:t xml:space="preserve">ive, jack,” she grated, </w:t>
      </w:r>
      <w:r w:rsidRPr="00F75AFA">
        <w:rPr>
          <w:rFonts w:ascii="Montserrat" w:hAnsi="Montserrat"/>
          <w:caps/>
          <w:sz w:val="24"/>
        </w:rPr>
        <w:t>“d</w:t>
      </w:r>
      <w:r w:rsidRPr="00F75AFA">
        <w:rPr>
          <w:rFonts w:ascii="Montserrat" w:hAnsi="Montserrat"/>
          <w:sz w:val="24"/>
        </w:rPr>
        <w:t xml:space="preserve">ive as deep and as far as you can make her. Once this bastard figures out my limits, we are going to get smeared all over the quadrant!”. </w:t>
      </w:r>
    </w:p>
    <w:p w:rsidR="00864886" w:rsidRPr="00F75AFA" w:rsidRDefault="00864886">
      <w:pPr>
        <w:pStyle w:val="0DraftNormal"/>
        <w:rPr>
          <w:rFonts w:ascii="Montserrat" w:hAnsi="Montserrat"/>
          <w:caps/>
          <w:sz w:val="24"/>
        </w:rPr>
      </w:pPr>
      <w:r w:rsidRPr="00F75AFA">
        <w:rPr>
          <w:rFonts w:ascii="Montserrat" w:hAnsi="Montserrat"/>
          <w:caps/>
          <w:sz w:val="24"/>
        </w:rPr>
        <w:tab/>
        <w:t>A</w:t>
      </w:r>
      <w:r w:rsidRPr="00F75AFA">
        <w:rPr>
          <w:rFonts w:ascii="Montserrat" w:hAnsi="Montserrat"/>
          <w:sz w:val="24"/>
        </w:rPr>
        <w:t xml:space="preserve">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w:t>
      </w:r>
      <w:r w:rsidRPr="00F75AFA">
        <w:rPr>
          <w:rFonts w:ascii="Montserrat" w:hAnsi="Montserrat"/>
          <w:caps/>
          <w:sz w:val="24"/>
        </w:rPr>
        <w:t>“h</w:t>
      </w:r>
      <w:r w:rsidRPr="00F75AFA">
        <w:rPr>
          <w:rFonts w:ascii="Montserrat" w:hAnsi="Montserrat"/>
          <w:sz w:val="24"/>
        </w:rPr>
        <w:t xml:space="preserve">ow long, jack?” She strained. </w:t>
      </w:r>
      <w:r w:rsidRPr="00F75AFA">
        <w:rPr>
          <w:rFonts w:ascii="Montserrat" w:hAnsi="Montserrat"/>
          <w:caps/>
          <w:sz w:val="24"/>
        </w:rPr>
        <w:t>“I</w:t>
      </w:r>
      <w:r w:rsidRPr="00F75AFA">
        <w:rPr>
          <w:rFonts w:ascii="Montserrat" w:hAnsi="Montserrat"/>
          <w:sz w:val="24"/>
        </w:rPr>
        <w:t xml:space="preserve"> don’t want to rush you or anything, but they are coming in after us.”</w:t>
      </w:r>
      <w:r w:rsidRPr="00F75AFA">
        <w:rPr>
          <w:rFonts w:ascii="Montserrat" w:hAnsi="Montserrat"/>
          <w:caps/>
          <w:sz w:val="24"/>
        </w:rPr>
        <w:t xml:space="preserve">. </w:t>
      </w:r>
    </w:p>
    <w:p w:rsidR="00864886" w:rsidRPr="00F75AFA" w:rsidRDefault="00864886">
      <w:pPr>
        <w:pStyle w:val="0DraftNormal"/>
        <w:rPr>
          <w:rFonts w:ascii="Montserrat" w:hAnsi="Montserrat"/>
          <w:caps/>
          <w:sz w:val="24"/>
        </w:rPr>
      </w:pPr>
      <w:r w:rsidRPr="00F75AFA">
        <w:rPr>
          <w:rFonts w:ascii="Montserrat" w:hAnsi="Montserrat"/>
          <w:caps/>
          <w:sz w:val="24"/>
        </w:rPr>
        <w:tab/>
        <w:t>t</w:t>
      </w:r>
      <w:r w:rsidRPr="00F75AFA">
        <w:rPr>
          <w:rFonts w:ascii="Montserrat" w:hAnsi="Montserrat"/>
          <w:sz w:val="24"/>
        </w:rPr>
        <w:t xml:space="preserve">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864886" w:rsidRPr="00F75AFA" w:rsidRDefault="00864886">
      <w:pPr>
        <w:pStyle w:val="0DraftNormal"/>
        <w:rPr>
          <w:rFonts w:ascii="Montserrat" w:hAnsi="Montserrat"/>
          <w:caps/>
          <w:sz w:val="24"/>
        </w:rPr>
      </w:pPr>
      <w:r w:rsidRPr="00F75AFA">
        <w:rPr>
          <w:rFonts w:ascii="Montserrat" w:hAnsi="Montserrat"/>
          <w:caps/>
          <w:sz w:val="24"/>
        </w:rPr>
        <w:tab/>
        <w:t>M</w:t>
      </w:r>
      <w:r w:rsidRPr="00F75AFA">
        <w:rPr>
          <w:rFonts w:ascii="Montserrat" w:hAnsi="Montserrat"/>
          <w:sz w:val="24"/>
        </w:rPr>
        <w:t xml:space="preserve">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864886" w:rsidRPr="00F75AFA" w:rsidRDefault="00864886">
      <w:pPr>
        <w:pStyle w:val="0DraftNormal"/>
        <w:rPr>
          <w:rFonts w:ascii="Montserrat" w:hAnsi="Montserrat"/>
          <w:caps/>
          <w:sz w:val="24"/>
        </w:rPr>
      </w:pPr>
      <w:r w:rsidRPr="00F75AFA">
        <w:rPr>
          <w:rFonts w:ascii="Montserrat" w:hAnsi="Montserrat"/>
          <w:caps/>
          <w:sz w:val="24"/>
        </w:rPr>
        <w:tab/>
        <w:t>A</w:t>
      </w:r>
      <w:r w:rsidRPr="00F75AFA">
        <w:rPr>
          <w:rFonts w:ascii="Montserrat" w:hAnsi="Montserrat"/>
          <w:sz w:val="24"/>
        </w:rPr>
        <w:t xml:space="preserve">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864886" w:rsidRPr="00F75AFA" w:rsidRDefault="00864886">
      <w:pPr>
        <w:pStyle w:val="0DraftNormal"/>
        <w:rPr>
          <w:rFonts w:ascii="Montserrat" w:hAnsi="Montserrat"/>
          <w:caps/>
          <w:sz w:val="24"/>
        </w:rPr>
      </w:pPr>
      <w:r w:rsidRPr="00F75AFA">
        <w:rPr>
          <w:rFonts w:ascii="Montserrat" w:hAnsi="Montserrat"/>
          <w:caps/>
          <w:sz w:val="24"/>
        </w:rPr>
        <w:tab/>
        <w:t>M</w:t>
      </w:r>
      <w:r w:rsidRPr="00F75AFA">
        <w:rPr>
          <w:rFonts w:ascii="Montserrat" w:hAnsi="Montserrat"/>
          <w:sz w:val="24"/>
        </w:rPr>
        <w:t xml:space="preserve">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rsidR="00864886" w:rsidRPr="00F75AFA" w:rsidRDefault="00864886">
      <w:pPr>
        <w:pStyle w:val="0DraftNormal"/>
        <w:rPr>
          <w:rFonts w:ascii="Montserrat" w:hAnsi="Montserrat"/>
          <w:caps/>
          <w:sz w:val="24"/>
        </w:rPr>
      </w:pPr>
    </w:p>
    <w:p w:rsidR="00864886" w:rsidRPr="00F75AFA" w:rsidRDefault="00864886">
      <w:pPr>
        <w:pStyle w:val="0DraftNormal"/>
        <w:rPr>
          <w:rFonts w:ascii="Montserrat" w:hAnsi="Montserrat"/>
          <w:caps/>
          <w:sz w:val="24"/>
        </w:rPr>
      </w:pPr>
      <w:r w:rsidRPr="00F75AFA">
        <w:rPr>
          <w:rFonts w:ascii="Montserrat" w:hAnsi="Montserrat"/>
          <w:caps/>
          <w:sz w:val="24"/>
        </w:rPr>
        <w:t xml:space="preserve">. </w:t>
      </w:r>
    </w:p>
    <w:p w:rsidR="00864886" w:rsidRPr="00F75AFA" w:rsidRDefault="00864886">
      <w:pPr>
        <w:pStyle w:val="0DraftNormal"/>
        <w:rPr>
          <w:rFonts w:ascii="Montserrat" w:hAnsi="Montserrat"/>
          <w:sz w:val="24"/>
        </w:rPr>
      </w:pPr>
      <w:r w:rsidRPr="00F75AFA">
        <w:rPr>
          <w:rFonts w:ascii="Montserrat" w:hAnsi="Montserrat"/>
          <w:caps/>
          <w:sz w:val="24"/>
        </w:rPr>
        <w:t>climax</w:t>
      </w:r>
      <w:r w:rsidRPr="00F75AFA">
        <w:rPr>
          <w:rFonts w:ascii="Montserrat" w:hAnsi="Montserrat"/>
          <w:caps/>
          <w:sz w:val="24"/>
        </w:rPr>
        <w:tab/>
        <w:t>I</w:t>
      </w:r>
    </w:p>
    <w:p w:rsidR="00864886" w:rsidRPr="00F75AFA" w:rsidRDefault="00864886">
      <w:pPr>
        <w:pStyle w:val="0DraftNormal"/>
        <w:rPr>
          <w:rFonts w:ascii="Montserrat" w:hAnsi="Montserrat"/>
          <w:sz w:val="24"/>
        </w:rPr>
      </w:pPr>
      <w:r w:rsidRPr="00F75AFA">
        <w:rPr>
          <w:rFonts w:ascii="Montserrat" w:hAnsi="Montserrat"/>
          <w:caps/>
          <w:sz w:val="24"/>
        </w:rPr>
        <w:tab/>
        <w:t>T</w:t>
      </w:r>
      <w:r w:rsidRPr="00F75AFA">
        <w:rPr>
          <w:rFonts w:ascii="Montserrat" w:hAnsi="Montserrat"/>
          <w:sz w:val="24"/>
        </w:rPr>
        <w:t xml:space="preserve">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caps/>
          <w:sz w:val="24"/>
        </w:rPr>
        <w:tab/>
        <w:t>T</w:t>
      </w:r>
      <w:r w:rsidRPr="00F75AFA">
        <w:rPr>
          <w:rFonts w:ascii="Montserrat" w:hAnsi="Montserrat"/>
          <w:sz w:val="24"/>
        </w:rPr>
        <w:t xml:space="preserve">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caps/>
          <w:sz w:val="24"/>
        </w:rPr>
      </w:pPr>
      <w:r w:rsidRPr="00F75AFA">
        <w:rPr>
          <w:rFonts w:ascii="Montserrat" w:hAnsi="Montserrat"/>
          <w:caps/>
          <w:sz w:val="24"/>
        </w:rPr>
        <w:t xml:space="preserve">climax </w:t>
      </w:r>
      <w:r w:rsidRPr="00F75AFA">
        <w:rPr>
          <w:rFonts w:ascii="Montserrat" w:hAnsi="Montserrat"/>
          <w:caps/>
          <w:sz w:val="24"/>
        </w:rPr>
        <w:tab/>
        <w:t>ii</w:t>
      </w:r>
    </w:p>
    <w:p w:rsidR="00864886" w:rsidRPr="00F75AFA" w:rsidRDefault="00864886">
      <w:pPr>
        <w:pStyle w:val="0DraftNormal"/>
        <w:rPr>
          <w:rFonts w:ascii="Montserrat" w:hAnsi="Montserrat"/>
          <w:sz w:val="24"/>
        </w:rPr>
      </w:pPr>
      <w:r w:rsidRPr="00F75AFA">
        <w:rPr>
          <w:rFonts w:ascii="Montserrat" w:hAnsi="Montserrat"/>
          <w:caps/>
          <w:sz w:val="24"/>
        </w:rPr>
        <w:tab/>
        <w:t>T</w:t>
      </w:r>
      <w:r w:rsidRPr="00F75AFA">
        <w:rPr>
          <w:rFonts w:ascii="Montserrat" w:hAnsi="Montserrat"/>
          <w:sz w:val="24"/>
        </w:rPr>
        <w:t xml:space="preserve">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caps/>
          <w:sz w:val="24"/>
        </w:rPr>
      </w:pPr>
      <w:r w:rsidRPr="00F75AFA">
        <w:rPr>
          <w:rFonts w:ascii="Montserrat" w:hAnsi="Montserrat"/>
          <w:caps/>
          <w:sz w:val="24"/>
        </w:rPr>
        <w:t>conclusion</w:t>
      </w:r>
    </w:p>
    <w:p w:rsidR="00864886" w:rsidRPr="00F75AFA" w:rsidRDefault="00864886">
      <w:pPr>
        <w:pStyle w:val="0DraftNormal"/>
        <w:rPr>
          <w:rFonts w:ascii="Montserrat" w:hAnsi="Montserrat"/>
          <w:sz w:val="24"/>
        </w:rPr>
      </w:pPr>
      <w:r w:rsidRPr="00F75AFA">
        <w:rPr>
          <w:rFonts w:ascii="Montserrat" w:hAnsi="Montserrat"/>
          <w:caps/>
          <w:sz w:val="24"/>
        </w:rPr>
        <w:tab/>
        <w:t>H</w:t>
      </w:r>
      <w:r w:rsidRPr="00F75AFA">
        <w:rPr>
          <w:rFonts w:ascii="Montserrat" w:hAnsi="Montserrat"/>
          <w:sz w:val="24"/>
        </w:rPr>
        <w:t xml:space="preserve">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trike/>
          <w:sz w:val="24"/>
        </w:rPr>
        <w:tab/>
      </w:r>
      <w:r w:rsidRPr="00F75AFA">
        <w:rPr>
          <w:rFonts w:ascii="Montserrat" w:hAnsi="Montserrat"/>
          <w:strike/>
          <w:sz w:val="24"/>
        </w:rPr>
        <w:tab/>
      </w:r>
      <w:r w:rsidRPr="00F75AFA">
        <w:rPr>
          <w:rFonts w:ascii="Montserrat" w:hAnsi="Montserrat"/>
          <w:strike/>
          <w:sz w:val="24"/>
        </w:rPr>
        <w:tab/>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12 - 17</w:t>
      </w:r>
      <w:r w:rsidRPr="00F75AFA">
        <w:rPr>
          <w:rFonts w:ascii="Montserrat" w:hAnsi="Montserrat"/>
          <w:caps/>
          <w:sz w:val="24"/>
        </w:rPr>
        <w:tab/>
        <w:t>H</w:t>
      </w:r>
      <w:r w:rsidRPr="00F75AFA">
        <w:rPr>
          <w:rFonts w:ascii="Montserrat" w:hAnsi="Montserrat"/>
          <w:sz w:val="24"/>
        </w:rPr>
        <w:t xml:space="preserve">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She was incapable of feeling any awe about the </w:t>
      </w:r>
      <w:r w:rsidRPr="00F75AFA">
        <w:rPr>
          <w:rFonts w:ascii="Montserrat" w:hAnsi="Montserrat"/>
          <w:caps/>
          <w:sz w:val="24"/>
        </w:rPr>
        <w:t>“i</w:t>
      </w:r>
      <w:r w:rsidRPr="00F75AFA">
        <w:rPr>
          <w:rFonts w:ascii="Montserrat" w:hAnsi="Montserrat"/>
          <w:sz w:val="24"/>
        </w:rPr>
        <w:t xml:space="preserve">ngenuous way the government exploited the awesome potential of mind to make practical interstellar travel a reality”.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Deep space explorers had been commissioned with FTL drives developed more than thirty years before she was born. It was an established fact to her, and she grew up in the exploited part of that equation.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trike/>
          <w:sz w:val="24"/>
        </w:rPr>
        <w:tab/>
      </w:r>
      <w:r w:rsidRPr="00F75AFA">
        <w:rPr>
          <w:rFonts w:ascii="Montserrat" w:hAnsi="Montserrat"/>
          <w:strike/>
          <w:sz w:val="24"/>
        </w:rPr>
        <w:tab/>
      </w:r>
      <w:r w:rsidRPr="00F75AFA">
        <w:rPr>
          <w:rFonts w:ascii="Montserrat" w:hAnsi="Montserrat"/>
          <w:strike/>
          <w:sz w:val="24"/>
        </w:rPr>
        <w:tab/>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rPr>
      </w:pPr>
      <w:r w:rsidRPr="00F75AFA">
        <w:rPr>
          <w:rFonts w:ascii="Montserrat" w:hAnsi="Montserrat"/>
          <w:sz w:val="24"/>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pacing w:val="-1"/>
          <w:sz w:val="24"/>
        </w:rPr>
      </w:pPr>
      <w:r w:rsidRPr="00F75AFA">
        <w:rPr>
          <w:rFonts w:ascii="Montserrat" w:hAnsi="Montserrat"/>
          <w:sz w:val="24"/>
        </w:rPr>
        <w:br w:type="page"/>
      </w:r>
      <w:r w:rsidRPr="00F75AFA">
        <w:rPr>
          <w:rFonts w:ascii="Montserrat" w:hAnsi="Montserrat"/>
          <w:spacing w:val="-1"/>
          <w:sz w:val="24"/>
        </w:rPr>
        <w:t xml:space="preserve"> </w:t>
      </w:r>
    </w:p>
    <w:p w:rsidR="00864886" w:rsidRPr="00F75AFA" w:rsidRDefault="00864886">
      <w:pPr>
        <w:pStyle w:val="0DraftNormal"/>
        <w:rPr>
          <w:rFonts w:ascii="Montserrat" w:hAnsi="Montserrat"/>
          <w:sz w:val="24"/>
        </w:rPr>
      </w:pPr>
    </w:p>
    <w:p w:rsidR="00864886" w:rsidRPr="00F75AFA" w:rsidRDefault="00864886">
      <w:pPr>
        <w:pStyle w:val="0DraftNormal"/>
        <w:rPr>
          <w:rFonts w:ascii="Montserrat" w:hAnsi="Montserrat"/>
          <w:sz w:val="24"/>
          <w:szCs w:val="16"/>
        </w:rPr>
      </w:pPr>
    </w:p>
    <w:p w:rsidR="00864886" w:rsidRPr="00F75AFA" w:rsidRDefault="00864886">
      <w:pPr>
        <w:pStyle w:val="0DraftNormal"/>
        <w:rPr>
          <w:rFonts w:ascii="Montserrat" w:hAnsi="Montserrat"/>
          <w:sz w:val="24"/>
        </w:rPr>
      </w:pPr>
    </w:p>
    <w:sectPr w:rsidR="00864886" w:rsidRPr="00F75AFA">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58423626">
    <w:abstractNumId w:val="0"/>
  </w:num>
  <w:num w:numId="2" w16cid:durableId="984551372">
    <w:abstractNumId w:val="0"/>
  </w:num>
  <w:num w:numId="3" w16cid:durableId="1183013739">
    <w:abstractNumId w:val="0"/>
  </w:num>
  <w:num w:numId="4" w16cid:durableId="1559782564">
    <w:abstractNumId w:val="0"/>
  </w:num>
  <w:num w:numId="5" w16cid:durableId="644091624">
    <w:abstractNumId w:val="0"/>
  </w:num>
  <w:num w:numId="6" w16cid:durableId="2134058299">
    <w:abstractNumId w:val="0"/>
  </w:num>
  <w:num w:numId="7" w16cid:durableId="199074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365E"/>
    <w:rsid w:val="0012365E"/>
    <w:rsid w:val="00330574"/>
    <w:rsid w:val="00864886"/>
    <w:rsid w:val="00DD084A"/>
    <w:rsid w:val="00F75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80429C2-0005-4D64-8022-CCE89645E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AFA"/>
    <w:pPr>
      <w:spacing w:after="240" w:line="276" w:lineRule="auto"/>
    </w:pPr>
    <w:rPr>
      <w:rFonts w:cstheme="minorHAnsi"/>
      <w:sz w:val="28"/>
      <w:szCs w:val="28"/>
    </w:rPr>
  </w:style>
  <w:style w:type="paragraph" w:styleId="Heading1">
    <w:name w:val="heading 1"/>
    <w:basedOn w:val="NoSpacing"/>
    <w:next w:val="Normal"/>
    <w:link w:val="Heading1Char"/>
    <w:qFormat/>
    <w:rsid w:val="00F75AF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75AF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75AFA"/>
    <w:pPr>
      <w:outlineLvl w:val="2"/>
    </w:pPr>
    <w:rPr>
      <w:sz w:val="40"/>
    </w:rPr>
  </w:style>
  <w:style w:type="paragraph" w:styleId="Heading4">
    <w:name w:val="heading 4"/>
    <w:basedOn w:val="Heading3"/>
    <w:next w:val="Normal"/>
    <w:link w:val="Heading4Char"/>
    <w:qFormat/>
    <w:rsid w:val="00F75AFA"/>
    <w:pPr>
      <w:numPr>
        <w:ilvl w:val="3"/>
      </w:numPr>
      <w:outlineLvl w:val="3"/>
    </w:pPr>
    <w:rPr>
      <w:sz w:val="32"/>
    </w:rPr>
  </w:style>
  <w:style w:type="paragraph" w:styleId="Heading5">
    <w:name w:val="heading 5"/>
    <w:basedOn w:val="Heading4"/>
    <w:next w:val="Normal"/>
    <w:link w:val="Heading5Char"/>
    <w:qFormat/>
    <w:rsid w:val="00F75AFA"/>
    <w:pPr>
      <w:numPr>
        <w:ilvl w:val="4"/>
      </w:numPr>
      <w:outlineLvl w:val="4"/>
    </w:pPr>
    <w:rPr>
      <w:sz w:val="28"/>
    </w:rPr>
  </w:style>
  <w:style w:type="paragraph" w:styleId="Heading6">
    <w:name w:val="heading 6"/>
    <w:basedOn w:val="Heading5"/>
    <w:next w:val="Normal"/>
    <w:link w:val="Heading6Char"/>
    <w:qFormat/>
    <w:rsid w:val="00F75AFA"/>
    <w:pPr>
      <w:numPr>
        <w:ilvl w:val="5"/>
      </w:numPr>
      <w:outlineLvl w:val="5"/>
    </w:pPr>
    <w:rPr>
      <w:bCs/>
      <w:sz w:val="24"/>
      <w:szCs w:val="24"/>
      <w:u w:val="single"/>
    </w:rPr>
  </w:style>
  <w:style w:type="paragraph" w:styleId="Heading7">
    <w:name w:val="heading 7"/>
    <w:basedOn w:val="Heading6"/>
    <w:next w:val="Normal"/>
    <w:link w:val="Heading7Char"/>
    <w:qFormat/>
    <w:rsid w:val="00F75AFA"/>
    <w:pPr>
      <w:keepNext w:val="0"/>
      <w:numPr>
        <w:ilvl w:val="0"/>
        <w:numId w:val="0"/>
      </w:numPr>
      <w:outlineLvl w:val="6"/>
    </w:pPr>
    <w:rPr>
      <w:b w:val="0"/>
      <w:kern w:val="0"/>
    </w:rPr>
  </w:style>
  <w:style w:type="paragraph" w:styleId="Heading8">
    <w:name w:val="heading 8"/>
    <w:basedOn w:val="Heading6"/>
    <w:next w:val="Normal"/>
    <w:link w:val="Heading8Char"/>
    <w:qFormat/>
    <w:rsid w:val="00F75AFA"/>
    <w:pPr>
      <w:outlineLvl w:val="7"/>
    </w:pPr>
    <w:rPr>
      <w:i/>
      <w:iCs/>
      <w:u w:val="none"/>
    </w:rPr>
  </w:style>
  <w:style w:type="paragraph" w:styleId="Heading9">
    <w:name w:val="heading 9"/>
    <w:basedOn w:val="Heading8"/>
    <w:next w:val="Normal"/>
    <w:link w:val="Heading9Char"/>
    <w:qFormat/>
    <w:rsid w:val="00F75AF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paragraph" w:customStyle="1" w:styleId="Subheading1">
    <w:name w:val="Subheading 1"/>
    <w:basedOn w:val="Heading1"/>
    <w:next w:val="Normal"/>
    <w:link w:val="Subheading1Char"/>
    <w:qFormat/>
    <w:rsid w:val="00F75AF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75AF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75AFA"/>
    <w:rPr>
      <w:rFonts w:eastAsia="Times New Roman" w:cstheme="minorHAnsi"/>
      <w:b/>
      <w:kern w:val="28"/>
      <w:sz w:val="56"/>
      <w:szCs w:val="28"/>
    </w:rPr>
  </w:style>
  <w:style w:type="paragraph" w:customStyle="1" w:styleId="Subheading2">
    <w:name w:val="Subheading 2"/>
    <w:basedOn w:val="Subheading1"/>
    <w:next w:val="Normal"/>
    <w:link w:val="Subheading2Char"/>
    <w:qFormat/>
    <w:rsid w:val="00F75AFA"/>
  </w:style>
  <w:style w:type="character" w:customStyle="1" w:styleId="Subheading2Char">
    <w:name w:val="Subheading 2 Char"/>
    <w:link w:val="Subheading2"/>
    <w:rsid w:val="00F75AF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75AFA"/>
    <w:rPr>
      <w:sz w:val="40"/>
      <w:szCs w:val="40"/>
    </w:rPr>
  </w:style>
  <w:style w:type="character" w:customStyle="1" w:styleId="Subheading3Char">
    <w:name w:val="Subheading 3 Char"/>
    <w:link w:val="Subheading3"/>
    <w:rsid w:val="00F75AF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75AFA"/>
    <w:pPr>
      <w:spacing w:before="240" w:line="240" w:lineRule="auto"/>
    </w:pPr>
    <w:rPr>
      <w:vertAlign w:val="subscript"/>
    </w:rPr>
  </w:style>
  <w:style w:type="character" w:customStyle="1" w:styleId="SuptitleChar">
    <w:name w:val="Suptitle Char"/>
    <w:link w:val="Suptitle"/>
    <w:rsid w:val="00F75AF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75AFA"/>
    <w:rPr>
      <w:b w:val="0"/>
      <w:bCs w:val="0"/>
      <w:color w:val="7F7F7F"/>
      <w:vertAlign w:val="superscript"/>
    </w:rPr>
  </w:style>
  <w:style w:type="character" w:customStyle="1" w:styleId="SubtitleChar">
    <w:name w:val="Subtitle Char"/>
    <w:link w:val="Subtitle"/>
    <w:uiPriority w:val="11"/>
    <w:rsid w:val="00F75AF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75AFA"/>
    <w:pPr>
      <w:spacing w:after="0"/>
    </w:pPr>
  </w:style>
  <w:style w:type="character" w:customStyle="1" w:styleId="Heading2Char">
    <w:name w:val="Heading 2 Char"/>
    <w:link w:val="Heading2"/>
    <w:rsid w:val="00F75AFA"/>
    <w:rPr>
      <w:rFonts w:ascii="Montserrat" w:eastAsia="Times New Roman" w:hAnsi="Montserrat" w:cstheme="minorHAnsi"/>
      <w:b/>
      <w:kern w:val="28"/>
      <w:sz w:val="48"/>
      <w:szCs w:val="48"/>
    </w:rPr>
  </w:style>
  <w:style w:type="character" w:customStyle="1" w:styleId="Heading3Char">
    <w:name w:val="Heading 3 Char"/>
    <w:link w:val="Heading3"/>
    <w:rsid w:val="00F75AFA"/>
    <w:rPr>
      <w:rFonts w:ascii="Montserrat" w:eastAsia="Times New Roman" w:hAnsi="Montserrat" w:cstheme="minorHAnsi"/>
      <w:b/>
      <w:kern w:val="28"/>
      <w:sz w:val="40"/>
      <w:szCs w:val="48"/>
    </w:rPr>
  </w:style>
  <w:style w:type="character" w:customStyle="1" w:styleId="Heading4Char">
    <w:name w:val="Heading 4 Char"/>
    <w:link w:val="Heading4"/>
    <w:rsid w:val="00F75AFA"/>
    <w:rPr>
      <w:rFonts w:ascii="Montserrat" w:eastAsia="Times New Roman" w:hAnsi="Montserrat" w:cstheme="minorHAnsi"/>
      <w:b/>
      <w:kern w:val="28"/>
      <w:sz w:val="32"/>
      <w:szCs w:val="48"/>
    </w:rPr>
  </w:style>
  <w:style w:type="character" w:customStyle="1" w:styleId="Heading5Char">
    <w:name w:val="Heading 5 Char"/>
    <w:link w:val="Heading5"/>
    <w:rsid w:val="00F75AFA"/>
    <w:rPr>
      <w:rFonts w:ascii="Montserrat" w:eastAsia="Times New Roman" w:hAnsi="Montserrat" w:cstheme="minorHAnsi"/>
      <w:b/>
      <w:kern w:val="28"/>
      <w:sz w:val="28"/>
      <w:szCs w:val="48"/>
    </w:rPr>
  </w:style>
  <w:style w:type="character" w:customStyle="1" w:styleId="Heading6Char">
    <w:name w:val="Heading 6 Char"/>
    <w:link w:val="Heading6"/>
    <w:rsid w:val="00F75AFA"/>
    <w:rPr>
      <w:rFonts w:ascii="Montserrat" w:eastAsia="Times New Roman" w:hAnsi="Montserrat" w:cstheme="minorHAnsi"/>
      <w:b/>
      <w:bCs/>
      <w:kern w:val="28"/>
      <w:sz w:val="24"/>
      <w:szCs w:val="24"/>
      <w:u w:val="single"/>
    </w:rPr>
  </w:style>
  <w:style w:type="character" w:customStyle="1" w:styleId="Heading7Char">
    <w:name w:val="Heading 7 Char"/>
    <w:link w:val="Heading7"/>
    <w:rsid w:val="00F75AFA"/>
    <w:rPr>
      <w:rFonts w:ascii="Montserrat" w:eastAsia="Times New Roman" w:hAnsi="Montserrat" w:cstheme="minorHAnsi"/>
      <w:bCs/>
      <w:sz w:val="24"/>
      <w:szCs w:val="24"/>
      <w:u w:val="single"/>
    </w:rPr>
  </w:style>
  <w:style w:type="character" w:customStyle="1" w:styleId="Heading8Char">
    <w:name w:val="Heading 8 Char"/>
    <w:link w:val="Heading8"/>
    <w:rsid w:val="00F75AFA"/>
    <w:rPr>
      <w:rFonts w:ascii="Montserrat" w:eastAsia="Times New Roman" w:hAnsi="Montserrat" w:cstheme="minorHAnsi"/>
      <w:b/>
      <w:bCs/>
      <w:i/>
      <w:iCs/>
      <w:kern w:val="28"/>
      <w:sz w:val="24"/>
      <w:szCs w:val="24"/>
    </w:rPr>
  </w:style>
  <w:style w:type="character" w:customStyle="1" w:styleId="Heading9Char">
    <w:name w:val="Heading 9 Char"/>
    <w:link w:val="Heading9"/>
    <w:rsid w:val="00F75AF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75AF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75AF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75AFA"/>
    <w:rPr>
      <w:rFonts w:ascii="Montserrat" w:eastAsia="Times New Roman" w:hAnsi="Montserrat" w:cs="Times New Roman"/>
      <w:b/>
      <w:bCs/>
      <w:spacing w:val="-10"/>
      <w:kern w:val="28"/>
      <w:sz w:val="72"/>
      <w:szCs w:val="72"/>
    </w:rPr>
  </w:style>
  <w:style w:type="character" w:styleId="Strong">
    <w:name w:val="Strong"/>
    <w:uiPriority w:val="22"/>
    <w:qFormat/>
    <w:rsid w:val="00F75AFA"/>
    <w:rPr>
      <w:b/>
      <w:bCs/>
    </w:rPr>
  </w:style>
  <w:style w:type="character" w:styleId="Emphasis">
    <w:name w:val="Emphasis"/>
    <w:uiPriority w:val="20"/>
    <w:qFormat/>
    <w:rsid w:val="00F75AFA"/>
    <w:rPr>
      <w:rFonts w:asciiTheme="minorHAnsi" w:hAnsiTheme="minorHAnsi" w:cstheme="minorHAnsi"/>
      <w:i/>
      <w:iCs/>
      <w:sz w:val="28"/>
      <w:szCs w:val="28"/>
    </w:rPr>
  </w:style>
  <w:style w:type="paragraph" w:styleId="ListParagraph">
    <w:name w:val="List Paragraph"/>
    <w:basedOn w:val="Normal"/>
    <w:uiPriority w:val="34"/>
    <w:qFormat/>
    <w:rsid w:val="00F75AFA"/>
    <w:pPr>
      <w:ind w:left="720"/>
      <w:contextualSpacing/>
    </w:pPr>
    <w:rPr>
      <w:rFonts w:eastAsia="Times New Roman"/>
    </w:rPr>
  </w:style>
  <w:style w:type="paragraph" w:styleId="Quote">
    <w:name w:val="Quote"/>
    <w:basedOn w:val="Normal"/>
    <w:next w:val="Normal"/>
    <w:link w:val="QuoteChar"/>
    <w:uiPriority w:val="29"/>
    <w:qFormat/>
    <w:rsid w:val="00F75AF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75AFA"/>
    <w:rPr>
      <w:rFonts w:cstheme="minorHAnsi"/>
      <w:sz w:val="28"/>
      <w:szCs w:val="28"/>
    </w:rPr>
  </w:style>
  <w:style w:type="paragraph" w:styleId="IntenseQuote">
    <w:name w:val="Intense Quote"/>
    <w:basedOn w:val="Quote"/>
    <w:next w:val="Normal"/>
    <w:link w:val="IntenseQuoteChar"/>
    <w:uiPriority w:val="30"/>
    <w:qFormat/>
    <w:rsid w:val="00F75AFA"/>
    <w:pPr>
      <w:pBdr>
        <w:left w:val="single" w:sz="18" w:space="7" w:color="auto"/>
      </w:pBdr>
    </w:pPr>
    <w:rPr>
      <w:b/>
      <w:bCs/>
    </w:rPr>
  </w:style>
  <w:style w:type="character" w:customStyle="1" w:styleId="IntenseQuoteChar">
    <w:name w:val="Intense Quote Char"/>
    <w:link w:val="IntenseQuote"/>
    <w:uiPriority w:val="30"/>
    <w:rsid w:val="00F75AFA"/>
    <w:rPr>
      <w:rFonts w:cstheme="minorHAnsi"/>
      <w:b/>
      <w:bCs/>
      <w:sz w:val="28"/>
      <w:szCs w:val="28"/>
    </w:rPr>
  </w:style>
  <w:style w:type="character" w:styleId="SubtleEmphasis">
    <w:name w:val="Subtle Emphasis"/>
    <w:uiPriority w:val="19"/>
    <w:qFormat/>
    <w:rsid w:val="00F75AF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75AFA"/>
    <w:rPr>
      <w:rFonts w:asciiTheme="minorHAnsi" w:hAnsiTheme="minorHAnsi" w:cstheme="minorHAnsi"/>
      <w:b/>
      <w:bCs/>
      <w:i/>
      <w:iCs/>
      <w:sz w:val="28"/>
      <w:szCs w:val="28"/>
    </w:rPr>
  </w:style>
  <w:style w:type="character" w:styleId="SubtleReference">
    <w:name w:val="Subtle Reference"/>
    <w:uiPriority w:val="31"/>
    <w:qFormat/>
    <w:rsid w:val="00F75AFA"/>
    <w:rPr>
      <w:caps/>
      <w:color w:val="7F7F7F" w:themeColor="text1" w:themeTint="80"/>
      <w:sz w:val="22"/>
      <w:szCs w:val="22"/>
    </w:rPr>
  </w:style>
  <w:style w:type="character" w:styleId="IntenseReference">
    <w:name w:val="Intense Reference"/>
    <w:uiPriority w:val="32"/>
    <w:qFormat/>
    <w:rsid w:val="00F75AFA"/>
    <w:rPr>
      <w:b/>
      <w:bCs/>
      <w:caps/>
      <w:color w:val="7F7F7F" w:themeColor="text1" w:themeTint="80"/>
      <w:sz w:val="22"/>
      <w:szCs w:val="22"/>
    </w:rPr>
  </w:style>
  <w:style w:type="character" w:styleId="BookTitle">
    <w:name w:val="Book Title"/>
    <w:uiPriority w:val="33"/>
    <w:qFormat/>
    <w:rsid w:val="00F75AF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0</TotalTime>
  <Pages>1</Pages>
  <Words>171824</Words>
  <Characters>802421</Characters>
  <Application>Microsoft Office Word</Application>
  <DocSecurity>0</DocSecurity>
  <Lines>18236</Lines>
  <Paragraphs>1929</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972316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2025-11-12T07:17:00Z</dcterms:modified>
</cp:coreProperties>
</file>