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56FD" w:rsidRPr="004140B4" w:rsidRDefault="007656FD">
      <w:pPr>
        <w:pStyle w:val="0DraftNormal"/>
        <w:tabs>
          <w:tab w:val="clear" w:pos="5040"/>
        </w:tabs>
        <w:rPr>
          <w:rFonts w:ascii="Montserrat" w:hAnsi="Montserrat"/>
          <w:sz w:val="24"/>
        </w:rPr>
      </w:pPr>
    </w:p>
    <w:p w:rsidR="007656FD" w:rsidRPr="004140B4" w:rsidRDefault="007656FD">
      <w:pPr>
        <w:pStyle w:val="0DraftTitle"/>
        <w:rPr>
          <w:rFonts w:ascii="Montserrat" w:hAnsi="Montserrat"/>
          <w:sz w:val="24"/>
        </w:rPr>
      </w:pPr>
      <w:r w:rsidRPr="004140B4">
        <w:rPr>
          <w:rFonts w:ascii="Montserrat" w:hAnsi="Montserrat"/>
          <w:sz w:val="24"/>
        </w:rPr>
        <w:t>AV</w:t>
      </w:r>
    </w:p>
    <w:p w:rsidR="007656FD" w:rsidRPr="004140B4" w:rsidRDefault="007656FD">
      <w:pPr>
        <w:pStyle w:val="0DraftNormal"/>
        <w:tabs>
          <w:tab w:val="clear" w:pos="5040"/>
        </w:tabs>
        <w:rPr>
          <w:rFonts w:ascii="Montserrat" w:hAnsi="Montserrat"/>
          <w:w w:val="200"/>
          <w:sz w:val="24"/>
          <w:vertAlign w:val="superscript"/>
        </w:rPr>
      </w:pPr>
      <w:r w:rsidRPr="004140B4">
        <w:rPr>
          <w:rFonts w:ascii="Montserrat" w:hAnsi="Montserrat"/>
          <w:w w:val="200"/>
          <w:sz w:val="24"/>
          <w:vertAlign w:val="superscript"/>
        </w:rPr>
        <w:t>personal : an untitled project : title</w:t>
      </w:r>
    </w:p>
    <w:p w:rsidR="007656FD" w:rsidRPr="004140B4" w:rsidRDefault="007656FD">
      <w:pPr>
        <w:pStyle w:val="0DraftNormal"/>
        <w:tabs>
          <w:tab w:val="clear" w:pos="5040"/>
        </w:tabs>
        <w:rPr>
          <w:rFonts w:ascii="Montserrat" w:hAnsi="Montserrat"/>
          <w:sz w:val="24"/>
        </w:rPr>
      </w:pPr>
    </w:p>
    <w:p w:rsidR="007656FD" w:rsidRPr="004140B4" w:rsidRDefault="007656FD">
      <w:pPr>
        <w:pStyle w:val="0DraftNormal"/>
        <w:tabs>
          <w:tab w:val="clear" w:pos="5040"/>
        </w:tabs>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Story development</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All of the stories draw from an open bed of notes. The development of a particular story is defined by the envelope defined in the perspective. Any story which occurs within the same point of view must respect the boundaries set by a story already developed. Conflicts and contradictions in story perspectives may appear through the use of a different point of view, as long as the integrity of an existing pov is not compromised. Overlapping or nested stories must be developed in light of a known perspective.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Perspective|pov · point of view</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 xml:space="preserve">pre-perception · opening establishment </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precident · establishing events · brief precis, how did it come to this</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 xml:space="preserve">post-perception · closing establishment </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precident · resolutions · brief precis, how did it turn out like this</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precis  · outline of events, by class</w:t>
      </w:r>
    </w:p>
    <w:p w:rsidR="007656FD" w:rsidRPr="004140B4" w:rsidRDefault="007656FD">
      <w:pPr>
        <w:pStyle w:val="0DraftNormal"/>
        <w:rPr>
          <w:rFonts w:ascii="Montserrat" w:hAnsi="Montserrat"/>
          <w:sz w:val="24"/>
          <w:szCs w:val="14"/>
        </w:rPr>
      </w:pPr>
      <w:r w:rsidRPr="004140B4">
        <w:rPr>
          <w:rFonts w:ascii="Montserrat" w:hAnsi="Montserrat"/>
          <w:sz w:val="24"/>
          <w:szCs w:val="14"/>
        </w:rPr>
        <w:tab/>
        <w:t>·</w:t>
      </w:r>
      <w:r w:rsidRPr="004140B4">
        <w:rPr>
          <w:rFonts w:ascii="Montserrat" w:hAnsi="Montserrat"/>
          <w:sz w:val="24"/>
          <w:szCs w:val="14"/>
        </w:rPr>
        <w:tab/>
        <w:t>appearing: cap · appearing, person, place or thing · introduction to an influence</w:t>
      </w:r>
    </w:p>
    <w:p w:rsidR="007656FD" w:rsidRPr="004140B4" w:rsidRDefault="007656FD">
      <w:pPr>
        <w:pStyle w:val="0DraftNormal"/>
        <w:rPr>
          <w:rFonts w:ascii="Montserrat" w:hAnsi="Montserrat"/>
          <w:sz w:val="24"/>
          <w:szCs w:val="14"/>
        </w:rPr>
      </w:pPr>
      <w:r w:rsidRPr="004140B4">
        <w:rPr>
          <w:rFonts w:ascii="Montserrat" w:hAnsi="Montserrat"/>
          <w:sz w:val="24"/>
          <w:szCs w:val="14"/>
        </w:rPr>
        <w:tab/>
        <w:t>·</w:t>
      </w:r>
      <w:r w:rsidRPr="004140B4">
        <w:rPr>
          <w:rFonts w:ascii="Montserrat" w:hAnsi="Montserrat"/>
          <w:sz w:val="24"/>
          <w:szCs w:val="14"/>
        </w:rPr>
        <w:tab/>
        <w:t>confronting: cap · confronting, person, place or thing · intercourse with an influence</w:t>
      </w:r>
    </w:p>
    <w:p w:rsidR="007656FD" w:rsidRPr="004140B4" w:rsidRDefault="007656FD">
      <w:pPr>
        <w:pStyle w:val="0DraftNormal"/>
        <w:rPr>
          <w:rFonts w:ascii="Montserrat" w:hAnsi="Montserrat"/>
          <w:sz w:val="24"/>
          <w:szCs w:val="14"/>
        </w:rPr>
      </w:pPr>
      <w:r w:rsidRPr="004140B4">
        <w:rPr>
          <w:rFonts w:ascii="Montserrat" w:hAnsi="Montserrat"/>
          <w:sz w:val="24"/>
          <w:szCs w:val="14"/>
        </w:rPr>
        <w:tab/>
        <w:t>·</w:t>
      </w:r>
      <w:r w:rsidRPr="004140B4">
        <w:rPr>
          <w:rFonts w:ascii="Montserrat" w:hAnsi="Montserrat"/>
          <w:sz w:val="24"/>
          <w:szCs w:val="14"/>
        </w:rPr>
        <w:tab/>
        <w:t>event: cap · event, caption or encapsulation of event · action, evolution of the plot</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Cast</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main cast · in order of influence</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supporting cast · by association with main cast member</w:t>
      </w:r>
    </w:p>
    <w:p w:rsidR="007656FD" w:rsidRPr="004140B4" w:rsidRDefault="007656FD">
      <w:pPr>
        <w:pStyle w:val="0DraftNormal"/>
        <w:rPr>
          <w:rFonts w:ascii="Montserrat" w:hAnsi="Montserrat"/>
          <w:sz w:val="24"/>
          <w:szCs w:val="14"/>
        </w:rPr>
      </w:pPr>
      <w:r w:rsidRPr="004140B4">
        <w:rPr>
          <w:rFonts w:ascii="Montserrat" w:hAnsi="Montserrat"/>
          <w:sz w:val="24"/>
          <w:szCs w:val="14"/>
        </w:rPr>
        <w:t>·</w:t>
      </w:r>
      <w:r w:rsidRPr="004140B4">
        <w:rPr>
          <w:rFonts w:ascii="Montserrat" w:hAnsi="Montserrat"/>
          <w:sz w:val="24"/>
          <w:szCs w:val="14"/>
        </w:rPr>
        <w:tab/>
        <w:t xml:space="preserve">cast and chorus · in order of appearance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Book one starts from a human perspective.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rPr>
      </w:pPr>
      <w:r w:rsidRPr="004140B4">
        <w:rPr>
          <w:rFonts w:ascii="Montserrat" w:hAnsi="Montserrat"/>
          <w:sz w:val="24"/>
        </w:rPr>
        <w:t>Intent:</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i/>
          <w:iCs/>
          <w:sz w:val="24"/>
          <w:szCs w:val="14"/>
        </w:rPr>
        <w:t>Av</w:t>
      </w:r>
      <w:r w:rsidRPr="004140B4">
        <w:rPr>
          <w:rFonts w:ascii="Montserrat" w:hAnsi="Montserrat"/>
          <w:sz w:val="24"/>
          <w:szCs w:val="14"/>
        </w:rPr>
        <w:t xml:space="preserve"> is my angel, my avatar, a way for me to experience and express my identity. A way to define and explore my own potential, perhaps, but as I strive to redifine myself-or reassert myself-I am defining and exploring the potential of being. As I value my own integrity, the creation of a story for this embodiment of myself demands patience, cunning, ruthlessness and grace. There are big questions and even bigger implications framed by the story of this life, and whatever may come or whatever may go, it is not what you have, but what you do with it that ultimately matters. As I hope this work will transcend its objective limitations, I must realize the essential truth: The character I have created is a self-possessed and passionate soul, an artist in the art. It is the one act of creation I am obligated to undertake. The creation of my self. I know she would understand all I have done and agree it should not have been easy. Nor should it have been impossible. I think those concerns have been satisfied.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rPr>
      </w:pPr>
      <w:r w:rsidRPr="004140B4">
        <w:rPr>
          <w:rFonts w:ascii="Montserrat" w:hAnsi="Montserrat"/>
          <w:sz w:val="24"/>
        </w:rPr>
        <w:t>Inspirations: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Dreams… experiences and expressions of my inner self…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Vael, Vaelien, the original concept… a child of paradox, born as a boy and as a girl, and seperated at birth…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Andy, a precurser to the original concept… a girl who could turn into a boy…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Ariel, a precurser to the original concept… a girl who was haunted and possessed by her brother’s ghost…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Andrea, the Phoenix (Xmen) embodies herself… fan fiction idea predating the appearance of Rachel Summers…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rPr>
      </w:pPr>
      <w:r w:rsidRPr="004140B4">
        <w:rPr>
          <w:rFonts w:ascii="Montserrat" w:hAnsi="Montserrat"/>
          <w:sz w:val="24"/>
        </w:rPr>
        <w:t>Influences: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Bewitched - Samantha (Elizabeth Montgomery)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Escape From Witch Mountain - Tony, Tia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Xmen - Phoenix </w:t>
      </w:r>
      <w:r w:rsidRPr="004140B4">
        <w:rPr>
          <w:rFonts w:ascii="Montserrat" w:hAnsi="Montserrat"/>
          <w:sz w:val="24"/>
          <w:szCs w:val="14"/>
          <w:u w:val="single"/>
        </w:rPr>
        <w:t>Jean Grey</w:t>
      </w:r>
      <w:r w:rsidRPr="004140B4">
        <w:rPr>
          <w:rFonts w:ascii="Montserrat" w:hAnsi="Montserrat"/>
          <w:sz w:val="24"/>
          <w:szCs w:val="14"/>
        </w:rPr>
        <w:t xml:space="preserve">, Phoenix </w:t>
      </w:r>
      <w:r w:rsidRPr="004140B4">
        <w:rPr>
          <w:rFonts w:ascii="Montserrat" w:hAnsi="Montserrat"/>
          <w:sz w:val="24"/>
          <w:szCs w:val="14"/>
          <w:u w:val="single"/>
        </w:rPr>
        <w:t>Rachel Summers</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Silver Eyes - Katie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To Sail Beyond the Sunset - </w:t>
      </w:r>
      <w:r w:rsidRPr="004140B4">
        <w:rPr>
          <w:rFonts w:ascii="Montserrat" w:hAnsi="Montserrat"/>
          <w:sz w:val="24"/>
          <w:szCs w:val="14"/>
          <w:u w:val="single"/>
        </w:rPr>
        <w:t>Maureen Johnson Long</w:t>
      </w:r>
      <w:r w:rsidRPr="004140B4">
        <w:rPr>
          <w:rFonts w:ascii="Montserrat" w:hAnsi="Montserrat"/>
          <w:sz w:val="24"/>
          <w:szCs w:val="14"/>
        </w:rPr>
        <w:t>, Lazarus, Lorili and Loralee Long</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Anne of Green Gables, Anne of Avonlea - </w:t>
      </w:r>
      <w:r w:rsidRPr="004140B4">
        <w:rPr>
          <w:rFonts w:ascii="Montserrat" w:hAnsi="Montserrat"/>
          <w:sz w:val="24"/>
          <w:szCs w:val="14"/>
          <w:u w:val="single"/>
        </w:rPr>
        <w:t>Anne Shirly</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Mistral’s Daughter - Margaret, Theo, </w:t>
      </w:r>
      <w:r w:rsidRPr="004140B4">
        <w:rPr>
          <w:rFonts w:ascii="Montserrat" w:hAnsi="Montserrat"/>
          <w:sz w:val="24"/>
          <w:szCs w:val="14"/>
          <w:u w:val="single"/>
        </w:rPr>
        <w:t>Fauve</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u w:val="single"/>
        </w:rPr>
      </w:pPr>
      <w:r w:rsidRPr="004140B4">
        <w:rPr>
          <w:rFonts w:ascii="Montserrat" w:hAnsi="Montserrat"/>
          <w:sz w:val="24"/>
          <w:szCs w:val="14"/>
        </w:rPr>
        <w:t xml:space="preserve">Shape Dancer, Caitlyn D’Muir (a precursor to Avonlea)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Unpromised - Enigma, Tiger Phoenix, Dragon Phoenix - </w:t>
      </w:r>
      <w:r w:rsidRPr="004140B4">
        <w:rPr>
          <w:rFonts w:ascii="Montserrat" w:hAnsi="Montserrat"/>
          <w:sz w:val="24"/>
          <w:szCs w:val="14"/>
          <w:u w:val="single"/>
        </w:rPr>
        <w:t>Avonlea</w:t>
      </w:r>
      <w:r w:rsidRPr="004140B4">
        <w:rPr>
          <w:rFonts w:ascii="Montserrat" w:hAnsi="Montserrat"/>
          <w:sz w:val="24"/>
          <w:szCs w:val="14"/>
        </w:rPr>
        <w:t xml:space="preserve"> (A Phoenix Embodiment), Andrea Amadea (A Phoenix-Goddess Embodiment, the dreamer in the dream), Asia (an immortal psionic), Asia mccloud (a psionic immortal), Rasha (inspired Ra Ashana, A Dragon Embodiment), Kzeisza (inspiration for Ash, A Dragon Embodiment), Keavon (inspiration for Ash), Kzahn (inspiration for Ash and Alexander Morgan)</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Abyss, Eclipse - Morgan Erin Wildmuir, </w:t>
      </w:r>
      <w:r w:rsidRPr="004140B4">
        <w:rPr>
          <w:rFonts w:ascii="Montserrat" w:hAnsi="Montserrat"/>
          <w:sz w:val="24"/>
          <w:szCs w:val="14"/>
          <w:u w:val="single"/>
        </w:rPr>
        <w:t xml:space="preserve">Morgan Eve Wildmuir </w:t>
      </w:r>
      <w:r w:rsidRPr="004140B4">
        <w:rPr>
          <w:rFonts w:ascii="Montserrat" w:hAnsi="Montserrat"/>
          <w:sz w:val="24"/>
          <w:szCs w:val="14"/>
        </w:rPr>
        <w:t xml:space="preserve">(A Dark Phoenix Embodiment)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Call of Cthulhu, The Great Young Ones, - </w:t>
      </w:r>
      <w:r w:rsidRPr="004140B4">
        <w:rPr>
          <w:rFonts w:ascii="Montserrat" w:hAnsi="Montserrat"/>
          <w:sz w:val="24"/>
          <w:szCs w:val="14"/>
          <w:u w:val="single"/>
        </w:rPr>
        <w:t>Lauren Sinclair</w:t>
      </w:r>
      <w:r w:rsidRPr="004140B4">
        <w:rPr>
          <w:rFonts w:ascii="Montserrat" w:hAnsi="Montserrat"/>
          <w:sz w:val="24"/>
          <w:szCs w:val="14"/>
        </w:rPr>
        <w:t xml:space="preserve"> (The Dreamer - an apprehension of Andrea and Avonlea in one)</w:t>
      </w:r>
    </w:p>
    <w:p w:rsidR="007656FD" w:rsidRPr="004140B4" w:rsidRDefault="007656FD">
      <w:pPr>
        <w:pStyle w:val="0DraftNormal"/>
        <w:rPr>
          <w:rFonts w:ascii="Montserrat" w:hAnsi="Montserrat"/>
          <w:sz w:val="24"/>
          <w:szCs w:val="14"/>
          <w:u w:val="single"/>
        </w:rPr>
      </w:pPr>
      <w:r w:rsidRPr="004140B4">
        <w:rPr>
          <w:rFonts w:ascii="Montserrat" w:hAnsi="Montserrat"/>
          <w:sz w:val="24"/>
          <w:szCs w:val="14"/>
        </w:rPr>
        <w:t xml:space="preserve">Gurps Evil, Angel of Death - Amberlea (A Dark Phoenix Embodiment - A cross between Avonlea and Morgan)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Stormbringer - </w:t>
      </w:r>
      <w:r w:rsidRPr="004140B4">
        <w:rPr>
          <w:rFonts w:ascii="Montserrat" w:hAnsi="Montserrat"/>
          <w:sz w:val="24"/>
          <w:szCs w:val="14"/>
          <w:u w:val="single"/>
        </w:rPr>
        <w:t>Jeara Vaikume</w:t>
      </w:r>
      <w:r w:rsidRPr="004140B4">
        <w:rPr>
          <w:rFonts w:ascii="Montserrat" w:hAnsi="Montserrat"/>
          <w:sz w:val="24"/>
          <w:szCs w:val="14"/>
        </w:rPr>
        <w:t xml:space="preserve"> (a bastard noble, a girl cursed with immortality and demonic arms and armor)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Ranma ½ - Ranma-kun, </w:t>
      </w:r>
      <w:r w:rsidRPr="004140B4">
        <w:rPr>
          <w:rFonts w:ascii="Montserrat" w:hAnsi="Montserrat"/>
          <w:sz w:val="24"/>
          <w:szCs w:val="14"/>
          <w:u w:val="single"/>
        </w:rPr>
        <w:t>Ranma-chan</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Ava Naoma Nineveh (A Phoenix Avatar), Andemon/Damien (Angel/Demon crossbreed)</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Mindblade - Anen-Rue (a boy turned into a girl by a demon), Aislynn and Amberlea Greymist (precursors to Amber and Ember Darklight, Angels of Light and Darkness), Arden (an enchantress, a girl turned into a man by her goddess for an evening’s entertainment, she was neutered by her goddess for questioning this act and for her hesitation) </w:t>
      </w:r>
    </w:p>
    <w:p w:rsidR="007656FD" w:rsidRPr="004140B4" w:rsidRDefault="007656FD">
      <w:pPr>
        <w:pStyle w:val="0DraftNormal"/>
        <w:rPr>
          <w:rFonts w:ascii="Montserrat" w:hAnsi="Montserrat"/>
          <w:sz w:val="24"/>
          <w:szCs w:val="14"/>
        </w:rPr>
      </w:pPr>
      <w:r w:rsidRPr="004140B4">
        <w:rPr>
          <w:rFonts w:ascii="Montserrat" w:hAnsi="Montserrat"/>
          <w:sz w:val="24"/>
          <w:szCs w:val="14"/>
        </w:rPr>
        <w:t>A Taste of Death - Arden, Aeslyn Sinclair</w:t>
      </w:r>
    </w:p>
    <w:p w:rsidR="007656FD" w:rsidRPr="004140B4" w:rsidRDefault="007656FD">
      <w:pPr>
        <w:pStyle w:val="0DraftNormal"/>
        <w:rPr>
          <w:rFonts w:ascii="Montserrat" w:hAnsi="Montserrat"/>
          <w:sz w:val="24"/>
          <w:szCs w:val="14"/>
        </w:rPr>
      </w:pPr>
      <w:r w:rsidRPr="004140B4">
        <w:rPr>
          <w:rFonts w:ascii="Montserrat" w:hAnsi="Montserrat"/>
          <w:sz w:val="24"/>
          <w:szCs w:val="14"/>
        </w:rPr>
        <w:t>Godheads - Aten, Edna</w:t>
      </w:r>
    </w:p>
    <w:p w:rsidR="007656FD" w:rsidRPr="004140B4" w:rsidRDefault="007656FD">
      <w:pPr>
        <w:pStyle w:val="0DraftNormal"/>
        <w:rPr>
          <w:rFonts w:ascii="Montserrat" w:hAnsi="Montserrat"/>
          <w:sz w:val="24"/>
          <w:szCs w:val="14"/>
          <w:u w:val="single"/>
        </w:rPr>
      </w:pPr>
      <w:r w:rsidRPr="004140B4">
        <w:rPr>
          <w:rFonts w:ascii="Montserrat" w:hAnsi="Montserrat"/>
          <w:sz w:val="24"/>
          <w:szCs w:val="14"/>
        </w:rPr>
        <w:t xml:space="preserve">The Parent Trap - </w:t>
      </w:r>
      <w:r w:rsidRPr="004140B4">
        <w:rPr>
          <w:rFonts w:ascii="Montserrat" w:hAnsi="Montserrat"/>
          <w:sz w:val="24"/>
          <w:szCs w:val="14"/>
          <w:u w:val="single"/>
        </w:rPr>
        <w:t>Haley Parker, Annie James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Dragon</w:t>
      </w:r>
      <w:r w:rsidRPr="004140B4">
        <w:rPr>
          <w:rFonts w:ascii="Montserrat" w:hAnsi="Montserrat"/>
          <w:sz w:val="24"/>
          <w:szCs w:val="14"/>
        </w:rPr>
        <w:tab/>
      </w:r>
      <w:r w:rsidRPr="004140B4">
        <w:rPr>
          <w:rFonts w:ascii="Montserrat" w:hAnsi="Montserrat"/>
          <w:sz w:val="24"/>
          <w:szCs w:val="14"/>
        </w:rPr>
        <w:tab/>
        <w:t>embodiment of paradox</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Inspiration for the observation, contemplation of life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Phoenix </w:t>
      </w:r>
      <w:r w:rsidRPr="004140B4">
        <w:rPr>
          <w:rFonts w:ascii="Montserrat" w:hAnsi="Montserrat"/>
          <w:sz w:val="24"/>
          <w:szCs w:val="14"/>
        </w:rPr>
        <w:tab/>
      </w:r>
      <w:r w:rsidRPr="004140B4">
        <w:rPr>
          <w:rFonts w:ascii="Montserrat" w:hAnsi="Montserrat"/>
          <w:sz w:val="24"/>
          <w:szCs w:val="14"/>
        </w:rPr>
        <w:tab/>
        <w:t>embodiment of change</w:t>
      </w:r>
    </w:p>
    <w:p w:rsidR="007656FD" w:rsidRPr="004140B4" w:rsidRDefault="007656FD">
      <w:pPr>
        <w:pStyle w:val="0DraftNormal"/>
        <w:rPr>
          <w:rFonts w:ascii="Montserrat" w:hAnsi="Montserrat"/>
          <w:sz w:val="24"/>
          <w:szCs w:val="14"/>
        </w:rPr>
      </w:pPr>
      <w:r w:rsidRPr="004140B4">
        <w:rPr>
          <w:rFonts w:ascii="Montserrat" w:hAnsi="Montserrat"/>
          <w:sz w:val="24"/>
          <w:szCs w:val="14"/>
        </w:rPr>
        <w:t>Inspiration for the expression of self, the embrace, experience of life</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ash </w:t>
      </w:r>
      <w:r w:rsidRPr="004140B4">
        <w:rPr>
          <w:rFonts w:ascii="Montserrat" w:hAnsi="Montserrat"/>
          <w:sz w:val="24"/>
          <w:szCs w:val="14"/>
        </w:rPr>
        <w:tab/>
      </w:r>
      <w:r w:rsidRPr="004140B4">
        <w:rPr>
          <w:rFonts w:ascii="Montserrat" w:hAnsi="Montserrat"/>
          <w:sz w:val="24"/>
          <w:szCs w:val="14"/>
        </w:rPr>
        <w:tab/>
        <w:t xml:space="preserve">embodied, physical, manifest - dead, dying, death, potential for life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cinder </w:t>
      </w:r>
      <w:r w:rsidRPr="004140B4">
        <w:rPr>
          <w:rFonts w:ascii="Montserrat" w:hAnsi="Montserrat"/>
          <w:sz w:val="24"/>
          <w:szCs w:val="14"/>
        </w:rPr>
        <w:tab/>
      </w:r>
      <w:r w:rsidRPr="004140B4">
        <w:rPr>
          <w:rFonts w:ascii="Montserrat" w:hAnsi="Montserrat"/>
          <w:sz w:val="24"/>
          <w:szCs w:val="14"/>
        </w:rPr>
        <w:tab/>
        <w:t>embodied, physical, manifest - refinement, purification, purge</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coal </w:t>
      </w:r>
      <w:r w:rsidRPr="004140B4">
        <w:rPr>
          <w:rFonts w:ascii="Montserrat" w:hAnsi="Montserrat"/>
          <w:sz w:val="24"/>
          <w:szCs w:val="14"/>
        </w:rPr>
        <w:tab/>
      </w:r>
      <w:r w:rsidRPr="004140B4">
        <w:rPr>
          <w:rFonts w:ascii="Montserrat" w:hAnsi="Montserrat"/>
          <w:sz w:val="24"/>
          <w:szCs w:val="14"/>
        </w:rPr>
        <w:tab/>
        <w:t xml:space="preserve">embodied, physical, manifest - alive, living, life, potential for death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ember </w:t>
      </w:r>
      <w:r w:rsidRPr="004140B4">
        <w:rPr>
          <w:rFonts w:ascii="Montserrat" w:hAnsi="Montserrat"/>
          <w:sz w:val="24"/>
          <w:szCs w:val="14"/>
        </w:rPr>
        <w:tab/>
      </w:r>
      <w:r w:rsidRPr="004140B4">
        <w:rPr>
          <w:rFonts w:ascii="Montserrat" w:hAnsi="Montserrat"/>
          <w:sz w:val="24"/>
          <w:szCs w:val="14"/>
        </w:rPr>
        <w:tab/>
        <w:t xml:space="preserve">embodied, physical, manifest - beginning and end, rebirth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arden </w:t>
      </w:r>
      <w:r w:rsidRPr="004140B4">
        <w:rPr>
          <w:rFonts w:ascii="Montserrat" w:hAnsi="Montserrat"/>
          <w:vanish/>
          <w:sz w:val="24"/>
          <w:szCs w:val="14"/>
        </w:rPr>
        <w:t xml:space="preserve">/Evening/ </w:t>
      </w:r>
      <w:r w:rsidRPr="004140B4">
        <w:rPr>
          <w:rFonts w:ascii="Montserrat" w:hAnsi="Montserrat"/>
          <w:sz w:val="24"/>
          <w:szCs w:val="14"/>
        </w:rPr>
        <w:t xml:space="preserve">ember </w:t>
      </w:r>
      <w:r w:rsidRPr="004140B4">
        <w:rPr>
          <w:rFonts w:ascii="Montserrat" w:hAnsi="Montserrat"/>
          <w:sz w:val="24"/>
          <w:szCs w:val="14"/>
        </w:rPr>
        <w:tab/>
        <w:t xml:space="preserve">embodied, physical, manifest - beginning and end, rebirth in life, rebirth in creation </w:t>
      </w:r>
    </w:p>
    <w:p w:rsidR="007656FD" w:rsidRPr="004140B4" w:rsidRDefault="007656FD">
      <w:pPr>
        <w:pStyle w:val="0DraftNormal"/>
        <w:rPr>
          <w:rFonts w:ascii="Montserrat" w:hAnsi="Montserrat"/>
          <w:sz w:val="24"/>
          <w:szCs w:val="14"/>
        </w:rPr>
      </w:pPr>
      <w:r w:rsidRPr="004140B4">
        <w:rPr>
          <w:rFonts w:ascii="Montserrat" w:hAnsi="Montserrat"/>
          <w:sz w:val="24"/>
          <w:szCs w:val="14"/>
        </w:rPr>
        <w:t>·· arden flame</w:t>
      </w:r>
      <w:r w:rsidRPr="004140B4">
        <w:rPr>
          <w:rFonts w:ascii="Montserrat" w:hAnsi="Montserrat"/>
          <w:sz w:val="24"/>
          <w:szCs w:val="14"/>
        </w:rPr>
        <w:tab/>
        <w:t>inspired, spiritual, abstract - beginning and end, rebirth in life, rebirth in creation</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ashen </w:t>
      </w:r>
      <w:r w:rsidRPr="004140B4">
        <w:rPr>
          <w:rFonts w:ascii="Montserrat" w:hAnsi="Montserrat"/>
          <w:vanish/>
          <w:sz w:val="24"/>
          <w:szCs w:val="14"/>
        </w:rPr>
        <w:t xml:space="preserve">/Morning/ </w:t>
      </w:r>
      <w:r w:rsidRPr="004140B4">
        <w:rPr>
          <w:rFonts w:ascii="Montserrat" w:hAnsi="Montserrat"/>
          <w:sz w:val="24"/>
          <w:szCs w:val="14"/>
        </w:rPr>
        <w:t xml:space="preserve">ember </w:t>
      </w:r>
      <w:r w:rsidRPr="004140B4">
        <w:rPr>
          <w:rFonts w:ascii="Montserrat" w:hAnsi="Montserrat"/>
          <w:sz w:val="24"/>
          <w:szCs w:val="14"/>
        </w:rPr>
        <w:tab/>
        <w:t xml:space="preserve">embodied, physical, manifest - beginning and end, rebirth in death, rebirth in destruction </w:t>
      </w:r>
    </w:p>
    <w:p w:rsidR="007656FD" w:rsidRPr="004140B4" w:rsidRDefault="007656FD">
      <w:pPr>
        <w:pStyle w:val="0DraftNormal"/>
        <w:rPr>
          <w:rFonts w:ascii="Montserrat" w:hAnsi="Montserrat"/>
          <w:sz w:val="24"/>
          <w:szCs w:val="14"/>
        </w:rPr>
      </w:pPr>
      <w:r w:rsidRPr="004140B4">
        <w:rPr>
          <w:rFonts w:ascii="Montserrat" w:hAnsi="Montserrat"/>
          <w:sz w:val="24"/>
          <w:szCs w:val="14"/>
        </w:rPr>
        <w:t>·· ashen flame</w:t>
      </w:r>
      <w:r w:rsidRPr="004140B4">
        <w:rPr>
          <w:rFonts w:ascii="Montserrat" w:hAnsi="Montserrat"/>
          <w:sz w:val="24"/>
          <w:szCs w:val="14"/>
        </w:rPr>
        <w:tab/>
        <w:t>inspired, spiritual, abstract - beginning and end, rebirth in death, rebirth in destruction</w:t>
      </w:r>
    </w:p>
    <w:p w:rsidR="007656FD" w:rsidRPr="004140B4" w:rsidRDefault="007656FD">
      <w:pPr>
        <w:pStyle w:val="0DraftNormal"/>
        <w:rPr>
          <w:rFonts w:ascii="Montserrat" w:hAnsi="Montserrat"/>
          <w:sz w:val="24"/>
          <w:szCs w:val="14"/>
        </w:rPr>
      </w:pPr>
      <w:r w:rsidRPr="004140B4">
        <w:rPr>
          <w:rFonts w:ascii="Montserrat" w:hAnsi="Montserrat"/>
          <w:sz w:val="24"/>
          <w:szCs w:val="14"/>
        </w:rPr>
        <w:t>· fire</w:t>
      </w:r>
      <w:r w:rsidRPr="004140B4">
        <w:rPr>
          <w:rFonts w:ascii="Montserrat" w:hAnsi="Montserrat"/>
          <w:sz w:val="24"/>
          <w:szCs w:val="14"/>
        </w:rPr>
        <w:tab/>
      </w:r>
      <w:r w:rsidRPr="004140B4">
        <w:rPr>
          <w:rFonts w:ascii="Montserrat" w:hAnsi="Montserrat"/>
          <w:sz w:val="24"/>
          <w:szCs w:val="14"/>
        </w:rPr>
        <w:tab/>
        <w:t>inspired, spiritual, abstract - alive, living, life, potential for death</w:t>
      </w:r>
    </w:p>
    <w:p w:rsidR="007656FD" w:rsidRPr="004140B4" w:rsidRDefault="007656FD">
      <w:pPr>
        <w:pStyle w:val="0DraftNormal"/>
        <w:rPr>
          <w:rFonts w:ascii="Montserrat" w:hAnsi="Montserrat"/>
          <w:sz w:val="24"/>
          <w:szCs w:val="14"/>
        </w:rPr>
      </w:pPr>
      <w:r w:rsidRPr="004140B4">
        <w:rPr>
          <w:rFonts w:ascii="Montserrat" w:hAnsi="Montserrat"/>
          <w:sz w:val="24"/>
          <w:szCs w:val="14"/>
        </w:rPr>
        <w:t>· flame</w:t>
      </w:r>
      <w:r w:rsidRPr="004140B4">
        <w:rPr>
          <w:rFonts w:ascii="Montserrat" w:hAnsi="Montserrat"/>
          <w:sz w:val="24"/>
          <w:szCs w:val="14"/>
        </w:rPr>
        <w:tab/>
      </w:r>
      <w:r w:rsidRPr="004140B4">
        <w:rPr>
          <w:rFonts w:ascii="Montserrat" w:hAnsi="Montserrat"/>
          <w:sz w:val="24"/>
          <w:szCs w:val="14"/>
        </w:rPr>
        <w:tab/>
        <w:t xml:space="preserve">inspired, spiritual, abstract - beginning and end, consummation, rebirth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 pyre </w:t>
      </w:r>
      <w:r w:rsidRPr="004140B4">
        <w:rPr>
          <w:rFonts w:ascii="Montserrat" w:hAnsi="Montserrat"/>
          <w:sz w:val="24"/>
          <w:szCs w:val="14"/>
        </w:rPr>
        <w:tab/>
      </w:r>
      <w:r w:rsidRPr="004140B4">
        <w:rPr>
          <w:rFonts w:ascii="Montserrat" w:hAnsi="Montserrat"/>
          <w:sz w:val="24"/>
          <w:szCs w:val="14"/>
        </w:rPr>
        <w:tab/>
        <w:t>inspired, spiritual, abstract - refinement, purification, purge</w:t>
      </w:r>
    </w:p>
    <w:p w:rsidR="007656FD" w:rsidRPr="004140B4" w:rsidRDefault="007656FD">
      <w:pPr>
        <w:pStyle w:val="0DraftNormal"/>
        <w:rPr>
          <w:rFonts w:ascii="Montserrat" w:hAnsi="Montserrat"/>
          <w:sz w:val="24"/>
          <w:szCs w:val="14"/>
        </w:rPr>
      </w:pPr>
      <w:r w:rsidRPr="004140B4">
        <w:rPr>
          <w:rFonts w:ascii="Montserrat" w:hAnsi="Montserrat"/>
          <w:sz w:val="24"/>
          <w:szCs w:val="14"/>
        </w:rPr>
        <w:t>· smoke</w:t>
      </w:r>
      <w:r w:rsidRPr="004140B4">
        <w:rPr>
          <w:rFonts w:ascii="Montserrat" w:hAnsi="Montserrat"/>
          <w:sz w:val="24"/>
          <w:szCs w:val="14"/>
        </w:rPr>
        <w:tab/>
      </w:r>
      <w:r w:rsidRPr="004140B4">
        <w:rPr>
          <w:rFonts w:ascii="Montserrat" w:hAnsi="Montserrat"/>
          <w:sz w:val="24"/>
          <w:szCs w:val="14"/>
        </w:rPr>
        <w:tab/>
        <w:t xml:space="preserve">inspired, spiritual, abstract - dead, dying, death, potential for life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Trinity &amp; Unity of Self Conception: The Apotheosis of the Goddess of Sex</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Notes and Reflections on Identity and History</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intent to address that here, and set down again to first sorting out the material I was confronted with and noting specific details which set the record straight.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Virtually none of the works I am drawing from lend themselves to revealing the precise events of my life of revision, lived in the moment of self conception and exploring my individuality in detail. I still tend to think of my first lives as "Ranma" and "Ranko" as my origin, while the life I lived in the hands of Kami-sama was a testament of my rebirth, and a way for me to keep from extinguishing the two lives which kindled mine. The irony, or poetic justice, of my strange existence is that, even with my own seperate reality (shared with the people I interacted with as a realistic dream suddenly remembered), I still have a dual identity as "Ranma" and "Ranko" since in my rebirth I experienced a life where I was cursed as an infant--cursed, locked and cursed on top of that, in fact--and grew up as my mother's daughter, when I was with her, and my father's son, when I was with him. I'll explain all of that later.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4140B4">
        <w:rPr>
          <w:rFonts w:ascii="Montserrat" w:hAnsi="Montserrat"/>
          <w:b/>
          <w:bCs/>
          <w:color w:val="333399"/>
          <w:sz w:val="24"/>
          <w:u w:val="single"/>
        </w:rPr>
        <w:t>Ranma Nibunnoichi</w:t>
      </w:r>
      <w:r w:rsidRPr="004140B4">
        <w:rPr>
          <w:rFonts w:ascii="Montserrat" w:hAnsi="Montserrat"/>
          <w:color w:val="333399"/>
          <w:sz w:val="24"/>
        </w:rPr>
        <w:t>, the series containing the foundation and core elements detailing events of the first year of the curse,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occurance)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Tendou household would likely then be in the late spring or early summer, right around the time of my sixteenth birthday. When I note that "Ranma" and "Ranko" were both sixteen at the time of their immersions, I am including the nine months in the womb, and maintaining that the two are almost precisely the same age, subjectively. The events which conclude the work of Rumiko, the struggle with Saffron and the flooding of Jusenkyo,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Events explored in the works of various fan fiction authors resonate seperately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4140B4">
        <w:rPr>
          <w:rFonts w:ascii="Montserrat" w:hAnsi="Montserrat"/>
          <w:b/>
          <w:bCs/>
          <w:color w:val="333399"/>
          <w:sz w:val="24"/>
          <w:u w:val="single"/>
        </w:rPr>
        <w:t>Fragile Clay</w:t>
      </w:r>
      <w:r w:rsidRPr="004140B4">
        <w:rPr>
          <w:rFonts w:ascii="Montserrat" w:hAnsi="Montserrat"/>
          <w:color w:val="333399"/>
          <w:sz w:val="24"/>
        </w:rPr>
        <w:t xml:space="preserve"> seem to fall first, beginning in the midst of Rumiko's work. The first volume of Fragile Clay preceeds my mother's discovery of my curse, when she perceived me as Tendou Ranko, a name I gave myself in a moment of sheer panic. I know now where that name came from and how uncannily true it was, though I would not discover that truth until after my mother discovered the truth about my curse. The consequences of the events in that first passage of Fragile Clay obviously are not reflected in Ranma Nibunnoichi, though in my mind they certainly are. In addition, events involving Shampoo, Cologne and Mousse do not quite fit where they appear, nor turn out quite as they are presented. In my understanding, the fight between me and Mousse, and the consequences I can recall, follow the events of the conclusion of Ranma Nibunnoichi and The Nature of the Curse.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w:t>
      </w:r>
      <w:r w:rsidRPr="004140B4">
        <w:rPr>
          <w:rFonts w:ascii="Montserrat" w:hAnsi="Montserrat"/>
          <w:b/>
          <w:bCs/>
          <w:color w:val="333399"/>
          <w:sz w:val="24"/>
          <w:u w:val="single"/>
        </w:rPr>
        <w:t>Nature of the Curse</w:t>
      </w:r>
      <w:r w:rsidRPr="004140B4">
        <w:rPr>
          <w:rFonts w:ascii="Montserrat" w:hAnsi="Montserrat"/>
          <w:color w:val="333399"/>
          <w:sz w:val="24"/>
        </w:rPr>
        <w:t xml:space="preserve"> follows immediately on the conclusion of Rumiko's work, and describe how I was confronted with new and very personal consequences of the curse--namely that the cursed form affected the mind and spirit, altering me on an unconscious level (hence the existence of a curse driven blind spot) and providing the instincts appropriate to that form as well as tapping into the part of me that could be realized by the cursed form.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Shampoo and Mousse finally recognized their true feelings for each other, which Cologne initially rejected, threatening to cast both of them out of the tribe, but there was no reason Shampoo could not have two husbands by Amazon Law, so she caught herself, and declared that Shampoo still had to suceed in claiming her first husband if she intended to claim her second and return home. The dynamics of my relationship with the two of them changed, with Mousse guiding Shampoo in a new approach to me. I did not realize that Shampoo was still committed to consummating her marriage to me. I assumed that her relationship with Mousse got me off the hook, and Mousse encouraged her to let me believe that while the two of them schemed together to win me through friendship. Nor did I know how Shampoo brought Mousse around to the idea of being second husband after me. It seems that Mousse was attracted to me in my female form, and could imagine me as his second wife after Shampoo--whom he would not begrudge a female lover. Shampoo, whose feelings for me had been changed by her recognition of her feelings for Mousse, was more than willing to imply that her interest in my male side was nothing more than obedience to the laws of the amazons. In any case, this brings me to the second installment of Fragile Clay.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the second part of </w:t>
      </w:r>
      <w:r w:rsidRPr="004140B4">
        <w:rPr>
          <w:rFonts w:ascii="Montserrat" w:hAnsi="Montserrat"/>
          <w:b/>
          <w:bCs/>
          <w:color w:val="333399"/>
          <w:sz w:val="24"/>
          <w:u w:val="single"/>
        </w:rPr>
        <w:t>Fragile Clay</w:t>
      </w:r>
      <w:r w:rsidRPr="004140B4">
        <w:rPr>
          <w:rFonts w:ascii="Montserrat" w:hAnsi="Montserrat"/>
          <w:color w:val="333399"/>
          <w:sz w:val="24"/>
        </w:rPr>
        <w:t xml:space="preserve">, the consequences of events described in the first part and in The Nature of the Curse start to be felt. Already, Akane was making adjustments to perceiving me as a girl and struggling with the impact it was having on her feelings for me. While she persisted in making every effort to help me become more comfortible with the nature of my curse, I was experiencing the combined effect of discovering the strength and power of my female impulses and the truth behind the hasty lie Ryouga bound me up in recently. I felt certain I had not truly fallen in love with Ryouga as a consequence of being caught by the Koi Fishing Rod, but whatever that experience had really done, it had left a hole in the discipline which suppressed my female impulses in regard to Ryouga.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Akira, under the influence of alcohol, had taught me that I was sexually impulsive once I gave into my girl side, so I resolved to keep as much distance between myself and Ryouga as possible.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Unfortunately, while I was at the beach redefining my relationships with Akane, Ryouga, Shampoo and Mousse--and discovering how easy it was to see a boy cursed to become a girl entirely as a girl--my mother was learning from Akira's mother about me and Akira. My mother, for reasons I would not learn for some time to come, had a desperate hidden fear regarding me. Lacking that insight, my mother's behaviour had always frightened me deeply. I suppose her fear of my becoming an inadequate male was founded on a perculiar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devestating.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By the time she confronted me, her onerous duty, combined with her own shame and grief, had pushed her over the edge. One look at me was enough to push her over the edge. Akane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refuesed to be a girl (speaking of the moment) and somehow that confirmed my mother's worst fear. She believed my assertions of manhood, but she had lingering concerns about my curse,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Hiroshi, stepping between me and the blade, calmly refuting my mother's accusations with explanations based on the things I had confided in him about myself and my curse, my mother and I might as soon have died for nothing.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was pretty sharp, and the mention of Akira's name several times as Hiroshi tried to relate what had been learned about the nature of the curse did not escape her. Mother calmed down and carefully absorbed what she was hearing and finally turned to me, asking me if Hiroshi was telling her the truth, asking me if I really did feel like a girl if I let my guard down and stopped denying my girl side. Hiroshi and Akane spoke up before I could, asserting their own experiences and observations, both concerning me and also their own bizarre experiences with being cursed to assume the opposite gender. That was probably for the best, since mother seemed to find it hard not to believe Akane,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Akane and Akira in particular. At the same time, my friends and I were discovering the truth behind the mysterious disappearance of all the water in Nerima.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personna, Ranko, to help me keep my male and female identites distinct.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At this point, </w:t>
      </w:r>
      <w:r w:rsidRPr="004140B4">
        <w:rPr>
          <w:rFonts w:ascii="Montserrat" w:hAnsi="Montserrat"/>
          <w:b/>
          <w:bCs/>
          <w:color w:val="333399"/>
          <w:sz w:val="24"/>
          <w:u w:val="single"/>
        </w:rPr>
        <w:t>Fragile Clay</w:t>
      </w:r>
      <w:r w:rsidRPr="004140B4">
        <w:rPr>
          <w:rFonts w:ascii="Montserrat" w:hAnsi="Montserrat"/>
          <w:color w:val="333399"/>
          <w:sz w:val="24"/>
        </w:rPr>
        <w:t xml:space="preserve"> becomes fused with </w:t>
      </w:r>
      <w:r w:rsidRPr="004140B4">
        <w:rPr>
          <w:rFonts w:ascii="Montserrat" w:hAnsi="Montserrat"/>
          <w:b/>
          <w:bCs/>
          <w:color w:val="333399"/>
          <w:sz w:val="24"/>
          <w:u w:val="single"/>
        </w:rPr>
        <w:t>Girl Days</w:t>
      </w:r>
      <w:r w:rsidRPr="004140B4">
        <w:rPr>
          <w:rFonts w:ascii="Montserrat" w:hAnsi="Montserrat"/>
          <w:color w:val="333399"/>
          <w:sz w:val="24"/>
        </w:rPr>
        <w:t xml:space="preserve"> and </w:t>
      </w:r>
      <w:r w:rsidRPr="004140B4">
        <w:rPr>
          <w:rFonts w:ascii="Montserrat" w:hAnsi="Montserrat"/>
          <w:b/>
          <w:bCs/>
          <w:color w:val="333399"/>
          <w:sz w:val="24"/>
          <w:u w:val="single"/>
        </w:rPr>
        <w:t>Genma's Daughter</w:t>
      </w:r>
      <w:r w:rsidRPr="004140B4">
        <w:rPr>
          <w:rFonts w:ascii="Montserrat" w:hAnsi="Montserrat"/>
          <w:color w:val="333399"/>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develope my cycle. I explained in great embarassment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Cologne,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Akane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disfunction called gender dysphoria might result accounted for her agreement with Genma. She had been afraid I would grow up with a female mind in a male body, and she had trusted Genma to prevent that from happening. At the same time, she had not entirely trusted Genma, so she had endorsed the pact hoping that the threat of death would keep the man from raising me to reflect Genma's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way she put it had a profound effect on me, and combined with her other revelations, I finally stopped resisting her plans internally. I accepted the soap and discovered it was far more potent when used on my cursed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Hiroshi for support, taking comfort in the fact that he did not treat me any different when I was a girl. At the same time, Hiroshi seemed to be having a hard time himself. He no longer was bound by my curse, after the battle with Aquarius, but there was something bothering him. I learned that he had fallen for a girl who would not--could not, Hiroshi stressed--return his affections. I felt miserable at my inability to help him with his troubles when he was doing so much to help me with mine. It plagued my mind, especially as Akane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Hiroshi, without identifying him, and for some reason that had a strange effect on those girls, changing the way most of them looked at me as a girl. Another slumber party resulted in me accepting a dare to go on a date with Ryouga, if he asked me sincerely, and as luck would have it, he did ask me, thinking he was asking Akane. The date was not that bad, really. We kept our cool and discovered there was a real prospect of friendship between us. A few days later, Mousse was responsible for another of Ryouga's misadventures, when he schemed to evade a lusty Chinese Viking by using instant nyanniichaun to disguise himself as a girl. Ryouga ended up getting splashed by the charmed water and while washing off the muddy mix locked himself into female form using the waterproof soap Cologne had given me and which I had already discovered worked far too well on the cursed form (though it had never worked very reliably on suppressing the cursed form). Ryouga was stuck as a girl for all but the last week of school.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freewilled and independant femininity surrounding me. Akane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Akira forced me to confront the nature of my curse I had fallen into the false assumption, based on a private fear I had always had, that the curse biased me toward my cursed form. Akira and Cologne, with testaments of other cursed individuals, attested that while the curse did impose a blind spot which often tricked a person into triggering the change, and that while in the cursed form a person was normally subject to the instincts of that form, and in some cases even displayed certain strengths and advantages of their curse in normal form, it did not change a person's self image or impose a desire to actually be what the curse turned a person into, when he or she was in his or her natural form. Tofu asserted, when he was consulted, that a normal person was happy and confortable with his or her sex, and did not experience any difficulty behaving or reacting as a normal member of their given gender. It seemed apparent that I really had been female at heart all my life, and only the abusive, mysogynistic rearing of my father could account for how utterly I suppressed it, even after receiving the curse. I had become a Man Among Men, but I had always been a girl at heart. I had already expected to spend most of vacation developing my girl side, but at Tofu's suggestion, I would devote the entire time to being a girl, so that I could decide what I needed to be for the rest of my life to be confortable and happy with who I was. I took a break from girl days for that last week of school to find out if there was any part of being a guy I felt naturally comfortable with.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curse was first revealed to them. Because I was also the most dangerous person on campus, they had simply accpeted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fiancees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cursed form that disguised the real me. I reacted with all the distress of my feminine heart. I was rescued by Akane and Ukyo, and refused to change back into a boy. I went home, showered with my waterproof soap, and used it religiously every morning uncaring that the powerful effect would build up with every application.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following events, described in </w:t>
      </w:r>
      <w:r w:rsidRPr="004140B4">
        <w:rPr>
          <w:rFonts w:ascii="Montserrat" w:hAnsi="Montserrat"/>
          <w:b/>
          <w:bCs/>
          <w:color w:val="333399"/>
          <w:sz w:val="24"/>
          <w:u w:val="single"/>
        </w:rPr>
        <w:t>Genma's Daughter</w:t>
      </w:r>
      <w:r w:rsidRPr="004140B4">
        <w:rPr>
          <w:rFonts w:ascii="Montserrat" w:hAnsi="Montserrat"/>
          <w:color w:val="333399"/>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Cologne, and discovered that it was very difficult to go back to being a boy. In spite of that, my mother insisted that I let the effect of the waterproof soap wear off and go back to the normal effects of the curse. When summer break ended, I had to face the reaction of the school to the new me, and my decision on the last night of the last school session came back to haunt me. By using the soap so religiously I had built up an unknown amount of resistance to the curse. As a result, I had no choice but to return to school as a full time girl. There were complications, including the one imposed by my mother's decree--to be "Ranko" when in my all-girl mode, to both preserve and distance myself from my life as Ranma.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curse remained locked up for most of the next two months helped me gain full acceptance. Unfortunately, the day would come when the curse was once more unlocked.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was prepared to deal with it when I finally did come out of the bath in male mode. Fortunately, it was not a school day, and Akane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expceted to devote to keeping my female side in balance now needed to be prescribed for my male side. For as long as I had the curse, my mother insisted that I be as natural as possible in either form.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During a period when I was rediscovering myself as Ranma, I had unconsciously begun to dwell on the fate of the girl who had drowned in the spring, and begun having disturbing nightmares. This was faintly detailed in </w:t>
      </w:r>
      <w:r w:rsidRPr="004140B4">
        <w:rPr>
          <w:rFonts w:ascii="Montserrat" w:hAnsi="Montserrat"/>
          <w:b/>
          <w:bCs/>
          <w:color w:val="333399"/>
          <w:sz w:val="24"/>
          <w:u w:val="single"/>
        </w:rPr>
        <w:t>Her</w:t>
      </w:r>
      <w:r w:rsidRPr="004140B4">
        <w:rPr>
          <w:rFonts w:ascii="Montserrat" w:hAnsi="Montserrat"/>
          <w:color w:val="333399"/>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curse. I tested this idea with the others who were cursed, and Ryouga seemed to have a sense of the same thing. His dreams were less distinct than mine, about what mine had been before the evolution of my girl side had fuly taken hold. Once I returned to manifesting my boy side, the dreams had become more vivid, and finally confronted me with the drownd girl herself. Ryouga and I became obsessed with the thought that we were inadvertantly prolonging the suffering of innocent souls who had already suffered terrible fates. We nearly revealed Ryouga's secret to Akane, in our preoccupation, but Nabiki had interceeded and kept Akane out of it. Initially, it seemed that we had made contact with those souls, and Ryouga discovered that he could merge with the soul of the drownd pig and end the torment it had known. I could not imagine how two people could merge in the same way, but I was able to communicate with the girl, and was startled to learn who she was. She was Ranko Tendou, who family records in the possession of both Soun and Nodoka could confirm as having existed in the correct time and place, and confirming certain details from the girl's memory to firmly verify she was who she claimed she was. The biggest shock, however, was discovering that the evidence insisted that she was Nodoka's earliest known ancestor, the founder of her Legacy. Ranko asserted that such an idea was impossible. The true founder of Nodoka's line would have to be her familiar, the phoenix who had attempted to rescue her from the pool, and whose efforts were thwarted by the men who had sacraficed her. The story, which was almost impossible to believe, was ultimately confirmed by Cologne, the matriarch of the amazons, who told of the secret legend of the nyanniichaun. The first being cursed in the spring had been the girl's own phoenix familiar, who had sworn the amazons to defend the spring until the day that Ranko was recovered from the spring.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announcement made the world spin off its axis. I sort of became lost in the process, as my very perspective on life and my own identity shifted. All of a sudden, the details were clear. My life as Ranma was like a second life. In </w:t>
      </w:r>
      <w:r w:rsidRPr="004140B4">
        <w:rPr>
          <w:rFonts w:ascii="Montserrat" w:hAnsi="Montserrat"/>
          <w:b/>
          <w:bCs/>
          <w:color w:val="333399"/>
          <w:sz w:val="24"/>
          <w:u w:val="single"/>
        </w:rPr>
        <w:t>Ranko, The Drowned Girl</w:t>
      </w:r>
      <w:r w:rsidRPr="004140B4">
        <w:rPr>
          <w:rFonts w:ascii="Montserrat" w:hAnsi="Montserrat"/>
          <w:color w:val="333399"/>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identity of the head of the Tendou Clan--which he reestablished many times throughout history due to a tendancy to have female chidren more often than not. I was born Tendou Ranko, and many would say my naming was prophetic.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samurai or priest than a young lady. I had a passion for life and delighted in exploring its mysteries. I was as wild as my namesake and tried to perfect myself in body and spirit, though I trained my mind even more exceptionally.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acheive such value!). I wanted to be seen and accepted for who I was, respected for my abilities. I wanted to fulfill the promise within me. I suppose my father agreed with me. He could not lend me support, but he honored my commitment.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Musk, but it had been destroyed by the Cinese Amazons in retaliation against the Musk. I never really had a chance to understand the true nature of the conflict, but I did see more than I wanted with regard to the way the Musk treated women--whether the women they created with that spring, or naturally born.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Musk. As it stands, it hardly mattered in the end.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survived the ambush, along with a few of my Amazon guides, and fled from the Musk. To escape our pursuers, we ventured the terrifying gauntlet of Jusenkyo, fleeing nimbly across the scattered poles, repelling the few who dared to follow on that fatal terrain. Unfortunately, we were unwittingly herded into the waiting arms of the Musk Prince. Thus, exhausted, my comanions and I were captured.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Jusenkyo during my initial stay with the amazons.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cursed with my form. My hopes of rescue and escape diminished to one vain possability. I had to be alive to meet my fate, and I would have killed myself first, but I had a dream that final night, a dream which suggeted that I might somehow rise from my watery grave and realize my true destiny.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Musk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Musk.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surprized at her immediate grasp of the powers of speech. It was easy for her to give the Musk the impression she was me, for my life and experiences had always been reflected in her mind. She was my familiar after all. She was not, however, me. Due to the presence of the Musk, and the confrontation that she met on the shores of Jusenkyo, the few precious moments in which it would have been possible to ressucitate me were wasted. After a long struggle, in which my familiar vainly tried to dodged the spray from the chisuiiton, the magical artifact was captured and plunged into the bottom of the newly made spring of drownd girl. Only then was my familiar able to confront the Musk and explain their stupidity--my death had been needless. I could have been dredged from the cursed waters and revived without any adverse affect upon the newly created spring, but the foolish men had not even considered the possability. Worse, their insane determination to lock the phoenix into her new form, in the hopes of taking her as a bride, had sealed my fate.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Jusenkyo. As long as the spring was preserved, there was a hope for the phoenix to recover what was lost--not the form, for clearly she now possessed that, but the spirit--and most important, the mind--of Tendo Ranko. It might take thousands of years for the phoenix to figure out how to recover that missing part, but recover it she must--it was the key to her soul's potential.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Amazons swore to preserve the spring and to aid the phoenix in recovering me--as well as guarding her secret. The phoenix lingered long enough to master the locked curse, and once she controlled the transformation, she took wing. Her destination was my home, where she conveyed the news of my death to my family and assumed the role that would have been left to me had I returned in failure.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Nodoka, who married Saotome Genma.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It was thus, through parthenogenic rebirth that Saotome Ranma's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Nodoka's early pregnancy, while she was on a short vacation, she was abducted by the Prince of Togenkyo as a prospective bride of the enchanted island's prince.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For Nodoka, knowing the the most obvious details of the legacy of her line, this was a devestating discovery which left her fearful that she could not fulfill her part of the legacy. At the same time, it fulfilled her new husband's greatest wish--to have a son and an heir to his school. Nodoka resolved not to explain to Genma that his son was born at the cost of her daughter.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Genma was the example of manhood her son had to look up to, and that could compell even a normal boy to question the worth of manhood.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When Genma confronted her with his scheme to take the happy and socially well adjusted boy on a training journey, she quailled. Ranma showed much promise, but Genma would certainly destroy the boy if left to his own devices. Knowing that Genma would likely abduct the boy if she did not give him her blessings, she endorsed the insane contract Genma had drawn up to convince her. Her hope was that fear of death would substitute for the absence of common sense in her husband, knowing that if Genma turned her son into the lazy, spineless, theiving, coward Genma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She never considered that Genma--or Ranma for that matter--would believe that Ranma had to literally still be a man to fulfill the spirit of the contract. She did not imagine that Genma's understanding of what it meant to be a "man among men" could be so warped and misogynistic. Her thoughts had been more driven by an unconscious realization that in his present form, Ranma could acheive something that none of the daughters of the phoenix had been able to. It was that thought that caused her to drop clues about Jusenkyo where her husband could pick them up on his own. Ranma, too was moved unconsciously by Jusenkyo. Unwittingly, he positioned himself to fulfill his destiny, as he allowed instincts deeper than his fighting instincts choose his footing in that fatefull training fight above the cursed springs.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It was a shock to me to recover from that sudden epiphany and realize that I was both Ranma and Ranko. In my own mind, I was consciously both at the same time. Ryouga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Ryouga, and I, did not notice the other thing right away--but a third personality had formed, a seperate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Ranma and Ranko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Ranma and Ranko waiting to be born to my own individuality.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As Ranma and Ranko, I discovered a shared passion. As Ranma, I had devoted myself to the Martial Arts, while as Ranko, I had devoted myself to the Magical Arts. Together, we became devoted to music, an art which prepared us to receive the awakening of our third devotion, the Mental Arts, or Psionics. I continued to maintain my boy side, as Ranko in particular I needed the practice, though in both parts I had accepted that I was female by default. We both drew on my experiences as Ranma as much as we drew on my experiences as Ranko. As Ranma, I was still in love with Akane, and she encouraged me to cultivate a more dignified, mature and normal understanding of myself as a boy. As Ranko, I was falling in love with Ryouga without even realizing it. I am sure I knew it, but it complicated things so much I felt as if I did not dare admit it to myself. Worse, I was deeply in love with Hiroshi, who seemed able to see clear through to the very promise of myself, and loving me for who I was, the strange trinity of Ranma, Ranko and that unnamed part that had yet to rear her own head. The unrelenting anguish and depression that had settled in Hiroshi's soul caused by unrequited love peirced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Throughout autumn, I enjoyed a deepening of the friendship between myself and Ryouga.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Ryouga to the fact that I really was a girl after all, and he welcomed my mother's ban on further fighting between us. When Ryouga merged with the soul of the original P-Chan, and later concluded that he had actually been that pig in an earlier life, as I had actually been Ranko, he had found a new peace in himself. He had learned how to be happy and at peace. It was as if a missing peice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Akane--or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inprove their relationship, and of all things, she had just broken up with him over a rumor that he was in love with a boy--Ranma, as it happened.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could guess where the rumour she had heard might have started, but I had expected it to have come out long before now, if it were going to come out at all. I had assumed that for once Nabiki had not managed to be hiding in the walls during one of the great embarrassing moments of my life. Aside from me and Ryouga, Akane had been the only other party to that scene in the hall when Ryouga declared our love affair to Akane to distract her from discovering his dirty little secret and secret identity. Akane had confided in my mother, it later turned out, but my mother had made mention of it only once when I was beginning my girl training. Unfortunately, silence does not necessarily mean ignorance where the middle Tendou daughter was concerned. Nabiki had indeed known or picked up on the embarassing scene that previous spring. When we got home, Nabiki confronted the two of us about it. She apparently had been tempted to believed the lie Ryouga had trapped me in, which was far less a lie on my end of the affair, since she had confronted Akane about it. After carefully observing the way all of us were changing, she had decided to test the theory.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Nabiki particularily wanted to confront Ryouga, and resolve certain issues with him. One, she did not object to his love for Akane or me (gyaaaa!) but ultimately she would not tolerate anyone toying with her sister's affections. She wanted Ryouga to make up his mind. Two, she had had it with P-Chan, the charade had to stop, and clearly I had been pressured into aiding and abbetting him--despite the fact that I had clearly disapproved and tried to oppose the habit. If Ryouga had any interest in pursuing either girl, he had to make P-Chan disappear for good. She was resolved to help him in that, but he had to stop indulging in the habit. Should he fail, she would reveal his secret to Akane. She had no reason to protect it, and she knew Ryouga would expose himself if he kept going the way he was. The consequences of that would hurt all three of us. Three, Ryouga had to resolve these things quickly. He needed to decide which of the three girls in his life he truly loved, and tell her. In the event that he did not truly love me or Akane, she would clear up the mess with Akari, if he promised to return to her, tell her what he really felt and never again pursue Akane or me as anything other than a friend.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Nabiki then confronted me. She confessed, she did not know how to deal with the new developments in my life, and she could hardly blame me for the thing she was currently worried about. Akane seemed to be understanding about my feeings as a girl (at least the way she saw them) and a person could not be blamed for falling in love, but she urged me to face my feelings and figure out how to avoid hurting Akane (or myself). I was honor bound to marry Akane, but as far as Nabiki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Akane a nanniichaun curse to compliment mine, the issue of my female needs had to be confronted in my girl training.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Ryouga and I were simply shocked. A while later, Ryouga and I met to discuss the issue. In light of the fact that I did not know at that point if I was ever going to regain my manhood, I was not sure if I had a right to stand in Ryouga's way in his pursuit of Akane, but unless he got up the nerve to tell Akane neither of us would know if he even stood a chance. Ryouga,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Akane and Ryouga could get hurt if this was not handled carefully.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mother's opinion of Ryouga had come back swiftly to haunt me. My relationship with Akane was better than it had ever been, the friendship we had once proposed, and lost to my curse and the betrothal, had been realized. I loved her more each day, but I still did not know if I could be a man for. I had to figure out if I could do that for myself first. Genma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 freak accident the previous summer, which had resulted in Ryouga receiving a week's initiation in being a girl, had inspired Nabiki. Ryouga was taken aside by Nabiki, who had inquired into a cure for P-Chan and discovered only two alternatives. Ryouga listened to her proposal, and agreed to trade his curse for one like mine to keep his agreement with her. Using nyanniichaun water Cologne had preserved for the end of Shampoo's punishment, Ryouga stunned us all with the news that he had hidden a nyanniichaun curse from us all. I had not known about Nabiki's proposal of its fulfillment, and the inevitable accident caught me by surprise, and almost resulted in an unwanted--and now unnecessary--confession.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Akane was shocked, but remembering the week Ryouga had spent as a girl that summer quickly adjusted. She also confronted Ryouga with the unpleasant facts of his condition, citing my case as an example. Ryouga confessed that he had thought about it carefully, and was resolved to confront it--once my experience provided a bit more information. No one wanted to press him for more of an explanation, and so Ryouga did not join me in my ordeal. He was, however sending me a clear message. This development was studied very carefully by my mother as well. Considering the facts, starting with her firm conviction that Ryouga and I were in love, and Ryouga and I both shared the same curse, along with the fact that I was clearly proving to be a girl at heart while Ryouga was very much a boy at heart, a marriage between us promised to be both more successful and more stable than a marriage between me and Akane. There was no question that Akane and I were also in love, but she feared that a marriage between us would do us both considerable harm. If I were like Ryouga, it would be different, but she could not even wish it so. Genma, on the other hand, still asserted that the marriage agreement would ultimately be fulfilled, and turned a blind eye to what was growing between Ryouga and myself.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Our friendship strengthened, and so did the relationship between him and Akane. My concern was how this new development affected Akane. She was using our friendship, as girls,  to sustain her feelings for me. Whatever happened, she would never stop loving me, but I suspect she feared she could not compete with Ryouga. At the same time, Ryouga was finally becoming at ease with Akane, confiding in her the way she once unknowingly confided in him. Instead of the jerk I had always been, Ryouga was being the man Akane had always dreamed of. It was strange when Akane and I found ourselves comparing notes on him and his attractive qualities, and I confided that Ryouga had fallen in love with her almost from the beginning. It had been a big part of our old rivalry. I compared us all to Kuno, asking ourselves--jokingly, in the context of the conversation--why we could not have both. The question itself was enough to get Nabiki thinking, however. She started scheming on a way to make "Ranko" a legal identity, seperate from my normal identity.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Nabiki consulted a number of people before bring her plans to my attention. In her opinion, the relationship between Akane and Ryouga had grown in pace with my relationship with both of them. She felt that there was enough mutual love, respect and maturity between the three of us for us to consider a somewhat unusual relationship. She suggested to me a marriage between me as Ranma to Akane and me as Ranko to Ryouga, in which a nice, quiet and private arrangement could be allowed for Akane and Ryouga to accept each other as lovers. It was a shocking suggestion, but a very tempting one as well. The only catch being the legal non-existence of Ranko. She had already consulted with Nodoka, and assured us all that my mother at least was willing to adopt me for the purpose of giving me a legal identity as Ranko under which I could marry Ryouga. The fact that Ranma and Ranko existed in the same body need never be mentioned, since most people would not believe the fact unless it was proven to them. The large number of people who knew the truth could be trusted to gossip amongst themselves but refrain from commenting on it to those who had not seen a jusenkyo curse demonstrated before their own eyes.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To facilitate Nodoka's adoption of Ranko, Nabiki set out to establish a history for a girl who could resonably have drifted through life as an orphan with no notion of who she really was. It was only necessary to create the illusion that she had lived in the real world, attending school in various places before turning up in Nerima, where at least two years of history was already estabished, with other supporting details built up using various old fashioned and new fangled techniques. Nodoka was able to provide stacks of photographs of herself and her mother in various stages of growing up which were timeless enough to suggest that Ranko had grown up in the real world, and had visited various places equally timeless and well recognized. To that physical evidence, she created a list of public institutions with records databases where supporting information could be entered. Nabiki was thorough, and very creative. She had called in many favors to create her list and instruct her in how to access those computers. The events that follow were elaborated in </w:t>
      </w:r>
      <w:r w:rsidRPr="004140B4">
        <w:rPr>
          <w:rFonts w:ascii="Montserrat" w:hAnsi="Montserrat"/>
          <w:b/>
          <w:bCs/>
          <w:color w:val="333399"/>
          <w:sz w:val="24"/>
          <w:u w:val="single"/>
        </w:rPr>
        <w:t>The Accidental Goddess</w:t>
      </w:r>
      <w:r w:rsidRPr="004140B4">
        <w:rPr>
          <w:rFonts w:ascii="Montserrat" w:hAnsi="Montserrat"/>
          <w:color w:val="333399"/>
          <w:sz w:val="24"/>
        </w:rPr>
        <w:t xml:space="preserve">. It was not her fault that one of the back door addresses was glitched and accidentally identified a back door to an unworldy personnel database. Nor was it her fault that a certain young goddess was debugging that system as she tried to access it and inadvertantly routed and authorized the connection Nabiki was making. Ultimately it was no one's fault that the system she accessed appeared to Nabiki and myself as an online entertainment/role playing site. Nabiki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Ranko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When Nabiki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Nabiki's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responsability I have assumed, and surprisingly my fitness for it.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Ranma and Ranko and firmly seated the consciousness of my soul was born in that eternal moment. I lived a life of my own in that moment, one in which I was named both Ranma and Ranko, growing up as my father's son and my mother's daughter. I wonder still if it was a dream or a seperate reality which melded into the shadows of the one in which I had conceived of myself. It was a world where I took Ranma's place as the reincarnation of Ranko, who was not resurrected from the spring, but instead sucked into my infant mind where she merged seamlessly into me. A world where Ranko truly died, and where Ranma was never truly born. A world in which I had to be my own person, and a life which allowed me to emerge from the shadow of the duality that had defined my understanding of myself.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apologised for disturbing her, saying that the prince would not try to claim another man's wife. She got no further explanation than that, and was left alone. Six months later, I was born, a beautiful, grey eyed, red haired daughter, whom my mother named Ranko, in honor of her first ancestor. My failing grandmother had lived to see me, and she had time to confide several family secrets in my mother, concerning a legacy I stood to inherit, before she died that night. In Ranma's history, that great lady had died of a mysterious heart attack on the third day of my mother's incarceration on Togenkyo Island. Apparently, Grandmother's death had more to do with the preservation of my mother's womanhood than her pregnancy with me--or rather, Ranma, in that world. Grandmother had died ensuring that Ranma would live, and never had the chance to pass on the family legacy to Nodoka.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Genma was greatly disappointed when both Saotome Nodoka and Tendou Kimiko gave birth to daughters, and his dreams of uniting the Saotome and Tendou Schools through marriage were shattered. Nodoka tolerated only a week of drinking and lamenting from the two men. She confronted the two of them with a discovery she made while studying the records accompanying her daughter's legacy. She pointed out that her daughter was a direct descendant of Tendou Ranko, a daughter of the most noble lord in the history of the Tendou Clan. In fact, aside from Nodoka, Soun, and his daughters, she was the only direct descendant of the founding and head Tendou family alive. Technically, Ranko united the two families in herself. This gave the two men pause. The agreed that Nodoka was correct, unfortunately, Ranko was a girl. Nodoka scorned their mysogyny, stating that if she had been a boy she probably would not have stood to inherit a mysterious legacy in China. Genma had always suspected that Nodoka's family had some great wealth stashed away somewhere, and he resolved on the spot to find out what this great legacy was and how to get his hands on it while the child was young enough to need a power of attourney to manage her fortune.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All the same, the two men still lamented the lack of a proper heir to their schools. So, the following night as they were drownding their sorrows, they confided in a friend and fellow disciple of the Masabetsu Kakuto Ryuu. He was inarguably the best student the school had ever had, and unfortunately the least morally corruptable of the three. Happosai had taught the man more than he even realized trying to bend him to his knee, and then dismissed him as a failure once if became clear that the man did not tolerate and would not emulate his master's lecherous and larcenous ways. Just the same, Genma and Soun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Soun and Genma blinked at that, but imagined that if anyone could accomplish it, Hiroshi's father was the man. Soun and Genma consulted each other drunkenly and proposed that Ranko be named the heir to the combined Saotome-Tendou School, and thusly be engaged to Hiroshi, uniting all three schools. Soun would provide the dojo as her dowery, Genma naturally provided the girl herself, and Hiroshi would be the Heir to the combined arts. Hiroshi's father debated silently, thinking of his wife's injunction against deciding his son's life for him, but picturing Nodoka, and hearing that the girl took entirely after her mother, he felt that the boy could hardly do better than Ranko. He agreed to the arrangement, stipulating that the whole deal rested on his son's decision. His mother would insist, and furthermore, she would not allow the matter to be brought up until the boy was old enough to make such a decision on his own. Soun and Genma agreed to his terms, and then went home to announce the good news to their wives.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was of mixed feelings about the arrangement. It was good for family honor, for Hiroshi's family were exceptional people with good roots. The men of that line carried a long and noble heritage. On the other hand, her marriage to Genma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Soun provided, and became very intrigued with the ancient history of their founding family members. Genma too took an interest, looking at the legends contained therein far more seriously than Nodoka. It seemed to him that Ranko's legacy might be a different kind of wealth than he had first dreamed of. If he was correct, her legacy might be Arts long lost to mortal men. When Nodoka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Jusenkyo, which had been mentioned in the legends my parents had perused. It being a legendary training ground, Nodoka was not surprised when Genma announced his intentions to visit the site. While I was being presented to the Elders, Genma had gone and accosted the Guide in the Valley of Accursed Springs. Armed with the many stories and legends written by the temple maiden who had forsaken her name and founded my mother's line, he carfully verified the nature of the curses and the water drawn from the chisuiiton. The Guide was astonished to be visited by so well informed a petitioner, and quickly fell for Genma's story of a boy who had evinced the symptoms of a Jusenkyo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Genma that he had just received a fresh supply of chisuiiton water the day before, so he was certain it was full potency.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Genma returned to the village with his burdens well after dark, elluding the village sentries with a skill his Master would have been proud of. Fearing he might only have one chance, and having prepared in advance for the possability, he snuck into my room, and bathed me first in the nannichaun water followed by the chisuiiton water. He was counting on the fact that he had assumed responsability for my bathing and changing, and performed these duties so faithfully mother left them entirely to him, to prevent her fromdiscovering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Jusenkyo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sacraficed to create it had remained trapped in the spring. Evern since, each incarnation of the phoenix had returned to try and reclaim that missing part. The day before, Nodoka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Nodoka was commanded to send me back to the village fifteen years hence to demonstrate my possession of that form, of confirm that I did not.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Nodoka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Nodoka did not need to wonder. She dragged her husband out of his bed and confronted him in fury. In fear for his life, Genma confessed to his actions, asserting in his own twisted logic that the secret of Jusenkyo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Nodoka's natural authority, and incredible gift with the sword, at least sufficed to raise my mother's perceived status as an honorary amazon.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women turned from punishing Genma to assessing the consequences of his actions. The matriarch, Cologne, sadly announced that too much magic had already bound itself to me, to risk any more in a futile search for a cure was simply madness. The curse of the nyanniichaun had been able to effect me as if I were a natural boy, thanks only to the fact that my first curse had been locked. As curses did not mix, the first curse had been supplanted by the second, and the magic of that first curse, and the chisuiiton merely added to that of the second curse.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curse, the trigger which caused the uncontrollable transformations to occur. In contact with hot or cold water, I would change whether I wanted to or not, but at any other time I could change at will. Nodoka resolved to see I mastered the ability. Changing uncontrollably would be a terrible burden for a child to bear. Cologne also confided that with enough training and discipline I might even attempt to tame the curse, powered up as it was. Such an effort was the only true way for the curse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possability, or to even think to inquire about it. Those who did had shown the necessary promise of intelligence to be guided in the proper direction. Nodoka and myself, as the living reincarnations of a soul intimately acquainted with the ancient aesthetic arts, were specially entitled to the confidences we had received in this matter.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Genma was on strict probation for what he had done, and Nodoka glared for days over his suggestion that my boy side be officially adopted and raised by him as his son, while Nodoka would be responsible for my girl side. He explained that he intended to spend most of his time away from home, training. By taking advantage of his almost constant absence, he could maintain the fiction of a boy seperate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Genma was aware that Nodoka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Nodoka accepted his plan. There was one major hitch, however. Soun, not knowing the truth, took the news of the adoption to mean that a marriage union between the two families was once again possible. Genma had made up a story about a child conceived with a woman he had drunkenly mistaken for Nodoka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Nodoka's calm acceptance and support in the matter of the adoption indicated that the mother was a relation, and the results of blood tests seemed to support that theory. As a boy or a girl, I had a unique blood type shared with myself and my mother and not at all with Genma. Things like that happened, of course. In any case, my parents were backed into another marraige agreement concerning me, since they feared to confide the truth to Soun. Nodoka managed to force the stipulation that I, as Ranma, would have the freedom to decide for myself, just as Hiroshi did with me. Ironically, as a girl, I did not have that option!</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dispatched a query to Cologne asking if there were some way my male and female halves might be seperated into two independant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Cologne was startled and amused at the idea and vowed to look into it. There had been legends and rumours of several means, even one attainable through a Jusenkyo curse (something to be considered last in my case). She would see if there was any way to test those legends and track down the means. She wrote back with another warning, the possability that I might one day want to become a couple in my own right. Considering the innate shock value, she advised my mother to prepare herself for that possability too, or she risked facing a heart attack. Mother nearly had one while reading the letter.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predominalty at home in my mother's care. My mother did not try to impose feminine interests and occupations on me, choosing to simply indulge the feminine interests I expressed. My best friend was Akane,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4140B4">
        <w:rPr>
          <w:rFonts w:ascii="Montserrat" w:hAnsi="Montserrat"/>
          <w:i/>
          <w:iCs/>
          <w:color w:val="333399"/>
          <w:sz w:val="24"/>
        </w:rPr>
        <w:t xml:space="preserve">I'm a boy. Boys have a penis. You're a girl, you just have a vagina. You have to sit down to pee! </w:t>
      </w:r>
      <w:r w:rsidRPr="004140B4">
        <w:rPr>
          <w:rFonts w:ascii="Montserrat" w:hAnsi="Montserrat"/>
          <w:color w:val="333399"/>
          <w:sz w:val="24"/>
        </w:rPr>
        <w:t xml:space="preserve">The more difficult part was understanding that the boy had been describing a fundamental difference between boys and girls. It finally penetrated that a penis was exculsive property of boys, while a vagina was exculsive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curse, and no one else had it, and it had to be kept a secret because it would not be fair for all the people who could not change to know that I could. They would not like me if they knew.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Ranma. I remembered my confusion as I thought to myself that Ranma was supposed to be my brother's name. I struggled to understand it, unprepared for the realization that I was my brother Ranma.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parents were seperated for most of my childhood, maintaining the fiction that Ranma and Ranko were being raised seperately,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father was back in the dog house over that, while I endured weeks of counselling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devestating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saw to it that I took responsability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seperate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dispair.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Finally, I managed to sway my mother into trusting my father's unconventional wisdom. The man made mistakes, grevious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behaviour, I often felt at a loss for how to behave, since my own ignorance and my father's influence always got me into trouble as a boy. If I had not been such a tomboy, I doubt I could have managed at all. At some point, I stopped trying to be a boy, and allowed my feline nature and independant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Ryouga at an all boys school, and he turned out to be far more sensative than I had anticipated. Our friendship was dominated by rivalry, and on Ryouga's side a growing sense of humiliation caused by our lunch time bread fued and his horrible sense of direction. Finally, he could not stand it, and he challenged me to a duel. thanks to my father, who realized that it was almost time for him to return me to my mother, I could not afford to wait long enough to satisfy Ryouga's need to settle things between us.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Genma had decided that it would be best to split me in two, and he had enough knowlege about Jusenkyo to see how it might be possible. He had dispatched a letter to the Guide and inquired about the effect of dropping a cursed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seperate the two forms of the cursed individual, each possessing the mind of the original person. Genma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Jusenkyo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occured to me. My father fell into the spring of drowned panda, but I evaded his next attack, having anticipated what I would see next.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curse,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cursed. I decided not to explain and urged him to take me to the amazon village. Hopefully, my mother would be there and she could deal with my father. I simply wanted to get away form those accursed springs before my life got any more complicated.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From there, things got very complicated, as I quickly fell into the pattern of events which defined the corresponding next two years of the orignal Ranma's life. Thanks to my father and that bottomless pit he called a stomach, I found myself being challenged to a duel over the food we had eaten. I had unconsciously started nibbling on a pork bun my father had thrown at me to get my attention while I was watching the tournement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Shampoo.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Shampoo's relentless pursuit, we fled all the way back home to Japan. Instead of returning to my mother's home, he took me to the Tendou dojo, and confronted me with the marriage agreement between him and Soun. I was still in shock over the "discovery" I had made, and while I could not believe my mother would do that to me, I was afraid to confront her over it.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Due to circumstance, my father and I revealed our curses right up front. With my father's curse for comparison, the conclusion was obvious. Akane, who had been thrilled to see me again, since I had arrived as "Ranko", was simply devestated.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curse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Akane. I had had a lifetime to adjust to my oddity. Worse, no matter how the facts presented themselves, I really did not want to embrace my "manhood". I only wanted to go back to being Akane's best friend. Unfortnately, there seemed to be this strange chemistry between us. The next two years of my life seem to blend almost seamlessly with those of the real Ranma. The differences are subtle.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Cologne received my mother a few days after my hasty departure and Cologne figured out that the girl Shampoo was out to kill was in fact me. She had not been present at the confrontation, and had only learned of it later when Shampoo did not come home. Cologne considered the situation carefully. According to Nodoka, I had manifested not only the tiger form, but a whole host of unique and powerful abilities. Cologne listened to her tale and concluded that Shampoo was not likely to succeed in her efforts to kill me, and was more than likely to get into a fight with me in my male form. Given such an event, she would likely be defeated and then give me the kiss of marriage. Cologne shocked my mother by announcing that the best option was to allow Shampoo to kill me, upon which she would peacefully return to the village and trouble me and my family no more. Nodoka was apoplectic, until Cologne reminded her that, for all I had been born in human form, I was a phoenix, like Nodoka. I could be expected to rise from death the way mere mortals rose from sleep. Neither Nodoka, nor I had ever considered the possability. Nodoka asserted that her mother had not risen from death, and she was also a phoenix. Cologne pointed out that she had died after I was born; a phoenix had two options, ressurection or rebirth. If I had a daughter of my own, Nodoka would then be likely to die, to maintain the balance. Of course, if I truely lived up to the legacy of the phoenix, I would quite likely transcend the mortal plane of existence, at which point Nodoka would become truly immortal.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Putting Things Into Context</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For the most part, I am assuming that the 38 volumes of Ranma Nibunnoichi apply pretty much as given, even though I honestly have not had the chance to read them all. The latter half of the series I have at least read summaries of. The most significant parts of the context I am studying are seperate passages written by fans of Ranma Nibunnoichi exploring "what if" situations and events, and describing the further evolution of Ranma Saotome. The directions taken in those passages caught my attention, and resolved unexpectedly into an apprehension of myself--a context perfectly mated to my natural perspective which went so far as to suggest a reason, an explanation for the very life I have lived.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As strange as the whole idea is, it is far from inconceivable that I am Ranma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capible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arguements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weaknesses--Ranma Nibunnoichi had captured my interest because it was a story I had always ached to write, and which always resonated painfully with my own experiences.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What I am confronted with is true for me, which makes it rather exceptional in this world of doubt. Saying that, I know I will have to prove it--particularly to the part of myself that has been wounded by an adverse life.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For general purposes, the following list roughly outlines the passages which block out the context of my real life. Following the list, I am attempting to breakdown the events presented in the souce material, stories which ring of the truth, which caught my attention, and abstract from them a more accurate accounting of my past.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Ranko, The Drowned Girl/Ranma, Her</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Ranma Nibunnoichi (See RANMA.SUMMARIES.DOC for details and annotations)</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Ranma, The Nature of the Curse/Ranma, Fragile Clay</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Ranma, Girl Days/Ranko, Genma's Daughter/Ranma, Her</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Ranko, The Accidental Goddess/Ranko, The Goddess of Sex</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Ranko, To Face the Truth</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"Ranko,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primative world for personal reasons and assumed the identity of the head of the Tendou Clan--which he reestablished many times throughout history due to a tendancy to have female chidren more often than not. I was born Tendou Ranko, and many would say my naming was prophetic.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As a daughter, my prospects were limited. An unfortunate fact which my father and brother's lamented as well as I. As the favorite of those four noble men, I was indulged in many things a daughter might not otherwise have pursued, mastering arts more suited to a samurai or priest than a young lady. I had a passion for life and delighted in exploring its mysteries. I was as wild as my namesake and tried to perfect myself in body and spirit, though I trained my mind even more exceptionally.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acheive such value!). I wanted to be seen and accepted for who I was, respected for my abilities. I wanted to fulfill the promise within me. I suppose my father agreed with me. He could not lend me support, but he honored my commitment.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happened upon a war centered around a valley of cursed springs, and one spring in particular. The spring of the drowned woman had been central to the way of life of the people who would become known as the Musk, but it had been destroyed by the Cinese Amazons in retaliation against the Musk. I never really had a chance to understand the true nature of the conflict, but I did see more than I wanted with regard to the way the Musk treated women--whether the women they created with that spring, or naturally born.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had already resolved at that point in my adventures to become an amazon if my quest did not suceed. My father had asked that much of me, not to return in failure, as much as it pained him to impose such an exile on me. I had been welcomed among the Amazons, though I came periously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sabatoged. I believe that those women had merely meant to discourage me when they betrayed me to the Musk. As it stands, it hardly mattered in the end.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survived the ambush, along with a few of my Amazon guides, and fled from the Musk. To escape our pursuers, we ventured the terrifying gauntlet of Jusenkyo, fleeing nimbly across the scattered poles, repelling the few who dared to follow on that fatal terrain. Unfortunately, we were unwittingly herded into the waiting arms of the Musk Prince. Thus, exhausted, my comanions and I were captured.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drownding me in the new spring his men had dug to replace the one the Amazons had destroyed. A strong and healty girl, only sixteen years of age, and pure of body would make the perfect sacrafice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Jusenkyo during my initial stay with the amazons.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was taunted with lurid visions of the version of immortality that awaited me as the newly dug spring gradually filled to the brim. Within my close guard, I was free to move about in body, but my magical and spiritual abilities were bound severly, locked so deeply within me they should not emerge in those cursed with my form. My hopes of rescue and escape diminished to one vain possability. I had to be alive to meet my fate, and I would have killed myself first, but I had a dream that final night, a dream which suggeted that I might somehow rise from my watery grave and realize my true destiny.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confided in my fellow captives this omen of my rebirth. I charged them to ensure, somehow, that the spring came to no harm after my passing. On the following morning, I challenged the Prince. I swore to enter the water of my own will, to peacably accept my fate, if the women who had accompanied me were allowed to leave and return to their people, whom they would implore to protect the sacred spring from harm. Unwilling to have a vengeful spirit within the spring they used to baptize their brides, the Musk considered the matter seriously. To further have some guarantee that the sacred spring would not be destroyed by the Amazons, as they had shown they would despite the normal penalty of such an action, they finally agreed. One of the women volunteered to witness my sacrafice, while the others departed.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Musk.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surprized at her immediate grasp of the powers of speech. It was easy for her to give the Musk the impression she was me, for my life and experiences had always been reflected in her mind. She was my familiar after all. She was not, however, me. Due to the presence of the Musk, and the confrontation that she met on the shores of Jusenkyo, the few precious moments in which it would have been possible to ressucitate me were wasted. After a long struggle, in which my familiar vainly tried to dodged the spray from the chisuiiton, the magical artifact was captured and plunged into the bottom of the newly made spring of drownd girl. Only then was my familiar able to confront the Musk and explain their stupidity--my death had been needless. I could have been dredged from the cursed waters and revived without any adverse affect upon the newly created spring, but the foolish men had not even considered the possability. Worse, their insane determination to lock the phoenix into her new form, in the hopes of taking her as a bride, had sealed my fate.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She swore on the spot to kill any man who dared to claim her, reminding them all that she was no less a phoenix for being a human girl. She forswore vengence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Jusenkyo. As long as the spring was preserved, there was a hope for the phoenix to recover what was lost--not the form, for clearly she now possessed that, but the spirit--and most important, the mind--of Tendo Ranko. It might take thousands of years for the phoenix to figure out how to recover that missing part, but recover it she must--it was the key to her soul's potential.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Amazons swore to preserve the spring and to aid the phoenix in recovering me--as well as guarding her secret. The phoenix lingered long enough to master the locked curse, and once she controlled the transformation, she took wing. Her destination was my home, where she conveyed the news of my death to my family and assumed the role that would have been left to me had I returned in failure.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She accepted the proscribed life, that of a temple maiden who had been stripped of honor, as pennance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Nodoka, who married Saotome Genma.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It was thus, through parthenogenic rebirth that Saotome Ranma's mother was an exact replica of me, and the human embodiment of my phoenix soul. In the first few generations of direct descent, it became clear that the daughters of the phoenix were immune to the spring of drownd girl and could not recover the lost portion of my spirit. However, during Nodoka's early pregnancy, while she was on a short vacation, she was abducted by the Prince of Togenkyo as a prospective bride of the enchanted island's prince.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For Nodoka, knowing the the most obvious details of the legacy of her line, this was a devestating discovery which left her fearful that she could not fulfill her part of the legacy. At the same time, it fulfilled her new husband's greatest wish--to have a son and an heir to his school. Nodoka resolved not to explain to Genma that his son was born at the cost of her daughter.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Genma was the example of manhood her son had to look up to, and that could compell even a normal boy to question the worth of manhood.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When Genma confronted her with his scheme to take the happy and socially well adjusted boy on a training journey, she quailled. Ranma showed much promise, but Genma would certainly destroy the boy if left to his own devices. Knowing that Genma would likely abduct the boy if she did not give him her blessings, she endorsed the insane contract Genma had drawn up to convince her. Her hope was that fear of death would substitute for the absence of common sense in her husband, knowing that if Genma turned her son into the lazy, spineless, theiving, coward Genma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She never considered that Genma--or Ranma for that matter--would believe that Ranma had to literally still be a man to fulfill the spirit of the contract. She did not imagine that Genma's understanding of what it meant to be a "man among men" could be so warped and misogynistic. Her thoughts had been more driven by an unconscious realization that in his present form, Ranma could acheive something that none of the daughters of the phoenix had been able to. It was that thought that caused her to drop clues about Jusenkyo where her husband could pick them up on his own. Ranma, too was moved unconsciously by Jusenkyo. Unwittingly, he positioned himself to fulfill his destiny, as he allowed instincts deeper than his fighting instincts choose his footing in that fatefull training fight above the cursed springs.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"Ranma Nibunnoichi"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Ranko, it was as if no time had passed. Even as I died wondering what it would have been like to be a boy, I woke up in the part of me that was Ranma's mind, stunned by the memories of the life I had lived as a boy. My shock at my transformation into a girl allowed me, as Ranko, a moment to orient myself and find purchase in Ranma's mind.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At the same time, the strange dichotomy of lives lived forced me to take a third perspective simply to sort it out. As Ranko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Ranma shoved me and the part of me that was Ranko back and took control of his female body, not even noticing the new personalities within him.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could do nothing but observe, sinking back into the first perspective in which I was Ranko, digesting a new history, and gradually I became transfixed. I identified with Ranko instinctively, but even Ranko would forget she was when he was conscious. I never realized I was lost in Ranko, and as Ranko I was often lost in Ranma only remembering myself as he lost himself in dreams. I seemed to be the only constant in his dreams, and yet he seemed oblivious of me, no matter how hard I tried to communicate with him. In my dream like existence, I too was affected by the curse of Jusenkyo. Hot water turned me into a boy, and Ranma often dreamed of hot water. It took me a long time to realize that Ranma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curse was hard on both of us, because it seemed to threaten the very understanding of our selves. It was not possible for us to cope, or even begin to communicate, until two new doors opened in our mind. We had both been irreversably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Ranma and Ranko, with no name of her own, disturbed by the unshakable conviction that she was a girl torn by the obligations imposed by the understanding that she was living a boy's life. She was the awakened consciousness that I, as Ranko or Ranma, could never have possessed--the identity of our soul.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From the moment I, as Ranma, fell into the spring, I had ceased to be a man as surely as I had ceased to be a woman upon drownding. Taking into account the presence of Ranko and our twin, I might as well say I ceased to be Ranma.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curse,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It was not long before I did not have a clue what I was. I mean, it did not take long for me to become very confused as to who I really was. In my dreams, I was this girl Ranko, and when I was awake I was this boy Ranma.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commited by a suicide pact. Genma,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Genma presented me with a somewhat eccentric model of masculinity and femininity, nor is it shocking how desperately I held to my denial in place of the truth. I was pretty confident that professing the truth would provoke my loved ones into killing me.</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possabilities let alone exploring them. I became a characature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Akane, my indecision, my fear that she did not love me, and my agonized reluctance to burden her with my problems, of which I myself seemed the most awful to impose, I allowed the people around me to control events.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After the incident with the cursed mirror, I started experiencing some kind of crystalization,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curse, and by the threat Saffron posed to the cursed training ground, and the threat to Akane's life that evolved as that situation deteriorated. In my general distraction, I missed a lot of important details.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was willing to be pushed into the wedding, I mean I loved her, right? I just didn't know if it was right. With the cure for my curse thrown in, I really did not have any judgement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Nabiki was the one who made things happen at the Tendo Dojo, and of course she relied on students whom she felt she had control over. Getting Hiroshi and Daisuke to help with the preparations was par for the course. Being such normal people, even Soun suspected nothing, even trusting the boys with a secret he could not trust his family with--the handling of the nannichaum cask prior to the wedding. Like Happosai, my friends initially thought it to be a cask of sake, and anticipating things getting out of hand, Hiroshi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Hiroshi, being a bit sharper, figured out what kind of water it was and why it had been so carefully guarded by Soun.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lives--particularily his own. Still, it plagued him, gnawing at his mind, and forced him to examine his notions of friendship and duty. I think this had a lot to do with the liberties he took in the weeks following the wedding attempt.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"Ranma, The Nature of the Curse/Fragile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"Ranma Nibunnoichi" just prior to the failed wedding attempt. Some seem to fit in with the events of "Ranma, The Nature of the Curse". I honestly don't know how to resolve that part of the path. From the beginning of the Fragile Clay Thread, to the point where Hiroshi confronts an insane Nodoka, with the possible exception of the degree to which Mousse and Shampoo reconcile their relationship and anger Cologne, everything seems to fit in smoothly. Part of the answer to the apparent conflicts, the dangerous mix of elements in my past life, is the one catalyst who made such a situation possible, Akira.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After a year of fighting it, I was suddenly confronted with someone who forced me to truly confront the nature of my curse. Akira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think my first sexual epiphany, and perhaps the greatest shock of my life, was my reaction to seeing a naked, well-endowed boy-type Akane with a throbbing erection. This frightening whetting of me female nature, combined with Akira's relentless insistance that the curse made me all girl, started eating away at me, undermining my machismo at the very moment I was stressing it the most. It did not help that Ryouga held me to that damnable promise to protect his secret. I did not want him to be hurt, I could not explain why, but his troubles had always grieved me. I just hated the way he abused Akane's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Akane, after assuring herself that I loved her first and formost, concluded that my girl side was in love with Ryouga. Oh, how I hated him for that! In spite of the fiasco resulting from accepting Akira's challenge, I managed to prove that my mind did not change with my body, but only because of discipline. Akira had taken it pretty hard, and I found him getting drunk, once again rising to his baiting, and discovered what would happen if I lost my inhibitions. After proving my point, I proved his, and for one terrifyng moment I thought the most aweful thing had happened. Considering the state we had been in when he and I awoke, and the nausia--combined with my own special brand of ignorance about sex and its consequences--I confronted the prospect of being a mother wholly unprepared. That, or perhaps something I didn't want to remember, left a bad taste in my mouth.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was not the only one who was forced by these experiences to face some harsh realities. Akane, in her concern for me stumbled on a strange truth about herself. Her brief time as a boy had exposed her to the reality of being a boy, and though she was frightened, she accepted the truth Akira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Akane, but her determination to help me become a whole person was not a moment's impulse.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Due to what had happened to my family's home, following my mother's discovery of my curse and attempt to bring me into her home, our families were both living at the Tendo Dojo, and due to some bizarre behavior on my mother's part, I had been sleeping in Akane's room in fear of otherwise being seduced by my own mother. I did mention that I was very naieve about sex, so it follows that I was a bit high strung about anything that even hinted of sex or intimacy. I completely misunderstood her attempts to break me of my shyness. Another of my mother's notions that had me on edge was--of all things--her feeling that Ryouga, in her opinion, would make an excellent match for her daughter... um, it being understood that she had only one child, a true man among men in her opinion. The fact that in one part of her mind, Ranma (or Ranko, as the case might be) was the daughter she'd never had. I was frankly terrified of some version of the story of my and Ryouga's "love affair" getting around to her. It did not matter that Ryouga swore Akane and I to secrecy on the matter, covering it up as soon as it had come up. The fact that the three of us alone could have known about that embarrassing matter meant little in a house with Nabiki in it. With Akane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It only took a chance meeting between my mother and Akira's to make my worst nightmare come true. While I could have denied or explained away my "relatioinship" with Ryouga, had she learned of it, what had happened between me and Akira was undeniable. Akira's mom had seen me in sex kitten mode happily gonig down on Akira,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Nodoka simply had not imagined her daughter would be sexually active. Nodoka, thinking of some of the rumors she had heard recently concerning her child, woodenly demanded clarification, and Akira's mom provided all the details she could, thinking that Nodoka was an understanding woman who would help her daughter be safe and healthy as she explored her womanhood. Naturally, I had no warning. The problems with the water that day had caused me to stay female all day, and the stress of that had driven me to seek solace in Hiroshi. Mother was waiting, with equally lethal sword and silence. Hiroshi saved my life right then.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Fragile Clay, Nodoka was presumed to have not known about my curse, but that was clearly a modification contrived to capture an extraordinary confrontation between my mother and Hiroshi. Given what I was forced to confront in The Nature of the Curse, the violent encounter can easily be seen as my mother's reaction to initially discovering how very female I could be combined with rumors started in the wake of Akira's crusade. Following my mother's attempt to kill me in a fit of passion, the integration of events becomes more complicated--a series of events supporting or lending background to the events explored in the other primary threads.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Nodoka, once she got her initial reaction under control, confronted Akira and his freshly proven theories. Akira, and his research for his Jusenkyo Survivor's Manual, was brought to her attention. Akire had no idea why she sought him out at first, but Nodoka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Akira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imagine--Akira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Akira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Nodoka confronted her promise to her own mother, which added a bit of depth to the purpose of my girl training.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"Ranma, Girl Days/Genma's Daughter" Nodoka confronted me with her thoughts and feelings following her conversation with Akira. When my mother announced that she had learned that my curse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Genma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Akira's revelation had been shockingly direct, and presented no paradoxes in her mind. I was both her son, and her daughter--her daughter Ranko, who was woefully in denial of herself, and for whom Nodoka had so long been concerned. I was too shocked to do anything but listen to her proposal. She had already discussed the matter with Akane,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Nodoka was taking the matter into her own hands, and she required me to spend two months as a girl, for training, and following the initial training, spend a minimum of three days a week living as a girl to keep myself in balance. On the plus side, Genma was certian to hate it. At first, that was the only appealing aspect.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thing I had always feared had finally become a reality. I was going to be a girl--a part time girl, a tomboy most likely, but still a girl in fact, a girl in truth. No denials, I had promised. Thanks to Akira's influence, the events of "Fragile Clay" end up threading their way into the next phase of my evolution. My relationship with Hiroshi had suffered as events proceeded to the wedding fiasco. Hiroshi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Hiroshi's love" and aggrieved at my inability to help him as he had helped me. After the confrontation with my mother, particularly after learning how my mother had reacted to Akira's revelation, he seemed to set his troubles aside and begin acting a bit more normally, like the old Hiroshi I knew best. I did not understand why he put the old distance between us again, and one awkward event resulted in the gap ripping wide between us, almost ending our friendship. Hiroshi took a bizarre, and uncharicteristically forward, interest in the discussion between me and Akira about the nature of my curse. I suppose he was being too impulsive, and at the time was a bit awkward about how to get the answers he needed to resolve his own quandry. It was a bad time for anyone to take such liberties with me, and he ended up very hurt when I lashed out. That built a wall between us that would not come down until my next nervous breakdown, when I was finally forced to confront the truth about my curse.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Near the beginning, I was confronted with almost overwhelming emotional stress. I had another nervous breakdown within the first couple of days, while I was at school, just before the training was supposed to go into full swing. Hiroshi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Akane was also proving to be a friend, keeping a close eye on me, watching me as I struggled with shattered confidence and forcing me to confront my assumptions of manhood and womanhood. She compelled me to speak to Cologne and Tofu, and clarify my misapprehensions about my curse and my preconceptions about men and women. (Elements from Genma's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Tofu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Akira,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Akane and Ucchan came to my rescue.</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I never changed myself back into a boy after that--not by my own intent. My girl training had started in that instant, and I clung to it desparately.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Akane took me in hand, and Hiroshi provided me with the only sane and safe contact with my male life. Instead of trying to reassert my masculinity, when the situation started to really shake me, I turned to the boy who was proving himself to be my first real male friend.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acceptence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unwiinding, letting go of a lot of the tension I had built up over the past year, and the many years on the road. I was finally beginning to be comfortable with who I was, and I was learning how to deal with my emotions.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Hiroshi and I were not resolved prior to this ordeal I am in. I also have to assume the truth was a private affair between us not fully understood by my friends, fiancees and family, for the chaos depicted in the thread I've studied would have upset everything... A secret lover would not have been tolerated by the people around me. That part, if it does apply, would have to apply to the events of "Ranma/Ranko, Girl Days/Genma's Daughter" tapestry, in which my girl-side would be expected to be vulnerable to temptation. In fact, a confluence of events which would have made Hiroshi and Ryouga rivals for my female affections.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That of course brings up Ryouga. Until Hiroshi,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aggrivate him or gain an advantage over an opponant or in some specific situation--I could tell the whole thing unsettled him severely. Akane saw more in his reaction than I did, which I learned the hard way. Once again, trying to keep my promise to Ryouga, I ended up in a fix. Akane dared me to accept a romantic date with Ryouga (I stipulated that he had to ask sincerely and nicely) and the dumb fool stumbled into asking me, right in front of Akane, to go out on a date. He had thought he was asking Akane, and had used a pair of Mousse's glasses to keep the sight of her face from unnerving him. Naturally, he pulled a Mousse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boy--Ranma, as it happened.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Nabiki had indeed known or picked up on the embarassing scene earlier that month. When we got home, Nabiki confronted the two of us about it. She apparently was tempted to believed the lie Ryouga had trapped me in, since she had confronted Akane about it, and had decided to test the theory.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Nabiki particularily wanted to confront Ryouga, and resolve certain issues with him. One, she did not object to his love for Akane or me (gyaaaa!) but ultimately she would not tolerate anyone toying with her sister's affections. She wanted Ryouga to make up his mind. Two, she had had it with P-Chan, the charade had to stop, and clearly I had been pressured into aiding and abbetting him--despite the fact that I had clearly disapproved and tried to oppose the habit. If Ryouga had any interest in pursuing either girl, he had to make P-Chan disappear for good. She was resolved to help him in that, but he had to stop indulging in the habit. Should he fail, she would reveal his secret to Akane. She had no reason to protect it, and she knew Ryouga would expose himself if he kept going the way he was. The consequences of that would hurt all three of us. Three, Ryouga had to resolve these things quickly. He needed to decide which of the three girls in his life he truly loved, and tell her. In the event that he did not truly love me or Akane, she would clear up the mess with Akari, if he promised to return to her, tell her what he really felt and never again pursue Akane or me as anything other than a friend.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Nabiki then confronted me. She confessed, she did not know how to deal with the new developments in my life, and she could hardly blame me for the thing she was currently worried about. Akane seemed to be understanding about my feeings as a girl (at least the way she saw them) and a person could not be blamed for falling in love, but she urged me to face my feelings and figure out how to avoid hurting Akane (or myself). I was honor bound to marry Akane, but as far as Nabiki was concerned, she did not want her sister in a marriage where her fiance was in love with a man instead of her. Depending on whether or not enough love, or maturity, was available to go all the way around, this love triangle would destroy the three of us, and she was not going to have it. Short of giving Akane a nanniichaun curse to compliment mine, the issue of my female needs had to be confronted in my girl training.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Ryouga and I were simply shocked. A while later, Ryouga and I met to discuss the issue. In light of the fact that I did not know at that point if I was ever going to regain my manhood, I was not sure if I had a right to stand in Ryouga's way in his pursuit of Akane, but unless he got up the nerve to tell Akane neither of us would know if he even stood a chance. Ryouga,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Akane and Ryouga could get hurt if this was not handled carefully.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My mother's opinion of Ryouga had come back swiftly to haunt me. My relationship with Akane was better than it had ever been, the friendship we had once proposed, and lost to my curse and the betrothal, had been realized. I loved her more each day, but I still did not know if I could be a man for. I had to figure out if I could do that for myself first. Genma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 freak accident, the chaos of my life remaining a pleasant constant, resulted in a female Ryouga, who thanks to my waterproof soap got a week's initiation in a girl's life, and inspired Nabiki. Ryouga was taken aside by Nabiki, who had inquired into a cure for P-Chan and discovered only two alternatives. Ryouga listened to her proposal, and agreed to trade his curse for one like mine to keep his agreement with her. Using nyanniichaun water Cologne had preserved for the end of Shampoo's punishment, Ryouga stunned us all with the news that he had hidden a curse from us all. I had not known about Nabiki's proposal of its fulfillment, and the inevitable accident caught me by surprise, and almost resulted in an unwanted--and now unnecessary--confession.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Akane was shocked, but after the week Ryouga had spent as a girl before quickly adjusted. She also confronted Ryouga with the unpleasant facts of his and my condition. Ryouga confessed that he had thought about it carefully, and was resolved to confront it--once my experience provided a bit more information. No one wanted to press him for more of an explanation, and so Ryouga did not join me in my ordeal. He was, however sending me a clear message.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Our friendship strengthened, and so did the relationship between him and Akane. My concern was how this new development affected Akane. She was using our friendship, as girls,  to sustain her feelings for me. Whatever happened, she would never stop loving me, but I suspect she feared she could not compete with Ryouga. At the same time, Ryouga was finally becoming at ease with Akane, confiding in her the way she once unknowingly confided in him. Instead of the jerk I had always been, Ryouga was being the man Akane had always dreamed of. It was strange when Akane and I found ourselves comparing notes on him and his attractive qualities, and I confided that Ryouga had fallen in love with her almost from the beginning. It had been a big part of our old rivalry. I compared us all to Kuno, asking ourselves--jokingly, in the context of the conversation--why we could not have both.</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 When break ended, I had to face the reaction of the school to the new me, and my decision on the last night of the last school session came back to haunt me--to be "Ranko" when in my all-girl mode, to both preserve and distance myself from my life as Ranma.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ab/>
        <w:t xml:space="preserve">The question itself was enough to get Nabiki thinking, however. She started scheming on a way to make "Ranko" a legal identity, seperate from my normal identity.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Nodoka </w:t>
      </w:r>
      <w:r w:rsidRPr="004140B4">
        <w:rPr>
          <w:rFonts w:ascii="Montserrat" w:hAnsi="Montserrat"/>
          <w:color w:val="333399"/>
          <w:sz w:val="24"/>
        </w:rPr>
        <w:tab/>
        <w:t xml:space="preserve"> </w:t>
      </w:r>
      <w:r w:rsidRPr="004140B4">
        <w:rPr>
          <w:rFonts w:ascii="Montserrat" w:hAnsi="Montserrat"/>
          <w:color w:val="333399"/>
          <w:sz w:val="24"/>
        </w:rPr>
        <w:tab/>
        <w:t xml:space="preserve">22 2 - 22 6, 23 7, 28 1 - 10, 30 8 - 30 10, 33 9, 34 5 - 34 9, 36 3 - 36 10,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36 3 - 36 10 </w:t>
      </w:r>
      <w:r w:rsidRPr="004140B4">
        <w:rPr>
          <w:rFonts w:ascii="Montserrat" w:hAnsi="Montserrat"/>
          <w:color w:val="333399"/>
          <w:sz w:val="24"/>
        </w:rPr>
        <w:tab/>
        <w:t xml:space="preserve">Nodoka finally learns the truth about Ranma's curse, after he saves her life, and she reflects on how "Ranko" had been so consistently masculine and concludes that Ranma is a man among men despite his curse. The return of the Saotome family to their home provokes the typical insanity which revolves around Ranma, resulting in the destruction of their home and the entire family's relocation to the Tendou Dojo.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Mirrors </w:t>
      </w:r>
      <w:r w:rsidRPr="004140B4">
        <w:rPr>
          <w:rFonts w:ascii="Montserrat" w:hAnsi="Montserrat"/>
          <w:color w:val="333399"/>
          <w:sz w:val="24"/>
        </w:rPr>
        <w:tab/>
      </w:r>
      <w:r w:rsidRPr="004140B4">
        <w:rPr>
          <w:rFonts w:ascii="Montserrat" w:hAnsi="Montserrat"/>
          <w:color w:val="333399"/>
          <w:sz w:val="24"/>
        </w:rPr>
        <w:tab/>
        <w:t>35 1 - 35 4</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color w:val="333399"/>
          <w:sz w:val="24"/>
        </w:rPr>
      </w:pPr>
      <w:r w:rsidRPr="004140B4">
        <w:rPr>
          <w:rFonts w:ascii="Montserrat" w:hAnsi="Montserrat"/>
          <w:color w:val="333399"/>
          <w:sz w:val="24"/>
        </w:rPr>
        <w:t xml:space="preserve">In the summary, and I assume in the manga, there is no explicit mention of the reflections of Ranma's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Ranma and his family. Given the fact that the lovers were reflections of Ranma, they are inspired by and embody the same soul and thus are extensions of Ranma's dual nature, and natural outlets for the minds of Saotome Ranma and Tendou Ranko while the two are becoming aware of each other and the emergence of Saotome Ranko. Saotome Ranko is the gestalt mind, the product of Tendou Ranko and Saotome Ranma's communion and thus a child of self conception. She is also the one who becomes the Goddess of Sex. Tendou Ranko and Saotome Ranma are inspirations and embodiments of the same soul, fully personified by Saotome Ranko. They are retained as active parts of the being Saotome Ranko conceived of herself as, and while reteining their original psyches, have attained the same gestalt state as Saotome Ranko. They are the avatars of masculinity and femininity within the Goddess of Sex. Ironically, they both identify as female, and have androgynous personalities and perspectives--as comfortable with being male as with being female. Saotome Ranko also possesses this same poise, though for her, the integration of male and female runs deeper. </w:t>
      </w:r>
    </w:p>
    <w:p w:rsidR="007656FD" w:rsidRPr="004140B4" w:rsidRDefault="007656FD">
      <w:pPr>
        <w:pStyle w:val="0DraftNormal"/>
        <w:rPr>
          <w:rFonts w:ascii="Montserrat" w:hAnsi="Montserrat"/>
          <w:color w:val="333399"/>
          <w:sz w:val="2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An Open Mind</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story of the advent of psionics in a contemporary world. Science fiction, in the area of psionics and its impact on human potential. Also a story dealing with issues including rape and gender dyspohoria.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Morgan.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generations. The use of Morgan's power to resurrect Lauren, and alter the sex of her two childhood friends (one as an experiment, the other in response to accute gender dysphoria), and the consequences those acts incur. A suggestion of vamparism; impulses of biokinetics and morphokinetics, and tapping the power of light--each producing similar characteristic traits. The rousing of an underground vampire/psionic subculture.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011799 Phoenix, Avatar Ni Paladin</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Phoenix. The name of 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successor.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A prostitute.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the medium through which the common lyn maintains a personal and intimate relationship with the goddess.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unmistakable, she will have acquired a duplicate identical in mind and body (and her opposite in spirit-see dragon-phoenix). This split manifestation is accurately, if disingenously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intimately compatible, which is why the two are seperated as soon as possible and raised in seclusion from each other until they come of age for mna.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god. A dangerous permutation of the phoenix paradigm. Under certain circumstances, the union of aelyn and aeslyn aspects resulted in the creation of a god. An aeslyn who remained in heat was particularily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Avatars. In recent times, the ancient beliefs have been undergoing revision, as the rise of the gods has forced people to recognize the true role that the paladins have been playing. Aelyn, by any logic, were minor avatars of the goddess. Paladins were also avatars of the goddess, to the avatar written of would be a major avatar-an embodiment of her will or an incarnation of the goddess herself.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011899 phoenix</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Av, or phoenix.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Avon'naiomi</w:t>
      </w:r>
      <w:r w:rsidRPr="004140B4">
        <w:rPr>
          <w:rFonts w:ascii="Montserrat" w:hAnsi="Montserrat"/>
          <w:sz w:val="24"/>
          <w:szCs w:val="14"/>
        </w:rPr>
        <w:tab/>
        <w:t>avonava</w:t>
      </w:r>
      <w:r w:rsidRPr="004140B4">
        <w:rPr>
          <w:rFonts w:ascii="Montserrat" w:hAnsi="Montserrat"/>
          <w:sz w:val="24"/>
          <w:szCs w:val="14"/>
        </w:rPr>
        <w:tab/>
      </w:r>
      <w:r w:rsidRPr="004140B4">
        <w:rPr>
          <w:rFonts w:ascii="Montserrat" w:hAnsi="Montserrat"/>
          <w:sz w:val="24"/>
          <w:szCs w:val="14"/>
        </w:rPr>
        <w:tab/>
        <w:t>avonlea</w:t>
      </w:r>
      <w:r w:rsidRPr="004140B4">
        <w:rPr>
          <w:rFonts w:ascii="Montserrat" w:hAnsi="Montserrat"/>
          <w:sz w:val="24"/>
          <w:szCs w:val="14"/>
        </w:rPr>
        <w:tab/>
      </w:r>
      <w:r w:rsidRPr="004140B4">
        <w:rPr>
          <w:rFonts w:ascii="Montserrat" w:hAnsi="Montserrat"/>
          <w:sz w:val="24"/>
          <w:szCs w:val="14"/>
        </w:rPr>
        <w:tab/>
        <w:t>av</w:t>
      </w:r>
      <w:r w:rsidRPr="004140B4">
        <w:rPr>
          <w:rFonts w:ascii="Montserrat" w:hAnsi="Montserrat"/>
          <w:sz w:val="24"/>
          <w:szCs w:val="14"/>
        </w:rPr>
        <w:tab/>
        <w:t>ember</w:t>
      </w:r>
    </w:p>
    <w:p w:rsidR="007656FD" w:rsidRPr="004140B4" w:rsidRDefault="007656FD">
      <w:pPr>
        <w:pStyle w:val="0DraftNormal"/>
        <w:rPr>
          <w:rFonts w:ascii="Montserrat" w:hAnsi="Montserrat"/>
          <w:sz w:val="24"/>
          <w:szCs w:val="14"/>
        </w:rPr>
      </w:pPr>
      <w:r w:rsidRPr="004140B4">
        <w:rPr>
          <w:rFonts w:ascii="Montserrat" w:hAnsi="Montserrat"/>
          <w:sz w:val="24"/>
          <w:szCs w:val="14"/>
        </w:rPr>
        <w:t>Avon'naiomnaeo</w:t>
      </w:r>
      <w:r w:rsidRPr="004140B4">
        <w:rPr>
          <w:rFonts w:ascii="Montserrat" w:hAnsi="Montserrat"/>
          <w:sz w:val="24"/>
          <w:szCs w:val="14"/>
        </w:rPr>
        <w:tab/>
        <w:t>avonava</w:t>
      </w:r>
      <w:r w:rsidRPr="004140B4">
        <w:rPr>
          <w:rFonts w:ascii="Montserrat" w:hAnsi="Montserrat"/>
          <w:sz w:val="24"/>
          <w:szCs w:val="14"/>
        </w:rPr>
        <w:tab/>
      </w:r>
      <w:r w:rsidRPr="004140B4">
        <w:rPr>
          <w:rFonts w:ascii="Montserrat" w:hAnsi="Montserrat"/>
          <w:sz w:val="24"/>
          <w:szCs w:val="14"/>
        </w:rPr>
        <w:tab/>
        <w:t>avonleo</w:t>
      </w:r>
      <w:r w:rsidRPr="004140B4">
        <w:rPr>
          <w:rFonts w:ascii="Montserrat" w:hAnsi="Montserrat"/>
          <w:sz w:val="24"/>
          <w:szCs w:val="14"/>
        </w:rPr>
        <w:tab/>
      </w:r>
      <w:r w:rsidRPr="004140B4">
        <w:rPr>
          <w:rFonts w:ascii="Montserrat" w:hAnsi="Montserrat"/>
          <w:sz w:val="24"/>
          <w:szCs w:val="14"/>
        </w:rPr>
        <w:tab/>
        <w:t>àv</w:t>
      </w:r>
      <w:r w:rsidRPr="004140B4">
        <w:rPr>
          <w:rFonts w:ascii="Montserrat" w:hAnsi="Montserrat"/>
          <w:sz w:val="24"/>
          <w:szCs w:val="14"/>
        </w:rPr>
        <w:tab/>
        <w:t>ash</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rPr>
      </w:pPr>
      <w:r w:rsidRPr="004140B4">
        <w:rPr>
          <w:rFonts w:ascii="Montserrat" w:hAnsi="Montserrat"/>
          <w:sz w:val="24"/>
        </w:rPr>
        <w:t>Threads - Cast and Chorus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and Amber</w:t>
      </w:r>
    </w:p>
    <w:p w:rsidR="007656FD" w:rsidRPr="004140B4" w:rsidRDefault="007656FD">
      <w:pPr>
        <w:pStyle w:val="0DraftNormal"/>
        <w:rPr>
          <w:rFonts w:ascii="Montserrat" w:hAnsi="Montserrat"/>
          <w:sz w:val="24"/>
        </w:rPr>
      </w:pPr>
      <w:r w:rsidRPr="004140B4">
        <w:rPr>
          <w:rFonts w:ascii="Montserrat" w:hAnsi="Montserrat"/>
          <w:sz w:val="24"/>
        </w:rPr>
        <w:t xml:space="preserve">An ardent phoenix and a dark phoenix, split manifest in a childhood trauma. A child, a stunned witness to the slaughter of her beloved friends and family, who was at the same time the victim of a psionic rape, something in her snapped, unleashing the naked destructive aspect of her soul. Amber cut a swath through the murderers, driving a third of them from the estate before realization of what she did stopped her. Her guilt drove her into the gate, and her uncertainty led her across to Dream Gate. Ember was found days later, the only survivor of the massacre. Amber turned up a month later, haunting the vast athenaeum, caught stealing food, but possessing such amazing power that she had to be taken in and trained.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Coal</w:t>
      </w:r>
    </w:p>
    <w:p w:rsidR="007656FD" w:rsidRPr="004140B4" w:rsidRDefault="007656FD">
      <w:pPr>
        <w:pStyle w:val="0DraftNormal"/>
        <w:rPr>
          <w:rFonts w:ascii="Montserrat" w:hAnsi="Montserrat"/>
          <w:sz w:val="24"/>
        </w:rPr>
      </w:pPr>
      <w:r w:rsidRPr="004140B4">
        <w:rPr>
          <w:rFonts w:ascii="Montserrat" w:hAnsi="Montserrat"/>
          <w:sz w:val="24"/>
        </w:rPr>
        <w:t xml:space="preserve">A normal male, the son of a courtesan and the emperor, Coal had been presented to Amber as a surrogate for her brother, to help her progress through heat. Amber and Coal went through heat together, suppressing the symptoms of heat for an entire year, but without triggering the self conception needed to come out of heat.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Ash</w:t>
      </w:r>
    </w:p>
    <w:p w:rsidR="007656FD" w:rsidRPr="004140B4" w:rsidRDefault="007656FD">
      <w:pPr>
        <w:pStyle w:val="0DraftNormal"/>
        <w:rPr>
          <w:rFonts w:ascii="Montserrat" w:hAnsi="Montserrat"/>
          <w:sz w:val="24"/>
        </w:rPr>
      </w:pPr>
      <w:r w:rsidRPr="004140B4">
        <w:rPr>
          <w:rFonts w:ascii="Montserrat" w:hAnsi="Montserrat"/>
          <w:sz w:val="24"/>
        </w:rPr>
        <w:t xml:space="preserve">The male version of Ember/Amber, Ash was slain in the D’Ava massacre. He was, however, still a phoenix, the complimentary half of a true phoenix. Rising from the ashes, he stumbled across an open threshold, his awakened mind threading its way through the dangerous eye of paradox. Identified as a phoenix, he was adopted by the house of the Phoenix in Exile, the divine emperor of the ancient lyn empire. The very house from which his own descended. At the time of his death, his identity imprinted itself in Amber, much the way Change’s had been later imprinted in Ember. This led Amber to believe herself a manifestation of Ash at least as much as she was a manifestation of Ember, and what had driven her to pursure the mastery of aeomi.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Ashember</w:t>
      </w:r>
    </w:p>
    <w:p w:rsidR="007656FD" w:rsidRPr="004140B4" w:rsidRDefault="007656FD">
      <w:pPr>
        <w:pStyle w:val="0DraftNormal"/>
        <w:rPr>
          <w:rFonts w:ascii="Montserrat" w:hAnsi="Montserrat"/>
          <w:sz w:val="24"/>
        </w:rPr>
      </w:pPr>
      <w:r w:rsidRPr="004140B4">
        <w:rPr>
          <w:rFonts w:ascii="Montserrat" w:hAnsi="Montserrat"/>
          <w:sz w:val="24"/>
        </w:rPr>
        <w:t xml:space="preserve">A dragon blooded on Ember, Ashe would become her fiercest protector. Patterned on Ember’s mind and body, after devouring her in the very ruins in which she fought the remains of the group that had slaughtered her family, Ashe was brought out of the wild while Ember was confronting Ash on Aeirn. At first, when the two met, they were fierce opponents, rivals over Ash who accompanied Ember back to the world of their birth.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Passion, Pain and Pleasure</w:t>
      </w:r>
    </w:p>
    <w:p w:rsidR="007656FD" w:rsidRPr="004140B4" w:rsidRDefault="007656FD">
      <w:pPr>
        <w:pStyle w:val="0DraftNormal"/>
        <w:rPr>
          <w:rFonts w:ascii="Montserrat" w:hAnsi="Montserrat"/>
          <w:sz w:val="24"/>
        </w:rPr>
      </w:pPr>
      <w:r w:rsidRPr="004140B4">
        <w:rPr>
          <w:rFonts w:ascii="Montserrat" w:hAnsi="Montserrat"/>
          <w:sz w:val="24"/>
        </w:rPr>
        <w:t xml:space="preserve">Passion, the avon of Agony-Ecstasy, was raised in Dream Gate. Adopted by Dream and Dancer, she became Amber’s older sister when she was recognized as a manifestation of Ember and reunited with her father. Pain and Pleasure, the avon of the Imperial Heir (of Avon D’Ao’Ajea) via Agony, were fostered at Dream Gate with Amber, and remained closly tied to the family when they discovered their “sibling” Passion.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Change, Dream and Enigma</w:t>
      </w:r>
    </w:p>
    <w:p w:rsidR="007656FD" w:rsidRPr="004140B4" w:rsidRDefault="007656FD">
      <w:pPr>
        <w:pStyle w:val="0DraftNormal"/>
        <w:rPr>
          <w:rFonts w:ascii="Montserrat" w:hAnsi="Montserrat"/>
          <w:sz w:val="24"/>
        </w:rPr>
      </w:pPr>
      <w:r w:rsidRPr="004140B4">
        <w:rPr>
          <w:rFonts w:ascii="Montserrat" w:hAnsi="Montserrat"/>
          <w:sz w:val="24"/>
        </w:rPr>
        <w:t xml:space="preserve">Enigma appeared out of nowhere over twenty years before Phoenix was born. Drawn to the point paradox of Phoenix’s conception, Enigma found the pearlembryo of Phoenix and protected it. Enigma had split shifted into Change and Dream in an effort to escape enslavement, and it was Change alone who managed to escape, taking the seed with her into the Aegis. She carried it until the seed was quickened by AEA scientists and implanted in Change’s womb. By the time she gave birth, she received amnesty, and could return to Ao’Ajea to have the split manifest child. After the massacre, she took Ember with her to Ao’Ajeo, where her time was divided between raising her daughter and serving her AEA masters. After Change’s death, the mind and spirit of Change returned to Dream and Enigma was restored to herself.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Athena and Kevin Zhan</w:t>
      </w:r>
    </w:p>
    <w:p w:rsidR="007656FD" w:rsidRPr="004140B4" w:rsidRDefault="007656FD">
      <w:pPr>
        <w:pStyle w:val="0DraftNormal"/>
        <w:rPr>
          <w:rFonts w:ascii="Montserrat" w:hAnsi="Montserrat"/>
          <w:sz w:val="24"/>
        </w:rPr>
      </w:pPr>
      <w:r w:rsidRPr="004140B4">
        <w:rPr>
          <w:rFonts w:ascii="Montserrat" w:hAnsi="Montserrat"/>
          <w:sz w:val="24"/>
        </w:rPr>
        <w:t xml:space="preserve">Athena was a bioroid, a genetically engineered soldier, with the mind of a space ship. Change had repeated a trick she had learned when she created Artemis to free the artifact mind from a dying ship. Athena remained with Change, a feat only possible due to the face that Change had agreed to marry Kevin Zhan. Zhan was one of the most powerful psionics in the AEA, and as the hand behind the terraforming of Venus, one of the few private citizens who could acquire a military bioroid. After her mother’s death, Athena—and Zhan—took over raising Ember.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Raven and Crow </w:t>
      </w:r>
    </w:p>
    <w:p w:rsidR="007656FD" w:rsidRPr="004140B4" w:rsidRDefault="007656FD">
      <w:pPr>
        <w:pStyle w:val="0DraftNormal"/>
        <w:rPr>
          <w:rFonts w:ascii="Montserrat" w:hAnsi="Montserrat"/>
          <w:sz w:val="24"/>
        </w:rPr>
      </w:pPr>
      <w:r w:rsidRPr="004140B4">
        <w:rPr>
          <w:rFonts w:ascii="Montserrat" w:hAnsi="Montserrat"/>
          <w:sz w:val="24"/>
        </w:rPr>
        <w:t xml:space="preserve">Paladin twins. Suitors of Passion during her mnao.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Agony and Ecstasy</w:t>
      </w:r>
    </w:p>
    <w:p w:rsidR="007656FD" w:rsidRPr="004140B4" w:rsidRDefault="007656FD">
      <w:pPr>
        <w:pStyle w:val="0DraftNormal"/>
        <w:rPr>
          <w:rFonts w:ascii="Montserrat" w:hAnsi="Montserrat"/>
          <w:sz w:val="24"/>
        </w:rPr>
      </w:pPr>
      <w:r w:rsidRPr="004140B4">
        <w:rPr>
          <w:rFonts w:ascii="Montserrat" w:hAnsi="Montserrat"/>
          <w:sz w:val="24"/>
        </w:rPr>
        <w:t xml:space="preserve">Phoenix’s genetic parents, and—as Passion—Enigma’s template. Both “died” during the D’Ava Massacre. In spite of being a true phoenix, their avon embodiment (in Passion) and the nature of what killed them prevented them from rising from the ashes. There was one mortal weakness for a phoenix, carrying a child to term. Both had. As had Change. During pregnancy, the polymorphic ability of the mother was grounded out to prevent harm to the child. Unless specific attention was invested in restoring that potential, the mother remained mortal.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Kzeisza and Kevin Zhan</w:t>
      </w:r>
    </w:p>
    <w:p w:rsidR="007656FD" w:rsidRPr="004140B4" w:rsidRDefault="007656FD">
      <w:pPr>
        <w:pStyle w:val="0DraftNormal"/>
        <w:rPr>
          <w:rFonts w:ascii="Montserrat" w:hAnsi="Montserrat"/>
          <w:sz w:val="24"/>
        </w:rPr>
      </w:pPr>
      <w:r w:rsidRPr="004140B4">
        <w:rPr>
          <w:rFonts w:ascii="Montserrat" w:hAnsi="Montserrat"/>
          <w:sz w:val="24"/>
        </w:rPr>
        <w:t xml:space="preserve">Kzeisza and Kevin Zhan were the first dragon-phoenix paladin twins. Their origin predates the rise of the first lyn empire, and they were responsible for luring Phoenix’s earliest known phoenix ancestor out of the jungles of Aeirn. In a state of deep consciousness, Kevin taught Ember everything he knew about both dragon and phoenix archetypes.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PHOENIX - POINT PARADOX Past &amp; Present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Avon Naomi Nin Av : Avon Aeomi Nin Áv : Phoenix, Ember, Amber, Ash &amp; Ashe (Ashember)</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b/>
          <w:sz w:val="24"/>
        </w:rPr>
      </w:pPr>
      <w:r w:rsidRPr="004140B4">
        <w:rPr>
          <w:rFonts w:ascii="Montserrat" w:hAnsi="Montserrat"/>
          <w:b/>
          <w:sz w:val="24"/>
        </w:rPr>
        <w:t xml:space="preserve">AV - PHOENIX - </w:t>
      </w:r>
      <w:r w:rsidRPr="004140B4">
        <w:rPr>
          <w:rFonts w:ascii="Montserrat" w:hAnsi="Montserrat"/>
          <w:b/>
          <w:caps/>
          <w:sz w:val="24"/>
        </w:rPr>
        <w:t>profiles</w:t>
      </w:r>
    </w:p>
    <w:p w:rsidR="007656FD" w:rsidRPr="004140B4" w:rsidRDefault="007656FD">
      <w:pPr>
        <w:pStyle w:val="0DraftNormal"/>
        <w:rPr>
          <w:rFonts w:ascii="Montserrat" w:hAnsi="Montserrat"/>
          <w:b/>
          <w:i/>
          <w:sz w:val="24"/>
        </w:rPr>
      </w:pPr>
    </w:p>
    <w:p w:rsidR="007656FD" w:rsidRPr="004140B4" w:rsidRDefault="007656FD">
      <w:pPr>
        <w:pStyle w:val="0DraftNormal"/>
        <w:rPr>
          <w:rFonts w:ascii="Montserrat" w:hAnsi="Montserrat"/>
          <w:b/>
          <w:i/>
          <w:sz w:val="24"/>
        </w:rPr>
      </w:pPr>
      <w:r w:rsidRPr="004140B4">
        <w:rPr>
          <w:rFonts w:ascii="Montserrat" w:hAnsi="Montserrat"/>
          <w:b/>
          <w:i/>
          <w:caps/>
          <w:sz w:val="24"/>
        </w:rPr>
        <w:t>phoenix ember—</w:t>
      </w:r>
      <w:r w:rsidRPr="004140B4">
        <w:rPr>
          <w:rFonts w:ascii="Montserrat" w:hAnsi="Montserrat"/>
          <w:b/>
          <w:i/>
          <w:sz w:val="24"/>
        </w:rPr>
        <w:t xml:space="preserve">Female, Creative Manifest Aspect—Not afraid to kill, willing to die to achieve a goal. Right Handed. Compassionate, Patient, Cunning, Ruthless. Athletic, Artistic, Academic.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Amber—</w:t>
      </w:r>
      <w:r w:rsidRPr="004140B4">
        <w:rPr>
          <w:rFonts w:ascii="Montserrat" w:hAnsi="Montserrat"/>
          <w:b/>
          <w:i/>
          <w:sz w:val="24"/>
        </w:rPr>
        <w:t>Female, Destructive Manifest Aspect—Not afraid to die, willing to kill to achieve a goal. Left Handed. Ruthless, Cunning, Patient, Compassionate. Artistic, Athletic, Academic.</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ash i—</w:t>
      </w:r>
      <w:r w:rsidRPr="004140B4">
        <w:rPr>
          <w:rFonts w:ascii="Montserrat" w:hAnsi="Montserrat"/>
          <w:b/>
          <w:i/>
          <w:sz w:val="24"/>
        </w:rPr>
        <w:t xml:space="preserve">Male, Creative Abstract Aspect—Not afraid to change, willing to hurt in order to heal. Right Handed. Patient, Compassionate, Ruthless, Cunning. Academic, Athletic, Artistic.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ash ii—</w:t>
      </w:r>
      <w:r w:rsidRPr="004140B4">
        <w:rPr>
          <w:rFonts w:ascii="Montserrat" w:hAnsi="Montserrat"/>
          <w:b/>
          <w:i/>
          <w:sz w:val="24"/>
        </w:rPr>
        <w:t xml:space="preserve">Male, Destructive Abstract Aspect—Not afraid to hurt, willing to change in order to grow. Left Handed. Ruthless, Patient, Cunning, Compassionate. Academic, Artistic, Athletic.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change—</w:t>
      </w:r>
      <w:r w:rsidRPr="004140B4">
        <w:rPr>
          <w:rFonts w:ascii="Montserrat" w:hAnsi="Montserrat"/>
          <w:b/>
          <w:i/>
          <w:sz w:val="24"/>
        </w:rPr>
        <w:t xml:space="preserve">Female, Combined Manifest Aspect—Not afraid to die or kill, willing to die or kill to achieve a goal. Ambidexterous. Patient, Compassionate, Cunning, Ruthless. Athletic, Artistic, Academic.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dream—</w:t>
      </w:r>
      <w:r w:rsidRPr="004140B4">
        <w:rPr>
          <w:rFonts w:ascii="Montserrat" w:hAnsi="Montserrat"/>
          <w:b/>
          <w:i/>
          <w:sz w:val="24"/>
        </w:rPr>
        <w:t>Male, Combined Abstract Aspect—Not afraid to hurt or change, willing to hurt or change in order to heal or grow. Ambidextrous. Patient, Compassionate, Ruthless, Cunning. Academic, Athletic, Artistic.</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ember—</w:t>
      </w:r>
      <w:r w:rsidRPr="004140B4">
        <w:rPr>
          <w:rFonts w:ascii="Montserrat" w:hAnsi="Montserrat"/>
          <w:b/>
          <w:i/>
          <w:sz w:val="24"/>
        </w:rPr>
        <w:t xml:space="preserve">Aelyn, Creative Aspect—Not afraid to kill or change, willing to die to achieve a goal or hurt in order to heal. Right Handed. Patient, Compassionate, Cunning, Ruthless. Athletic, Academic, Artistic.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ash—</w:t>
      </w:r>
      <w:r w:rsidRPr="004140B4">
        <w:rPr>
          <w:rFonts w:ascii="Montserrat" w:hAnsi="Montserrat"/>
          <w:b/>
          <w:i/>
          <w:sz w:val="24"/>
        </w:rPr>
        <w:t>Aeslyn, Destructive Aspect—Not afraid to hurt or die, willing to kill to achieve a goal or change in order to grow. Left Handed. Ruthless, Patient, Cunning, Compassionate. Artistic, Academic, Athletic.</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fire—</w:t>
      </w:r>
      <w:r w:rsidRPr="004140B4">
        <w:rPr>
          <w:rFonts w:ascii="Montserrat" w:hAnsi="Montserrat"/>
          <w:b/>
          <w:i/>
          <w:sz w:val="24"/>
        </w:rPr>
        <w:t xml:space="preserve">Aelyn, Elemental Aspect—Not afraid to hurt or kill, willing to hurt or kill to heal or achieve a goal. Ambidexterous. Patient, Compassionate, Cunning, Ruthless. Athletic, Artistic, Academic. </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sz w:val="24"/>
        </w:rPr>
      </w:pPr>
      <w:r w:rsidRPr="004140B4">
        <w:rPr>
          <w:rFonts w:ascii="Montserrat" w:hAnsi="Montserrat"/>
          <w:b/>
          <w:i/>
          <w:caps/>
          <w:sz w:val="24"/>
        </w:rPr>
        <w:t>phoenix water—</w:t>
      </w:r>
      <w:r w:rsidRPr="004140B4">
        <w:rPr>
          <w:rFonts w:ascii="Montserrat" w:hAnsi="Montserrat"/>
          <w:b/>
          <w:i/>
          <w:sz w:val="24"/>
        </w:rPr>
        <w:t>Aeslyn, Elemental Aspect—Not afraid to die or change, willing to die or change in order to grow. Ambidextrous. Patient, Compassionate, Ruthless, Cunning. Academic, Athletic, Artistic.</w:t>
      </w:r>
    </w:p>
    <w:p w:rsidR="007656FD" w:rsidRPr="004140B4" w:rsidRDefault="007656FD">
      <w:pPr>
        <w:pStyle w:val="0DraftNormal"/>
        <w:rPr>
          <w:rFonts w:ascii="Montserrat" w:hAnsi="Montserrat"/>
          <w:b/>
          <w:i/>
          <w:caps/>
          <w:sz w:val="24"/>
        </w:rPr>
      </w:pPr>
      <w:r w:rsidRPr="004140B4">
        <w:rPr>
          <w:rFonts w:ascii="Montserrat" w:hAnsi="Montserrat"/>
          <w:b/>
          <w:i/>
          <w:caps/>
          <w:sz w:val="24"/>
        </w:rPr>
        <w:tab/>
      </w:r>
      <w:r w:rsidRPr="004140B4">
        <w:rPr>
          <w:rFonts w:ascii="Montserrat" w:hAnsi="Montserrat"/>
          <w:b/>
          <w:i/>
          <w:caps/>
          <w:strike/>
          <w:sz w:val="24"/>
        </w:rPr>
        <w:tab/>
      </w:r>
      <w:r w:rsidRPr="004140B4">
        <w:rPr>
          <w:rFonts w:ascii="Montserrat" w:hAnsi="Montserrat"/>
          <w:b/>
          <w:i/>
          <w:caps/>
          <w:sz w:val="24"/>
        </w:rPr>
        <w:tab/>
      </w:r>
    </w:p>
    <w:p w:rsidR="007656FD" w:rsidRPr="004140B4" w:rsidRDefault="007656FD">
      <w:pPr>
        <w:pStyle w:val="0DraftNormal"/>
        <w:rPr>
          <w:rFonts w:ascii="Montserrat" w:hAnsi="Montserrat"/>
          <w:b/>
          <w:i/>
          <w:caps/>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(Friends and Rivals) - Ember and Amber (with Ash) - Daughter Selves - forced by the onset of heat to confront each other - a soul divided by trauma, they were equal and polarized - as a child, Ember embodied her own destruction (destructive aspect) as her mind was raped and her family murdered - their mother’s death restored balance to each of them, with her own essence divided between them - in light of Ash’s death, the only male aspect they could embrace was their own father…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Dragon Phoenix - Ashe and Ember (with Ash) - (predator and prey) - A Daughter’s Ruin - exiled for the deaths of her rapists, Ember was chased into the wild where she fell prey to a dragon - death found her in the very house where her childhood was shattered - her death fulfilled an ancient promise and freed her to embrace the paradox of her self…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Phoenix (Lovers) - Ember and Ash - In The Eye Of Paradox - a soul split on the bridge of sex, each rose from the ashes of death, and stepped into the eye of paradox to embrace the mystery of self possession and self conception - together they conceived Ash and Ember, and consumated their own unity…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Dragon Phoenix - Ashe and Amber (with Ash) - (damned and divine) - A Daughter’s Rise - in the wake of dreaming of Ember’s death, Amber confronted a strange and haunting truth - to inherit her mother’s lands and titles, she was forced to marry the dragon that stole her sister-self’s place, and confront ther paradox of her self…</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Phoenix (Mates) - Ash and Ember - In The Heart Of Paradox - crossing back to their own world, they arrived before they were born - as one, they appeared to be the Image of the Goddess - their namesake, the Phoenix - to escape the fate of an Ideal, Phoenix split once more into Ash and Ember - as two, married by birth, they are named the lost heir to the D’Ava domain, but their unnamed status and wild powers left them vulnerable to enslavement - Ember escaped into the Aegis, carrying with her the seed that she and Ash had conceived…</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t>Threads - Trace and Tempo</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Overview, Daughter Selves</w:t>
      </w:r>
    </w:p>
    <w:p w:rsidR="007656FD" w:rsidRPr="004140B4" w:rsidRDefault="007656FD">
      <w:pPr>
        <w:pStyle w:val="0DraftNormal"/>
        <w:rPr>
          <w:rFonts w:ascii="Montserrat" w:hAnsi="Montserrat"/>
          <w:sz w:val="24"/>
        </w:rPr>
      </w:pPr>
      <w:r w:rsidRPr="004140B4">
        <w:rPr>
          <w:rFonts w:ascii="Montserrat" w:hAnsi="Montserrat"/>
          <w:sz w:val="24"/>
        </w:rPr>
        <w:t xml:space="preserve">The onset of heat forced Ember to confront her alien origins and heritage. Ember returned to the world of her birth, a world where her childhood had been savagely ripped apart and which she had silently vowed never to revisit. Her own biology betrayed her, forcing her to face her fears. The time had come for her to discover her sexual identity, and shed the androgyny with which she had grown up so uncomfortably among humans. Ember and Amber were thrust on each other as roommates, each confronted by the prospect that they could only find relief from heat in their father’s—or each other’s—embrace, for the male expression of their potential had died in the massacre. Ember braced herself to go through with the avon rite of passage, unaware that unlocking her sexuality would also release the seeds of her own destruction. A legacy of the madness that had shattered her mind as a child. As she adjusted to strange new mental and physical realities, she also discovered that she was the principal heir to a noble title and an abandoned estate. As fast as she was adapting, she was in over her head in her native culture and it led her into a bloody confrontation.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Overview, A Daughter’s Ruin</w:t>
      </w:r>
    </w:p>
    <w:p w:rsidR="007656FD" w:rsidRPr="004140B4" w:rsidRDefault="007656FD">
      <w:pPr>
        <w:pStyle w:val="0DraftNormal"/>
        <w:rPr>
          <w:rFonts w:ascii="Montserrat" w:hAnsi="Montserrat"/>
          <w:sz w:val="24"/>
        </w:rPr>
      </w:pPr>
      <w:r w:rsidRPr="004140B4">
        <w:rPr>
          <w:rFonts w:ascii="Montserrat" w:hAnsi="Montserrat"/>
          <w:sz w:val="24"/>
        </w:rPr>
        <w:t xml:space="preserve">Convicted and stripped, she was paroled to complete her mnao. To protect her, her houshold relocated to the estate of her regent, where she applied for patronage, and entered a school to pursue mnao. Their proximity to her long forgotten home awakened sleeping demons, and she eventually felt compelled to go back to the place where she had been the only witness to the death of scores of family members, friends and acquaintances. 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Ember discovered her true nature in the jaws of death.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Overview, A Daughter’s Rise</w:t>
      </w: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Amber found herself caught between two worlds. As a young noble, she was played for a pawn in the intrigues of court. At the time she had been awarded title to the domain of ava, av’i’caoi mo tegal ni’hayr, Amber did not realize that she would be burdened with its administration. Even as she found herself getting caught up in the demands of the legacy she had stumbled into, she began to rebel. Quietly fighting to assert control over her self and her destiny, events began to pull her into the embrace of an ancient pattern. When the time came for her to enter the academy, Amber was forced to split her attention in order to meet the obligations of her status as an exotic noble. Her culture, fighting against the influences of an interstellar nation, was being corrupted. People like her were being shackeld to poverty for the sake of defending tradition and maintaining exotic institutions.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Ashember, in the mindset of Ember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 [option, dragon consort, diverging]—The memory of “some terrible and painful experience” drove her to flee the ruins where she had taken her prey. Her stolen memories promised sanctuary and her haste ensured that she arrived at Dragon’s Bath before Ash and the Amber. Keen instincts compelled her to arrive in the guise of a younger Ash, and to establish a cover for the “development of sexual polymorphism” in preparation for her return to civilization. Amber would see through her, and would be at once a friend and nemesis. Ashe submitted to her judgement finally, to restore her voice and her name. In conclusion, Ashe was restored to the path that the discovery of her heritage interrupted.</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 [option, dragon consort, confronted]—Returning to Dragon’s Bath more than a month later, Ash and Amber were shocked to discover that her “twin” had returned and faced absolution a few weeks earlier. Amber was more shocked, confronting the truth of her new reflection with out any warning. Even after her “twin” described the events (as she remembered them) Amber remained suspicious. Circumstances forced them to be house mates, school mates, room mates, bed mates and naiomane. The chasm between them made intimacy awkward, and rivalry almost inevitable. What she had once looked forward to she now almost dreaded—manao.</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Her exile became a rite of passage, an ordeal from which she emerged touched by divinity and possessed of a new legacy. She crossed over to Aeirn where she encountered Ash. Through Ash, she met his friend (Voice and his compliment Vision) They fell in love at first sight, but Ember was frightened by the intensity of their passion and fled back to Ajea, with Ash in tow. The key elements were the opening of the gate, establishing a link between aegis and ao’dai galaxies, introducing the eye of paradox and the touch of the divine.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t>Rough Breakdown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Establishment…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 onset of heat forced Ember to confront her alien origins and heritage. - Ember was brought to Ao’Ajeo to relate her memories of her mother’s death to the first assembly of human and avon representatives in two hundred years. On her way to meet with her step-father, responding to a cryptic message that summoned her to Ao’Ajea, the combined strain of fighting off the onset of heat for a year and reopening old wounds with her presentation finally overwhelmed her. She collapsed in the middle of the street in the heart of Dragon’s Gate. She returned to her senses to confront: Her alien nature, her father, Amber (her other self), heat and the demands it would make of them.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Introductions…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and Amber were thrust on each other as roommates, each confronted by the prospect that they could only find relief from heat in each other’s embrace—for the male expression of their potential had died in the massacre. - Dealing with finding her mother alive was difficult enough. Dealing with Amber was earth shattering. Amber was </w:t>
      </w:r>
      <w:r w:rsidRPr="004140B4">
        <w:rPr>
          <w:rFonts w:ascii="Montserrat" w:hAnsi="Montserrat"/>
          <w:sz w:val="24"/>
          <w:u w:val="single"/>
        </w:rPr>
        <w:t>her</w:t>
      </w:r>
      <w:r w:rsidRPr="004140B4">
        <w:rPr>
          <w:rFonts w:ascii="Montserrat" w:hAnsi="Montserrat"/>
          <w:sz w:val="24"/>
        </w:rPr>
        <w:t xml:space="preserve">. A twin so perfect that she was not a twin at all, but a second self. In learning about the process and function of heat, she had been exposed to the concept of a split twin, a dual manifestation of being expressing the male and female aspects of a soul, but in her case, the male half of her had been lost and somehow a second female half had appeared in his place.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Roommating…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Amber tried to explain her existance at that point. Her memories of early childhood were identical to Embers, but something had happened at some point and the two had diverged. Amber had awakened one night in the vast athenaeum of Dream Gate, as if from a nightmare. She hung around until she was noticed and taken in by the muses. She had manifested her psi, and was raised there until she was found by her father. At some point she had learned that she was a split manifest and that her otherself was being raised by her mother in the Aegis. Only, she had assumed that her otherself was a boy. Confronting Ember had been a terrible shock.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Housemating…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Every day was a lesson in being avon. Her human trained social reflexes got her into some interesting and embarrassing situations. Her awkwardness was shared by her father, Zhan, who joined her in her mother’s house—apparently non plussed to find her married to an exotic, and an exotic herself.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Encounters and confrontations…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Formal introductions, school and court…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As she adjusted to strange new mental and physical realities, she also discovered that she was the principal heir to a noble title and an abandoned estate.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Conflict and repurcussions…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As fast as she was adapting, she was in over her head in her native culture and it led her into a bloody confrontation.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Convicted and stripped, she was paroled to complete her mnao.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Relocation…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To protect her, her houshold relocated to the estate of her regent, where she applied for patronage, and entered a school to pursue mnao.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Confronting the past…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Confronting death…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discovered her true nature in the jaws of death.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Crossing over…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t>A Daughter’s Ruin</w:t>
      </w:r>
    </w:p>
    <w:p w:rsidR="007656FD" w:rsidRPr="004140B4" w:rsidRDefault="007656FD">
      <w:pPr>
        <w:pStyle w:val="0DraftNormal"/>
        <w:rPr>
          <w:rFonts w:ascii="Montserrat" w:hAnsi="Montserrat"/>
          <w:sz w:val="24"/>
        </w:rPr>
      </w:pPr>
      <w:r w:rsidRPr="004140B4">
        <w:rPr>
          <w:rFonts w:ascii="Montserrat" w:hAnsi="Montserrat"/>
          <w:sz w:val="24"/>
        </w:rPr>
        <w:t xml:space="preserve"> </w:t>
      </w:r>
    </w:p>
    <w:p w:rsidR="007656FD" w:rsidRPr="004140B4" w:rsidRDefault="007656FD">
      <w:pPr>
        <w:pStyle w:val="0DraftNormal"/>
        <w:rPr>
          <w:rFonts w:ascii="Montserrat" w:hAnsi="Montserrat"/>
          <w:sz w:val="24"/>
        </w:rPr>
      </w:pPr>
      <w:r w:rsidRPr="004140B4">
        <w:rPr>
          <w:rFonts w:ascii="Montserrat" w:hAnsi="Montserrat"/>
          <w:sz w:val="24"/>
        </w:rPr>
        <w:t>A Possession; A Slave To Necessity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Her choice was made for her when the survivors of the gang that had trapped her before began stalking her.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He made a point of reminding her that if the families of her victims chose to hunt her down, there were loopholes which would give them a legal right to do so. Phoenix had not considered that when she had made the choice that made her a defenseless target to any who wished to do her harm. If she did not find a patron soon, she would have to flee. Only, where was she supposed to go?.</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In the face of all of this, there was literally nothing their friends, family and allies could do for them. Not that no one tried to help them. </w:t>
      </w:r>
      <w:r w:rsidRPr="004140B4">
        <w:rPr>
          <w:rStyle w:val="AesDPNormal"/>
          <w:rFonts w:ascii="Montserrat" w:hAnsi="Montserrat"/>
          <w:i/>
          <w:caps w:val="0"/>
          <w:sz w:val="24"/>
        </w:rPr>
        <w:t xml:space="preserve">Amber … Her brother, her childhood champion ... Parental advice ... </w:t>
      </w:r>
      <w:r w:rsidRPr="004140B4">
        <w:rPr>
          <w:rFonts w:ascii="Montserrat" w:hAnsi="Montserrat"/>
          <w:sz w:val="24"/>
        </w:rPr>
        <w:t>They were told to flee to sanctuary, there was a house that honored their mother’s name, and would willingly take them in. It would make them slaves, but they would be alive. In the world she had lost Ember could not expect to have been anything more. So she took flight with her other-self.</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caps w:val="0"/>
          <w:sz w:val="24"/>
        </w:rPr>
      </w:pPr>
      <w:r w:rsidRPr="004140B4">
        <w:rPr>
          <w:rStyle w:val="AesDPNormal"/>
          <w:rFonts w:ascii="Montserrat" w:hAnsi="Montserrat"/>
          <w:i/>
          <w:caps w:val="0"/>
          <w:sz w:val="24"/>
        </w:rPr>
        <w:t>Parole Offered, A visit to Ara</w:t>
      </w: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caps w:val="0"/>
          <w:sz w:val="24"/>
        </w:rPr>
      </w:pPr>
      <w:r w:rsidRPr="004140B4">
        <w:rPr>
          <w:rStyle w:val="AesDPNormal"/>
          <w:rFonts w:ascii="Montserrat" w:hAnsi="Montserrat"/>
          <w:i/>
          <w:caps w:val="0"/>
          <w:sz w:val="24"/>
        </w:rPr>
        <w:t xml:space="preserve">A place like any other ... The shock of life on the road ... Alone for the first time ... The breadth of the Phoenix Isles ... </w:t>
      </w:r>
      <w:r w:rsidRPr="004140B4">
        <w:rPr>
          <w:rFonts w:ascii="Montserrat" w:hAnsi="Montserrat"/>
          <w:sz w:val="24"/>
        </w:rPr>
        <w:t xml:space="preserve">She worked her way back to her mother’s adopted home. </w:t>
      </w:r>
      <w:r w:rsidRPr="004140B4">
        <w:rPr>
          <w:rStyle w:val="AesDPNormal"/>
          <w:rFonts w:ascii="Montserrat" w:hAnsi="Montserrat"/>
          <w:i/>
          <w:caps w:val="0"/>
          <w:sz w:val="24"/>
        </w:rPr>
        <w:t xml:space="preserve">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avon who had won title to the domain of Ava, D’Ava ni’hayr, Ember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Fonts w:ascii="Montserrat" w:hAnsi="Montserrat"/>
          <w:sz w:val="24"/>
        </w:rPr>
      </w:pPr>
      <w:r w:rsidRPr="004140B4">
        <w:rPr>
          <w:rFonts w:ascii="Montserrat" w:hAnsi="Montserrat"/>
          <w:sz w:val="24"/>
        </w:rPr>
        <w:br w:type="page"/>
        <w:t>Arriving In Dragon’s Bath. Introductions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trike/>
          <w:sz w:val="24"/>
        </w:rPr>
        <w:tab/>
      </w:r>
      <w:r w:rsidRPr="004140B4">
        <w:rPr>
          <w:rFonts w:ascii="Montserrat" w:hAnsi="Montserrat"/>
          <w:sz w:val="24"/>
        </w:rPr>
        <w:t>Dragon’s Bath, 9·997, The Ju Taiko - Mi - Seventeenth Year</w:t>
      </w:r>
    </w:p>
    <w:p w:rsidR="007656FD" w:rsidRPr="004140B4" w:rsidRDefault="007656FD">
      <w:pPr>
        <w:pStyle w:val="0DraftNormal"/>
        <w:rPr>
          <w:rFonts w:ascii="Montserrat" w:hAnsi="Montserrat"/>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The Body Of Thought, Naomi </w:t>
      </w:r>
    </w:p>
    <w:p w:rsidR="007656FD" w:rsidRPr="004140B4" w:rsidRDefault="007656FD">
      <w:pPr>
        <w:pStyle w:val="0DraftNormal"/>
        <w:rPr>
          <w:rStyle w:val="AesDPAside"/>
          <w:rFonts w:ascii="Montserrat" w:hAnsi="Montserrat"/>
          <w:i/>
          <w:vanish w:val="0"/>
          <w:sz w:val="24"/>
        </w:rPr>
      </w:pPr>
      <w:r w:rsidRPr="004140B4">
        <w:rPr>
          <w:rStyle w:val="AesDPNormal"/>
          <w:rFonts w:ascii="Montserrat" w:hAnsi="Montserrat"/>
          <w:i/>
          <w:caps w:val="0"/>
          <w:sz w:val="24"/>
        </w:rPr>
        <w:t>Sights of Teal, a mother and daughter—and at the same time twins ... Ageless Enigma and young Ember, were virtually identical in appearance ... A mildly heated discussion of the arrangements Enigma had made for her daughter ... Ember was perplexed to have realized that her seventeenth year was becoming the longest year of their life. After working out the conversion for her local age, she was distressed to find she was losing a year ... A child again ... Ember was supposed to turn eighteen (terran standard) in a few days, and all of a sudden, she arrived on Ao’Ajea to learn that she was a few days away from turning seventeen (ao’ajean) again.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Relocation… </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sz w:val="24"/>
        </w:rPr>
      </w:pPr>
      <w:r w:rsidRPr="004140B4">
        <w:rPr>
          <w:rFonts w:ascii="Montserrat" w:hAnsi="Montserrat"/>
          <w:sz w:val="24"/>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Comment"/>
          <w:rFonts w:ascii="Montserrat" w:hAnsi="Montserrat"/>
          <w:i/>
          <w:color w:val="auto"/>
          <w:sz w:val="24"/>
        </w:rPr>
      </w:pPr>
      <w:r w:rsidRPr="004140B4">
        <w:rPr>
          <w:rStyle w:val="AesDPComment"/>
          <w:rFonts w:ascii="Montserrat" w:hAnsi="Montserrat"/>
          <w:i/>
          <w:caps w:val="0"/>
          <w:color w:val="auto"/>
          <w:sz w:val="24"/>
        </w:rPr>
        <w:t>Amber and Ember had arrived with a few days lead on Enigma and Passion, who had departed for Ao’Ajea in the wake of the dissolution of their school, the jentempas. Enigma and Dancer, had proceeded to teal explicitly so that Dancer could oversee Ember’s imminent metamorphosis. A significant factor in the life of Ember—ironically unknown to her—she was the rarest of sexes, the aeo.</w:t>
      </w:r>
      <w:r w:rsidRPr="004140B4">
        <w:rPr>
          <w:rStyle w:val="AesDPNormal"/>
          <w:rFonts w:ascii="Montserrat" w:hAnsi="Montserrat"/>
          <w:i/>
          <w:caps w:val="0"/>
          <w:sz w:val="24"/>
        </w:rPr>
        <w:t xml:space="preserve"> </w:t>
      </w:r>
      <w:r w:rsidRPr="004140B4">
        <w:rPr>
          <w:rStyle w:val="AesDPComment"/>
          <w:rFonts w:ascii="Montserrat" w:hAnsi="Montserrat"/>
          <w:i/>
          <w:caps w:val="0"/>
          <w:color w:val="auto"/>
          <w:sz w:val="24"/>
        </w:rPr>
        <w:t>A fact which, if properly explored, could cause her destruction simply in its revelation.</w:t>
      </w: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Fonts w:ascii="Montserrat" w:hAnsi="Montserrat"/>
          <w:sz w:val="24"/>
        </w:rPr>
      </w:pPr>
      <w:r w:rsidRPr="004140B4">
        <w:rPr>
          <w:rFonts w:ascii="Montserrat" w:hAnsi="Montserrat"/>
          <w:sz w:val="24"/>
        </w:rPr>
        <w:t>Amber and Ember—arla liymb was only a month long, over as suddenly as it had seemed to begin. Together, they all returned to Teal Dsai. Sometime after her return, she would notice that the fits had started again. They had not hit her since her emergence.</w:t>
      </w:r>
    </w:p>
    <w:p w:rsidR="007656FD" w:rsidRPr="004140B4" w:rsidRDefault="007656FD">
      <w:pPr>
        <w:pStyle w:val="0DraftNormal"/>
        <w:rPr>
          <w:rFonts w:ascii="Montserrat" w:hAnsi="Montserrat"/>
          <w:sz w:val="24"/>
        </w:rPr>
      </w:pPr>
    </w:p>
    <w:p w:rsidR="007656FD" w:rsidRPr="004140B4" w:rsidRDefault="007656FD">
      <w:pPr>
        <w:pStyle w:val="0DraftNormal"/>
        <w:rPr>
          <w:rStyle w:val="AesDPComment"/>
          <w:rFonts w:ascii="Montserrat" w:hAnsi="Montserrat"/>
          <w:i/>
          <w:color w:val="auto"/>
          <w:sz w:val="24"/>
        </w:rPr>
      </w:pPr>
      <w:r w:rsidRPr="004140B4">
        <w:rPr>
          <w:rStyle w:val="AesDPComment"/>
          <w:rFonts w:ascii="Montserrat" w:hAnsi="Montserrat"/>
          <w:i/>
          <w:caps w:val="0"/>
          <w:color w:val="auto"/>
          <w:sz w:val="24"/>
        </w:rPr>
        <w:t xml:space="preserve">In avon mnao ··· Ember confronted an alien within her, penetrating her so intimately that it shared her very identity. So desperate was her fight to preserve her sanity, she could not even begin to examine the cause of this terrifying aberration. Desperate to possess all that Ember was, her nemesis drove Ember into fits and killing rages. In answer to the claim that Ember, in her female persona of Amber, was severed from herself by madness, Ember was forced to admit—during her trial—that a barrier existed between herself and—what was ostensibly also—her self. Condemned and stripped of name, Ember was paroled for the completion of her mnao. Excised from her identity, she was no one. Everything she had been now belonged solely to her nemesis. The only thing it did not possess was her. To av’s horror, there was an easy way for it to have that too, and when it happened, Ember found that there was nothing she could do protect herself. Ironically, it was the one chance she had needed to discover the truth of her insanity.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Amber and Ember—they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Ember who was named ... 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The Death of the Avon’Dai</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 Shift in Power</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 death of the avon’dai hit everyone hard. She had almost made it through the winter. Arla liymb was only a month away. Ember, still in the north with her brother and her friend, finally met her twin after eleven years of seperation.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Intrigue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was still prompt and precise in her reports to her superiors. Her insight was proving invaluable to the delegation. She was required to describe and explain her actions in detail, which made it more difficult than simply spying on the Avon’Dai and his household.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 Promise-Bond, Shonomane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Children Of Anket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Amber, Approached By Demons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Amber, Questioning Her Sanity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Betraying Herself</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caps w:val="0"/>
          <w:sz w:val="24"/>
        </w:rPr>
      </w:pPr>
      <w:r w:rsidRPr="004140B4">
        <w:rPr>
          <w:rStyle w:val="AesDPNormal"/>
          <w:rFonts w:ascii="Montserrat" w:hAnsi="Montserrat"/>
          <w:i/>
          <w:caps w:val="0"/>
          <w:sz w:val="24"/>
        </w:rPr>
        <w:t>Introduction to the Regent of D’Ava, Ara</w:t>
      </w: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Fonts w:ascii="Montserrat" w:hAnsi="Montserrat"/>
          <w:sz w:val="24"/>
        </w:rPr>
      </w:pPr>
      <w:r w:rsidRPr="004140B4">
        <w:rPr>
          <w:rStyle w:val="AesDPNormal"/>
          <w:rFonts w:ascii="Montserrat" w:hAnsi="Montserrat"/>
          <w:i/>
          <w:caps w:val="0"/>
          <w:sz w:val="24"/>
        </w:rPr>
        <w:t xml:space="preserve">Arriving ... </w:t>
      </w:r>
      <w:r w:rsidRPr="004140B4">
        <w:rPr>
          <w:rFonts w:ascii="Montserrat" w:hAnsi="Montserrat"/>
          <w:sz w:val="24"/>
        </w:rPr>
        <w:t>A few months had passed since Ara dispatched a letter to her recalcitrant adopted daughter. Unknown to her, however, certain events had unfolded forcing Enigma to send her daughter days before she even received the message. Ember,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An unusual pair, young girls who each made a convincing boy, arrived at taelnihayr, and if certain mixed messages were to be believed, possessed the answer to Ara's present predicament. Amber and Ember unwittingly brought everything necessary for re-establishing theirselves in society. But first the question of what to do with this strange pair of girls had to be considered.</w:t>
      </w:r>
    </w:p>
    <w:p w:rsidR="007656FD" w:rsidRPr="004140B4" w:rsidRDefault="007656FD">
      <w:pPr>
        <w:pStyle w:val="0DraftNormal"/>
        <w:rPr>
          <w:rFonts w:ascii="Montserrat" w:hAnsi="Montserrat"/>
          <w:sz w:val="24"/>
        </w:rPr>
      </w:pPr>
    </w:p>
    <w:p w:rsidR="007656FD" w:rsidRPr="004140B4" w:rsidRDefault="007656FD">
      <w:pPr>
        <w:pStyle w:val="0DraftNormal"/>
        <w:rPr>
          <w:rStyle w:val="AesDPComment"/>
          <w:rFonts w:ascii="Montserrat" w:hAnsi="Montserrat"/>
          <w:i/>
          <w:color w:val="auto"/>
          <w:sz w:val="24"/>
        </w:rPr>
      </w:pPr>
      <w:r w:rsidRPr="004140B4">
        <w:rPr>
          <w:rStyle w:val="AesDPNormal"/>
          <w:rFonts w:ascii="Montserrat" w:hAnsi="Montserrat"/>
          <w:i/>
          <w:caps w:val="0"/>
          <w:sz w:val="24"/>
        </w:rPr>
        <w:t xml:space="preserve">Avon among avon ... The place each in her own heart had vowed to herself never to visit again </w:t>
      </w:r>
      <w:r w:rsidRPr="004140B4">
        <w:rPr>
          <w:rStyle w:val="AesDPComment"/>
          <w:rFonts w:ascii="Montserrat" w:hAnsi="Montserrat"/>
          <w:i/>
          <w:caps w:val="0"/>
          <w:color w:val="auto"/>
          <w:sz w:val="24"/>
        </w:rPr>
        <w:t xml:space="preserve">... The basis of her objection being her inheritance ... The nightmares started at the first mention of returning for the time of choosing and her rites of mnai ... </w:t>
      </w:r>
      <w:r w:rsidRPr="004140B4">
        <w:rPr>
          <w:rStyle w:val="AesDPNormal"/>
          <w:rFonts w:ascii="Montserrat" w:hAnsi="Montserrat"/>
          <w:i/>
          <w:caps w:val="0"/>
          <w:sz w:val="24"/>
        </w:rPr>
        <w:t xml:space="preserve">Was the only place where she would ever be normal ... </w:t>
      </w:r>
      <w:r w:rsidRPr="004140B4">
        <w:rPr>
          <w:rStyle w:val="AesDPComment"/>
          <w:rFonts w:ascii="Montserrat" w:hAnsi="Montserrat"/>
          <w:i/>
          <w:caps w:val="0"/>
          <w:color w:val="auto"/>
          <w:sz w:val="24"/>
        </w:rPr>
        <w:t xml:space="preserve">Ember, like so many others, had come to Teal to be opened. To awaken her creative spirit, and learn to understand it’s physical expression. The devotions of mnai would guide her through the mysteries of intimate intercourse.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Comment"/>
          <w:rFonts w:ascii="Montserrat" w:hAnsi="Montserrat"/>
          <w:i/>
          <w:color w:val="auto"/>
          <w:sz w:val="24"/>
        </w:rPr>
      </w:pPr>
      <w:r w:rsidRPr="004140B4">
        <w:rPr>
          <w:rStyle w:val="AesDPNormal"/>
          <w:rFonts w:ascii="Montserrat" w:hAnsi="Montserrat"/>
          <w:i/>
          <w:caps w:val="0"/>
          <w:sz w:val="24"/>
        </w:rPr>
        <w:t xml:space="preserve">An unusual welcome ... </w:t>
      </w:r>
      <w:r w:rsidRPr="004140B4">
        <w:rPr>
          <w:rStyle w:val="AesDPComment"/>
          <w:rFonts w:ascii="Montserrat" w:hAnsi="Montserrat"/>
          <w:i/>
          <w:caps w:val="0"/>
          <w:color w:val="auto"/>
          <w:sz w:val="24"/>
        </w:rPr>
        <w:t xml:space="preserve">Ember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Ember did not even cause a stir when she was introduced at tael ... </w:t>
      </w:r>
      <w:r w:rsidRPr="004140B4">
        <w:rPr>
          <w:rStyle w:val="AesDPNormal"/>
          <w:rFonts w:ascii="Montserrat" w:hAnsi="Montserrat"/>
          <w:i/>
          <w:caps w:val="0"/>
          <w:sz w:val="24"/>
        </w:rPr>
        <w:t xml:space="preserve">Ember had come into the sophisticated heart of society, where exquisite craft predominated literal technological advancement. Household life was full of subtle amenities, such as bathing. </w:t>
      </w:r>
      <w:r w:rsidRPr="004140B4">
        <w:rPr>
          <w:rStyle w:val="AesDPComment"/>
          <w:rFonts w:ascii="Montserrat" w:hAnsi="Montserrat"/>
          <w:i/>
          <w:caps w:val="0"/>
          <w:color w:val="auto"/>
          <w:sz w:val="24"/>
        </w:rPr>
        <w:t xml:space="preserve">Washing was simply cleaning the body, bathing was relaxing and promoting healing and humor in the body. A bathed body was wrapped in house robes—never did one put on previously worn clothes after bathing. </w:t>
      </w:r>
      <w:r w:rsidRPr="004140B4">
        <w:rPr>
          <w:rStyle w:val="AesDPNormal"/>
          <w:rFonts w:ascii="Montserrat" w:hAnsi="Montserrat"/>
          <w:i/>
          <w:caps w:val="0"/>
          <w:sz w:val="24"/>
        </w:rPr>
        <w:t>Upon announcing themselves, Enigma and Ember had immediately been taken in hand by servants and bathed.</w:t>
      </w:r>
      <w:r w:rsidRPr="004140B4">
        <w:rPr>
          <w:rStyle w:val="AesDPComment"/>
          <w:rFonts w:ascii="Montserrat" w:hAnsi="Montserrat"/>
          <w:i/>
          <w:caps w:val="0"/>
          <w:color w:val="auto"/>
          <w:sz w:val="24"/>
        </w:rPr>
        <w:t xml:space="preserve"> </w:t>
      </w:r>
      <w:r w:rsidRPr="004140B4">
        <w:rPr>
          <w:rStyle w:val="AesDPNormal"/>
          <w:rFonts w:ascii="Montserrat" w:hAnsi="Montserrat"/>
          <w:i/>
          <w:caps w:val="0"/>
          <w:sz w:val="24"/>
        </w:rPr>
        <w:t xml:space="preserve">Curious about her, Passion probed Ember on the details of her past while assisting in bathing her. Ember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w:t>
      </w:r>
      <w:r w:rsidRPr="004140B4">
        <w:rPr>
          <w:rStyle w:val="AesDPComment"/>
          <w:rFonts w:ascii="Montserrat" w:hAnsi="Montserrat"/>
          <w:i/>
          <w:caps w:val="0"/>
          <w:color w:val="auto"/>
          <w:sz w:val="24"/>
        </w:rPr>
        <w:t>Passion's probing caused a sudden flashback for Ember ... Warm and wet splash on her face ... There was blood on the walls</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Fonts w:ascii="Montserrat" w:hAnsi="Montserrat"/>
          <w:sz w:val="24"/>
        </w:rPr>
      </w:pPr>
      <w:r w:rsidRPr="004140B4">
        <w:rPr>
          <w:rFonts w:ascii="Montserrat" w:hAnsi="Montserrat"/>
          <w:sz w:val="24"/>
        </w:rPr>
        <w:t>House Introductions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Settling in at Tear Niar</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The voice of /phoenix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What she heard gave her other things to think about in the days following. Thinking provoked questions about what she had been willing to take for granted. </w:t>
      </w:r>
    </w:p>
    <w:p w:rsidR="007656FD" w:rsidRPr="004140B4" w:rsidRDefault="007656FD">
      <w:pPr>
        <w:pStyle w:val="0DraftNormal"/>
        <w:rPr>
          <w:rFonts w:ascii="Montserrat" w:hAnsi="Montserrat"/>
          <w:sz w:val="24"/>
        </w:rPr>
      </w:pPr>
    </w:p>
    <w:p w:rsidR="007656FD" w:rsidRPr="004140B4" w:rsidRDefault="007656FD">
      <w:pPr>
        <w:pStyle w:val="0DraftNormal"/>
        <w:rPr>
          <w:rStyle w:val="AesDPComment"/>
          <w:rFonts w:ascii="Montserrat" w:hAnsi="Montserrat"/>
          <w:i/>
          <w:caps w:val="0"/>
          <w:color w:val="auto"/>
          <w:sz w:val="24"/>
        </w:rPr>
      </w:pPr>
      <w:r w:rsidRPr="004140B4">
        <w:rPr>
          <w:rStyle w:val="AesDPComment"/>
          <w:rFonts w:ascii="Montserrat" w:hAnsi="Montserrat"/>
          <w:i/>
          <w:caps w:val="0"/>
          <w:color w:val="auto"/>
          <w:sz w:val="24"/>
        </w:rPr>
        <w:t>Enigma could not have “known” her name until Ember was promised, so Enigma has remained unpromised, hence the adherence of “avon”, to her own, and Ember’s names. Though she thought of it as he mother’s name, Ember was used to being called avon as well. As a child, she thought it was a family nickname, a dimunization of her name. Avonvea could be reduced to avon instead of Amber. It was possible. However, it was not true. All that time, when they had been calling her avon,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avon a following, promoting her for the mantle of avon’dai.</w:t>
      </w:r>
      <w:r w:rsidRPr="004140B4">
        <w:rPr>
          <w:rStyle w:val="AesDPNormal"/>
          <w:rFonts w:ascii="Montserrat" w:hAnsi="Montserrat"/>
          <w:i/>
          <w:caps w:val="0"/>
          <w:sz w:val="24"/>
        </w:rPr>
        <w:t xml:space="preserve">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Ember’s birth, they were ambushed. It was a massacre, which in one night almost wiped out the newly formed household. A witness and almost the only survivor, Ember was rescued from a catacomb airshaft, days after the slaughter. </w:t>
      </w:r>
      <w:r w:rsidRPr="004140B4">
        <w:rPr>
          <w:rStyle w:val="AesDPComment"/>
          <w:rFonts w:ascii="Montserrat" w:hAnsi="Montserrat"/>
          <w:i/>
          <w:caps w:val="0"/>
          <w:color w:val="auto"/>
          <w:sz w:val="24"/>
        </w:rPr>
        <w:t xml:space="preserve">And of the children present only Ember survived. She suffered devastating multiple-traumas—witnessing the massacre, her mind was into full rapport with her friends’ during their deaths. Her best friend was hacked to pieces before her eyes, and her friend’s brother was paralyzed protecting Ember from a fall down a catacomb airshaft as they fled the slaughter. They were trapped for days, and he died in her arms. </w:t>
      </w:r>
    </w:p>
    <w:p w:rsidR="007656FD" w:rsidRPr="004140B4" w:rsidRDefault="007656FD">
      <w:pPr>
        <w:pStyle w:val="0DraftNormal"/>
        <w:rPr>
          <w:rStyle w:val="AesDPComment"/>
          <w:rFonts w:ascii="Montserrat" w:hAnsi="Montserrat"/>
          <w:i/>
          <w:caps w:val="0"/>
          <w:color w:val="auto"/>
          <w:sz w:val="24"/>
        </w:rPr>
      </w:pPr>
    </w:p>
    <w:p w:rsidR="007656FD" w:rsidRPr="004140B4" w:rsidRDefault="007656FD">
      <w:pPr>
        <w:pStyle w:val="0DraftNormal"/>
        <w:rPr>
          <w:rFonts w:ascii="Montserrat" w:hAnsi="Montserrat"/>
          <w:sz w:val="24"/>
        </w:rPr>
      </w:pPr>
      <w:r w:rsidRPr="004140B4">
        <w:rPr>
          <w:rFonts w:ascii="Montserrat" w:hAnsi="Montserrat"/>
          <w:sz w:val="24"/>
        </w:rPr>
        <w:t>Informal Reception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was received into the household and honored with the traditional feast. Before the meal, the issue of what to do with Ember was raised. Ara had something in mind but said nothing on these thoughts, instead referring to the request made by Enigma for hospitality for her daughter in exchange for her obedience. Ember was required to take up duties in the house and enroll in school. Not an anim, as she had always been, but to begin in first, anin, and as soon as possible, anii. Ember's reception was private, among the household only; introducing many of them to each other.</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Ember was a quietly considered for a more useful purpose, given her presence in her mother's place. These considerations mold the direction Ara takes with the conversation.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was surprised to learn that she is to be introduced into a local school. Ember had never thought she would be introduced into her mother’s house. Since, as a courtesan, mother had no legal rights to her children, she assumed she had no claim on her mother’s house. When she pressed for a reason, she learned that, with the health of the avon’dai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Ember's entry into the school community … the first wave started by her appearance on the scene. During the period when Ara considered naming the girl her heir, Ember was already being pressed to acquire the qualifications to bear a house title. Her status as an artist of the anim required only one discipline to complete for ideal. That, and a name in the schools of anin and anii were all that stood in her way.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The latter third of Ember's siblings await Ember at taelnihyar, sent by Enigma from the dissolved jentempas. Ember greets Pain and Coal, is reunited with Amber, and other siblings. Ara, Ember,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On the Prowl, Another Midnight Meeting</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She reflects on part of the conspiracy she was born into. Ember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Enigma's visit significantly changes Ara's plans for answering Talon's challenge. The purpose of requiring Ember to study in the schools of anin and anii now must involve preparations necessary for her to bear the mantle of house head. What was at first a notion had been strengthened by Enigma's rejection of her right to title. Sensing that there was no time to waste...</w:t>
      </w:r>
    </w:p>
    <w:p w:rsidR="007656FD" w:rsidRPr="004140B4" w:rsidRDefault="007656FD">
      <w:pPr>
        <w:pStyle w:val="0DraftNormal"/>
        <w:rPr>
          <w:rFonts w:ascii="Montserrat" w:hAnsi="Montserrat"/>
          <w:sz w:val="24"/>
        </w:rPr>
      </w:pPr>
      <w:r w:rsidRPr="004140B4">
        <w:rPr>
          <w:rFonts w:ascii="Montserrat" w:hAnsi="Montserrat"/>
          <w:sz w:val="24"/>
        </w:rPr>
        <w:br w:type="page"/>
        <w:t xml:space="preserve">Open Eyes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In the morning, Ember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Ember's age find it natural to assume her a boy with delicate features rather than a tom boy, as she had intended.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When she first lays eyes on Ember, Ocean falls for her. To a dragon, the light of a phoenix was like a candle to a moth. To Ocean—a dragonchild—Ember's light was totally irresistible. Naturally, Ember remains almost blind to this deep affection.</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caps w:val="0"/>
          <w:sz w:val="24"/>
        </w:rPr>
      </w:pPr>
      <w:r w:rsidRPr="004140B4">
        <w:rPr>
          <w:rStyle w:val="AesDPNormal"/>
          <w:rFonts w:ascii="Montserrat" w:hAnsi="Montserrat"/>
          <w:i/>
          <w:caps w:val="0"/>
          <w:sz w:val="24"/>
        </w:rPr>
        <w:br w:type="page"/>
        <w:t>Her exile status, being conditional, protected her as much as it prevented her from donning the mantle. Instead, her mother was forced to stand as regent until such time as Ember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Confronting the past…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Confronting death…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discovered her true nature in the jaws of death. -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Crossing over…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r>
    </w:p>
    <w:p w:rsidR="007656FD" w:rsidRPr="004140B4" w:rsidRDefault="007656FD">
      <w:pPr>
        <w:pStyle w:val="0DraftNormal"/>
        <w:rPr>
          <w:rStyle w:val="AesDPNormal"/>
          <w:rFonts w:ascii="Montserrat" w:hAnsi="Montserrat"/>
          <w:i/>
          <w:sz w:val="24"/>
        </w:rPr>
      </w:pPr>
      <w:r w:rsidRPr="004140B4">
        <w:rPr>
          <w:rFonts w:ascii="Montserrat" w:hAnsi="Montserrat"/>
          <w:sz w:val="24"/>
        </w:rPr>
        <w:br w:type="page"/>
      </w:r>
    </w:p>
    <w:p w:rsidR="007656FD" w:rsidRPr="004140B4" w:rsidRDefault="007656FD">
      <w:pPr>
        <w:pStyle w:val="0DraftNormal"/>
        <w:rPr>
          <w:rFonts w:ascii="Montserrat" w:hAnsi="Montserrat"/>
          <w:sz w:val="24"/>
        </w:rPr>
      </w:pPr>
      <w:r w:rsidRPr="004140B4">
        <w:rPr>
          <w:rFonts w:ascii="Montserrat" w:hAnsi="Montserrat"/>
          <w:sz w:val="24"/>
        </w:rPr>
        <w:t>House Mating</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Amber followed the forms for bringing his mate into his house, guiding her through the exchange.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Ember was surprised as she was introduced into the personal residence of the Avon’Dai.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House Avon was the mother house of the avon race.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House mating was a ritual that evolved over time.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 first step was simply approval of the head of the house, which in this case meant the approval of the emperor.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Anket kept the matter informal—given the circumstances—allowing them a grace period to reacquaint themselves before subjecting them to the formalities of a full house reception.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Room Mating</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 two of them expressed their thanks and then retired to Amber’s suite of apartments, where Amber did not spare her the formalities of room mating.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She was surprised to realize that his insistence on the forms had been to ensure that she had the chance to impose limits on their intimacy.</w:t>
      </w:r>
    </w:p>
    <w:p w:rsidR="007656FD" w:rsidRPr="004140B4" w:rsidRDefault="007656FD">
      <w:pPr>
        <w:pStyle w:val="0DraftNormal"/>
        <w:rPr>
          <w:rFonts w:ascii="Montserrat" w:hAnsi="Montserrat"/>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br w:type="page"/>
      </w: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The Open Mind, Av’s Paradox II - Mnao </w:t>
      </w: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strike/>
          <w:vanish w:val="0"/>
          <w:sz w:val="24"/>
        </w:rPr>
        <w:tab/>
      </w:r>
      <w:r w:rsidRPr="004140B4">
        <w:rPr>
          <w:rStyle w:val="AesDPAside"/>
          <w:rFonts w:ascii="Montserrat" w:hAnsi="Montserrat"/>
          <w:i/>
          <w:vanish w:val="0"/>
          <w:sz w:val="24"/>
        </w:rPr>
        <w:t>Dragon’s Gate, 9·997, Ju Kaiyo - Dao’Ava</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Fonts w:ascii="Montserrat" w:hAnsi="Montserrat"/>
          <w:sz w:val="24"/>
        </w:rPr>
      </w:pPr>
      <w:r w:rsidRPr="004140B4">
        <w:rPr>
          <w:rFonts w:ascii="Montserrat" w:hAnsi="Montserrat"/>
          <w:sz w:val="24"/>
        </w:rPr>
        <w:t>Exploring And Rediscovering Herself</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Conflicted Loyalties, A Step Back…</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Phoenix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avon delegation wondering what she was doing on the human side of the room. Even the emperor herself was troubled by it, going so far as to call her aside as the meeting broke up. Anket lightly questioned her alignment, and Phoenix pointed out that she stood aligned with her sworn duties and commitments, and further stated that if there was any substance to the negotiations she had witnessed that day, then she stood precisely where the emperor’s negotiations were headed—an avon existing within the Aegis, not apart from it.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Phoenix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7656FD" w:rsidRPr="004140B4" w:rsidRDefault="007656FD">
      <w:pPr>
        <w:pStyle w:val="0DraftNormal"/>
        <w:rPr>
          <w:rFonts w:ascii="Montserrat" w:hAnsi="Montserrat"/>
          <w:sz w:val="24"/>
        </w:rPr>
      </w:pPr>
    </w:p>
    <w:p w:rsidR="007656FD" w:rsidRPr="004140B4" w:rsidRDefault="007656FD">
      <w:pPr>
        <w:pStyle w:val="0DraftNormal"/>
        <w:rPr>
          <w:rStyle w:val="AesDPComment"/>
          <w:rFonts w:ascii="Montserrat" w:hAnsi="Montserrat"/>
          <w:i/>
          <w:color w:val="auto"/>
          <w:sz w:val="24"/>
        </w:rPr>
      </w:pPr>
      <w:r w:rsidRPr="004140B4">
        <w:rPr>
          <w:rStyle w:val="AesDPComment"/>
          <w:rFonts w:ascii="Montserrat" w:hAnsi="Montserrat"/>
          <w:i/>
          <w:caps w:val="0"/>
          <w:color w:val="auto"/>
          <w:sz w:val="24"/>
        </w:rPr>
        <w:t>Enigma perhaps believed that her secret was safe. Unfortunately there were records the technicians had not known about. Records that verified the origin and transfer of Ember’s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Ember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7656FD" w:rsidRPr="004140B4" w:rsidRDefault="007656FD">
      <w:pPr>
        <w:pStyle w:val="0DraftNormal"/>
        <w:rPr>
          <w:rStyle w:val="AesDPComment"/>
          <w:rFonts w:ascii="Montserrat" w:hAnsi="Montserrat"/>
          <w:i/>
          <w:color w:val="auto"/>
          <w:sz w:val="24"/>
        </w:rPr>
      </w:pPr>
    </w:p>
    <w:p w:rsidR="007656FD" w:rsidRPr="004140B4" w:rsidRDefault="007656FD">
      <w:pPr>
        <w:pStyle w:val="0DraftNormal"/>
        <w:rPr>
          <w:rStyle w:val="AesDPComment"/>
          <w:rFonts w:ascii="Montserrat" w:hAnsi="Montserrat"/>
          <w:i/>
          <w:color w:val="auto"/>
          <w:sz w:val="24"/>
        </w:rPr>
      </w:pPr>
      <w:r w:rsidRPr="004140B4">
        <w:rPr>
          <w:rStyle w:val="AesDPComment"/>
          <w:rFonts w:ascii="Montserrat" w:hAnsi="Montserrat"/>
          <w:i/>
          <w:caps w:val="0"/>
          <w:color w:val="auto"/>
          <w:sz w:val="24"/>
        </w:rPr>
        <w:t xml:space="preserve">Ember never suspected a thing, but the demon within her knew the identity of her true parents. A secret about her which would be revealed to her in tegal. He acquired the information by shadowing Ember and other paths, using them as cover to hack into everything, for no other reason than that was the only outlet the demon had from within Ember’s unconscious.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Fonts w:ascii="Montserrat" w:hAnsi="Montserrat"/>
          <w:sz w:val="24"/>
        </w:rPr>
      </w:pPr>
      <w:r w:rsidRPr="004140B4">
        <w:rPr>
          <w:rFonts w:ascii="Montserrat" w:hAnsi="Montserrat"/>
          <w:sz w:val="24"/>
        </w:rPr>
        <w:t>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Style w:val="AesDPAside"/>
          <w:rFonts w:ascii="Montserrat" w:hAnsi="Montserrat"/>
          <w:i/>
          <w:vanish w:val="0"/>
          <w:sz w:val="24"/>
        </w:rPr>
        <w:br w:type="page"/>
      </w:r>
      <w:r w:rsidRPr="004140B4">
        <w:rPr>
          <w:rFonts w:ascii="Montserrat" w:hAnsi="Montserrat"/>
          <w:sz w:val="24"/>
        </w:rPr>
        <w:t>The Lord Of The Court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An Unexpected Gesture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Obligation Asserted</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Style w:val="AesDPAside"/>
          <w:rFonts w:ascii="Montserrat" w:hAnsi="Montserrat"/>
          <w:i/>
          <w:vanish w:val="0"/>
          <w:sz w:val="24"/>
        </w:rPr>
        <w:br w:type="page"/>
      </w:r>
    </w:p>
    <w:p w:rsidR="007656FD" w:rsidRPr="004140B4" w:rsidRDefault="007656FD">
      <w:pPr>
        <w:pStyle w:val="0DraftNormal"/>
        <w:rPr>
          <w:rFonts w:ascii="Montserrat" w:hAnsi="Montserrat"/>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br w:type="page"/>
        <w:t>The Key To The Threshold, Tegal Yn Caoi - A Legend</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Normal"/>
          <w:rFonts w:ascii="Montserrat" w:hAnsi="Montserrat"/>
          <w:i/>
          <w:caps w:val="0"/>
          <w:sz w:val="24"/>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Ember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4140B4">
        <w:rPr>
          <w:rStyle w:val="AesDPNormal"/>
          <w:rFonts w:ascii="Montserrat" w:hAnsi="Montserrat"/>
          <w:i/>
          <w:caps w:val="0"/>
          <w:sz w:val="24"/>
        </w:rPr>
        <w:noBreakHyphen/>
        <w:t>mute ... Fool ... Blade ... The assassin ... Death ... Akashi ... The warrioress ... War  ... Vaugh ‘lon’ ... The mage ... Justice ... Enigma ... Herself ... Enigma ... Arriving on nexus</w:t>
      </w:r>
      <w:r w:rsidRPr="004140B4">
        <w:rPr>
          <w:rStyle w:val="AesDPAside"/>
          <w:rFonts w:ascii="Montserrat" w:hAnsi="Montserrat"/>
          <w:i/>
          <w:vanish w:val="0"/>
          <w:sz w:val="24"/>
        </w:rPr>
        <w:t xml:space="preserve">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The Bunker, Ides Of Tegal Ni Hayr</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Fonts w:ascii="Montserrat" w:hAnsi="Montserrat"/>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Ember’s past rose up to confront her, and awaken old demons.</w:t>
      </w: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Style w:val="AesDPNormal"/>
          <w:rFonts w:ascii="Montserrat" w:hAnsi="Montserrat"/>
          <w:i/>
          <w:caps w:val="0"/>
          <w:sz w:val="24"/>
        </w:rPr>
      </w:pPr>
      <w:r w:rsidRPr="004140B4">
        <w:rPr>
          <w:rStyle w:val="AesDPNormal"/>
          <w:rFonts w:ascii="Montserrat" w:hAnsi="Montserrat"/>
          <w:i/>
          <w:caps w:val="0"/>
          <w:sz w:val="24"/>
        </w:rPr>
        <w:t>The Scene of the Crime</w:t>
      </w: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Aside"/>
          <w:rFonts w:ascii="Montserrat" w:hAnsi="Montserrat"/>
          <w:i/>
          <w:vanish w:val="0"/>
          <w:sz w:val="24"/>
        </w:rPr>
      </w:pPr>
      <w:r w:rsidRPr="004140B4">
        <w:rPr>
          <w:rFonts w:ascii="Montserrat" w:hAnsi="Montserrat"/>
          <w:sz w:val="24"/>
        </w:rPr>
        <w:br w:type="page"/>
      </w:r>
      <w:r w:rsidRPr="004140B4">
        <w:rPr>
          <w:rStyle w:val="AesDPAside"/>
          <w:rFonts w:ascii="Montserrat" w:hAnsi="Montserrat"/>
          <w:i/>
          <w:vanish w:val="0"/>
          <w:sz w:val="24"/>
        </w:rPr>
        <w:t>The Exploration Of Tegal Ni Hayr - A Trap</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Fonts w:ascii="Montserrat" w:hAnsi="Montserrat"/>
          <w:sz w:val="24"/>
        </w:rPr>
      </w:pPr>
      <w:r w:rsidRPr="004140B4">
        <w:rPr>
          <w:rFonts w:ascii="Montserrat" w:hAnsi="Montserrat"/>
          <w:sz w:val="24"/>
        </w:rPr>
        <w:t>Nailed, Driven Into the Wild…</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Forced to work together to stay alive, Amber and Ember started really talking to each other. Ember was still struggling with the same questions, and eventually they pieced together the events of that first night. What happened that night had been evolved from things that had occurred over the years preceding …. If their assumptions were true, then they had ... Amber considered the idea in shock. Ember sensed that they had missed something, but she could not pin it down, and eventually went to sleep.</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Days into the rainforest, Ember began to relax and started hitting her stride. It was very hard to keep from using her powers, despite the danger. Still, it seemed that they had lost her pursuers. Amber was still doing the hunting for both of them, so Ember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Amber.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Them. Having driven their prey into the wild, they were rushing ahead to rendezvous with their leaders. They were startled by the appearance of Amber. She reprimanded them for being late and called out their reinforcements. A lot of food grew wild on the road sides, and foraging from that reliable source had made the pair’s progress predictable. The pursuit Ember thought lost had merely jumped ahead to wait for her.</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Ember returned to the scene of the crime. She wished she had Pain or Coal there with her so bad she could taste it.</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Fonts w:ascii="Montserrat" w:hAnsi="Montserrat"/>
          <w:sz w:val="24"/>
        </w:rPr>
      </w:pPr>
      <w:r w:rsidRPr="004140B4">
        <w:rPr>
          <w:rFonts w:ascii="Montserrat" w:hAnsi="Montserrat"/>
          <w:sz w:val="24"/>
        </w:rPr>
        <w:t>Approaching Tegal</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Confronting Shadows, Amber and Amber…</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was worried. Amber had never been gone so long. She stumbled into their trap unexpectedly, and struggled desperately to escape. Then she saw that they had Amber.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Amber’s side. Her fear turned to terror when she suddenly lost control of her power and thus discovered that Amber was one of them. With her psi effectively leashed, and her body quickly and ruthlessly restrained, her bloodlust could not be satisfied. With their attention focused on her, Ember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Ember, short an arm, was the luckiest of the victims, having cut her losses to run.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knew that she would recover from the damage she had suffered. Her severed arm was already regenerating. Left on its own, her body would recover in a few years, but Amber knew that she could restore herself even quicker if freed from her psionic restraint. That knowledge would work to their advantage in trying to break her. That was the understanding between them as Amber took her aside, ordering the rest of the group to set up a psi damping perimeter around the ruin. Amber released her mind from its bonds and ordered her to repair herself. She explained the situation to her, openly confirming her suspicions. She patiently witnessed her recovery, holding out the temptation to escape. Ember tried several times, and Amber stopped her, forcing her to need even more time to fulfill her command. The two, locked in together in isolation, got to know each other very well. Amber was still a part of Passion—and thus Ember—as strongly connected as if she were in love with her, but her duty remained paramount, and she was not coy about it.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A Dark Agenda</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Amber.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Ember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As the second night approached, her greatest concern was with Amber. Whatever they were trying to do to her, it had already affected Amber, and there was no way she could be impersonal with her. While struggling with newly deepened bloodlust, it occurred to Ember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Ember had been tapping into Amber’s memory—by extension, Amber’s memory. Like the memories, the nightmares, too, originated in her. Amber was Amber, she realized. They were the same soul, and if it had not been for what had happened the night ava was devastated, they would have long since become the same mind. Whatever had possessed her, had prevented it—prevented her (and Amber)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Examining the idea that somehow Amber and Amber had been split manifests even more closely, it became apparent to Ember that something more significant had been hidden by the slaughter at ava. The twins could not have been normal twins, nor could they have been paladin twins. The crucial piece of evidence was that Amber had tested as aelyn. That was the fact that had been bothering her when it occurred to them that Amber carried a forced reincarnation of Amber. If it  were true, then all of the assumptions about Amber and Amber had to be revised. What had happened could only be explained if Amber was a true Ember, and a child of av’aelyn and av’aeslyn embodiment. She could have been a perfect paladin avatar, but her exact parentage was never known, and the cause of her split manifestation an enigma left unexplained. As a Ember, Amber could have been born split manifest, but based on the memories Ember was uncovering, another explanation was possible. In the purge of her house, Amber’s mind was raped by an o’jin—in the following moments, a dark reflection of herself manifested to avenge the horrors Amber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Ember.</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trike/>
          <w:sz w:val="24"/>
        </w:rPr>
      </w:pPr>
      <w:r w:rsidRPr="004140B4">
        <w:rPr>
          <w:rFonts w:ascii="Montserrat" w:hAnsi="Montserrat"/>
          <w:sz w:val="24"/>
        </w:rPr>
        <w:t xml:space="preserve">Ironically, it was Amber who was the most persistent, the most determined to cause her mind’s destruction. She worked her over until there was no energy left in her to rage, and the brutality of rape bled into the embrace of lust, almost love-making, as her body betrayed her with its own needs. Amber even shared her amusement with her, as she recognized the perversion of past intimacy between Amber, Amber and Ember.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At the end of the week, Ember learned the reason behind their long delay within the ruin of the temple. Preventing her from using her power forced Amber to use her own. Since they were both nailed, it was suicide for the group to attempt to travel with either of them under such circumstances. However, there were other ways to deprive a psi of her ability. Confronted with the prospect of having her mind stripped of all defenses, Ember went wild. After much too long, Amber and a thoroughly subdued Ember emerged from the ruin, and their march was resumed.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Ember trudged along lost in thought. She did not seem to have any weapons left. Her training, as Ember Amber, had dealt with the possibility that she might be deprived of her powers, but Amber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Amber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Amber pointed out that the collar named her as the property of the individual she was being delivered to, so as long as she wore it her chances of successfully escaping were virtually nil.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Ember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Amber had seen it happening, and she could not see any way to prevent it. They had a mission to accomplish and she had found a way to become immune to their methods. She continued to try, but until they reached their destination, as Ember had guessed, their methods were limited by their need to travel swiftly. Still, there were some attacks she could make against her will.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Ember suspected that she knew where they were taking her. If things had been different, their destination would have been her own home. The lands she would have inherited through the title she shared with Amber.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Ember and Amber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Ember thought about tegal yn caoi. If she were Amber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Ember finally got the nerve to ask, if she could not be broken, were they going to kill her? She was told that if she could not be made one of them, then she could have no place among them. They would never trust her, and they could not allow her to claim that which was sacred to them. Ember tried to convince them that she had never had any desire to claim the cursed estate. She would never have even approached it if they were not forcing her to. Nothing she or Amber could say could shake her conviction that none of their aims would result in anything less than her death.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Ember.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 xml:space="preserve">With their arrival only days away, Ember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Amber’s patience with her insufferable defiance was worn out. Everything they had done had been geared toward triggering her conversion. Confronted with her impregnable will that objective had proven unattainable. Amber had been forced to stop trying before she could use her growing appeal to sow dissent among her men. Amber had contemplated the alternative for several nights, giving in to the temptation to simply talk to her, and perhaps heal the breach between them. Which was why Amber decided to shake her self-possession and ride her until they reached their destination. Once delivered, more effective means of attacking her integrity could be employed. </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At the point that Amber determined to possess her, Ember was struck with an idea. Amber had withdrawn into an embryo when Ember possessed her. At the time, Ember had tried to release Amber, only to find that she was tied into an embryo herself. She had feared that withdrawing might kill the body, since she had no idea where Amber’s mind had gone, but the real fear had been that if she withdrew as intended, she would be killing herself, the embryonic self she had conceived in Amber. She had never considered shifting herself into that mote of flesh. If she did, what was to stop Amber from reclaiming her own body?</w:t>
      </w:r>
    </w:p>
    <w:p w:rsidR="007656FD" w:rsidRPr="004140B4" w:rsidRDefault="007656FD">
      <w:pPr>
        <w:pStyle w:val="0DraftNormal"/>
        <w:rPr>
          <w:rFonts w:ascii="Montserrat" w:hAnsi="Montserrat"/>
          <w:sz w:val="24"/>
        </w:rPr>
      </w:pPr>
      <w:r w:rsidRPr="004140B4">
        <w:rPr>
          <w:rFonts w:ascii="Montserrat" w:hAnsi="Montserrat"/>
          <w:sz w:val="24"/>
        </w:rPr>
        <w:tab/>
      </w:r>
    </w:p>
    <w:p w:rsidR="007656FD" w:rsidRPr="004140B4" w:rsidRDefault="007656FD">
      <w:pPr>
        <w:pStyle w:val="0DraftNormal"/>
        <w:rPr>
          <w:rFonts w:ascii="Montserrat" w:hAnsi="Montserrat"/>
          <w:sz w:val="24"/>
        </w:rPr>
      </w:pPr>
      <w:r w:rsidRPr="004140B4">
        <w:rPr>
          <w:rFonts w:ascii="Montserrat" w:hAnsi="Montserrat"/>
          <w:sz w:val="24"/>
        </w:rPr>
        <w:t>Out of Exile, Past and Future Converge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found herself trapped within the prison of a chaotic mind. Her instinct was to fight and escape. It was a shock to discover that the prison was her own mind—shared with Ash-Amber—and that the trap was her own thoughts tangled in Ash-Amber’s. Ash’s attempt to possess Ember went awry as Ember withdrew into her embryo. Amber finally resurfaced and a hidden aspect of Ash and Amber’s unique nature revealed itself. Amber awoke to the thrust of her other-self’s mind. Too disoriented from her long displacement she was defenseless, her mind open wide to embrace Ash’s. In an embrace as intimate as possession, it was impossible for Amber not to recognize herself in Ash and vice versa. The consequence of that act stunned them all, and seemingly fulfilled the designs against them. With a terrible wrench, the two became one, and Ash’s body disintegrated—killing the fetus within her. The mind of Ember rose up within Ash-Amber, in mortal fear of Amber miscarrying. Ember found herself leading the group that had subdued and abused her. She found herself driven by imperatives that had driven Ash. It was strange to know that she had lost, and yet still existed within Amber’s body and Amber’s mind. She felt the wonder at what she had become, and did not know if that was her thoughts as Ash-Amber or if that was her thoughts as Ember. If not for the dragon, which had dogged them all in its determination to devour her as Ember-Amber,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Ember. Convinced that there was no demon to drive out of her mind, she was at least able to wrest back control over Amber’s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Ember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stood on a balcony, staring out at the dragon that still waited for the chance to devour her. The dragon, having feasted, having twice tasted Ember, and knowing that meat still hid within the estate, would not leave. Ember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Ember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t xml:space="preserve">On the tenth day, Ember found herself on the ramparts again, watching the dragon. The dragon had held them under siege for the entire week, and Ember’s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Ember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Ember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Ember, ready for this, turned and fled back into the trap, disabling her shadow. The dragon accepted her gift, conveniently giving her time to build up a good lead.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Ember took out the two set to block her flight out of the killing quarters, and methodically began to hunt down the rest, who were engaged with the dragon.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Ember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Ember,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br w:type="page"/>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r w:rsidRPr="004140B4">
        <w:rPr>
          <w:rFonts w:ascii="Montserrat" w:hAnsi="Montserrat"/>
          <w:sz w:val="24"/>
        </w:rPr>
        <w:t xml:space="preserve">Ember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7656FD" w:rsidRPr="004140B4" w:rsidRDefault="007656FD">
      <w:pPr>
        <w:pStyle w:val="0DraftNormal"/>
        <w:rPr>
          <w:rFonts w:ascii="Montserrat" w:hAnsi="Montserrat"/>
          <w:sz w:val="24"/>
        </w:rPr>
      </w:pPr>
    </w:p>
    <w:p w:rsidR="007656FD" w:rsidRPr="004140B4" w:rsidRDefault="007656FD">
      <w:pPr>
        <w:pStyle w:val="0DraftNormal"/>
        <w:rPr>
          <w:rStyle w:val="AesDPNormal"/>
          <w:rFonts w:ascii="Montserrat" w:hAnsi="Montserrat"/>
          <w:i/>
          <w:caps w:val="0"/>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That is how the paintings work. They draw parts of you out. When she touches her divinity the lesson she learned here is amplified and her appearance become more than attractive; it becomes divine.</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7656FD" w:rsidRPr="004140B4" w:rsidRDefault="007656FD">
      <w:pPr>
        <w:pStyle w:val="0DraftNormal"/>
        <w:rPr>
          <w:rStyle w:val="AesDPNormal"/>
          <w:rFonts w:ascii="Montserrat" w:hAnsi="Montserrat"/>
          <w:i/>
          <w:sz w:val="24"/>
        </w:rPr>
      </w:pPr>
    </w:p>
    <w:p w:rsidR="007656FD" w:rsidRPr="004140B4" w:rsidRDefault="007656FD">
      <w:pPr>
        <w:pStyle w:val="0DraftNormal"/>
        <w:rPr>
          <w:rStyle w:val="AesDPNormal"/>
          <w:rFonts w:ascii="Montserrat" w:hAnsi="Montserrat"/>
          <w:i/>
          <w:sz w:val="24"/>
        </w:rPr>
      </w:pPr>
      <w:r w:rsidRPr="004140B4">
        <w:rPr>
          <w:rStyle w:val="AesDPNormal"/>
          <w:rFonts w:ascii="Montserrat" w:hAnsi="Montserrat"/>
          <w:i/>
          <w:caps w:val="0"/>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7656FD" w:rsidRPr="004140B4" w:rsidRDefault="007656FD">
      <w:pPr>
        <w:pStyle w:val="0DraftNormal"/>
        <w:rPr>
          <w:rFonts w:ascii="Montserrat" w:hAnsi="Montserrat"/>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the moment of truth—layer one—dancing in the shadow (dreams and nightmares)</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Style w:val="AesDPAside"/>
          <w:rFonts w:ascii="Montserrat" w:hAnsi="Montserrat"/>
          <w:i/>
          <w:vanish w:val="0"/>
          <w:sz w:val="24"/>
        </w:rPr>
      </w:pPr>
      <w:r w:rsidRPr="004140B4">
        <w:rPr>
          <w:rStyle w:val="AesDPAside"/>
          <w:rFonts w:ascii="Montserrat" w:hAnsi="Montserrat"/>
          <w:i/>
          <w:vanish w:val="0"/>
          <w:sz w:val="24"/>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7656FD" w:rsidRPr="004140B4" w:rsidRDefault="007656FD">
      <w:pPr>
        <w:pStyle w:val="0DraftNormal"/>
        <w:rPr>
          <w:rStyle w:val="AesDPAside"/>
          <w:rFonts w:ascii="Montserrat" w:hAnsi="Montserrat"/>
          <w:i/>
          <w:vanish w:val="0"/>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Eye of the Envelope</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Mason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Mason Alexander,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Eye of the envelope</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The threshold of our evolution is barred from us only by our capacity for asking the right questions to probe into the necessary vein of paradox.</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Childhood Illusions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Ashen Ember and Arden Ember had been led to believe they were humans growing up on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of identity. A race with the gift of rebirth in identical bodies. A race with the 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knowing nothing of each other.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Arden Ember, or Pleasure, as she would in time come to be known, was recognized as a talented dancer. She became the child protegee of Dancer, a man who had come to embody Dance as an Art. Her astonishing psionic potential was developed as well. Arden was enrolled as a child in the school of dreaming founded by Alexandrea Morgan, which taught human techniques to avon psionics.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Dreamer, Dancer’s complement and his equal in her chosen sphere.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 deception started by their parents had set the stage for one of the great misunderstandings of the young girls’ lives. Only a handful of people knew they were not human, and their resemblance only added to their perceived humanity.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At the age of eleven, some of the most promising youths-human and avon-were traditionally summoned to a special school on Aeo’Anth, the Imperial Throne World. Dancer and Dreamer sent their protegees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for Cinder. This was the first time the two of them had ever been seen together. They had both been thrilled and threatened to discover each other. Instant rivalry flared up between them and escalated for about a week. As each tried to out do the other, they quickly moved from competition to out right war. When the conflict between them spashed over onto innocent-and adult-victims, the fun came to an end. As part of their punishment, they were isolated from the class in remote quarters. With no one but each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Alexandrea had vowed to keep the entire thing secret after the tragic death of the girls’ real mother, and mysterious disappearance of their real father. The girls had been raised apart to protect them from the dangers of psionic resonance.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heat, everyone had to revise their thinking-Ashen Ember and Arden Ember foremost.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Among the things the two faced first, as avon, was the consequence of uncomplemented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she too had been forced to find release in some stranger’s arms. Neither Ash had even imagined the possibility of two Embers.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The Birth of Illusions</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At the point when Ember and Ash returned from the past, in the years before their birth, they were seperated from each other. Even while Ash and Ember were imprisoned in the Gates of Paradox they had been seperated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came closer to their proper time, the weight of the paradox diminished enough for human technology to free Ember from stasis.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erupted into chaos. The war that unfolded caused Ash and Ember to remain separated for several years, and resulted in the revelation of the greater Avon Empire to the Aegis.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continuance of their parents’ marriages into the next life. At the same time, Ash and Ember were recognized as suitable heirs to the House of Phoenix after Cinder and Coal, and their redoubts.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motherself’s mind, but without Ash, they lost the claim to their elders’ status of Heir Apparent of the House of Phoenix. Once the existence of both Embers 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Kimberly and Danielle.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Only one person emerged from the conflict at Phoenix Gate. 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Phoenix Ember</w:t>
      </w:r>
      <w:r w:rsidRPr="004140B4">
        <w:rPr>
          <w:rFonts w:ascii="Montserrat" w:hAnsi="Montserrat"/>
          <w:vanish/>
          <w:sz w:val="24"/>
          <w:szCs w:val="14"/>
        </w:rPr>
        <w:t xml:space="preserve"> AF</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Ash</w:t>
      </w:r>
      <w:r w:rsidRPr="004140B4">
        <w:rPr>
          <w:rFonts w:ascii="Montserrat" w:hAnsi="Montserrat"/>
          <w:vanish/>
          <w:sz w:val="24"/>
          <w:szCs w:val="14"/>
        </w:rPr>
        <w:t xml:space="preserve"> AM</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Arden Ember, Pleasure</w:t>
      </w:r>
      <w:r w:rsidRPr="004140B4">
        <w:rPr>
          <w:rFonts w:ascii="Montserrat" w:hAnsi="Montserrat"/>
          <w:vanish/>
          <w:sz w:val="24"/>
          <w:szCs w:val="14"/>
        </w:rPr>
        <w:t xml:space="preserve"> RF</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Phoenix Ashen Ember, Pain </w:t>
      </w:r>
      <w:r w:rsidRPr="004140B4">
        <w:rPr>
          <w:rFonts w:ascii="Montserrat" w:hAnsi="Montserrat"/>
          <w:vanish/>
          <w:sz w:val="24"/>
          <w:szCs w:val="14"/>
        </w:rPr>
        <w:t xml:space="preserve"> LF</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Ash</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Cinder</w:t>
      </w:r>
      <w:r w:rsidRPr="004140B4">
        <w:rPr>
          <w:rFonts w:ascii="Montserrat" w:hAnsi="Montserrat"/>
          <w:vanish/>
          <w:sz w:val="24"/>
          <w:szCs w:val="14"/>
        </w:rPr>
        <w:t xml:space="preserve"> AF</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Coal</w:t>
      </w:r>
      <w:r w:rsidRPr="004140B4">
        <w:rPr>
          <w:rFonts w:ascii="Montserrat" w:hAnsi="Montserrat"/>
          <w:vanish/>
          <w:sz w:val="24"/>
          <w:szCs w:val="14"/>
        </w:rPr>
        <w:t xml:space="preserve"> AM</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Arden Cinder, Passion</w:t>
      </w:r>
      <w:r w:rsidRPr="004140B4">
        <w:rPr>
          <w:rFonts w:ascii="Montserrat" w:hAnsi="Montserrat"/>
          <w:vanish/>
          <w:sz w:val="24"/>
          <w:szCs w:val="14"/>
        </w:rPr>
        <w:t xml:space="preserve"> AF</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Phoenix Ire Coal, Rage</w:t>
      </w:r>
      <w:r w:rsidRPr="004140B4">
        <w:rPr>
          <w:rFonts w:ascii="Montserrat" w:hAnsi="Montserrat"/>
          <w:vanish/>
          <w:sz w:val="24"/>
          <w:szCs w:val="14"/>
        </w:rPr>
        <w:t xml:space="preserve"> AM</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Dreamer</w:t>
      </w:r>
      <w:r w:rsidRPr="004140B4">
        <w:rPr>
          <w:rFonts w:ascii="Montserrat" w:hAnsi="Montserrat"/>
          <w:vanish/>
          <w:sz w:val="24"/>
          <w:szCs w:val="14"/>
        </w:rPr>
        <w:t xml:space="preserve"> AF</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Dancer</w:t>
      </w:r>
      <w:r w:rsidRPr="004140B4">
        <w:rPr>
          <w:rFonts w:ascii="Montserrat" w:hAnsi="Montserrat"/>
          <w:vanish/>
          <w:sz w:val="24"/>
          <w:szCs w:val="14"/>
        </w:rPr>
        <w:t xml:space="preserve"> AM</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Dawn</w:t>
      </w:r>
    </w:p>
    <w:p w:rsidR="007656FD" w:rsidRPr="004140B4" w:rsidRDefault="007656FD">
      <w:pPr>
        <w:pStyle w:val="0DraftNormal"/>
        <w:rPr>
          <w:rFonts w:ascii="Montserrat" w:hAnsi="Montserrat"/>
          <w:sz w:val="24"/>
          <w:szCs w:val="14"/>
        </w:rPr>
      </w:pPr>
      <w:r w:rsidRPr="004140B4">
        <w:rPr>
          <w:rFonts w:ascii="Montserrat" w:hAnsi="Montserrat"/>
          <w:sz w:val="24"/>
          <w:szCs w:val="14"/>
        </w:rPr>
        <w:t>Dusk</w:t>
      </w:r>
      <w:r w:rsidRPr="004140B4">
        <w:rPr>
          <w:rFonts w:ascii="Montserrat" w:hAnsi="Montserrat"/>
          <w:vanish/>
          <w:sz w:val="24"/>
          <w:szCs w:val="14"/>
        </w:rPr>
        <w:t xml:space="preserve"> AM</w:t>
      </w:r>
      <w:r w:rsidRPr="004140B4">
        <w:rPr>
          <w:rFonts w:ascii="Montserrat" w:hAnsi="Montserrat"/>
          <w:sz w:val="24"/>
          <w:szCs w:val="14"/>
        </w:rPr>
        <w:t xml:space="preserv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Alexandrea </w:t>
      </w:r>
    </w:p>
    <w:p w:rsidR="007656FD" w:rsidRPr="004140B4" w:rsidRDefault="007656FD">
      <w:pPr>
        <w:pStyle w:val="0DraftNormal"/>
        <w:rPr>
          <w:rFonts w:ascii="Montserrat" w:hAnsi="Montserrat"/>
          <w:sz w:val="24"/>
          <w:szCs w:val="14"/>
        </w:rPr>
      </w:pPr>
      <w:r w:rsidRPr="004140B4">
        <w:rPr>
          <w:rFonts w:ascii="Montserrat" w:hAnsi="Montserrat"/>
          <w:sz w:val="24"/>
          <w:szCs w:val="14"/>
        </w:rPr>
        <w:t>Alexander</w:t>
      </w:r>
    </w:p>
    <w:p w:rsidR="007656FD" w:rsidRPr="004140B4" w:rsidRDefault="007656FD">
      <w:pPr>
        <w:pStyle w:val="0DraftNormal"/>
        <w:rPr>
          <w:rFonts w:ascii="Montserrat" w:hAnsi="Montserrat"/>
          <w:sz w:val="24"/>
          <w:szCs w:val="14"/>
        </w:rPr>
      </w:pPr>
      <w:r w:rsidRPr="004140B4">
        <w:rPr>
          <w:rFonts w:ascii="Montserrat" w:hAnsi="Montserrat"/>
          <w:sz w:val="24"/>
          <w:szCs w:val="14"/>
        </w:rPr>
        <w:t>Kimberly</w:t>
      </w:r>
    </w:p>
    <w:p w:rsidR="007656FD" w:rsidRPr="004140B4" w:rsidRDefault="007656FD">
      <w:pPr>
        <w:pStyle w:val="0DraftNormal"/>
        <w:rPr>
          <w:rFonts w:ascii="Montserrat" w:hAnsi="Montserrat"/>
          <w:sz w:val="24"/>
          <w:szCs w:val="14"/>
        </w:rPr>
      </w:pPr>
      <w:r w:rsidRPr="004140B4">
        <w:rPr>
          <w:rFonts w:ascii="Montserrat" w:hAnsi="Montserrat"/>
          <w:sz w:val="24"/>
          <w:szCs w:val="14"/>
        </w:rPr>
        <w:t>Kevin</w:t>
      </w:r>
    </w:p>
    <w:p w:rsidR="007656FD" w:rsidRPr="004140B4" w:rsidRDefault="007656FD">
      <w:pPr>
        <w:pStyle w:val="0DraftNormal"/>
        <w:rPr>
          <w:rFonts w:ascii="Montserrat" w:hAnsi="Montserrat"/>
          <w:sz w:val="24"/>
          <w:szCs w:val="14"/>
        </w:rPr>
      </w:pPr>
      <w:r w:rsidRPr="004140B4">
        <w:rPr>
          <w:rFonts w:ascii="Montserrat" w:hAnsi="Montserrat"/>
          <w:sz w:val="24"/>
          <w:szCs w:val="14"/>
        </w:rPr>
        <w:t>Danielle</w:t>
      </w:r>
    </w:p>
    <w:p w:rsidR="007656FD" w:rsidRPr="004140B4" w:rsidRDefault="007656FD">
      <w:pPr>
        <w:pStyle w:val="0DraftNormal"/>
        <w:rPr>
          <w:rFonts w:ascii="Montserrat" w:hAnsi="Montserrat"/>
          <w:sz w:val="24"/>
          <w:szCs w:val="14"/>
        </w:rPr>
      </w:pPr>
      <w:r w:rsidRPr="004140B4">
        <w:rPr>
          <w:rFonts w:ascii="Montserrat" w:hAnsi="Montserrat"/>
          <w:sz w:val="24"/>
          <w:szCs w:val="14"/>
        </w:rPr>
        <w:t>Daniel</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Things to keep in mind</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mother who was her own daughter, a father who was his ownson.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innocent naïf.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child born in two bodies.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girl and a boy.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Twin girls.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 girls and the boy would have to return to the scene where their lives were shattered to unravel the mystery of their childhood, and begin to mend the spirit of unity they once shared.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boy who died and was reborn.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man whose childhood memories were memories of the boy’s future. </w:t>
      </w: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man who had to see to it that the boy grew up to be a man.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look at what her mother was trying to hide and-the next thing she knew, she was through teleporting and running for dear life. Or was she fighting for her life? The minds of mother and daughter passed through each other, and doubled the potential of that teleport.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sacraficed to protect her secrets made the two halves whole.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 ghost that haunted her daughters’ thoughts.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dragon’s gift can embody the many aspects of her nature-physical and spiritual. A phoenix twice devoured remains a phoenix, but her soul is shocked into assuming a true dragon embodiment. Diafracture. The same soul exists as a phoenix, which can have a dragon’s potential but can not be a dragon, and as a dragon, which can have a phoenix’s potential but can not be a phoenix. It is as if the soul has become two souls-both for the original phoenix and the new dragon, and for the laws of paradox governing the eternal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Arden Ember, Ashen Ember and Ash faced a difficult situation when they were reunited. In the eyes of all concerned, they were his daughters, and his son was dead. The promise that bound the familes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promise Ember the elder allegedly made before she fled and found her Ash. The promise she certainly would have honored if she had known her death would cause her daughter to split. Cinder and Coal had died, and their memoried lived on in their chldren, but Coal’s twin still lived and remained a part of that circle. The emperor did not know that Coal’s dragon twin had turned to Ash for comfort after the deaths of his complements. Ash had been stunned to find unexpected comfort in his dragon companion. The emperor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assumption was right. The imperial line did descend from Ash and Ember. It was not likely that another seed would be conceived by Ember. Not impossible, her body had not fulfilled the imperitive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Ember had already bonded with Ash, and was looking at both Embers as the perfect complements-all of his desires were met by the three of them.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br w:type="page"/>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Points extracted from the things to keep in mind (above)</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14"/>
        </w:rPr>
      </w:pPr>
      <w:r w:rsidRPr="004140B4">
        <w:rPr>
          <w:rFonts w:ascii="Montserrat" w:hAnsi="Montserrat"/>
          <w:sz w:val="24"/>
          <w:szCs w:val="14"/>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rsidR="007656FD" w:rsidRPr="004140B4" w:rsidRDefault="007656FD">
      <w:pPr>
        <w:pStyle w:val="0DraftNormal"/>
        <w:rPr>
          <w:rFonts w:ascii="Montserrat" w:hAnsi="Montserrat"/>
          <w:sz w:val="24"/>
          <w:szCs w:val="14"/>
        </w:rPr>
      </w:pPr>
    </w:p>
    <w:p w:rsidR="007656FD" w:rsidRPr="004140B4" w:rsidRDefault="007656FD">
      <w:pPr>
        <w:pStyle w:val="0DraftNormal"/>
        <w:rPr>
          <w:rFonts w:ascii="Montserrat" w:hAnsi="Montserrat"/>
          <w:sz w:val="24"/>
          <w:szCs w:val="24"/>
        </w:rPr>
      </w:pPr>
    </w:p>
    <w:p w:rsidR="007656FD" w:rsidRPr="004140B4" w:rsidRDefault="007656FD">
      <w:pPr>
        <w:pStyle w:val="0DraftNormal"/>
        <w:rPr>
          <w:rFonts w:ascii="Montserrat" w:hAnsi="Montserrat"/>
          <w:sz w:val="24"/>
        </w:rPr>
      </w:pPr>
    </w:p>
    <w:sectPr w:rsidR="007656FD" w:rsidRPr="004140B4">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08248214">
    <w:abstractNumId w:val="0"/>
  </w:num>
  <w:num w:numId="2" w16cid:durableId="1084107262">
    <w:abstractNumId w:val="0"/>
  </w:num>
  <w:num w:numId="3" w16cid:durableId="1066804044">
    <w:abstractNumId w:val="0"/>
  </w:num>
  <w:num w:numId="4" w16cid:durableId="1702701978">
    <w:abstractNumId w:val="0"/>
  </w:num>
  <w:num w:numId="5" w16cid:durableId="1968270574">
    <w:abstractNumId w:val="0"/>
  </w:num>
  <w:num w:numId="6" w16cid:durableId="1038241990">
    <w:abstractNumId w:val="0"/>
  </w:num>
  <w:num w:numId="7" w16cid:durableId="194703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03EE"/>
    <w:rsid w:val="00330574"/>
    <w:rsid w:val="004140B4"/>
    <w:rsid w:val="007656FD"/>
    <w:rsid w:val="00D6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840D482-56F6-4980-97D2-9C6F67F9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B4"/>
    <w:pPr>
      <w:spacing w:after="240" w:line="276" w:lineRule="auto"/>
    </w:pPr>
    <w:rPr>
      <w:rFonts w:cstheme="minorHAnsi"/>
      <w:sz w:val="28"/>
      <w:szCs w:val="28"/>
    </w:rPr>
  </w:style>
  <w:style w:type="paragraph" w:styleId="Heading1">
    <w:name w:val="heading 1"/>
    <w:basedOn w:val="NoSpacing"/>
    <w:next w:val="Normal"/>
    <w:link w:val="Heading1Char"/>
    <w:qFormat/>
    <w:rsid w:val="004140B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140B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140B4"/>
    <w:pPr>
      <w:outlineLvl w:val="2"/>
    </w:pPr>
    <w:rPr>
      <w:sz w:val="40"/>
    </w:rPr>
  </w:style>
  <w:style w:type="paragraph" w:styleId="Heading4">
    <w:name w:val="heading 4"/>
    <w:basedOn w:val="Heading3"/>
    <w:next w:val="Normal"/>
    <w:link w:val="Heading4Char"/>
    <w:qFormat/>
    <w:rsid w:val="004140B4"/>
    <w:pPr>
      <w:numPr>
        <w:ilvl w:val="3"/>
      </w:numPr>
      <w:outlineLvl w:val="3"/>
    </w:pPr>
    <w:rPr>
      <w:sz w:val="32"/>
    </w:rPr>
  </w:style>
  <w:style w:type="paragraph" w:styleId="Heading5">
    <w:name w:val="heading 5"/>
    <w:basedOn w:val="Heading4"/>
    <w:next w:val="Normal"/>
    <w:link w:val="Heading5Char"/>
    <w:qFormat/>
    <w:rsid w:val="004140B4"/>
    <w:pPr>
      <w:numPr>
        <w:ilvl w:val="4"/>
      </w:numPr>
      <w:outlineLvl w:val="4"/>
    </w:pPr>
    <w:rPr>
      <w:sz w:val="28"/>
    </w:rPr>
  </w:style>
  <w:style w:type="paragraph" w:styleId="Heading6">
    <w:name w:val="heading 6"/>
    <w:basedOn w:val="Heading5"/>
    <w:next w:val="Normal"/>
    <w:link w:val="Heading6Char"/>
    <w:qFormat/>
    <w:rsid w:val="004140B4"/>
    <w:pPr>
      <w:numPr>
        <w:ilvl w:val="5"/>
      </w:numPr>
      <w:outlineLvl w:val="5"/>
    </w:pPr>
    <w:rPr>
      <w:bCs/>
      <w:sz w:val="24"/>
      <w:szCs w:val="24"/>
      <w:u w:val="single"/>
    </w:rPr>
  </w:style>
  <w:style w:type="paragraph" w:styleId="Heading7">
    <w:name w:val="heading 7"/>
    <w:basedOn w:val="Heading6"/>
    <w:next w:val="Normal"/>
    <w:link w:val="Heading7Char"/>
    <w:qFormat/>
    <w:rsid w:val="004140B4"/>
    <w:pPr>
      <w:keepNext w:val="0"/>
      <w:numPr>
        <w:ilvl w:val="0"/>
        <w:numId w:val="0"/>
      </w:numPr>
      <w:outlineLvl w:val="6"/>
    </w:pPr>
    <w:rPr>
      <w:b w:val="0"/>
      <w:kern w:val="0"/>
    </w:rPr>
  </w:style>
  <w:style w:type="paragraph" w:styleId="Heading8">
    <w:name w:val="heading 8"/>
    <w:basedOn w:val="Heading6"/>
    <w:next w:val="Normal"/>
    <w:link w:val="Heading8Char"/>
    <w:qFormat/>
    <w:rsid w:val="004140B4"/>
    <w:pPr>
      <w:outlineLvl w:val="7"/>
    </w:pPr>
    <w:rPr>
      <w:i/>
      <w:iCs/>
      <w:u w:val="none"/>
    </w:rPr>
  </w:style>
  <w:style w:type="paragraph" w:styleId="Heading9">
    <w:name w:val="heading 9"/>
    <w:basedOn w:val="Heading8"/>
    <w:next w:val="Normal"/>
    <w:link w:val="Heading9Char"/>
    <w:qFormat/>
    <w:rsid w:val="004140B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character" w:customStyle="1" w:styleId="AesDPAside">
    <w:name w:val="Aes DP Aside"/>
    <w:basedOn w:val="DefaultParagraphFont"/>
    <w:rPr>
      <w:vanish/>
    </w:rPr>
  </w:style>
  <w:style w:type="character" w:customStyle="1" w:styleId="AesDPNormal">
    <w:name w:val="Aes DP Normal"/>
    <w:basedOn w:val="DefaultParagraphFont"/>
    <w:rPr>
      <w:rFonts w:ascii="AvantGarde Bk BT" w:hAnsi="AvantGarde Bk BT"/>
      <w:caps/>
      <w:sz w:val="14"/>
    </w:rPr>
  </w:style>
  <w:style w:type="character" w:customStyle="1" w:styleId="AesDPComment">
    <w:name w:val="Aes DP Comment"/>
    <w:rPr>
      <w:caps/>
      <w:color w:val="0000FF"/>
      <w:sz w:val="14"/>
    </w:rPr>
  </w:style>
  <w:style w:type="paragraph" w:customStyle="1" w:styleId="Subheading1">
    <w:name w:val="Subheading 1"/>
    <w:basedOn w:val="Heading1"/>
    <w:next w:val="Normal"/>
    <w:link w:val="Subheading1Char"/>
    <w:qFormat/>
    <w:rsid w:val="004140B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140B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140B4"/>
    <w:rPr>
      <w:rFonts w:eastAsia="Times New Roman" w:cstheme="minorHAnsi"/>
      <w:b/>
      <w:kern w:val="28"/>
      <w:sz w:val="56"/>
      <w:szCs w:val="28"/>
    </w:rPr>
  </w:style>
  <w:style w:type="paragraph" w:customStyle="1" w:styleId="Subheading2">
    <w:name w:val="Subheading 2"/>
    <w:basedOn w:val="Subheading1"/>
    <w:next w:val="Normal"/>
    <w:link w:val="Subheading2Char"/>
    <w:qFormat/>
    <w:rsid w:val="004140B4"/>
  </w:style>
  <w:style w:type="character" w:customStyle="1" w:styleId="Subheading2Char">
    <w:name w:val="Subheading 2 Char"/>
    <w:link w:val="Subheading2"/>
    <w:rsid w:val="004140B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140B4"/>
    <w:rPr>
      <w:sz w:val="40"/>
      <w:szCs w:val="40"/>
    </w:rPr>
  </w:style>
  <w:style w:type="character" w:customStyle="1" w:styleId="Subheading3Char">
    <w:name w:val="Subheading 3 Char"/>
    <w:link w:val="Subheading3"/>
    <w:rsid w:val="004140B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140B4"/>
    <w:pPr>
      <w:spacing w:before="240" w:line="240" w:lineRule="auto"/>
    </w:pPr>
    <w:rPr>
      <w:vertAlign w:val="subscript"/>
    </w:rPr>
  </w:style>
  <w:style w:type="character" w:customStyle="1" w:styleId="SuptitleChar">
    <w:name w:val="Suptitle Char"/>
    <w:link w:val="Suptitle"/>
    <w:rsid w:val="004140B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140B4"/>
    <w:rPr>
      <w:b w:val="0"/>
      <w:bCs w:val="0"/>
      <w:color w:val="7F7F7F"/>
      <w:vertAlign w:val="superscript"/>
    </w:rPr>
  </w:style>
  <w:style w:type="character" w:customStyle="1" w:styleId="SubtitleChar">
    <w:name w:val="Subtitle Char"/>
    <w:link w:val="Subtitle"/>
    <w:uiPriority w:val="11"/>
    <w:rsid w:val="004140B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140B4"/>
    <w:pPr>
      <w:spacing w:after="0"/>
    </w:pPr>
  </w:style>
  <w:style w:type="character" w:customStyle="1" w:styleId="Heading2Char">
    <w:name w:val="Heading 2 Char"/>
    <w:link w:val="Heading2"/>
    <w:rsid w:val="004140B4"/>
    <w:rPr>
      <w:rFonts w:ascii="Montserrat" w:eastAsia="Times New Roman" w:hAnsi="Montserrat" w:cstheme="minorHAnsi"/>
      <w:b/>
      <w:kern w:val="28"/>
      <w:sz w:val="48"/>
      <w:szCs w:val="48"/>
    </w:rPr>
  </w:style>
  <w:style w:type="character" w:customStyle="1" w:styleId="Heading3Char">
    <w:name w:val="Heading 3 Char"/>
    <w:link w:val="Heading3"/>
    <w:rsid w:val="004140B4"/>
    <w:rPr>
      <w:rFonts w:ascii="Montserrat" w:eastAsia="Times New Roman" w:hAnsi="Montserrat" w:cstheme="minorHAnsi"/>
      <w:b/>
      <w:kern w:val="28"/>
      <w:sz w:val="40"/>
      <w:szCs w:val="48"/>
    </w:rPr>
  </w:style>
  <w:style w:type="character" w:customStyle="1" w:styleId="Heading4Char">
    <w:name w:val="Heading 4 Char"/>
    <w:link w:val="Heading4"/>
    <w:rsid w:val="004140B4"/>
    <w:rPr>
      <w:rFonts w:ascii="Montserrat" w:eastAsia="Times New Roman" w:hAnsi="Montserrat" w:cstheme="minorHAnsi"/>
      <w:b/>
      <w:kern w:val="28"/>
      <w:sz w:val="32"/>
      <w:szCs w:val="48"/>
    </w:rPr>
  </w:style>
  <w:style w:type="character" w:customStyle="1" w:styleId="Heading5Char">
    <w:name w:val="Heading 5 Char"/>
    <w:link w:val="Heading5"/>
    <w:rsid w:val="004140B4"/>
    <w:rPr>
      <w:rFonts w:ascii="Montserrat" w:eastAsia="Times New Roman" w:hAnsi="Montserrat" w:cstheme="minorHAnsi"/>
      <w:b/>
      <w:kern w:val="28"/>
      <w:sz w:val="28"/>
      <w:szCs w:val="48"/>
    </w:rPr>
  </w:style>
  <w:style w:type="character" w:customStyle="1" w:styleId="Heading6Char">
    <w:name w:val="Heading 6 Char"/>
    <w:link w:val="Heading6"/>
    <w:rsid w:val="004140B4"/>
    <w:rPr>
      <w:rFonts w:ascii="Montserrat" w:eastAsia="Times New Roman" w:hAnsi="Montserrat" w:cstheme="minorHAnsi"/>
      <w:b/>
      <w:bCs/>
      <w:kern w:val="28"/>
      <w:sz w:val="24"/>
      <w:szCs w:val="24"/>
      <w:u w:val="single"/>
    </w:rPr>
  </w:style>
  <w:style w:type="character" w:customStyle="1" w:styleId="Heading7Char">
    <w:name w:val="Heading 7 Char"/>
    <w:link w:val="Heading7"/>
    <w:rsid w:val="004140B4"/>
    <w:rPr>
      <w:rFonts w:ascii="Montserrat" w:eastAsia="Times New Roman" w:hAnsi="Montserrat" w:cstheme="minorHAnsi"/>
      <w:bCs/>
      <w:sz w:val="24"/>
      <w:szCs w:val="24"/>
      <w:u w:val="single"/>
    </w:rPr>
  </w:style>
  <w:style w:type="character" w:customStyle="1" w:styleId="Heading8Char">
    <w:name w:val="Heading 8 Char"/>
    <w:link w:val="Heading8"/>
    <w:rsid w:val="004140B4"/>
    <w:rPr>
      <w:rFonts w:ascii="Montserrat" w:eastAsia="Times New Roman" w:hAnsi="Montserrat" w:cstheme="minorHAnsi"/>
      <w:b/>
      <w:bCs/>
      <w:i/>
      <w:iCs/>
      <w:kern w:val="28"/>
      <w:sz w:val="24"/>
      <w:szCs w:val="24"/>
    </w:rPr>
  </w:style>
  <w:style w:type="character" w:customStyle="1" w:styleId="Heading9Char">
    <w:name w:val="Heading 9 Char"/>
    <w:link w:val="Heading9"/>
    <w:rsid w:val="004140B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140B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140B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140B4"/>
    <w:rPr>
      <w:rFonts w:ascii="Montserrat" w:eastAsia="Times New Roman" w:hAnsi="Montserrat" w:cs="Times New Roman"/>
      <w:b/>
      <w:bCs/>
      <w:spacing w:val="-10"/>
      <w:kern w:val="28"/>
      <w:sz w:val="72"/>
      <w:szCs w:val="72"/>
    </w:rPr>
  </w:style>
  <w:style w:type="character" w:styleId="Strong">
    <w:name w:val="Strong"/>
    <w:uiPriority w:val="22"/>
    <w:qFormat/>
    <w:rsid w:val="004140B4"/>
    <w:rPr>
      <w:b/>
      <w:bCs/>
    </w:rPr>
  </w:style>
  <w:style w:type="character" w:styleId="Emphasis">
    <w:name w:val="Emphasis"/>
    <w:uiPriority w:val="20"/>
    <w:qFormat/>
    <w:rsid w:val="004140B4"/>
    <w:rPr>
      <w:rFonts w:asciiTheme="minorHAnsi" w:hAnsiTheme="minorHAnsi" w:cstheme="minorHAnsi"/>
      <w:i/>
      <w:iCs/>
      <w:sz w:val="28"/>
      <w:szCs w:val="28"/>
    </w:rPr>
  </w:style>
  <w:style w:type="paragraph" w:styleId="ListParagraph">
    <w:name w:val="List Paragraph"/>
    <w:basedOn w:val="Normal"/>
    <w:uiPriority w:val="34"/>
    <w:qFormat/>
    <w:rsid w:val="004140B4"/>
    <w:pPr>
      <w:ind w:left="720"/>
      <w:contextualSpacing/>
    </w:pPr>
    <w:rPr>
      <w:rFonts w:eastAsia="Times New Roman"/>
    </w:rPr>
  </w:style>
  <w:style w:type="paragraph" w:styleId="Quote">
    <w:name w:val="Quote"/>
    <w:basedOn w:val="Normal"/>
    <w:next w:val="Normal"/>
    <w:link w:val="QuoteChar"/>
    <w:uiPriority w:val="29"/>
    <w:qFormat/>
    <w:rsid w:val="004140B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140B4"/>
    <w:rPr>
      <w:rFonts w:cstheme="minorHAnsi"/>
      <w:sz w:val="28"/>
      <w:szCs w:val="28"/>
    </w:rPr>
  </w:style>
  <w:style w:type="paragraph" w:styleId="IntenseQuote">
    <w:name w:val="Intense Quote"/>
    <w:basedOn w:val="Quote"/>
    <w:next w:val="Normal"/>
    <w:link w:val="IntenseQuoteChar"/>
    <w:uiPriority w:val="30"/>
    <w:qFormat/>
    <w:rsid w:val="004140B4"/>
    <w:pPr>
      <w:pBdr>
        <w:left w:val="single" w:sz="18" w:space="7" w:color="auto"/>
      </w:pBdr>
    </w:pPr>
    <w:rPr>
      <w:b/>
      <w:bCs/>
    </w:rPr>
  </w:style>
  <w:style w:type="character" w:customStyle="1" w:styleId="IntenseQuoteChar">
    <w:name w:val="Intense Quote Char"/>
    <w:link w:val="IntenseQuote"/>
    <w:uiPriority w:val="30"/>
    <w:rsid w:val="004140B4"/>
    <w:rPr>
      <w:rFonts w:cstheme="minorHAnsi"/>
      <w:b/>
      <w:bCs/>
      <w:sz w:val="28"/>
      <w:szCs w:val="28"/>
    </w:rPr>
  </w:style>
  <w:style w:type="character" w:styleId="SubtleEmphasis">
    <w:name w:val="Subtle Emphasis"/>
    <w:uiPriority w:val="19"/>
    <w:qFormat/>
    <w:rsid w:val="004140B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140B4"/>
    <w:rPr>
      <w:rFonts w:asciiTheme="minorHAnsi" w:hAnsiTheme="minorHAnsi" w:cstheme="minorHAnsi"/>
      <w:b/>
      <w:bCs/>
      <w:i/>
      <w:iCs/>
      <w:sz w:val="28"/>
      <w:szCs w:val="28"/>
    </w:rPr>
  </w:style>
  <w:style w:type="character" w:styleId="SubtleReference">
    <w:name w:val="Subtle Reference"/>
    <w:uiPriority w:val="31"/>
    <w:qFormat/>
    <w:rsid w:val="004140B4"/>
    <w:rPr>
      <w:caps/>
      <w:color w:val="7F7F7F" w:themeColor="text1" w:themeTint="80"/>
      <w:sz w:val="22"/>
      <w:szCs w:val="22"/>
    </w:rPr>
  </w:style>
  <w:style w:type="character" w:styleId="IntenseReference">
    <w:name w:val="Intense Reference"/>
    <w:uiPriority w:val="32"/>
    <w:qFormat/>
    <w:rsid w:val="004140B4"/>
    <w:rPr>
      <w:b/>
      <w:bCs/>
      <w:caps/>
      <w:color w:val="7F7F7F" w:themeColor="text1" w:themeTint="80"/>
      <w:sz w:val="22"/>
      <w:szCs w:val="22"/>
    </w:rPr>
  </w:style>
  <w:style w:type="character" w:styleId="BookTitle">
    <w:name w:val="Book Title"/>
    <w:uiPriority w:val="33"/>
    <w:qFormat/>
    <w:rsid w:val="004140B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53866</Words>
  <Characters>251558</Characters>
  <Application>Microsoft Office Word</Application>
  <DocSecurity>0</DocSecurity>
  <Lines>5717</Lines>
  <Paragraphs>604</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304820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2025-11-12T07:17:00Z</dcterms:modified>
</cp:coreProperties>
</file>