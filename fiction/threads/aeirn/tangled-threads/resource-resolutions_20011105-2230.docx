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472B3" w:rsidRPr="003328CA" w:rsidRDefault="007472B3">
      <w:pPr>
        <w:pStyle w:val="0DraftNormal"/>
        <w:tabs>
          <w:tab w:val="clear" w:pos="5040"/>
        </w:tabs>
        <w:rPr>
          <w:rFonts w:ascii="Montserrat" w:hAnsi="Montserrat"/>
          <w:sz w:val="24"/>
        </w:rPr>
      </w:pPr>
    </w:p>
    <w:p w:rsidR="007472B3" w:rsidRPr="003328CA" w:rsidRDefault="007472B3">
      <w:pPr>
        <w:pStyle w:val="0DraftTitle"/>
        <w:tabs>
          <w:tab w:val="clear" w:pos="5040"/>
        </w:tabs>
        <w:rPr>
          <w:rFonts w:ascii="Montserrat" w:hAnsi="Montserrat"/>
          <w:sz w:val="24"/>
        </w:rPr>
      </w:pPr>
      <w:r w:rsidRPr="003328CA">
        <w:rPr>
          <w:rFonts w:ascii="Montserrat" w:hAnsi="Montserrat"/>
          <w:sz w:val="24"/>
        </w:rPr>
        <w:t>AV</w:t>
      </w:r>
    </w:p>
    <w:p w:rsidR="007472B3" w:rsidRPr="003328CA" w:rsidRDefault="007472B3">
      <w:pPr>
        <w:pStyle w:val="0DraftNormal"/>
        <w:tabs>
          <w:tab w:val="clear" w:pos="5040"/>
        </w:tabs>
        <w:rPr>
          <w:rFonts w:ascii="Montserrat" w:hAnsi="Montserrat"/>
          <w:w w:val="200"/>
          <w:sz w:val="24"/>
          <w:vertAlign w:val="superscript"/>
        </w:rPr>
      </w:pPr>
      <w:r w:rsidRPr="003328CA">
        <w:rPr>
          <w:rFonts w:ascii="Montserrat" w:hAnsi="Montserrat"/>
          <w:w w:val="200"/>
          <w:sz w:val="24"/>
          <w:vertAlign w:val="superscript"/>
        </w:rPr>
        <w:t>a child of paradox : resolutions</w:t>
      </w:r>
    </w:p>
    <w:p w:rsidR="007472B3" w:rsidRPr="003328CA" w:rsidRDefault="007472B3">
      <w:pPr>
        <w:pStyle w:val="0DraftNormal"/>
        <w:tabs>
          <w:tab w:val="clear" w:pos="5040"/>
        </w:tabs>
        <w:rPr>
          <w:rFonts w:ascii="Montserrat" w:hAnsi="Montserrat"/>
          <w:sz w:val="24"/>
        </w:rPr>
      </w:pPr>
    </w:p>
    <w:p w:rsidR="007472B3" w:rsidRPr="003328CA" w:rsidRDefault="007472B3">
      <w:pPr>
        <w:pStyle w:val="0DraftNormal"/>
        <w:tabs>
          <w:tab w:val="clear" w:pos="5040"/>
        </w:tabs>
        <w:rPr>
          <w:rFonts w:ascii="Montserrat" w:hAnsi="Montserrat"/>
          <w:sz w:val="24"/>
        </w:rPr>
      </w:pPr>
    </w:p>
    <w:p w:rsidR="007472B3" w:rsidRPr="003328CA" w:rsidRDefault="007472B3">
      <w:pPr>
        <w:pStyle w:val="0DraftNormal"/>
        <w:tabs>
          <w:tab w:val="clear" w:pos="5040"/>
        </w:tabs>
        <w:rPr>
          <w:rFonts w:ascii="Montserrat" w:hAnsi="Montserrat"/>
          <w:sz w:val="24"/>
        </w:rPr>
      </w:pPr>
    </w:p>
    <w:p w:rsidR="007472B3" w:rsidRPr="003328CA" w:rsidRDefault="007472B3">
      <w:pPr>
        <w:pStyle w:val="0DraftNormal"/>
        <w:rPr>
          <w:rFonts w:ascii="Montserrat" w:hAnsi="Montserrat"/>
          <w:sz w:val="24"/>
        </w:rPr>
      </w:pPr>
      <w:r w:rsidRPr="003328CA">
        <w:rPr>
          <w:rFonts w:ascii="Montserrat" w:hAnsi="Montserrat"/>
          <w:sz w:val="24"/>
        </w:rPr>
        <w:t>········································································································································································</w:t>
      </w:r>
    </w:p>
    <w:p w:rsidR="007472B3" w:rsidRPr="003328CA" w:rsidRDefault="007472B3">
      <w:pPr>
        <w:pStyle w:val="0DraftNormal"/>
        <w:rPr>
          <w:rFonts w:ascii="Montserrat" w:hAnsi="Montserrat"/>
          <w:sz w:val="24"/>
        </w:rPr>
      </w:pPr>
      <w:r w:rsidRPr="003328CA">
        <w:rPr>
          <w:rFonts w:ascii="Montserrat" w:hAnsi="Montserrat"/>
          <w:sz w:val="24"/>
        </w:rPr>
        <w:t>The Phoenix Legacy</w:t>
      </w:r>
    </w:p>
    <w:p w:rsidR="007472B3" w:rsidRPr="003328CA" w:rsidRDefault="007472B3">
      <w:pPr>
        <w:pStyle w:val="0DraftNormal"/>
        <w:rPr>
          <w:rFonts w:ascii="Montserrat" w:hAnsi="Montserrat"/>
          <w:sz w:val="24"/>
        </w:rPr>
      </w:pPr>
    </w:p>
    <w:p w:rsidR="007472B3" w:rsidRPr="003328CA" w:rsidRDefault="007472B3">
      <w:pPr>
        <w:pStyle w:val="0DraftNormal"/>
        <w:rPr>
          <w:rFonts w:ascii="Montserrat" w:hAnsi="Montserrat"/>
          <w:sz w:val="24"/>
        </w:rPr>
      </w:pPr>
      <w:r w:rsidRPr="003328CA">
        <w:rPr>
          <w:rFonts w:ascii="Montserrat" w:hAnsi="Montserrat"/>
          <w:sz w:val="24"/>
        </w:rPr>
        <w:t xml:space="preserve">The phoenix was the unconscious embodiment of the dreamer in the dream, and the dragon, that of her soul mate. The world resolved around them as her dream attracted other dreamers who lent the dream reality through their presence and interaction. The unconscious mind of the phoenix transcended the bounds of space and time, and it was the realm of the unconscious mind which was immersed in paradox, from which chaos and order took root in dreaming, to create the real, surreal and ideal spheres of being. </w:t>
      </w:r>
    </w:p>
    <w:p w:rsidR="007472B3" w:rsidRPr="003328CA" w:rsidRDefault="007472B3">
      <w:pPr>
        <w:pStyle w:val="0DraftNormal"/>
        <w:rPr>
          <w:rFonts w:ascii="Montserrat" w:hAnsi="Montserrat"/>
          <w:sz w:val="24"/>
        </w:rPr>
      </w:pPr>
    </w:p>
    <w:p w:rsidR="007472B3" w:rsidRPr="003328CA" w:rsidRDefault="007472B3">
      <w:pPr>
        <w:pStyle w:val="0DraftNormal"/>
        <w:rPr>
          <w:rFonts w:ascii="Montserrat" w:hAnsi="Montserrat"/>
          <w:sz w:val="24"/>
        </w:rPr>
      </w:pPr>
      <w:r w:rsidRPr="003328CA">
        <w:rPr>
          <w:rFonts w:ascii="Montserrat" w:hAnsi="Montserrat"/>
          <w:sz w:val="24"/>
        </w:rPr>
        <w:t>Initiation</w:t>
      </w:r>
    </w:p>
    <w:p w:rsidR="007472B3" w:rsidRPr="003328CA" w:rsidRDefault="007472B3">
      <w:pPr>
        <w:pStyle w:val="0DraftNormal"/>
        <w:rPr>
          <w:rFonts w:ascii="Montserrat" w:hAnsi="Montserrat"/>
          <w:sz w:val="24"/>
        </w:rPr>
      </w:pPr>
    </w:p>
    <w:p w:rsidR="007472B3" w:rsidRPr="003328CA" w:rsidRDefault="007472B3">
      <w:pPr>
        <w:pStyle w:val="0DraftNormal"/>
        <w:rPr>
          <w:rFonts w:ascii="Montserrat" w:hAnsi="Montserrat"/>
          <w:sz w:val="24"/>
        </w:rPr>
      </w:pPr>
      <w:r w:rsidRPr="003328CA">
        <w:rPr>
          <w:rFonts w:ascii="Montserrat" w:hAnsi="Montserrat"/>
          <w:sz w:val="24"/>
        </w:rPr>
        <w:t xml:space="preserve">At point paradox begins the unity of soul and mind. Initiated in point paradox, the self awareness implicit in the awareness of nothing, her evolution drove the evolution of the god and goddess, Dusk and Dawn, the duality of soul and mind. From the first impulse of point paradox, they were in motion. Driven to penetrate the depths of soul and mind, Dusk and Dawn would ultimately circumnavigate the envelope of paradox. They could not know that their pursuits were thrusting the anchor of their existence into the mist of souls. Dusk and Dawn, striving to penetrate the mystery confronting them, evolved in pace, each perfecting the embodiment of the absolute the other was probing. As they evolved, their awareness of themselves was being stimulated by a growing awareness of others. They seemed to simply coalesce around Dusk and Dawn like a thickening mist, an infinite number of glittering motes. Their awareness of this thickening mist was reflected in the soul and mind through the singularity anchoring them to the threshold of paradox. These reflections confronted Dusk and Dawn with their unexpected contrast to the all and nothing they had been probing. This marked the point where they passed the threshold of chaos and began to home in on the Dream. </w:t>
      </w:r>
    </w:p>
    <w:p w:rsidR="007472B3" w:rsidRPr="003328CA" w:rsidRDefault="007472B3">
      <w:pPr>
        <w:pStyle w:val="0DraftNormal"/>
        <w:rPr>
          <w:rFonts w:ascii="Montserrat" w:hAnsi="Montserrat"/>
          <w:sz w:val="24"/>
        </w:rPr>
      </w:pPr>
    </w:p>
    <w:p w:rsidR="007472B3" w:rsidRPr="003328CA" w:rsidRDefault="007472B3">
      <w:pPr>
        <w:pStyle w:val="0DraftNormal"/>
        <w:rPr>
          <w:rFonts w:ascii="Montserrat" w:hAnsi="Montserrat"/>
          <w:sz w:val="24"/>
        </w:rPr>
      </w:pPr>
      <w:r w:rsidRPr="003328CA">
        <w:rPr>
          <w:rFonts w:ascii="Montserrat" w:hAnsi="Montserrat"/>
          <w:sz w:val="24"/>
        </w:rPr>
        <w:t>In Divergence</w:t>
      </w:r>
    </w:p>
    <w:p w:rsidR="007472B3" w:rsidRPr="003328CA" w:rsidRDefault="007472B3">
      <w:pPr>
        <w:pStyle w:val="0DraftNormal"/>
        <w:rPr>
          <w:rFonts w:ascii="Montserrat" w:hAnsi="Montserrat"/>
          <w:sz w:val="24"/>
        </w:rPr>
      </w:pPr>
    </w:p>
    <w:p w:rsidR="007472B3" w:rsidRPr="003328CA" w:rsidRDefault="007472B3">
      <w:pPr>
        <w:pStyle w:val="0DraftNormal"/>
        <w:rPr>
          <w:rFonts w:ascii="Montserrat" w:hAnsi="Montserrat"/>
          <w:sz w:val="24"/>
        </w:rPr>
      </w:pPr>
      <w:r w:rsidRPr="003328CA">
        <w:rPr>
          <w:rFonts w:ascii="Montserrat" w:hAnsi="Montserrat"/>
          <w:sz w:val="24"/>
        </w:rPr>
        <w:t xml:space="preserve">As the strange and silent presences pressed in on them, adding a strange ghostlike texture to their accustomed solitary existence, the increasing stimulation teased their growing consciousnesses with fleeting sensations, the first hint of dreams. Unknown to them, these dreams were evoked by Dusk and Dawn themselves, encountering souls and minds alien to their awareness and pausing in their eternal mission to probe the passing motes. There seemed to be a broad spectrum of difference between motes, which for the most part seemed to be little knots of information. Believing that they had stumbled upon the heart of the mysteries they were devoted to exploring, they increased their effort probing the minds and souls of others. Their actions increased the resonance of their dreaming. Where they had initially dreamed alone, they were gradually developing a rapport and dreaming together. Eventually, they found themselves in a constant dream state. As they began to explore these dreams, they began to encounter other dreamers, individuals who were struggling to resolve themselves in the mist. Still driven by their unconscious impulse to resolve the unity of soul and mind, their dreams took on more resolution, becoming The Dream. As the Dream solidified, other dreamers became drawn to it. The efforts of these dreamers to establish themselves within the Dream caused them to stand out in their perceptions. Dusk and Dawn continued to evolve, and the Dream evolved with them, reinforced by the attention so many others were investing in it. This participation brought things into focus and resolved a universal environment. Their involvement in the Dream lead to true intercourse with each other, and inevitably the Dream took on a reality of its own as this intercourse led to the birth of individuals within the Dream. </w:t>
      </w:r>
    </w:p>
    <w:p w:rsidR="007472B3" w:rsidRPr="003328CA" w:rsidRDefault="007472B3">
      <w:pPr>
        <w:pStyle w:val="0DraftNormal"/>
        <w:rPr>
          <w:rFonts w:ascii="Montserrat" w:hAnsi="Montserrat"/>
          <w:sz w:val="24"/>
        </w:rPr>
      </w:pPr>
    </w:p>
    <w:p w:rsidR="007472B3" w:rsidRPr="003328CA" w:rsidRDefault="007472B3">
      <w:pPr>
        <w:pStyle w:val="0DraftNormal"/>
        <w:rPr>
          <w:rFonts w:ascii="Montserrat" w:hAnsi="Montserrat"/>
          <w:sz w:val="24"/>
        </w:rPr>
      </w:pPr>
      <w:r w:rsidRPr="003328CA">
        <w:rPr>
          <w:rFonts w:ascii="Montserrat" w:hAnsi="Montserrat"/>
          <w:sz w:val="24"/>
        </w:rPr>
        <w:t>Angels and Demons</w:t>
      </w:r>
    </w:p>
    <w:p w:rsidR="007472B3" w:rsidRPr="003328CA" w:rsidRDefault="007472B3">
      <w:pPr>
        <w:pStyle w:val="0DraftNormal"/>
        <w:rPr>
          <w:rFonts w:ascii="Montserrat" w:hAnsi="Montserrat"/>
          <w:sz w:val="24"/>
        </w:rPr>
      </w:pPr>
    </w:p>
    <w:p w:rsidR="007472B3" w:rsidRPr="003328CA" w:rsidRDefault="007472B3">
      <w:pPr>
        <w:pStyle w:val="0DraftNormal"/>
        <w:rPr>
          <w:rFonts w:ascii="Montserrat" w:hAnsi="Montserrat"/>
          <w:sz w:val="24"/>
        </w:rPr>
      </w:pPr>
      <w:r w:rsidRPr="003328CA">
        <w:rPr>
          <w:rFonts w:ascii="Montserrat" w:hAnsi="Montserrat"/>
          <w:sz w:val="24"/>
        </w:rPr>
        <w:t xml:space="preserve">Dusk and Dawn, as the polar foci of the Dream, were a constant presence, but remained essentially dreams themselves as more and more individuals were born and living entirely in the context of the Dream. They continued to evolve as the Dream evolved, but remained unique as other dreamers were shut out of the Dream by the minds of the individuals who inhabited it. During the transition from dream to reality, a massive conflict evolved. From the beginning of the dream, two types of dreamers had appeared. In most ways, dreamers were alike, free spirits who focused their will and attention on the Dream, but there were those who were constructive, always striving to cultivate and nurture the Dream, and there had been those who were destructive, always striving to manipulate and exploit the Dream. Ironically, the birth of individuals seemed to occur when one of the constructive spirits indulged one of the destructive spirits, conceiving a new life as a result. The inclusion of living organisms marked the transition from a more spiritual environment to a more physical environment. The constructive spirits, whom the living tended to regard as angels, perceived that living beings strengthened and reinforced the integrity of the Dream, and supported it. The destructive spirits, whom the living tended to regard as demons, saw this too and did not approve, as the Dream became even harder to manipulate. They would lash out against the living, seeking to weaken their stabilizing influence, but they seemed unable to resist the pleasures of intercourse with their counterparts, and so the living were constantly increasing in number. The scale of the conflict increased accordingly. Naturally, the angels tried to defend the living from the demons, bringing the conflict to a head. It turned into a war that no mortal could ever hope to forget. Eventually the spiritual angels and demons were shut out, their power over the Dream diminishing at a geometric rate. They had lost their grip on the fabric of reality. No one had the access to alter it, or impose themselves on it. The only exceptions were Dusk and Dawn, who had been lured into the heart of the Dream as it began to crystallize, becoming solidified within it as the Dream took on reality. No outside force could possibly shake them from the fabric of their own existence. </w:t>
      </w:r>
    </w:p>
    <w:p w:rsidR="007472B3" w:rsidRPr="003328CA" w:rsidRDefault="007472B3">
      <w:pPr>
        <w:pStyle w:val="0DraftNormal"/>
        <w:rPr>
          <w:rFonts w:ascii="Montserrat" w:hAnsi="Montserrat"/>
          <w:sz w:val="24"/>
        </w:rPr>
      </w:pPr>
    </w:p>
    <w:p w:rsidR="007472B3" w:rsidRPr="003328CA" w:rsidRDefault="007472B3">
      <w:pPr>
        <w:pStyle w:val="0DraftNormal"/>
        <w:rPr>
          <w:rFonts w:ascii="Montserrat" w:hAnsi="Montserrat"/>
          <w:sz w:val="24"/>
        </w:rPr>
      </w:pPr>
      <w:r w:rsidRPr="003328CA">
        <w:rPr>
          <w:rFonts w:ascii="Montserrat" w:hAnsi="Montserrat"/>
          <w:sz w:val="24"/>
        </w:rPr>
        <w:t xml:space="preserve">In the dawn of the dream’s reality, the phoenix rode the light with no sense of local time or space, her consciousness unfolding in the eternal grasp of photons shifting from state to state. Life emerged and took root while she dreamed, exploring the mystery of her own existence. Long before the shadows that would become dragons had evolved, the phoenix was absorbed into the primitive plants nurtured by the primordeal light, and quickened their evolution into fruiting and flowering organisms. The phoenix returned to the light as host plants died and burned in natural fires, until absorbed into other plantlife. As her consciousness unfolded in the body of light, her consciousness unfolded in the body of her host plants, and in time, into the bodies of those creatures that evolved to feed on them. In this fashion, over time, she became acquainted with the unity and diversity of life, and drawn to the light of evolving consciousness and sentience. </w:t>
      </w:r>
    </w:p>
    <w:p w:rsidR="007472B3" w:rsidRPr="003328CA" w:rsidRDefault="007472B3">
      <w:pPr>
        <w:pStyle w:val="0DraftNormal"/>
        <w:rPr>
          <w:rFonts w:ascii="Montserrat" w:hAnsi="Montserrat"/>
          <w:sz w:val="24"/>
        </w:rPr>
      </w:pPr>
    </w:p>
    <w:p w:rsidR="007472B3" w:rsidRPr="003328CA" w:rsidRDefault="007472B3">
      <w:pPr>
        <w:pStyle w:val="0DraftNormal"/>
        <w:rPr>
          <w:rFonts w:ascii="Montserrat" w:hAnsi="Montserrat"/>
          <w:sz w:val="24"/>
        </w:rPr>
      </w:pPr>
      <w:r w:rsidRPr="003328CA">
        <w:rPr>
          <w:rFonts w:ascii="Montserrat" w:hAnsi="Montserrat"/>
          <w:sz w:val="24"/>
        </w:rPr>
        <w:t>In Convergence</w:t>
      </w:r>
    </w:p>
    <w:p w:rsidR="007472B3" w:rsidRPr="003328CA" w:rsidRDefault="007472B3">
      <w:pPr>
        <w:pStyle w:val="0DraftNormal"/>
        <w:rPr>
          <w:rFonts w:ascii="Montserrat" w:hAnsi="Montserrat"/>
          <w:sz w:val="24"/>
        </w:rPr>
      </w:pPr>
    </w:p>
    <w:p w:rsidR="007472B3" w:rsidRPr="003328CA" w:rsidRDefault="007472B3">
      <w:pPr>
        <w:pStyle w:val="0DraftNormal"/>
        <w:rPr>
          <w:rFonts w:ascii="Montserrat" w:hAnsi="Montserrat"/>
          <w:sz w:val="24"/>
        </w:rPr>
      </w:pPr>
      <w:r w:rsidRPr="003328CA">
        <w:rPr>
          <w:rFonts w:ascii="Montserrat" w:hAnsi="Montserrat"/>
          <w:sz w:val="24"/>
        </w:rPr>
        <w:t xml:space="preserve">Nonplussed, Dusk and Dawn continued exploring soul and mind, internalizing their quest by focusing on the potentials within themselves. The consequences of their actions had finally caught up with them. They did not realize that the Dream had been woven into a bridge across the threshold of paradox, nor that their initially divergent paths had intangibly crossed over that threshold and now led them straight to each other. Perhaps not in a linear sense, but each was the embodiment of what the other sought to understand. A confrontation was inevitable. Like dreams, they could move through this world, the entire universe, with the ease of thought, and this mobility made it difficult for them to encounter one another. Like dreams, they had no native form, and tended to take on forms similar to those possessed by the individuals they confronted. Never the less, the relentless search for the heart of the mystery guided them. </w:t>
      </w:r>
    </w:p>
    <w:p w:rsidR="007472B3" w:rsidRPr="003328CA" w:rsidRDefault="007472B3">
      <w:pPr>
        <w:pStyle w:val="0DraftNormal"/>
        <w:rPr>
          <w:rFonts w:ascii="Montserrat" w:hAnsi="Montserrat"/>
          <w:sz w:val="24"/>
        </w:rPr>
      </w:pPr>
    </w:p>
    <w:p w:rsidR="007472B3" w:rsidRPr="003328CA" w:rsidRDefault="007472B3">
      <w:pPr>
        <w:pStyle w:val="0DraftNormal"/>
        <w:rPr>
          <w:rFonts w:ascii="Montserrat" w:hAnsi="Montserrat"/>
          <w:sz w:val="24"/>
        </w:rPr>
      </w:pPr>
      <w:r w:rsidRPr="003328CA">
        <w:rPr>
          <w:rFonts w:ascii="Montserrat" w:hAnsi="Montserrat"/>
          <w:sz w:val="24"/>
        </w:rPr>
        <w:t>Dragon &amp; Phoenix</w:t>
      </w:r>
    </w:p>
    <w:p w:rsidR="007472B3" w:rsidRPr="003328CA" w:rsidRDefault="007472B3">
      <w:pPr>
        <w:pStyle w:val="0DraftNormal"/>
        <w:rPr>
          <w:rFonts w:ascii="Montserrat" w:hAnsi="Montserrat"/>
          <w:sz w:val="24"/>
        </w:rPr>
      </w:pPr>
    </w:p>
    <w:p w:rsidR="007472B3" w:rsidRPr="003328CA" w:rsidRDefault="007472B3">
      <w:pPr>
        <w:pStyle w:val="0DraftNormal"/>
        <w:rPr>
          <w:rFonts w:ascii="Montserrat" w:hAnsi="Montserrat"/>
          <w:sz w:val="24"/>
        </w:rPr>
      </w:pPr>
      <w:r w:rsidRPr="003328CA">
        <w:rPr>
          <w:rFonts w:ascii="Montserrat" w:hAnsi="Montserrat"/>
          <w:sz w:val="24"/>
        </w:rPr>
        <w:t xml:space="preserve">Dusk and Dawn were fascinated by the depth and complexity of the world, an environment where they could confront one another and engage in a full range of intercourse. They recognized that they were unique and exceptional beings in this world, and that was frustrating for them. They had given birth to a universe but ended up utterly alone. In all the world there was nothing else like them. The manner Dusk and Dawn had been perceived by dreamers, the form and substance attributed to them in the minds of those who had encountered them, had become the foundations of their identities. Dusk and Dawn had instinctively adopted and adapted the forms of the dragon and the phoenix, which provided them with excellent and strangely appropriate vehicles for initiating the souls and minds of people, predators and prey, refining these embodiments with the same determination they later devote to resolving their human forms. Loneliness eventually compelled them to seek out and try to fit in with the inhabitants of the Dream who were the most like them, the most evolved souls in the universe. In spite of the driving instinct that would ultimately force them to confront one another, they initially focused their attention on the individuals who populated the dream and the reality it resolved into. As they progressed inevitably toward each other, they initiated individuals, unintentionally at first, and then with deliberation as they realized that they could awaken the potential within others to embody the qualities which had engendered and defined them. </w:t>
      </w:r>
    </w:p>
    <w:p w:rsidR="007472B3" w:rsidRPr="003328CA" w:rsidRDefault="007472B3">
      <w:pPr>
        <w:pStyle w:val="0DraftNormal"/>
        <w:rPr>
          <w:rFonts w:ascii="Montserrat" w:hAnsi="Montserrat"/>
          <w:sz w:val="24"/>
        </w:rPr>
      </w:pPr>
    </w:p>
    <w:p w:rsidR="007472B3" w:rsidRPr="003328CA" w:rsidRDefault="007472B3">
      <w:pPr>
        <w:pStyle w:val="0DraftNormal"/>
        <w:rPr>
          <w:rFonts w:ascii="Montserrat" w:hAnsi="Montserrat"/>
          <w:sz w:val="24"/>
        </w:rPr>
      </w:pPr>
      <w:r w:rsidRPr="003328CA">
        <w:rPr>
          <w:rFonts w:ascii="Montserrat" w:hAnsi="Montserrat"/>
          <w:sz w:val="24"/>
        </w:rPr>
        <w:t xml:space="preserve">Intelligent life evolved as she struggled to define and embody the understanding of herself. In time, her wandering brought her to Earth, and the dawn of humanity. Her curiosity was piqued by contact with humans, as they emerged in the wilderness of a nameless paradise. The phoenix had become part of the fabric of life on countless occasions over the eons of creation, carried on the thread of light devoured by plants into the animals that consumed them, and in this fashion she found herself wound up in the mystery and majesty of human consciousness. The phoenix had evolved tremendously by this point, possessing incredible focus and self determination, an instinctive and intuitive understanding of space and time, matter and energy, a mind capible of weaving thoughts and feelings into reality. She had long since grown past blindly adopting host forms, and begun to adapt the lessons taught by embracing life in it's diversity. She had experienced degrees of consciousness and sentience in other life forms, but rarely had she encountered creatures so sophisticated and complex. </w:t>
      </w:r>
    </w:p>
    <w:p w:rsidR="007472B3" w:rsidRPr="003328CA" w:rsidRDefault="007472B3">
      <w:pPr>
        <w:pStyle w:val="0DraftNormal"/>
        <w:rPr>
          <w:rFonts w:ascii="Montserrat" w:hAnsi="Montserrat"/>
          <w:sz w:val="24"/>
        </w:rPr>
      </w:pPr>
    </w:p>
    <w:p w:rsidR="007472B3" w:rsidRPr="003328CA" w:rsidRDefault="007472B3">
      <w:pPr>
        <w:pStyle w:val="0DraftNormal"/>
        <w:rPr>
          <w:rFonts w:ascii="Montserrat" w:hAnsi="Montserrat"/>
          <w:sz w:val="24"/>
        </w:rPr>
      </w:pPr>
      <w:r w:rsidRPr="003328CA">
        <w:rPr>
          <w:rFonts w:ascii="Montserrat" w:hAnsi="Montserrat"/>
          <w:sz w:val="24"/>
        </w:rPr>
        <w:t>Men &amp; Women</w:t>
      </w:r>
    </w:p>
    <w:p w:rsidR="007472B3" w:rsidRPr="003328CA" w:rsidRDefault="007472B3">
      <w:pPr>
        <w:pStyle w:val="0DraftNormal"/>
        <w:rPr>
          <w:rFonts w:ascii="Montserrat" w:hAnsi="Montserrat"/>
          <w:sz w:val="24"/>
        </w:rPr>
      </w:pPr>
    </w:p>
    <w:p w:rsidR="007472B3" w:rsidRPr="003328CA" w:rsidRDefault="007472B3">
      <w:pPr>
        <w:pStyle w:val="0DraftNormal"/>
        <w:rPr>
          <w:rFonts w:ascii="Montserrat" w:hAnsi="Montserrat"/>
          <w:sz w:val="24"/>
        </w:rPr>
      </w:pPr>
      <w:r w:rsidRPr="003328CA">
        <w:rPr>
          <w:rFonts w:ascii="Montserrat" w:hAnsi="Montserrat"/>
          <w:sz w:val="24"/>
        </w:rPr>
        <w:t xml:space="preserve">Ironically, the legends of the phoenix and dragons, inspired by the myths and legends carried over from before the Resolution, were waiting to confront them among humans. Within the human race, they found the next best thing to each other. While they knew of thousands of species which were more refined or sophisticated, human beings were the most complicated and diverse people they had ever encountered. The race seemed to attract older souls, as if being human was truly a test worthy of the best. At first, slipping in among humans seemed easy enough. They had always been able to adopt the form of any individual of a species they had initiated, in every detail save one. The duality of sex confounded them, but human sexuality was highly evolved, effecting every aspect of human life. Among humans, this one flaw was potentially crippling. At first, they simply could not chose one sex over the other, and as hard as they struggled to resolve the form and features that embodied their understanding of themselves, they struggled hardest to engender themselves. </w:t>
      </w:r>
    </w:p>
    <w:p w:rsidR="007472B3" w:rsidRPr="003328CA" w:rsidRDefault="007472B3">
      <w:pPr>
        <w:pStyle w:val="0DraftNormal"/>
        <w:rPr>
          <w:rFonts w:ascii="Montserrat" w:hAnsi="Montserrat"/>
          <w:sz w:val="24"/>
        </w:rPr>
      </w:pPr>
    </w:p>
    <w:p w:rsidR="007472B3" w:rsidRPr="003328CA" w:rsidRDefault="007472B3">
      <w:pPr>
        <w:pStyle w:val="0DraftNormal"/>
        <w:rPr>
          <w:rFonts w:ascii="Montserrat" w:hAnsi="Montserrat"/>
          <w:sz w:val="24"/>
          <w:szCs w:val="14"/>
        </w:rPr>
      </w:pPr>
      <w:r w:rsidRPr="003328CA">
        <w:rPr>
          <w:rFonts w:ascii="Montserrat" w:hAnsi="Montserrat"/>
          <w:sz w:val="24"/>
          <w:szCs w:val="14"/>
        </w:rPr>
        <w:t xml:space="preserve">Like the phoenix, the dragon had entered the dream in the primordial stages of resolution. The dragon had long association with various sentient races which had emerged in the billions of years preceding the appearance of man, for whom he had served as an organizing influence. The dragons of that age were primarily a psionic life form which appropriated the forms of predators to infiltrate sentient races and convert them through initiation. In contrast, the phoenix presented a subtler influence, infiltrating various sentient races by offering herself as prey, initiating and converting a rare few in the process. </w:t>
      </w:r>
    </w:p>
    <w:p w:rsidR="007472B3" w:rsidRPr="003328CA" w:rsidRDefault="007472B3">
      <w:pPr>
        <w:pStyle w:val="0DraftNormal"/>
        <w:rPr>
          <w:rFonts w:ascii="Montserrat" w:hAnsi="Montserrat"/>
          <w:sz w:val="24"/>
          <w:szCs w:val="14"/>
        </w:rPr>
      </w:pPr>
    </w:p>
    <w:p w:rsidR="007472B3" w:rsidRPr="003328CA" w:rsidRDefault="007472B3">
      <w:pPr>
        <w:pStyle w:val="0DraftNormal"/>
        <w:rPr>
          <w:rFonts w:ascii="Montserrat" w:hAnsi="Montserrat"/>
          <w:sz w:val="24"/>
        </w:rPr>
      </w:pPr>
      <w:r w:rsidRPr="003328CA">
        <w:rPr>
          <w:rFonts w:ascii="Montserrat" w:hAnsi="Montserrat"/>
          <w:sz w:val="24"/>
        </w:rPr>
        <w:t>A Unique Sex</w:t>
      </w:r>
    </w:p>
    <w:p w:rsidR="007472B3" w:rsidRPr="003328CA" w:rsidRDefault="007472B3">
      <w:pPr>
        <w:pStyle w:val="0DraftNormal"/>
        <w:rPr>
          <w:rFonts w:ascii="Montserrat" w:hAnsi="Montserrat"/>
          <w:sz w:val="24"/>
        </w:rPr>
      </w:pPr>
    </w:p>
    <w:p w:rsidR="007472B3" w:rsidRPr="003328CA" w:rsidRDefault="007472B3">
      <w:pPr>
        <w:pStyle w:val="0DraftNormal"/>
        <w:rPr>
          <w:rFonts w:ascii="Montserrat" w:hAnsi="Montserrat"/>
          <w:sz w:val="24"/>
        </w:rPr>
      </w:pPr>
      <w:r w:rsidRPr="003328CA">
        <w:rPr>
          <w:rFonts w:ascii="Montserrat" w:hAnsi="Montserrat"/>
          <w:sz w:val="24"/>
        </w:rPr>
        <w:t xml:space="preserve">In human beings she found a mirror in which she could examine her own reflection, a way to explore her own identity. Over the course of generations, she studied humanity and experimented with defining and embodying herself in human terms, but by her nature she had no humanity, no matter how self possessed and personable she was. In some ways, she found it impossible to be human, in particular, she could not limit herself to an exclusively male or female sex. The human organism impressed her deeply, and proved the catalyst necessary for her to personify herself, even though she clung to the ambisexuality she embraced in the plant kingdom, creating a unique, kindred species as alien as it was human. Upon taking human form, she instinctively embodied her full sexuality, creating a body that was neither female nor male, though functional as either. </w:t>
      </w:r>
    </w:p>
    <w:p w:rsidR="007472B3" w:rsidRPr="003328CA" w:rsidRDefault="007472B3">
      <w:pPr>
        <w:pStyle w:val="0DraftNormal"/>
        <w:rPr>
          <w:rFonts w:ascii="Montserrat" w:hAnsi="Montserrat"/>
          <w:sz w:val="24"/>
        </w:rPr>
      </w:pPr>
    </w:p>
    <w:p w:rsidR="007472B3" w:rsidRPr="003328CA" w:rsidRDefault="007472B3">
      <w:pPr>
        <w:pStyle w:val="0DraftNormal"/>
        <w:rPr>
          <w:rFonts w:ascii="Montserrat" w:hAnsi="Montserrat"/>
          <w:sz w:val="24"/>
        </w:rPr>
      </w:pPr>
      <w:r w:rsidRPr="003328CA">
        <w:rPr>
          <w:rFonts w:ascii="Montserrat" w:hAnsi="Montserrat"/>
          <w:sz w:val="24"/>
          <w:szCs w:val="14"/>
        </w:rPr>
        <w:t xml:space="preserve">The dragon acquired exotic sex in the process of initiating a tiger. The dragon was appropriating the tiger to prey on primitive humans, unaware that tiger had stumbled upon and devoured the phoenix in her avon form. </w:t>
      </w:r>
      <w:r w:rsidRPr="003328CA">
        <w:rPr>
          <w:rFonts w:ascii="Montserrat" w:hAnsi="Montserrat"/>
          <w:sz w:val="24"/>
        </w:rPr>
        <w:t xml:space="preserve">Dawn, in her exotic human form, was consumed by the tiger. Dusk, in his dragon form, consumed the tiger as the flames of the phoenix ignited in its belly. The tiger received the full impact of this dual initiation, becoming both dragon and phoenix at the same time. Dusk and Dawn were each exposed to an echo of the opposing initiation, through the normal feedback mechanism of those processes, which stimulated the potential of phoenix or dragon that had so long lain dormant within them. However, neither was fully subject to initiation, so the potential Dusk and Dawn awakened to had not been fully initialized, merely unlocked. The event merely capitalized the development initiated in point paradox. Each had been resolving the unity of soul and mind, drawing unconsciously upon the unity of their anchor. The attraction that had seemed so threatening was nothing more than a natural impulse for the two halves to unite and resolve the whole. Had they dared to engage in direct intercourse on the same level, the union they had feared would have occurred. Due to the presence of the soul and mind of the tiger, the actual focus of their initiation, they had instead engaged in protected intercourse. Each half was given a glimpse of what would make him or her whole, through the impenetrable glass of the tiger’s psyche. It was not exactly what they had been instinctively looking for, but it was closer than anything they had seen—short of their one apprehension of mutual annihilation. So inspired, the two entered a new phase of evolution, developing the potential they had glimpsed and pushing each other away. The difference was immediately noticeable, when they emerged from the dual initiation their natural polarity had been blunted.  </w:t>
      </w:r>
    </w:p>
    <w:p w:rsidR="007472B3" w:rsidRPr="003328CA" w:rsidRDefault="007472B3">
      <w:pPr>
        <w:pStyle w:val="0DraftNormal"/>
        <w:rPr>
          <w:rFonts w:ascii="Montserrat" w:hAnsi="Montserrat"/>
          <w:sz w:val="24"/>
        </w:rPr>
      </w:pPr>
    </w:p>
    <w:p w:rsidR="007472B3" w:rsidRPr="003328CA" w:rsidRDefault="007472B3">
      <w:pPr>
        <w:pStyle w:val="0DraftNormal"/>
        <w:rPr>
          <w:rFonts w:ascii="Montserrat" w:hAnsi="Montserrat"/>
          <w:sz w:val="24"/>
        </w:rPr>
      </w:pPr>
      <w:r w:rsidRPr="003328CA">
        <w:rPr>
          <w:rFonts w:ascii="Montserrat" w:hAnsi="Montserrat"/>
          <w:sz w:val="24"/>
        </w:rPr>
        <w:t>A Dual Initiation</w:t>
      </w:r>
    </w:p>
    <w:p w:rsidR="007472B3" w:rsidRPr="003328CA" w:rsidRDefault="007472B3">
      <w:pPr>
        <w:pStyle w:val="0DraftNormal"/>
        <w:rPr>
          <w:rFonts w:ascii="Montserrat" w:hAnsi="Montserrat"/>
          <w:sz w:val="24"/>
        </w:rPr>
      </w:pPr>
    </w:p>
    <w:p w:rsidR="007472B3" w:rsidRPr="003328CA" w:rsidRDefault="007472B3">
      <w:pPr>
        <w:pStyle w:val="0DraftNormal"/>
        <w:rPr>
          <w:rFonts w:ascii="Montserrat" w:hAnsi="Montserrat"/>
          <w:sz w:val="24"/>
        </w:rPr>
      </w:pPr>
      <w:r w:rsidRPr="003328CA">
        <w:rPr>
          <w:rFonts w:ascii="Montserrat" w:hAnsi="Montserrat"/>
          <w:sz w:val="24"/>
        </w:rPr>
        <w:t xml:space="preserve">Dusk and Dawn had thoroughly explored the duality of sex, while striving to embody an understanding of who and what they were, and the two were inspired during the initiation with an understanding of how to resolve the duality of sexual potential, manifested in a sex at once male and female, singular, unique and androgynous. The tiger had shared the inspiration and embodiment of the new sex—having acted as the medium through which the understanding had been reached—manifesting it as she emerged from the dual initiation. Dusk and Dawn had emerged as twins, identical in body though still inverted in spirit, they had firmly established a common ground. </w:t>
      </w:r>
      <w:r w:rsidRPr="003328CA">
        <w:rPr>
          <w:rFonts w:ascii="Montserrat" w:hAnsi="Montserrat"/>
          <w:sz w:val="24"/>
          <w:szCs w:val="14"/>
        </w:rPr>
        <w:t xml:space="preserve">The dragon and the phoenix had failed to recognize each other during this first encounter, a mere side note to their initial investigations of the human race. </w:t>
      </w:r>
      <w:r w:rsidRPr="003328CA">
        <w:rPr>
          <w:rFonts w:ascii="Montserrat" w:hAnsi="Montserrat"/>
          <w:sz w:val="24"/>
        </w:rPr>
        <w:t xml:space="preserve">Dusk and Dawn wandered away from the event preoccupied with exploring and experimenting with their new tiger forms. The tiger, Jien, </w:t>
      </w:r>
      <w:r w:rsidRPr="003328CA">
        <w:rPr>
          <w:rFonts w:ascii="Montserrat" w:hAnsi="Montserrat"/>
          <w:sz w:val="24"/>
          <w:szCs w:val="14"/>
        </w:rPr>
        <w:t xml:space="preserve">was twinned by the combination of phoenix and dragon initiation. Split into dragon and phoenix twins, the polarity of the avon race was established in the first generation, as were the feline qualities that eventually caused the members of the third human sex to declare themselves a separate race. the dragon and the Phoenix were each drawn to the aspect of the tiger that reflected their own nature, assuming she was the only byproduct of the initiation. In this way, Jien again served to come between the dragon and the phoenix. The experiences of the two couples were notably similar, however. </w:t>
      </w:r>
      <w:r w:rsidRPr="003328CA">
        <w:rPr>
          <w:rFonts w:ascii="Montserrat" w:hAnsi="Montserrat"/>
          <w:sz w:val="24"/>
        </w:rPr>
        <w:t xml:space="preserve">The unique form was close enough to human for them to pass for female, and erotic enough to inspire intimate relationships with individuals, and as the twinned tiger proved, could even sire or bear young. The form was exotic enough to be regarded as angelic or demonic, if not simply alien, and in too many cases provoked murderous urges. More than once members of the third sex, including the dragon and the phoenix, were slain and devoured by superstitious primitives who, in the case of the phoenix or the tiger phoenix and her heirs, were resurrected in her image. In this fashion, the exotic sex would define a new species of human, the avon race. </w:t>
      </w:r>
    </w:p>
    <w:p w:rsidR="007472B3" w:rsidRPr="003328CA" w:rsidRDefault="007472B3">
      <w:pPr>
        <w:pStyle w:val="0DraftNormal"/>
        <w:rPr>
          <w:rFonts w:ascii="Montserrat" w:hAnsi="Montserrat"/>
          <w:sz w:val="24"/>
        </w:rPr>
      </w:pPr>
    </w:p>
    <w:p w:rsidR="007472B3" w:rsidRPr="003328CA" w:rsidRDefault="007472B3">
      <w:pPr>
        <w:pStyle w:val="0DraftNormal"/>
        <w:rPr>
          <w:rFonts w:ascii="Montserrat" w:hAnsi="Montserrat"/>
          <w:sz w:val="24"/>
        </w:rPr>
      </w:pPr>
      <w:r w:rsidRPr="003328CA">
        <w:rPr>
          <w:rFonts w:ascii="Montserrat" w:hAnsi="Montserrat"/>
          <w:sz w:val="24"/>
        </w:rPr>
        <w:t>A Unique Gender</w:t>
      </w:r>
    </w:p>
    <w:p w:rsidR="007472B3" w:rsidRPr="003328CA" w:rsidRDefault="007472B3">
      <w:pPr>
        <w:pStyle w:val="0DraftNormal"/>
        <w:rPr>
          <w:rFonts w:ascii="Montserrat" w:hAnsi="Montserrat"/>
          <w:sz w:val="24"/>
        </w:rPr>
      </w:pPr>
    </w:p>
    <w:p w:rsidR="007472B3" w:rsidRPr="003328CA" w:rsidRDefault="007472B3">
      <w:pPr>
        <w:pStyle w:val="0DraftNormal"/>
        <w:rPr>
          <w:rFonts w:ascii="Montserrat" w:hAnsi="Montserrat"/>
          <w:sz w:val="24"/>
        </w:rPr>
      </w:pPr>
      <w:r w:rsidRPr="003328CA">
        <w:rPr>
          <w:rFonts w:ascii="Montserrat" w:hAnsi="Montserrat"/>
          <w:sz w:val="24"/>
        </w:rPr>
        <w:t xml:space="preserve">Dusk and Dawn quickly integrated their newly acquired feline forms and joined Jien in exploring what all of them had become. The new sex was outwardly female in appearance, with a frame designed for childbirth, so they were perceived by people as tom boys, or amazons—tall, flat chested, and athletic girls. Dusk and Dawn tended to follow Jien’s lead, since she was the one confronting humanity from a completely fresh perspective, her mind untainted by social conditioning about gender discrimination. Only Jien was interested in asserting herself in the most intimate aspects of human intercourse, Dusk and Dawn had remained lovers, though they presented themselves publicly as twins, and as Jien’s cousins, Jion and Jian. Jien perceived herself as something totally distinct, in which there was no need to discriminate between masculine and feminine; as far as she was concerned, she was feline and so was her gender. Jien resolved more than one gender paradox by drawing on her feline roots; when she found herself exposed as something more than a woman and less than a man, she answered the challenges thrown at her by asserting that she was a cat. </w:t>
      </w:r>
    </w:p>
    <w:p w:rsidR="007472B3" w:rsidRPr="003328CA" w:rsidRDefault="007472B3">
      <w:pPr>
        <w:pStyle w:val="0DraftNormal"/>
        <w:rPr>
          <w:rFonts w:ascii="Montserrat" w:hAnsi="Montserrat"/>
          <w:sz w:val="24"/>
        </w:rPr>
      </w:pPr>
    </w:p>
    <w:p w:rsidR="007472B3" w:rsidRPr="003328CA" w:rsidRDefault="007472B3">
      <w:pPr>
        <w:pStyle w:val="0DraftNormal"/>
        <w:rPr>
          <w:rFonts w:ascii="Montserrat" w:hAnsi="Montserrat"/>
          <w:sz w:val="24"/>
        </w:rPr>
      </w:pPr>
      <w:r w:rsidRPr="003328CA">
        <w:rPr>
          <w:rFonts w:ascii="Montserrat" w:hAnsi="Montserrat"/>
          <w:sz w:val="24"/>
        </w:rPr>
        <w:t>A Unique Generation</w:t>
      </w:r>
    </w:p>
    <w:p w:rsidR="007472B3" w:rsidRPr="003328CA" w:rsidRDefault="007472B3">
      <w:pPr>
        <w:pStyle w:val="0DraftNormal"/>
        <w:rPr>
          <w:rFonts w:ascii="Montserrat" w:hAnsi="Montserrat"/>
          <w:sz w:val="24"/>
        </w:rPr>
      </w:pPr>
    </w:p>
    <w:p w:rsidR="007472B3" w:rsidRPr="003328CA" w:rsidRDefault="007472B3">
      <w:pPr>
        <w:pStyle w:val="0DraftNormal"/>
        <w:rPr>
          <w:rFonts w:ascii="Montserrat" w:hAnsi="Montserrat"/>
          <w:sz w:val="24"/>
        </w:rPr>
      </w:pPr>
      <w:r w:rsidRPr="003328CA">
        <w:rPr>
          <w:rFonts w:ascii="Montserrat" w:hAnsi="Montserrat"/>
          <w:sz w:val="24"/>
        </w:rPr>
        <w:t xml:space="preserve">Jien did not engage casually in sex, understanding the danger of being different, she was very careful. Her caution presented her with an unexpected shock, when she discovered she was pregnant, but knew she had been celibate for up to two months on either side of the estimated date of her conception. Jien’s first pregnancy had resulted from parthenogenic conception, though it would take another generation to confirm, when the same thing happened to her daughter and first child, Jean, who grew up identical to her mother . Jien fell in love with a girl who had been fascinated by Jien’s androgyny, and named her second child Jin. Those names would become the nouns used to describe her kind, an adolescent or adult of the third sex was called a jien, and a child of the third sex was called a jin, and if that child derived from parthenogenesis, she was called a jean. The names Dusk and Dawn adopted also became distinguishing appellations, a jien who possessed a more masculine character or role became known as a jion, while a jien with a more feminine character or role became known as a jian. Feline qualities, characteristics and associations became firmly entrenched in the personal and social perception of the third gender from the very first generation.  </w:t>
      </w:r>
    </w:p>
    <w:p w:rsidR="007472B3" w:rsidRPr="003328CA" w:rsidRDefault="007472B3">
      <w:pPr>
        <w:pStyle w:val="0DraftNormal"/>
        <w:rPr>
          <w:rFonts w:ascii="Montserrat" w:hAnsi="Montserrat"/>
          <w:sz w:val="24"/>
        </w:rPr>
      </w:pPr>
    </w:p>
    <w:p w:rsidR="007472B3" w:rsidRPr="003328CA" w:rsidRDefault="007472B3">
      <w:pPr>
        <w:pStyle w:val="0DraftNormal"/>
        <w:rPr>
          <w:rFonts w:ascii="Montserrat" w:hAnsi="Montserrat"/>
          <w:sz w:val="24"/>
        </w:rPr>
      </w:pPr>
      <w:r w:rsidRPr="003328CA">
        <w:rPr>
          <w:rFonts w:ascii="Montserrat" w:hAnsi="Montserrat"/>
          <w:sz w:val="24"/>
        </w:rPr>
        <w:t>A Unique Legacy</w:t>
      </w:r>
    </w:p>
    <w:p w:rsidR="007472B3" w:rsidRPr="003328CA" w:rsidRDefault="007472B3">
      <w:pPr>
        <w:pStyle w:val="0DraftNormal"/>
        <w:rPr>
          <w:rFonts w:ascii="Montserrat" w:hAnsi="Montserrat"/>
          <w:sz w:val="24"/>
        </w:rPr>
      </w:pPr>
    </w:p>
    <w:p w:rsidR="007472B3" w:rsidRPr="003328CA" w:rsidRDefault="007472B3">
      <w:pPr>
        <w:pStyle w:val="0DraftNormal"/>
        <w:rPr>
          <w:rFonts w:ascii="Montserrat" w:hAnsi="Montserrat"/>
          <w:sz w:val="24"/>
        </w:rPr>
      </w:pPr>
      <w:r w:rsidRPr="003328CA">
        <w:rPr>
          <w:rFonts w:ascii="Montserrat" w:hAnsi="Montserrat"/>
          <w:sz w:val="24"/>
        </w:rPr>
        <w:t xml:space="preserve">Jien’s attraction to both men and women did not particularly shock anyone who noticed it, given her androgynous, and notably feline appearance and personality—regardless of whether they approved or disapproved of bisexuality. Her lighter form and ageless appearance made it possible for her to even pass as an adolescent male, particularly when she took her shirt off, though she did tend to draw greater animosity from men when she tried to pass for one. Dusk and Dawn had never been able to have children, so Jien ended up being the father of her kind, though she occasionally was a mother to normal sons and daughters. For many generations, the third sex was a secret which individual jien revealed only to their lovers and mates. Jien had seemed immune to aging until the birth of Jean’s daughter, a phenomenon which would prove itself upon all of her children, and which was related to the function of the third sex’s most stunning innovation, a kind of immortality. When Jien died, Jien and Jean was overwhelmed with a staggering realization, Jien woke up and she was Jean, or as she seemed to understand it in her present perspective, Jean woke up and realized that she had been Jien. </w:t>
      </w:r>
    </w:p>
    <w:p w:rsidR="007472B3" w:rsidRPr="003328CA" w:rsidRDefault="007472B3">
      <w:pPr>
        <w:pStyle w:val="0DraftNormal"/>
        <w:rPr>
          <w:rFonts w:ascii="Montserrat" w:hAnsi="Montserrat"/>
          <w:sz w:val="24"/>
        </w:rPr>
      </w:pPr>
    </w:p>
    <w:p w:rsidR="007472B3" w:rsidRPr="003328CA" w:rsidRDefault="007472B3">
      <w:pPr>
        <w:pStyle w:val="0DraftNormal"/>
        <w:rPr>
          <w:rFonts w:ascii="Montserrat" w:hAnsi="Montserrat"/>
          <w:sz w:val="24"/>
        </w:rPr>
      </w:pPr>
      <w:r w:rsidRPr="003328CA">
        <w:rPr>
          <w:rFonts w:ascii="Montserrat" w:hAnsi="Montserrat"/>
          <w:sz w:val="24"/>
        </w:rPr>
        <w:t xml:space="preserve">In time, there were populations where the phoenix did not physically stand out, but mentally and spiritually she remained alien, excluded by her very nature. To them she was a god, an incomprehensible force of nature, and the more she learned about humanity, the more aware she became of her own inherent alienness. She understood that most of the problem was one of context. To be one of them, she had to be born one of them. Unfortunately, that proved harder than she imagined, for there was a limit to what she would give up. She was predominantly defined by her self possession, the extent to which she defined her own existence made her a power second to none, and that kind of power was not easily laid to rest. She could not deny that power, nor dismiss it, but she could invest it in an effort to define herself in a human-avon context, limited by the situations and circimstances of life. </w:t>
      </w:r>
    </w:p>
    <w:p w:rsidR="007472B3" w:rsidRPr="003328CA" w:rsidRDefault="007472B3">
      <w:pPr>
        <w:pStyle w:val="0DraftNormal"/>
        <w:rPr>
          <w:rFonts w:ascii="Montserrat" w:hAnsi="Montserrat"/>
          <w:sz w:val="24"/>
        </w:rPr>
      </w:pPr>
    </w:p>
    <w:p w:rsidR="007472B3" w:rsidRPr="003328CA" w:rsidRDefault="007472B3">
      <w:pPr>
        <w:pStyle w:val="0DraftNormal"/>
        <w:rPr>
          <w:rFonts w:ascii="Montserrat" w:hAnsi="Montserrat"/>
          <w:sz w:val="24"/>
        </w:rPr>
      </w:pPr>
      <w:r w:rsidRPr="003328CA">
        <w:rPr>
          <w:rFonts w:ascii="Montserrat" w:hAnsi="Montserrat"/>
          <w:sz w:val="24"/>
        </w:rPr>
        <w:t>Defining the circumstances of her birth was not difficult, but engineering them would take ages. In her study of humanity, she had realized the best inspiration and embodiment of herself. In order for her to be born, that embodiment had to emerge from the human-avon population. There was no reason for her to deny who and what she was in the pursuit of this goal, nor was there any reason not to encourage or influence the actions of individuals to resolve it, as long as the final product was the result of human intercourse and her influence subject to the whim and will of the people she employed. In each generation, she would choose an avatar, an individual who possessed genetic traits necessary to resolve her design. In exchange for the phoenix gift, and inheritence of the phoenix legacy, that avatar would be asked to find a mate who possessed genetic potential needed to further the design. In each generation that followed, the child possessing the best genetic profile would be named the heir to the legacy and the avatar for her generation. Over countless generations, the heirs of the phoenix legacy were guided to mates carefully chosen by the spirit of the phoenix. The mantle of the avatar passed between human and avon females and androgynous avon, predominantly, although once in a while a human male bore the mantle.</w:t>
      </w:r>
    </w:p>
    <w:p w:rsidR="007472B3" w:rsidRPr="003328CA" w:rsidRDefault="007472B3">
      <w:pPr>
        <w:pStyle w:val="0DraftNormal"/>
        <w:rPr>
          <w:rFonts w:ascii="Montserrat" w:hAnsi="Montserrat"/>
          <w:sz w:val="24"/>
        </w:rPr>
      </w:pPr>
    </w:p>
    <w:p w:rsidR="007472B3" w:rsidRPr="003328CA" w:rsidRDefault="007472B3">
      <w:pPr>
        <w:pStyle w:val="0DraftNormal"/>
        <w:rPr>
          <w:rFonts w:ascii="Montserrat" w:hAnsi="Montserrat"/>
          <w:sz w:val="24"/>
        </w:rPr>
      </w:pPr>
      <w:r w:rsidRPr="003328CA">
        <w:rPr>
          <w:rFonts w:ascii="Montserrat" w:hAnsi="Montserrat"/>
          <w:sz w:val="24"/>
        </w:rPr>
        <w:t xml:space="preserve">After ending their struggle with the duality of sex, and finally assuming the exotic third gender, they discovered they were able to assume either sex at will, being innately polymorphic. Their need for companionship provoked their further evolution. In desperation, they searched the depths of their being to determine which sex more accurately embodied the understanding of who and what they were. Their inquiries were based on a wide range of issues, and eventually Dawn concluded that she identified overwhelmingly as female, while Dusk determined that his nature was best supported by a male embodiment. Neither of them had been willing to abandon certain aspects of themselves which were best expressed in terms of the opposite sex, and thus they both remained somewhat androgynous in gender. Having resolved to cultivate and incorporate those aspects within themselves, for her, as a human female, for him, as a human male, they could now be more intimately involved in human life. They found ample motivation to employ both sexes, but they each tended toward the one they identified with most. </w:t>
      </w:r>
      <w:r w:rsidRPr="003328CA">
        <w:rPr>
          <w:rFonts w:ascii="Montserrat" w:hAnsi="Montserrat"/>
          <w:sz w:val="24"/>
          <w:szCs w:val="14"/>
        </w:rPr>
        <w:t xml:space="preserve">The dragon and the phoenix developed an affinity for a particular gender while among humans, by virtue of which they became recognized as the god, Dusk, and the goddess, Dawn. </w:t>
      </w:r>
      <w:r w:rsidRPr="003328CA">
        <w:rPr>
          <w:rFonts w:ascii="Montserrat" w:hAnsi="Montserrat"/>
          <w:sz w:val="24"/>
        </w:rPr>
        <w:t xml:space="preserve">As they became more involved in the world, they noticed that humans had been evolving, awakening to the innate potential of their souls and minds. </w:t>
      </w:r>
    </w:p>
    <w:p w:rsidR="007472B3" w:rsidRPr="003328CA" w:rsidRDefault="007472B3">
      <w:pPr>
        <w:pStyle w:val="0DraftNormal"/>
        <w:rPr>
          <w:rFonts w:ascii="Montserrat" w:hAnsi="Montserrat"/>
          <w:sz w:val="24"/>
        </w:rPr>
      </w:pPr>
    </w:p>
    <w:p w:rsidR="007472B3" w:rsidRPr="003328CA" w:rsidRDefault="007472B3">
      <w:pPr>
        <w:pStyle w:val="0DraftNormal"/>
        <w:rPr>
          <w:rFonts w:ascii="Montserrat" w:hAnsi="Montserrat"/>
          <w:sz w:val="24"/>
        </w:rPr>
      </w:pPr>
      <w:r w:rsidRPr="003328CA">
        <w:rPr>
          <w:rFonts w:ascii="Montserrat" w:hAnsi="Montserrat"/>
          <w:sz w:val="24"/>
        </w:rPr>
        <w:t>The phoenix was distracted from her quest for natural embodiment by the appearance of another embodied dream, the dragon. Like her, the dragon had been drawn to sentient beings and passed on his own unique attributes to create new species of intelligent life. The shadows had evolved swiftly during the emergence of animal life in the universe, and pursued sentience as predators, and becoming anchored to a species perfect for their nature. Dragons had hunted on Earth back in the day of dinosaurs and left during the cataclysm that wiped them out. They returned to Earth already well established as a patron race cultivating sentience throughout the universe. Those dragons eventually discovered humanity, and found humans to possess tremendous potential, a resource they exploited in depth while protecting in its native environment. Their interest lured the dragon to Earth, where he confronted the phoenix and the species he had helped her spawn. The dragon and the phoenix had acted as catalysts to awaken the innate psionic potential of humans of all three sexes, and that potential manifested in a variety of phenominal abilities, indicative of natural talents and innate character reinforced by the gifts of dragon and phoenix initiation which made most of them immortal, and a few eternal. It was happening to individuals throughout the entire human race, who found themselves alone and outnumbered by the impotent majority, facing a wild range of discrimination, manifesting as everything from deification to damnation. Whatever form it took, moderate or extreme, revered or reviled, the reaction of the general population alienated these individuals. It did not take long for these individuals to feel or be threatened, and Dusk and Dawn found themselves among them. In spite of caution, there was always the danger of exposing their abilities, and more often than not, once exposed they either found themselves exiled from a community or marked for persecution or even summary execution. It did  not take long for both of them to find themselves retreating form the rest of humanity, congregating with other outcasts. In the midst of the growing crisis, Dusk and Dawn finally confronted each other, stunned by an almost irresistible attraction to each other.</w:t>
      </w:r>
    </w:p>
    <w:p w:rsidR="007472B3" w:rsidRPr="003328CA" w:rsidRDefault="007472B3">
      <w:pPr>
        <w:pStyle w:val="0DraftNormal"/>
        <w:rPr>
          <w:rFonts w:ascii="Montserrat" w:hAnsi="Montserrat"/>
          <w:sz w:val="24"/>
        </w:rPr>
      </w:pPr>
    </w:p>
    <w:p w:rsidR="007472B3" w:rsidRPr="003328CA" w:rsidRDefault="007472B3">
      <w:pPr>
        <w:pStyle w:val="0DraftNormal"/>
        <w:rPr>
          <w:rFonts w:ascii="Montserrat" w:hAnsi="Montserrat"/>
          <w:sz w:val="24"/>
        </w:rPr>
      </w:pPr>
      <w:r w:rsidRPr="003328CA">
        <w:rPr>
          <w:rFonts w:ascii="Montserrat" w:hAnsi="Montserrat"/>
          <w:sz w:val="24"/>
        </w:rPr>
        <w:t>Gods &amp; Goddesses</w:t>
      </w:r>
    </w:p>
    <w:p w:rsidR="007472B3" w:rsidRPr="003328CA" w:rsidRDefault="007472B3">
      <w:pPr>
        <w:pStyle w:val="0DraftNormal"/>
        <w:rPr>
          <w:rFonts w:ascii="Montserrat" w:hAnsi="Montserrat"/>
          <w:sz w:val="24"/>
        </w:rPr>
      </w:pPr>
    </w:p>
    <w:p w:rsidR="007472B3" w:rsidRPr="003328CA" w:rsidRDefault="007472B3">
      <w:pPr>
        <w:pStyle w:val="0DraftNormal"/>
        <w:rPr>
          <w:rFonts w:ascii="Montserrat" w:hAnsi="Montserrat"/>
          <w:sz w:val="24"/>
        </w:rPr>
      </w:pPr>
      <w:r w:rsidRPr="003328CA">
        <w:rPr>
          <w:rFonts w:ascii="Montserrat" w:hAnsi="Montserrat"/>
          <w:sz w:val="24"/>
        </w:rPr>
        <w:t xml:space="preserve">Dusk and Dawn confronted one another as a man and a woman. The dragon and the phoenix recognized each other as soul mates. </w:t>
      </w:r>
      <w:r w:rsidRPr="003328CA">
        <w:rPr>
          <w:rFonts w:ascii="Montserrat" w:hAnsi="Montserrat"/>
          <w:sz w:val="24"/>
          <w:szCs w:val="14"/>
        </w:rPr>
        <w:t xml:space="preserve">A powerful attraction existed between them from the moment they first confronted each other. </w:t>
      </w:r>
      <w:r w:rsidRPr="003328CA">
        <w:rPr>
          <w:rFonts w:ascii="Montserrat" w:hAnsi="Montserrat"/>
          <w:sz w:val="24"/>
        </w:rPr>
        <w:t xml:space="preserve">In confronting each other, they were confronting the embodiment of the very qualities they had struggled their entire existence to incorporate. An overwhelming attraction existed between them, growing stronger every moment they spent together. It was love at first sight, with a nasty twist. The force of their attraction to one another defied words, and fueled a hunger in them both which neither had ever known existed. Their relationship, and the intimacy of their embraces, was accelerating their development towards union, the culmination of the initiation of soul and mind in point paradox. As their intimacy dissolved the walls between them, they sensed an implicit threat to their identities. This insatiable passion, ever growing, scared them, forcing them to assess what was happening to them and where their passion would ultimately lead, the spiritual intercourse of initiation. As they discussed the problem, they were able to draw a connection between the practice of initiation and the situation which had finally brought them together. By the time they had gravitated to and adopted humanity, they had cultivated thriving populations of dragons and phoenixes. Among humans, that potential made such individuals godlike, and in human terms, they were themselves a god and a goddess. It did not take long, as they tried to integrate into the community of gods and goddesses, for their peers to realize that the two of them might very well be in a class of their own. Neither Dusk nor Dawn sought positions of great status or authority among their new peers, but they had a habit of taking care of problems as they saw them which earned them a natural authority. A growing tendency for their fellow gods and goddesses to look up to them in critical matters isolated the two of them further and pushed them even closer together. </w:t>
      </w:r>
    </w:p>
    <w:p w:rsidR="007472B3" w:rsidRPr="003328CA" w:rsidRDefault="007472B3">
      <w:pPr>
        <w:pStyle w:val="0DraftNormal"/>
        <w:rPr>
          <w:rFonts w:ascii="Montserrat" w:hAnsi="Montserrat"/>
          <w:sz w:val="24"/>
        </w:rPr>
      </w:pPr>
    </w:p>
    <w:p w:rsidR="007472B3" w:rsidRPr="003328CA" w:rsidRDefault="007472B3">
      <w:pPr>
        <w:pStyle w:val="0DraftNormal"/>
        <w:rPr>
          <w:rFonts w:ascii="Montserrat" w:hAnsi="Montserrat"/>
          <w:sz w:val="24"/>
        </w:rPr>
      </w:pPr>
      <w:r w:rsidRPr="003328CA">
        <w:rPr>
          <w:rFonts w:ascii="Montserrat" w:hAnsi="Montserrat"/>
          <w:sz w:val="24"/>
        </w:rPr>
        <w:t>A Naked Goddess &amp; A Naked God</w:t>
      </w:r>
    </w:p>
    <w:p w:rsidR="007472B3" w:rsidRPr="003328CA" w:rsidRDefault="007472B3">
      <w:pPr>
        <w:pStyle w:val="0DraftNormal"/>
        <w:rPr>
          <w:rFonts w:ascii="Montserrat" w:hAnsi="Montserrat"/>
          <w:sz w:val="24"/>
        </w:rPr>
      </w:pPr>
    </w:p>
    <w:p w:rsidR="007472B3" w:rsidRPr="003328CA" w:rsidRDefault="007472B3">
      <w:pPr>
        <w:pStyle w:val="0DraftNormal"/>
        <w:rPr>
          <w:rFonts w:ascii="Montserrat" w:hAnsi="Montserrat"/>
          <w:sz w:val="24"/>
          <w:szCs w:val="14"/>
        </w:rPr>
      </w:pPr>
      <w:r w:rsidRPr="003328CA">
        <w:rPr>
          <w:rFonts w:ascii="Montserrat" w:hAnsi="Montserrat"/>
          <w:sz w:val="24"/>
        </w:rPr>
        <w:t xml:space="preserve">Dusk and Dawn had confirmed that a polarity, a magnetism as attractive as sexual magnetism, existed between them, and their instincts warned them that it might be very dangerous for them to indulge in the kind of intercourse they had evolved the means for. They recognized that they must not initiate each other, for they were so perfectly polarized they would merge seamlessly into one if they dared to attempt it. Unfortunately, they had reached the point where they embraced with a desire so strong it was as if they were trying to absorb one another, and in time it seemed to be exactly what would happen. They were coming dangerously close to merging even in a simple, physical embrace. The fatal attraction drove them to their wits’ end, eventually forcing them to retreat from humanity and return to their pursuits as a dragon and a phoenix. Unfortunately, having met, they could not avoid crossing each other’s path constantly. This inevitably brought them to the brink of union. As embodied dreams, they were both immune to initiation by each other. At the same time, they embodied such polar qualities that they two could fit together as one, and in that fashion inspired each other. While neither had been able to endure the exclusivity of human sexes alone, their relationship offered a context for them to embrace humanity in themselves as a man and a woman, allowing the dragon and the phoenix to fit in among the immortals as a god and a goddess. It was at thie time that the dragon and the phoenix adopted the aliases of Dusk and Dawn. </w:t>
      </w:r>
      <w:r w:rsidRPr="003328CA">
        <w:rPr>
          <w:rFonts w:ascii="Montserrat" w:hAnsi="Montserrat"/>
          <w:sz w:val="24"/>
          <w:szCs w:val="14"/>
        </w:rPr>
        <w:t xml:space="preserve">During the age of gods on Earth, Dusk and Dawn figured intimately in the evolution of the human and avon races, and inevitable exodus to Avon and Aeirn. </w:t>
      </w:r>
    </w:p>
    <w:p w:rsidR="007472B3" w:rsidRPr="003328CA" w:rsidRDefault="007472B3">
      <w:pPr>
        <w:pStyle w:val="0DraftNormal"/>
        <w:rPr>
          <w:rFonts w:ascii="Montserrat" w:hAnsi="Montserrat"/>
          <w:sz w:val="24"/>
          <w:szCs w:val="14"/>
        </w:rPr>
      </w:pPr>
    </w:p>
    <w:p w:rsidR="007472B3" w:rsidRPr="003328CA" w:rsidRDefault="007472B3">
      <w:pPr>
        <w:pStyle w:val="0DraftNormal"/>
        <w:rPr>
          <w:rFonts w:ascii="Montserrat" w:hAnsi="Montserrat"/>
          <w:sz w:val="24"/>
        </w:rPr>
      </w:pPr>
      <w:r w:rsidRPr="003328CA">
        <w:rPr>
          <w:rFonts w:ascii="Montserrat" w:hAnsi="Montserrat"/>
          <w:sz w:val="24"/>
        </w:rPr>
        <w:t>Alienation</w:t>
      </w:r>
    </w:p>
    <w:p w:rsidR="007472B3" w:rsidRPr="003328CA" w:rsidRDefault="007472B3">
      <w:pPr>
        <w:pStyle w:val="0DraftNormal"/>
        <w:rPr>
          <w:rFonts w:ascii="Montserrat" w:hAnsi="Montserrat"/>
          <w:sz w:val="24"/>
        </w:rPr>
      </w:pPr>
    </w:p>
    <w:p w:rsidR="007472B3" w:rsidRPr="003328CA" w:rsidRDefault="007472B3">
      <w:pPr>
        <w:pStyle w:val="0DraftNormal"/>
        <w:rPr>
          <w:rFonts w:ascii="Montserrat" w:hAnsi="Montserrat"/>
          <w:sz w:val="24"/>
        </w:rPr>
      </w:pPr>
      <w:r w:rsidRPr="003328CA">
        <w:rPr>
          <w:rFonts w:ascii="Montserrat" w:hAnsi="Montserrat"/>
          <w:sz w:val="24"/>
        </w:rPr>
        <w:t xml:space="preserve">Dusk and Dawn had maintained their established identities as a man and a woman many recognized as the god and the goddess. Over the next couple of generations, Dusk and Dawn’s delight at the propagation of the third sex was tempered by a growing sense of responsibility, as they saw the unease with which an increasing percentage of normal humans viewed the new gender. Their concern rested on an understanding of the potential jins were born with. If people were so unhappy with the emergence of gods and goddesses, how were they going to view the emergence of such individuals who were also of a different sex? their concern prompted them to caution the parents of jins and young jien to keep normal people from finding out what they really were. Dusk and Dawn’s concern exploded into sheer terror as they discovered the reaction the common man was having to the appearance of jien. The first generations of jien had been isolated within families and communities of the gods and goddesses Jien had been introduced to, never at risk of being exposed to normal humans. Unfortunately, jien grew up the same as men and women, and they were just a inclined to venture out into the world to make their own mark. Due to the outward resemblance between jien and women, everyone had assumed that a jien could move through the world at large utterly undetected. Unfortunately, jien were more strongly attracted to women than they were to men, and were being discovered by jealous and suspicious men thinking that the jien was really a young man in disguise. More than once a jien had been caught in the act and then vivisected by angry men trying to figure out what the hell had been sleeping with one of “their” women. </w:t>
      </w:r>
    </w:p>
    <w:p w:rsidR="007472B3" w:rsidRPr="003328CA" w:rsidRDefault="007472B3">
      <w:pPr>
        <w:pStyle w:val="0DraftNormal"/>
        <w:rPr>
          <w:rFonts w:ascii="Montserrat" w:hAnsi="Montserrat"/>
          <w:sz w:val="24"/>
        </w:rPr>
      </w:pPr>
    </w:p>
    <w:p w:rsidR="007472B3" w:rsidRPr="003328CA" w:rsidRDefault="007472B3">
      <w:pPr>
        <w:pStyle w:val="0DraftNormal"/>
        <w:rPr>
          <w:rFonts w:ascii="Montserrat" w:hAnsi="Montserrat"/>
          <w:sz w:val="24"/>
        </w:rPr>
      </w:pPr>
      <w:r w:rsidRPr="003328CA">
        <w:rPr>
          <w:rFonts w:ascii="Montserrat" w:hAnsi="Montserrat"/>
          <w:sz w:val="24"/>
        </w:rPr>
        <w:t>Genocide</w:t>
      </w:r>
    </w:p>
    <w:p w:rsidR="007472B3" w:rsidRPr="003328CA" w:rsidRDefault="007472B3">
      <w:pPr>
        <w:pStyle w:val="0DraftNormal"/>
        <w:rPr>
          <w:rFonts w:ascii="Montserrat" w:hAnsi="Montserrat"/>
          <w:sz w:val="24"/>
        </w:rPr>
      </w:pPr>
    </w:p>
    <w:p w:rsidR="007472B3" w:rsidRPr="003328CA" w:rsidRDefault="007472B3">
      <w:pPr>
        <w:pStyle w:val="0DraftNormal"/>
        <w:rPr>
          <w:rFonts w:ascii="Montserrat" w:hAnsi="Montserrat"/>
          <w:sz w:val="24"/>
        </w:rPr>
      </w:pPr>
      <w:r w:rsidRPr="003328CA">
        <w:rPr>
          <w:rFonts w:ascii="Montserrat" w:hAnsi="Montserrat"/>
          <w:sz w:val="24"/>
        </w:rPr>
        <w:t xml:space="preserve">The situation was becoming critical. Already, many of the gods and goddesses had been forced to congregate into groups, for mutual protection. Living apart had eased the tension between the gods and normal humans in areas where hostilities had erupted. These pantheons of human gods and goddesses would be able to endure for centuries. In some populations, greater tolerance, or appreciation for the advantages those individuals could bring to their communities, encouraged such individuals to remain among their own people, dangerously isolated and outnumbered. The quality of the gods was as varied as humans themselves, some being extraordinarily constructive, some being extraordinarily destructive. It was the latter who provoked conflict after conflict, which many innocent gods ended up paying the price for. Unease led to distrust, and distrust eventually led to bloodshed. It became clear that the gods, while more powerful and more resourceful than the majority of people around them, were in danger of being wiped out. It was a frightening repetition of the violence that had marked the transition of the Dream into Reality. The horror of that conflict was dimly remembered by humanity as the war in heaven, as demons and angels fought over the birth of mortals. Only Dusk and Dawn survived from that time, and neither of them wanted to see anything like it again. </w:t>
      </w:r>
    </w:p>
    <w:p w:rsidR="007472B3" w:rsidRPr="003328CA" w:rsidRDefault="007472B3">
      <w:pPr>
        <w:pStyle w:val="0DraftNormal"/>
        <w:rPr>
          <w:rFonts w:ascii="Montserrat" w:hAnsi="Montserrat"/>
          <w:sz w:val="24"/>
        </w:rPr>
      </w:pPr>
    </w:p>
    <w:p w:rsidR="007472B3" w:rsidRPr="003328CA" w:rsidRDefault="007472B3">
      <w:pPr>
        <w:pStyle w:val="0DraftNormal"/>
        <w:rPr>
          <w:rFonts w:ascii="Montserrat" w:hAnsi="Montserrat"/>
          <w:sz w:val="24"/>
        </w:rPr>
      </w:pPr>
      <w:r w:rsidRPr="003328CA">
        <w:rPr>
          <w:rFonts w:ascii="Montserrat" w:hAnsi="Montserrat"/>
          <w:sz w:val="24"/>
        </w:rPr>
        <w:t>Exodus</w:t>
      </w:r>
    </w:p>
    <w:p w:rsidR="007472B3" w:rsidRPr="003328CA" w:rsidRDefault="007472B3">
      <w:pPr>
        <w:pStyle w:val="0DraftNormal"/>
        <w:rPr>
          <w:rFonts w:ascii="Montserrat" w:hAnsi="Montserrat"/>
          <w:sz w:val="24"/>
        </w:rPr>
      </w:pPr>
    </w:p>
    <w:p w:rsidR="007472B3" w:rsidRPr="003328CA" w:rsidRDefault="007472B3">
      <w:pPr>
        <w:pStyle w:val="0DraftNormal"/>
        <w:rPr>
          <w:rFonts w:ascii="Montserrat" w:hAnsi="Montserrat"/>
          <w:sz w:val="24"/>
        </w:rPr>
      </w:pPr>
      <w:r w:rsidRPr="003328CA">
        <w:rPr>
          <w:rFonts w:ascii="Montserrat" w:hAnsi="Montserrat"/>
          <w:sz w:val="24"/>
        </w:rPr>
        <w:t xml:space="preserve">Inevitably, the mortal majority turned against the immortals, and the exotics in particular, and Dusk and Dawn were confronted by the gods, pointing out the ease with which they could navigate the heavens. They wanted to know why they were risking the lives of the people they cherished most, allowing them to struggle to survive in an increasingly hostile environment, when the heavens offered thousands of worlds—worlds uninhabited by any people, which were suitable for human life—where they could thrive in peace. Dusk and Dawn confessed they feared that to do so would be to cut the heart out of the human race. What was happening was a natural part of the development of the species. If they interfered, they could retard that development or arrest it completely. They argued, but eventually they were forced to agree that jien would never survive in this world; they at least had to be moved to a safe place, and their families, which by this point included most of the gods, should be given the choice to go with them. Dusk and Dawn already knew the perfect world to take them to, a world they had cultivated together, a place they had kept as a place to retreat from the people who chosen to worship them. The phoenix and the dragon pooled their resources to save the immortals and their mortal kin and allies and move them all to another world, Avon. The word went out, broadcast telepathically to those who had the capacity to hear. Dusk, Dawn, their friends and allies were all stunned at how many people heard the call and answered. Few of the gods elected to remain on Earth, while whole communities of normal men and women elected to join an enlightened family member in the exodus. At the end, seven million souls were ferried across the heavens, to a world called Avon, in a new galaxy in a remote corner of the universe. In time, it became clear that living among immortals was not good for mortal humans, who were moved to the sister world of Aeirn. Some of the immortals, the designated guardians of the mortals, continued to be perceived as gods. </w:t>
      </w:r>
    </w:p>
    <w:p w:rsidR="007472B3" w:rsidRPr="003328CA" w:rsidRDefault="007472B3">
      <w:pPr>
        <w:pStyle w:val="0DraftNormal"/>
        <w:rPr>
          <w:rFonts w:ascii="Montserrat" w:hAnsi="Montserrat"/>
          <w:sz w:val="24"/>
        </w:rPr>
      </w:pPr>
    </w:p>
    <w:p w:rsidR="007472B3" w:rsidRPr="003328CA" w:rsidRDefault="007472B3">
      <w:pPr>
        <w:pStyle w:val="0DraftNormal"/>
        <w:rPr>
          <w:rFonts w:ascii="Montserrat" w:hAnsi="Montserrat"/>
          <w:sz w:val="24"/>
        </w:rPr>
      </w:pPr>
      <w:r w:rsidRPr="003328CA">
        <w:rPr>
          <w:rFonts w:ascii="Montserrat" w:hAnsi="Montserrat"/>
          <w:sz w:val="24"/>
        </w:rPr>
        <w:t>Dissemination</w:t>
      </w:r>
    </w:p>
    <w:p w:rsidR="007472B3" w:rsidRPr="003328CA" w:rsidRDefault="007472B3">
      <w:pPr>
        <w:pStyle w:val="0DraftNormal"/>
        <w:rPr>
          <w:rFonts w:ascii="Montserrat" w:hAnsi="Montserrat"/>
          <w:sz w:val="24"/>
        </w:rPr>
      </w:pPr>
    </w:p>
    <w:p w:rsidR="007472B3" w:rsidRPr="003328CA" w:rsidRDefault="007472B3">
      <w:pPr>
        <w:pStyle w:val="0DraftNormal"/>
        <w:rPr>
          <w:rFonts w:ascii="Montserrat" w:hAnsi="Montserrat"/>
          <w:sz w:val="24"/>
        </w:rPr>
      </w:pPr>
      <w:r w:rsidRPr="003328CA">
        <w:rPr>
          <w:rFonts w:ascii="Montserrat" w:hAnsi="Montserrat"/>
          <w:sz w:val="24"/>
        </w:rPr>
        <w:t xml:space="preserve">Peace reigned as the immigrants to Aeirn populated the virgin landscape, lead by men and women who had been revered as gods and goddesses on Earth. The first thousand years were magical. There was a kind of wonder among the people as they explored a world at once familiar in flora and fauna and foreign in geography. It was clear that the goddess had cultivated her garden with stocks from Earth, but over time something unique to Aeirn had popped up here and there. The most startling thing to the new inhabitants, however, was their new moon. Those with the senses to measure such things realized that it was as large and alive as Aeirn, the two worlds orbiting a common point in their greater orbit of the sun. It had been made clear that Aeryn, their sister world, was to remain exclusive to Phoenix. Aeirn was more than enough for seven million people, even when that population tripled over the first generation. Settling a new world gave the people the chance to forge the abilities they had been forced to hide or fight with on Earth. On Aeirn, those abilities allowed people to adapt to the natural environment, needing only the power unlocked in their minds for tools and protection, and the cultures and civilizations which evolved adapted to the presence and uses of such abilities. Many continued to regard their abilities as magic, sustaining the beliefs and traditions that had enable them to invoke or evoke the power within themselves, while others studied it, cultivating it through art and science. Individuals disposed to a given sex or gender had found their homes within branches of civilization where their natural strengths and weaknesses worked to their best advantage. After three thousand years, prejudice and politics on the basis of sex had evolved, in spite of efforts to prevent such discrimination. Instead, such efforts had merely introduced—or in some cases, reintroduced—other distinguishing features that verged on racial discrimination. </w:t>
      </w:r>
    </w:p>
    <w:p w:rsidR="007472B3" w:rsidRPr="003328CA" w:rsidRDefault="007472B3">
      <w:pPr>
        <w:pStyle w:val="0DraftNormal"/>
        <w:rPr>
          <w:rFonts w:ascii="Montserrat" w:hAnsi="Montserrat"/>
          <w:sz w:val="24"/>
        </w:rPr>
      </w:pPr>
    </w:p>
    <w:p w:rsidR="007472B3" w:rsidRPr="003328CA" w:rsidRDefault="007472B3">
      <w:pPr>
        <w:pStyle w:val="0DraftNormal"/>
        <w:rPr>
          <w:rFonts w:ascii="Montserrat" w:hAnsi="Montserrat"/>
          <w:sz w:val="24"/>
        </w:rPr>
      </w:pPr>
      <w:r w:rsidRPr="003328CA">
        <w:rPr>
          <w:rFonts w:ascii="Montserrat" w:hAnsi="Montserrat"/>
          <w:sz w:val="24"/>
        </w:rPr>
        <w:t>Discrimination</w:t>
      </w:r>
    </w:p>
    <w:p w:rsidR="007472B3" w:rsidRPr="003328CA" w:rsidRDefault="007472B3">
      <w:pPr>
        <w:pStyle w:val="0DraftNormal"/>
        <w:rPr>
          <w:rFonts w:ascii="Montserrat" w:hAnsi="Montserrat"/>
          <w:sz w:val="24"/>
        </w:rPr>
      </w:pPr>
    </w:p>
    <w:p w:rsidR="007472B3" w:rsidRPr="003328CA" w:rsidRDefault="007472B3">
      <w:pPr>
        <w:pStyle w:val="0DraftNormal"/>
        <w:rPr>
          <w:rFonts w:ascii="Montserrat" w:hAnsi="Montserrat"/>
          <w:sz w:val="24"/>
        </w:rPr>
      </w:pPr>
      <w:r w:rsidRPr="003328CA">
        <w:rPr>
          <w:rFonts w:ascii="Montserrat" w:hAnsi="Montserrat"/>
          <w:sz w:val="24"/>
        </w:rPr>
        <w:t xml:space="preserve">Skin, eye and hair color had been the basis for segregating the population into specific houses, clans and courts. Within a fine distinction, a person’s house was determined by the color of her skin, her clan by the color of her eyes, and her court by the color of her hair. Depending on whether a clan was superior to or inferior to its allied houses, clan members could all appear as siblings or absolute strangers, but House and Clan were always strictly subordinate to Court. The original courts were loosely based on the seasons. Autumn Court, with hair the color of dying leaves, Winter Court, with hair the color of frozen rock and snow; Spring Court, with hair the color of new bark and fresh fertile earth; Summer Court, with hair the color of dry summer grass. Individuals of a given court held precedence in the season of their birth mantle. Over time, the seasonal turn of precedence faded, and each court evolved into something oriented on more than mere survival. Lands, Titles and even certain aspects of authority became independent of Court associations. Authority was eventually divided into three spheres: Royalty, Nobility and Divinity. Responsibility was divided into House, Clan and Court and could be descended from Royalty, Nobility or Divinity. Rank, while highly stratified, fell into three categories—those of master, apprentice and slave. Such status was entirely relative, of course, so there was no point in life when one was not a slave to someone or something, nor was there a single individual who was not a master to someone or something, and so an individual strove to be a useful servant, an apprentice to all things—ever feeling her way through the unseen maze of responsibility and obligation. Such was the cost of civilization. There was so much to gain, but in truth, only the wild were free. Apprentices, and the disciplines they strove to master, had the greatest flexibility as far as authority, responsibility and obligation were concerned. Regardless of title, rank or status, an individual pursued growth and refinement in the three spheres of being—the mind, the body and the spirit—through academics, athletics, and art. This common influence produced similar vocations and avocations. Champions, councilors and courtesans, would be found in service to each Court and Royal or Nobel House. Paladins, priests and prostitutes would be found in service to each Temple or Divine House. Soldiers, scholars and studs would be found in service to each Clan. </w:t>
      </w:r>
    </w:p>
    <w:p w:rsidR="007472B3" w:rsidRPr="003328CA" w:rsidRDefault="007472B3">
      <w:pPr>
        <w:pStyle w:val="0DraftNormal"/>
        <w:rPr>
          <w:rFonts w:ascii="Montserrat" w:hAnsi="Montserrat"/>
          <w:sz w:val="24"/>
        </w:rPr>
      </w:pPr>
    </w:p>
    <w:p w:rsidR="007472B3" w:rsidRPr="003328CA" w:rsidRDefault="007472B3">
      <w:pPr>
        <w:pStyle w:val="0DraftNormal"/>
        <w:rPr>
          <w:rFonts w:ascii="Montserrat" w:hAnsi="Montserrat"/>
          <w:sz w:val="24"/>
        </w:rPr>
      </w:pPr>
      <w:r w:rsidRPr="003328CA">
        <w:rPr>
          <w:rFonts w:ascii="Montserrat" w:hAnsi="Montserrat"/>
          <w:sz w:val="24"/>
        </w:rPr>
        <w:t>Disruption</w:t>
      </w:r>
    </w:p>
    <w:p w:rsidR="007472B3" w:rsidRPr="003328CA" w:rsidRDefault="007472B3">
      <w:pPr>
        <w:pStyle w:val="0DraftNormal"/>
        <w:rPr>
          <w:rFonts w:ascii="Montserrat" w:hAnsi="Montserrat"/>
          <w:sz w:val="24"/>
        </w:rPr>
      </w:pPr>
    </w:p>
    <w:p w:rsidR="007472B3" w:rsidRPr="003328CA" w:rsidRDefault="007472B3">
      <w:pPr>
        <w:pStyle w:val="0DraftNormal"/>
        <w:rPr>
          <w:rFonts w:ascii="Montserrat" w:hAnsi="Montserrat"/>
          <w:sz w:val="24"/>
        </w:rPr>
      </w:pPr>
      <w:r w:rsidRPr="003328CA">
        <w:rPr>
          <w:rFonts w:ascii="Montserrat" w:hAnsi="Montserrat"/>
          <w:sz w:val="24"/>
        </w:rPr>
        <w:t>Unfortunately, the new breed of humanity was still human, and peace was inevitably shattered by the call to war. The call would ring frequently over the next two thousand years. Phoenix had expected it. She had seen it before and knew she would see it again and again. She knew why it happened. Peoples’ lives were too short. It was rare for an individual to attain a sound perspective of life, and most of those who managed to become enlightened accomplished it in the twilight of life, and had little time to pass on their wisdom. Lack of education, limited resources, conflicting ideas and beliefs, politics, religion, economics, natural disasters—there were an endless number of variables which factored in. People would and often did go to the extreme to wrest greater control over their own lives, even if they had to risk those lives, or spend the lives of others, to succeed. As much as possible, she tried to be one of them, fighting for what she believed in, defending what she cherished, voicing her own opinions, teaching and learning what could be taught and learned. She would not dictate to people. Their lives were their own. Unfortunately, the chaos could still have an impact on her own existence, and she was far from invulnerable. There was a reason why she was known as the naked goddess. The dragon and the phoenix were among those who patronized Aeirn, both of whom objected to the purge that ended the age of gods on Aeirn.</w:t>
      </w:r>
    </w:p>
    <w:p w:rsidR="007472B3" w:rsidRPr="003328CA" w:rsidRDefault="007472B3">
      <w:pPr>
        <w:pStyle w:val="0DraftNormal"/>
        <w:rPr>
          <w:rFonts w:ascii="Montserrat" w:hAnsi="Montserrat"/>
          <w:sz w:val="24"/>
        </w:rPr>
      </w:pPr>
    </w:p>
    <w:p w:rsidR="007472B3" w:rsidRPr="003328CA" w:rsidRDefault="007472B3">
      <w:pPr>
        <w:pStyle w:val="0DraftNormal"/>
        <w:rPr>
          <w:rFonts w:ascii="Montserrat" w:hAnsi="Montserrat"/>
          <w:color w:val="333399"/>
          <w:sz w:val="24"/>
        </w:rPr>
      </w:pPr>
      <w:r w:rsidRPr="003328CA">
        <w:rPr>
          <w:rFonts w:ascii="Montserrat" w:hAnsi="Montserrat"/>
          <w:color w:val="333399"/>
          <w:sz w:val="24"/>
        </w:rPr>
        <w:t>·······································································································································································</w:t>
      </w:r>
    </w:p>
    <w:p w:rsidR="007472B3" w:rsidRPr="003328CA" w:rsidRDefault="007472B3">
      <w:pPr>
        <w:pStyle w:val="0DraftNormal"/>
        <w:rPr>
          <w:rFonts w:ascii="Montserrat" w:hAnsi="Montserrat"/>
          <w:color w:val="333399"/>
          <w:sz w:val="24"/>
        </w:rPr>
      </w:pPr>
      <w:r w:rsidRPr="003328CA">
        <w:rPr>
          <w:rFonts w:ascii="Montserrat" w:hAnsi="Montserrat"/>
          <w:color w:val="333399"/>
          <w:sz w:val="24"/>
        </w:rPr>
        <w:t>The Age of Gods</w:t>
      </w:r>
    </w:p>
    <w:p w:rsidR="007472B3" w:rsidRPr="003328CA" w:rsidRDefault="007472B3">
      <w:pPr>
        <w:pStyle w:val="0DraftNormal"/>
        <w:rPr>
          <w:rFonts w:ascii="Montserrat" w:hAnsi="Montserrat"/>
          <w:color w:val="333399"/>
          <w:sz w:val="24"/>
        </w:rPr>
      </w:pPr>
    </w:p>
    <w:p w:rsidR="007472B3" w:rsidRPr="003328CA" w:rsidRDefault="007472B3">
      <w:pPr>
        <w:pStyle w:val="0DraftNormal"/>
        <w:rPr>
          <w:rFonts w:ascii="Montserrat" w:hAnsi="Montserrat"/>
          <w:color w:val="333399"/>
          <w:sz w:val="24"/>
        </w:rPr>
      </w:pPr>
      <w:r w:rsidRPr="003328CA">
        <w:rPr>
          <w:rFonts w:ascii="Montserrat" w:hAnsi="Montserrat"/>
          <w:color w:val="333399"/>
          <w:sz w:val="24"/>
        </w:rPr>
        <w:t xml:space="preserve">Little knowledge of the gods survived the cataclysm. The people revered in myths and legends as the gods were obviously set apart from the rest of humanity by their extraordinary abilities, but often they were also distinct in another way. A distinguishing characteristic of the early gods was that they were able to assume male or female sex at will. In the first few generations of immortals individuals of a distinctly evolved sex which was neither male nor female but a singular sex at once male and female had appeared among them. The population of such individuals grew far more rapidly than humans noticed, and by virtue of the powers which came from their parentage, most of them eluded detection by migrating to Avon, where the exotic immortals quickly became identified by their chosen home. These migrations were the first of the Exodus, and would be followed by an exodus of human immortals and their mortal kin and allies. </w:t>
      </w:r>
    </w:p>
    <w:p w:rsidR="007472B3" w:rsidRPr="003328CA" w:rsidRDefault="007472B3">
      <w:pPr>
        <w:pStyle w:val="0DraftNormal"/>
        <w:rPr>
          <w:rFonts w:ascii="Montserrat" w:hAnsi="Montserrat"/>
          <w:color w:val="333399"/>
          <w:sz w:val="24"/>
        </w:rPr>
      </w:pPr>
    </w:p>
    <w:p w:rsidR="007472B3" w:rsidRPr="003328CA" w:rsidRDefault="007472B3">
      <w:pPr>
        <w:pStyle w:val="0DraftNormal"/>
        <w:rPr>
          <w:rFonts w:ascii="Montserrat" w:hAnsi="Montserrat"/>
          <w:color w:val="333399"/>
          <w:sz w:val="24"/>
          <w:szCs w:val="18"/>
        </w:rPr>
      </w:pPr>
      <w:r w:rsidRPr="003328CA">
        <w:rPr>
          <w:rFonts w:ascii="Montserrat" w:hAnsi="Montserrat"/>
          <w:color w:val="333399"/>
          <w:sz w:val="24"/>
          <w:szCs w:val="18"/>
        </w:rPr>
        <w:t xml:space="preserve">Avon kind deviated from humanity at a point where human psionic potential was becoming fully evolved, emerging as a species that was normally psionically active, while humans tended to remain psionically latent. Humans perceived the advent of avon kind as the emergence of divine beings, and regarded them as angels or demons, and in many cases as gods, long before the emergence of individual avon so powerful that even avon regarded them as godlike. As it became obvious that human populations only rarely produced powerfully gifted souls, humans were established on a sister world, Aeirn. Aeirn was attended to by avon and human immortals whom even immortals revered as gods. Unfortunately, power itself was not a guarantee of grace and integrity. A disproportionate number of the eternals, as they were more soberly regarded, were the offspring of fusions. The nature of their genesis distanced them irreconcilably from their mortal charges, in spite of the legacy of memory imbued by their conception. </w:t>
      </w:r>
    </w:p>
    <w:p w:rsidR="007472B3" w:rsidRPr="003328CA" w:rsidRDefault="007472B3">
      <w:pPr>
        <w:pStyle w:val="0DraftNormal"/>
        <w:rPr>
          <w:rFonts w:ascii="Montserrat" w:hAnsi="Montserrat"/>
          <w:color w:val="333399"/>
          <w:sz w:val="24"/>
          <w:szCs w:val="18"/>
        </w:rPr>
      </w:pPr>
    </w:p>
    <w:p w:rsidR="007472B3" w:rsidRPr="003328CA" w:rsidRDefault="007472B3">
      <w:pPr>
        <w:pStyle w:val="0DraftNormal"/>
        <w:rPr>
          <w:rFonts w:ascii="Montserrat" w:hAnsi="Montserrat"/>
          <w:color w:val="333399"/>
          <w:sz w:val="24"/>
        </w:rPr>
      </w:pPr>
      <w:r w:rsidRPr="003328CA">
        <w:rPr>
          <w:rFonts w:ascii="Montserrat" w:hAnsi="Montserrat"/>
          <w:color w:val="333399"/>
          <w:sz w:val="24"/>
        </w:rPr>
        <w:t xml:space="preserve">Tales of the age of gods on Aeirn attributed a great many of the ills of existence to the gods. Initially, they did more good than harm, inspiring human minds and spirits with awesome technologies, and miraculous arts and practices. People adapted to and adopted the sorcery and artifice which the gods provided, but inevitably employed them in a fashion all too human. Revolted by the human propensity for war, they tried to eradicate magic from the world. Disarming the general populace was simple enough, they crippled all artifacts off by destroying their sources of power. Eradicating sorcery proved less tenable. The true masters of the arts, in alliance with the human and avon children of the gods, made war on the gods themselves. The disaster that resulted did more to end the age of magic than anyone would have dared to imagine. Only the demigods, as those known to have been children of the gods were revered, and few enough of them, survived the conflict. Humanity survived, and in truth many of the secrets of that age survived, but in both cases dispersed and diminished. </w:t>
      </w:r>
    </w:p>
    <w:p w:rsidR="007472B3" w:rsidRPr="003328CA" w:rsidRDefault="007472B3">
      <w:pPr>
        <w:pStyle w:val="0DraftNormal"/>
        <w:rPr>
          <w:rFonts w:ascii="Montserrat" w:hAnsi="Montserrat"/>
          <w:color w:val="333399"/>
          <w:sz w:val="24"/>
        </w:rPr>
      </w:pPr>
      <w:r w:rsidRPr="003328CA">
        <w:rPr>
          <w:rFonts w:ascii="Montserrat" w:hAnsi="Montserrat"/>
          <w:color w:val="333399"/>
          <w:sz w:val="24"/>
        </w:rPr>
        <w:t>·······································································································································································</w:t>
      </w:r>
    </w:p>
    <w:p w:rsidR="007472B3" w:rsidRPr="003328CA" w:rsidRDefault="007472B3">
      <w:pPr>
        <w:pStyle w:val="0DraftNormal"/>
        <w:rPr>
          <w:rFonts w:ascii="Montserrat" w:hAnsi="Montserrat"/>
          <w:sz w:val="24"/>
          <w:szCs w:val="14"/>
        </w:rPr>
      </w:pPr>
    </w:p>
    <w:p w:rsidR="007472B3" w:rsidRPr="003328CA" w:rsidRDefault="007472B3">
      <w:pPr>
        <w:pStyle w:val="0DraftNormal"/>
        <w:rPr>
          <w:rFonts w:ascii="Montserrat" w:hAnsi="Montserrat"/>
          <w:sz w:val="24"/>
          <w:szCs w:val="14"/>
        </w:rPr>
      </w:pPr>
      <w:r w:rsidRPr="003328CA">
        <w:rPr>
          <w:rFonts w:ascii="Montserrat" w:hAnsi="Montserrat"/>
          <w:sz w:val="24"/>
          <w:szCs w:val="14"/>
        </w:rPr>
        <w:t xml:space="preserve">Dusk and Dawn were hopelessly seperated from each other during the purge. Dusk mysteriously vanished, along with one of the great cities of the age, leaving Dawn alone. She had the capacity, to sustain the role and the memory of her missing mate, adopting Dusk's identity and establishing the phoenix house, a royal and noble bloodline which preserved the autumn kingdoms through the cataclysm. Phoenix continued to evolve, refining her self image over the generations. </w:t>
      </w:r>
    </w:p>
    <w:p w:rsidR="007472B3" w:rsidRPr="003328CA" w:rsidRDefault="007472B3">
      <w:pPr>
        <w:pStyle w:val="0DraftNormal"/>
        <w:rPr>
          <w:rFonts w:ascii="Montserrat" w:hAnsi="Montserrat"/>
          <w:sz w:val="24"/>
          <w:szCs w:val="14"/>
        </w:rPr>
      </w:pPr>
    </w:p>
    <w:p w:rsidR="007472B3" w:rsidRPr="003328CA" w:rsidRDefault="007472B3">
      <w:pPr>
        <w:pStyle w:val="0DraftNormal"/>
        <w:rPr>
          <w:rFonts w:ascii="Montserrat" w:hAnsi="Montserrat"/>
          <w:sz w:val="24"/>
          <w:szCs w:val="14"/>
        </w:rPr>
      </w:pPr>
      <w:r w:rsidRPr="003328CA">
        <w:rPr>
          <w:rFonts w:ascii="Montserrat" w:hAnsi="Montserrat"/>
          <w:sz w:val="24"/>
          <w:szCs w:val="14"/>
        </w:rPr>
        <w:t xml:space="preserve">The phoenix legacy was reestablished on Aeirn in the final days of the age of gods, after the phoenix lost her soul mate, and recovered from her enslavement through demonic and necromantic arts. Prior to embracing the dragon as a soul mate, the phoenix had always felt diminished in human form, as an individual who embodied only half the reproductive potential of the race. It was this limitation that caused her to create and spawn the avon race, establishing the cause of the exodus and contributing to the alienation of the eternals and immortals, individuals commonly revered as gods. </w:t>
      </w:r>
      <w:r w:rsidRPr="003328CA">
        <w:rPr>
          <w:rFonts w:ascii="Montserrat" w:hAnsi="Montserrat"/>
          <w:sz w:val="24"/>
        </w:rPr>
        <w:t xml:space="preserve">Even after the segregation of human and avon populations on Aeirn and Avon, when avon declared themselves to be a separate race, the mantle of the phoenix tended to pass almost exclusively through avon heirs on Aeirn, enabling those avatars to act as either mother or father to preserve the legacy. </w:t>
      </w:r>
      <w:r w:rsidRPr="003328CA">
        <w:rPr>
          <w:rFonts w:ascii="Montserrat" w:hAnsi="Montserrat"/>
          <w:sz w:val="24"/>
          <w:szCs w:val="14"/>
        </w:rPr>
        <w:t xml:space="preserve">The dragon gift enabled her to assume both male and female form, to stand among humans as a couple, rather than apart as an alien. As a couple, Dusk and Dawn, in memory of their love, she restored the phoenix legacy and founded the phoenix house, in the conception of her male and female avatars. Over time, the power of the phoenix house passed into other hands, but by nature, the legacy remained in the hands of the boy and girl chosen in each generation as the heirs to the two branches of the phoenix legacy. </w:t>
      </w:r>
    </w:p>
    <w:p w:rsidR="007472B3" w:rsidRPr="003328CA" w:rsidRDefault="007472B3">
      <w:pPr>
        <w:pStyle w:val="0DraftNormal"/>
        <w:rPr>
          <w:rFonts w:ascii="Montserrat" w:hAnsi="Montserrat"/>
          <w:sz w:val="24"/>
          <w:szCs w:val="14"/>
        </w:rPr>
      </w:pPr>
    </w:p>
    <w:p w:rsidR="007472B3" w:rsidRPr="003328CA" w:rsidRDefault="007472B3">
      <w:pPr>
        <w:pStyle w:val="0DraftNormal"/>
        <w:rPr>
          <w:rFonts w:ascii="Montserrat" w:hAnsi="Montserrat"/>
          <w:sz w:val="24"/>
          <w:szCs w:val="14"/>
        </w:rPr>
      </w:pPr>
      <w:r w:rsidRPr="003328CA">
        <w:rPr>
          <w:rFonts w:ascii="Montserrat" w:hAnsi="Montserrat"/>
          <w:sz w:val="24"/>
        </w:rPr>
        <w:t xml:space="preserve">The phoenix house, composed of retired avatars who retained the phoenix gifts, as well as the family and friends with whom those gifts had been shared, eventually came to dominate the autumn kingdoms royal and noble bloodlines. The name, Phoenix, had been passed down through the generations to each heir of the original phoenix legacy, from the very first avatar on Earth. Because the phoenix house on Aeirn was predominantly constituted by human kind, and the legacy split into two branchs the origins of the legacy became shrouded in mystery, all rank, title and status associated with the original legacy became lost in the mists of time. </w:t>
      </w:r>
      <w:r w:rsidRPr="003328CA">
        <w:rPr>
          <w:rFonts w:ascii="Montserrat" w:hAnsi="Montserrat"/>
          <w:sz w:val="24"/>
          <w:szCs w:val="14"/>
        </w:rPr>
        <w:t xml:space="preserve">In the generations that followed, the male and female heirs reunited as a couple, at minimum, once in every three generations, when they could technically be considered second cousins. At those times, the couple would restore the unity of the phoenix in private, and then divide to preserve the legacy, and reclaim their public identities. </w:t>
      </w:r>
      <w:r w:rsidRPr="003328CA">
        <w:rPr>
          <w:rFonts w:ascii="Montserrat" w:hAnsi="Montserrat"/>
          <w:sz w:val="24"/>
        </w:rPr>
        <w:t xml:space="preserve">Due to the importance of the legacy branch, there were ways to identify the current heir though there was rarely sufficient cause to do so. </w:t>
      </w:r>
      <w:r w:rsidRPr="003328CA">
        <w:rPr>
          <w:rFonts w:ascii="Montserrat" w:hAnsi="Montserrat"/>
          <w:sz w:val="24"/>
          <w:szCs w:val="14"/>
        </w:rPr>
        <w:t xml:space="preserve">The first generation boy and girl were traditionally named Coal and Ember, even if the couple officially took other names, the second generation boy and girl were named Morn and Eve, and the third generation boy and girl were named Dusk and Dawn. </w:t>
      </w:r>
    </w:p>
    <w:p w:rsidR="007472B3" w:rsidRPr="003328CA" w:rsidRDefault="007472B3">
      <w:pPr>
        <w:pStyle w:val="0DraftNormal"/>
        <w:rPr>
          <w:rFonts w:ascii="Montserrat" w:hAnsi="Montserrat"/>
          <w:sz w:val="24"/>
          <w:szCs w:val="14"/>
        </w:rPr>
      </w:pPr>
    </w:p>
    <w:p w:rsidR="007472B3" w:rsidRPr="003328CA" w:rsidRDefault="007472B3">
      <w:pPr>
        <w:pStyle w:val="0DraftNormal"/>
        <w:rPr>
          <w:rFonts w:ascii="Montserrat" w:hAnsi="Montserrat"/>
          <w:color w:val="333399"/>
          <w:sz w:val="24"/>
        </w:rPr>
      </w:pPr>
      <w:r w:rsidRPr="003328CA">
        <w:rPr>
          <w:rFonts w:ascii="Montserrat" w:hAnsi="Montserrat"/>
          <w:color w:val="333399"/>
          <w:sz w:val="24"/>
        </w:rPr>
        <w:t>·······································································································································································</w:t>
      </w:r>
    </w:p>
    <w:p w:rsidR="007472B3" w:rsidRPr="003328CA" w:rsidRDefault="007472B3">
      <w:pPr>
        <w:pStyle w:val="0DraftNormal"/>
        <w:rPr>
          <w:rFonts w:ascii="Montserrat" w:hAnsi="Montserrat"/>
          <w:color w:val="333399"/>
          <w:sz w:val="24"/>
        </w:rPr>
      </w:pPr>
      <w:r w:rsidRPr="003328CA">
        <w:rPr>
          <w:rFonts w:ascii="Montserrat" w:hAnsi="Montserrat"/>
          <w:color w:val="333399"/>
          <w:sz w:val="24"/>
        </w:rPr>
        <w:t>The Age of Empires</w:t>
      </w:r>
    </w:p>
    <w:p w:rsidR="007472B3" w:rsidRPr="003328CA" w:rsidRDefault="007472B3">
      <w:pPr>
        <w:pStyle w:val="0DraftNormal"/>
        <w:rPr>
          <w:rFonts w:ascii="Montserrat" w:hAnsi="Montserrat"/>
          <w:color w:val="333399"/>
          <w:sz w:val="24"/>
        </w:rPr>
      </w:pPr>
    </w:p>
    <w:p w:rsidR="007472B3" w:rsidRPr="003328CA" w:rsidRDefault="007472B3">
      <w:pPr>
        <w:pStyle w:val="0DraftNormal"/>
        <w:rPr>
          <w:rFonts w:ascii="Montserrat" w:hAnsi="Montserrat"/>
          <w:color w:val="333399"/>
          <w:sz w:val="24"/>
        </w:rPr>
      </w:pPr>
      <w:r w:rsidRPr="003328CA">
        <w:rPr>
          <w:rFonts w:ascii="Montserrat" w:hAnsi="Montserrat"/>
          <w:color w:val="333399"/>
          <w:sz w:val="24"/>
        </w:rPr>
        <w:t xml:space="preserve">The dawn of the age of empires was heralded by the emergence of a mortal human who succeeded in mastering the legacy of the gods left in the care of their offspring, the demigods. The new age followed a long period of recovery from the cataclysmic end of the age of gods. In time the people established new nations and traditions, along with technology geared toward exploiting natural phenomena. While the new tools were feeble in comparison to those of old, they were sufficient to allow men to conquer the land and seas once more. </w:t>
      </w:r>
    </w:p>
    <w:p w:rsidR="007472B3" w:rsidRPr="003328CA" w:rsidRDefault="007472B3">
      <w:pPr>
        <w:pStyle w:val="0DraftNormal"/>
        <w:rPr>
          <w:rFonts w:ascii="Montserrat" w:hAnsi="Montserrat"/>
          <w:color w:val="333399"/>
          <w:sz w:val="24"/>
        </w:rPr>
      </w:pPr>
    </w:p>
    <w:p w:rsidR="007472B3" w:rsidRPr="003328CA" w:rsidRDefault="007472B3">
      <w:pPr>
        <w:pStyle w:val="0DraftNormal"/>
        <w:rPr>
          <w:rFonts w:ascii="Montserrat" w:hAnsi="Montserrat"/>
          <w:color w:val="333399"/>
          <w:sz w:val="24"/>
        </w:rPr>
      </w:pPr>
      <w:r w:rsidRPr="003328CA">
        <w:rPr>
          <w:rFonts w:ascii="Montserrat" w:hAnsi="Montserrat"/>
          <w:color w:val="333399"/>
          <w:sz w:val="24"/>
        </w:rPr>
        <w:t xml:space="preserve">Such ships, however, were not quite equal to the demands of crossing oceans. In spite of that, one crippled ship made it to the lonely retreat. An orphan pulled from the sea, and having no surviving family, she was allowed to remain as something of a mascot to the school, the only constant, and a deliberately minimal, presence maintained on the island since the great cataclysm. The ancient home of the gods was, by then, merely an enclave of avon. Its residents hesitated to pursue that legacy without becoming more in touch with, for lack of a better term, their humanity. </w:t>
      </w:r>
    </w:p>
    <w:p w:rsidR="007472B3" w:rsidRPr="003328CA" w:rsidRDefault="007472B3">
      <w:pPr>
        <w:pStyle w:val="0DraftNormal"/>
        <w:rPr>
          <w:rFonts w:ascii="Montserrat" w:hAnsi="Montserrat"/>
          <w:color w:val="333399"/>
          <w:sz w:val="24"/>
        </w:rPr>
      </w:pPr>
    </w:p>
    <w:p w:rsidR="007472B3" w:rsidRPr="003328CA" w:rsidRDefault="007472B3">
      <w:pPr>
        <w:pStyle w:val="0DraftNormal"/>
        <w:rPr>
          <w:rFonts w:ascii="Montserrat" w:hAnsi="Montserrat"/>
          <w:color w:val="333399"/>
          <w:sz w:val="24"/>
        </w:rPr>
      </w:pPr>
      <w:r w:rsidRPr="003328CA">
        <w:rPr>
          <w:rFonts w:ascii="Montserrat" w:hAnsi="Montserrat"/>
          <w:color w:val="333399"/>
          <w:sz w:val="24"/>
        </w:rPr>
        <w:t xml:space="preserve">In spite of ancient, dire warnings against trespass, they took pity on her. While none of them would break their exile to return her to her own kind, they did nurture her. She grew up in the one place where all the ancient knowledge still existed. The mortal was by no means encouraged in her pursuit, but on the mistaken assumption that what survived of the legacy was beyond human comprehension, no precautions were taken to restrict her access to the vast archives and resources preserved in the ancient island fortress where the gods had long ago made their home away from human eyes. </w:t>
      </w:r>
    </w:p>
    <w:p w:rsidR="007472B3" w:rsidRPr="003328CA" w:rsidRDefault="007472B3">
      <w:pPr>
        <w:pStyle w:val="0DraftNormal"/>
        <w:rPr>
          <w:rFonts w:ascii="Montserrat" w:hAnsi="Montserrat"/>
          <w:color w:val="333399"/>
          <w:sz w:val="24"/>
        </w:rPr>
      </w:pPr>
    </w:p>
    <w:p w:rsidR="007472B3" w:rsidRPr="003328CA" w:rsidRDefault="007472B3">
      <w:pPr>
        <w:pStyle w:val="0DraftNormal"/>
        <w:rPr>
          <w:rFonts w:ascii="Montserrat" w:hAnsi="Montserrat"/>
          <w:color w:val="333399"/>
          <w:sz w:val="24"/>
        </w:rPr>
      </w:pPr>
      <w:r w:rsidRPr="003328CA">
        <w:rPr>
          <w:rFonts w:ascii="Montserrat" w:hAnsi="Montserrat"/>
          <w:color w:val="333399"/>
          <w:sz w:val="24"/>
        </w:rPr>
        <w:t xml:space="preserve">Allowed to satisfy her curiosity, she quietly proved that they had seriously underestimated her. The demigods barely noticed her over the following decades, until they became aware that he had endured the passage of several generations without aging appreciably beyond late adolescence. Long before they noticed her, it had become clear to her that the gods had exploited certain natural and artificial mechanisms, however abstract, to create the arts. The arts had become dependant on an ill-defined and external source to power those mechanisms. Her research led her to discover a perfect power source, a way to tap the soul’s inner power, and a host of ways to refine and improve the ancient arts. </w:t>
      </w:r>
    </w:p>
    <w:p w:rsidR="007472B3" w:rsidRPr="003328CA" w:rsidRDefault="007472B3">
      <w:pPr>
        <w:pStyle w:val="0DraftNormal"/>
        <w:rPr>
          <w:rFonts w:ascii="Montserrat" w:hAnsi="Montserrat"/>
          <w:color w:val="333399"/>
          <w:sz w:val="24"/>
        </w:rPr>
      </w:pPr>
    </w:p>
    <w:p w:rsidR="007472B3" w:rsidRPr="003328CA" w:rsidRDefault="007472B3">
      <w:pPr>
        <w:pStyle w:val="0DraftNormal"/>
        <w:rPr>
          <w:rFonts w:ascii="Montserrat" w:hAnsi="Montserrat"/>
          <w:color w:val="333399"/>
          <w:sz w:val="24"/>
        </w:rPr>
      </w:pPr>
      <w:r w:rsidRPr="003328CA">
        <w:rPr>
          <w:rFonts w:ascii="Montserrat" w:hAnsi="Montserrat"/>
          <w:color w:val="333399"/>
          <w:sz w:val="24"/>
        </w:rPr>
        <w:t>By this time she had learned all she desired to know of the old legacy and had taken immense strides in creating a new legacy, one she intended to take to her fellow human beings. The demigods discovered immediately that she had far surpassed them, in fact she surpassed even the best among the old gods, if their memory was to be trusted. She managed to convince them that the discipline that would be required to master the art as she had tempered a soul and instilled an artist with patience, perspective and responsibility. The new arts would be much harder to abuse, and artists would be wary not to create artifacts which could casually be abused as well. While this was true of the practitioners of the new arts, it was not as true of the modern practitioners of the ancient arts.</w:t>
      </w:r>
    </w:p>
    <w:p w:rsidR="007472B3" w:rsidRPr="003328CA" w:rsidRDefault="007472B3">
      <w:pPr>
        <w:pStyle w:val="0DraftNormal"/>
        <w:rPr>
          <w:rFonts w:ascii="Montserrat" w:hAnsi="Montserrat"/>
          <w:color w:val="333399"/>
          <w:sz w:val="24"/>
        </w:rPr>
      </w:pPr>
    </w:p>
    <w:p w:rsidR="007472B3" w:rsidRPr="003328CA" w:rsidRDefault="007472B3">
      <w:pPr>
        <w:pStyle w:val="0DraftNormal"/>
        <w:rPr>
          <w:rFonts w:ascii="Montserrat" w:hAnsi="Montserrat"/>
          <w:color w:val="333399"/>
          <w:sz w:val="24"/>
        </w:rPr>
      </w:pPr>
      <w:r w:rsidRPr="003328CA">
        <w:rPr>
          <w:rFonts w:ascii="Montserrat" w:hAnsi="Montserrat"/>
          <w:color w:val="333399"/>
          <w:sz w:val="24"/>
        </w:rPr>
        <w:t xml:space="preserve">The woman returned to the struggling human race to answer the desperate calls which few gods remained to answer, and which the demigods had patently ignored. The people she found had all grown up in a world abandoned by its gods. Who and what they really were, was largely unknown. What few myths and legends remained claimed the gods had come from elsewhere, and in the midst of their attempts to study men, they inevitably meddled with evolution itself. To her dismay, she found her sex as much a deficit among humans as it had been an asset among avon. After countless dismal, and a few life threatening adventures, she decided to try to approach as a man. </w:t>
      </w:r>
    </w:p>
    <w:p w:rsidR="007472B3" w:rsidRPr="003328CA" w:rsidRDefault="007472B3">
      <w:pPr>
        <w:pStyle w:val="0DraftNormal"/>
        <w:rPr>
          <w:rFonts w:ascii="Montserrat" w:hAnsi="Montserrat"/>
          <w:color w:val="333399"/>
          <w:sz w:val="24"/>
        </w:rPr>
      </w:pPr>
    </w:p>
    <w:p w:rsidR="007472B3" w:rsidRPr="003328CA" w:rsidRDefault="007472B3">
      <w:pPr>
        <w:pStyle w:val="0DraftNormal"/>
        <w:rPr>
          <w:rFonts w:ascii="Montserrat" w:hAnsi="Montserrat"/>
          <w:color w:val="333399"/>
          <w:sz w:val="24"/>
        </w:rPr>
      </w:pPr>
      <w:r w:rsidRPr="003328CA">
        <w:rPr>
          <w:rFonts w:ascii="Montserrat" w:hAnsi="Montserrat"/>
          <w:color w:val="333399"/>
          <w:sz w:val="24"/>
        </w:rPr>
        <w:t xml:space="preserve">He was revered as a messiah, and his teachings swiftly changed the face of the world. He taught the art to any who proved willing and able to embrace the necessary demands, and the enlightenment of his teachings was proven as the followers of his school showed tolerance for the host of schools which deviated from his teachings, resisting the temptations of pride, prejudice and persecution. He managed to preserve the status of his legacy as an art, rather than a religion, eschewing dogma and encouraging the individual pursuit of a universal truth. </w:t>
      </w:r>
    </w:p>
    <w:p w:rsidR="007472B3" w:rsidRPr="003328CA" w:rsidRDefault="007472B3">
      <w:pPr>
        <w:pStyle w:val="0DraftNormal"/>
        <w:rPr>
          <w:rFonts w:ascii="Montserrat" w:hAnsi="Montserrat"/>
          <w:color w:val="333399"/>
          <w:sz w:val="24"/>
        </w:rPr>
      </w:pPr>
    </w:p>
    <w:p w:rsidR="007472B3" w:rsidRPr="003328CA" w:rsidRDefault="007472B3">
      <w:pPr>
        <w:pStyle w:val="0DraftNormal"/>
        <w:rPr>
          <w:rFonts w:ascii="Montserrat" w:hAnsi="Montserrat"/>
          <w:color w:val="333399"/>
          <w:sz w:val="24"/>
        </w:rPr>
      </w:pPr>
      <w:r w:rsidRPr="003328CA">
        <w:rPr>
          <w:rFonts w:ascii="Montserrat" w:hAnsi="Montserrat"/>
          <w:color w:val="333399"/>
          <w:sz w:val="24"/>
        </w:rPr>
        <w:t xml:space="preserve">The power of that art, and the degree to which it fostered and propagated education and industry sparked the birth of a renaissance and the spread of civilization. The demands learning made on the students of that art tempered the artists, endowing the most powerful people with the responsibility and integrity less common among conventionally powerful men. Wars continued to happen, were even spurred by the new vitality of formerly distressed and devastated nations, but only rarely were they waged with the kind of power at the disposal of an artist. </w:t>
      </w:r>
    </w:p>
    <w:p w:rsidR="007472B3" w:rsidRPr="003328CA" w:rsidRDefault="007472B3">
      <w:pPr>
        <w:pStyle w:val="0DraftNormal"/>
        <w:rPr>
          <w:rFonts w:ascii="Montserrat" w:hAnsi="Montserrat"/>
          <w:color w:val="333399"/>
          <w:sz w:val="24"/>
        </w:rPr>
      </w:pPr>
    </w:p>
    <w:p w:rsidR="007472B3" w:rsidRPr="003328CA" w:rsidRDefault="007472B3">
      <w:pPr>
        <w:pStyle w:val="0DraftNormal"/>
        <w:rPr>
          <w:rFonts w:ascii="Montserrat" w:hAnsi="Montserrat"/>
          <w:color w:val="333399"/>
          <w:sz w:val="24"/>
        </w:rPr>
      </w:pPr>
      <w:r w:rsidRPr="003328CA">
        <w:rPr>
          <w:rFonts w:ascii="Montserrat" w:hAnsi="Montserrat"/>
          <w:color w:val="333399"/>
          <w:sz w:val="24"/>
        </w:rPr>
        <w:t xml:space="preserve">He retreated from the world over the dawn of the age of empires, having outlived too many loved ones, but he was lured out of his seclusion by an extraordinarily gifted student. The boy was the son and heir of the ruler of the great northern empire. His father was a man initiated by a dragon, though few knew this fact and fewer still could determine it for themselves, and he was a reincarnation of that dragon. </w:t>
      </w:r>
    </w:p>
    <w:p w:rsidR="007472B3" w:rsidRPr="003328CA" w:rsidRDefault="007472B3">
      <w:pPr>
        <w:pStyle w:val="0DraftNormal"/>
        <w:rPr>
          <w:rFonts w:ascii="Montserrat" w:hAnsi="Montserrat"/>
          <w:color w:val="333399"/>
          <w:sz w:val="24"/>
        </w:rPr>
      </w:pPr>
      <w:r w:rsidRPr="003328CA">
        <w:rPr>
          <w:rFonts w:ascii="Montserrat" w:hAnsi="Montserrat"/>
          <w:color w:val="333399"/>
          <w:sz w:val="24"/>
        </w:rPr>
        <w:t>·······································································································································································</w:t>
      </w:r>
    </w:p>
    <w:p w:rsidR="007472B3" w:rsidRPr="003328CA" w:rsidRDefault="007472B3">
      <w:pPr>
        <w:pStyle w:val="0DraftNormal"/>
        <w:rPr>
          <w:rFonts w:ascii="Montserrat" w:hAnsi="Montserrat"/>
          <w:sz w:val="24"/>
        </w:rPr>
      </w:pPr>
    </w:p>
    <w:p w:rsidR="007472B3" w:rsidRPr="003328CA" w:rsidRDefault="007472B3">
      <w:pPr>
        <w:pStyle w:val="0DraftNormal"/>
        <w:rPr>
          <w:rFonts w:ascii="Montserrat" w:hAnsi="Montserrat"/>
          <w:sz w:val="24"/>
        </w:rPr>
      </w:pPr>
      <w:r w:rsidRPr="003328CA">
        <w:rPr>
          <w:rFonts w:ascii="Montserrat" w:hAnsi="Montserrat"/>
          <w:sz w:val="24"/>
        </w:rPr>
        <w:t xml:space="preserve">At the height of the Age of Empires, Eve was the female heir of the phoenix legacy, a direct descendant of the founder of the phoenix house. As the heir of the legacy, her line did not retain prominent authority within phoenix house or significantly influence its rule over the autumn kingdoms, which passed into the hands of the eldest descendants of the phoenix house in the second generation. The phoenix legacy, including certain lands and titles, remained associated with the male and female avatars of each generation, including the responsibility for promoting and initiating phoenix potential in the phoenix house. Not surprisingly, once the autumn kingdoms and their ruling bloodlines had been established, the expansion of the phoenix legacy was forced into near stasis. With the gifts of rebirth and resurrection, the members of the phoenix house were practically immortal. The phoenix house imposed on itself a moratorium against unlimited propagation. It became exceedingly rare for new individuals to be born into the phoenix house, and even rarer for new individuals to be brought into the fold. An indestructible leadership sufficed to preserve the autumn kingdoms from the ravages visited upon them from the neighboring winter and summer kingdoms. </w:t>
      </w:r>
    </w:p>
    <w:p w:rsidR="007472B3" w:rsidRPr="003328CA" w:rsidRDefault="007472B3">
      <w:pPr>
        <w:pStyle w:val="0DraftNormal"/>
        <w:rPr>
          <w:rFonts w:ascii="Montserrat" w:hAnsi="Montserrat"/>
          <w:sz w:val="24"/>
        </w:rPr>
      </w:pPr>
    </w:p>
    <w:p w:rsidR="007472B3" w:rsidRPr="003328CA" w:rsidRDefault="007472B3">
      <w:pPr>
        <w:pStyle w:val="0DraftNormal"/>
        <w:rPr>
          <w:rFonts w:ascii="Montserrat" w:hAnsi="Montserrat"/>
          <w:sz w:val="24"/>
        </w:rPr>
      </w:pPr>
      <w:r w:rsidRPr="003328CA">
        <w:rPr>
          <w:rFonts w:ascii="Montserrat" w:hAnsi="Montserrat"/>
          <w:sz w:val="24"/>
        </w:rPr>
        <w:t xml:space="preserve">Because the rulers of the phoenix kingdoms were themselves phoenixes, the people of the autumn kingdoms had a way to keep their leaders in check, new generations were fostered among the common people, trained by the minor nobility and educated by the major nobility. Leaders who abused or tyrannized their subjects were the legitimate targets of assassination, who would resurrect in their offshoots with a fresh perspective on life. Offshoots who where themselves found to be corrupt could also be executed, and new offshoots would then be born and raised in different circumstances. Under normal circumstances, this system protected everyone, and ensured the best leadership. There was, however, a weakness which enemies of the autumn kingdoms could exploit. The wisdom and experience of a root phoenix did not emerge if the offshoot was under seven years of age at the time of passing. </w:t>
      </w:r>
    </w:p>
    <w:p w:rsidR="007472B3" w:rsidRPr="003328CA" w:rsidRDefault="007472B3">
      <w:pPr>
        <w:pStyle w:val="0DraftNormal"/>
        <w:rPr>
          <w:rFonts w:ascii="Montserrat" w:hAnsi="Montserrat"/>
          <w:sz w:val="24"/>
        </w:rPr>
      </w:pPr>
    </w:p>
    <w:p w:rsidR="007472B3" w:rsidRPr="003328CA" w:rsidRDefault="007472B3">
      <w:pPr>
        <w:pStyle w:val="0DraftNormal"/>
        <w:rPr>
          <w:rFonts w:ascii="Montserrat" w:hAnsi="Montserrat"/>
          <w:sz w:val="24"/>
          <w:szCs w:val="14"/>
        </w:rPr>
      </w:pPr>
      <w:r w:rsidRPr="003328CA">
        <w:rPr>
          <w:rFonts w:ascii="Montserrat" w:hAnsi="Montserrat"/>
          <w:sz w:val="24"/>
        </w:rPr>
        <w:t xml:space="preserve">Throughout the history of the autumn kingdoms, the legacy branches would be limited by default to two living generations, the designated male and female avatars and the designated male and female heirs. When the mantle of an avatar passed to an heir, as much as a generation could pass before a new heir was conceived. </w:t>
      </w:r>
      <w:r w:rsidRPr="003328CA">
        <w:rPr>
          <w:rFonts w:ascii="Montserrat" w:hAnsi="Montserrat"/>
          <w:sz w:val="24"/>
          <w:szCs w:val="14"/>
        </w:rPr>
        <w:t xml:space="preserve">The mysteries of the phoenix house and the phoenix legacy were never written down. Written records were unnecessary when heirs became enlightened during the passing of one generation to the next. </w:t>
      </w:r>
      <w:r w:rsidRPr="003328CA">
        <w:rPr>
          <w:rFonts w:ascii="Montserrat" w:hAnsi="Montserrat"/>
          <w:sz w:val="24"/>
        </w:rPr>
        <w:t xml:space="preserve">In spite of the mystery and secrecy surrounding the legacy, enemies of the phoenix house had penetrated the mysteries of the legacy and discovered its purpose and the possability it presented. </w:t>
      </w:r>
      <w:r w:rsidRPr="003328CA">
        <w:rPr>
          <w:rFonts w:ascii="Montserrat" w:hAnsi="Montserrat"/>
          <w:sz w:val="24"/>
          <w:szCs w:val="14"/>
        </w:rPr>
        <w:t>The veil of secrecy had been peirced during the age of gods and written down in the archives of demonology and necromancy. This dangerous information fell into the hands of bitter enemies in the winter kingdoms who happend to be masters of the forbidden arcane arts</w:t>
      </w:r>
      <w:r w:rsidRPr="003328CA">
        <w:rPr>
          <w:rFonts w:ascii="Montserrat" w:hAnsi="Montserrat"/>
          <w:sz w:val="24"/>
        </w:rPr>
        <w:t>, a cabal of demonologists and necromancers set on enslaving the phoenix and exploiting her destructive potential</w:t>
      </w:r>
      <w:r w:rsidRPr="003328CA">
        <w:rPr>
          <w:rFonts w:ascii="Montserrat" w:hAnsi="Montserrat"/>
          <w:sz w:val="24"/>
          <w:szCs w:val="14"/>
        </w:rPr>
        <w:t xml:space="preserve">. </w:t>
      </w:r>
    </w:p>
    <w:p w:rsidR="007472B3" w:rsidRPr="003328CA" w:rsidRDefault="007472B3">
      <w:pPr>
        <w:pStyle w:val="0DraftNormal"/>
        <w:rPr>
          <w:rFonts w:ascii="Montserrat" w:hAnsi="Montserrat"/>
          <w:sz w:val="24"/>
          <w:szCs w:val="14"/>
        </w:rPr>
      </w:pPr>
    </w:p>
    <w:p w:rsidR="007472B3" w:rsidRPr="003328CA" w:rsidRDefault="007472B3">
      <w:pPr>
        <w:pStyle w:val="0DraftNormal"/>
        <w:rPr>
          <w:rFonts w:ascii="Montserrat" w:hAnsi="Montserrat"/>
          <w:sz w:val="24"/>
        </w:rPr>
      </w:pPr>
      <w:r w:rsidRPr="003328CA">
        <w:rPr>
          <w:rFonts w:ascii="Montserrat" w:hAnsi="Montserrat"/>
          <w:sz w:val="24"/>
        </w:rPr>
        <w:t xml:space="preserve">Inevitably, the perfect male and female heirs were conceived. </w:t>
      </w:r>
      <w:r w:rsidRPr="003328CA">
        <w:rPr>
          <w:rFonts w:ascii="Montserrat" w:hAnsi="Montserrat"/>
          <w:sz w:val="24"/>
          <w:szCs w:val="14"/>
        </w:rPr>
        <w:t xml:space="preserve">In spite of being first generation incarnations, they were technically offshoots, living projections of the phoenix. They were independent in mind but dependant in soul. Once they matured, the phoenix would be become fully embodied with the passing of the avatars’ mantles, and awakened in their first merging. Unfortunately, it was not an ideal time for children to grow up in. </w:t>
      </w:r>
      <w:r w:rsidRPr="003328CA">
        <w:rPr>
          <w:rFonts w:ascii="Montserrat" w:hAnsi="Montserrat"/>
          <w:sz w:val="24"/>
        </w:rPr>
        <w:t>The people of the autumn kingdoms were distracted from the conquest of the winter kingdoms by the systematic assassination of the offshoots of the phoenix house. In the space of a few years, virtually every branch of royal or noble lineage was pruned, forcing the passage of many great elders and the widespread birth of new offshoots and a period of uncertainty when the leadership of the autumn kingdoms was vulnerable. The conquest of the winter kingdoms was complete by the time the last offshoot was born, and rumors were flying suggesting that the dragon prince might attack the autumn kingdoms next, seeking out the allies of his enemies at home. In spite of their vulnerability, the leaders of the autumn kingdoms began to mass their armies at the borders of the winter kingdoms. Eve arranged for the best protection she could for her daughter, as did Morn for his son, before joining the rest of the phoenix house in a summit to prepare the defense of the kingdoms.</w:t>
      </w:r>
    </w:p>
    <w:p w:rsidR="007472B3" w:rsidRPr="003328CA" w:rsidRDefault="007472B3">
      <w:pPr>
        <w:pStyle w:val="0DraftNormal"/>
        <w:rPr>
          <w:rFonts w:ascii="Montserrat" w:hAnsi="Montserrat"/>
          <w:sz w:val="24"/>
        </w:rPr>
      </w:pPr>
    </w:p>
    <w:p w:rsidR="007472B3" w:rsidRPr="003328CA" w:rsidRDefault="007472B3">
      <w:pPr>
        <w:pStyle w:val="0DraftNormal"/>
        <w:rPr>
          <w:rFonts w:ascii="Montserrat" w:hAnsi="Montserrat"/>
          <w:color w:val="333399"/>
          <w:sz w:val="24"/>
          <w:szCs w:val="18"/>
        </w:rPr>
      </w:pPr>
      <w:r w:rsidRPr="003328CA">
        <w:rPr>
          <w:rFonts w:ascii="Montserrat" w:hAnsi="Montserrat"/>
          <w:color w:val="333399"/>
          <w:sz w:val="24"/>
          <w:szCs w:val="18"/>
        </w:rPr>
        <w:t>········································································································································································</w:t>
      </w:r>
    </w:p>
    <w:p w:rsidR="007472B3" w:rsidRPr="003328CA" w:rsidRDefault="007472B3">
      <w:pPr>
        <w:pStyle w:val="0DraftNormal"/>
        <w:rPr>
          <w:rFonts w:ascii="Montserrat" w:hAnsi="Montserrat"/>
          <w:color w:val="333399"/>
          <w:sz w:val="24"/>
          <w:szCs w:val="18"/>
        </w:rPr>
      </w:pPr>
      <w:r w:rsidRPr="003328CA">
        <w:rPr>
          <w:rFonts w:ascii="Montserrat" w:hAnsi="Montserrat"/>
          <w:color w:val="333399"/>
          <w:sz w:val="24"/>
          <w:szCs w:val="18"/>
        </w:rPr>
        <w:t>The Dragon Prince</w:t>
      </w:r>
    </w:p>
    <w:p w:rsidR="007472B3" w:rsidRPr="003328CA" w:rsidRDefault="007472B3">
      <w:pPr>
        <w:pStyle w:val="0DraftNormal"/>
        <w:rPr>
          <w:rFonts w:ascii="Montserrat" w:hAnsi="Montserrat"/>
          <w:color w:val="333399"/>
          <w:sz w:val="24"/>
          <w:szCs w:val="18"/>
        </w:rPr>
      </w:pPr>
    </w:p>
    <w:p w:rsidR="007472B3" w:rsidRPr="003328CA" w:rsidRDefault="007472B3">
      <w:pPr>
        <w:pStyle w:val="0DraftNormal"/>
        <w:rPr>
          <w:rFonts w:ascii="Montserrat" w:hAnsi="Montserrat"/>
          <w:color w:val="333399"/>
          <w:sz w:val="24"/>
        </w:rPr>
      </w:pPr>
      <w:r w:rsidRPr="003328CA">
        <w:rPr>
          <w:rFonts w:ascii="Montserrat" w:hAnsi="Montserrat"/>
          <w:color w:val="333399"/>
          <w:sz w:val="24"/>
          <w:szCs w:val="18"/>
        </w:rPr>
        <w:t xml:space="preserve">The dragon prince, having unified the winter kingdoms for his father, had officially declared his intentions to conquer the autumn kingdoms. In truth, his real intentions were to draw out the dangerous enemies within the winter kingdoms, slavers and masters of rogue arts. </w:t>
      </w:r>
      <w:r w:rsidRPr="003328CA">
        <w:rPr>
          <w:rFonts w:ascii="Montserrat" w:hAnsi="Montserrat"/>
          <w:color w:val="333399"/>
          <w:sz w:val="24"/>
        </w:rPr>
        <w:t>Rebellious forces in the north, aroused and led by masters of the ancient arts were rumored to be marching on Ardyn, the seat of the autumn kingdoms. These northern born people clung to a magical tradition which predated the age of empires. They were skilled conjurors and they had successfully resurrected the arts of demonology and necromancy which had become proscribed by modern artists.</w:t>
      </w:r>
    </w:p>
    <w:p w:rsidR="007472B3" w:rsidRPr="003328CA" w:rsidRDefault="007472B3">
      <w:pPr>
        <w:pStyle w:val="0DraftNormal"/>
        <w:rPr>
          <w:rFonts w:ascii="Montserrat" w:hAnsi="Montserrat"/>
          <w:color w:val="333399"/>
          <w:sz w:val="24"/>
          <w:szCs w:val="18"/>
        </w:rPr>
      </w:pPr>
    </w:p>
    <w:p w:rsidR="007472B3" w:rsidRPr="003328CA" w:rsidRDefault="007472B3">
      <w:pPr>
        <w:pStyle w:val="0DraftNormal"/>
        <w:rPr>
          <w:rFonts w:ascii="Montserrat" w:hAnsi="Montserrat"/>
          <w:color w:val="333399"/>
          <w:sz w:val="24"/>
        </w:rPr>
      </w:pPr>
      <w:r w:rsidRPr="003328CA">
        <w:rPr>
          <w:rFonts w:ascii="Montserrat" w:hAnsi="Montserrat"/>
          <w:color w:val="333399"/>
          <w:sz w:val="24"/>
        </w:rPr>
        <w:t xml:space="preserve">A war of disastrous proportions was shaping up, and each day the news got worse. Throughout history, slavers had raided the ports of the winter kingdoms, stealing women and children to sell in the slave markets of the eastern empire, but the raids had been increasing over the past few years. It had been discovered that the slavers were using agents within the northern kingdoms. While the traditional enemies of the winter kingdoms, the autumn kingdoms, were not directly responsible, many of the individuals who were responsible were intimately associated with them. The winter and autumn kingdoms formed the largest percentage of the north’s population, and were roughly equal in size to each other, in essence the two major powers of the north. </w:t>
      </w:r>
    </w:p>
    <w:p w:rsidR="007472B3" w:rsidRPr="003328CA" w:rsidRDefault="007472B3">
      <w:pPr>
        <w:pStyle w:val="0DraftNormal"/>
        <w:rPr>
          <w:rFonts w:ascii="Montserrat" w:hAnsi="Montserrat"/>
          <w:color w:val="333399"/>
          <w:sz w:val="24"/>
        </w:rPr>
      </w:pPr>
    </w:p>
    <w:p w:rsidR="007472B3" w:rsidRPr="003328CA" w:rsidRDefault="007472B3">
      <w:pPr>
        <w:pStyle w:val="0DraftNormal"/>
        <w:rPr>
          <w:rFonts w:ascii="Montserrat" w:hAnsi="Montserrat"/>
          <w:color w:val="333399"/>
          <w:sz w:val="24"/>
        </w:rPr>
      </w:pPr>
      <w:r w:rsidRPr="003328CA">
        <w:rPr>
          <w:rFonts w:ascii="Montserrat" w:hAnsi="Montserrat"/>
          <w:color w:val="333399"/>
          <w:sz w:val="24"/>
        </w:rPr>
        <w:t xml:space="preserve">As a youth, the dragon king, Blade, had blooded a dragon to attain immortality, to become a dragon himself and begin his conquest of the north. No attempt to bring law and order to the north could have succeeded without the possession of such power. While it was true that the gods had seen thoroughly to the elimination of sorcery, the ancients had dabbled in arts more dangerous and obscure than that. The arts of conjury, demonology and necromancy mastered by the ancients, had survived in disparate forms such as witchcraft and wizardry throughout the north. It was only a matter of time before true conjurors, demonologists and necromancers reappeared. However, his decades of conquest ended when he fell in love with a young queen, and became the king of a powerful winter kingdom through marriage. </w:t>
      </w:r>
    </w:p>
    <w:p w:rsidR="007472B3" w:rsidRPr="003328CA" w:rsidRDefault="007472B3">
      <w:pPr>
        <w:pStyle w:val="0DraftNormal"/>
        <w:rPr>
          <w:rFonts w:ascii="Montserrat" w:hAnsi="Montserrat"/>
          <w:color w:val="333399"/>
          <w:sz w:val="24"/>
        </w:rPr>
      </w:pPr>
    </w:p>
    <w:p w:rsidR="007472B3" w:rsidRPr="003328CA" w:rsidRDefault="007472B3">
      <w:pPr>
        <w:pStyle w:val="0DraftNormal"/>
        <w:rPr>
          <w:rFonts w:ascii="Montserrat" w:hAnsi="Montserrat"/>
          <w:color w:val="333399"/>
          <w:sz w:val="24"/>
        </w:rPr>
      </w:pPr>
      <w:r w:rsidRPr="003328CA">
        <w:rPr>
          <w:rFonts w:ascii="Montserrat" w:hAnsi="Montserrat"/>
          <w:color w:val="333399"/>
          <w:sz w:val="24"/>
        </w:rPr>
        <w:t xml:space="preserve">The dragon prince had been Raven’s prize pupil. As the son of a dragon-blooded ruler, the dragon prince was an exceptional individual when he came to the attention of Raven. He was also a person who could attest to the existence of some truly evil arts. Like his father before him, he was no stranger to the weird ways of the north. It was the threat of rogue arts which compelled the dragon king to send his son and heir to the south to learn the new arts. His skill as an artist became so great that he could unite the minds of a community, or touch the soul of an individual. Unfortunately, he returned home from his training to discover that his home was plagued by rogue artists and besieged by slavers. He had called on his friends and allies among the community of artists and commanded his father’s armies in the conquest of the winter kingdoms. </w:t>
      </w:r>
    </w:p>
    <w:p w:rsidR="007472B3" w:rsidRPr="003328CA" w:rsidRDefault="007472B3">
      <w:pPr>
        <w:pStyle w:val="0DraftNormal"/>
        <w:rPr>
          <w:rFonts w:ascii="Montserrat" w:hAnsi="Montserrat"/>
          <w:color w:val="333399"/>
          <w:sz w:val="24"/>
        </w:rPr>
      </w:pPr>
    </w:p>
    <w:p w:rsidR="007472B3" w:rsidRPr="003328CA" w:rsidRDefault="007472B3">
      <w:pPr>
        <w:pStyle w:val="0DraftNormal"/>
        <w:rPr>
          <w:rFonts w:ascii="Montserrat" w:hAnsi="Montserrat"/>
          <w:color w:val="333399"/>
          <w:sz w:val="24"/>
          <w:szCs w:val="18"/>
        </w:rPr>
      </w:pPr>
      <w:r w:rsidRPr="003328CA">
        <w:rPr>
          <w:rFonts w:ascii="Montserrat" w:hAnsi="Montserrat"/>
          <w:color w:val="333399"/>
          <w:sz w:val="24"/>
          <w:szCs w:val="18"/>
        </w:rPr>
        <w:t xml:space="preserve">In the course of the prince's previous conquests, powerful demonologists and necromancers had banded together to raise the legions of slaughtered warriors as an army of their own. As a persecuted faction in the winter kingdoms, they now sought to destroy the dragon prince and conquer the autumn kingdoms for their own purposes, planning on crippling the armies of the winter kingdom in the process. </w:t>
      </w:r>
    </w:p>
    <w:p w:rsidR="007472B3" w:rsidRPr="003328CA" w:rsidRDefault="007472B3">
      <w:pPr>
        <w:pStyle w:val="0DraftNormal"/>
        <w:rPr>
          <w:rFonts w:ascii="Montserrat" w:hAnsi="Montserrat"/>
          <w:color w:val="333399"/>
          <w:sz w:val="24"/>
          <w:szCs w:val="18"/>
        </w:rPr>
      </w:pPr>
      <w:r w:rsidRPr="003328CA">
        <w:rPr>
          <w:rFonts w:ascii="Montserrat" w:hAnsi="Montserrat"/>
          <w:color w:val="333399"/>
          <w:sz w:val="24"/>
          <w:szCs w:val="18"/>
        </w:rPr>
        <w:t>········································································································································································</w:t>
      </w:r>
    </w:p>
    <w:p w:rsidR="007472B3" w:rsidRPr="003328CA" w:rsidRDefault="007472B3">
      <w:pPr>
        <w:pStyle w:val="0DraftNormal"/>
        <w:rPr>
          <w:rFonts w:ascii="Montserrat" w:hAnsi="Montserrat"/>
          <w:color w:val="333399"/>
          <w:sz w:val="24"/>
          <w:szCs w:val="18"/>
        </w:rPr>
      </w:pPr>
    </w:p>
    <w:p w:rsidR="007472B3" w:rsidRPr="003328CA" w:rsidRDefault="007472B3">
      <w:pPr>
        <w:pStyle w:val="0DraftNormal"/>
        <w:rPr>
          <w:rFonts w:ascii="Montserrat" w:hAnsi="Montserrat"/>
          <w:sz w:val="24"/>
        </w:rPr>
      </w:pPr>
      <w:r w:rsidRPr="003328CA">
        <w:rPr>
          <w:rFonts w:ascii="Montserrat" w:hAnsi="Montserrat"/>
          <w:sz w:val="24"/>
          <w:szCs w:val="14"/>
        </w:rPr>
        <w:t xml:space="preserve">On the suspicion that the Dusk and Dawn were in fact the first mortal incarnations of the phoenix, a powerful necromancer and demonologist abducted them and used them as sacrifices to re-awaken the demonic aspect of the phoenix. </w:t>
      </w:r>
      <w:r w:rsidRPr="003328CA">
        <w:rPr>
          <w:rFonts w:ascii="Montserrat" w:hAnsi="Montserrat"/>
          <w:sz w:val="24"/>
        </w:rPr>
        <w:t xml:space="preserve">Dusk and Dawn were unwittingly delivered into the hands of the enemy by their own parents. The sanctuary where Eve and Morn secured their heirs had been infiltrated and compromised by way of demonic possession. At the same time, similar means were used to infiltrate the summit and slaughter the leadership of the autumn kingdoms and capture Eve. They were rescued when Morn, the only other surviving phoenix, a young man without an offshoot, rallied the armies against the possessed legion. The possessed fought to the last man, never once hinting their real nature, and escaping the slaughter by seizing the bodies of their attackers. By default, Morn was recognized as the legitimate heir to the throne of the phoenix house and rule over the autumn kingdoms. </w:t>
      </w:r>
    </w:p>
    <w:p w:rsidR="007472B3" w:rsidRPr="003328CA" w:rsidRDefault="007472B3">
      <w:pPr>
        <w:pStyle w:val="0DraftNormal"/>
        <w:rPr>
          <w:rFonts w:ascii="Montserrat" w:hAnsi="Montserrat"/>
          <w:sz w:val="24"/>
        </w:rPr>
      </w:pPr>
    </w:p>
    <w:p w:rsidR="007472B3" w:rsidRPr="003328CA" w:rsidRDefault="007472B3">
      <w:pPr>
        <w:pStyle w:val="0DraftNormal"/>
        <w:rPr>
          <w:rFonts w:ascii="Montserrat" w:hAnsi="Montserrat"/>
          <w:sz w:val="24"/>
        </w:rPr>
      </w:pPr>
      <w:r w:rsidRPr="003328CA">
        <w:rPr>
          <w:rFonts w:ascii="Montserrat" w:hAnsi="Montserrat"/>
          <w:sz w:val="24"/>
        </w:rPr>
        <w:t xml:space="preserve">The ritual to summon the demonic phoenix was as much a success as it was a failure. </w:t>
      </w:r>
      <w:r w:rsidRPr="003328CA">
        <w:rPr>
          <w:rFonts w:ascii="Montserrat" w:hAnsi="Montserrat"/>
          <w:sz w:val="24"/>
          <w:szCs w:val="14"/>
        </w:rPr>
        <w:t xml:space="preserve">The ritual involved triggering a premature union of Dusk and Dawn, creating an avon embodiment the phoenix could not resist. </w:t>
      </w:r>
      <w:r w:rsidRPr="003328CA">
        <w:rPr>
          <w:rFonts w:ascii="Montserrat" w:hAnsi="Montserrat"/>
          <w:sz w:val="24"/>
        </w:rPr>
        <w:t xml:space="preserve">By forcing the premature union of Dusk and Dawn, a demon with the power and potential of the phoenix was supposed to have emerged from the shadow of the phoenix. However, Dusk and Dawn were by definition demonic aspects of the phoenix, thus their consciousness was submerged as the consciosness of the phoenix was summoned forth. Phoenix awakened in the merged body of Dusk and Dawn, lured by the resonnance of that avon form, however, because the union was imposed artificially, her mind was twinned even as her conscious presence distupted the mechanism keeping the bodies of Dusk and Dawn merged, splitting them apart. Thus, the merged consciousness of Dusk and Dawn was eclipsed by the divided consciousness of Phoenix. Phoenix became Dusk and Dawn, </w:t>
      </w:r>
      <w:r w:rsidRPr="003328CA">
        <w:rPr>
          <w:rFonts w:ascii="Montserrat" w:hAnsi="Montserrat"/>
          <w:sz w:val="24"/>
          <w:szCs w:val="14"/>
        </w:rPr>
        <w:t>fully embodied, rooted in the flesh and grounded in reality,</w:t>
      </w:r>
      <w:r w:rsidRPr="003328CA">
        <w:rPr>
          <w:rFonts w:ascii="Montserrat" w:hAnsi="Montserrat"/>
          <w:sz w:val="24"/>
        </w:rPr>
        <w:t xml:space="preserve"> and they became Eclipse.</w:t>
      </w:r>
    </w:p>
    <w:p w:rsidR="007472B3" w:rsidRPr="003328CA" w:rsidRDefault="007472B3">
      <w:pPr>
        <w:pStyle w:val="0DraftNormal"/>
        <w:rPr>
          <w:rFonts w:ascii="Montserrat" w:hAnsi="Montserrat"/>
          <w:sz w:val="24"/>
          <w:szCs w:val="14"/>
        </w:rPr>
      </w:pPr>
    </w:p>
    <w:p w:rsidR="007472B3" w:rsidRPr="003328CA" w:rsidRDefault="007472B3">
      <w:pPr>
        <w:pStyle w:val="0DraftNormal"/>
        <w:rPr>
          <w:rFonts w:ascii="Montserrat" w:hAnsi="Montserrat"/>
          <w:sz w:val="24"/>
        </w:rPr>
      </w:pPr>
      <w:r w:rsidRPr="003328CA">
        <w:rPr>
          <w:rFonts w:ascii="Montserrat" w:hAnsi="Montserrat"/>
          <w:sz w:val="24"/>
        </w:rPr>
        <w:t xml:space="preserve">The failure of a demon to manifest as expected compelled the possessed to retreat in a fashion that would not betray their masters or their true objectives. The people of the autumn kingdoms assumed that the massacre had been an attempt at a coup, which had been set up by the purge of the phoenix house’s offshoots. The fact that the offshoots of the betrayers themselves had been slain was credited as an attempt to divert suspicion and gain the opportunity to strike. The truth was not entirely different, for the possessed had been the supporters of the slave trade and rogue artists in the winter kingdoms, who had betrayed them by taking possession of them for this decapitation strike. When the cabal witnessed Dawn’s resurrection, they had assumed that Eve had been slain and the demon trapped in the child’s mind. They were able to determine that something had taken possession of the child, and assumed it to be the demon. Having succeeded in part of their ambition, they abandoned the child and retreated until a way could be found to free the demon entirely. </w:t>
      </w:r>
    </w:p>
    <w:p w:rsidR="007472B3" w:rsidRPr="003328CA" w:rsidRDefault="007472B3">
      <w:pPr>
        <w:pStyle w:val="0DraftNormal"/>
        <w:rPr>
          <w:rFonts w:ascii="Montserrat" w:hAnsi="Montserrat"/>
          <w:sz w:val="24"/>
        </w:rPr>
      </w:pPr>
    </w:p>
    <w:p w:rsidR="007472B3" w:rsidRPr="003328CA" w:rsidRDefault="007472B3">
      <w:pPr>
        <w:pStyle w:val="0DraftNormal"/>
        <w:rPr>
          <w:rFonts w:ascii="Montserrat" w:hAnsi="Montserrat"/>
          <w:sz w:val="24"/>
        </w:rPr>
      </w:pPr>
      <w:r w:rsidRPr="003328CA">
        <w:rPr>
          <w:rFonts w:ascii="Montserrat" w:hAnsi="Montserrat"/>
          <w:sz w:val="24"/>
        </w:rPr>
        <w:t xml:space="preserve">With the leadership of the autumn kingdoms crippled, the massed armies were unable to coordinate well enough to repel the invasion of the dragon prince, and retreated in battle after battle, ceding three of the autumn kingdoms before halting the invaders’ advance. The native armies were able to hold the line in strategic mountain passes, and the dragon prince paused to consolidate his control over those kingdoms. Eve and Dawn, residing in one of the besieged kingdoms, were forced to endure the occupation and laws against necromancy and demonology that rendered resurrection an illegal act. Fortunately, the phoenix legacy was only known to the phoenix house, of which only two adults remained, both safely established outside of the occupied kingdoms. The children of the phoenix house unfortunate enough to reside in the occupied kingdoms only had the vague notion that Eve and Dawn were people of note, and they were themselves safely protected by their fosterage from being recognized as heirs to noble and royal mantles. </w:t>
      </w:r>
    </w:p>
    <w:p w:rsidR="007472B3" w:rsidRPr="003328CA" w:rsidRDefault="007472B3">
      <w:pPr>
        <w:pStyle w:val="0DraftNormal"/>
        <w:rPr>
          <w:rFonts w:ascii="Montserrat" w:hAnsi="Montserrat"/>
          <w:sz w:val="24"/>
        </w:rPr>
      </w:pPr>
    </w:p>
    <w:p w:rsidR="007472B3" w:rsidRPr="003328CA" w:rsidRDefault="007472B3">
      <w:pPr>
        <w:pStyle w:val="0DraftNormal"/>
        <w:rPr>
          <w:rFonts w:ascii="Montserrat" w:hAnsi="Montserrat"/>
          <w:sz w:val="24"/>
        </w:rPr>
      </w:pPr>
      <w:r w:rsidRPr="003328CA">
        <w:rPr>
          <w:rFonts w:ascii="Montserrat" w:hAnsi="Montserrat"/>
          <w:sz w:val="24"/>
        </w:rPr>
        <w:t xml:space="preserve">In spite of her youth, Dawn was courted by two children of the phoenix house, twin offshoots of her unknown father, a noble son of a royal family. Their guardian had become aware that Dawn was an heir to the phoenix legacy, and assumed this made her politically significant, and a suitable mate for either of his charges. Eve had taken in three orphans of the massacre, a boy and twin girls born the same year to members of the phoenix house, as well as five offshoots from the same families, twin baby boys and three infants. The high king, Morn, did not heed Eve’s warning against siring an offshoot, in light of the purges. As a result, Ember, Eve’s mother, was named Dusk’s regent and recognized as the legitimate heir to the phoenix house and rule of the autumn kingdoms, when the high king was reduced to infancy a few years later. Eve realized that she was next in line for the throne, followed by Dawn, because Ember and Eve did not possess any offshoots. Unfortunately, before anyone moved to remove Ember, Eve and Dawn, Dusk would almost certainly be killed first. To discourage such plots, Dusk and Dawn were formally betrothed. </w:t>
      </w:r>
    </w:p>
    <w:p w:rsidR="007472B3" w:rsidRPr="003328CA" w:rsidRDefault="007472B3">
      <w:pPr>
        <w:pStyle w:val="0DraftNormal"/>
        <w:rPr>
          <w:rFonts w:ascii="Montserrat" w:hAnsi="Montserrat"/>
          <w:sz w:val="24"/>
        </w:rPr>
      </w:pPr>
    </w:p>
    <w:p w:rsidR="007472B3" w:rsidRPr="003328CA" w:rsidRDefault="007472B3">
      <w:pPr>
        <w:pStyle w:val="0DraftNormal"/>
        <w:rPr>
          <w:rFonts w:ascii="Montserrat" w:hAnsi="Montserrat"/>
          <w:sz w:val="24"/>
        </w:rPr>
      </w:pPr>
      <w:r w:rsidRPr="003328CA">
        <w:rPr>
          <w:rFonts w:ascii="Montserrat" w:hAnsi="Montserrat"/>
          <w:sz w:val="24"/>
          <w:szCs w:val="14"/>
        </w:rPr>
        <w:t xml:space="preserve">Eclipse did not slumber silently within Dusk and Dawn. The demon quickly discovered that Dusk and Dawn had imprinted each other during their premature union, and that those latent forms gave her the leverage she needed to take possession of their bodies. </w:t>
      </w:r>
      <w:r w:rsidRPr="003328CA">
        <w:rPr>
          <w:rFonts w:ascii="Montserrat" w:hAnsi="Montserrat"/>
          <w:sz w:val="24"/>
        </w:rPr>
        <w:t xml:space="preserve">Eclipse possessed the duality of her birth, the psyches of Dusk and Dawn having been imperfectly merged, and that duality allowed her to simultaneously exploit the impressions burned into the boy and girl during the forced union. Thus, Eclipse tormented Dawn as Dusk, and Eclipse haunted Dusk as Dawn. These associations contributed to Dusk and Dawn's unconscious fear and mistrust of each other during their courtship, as neither was aware of the existence of Eclipse. Not surprisingly, Eclipse looked upon Phoenix as the demon, the nemesis responsible for her suffering and exile. Dusk and Dawn had been unwilling particpants in the ritual that created Eclipse, and being imperfectly melded, Eclipse identified as a singular duality, male and female, with no one but each other to turn to. </w:t>
      </w:r>
    </w:p>
    <w:p w:rsidR="007472B3" w:rsidRPr="003328CA" w:rsidRDefault="007472B3">
      <w:pPr>
        <w:pStyle w:val="0DraftNormal"/>
        <w:rPr>
          <w:rFonts w:ascii="Montserrat" w:hAnsi="Montserrat"/>
          <w:sz w:val="24"/>
        </w:rPr>
      </w:pPr>
    </w:p>
    <w:p w:rsidR="007472B3" w:rsidRPr="003328CA" w:rsidRDefault="007472B3">
      <w:pPr>
        <w:pStyle w:val="0DraftNormal"/>
        <w:rPr>
          <w:rFonts w:ascii="Montserrat" w:hAnsi="Montserrat"/>
          <w:sz w:val="24"/>
        </w:rPr>
      </w:pPr>
      <w:r w:rsidRPr="003328CA">
        <w:rPr>
          <w:rFonts w:ascii="Montserrat" w:hAnsi="Montserrat"/>
          <w:sz w:val="24"/>
        </w:rPr>
        <w:t xml:space="preserve">As much as Eclipse hated Phoenix, she also felt an instinctive attraction to, and affection for, her nemesis. Eclipse struggled with the idea of simply destroying Phoenix, wanting to remove her as a threat to her own existence, but also wanting to be on equal footing with her. </w:t>
      </w:r>
      <w:r w:rsidRPr="003328CA">
        <w:rPr>
          <w:rFonts w:ascii="Montserrat" w:hAnsi="Montserrat"/>
          <w:sz w:val="24"/>
          <w:szCs w:val="14"/>
        </w:rPr>
        <w:t xml:space="preserve">She preyed upon their subconscious minds assaulting them with traumatic fits and nightmares seeking to throw them off balance and seize control of one of them. </w:t>
      </w:r>
      <w:r w:rsidRPr="003328CA">
        <w:rPr>
          <w:rFonts w:ascii="Montserrat" w:hAnsi="Montserrat"/>
          <w:sz w:val="24"/>
        </w:rPr>
        <w:t xml:space="preserve">Eclipse found it nearly impossible to communicate with Phoenix, on either side, but she was fiendishly capible of projecting haunting and provokative images into Dusk and Dawn’s minds. These projections had the greatest impact when Dusk and Dawn were dreaming, or in altered states of consciousness, and vulnerable to nightmarish experiences. She tormented them with memories of the childhood ordeal she endured, and taunted them with the recapitulation of torrid liaisons between Dusk and Dawn when Eclipse was in control of them. The struggle for control of Dusk and Dawn provoked the terrible, crippling fits, extending the horror of the possession into Dusk and Dawn's waking lives. </w:t>
      </w:r>
    </w:p>
    <w:p w:rsidR="007472B3" w:rsidRPr="003328CA" w:rsidRDefault="007472B3">
      <w:pPr>
        <w:pStyle w:val="0DraftNormal"/>
        <w:rPr>
          <w:rFonts w:ascii="Montserrat" w:hAnsi="Montserrat"/>
          <w:sz w:val="24"/>
        </w:rPr>
      </w:pPr>
    </w:p>
    <w:p w:rsidR="007472B3" w:rsidRPr="003328CA" w:rsidRDefault="007472B3">
      <w:pPr>
        <w:pStyle w:val="0DraftNormal"/>
        <w:rPr>
          <w:rFonts w:ascii="Montserrat" w:hAnsi="Montserrat"/>
          <w:sz w:val="24"/>
        </w:rPr>
      </w:pPr>
      <w:r w:rsidRPr="003328CA">
        <w:rPr>
          <w:rFonts w:ascii="Montserrat" w:hAnsi="Montserrat"/>
          <w:sz w:val="24"/>
          <w:szCs w:val="14"/>
        </w:rPr>
        <w:t xml:space="preserve">In time she became successful at taking control for hours at a time, and formed an alliance with a demonic mentor, a servant of her childhood nemesis. </w:t>
      </w:r>
      <w:r w:rsidRPr="003328CA">
        <w:rPr>
          <w:rFonts w:ascii="Montserrat" w:hAnsi="Montserrat"/>
          <w:sz w:val="24"/>
        </w:rPr>
        <w:t xml:space="preserve">Her alliance with other demons was, to her mind, a clever deception to use her enemies against her nemesis, Phoenix. Taking possession of Dusk or Dawn exposed her to the one great danger of her struggle for dominance. Using Dusk and Dawn's alternate forms gave her the freedom to act in the world. However, if she took control of only one of them, she became the other's twin, creating the chance of Dusk or Dawn being noticed in two places at the same time. More than once, she came dangerously close to unintentionally confronting Dusk or Dawn as a twin. A few times, she had deliberately confronted one of them on purpose, in a staged attempt to drive one of them mad. However, partial control was never enough. </w:t>
      </w:r>
    </w:p>
    <w:p w:rsidR="007472B3" w:rsidRPr="003328CA" w:rsidRDefault="007472B3">
      <w:pPr>
        <w:pStyle w:val="0DraftNormal"/>
        <w:rPr>
          <w:rFonts w:ascii="Montserrat" w:hAnsi="Montserrat"/>
          <w:sz w:val="24"/>
        </w:rPr>
      </w:pPr>
    </w:p>
    <w:p w:rsidR="007472B3" w:rsidRPr="003328CA" w:rsidRDefault="007472B3">
      <w:pPr>
        <w:pStyle w:val="0DraftNormal"/>
        <w:rPr>
          <w:rFonts w:ascii="Montserrat" w:hAnsi="Montserrat"/>
          <w:sz w:val="24"/>
        </w:rPr>
      </w:pPr>
      <w:r w:rsidRPr="003328CA">
        <w:rPr>
          <w:rFonts w:ascii="Montserrat" w:hAnsi="Montserrat"/>
          <w:sz w:val="24"/>
          <w:szCs w:val="14"/>
        </w:rPr>
        <w:t xml:space="preserve">Eclipse was desperate to emerge from the shadow of Dusk and Dawn. </w:t>
      </w:r>
      <w:r w:rsidRPr="003328CA">
        <w:rPr>
          <w:rFonts w:ascii="Montserrat" w:hAnsi="Montserrat"/>
          <w:sz w:val="24"/>
        </w:rPr>
        <w:t xml:space="preserve">The golden opportunity for Eclipse came when Dusk and Dawn were compelled to attempt the union of the phoenix legacy. Eclipse instinctively recognized the opportunity, and found herself in the awkward position of trying to repair the damage her previous campaign of terror inflicted, and employed the intimacy she had already cultivated using Dusk and Dawn's bodies to arouse their passion for each other, and encourage their union. Union gave Eclipse a chance to gain independance. </w:t>
      </w:r>
      <w:r w:rsidRPr="003328CA">
        <w:rPr>
          <w:rFonts w:ascii="Montserrat" w:hAnsi="Montserrat"/>
          <w:sz w:val="24"/>
          <w:szCs w:val="14"/>
        </w:rPr>
        <w:t xml:space="preserve">Dusk and Dawn were betrothed and sent off in private to restore the unity of the phoenix. </w:t>
      </w:r>
      <w:r w:rsidRPr="003328CA">
        <w:rPr>
          <w:rFonts w:ascii="Montserrat" w:hAnsi="Montserrat"/>
          <w:sz w:val="24"/>
        </w:rPr>
        <w:t xml:space="preserve">In the moment Dusk and Dawn merged into Phoenix, Eclipse stepped in and peeled off a true twin of Phoenix, trapping in avon form as she slipped free in an avon body of her own. Dusk and Dawn had merged successfully into Phoenix, but Phoenix could not split and restore the embodiments of Dusk and Dawn. Phoenix was forced to disguise herself and pursue her nemesis, with growing suspicions of what had truly happened. </w:t>
      </w:r>
    </w:p>
    <w:p w:rsidR="007472B3" w:rsidRPr="003328CA" w:rsidRDefault="007472B3">
      <w:pPr>
        <w:pStyle w:val="0DraftNormal"/>
        <w:rPr>
          <w:rFonts w:ascii="Montserrat" w:hAnsi="Montserrat"/>
          <w:sz w:val="24"/>
          <w:szCs w:val="14"/>
        </w:rPr>
      </w:pPr>
    </w:p>
    <w:p w:rsidR="007472B3" w:rsidRPr="003328CA" w:rsidRDefault="007472B3">
      <w:pPr>
        <w:pStyle w:val="0DraftNormal"/>
        <w:rPr>
          <w:rFonts w:ascii="Montserrat" w:hAnsi="Montserrat"/>
          <w:sz w:val="24"/>
        </w:rPr>
      </w:pPr>
      <w:r w:rsidRPr="003328CA">
        <w:rPr>
          <w:rFonts w:ascii="Montserrat" w:hAnsi="Montserrat"/>
          <w:sz w:val="24"/>
        </w:rPr>
        <w:t xml:space="preserve">Eclipse was wild and unrestrained, celebrating her freedom, and taking impish delight in being chased by Phoenix. Eclipse taunted and teased her twin, in a bizarre kind of seduction. Eclipse made little effort to disguise herself with Phoenix around to take the blame for her indescretions and crimes, as fitting punishment for resisting her proposals. After a number of close scrapes, Phoenix managed to convince a few allies that she was not Eclipse, but merely a twin to the mad creature, seeking to catch her and put an end to her rampage. Eclipse retaliated by laying a trap for Phoenix and her enemies, luring her to a sprawling ruin haunted by demons and undead. There, by virtue of a little slight of hand and clever acting, she managed to turn Phoenix's allies against her, in the belief that Phoenix was Eclipse. As a result, Phoenix stumbles into a dragon initiation, and Eclipse manages to slip away. Fortunately, in one sense, Phoenix is able to return to her normal life by taking up the identies of Dusk and Dawn again. </w:t>
      </w:r>
    </w:p>
    <w:p w:rsidR="007472B3" w:rsidRPr="003328CA" w:rsidRDefault="007472B3">
      <w:pPr>
        <w:pStyle w:val="0DraftNormal"/>
        <w:rPr>
          <w:rFonts w:ascii="Montserrat" w:hAnsi="Montserrat"/>
          <w:sz w:val="24"/>
        </w:rPr>
      </w:pPr>
    </w:p>
    <w:p w:rsidR="007472B3" w:rsidRPr="003328CA" w:rsidRDefault="007472B3">
      <w:pPr>
        <w:pStyle w:val="0DraftNormal"/>
        <w:rPr>
          <w:rFonts w:ascii="Montserrat" w:hAnsi="Montserrat"/>
          <w:sz w:val="24"/>
          <w:szCs w:val="14"/>
        </w:rPr>
      </w:pPr>
      <w:r w:rsidRPr="003328CA">
        <w:rPr>
          <w:rFonts w:ascii="Montserrat" w:hAnsi="Montserrat"/>
          <w:sz w:val="24"/>
          <w:szCs w:val="14"/>
        </w:rPr>
        <w:t xml:space="preserve">In the midst of her dragon initiation, so cunningly arranged by Eclipse and her childhood nemesis, Phoenix became exposed to the risk of a dual initiation that could twin her soul, and open the rift, through which demons would be able to emerge unchecked and unbound. </w:t>
      </w:r>
    </w:p>
    <w:p w:rsidR="007472B3" w:rsidRPr="003328CA" w:rsidRDefault="007472B3">
      <w:pPr>
        <w:pStyle w:val="0DraftNormal"/>
        <w:rPr>
          <w:rFonts w:ascii="Montserrat" w:hAnsi="Montserrat"/>
          <w:sz w:val="24"/>
          <w:szCs w:val="14"/>
        </w:rPr>
      </w:pPr>
    </w:p>
    <w:p w:rsidR="007472B3" w:rsidRPr="003328CA" w:rsidRDefault="007472B3">
      <w:pPr>
        <w:pStyle w:val="0DraftNormal"/>
        <w:rPr>
          <w:rFonts w:ascii="Montserrat" w:hAnsi="Montserrat"/>
          <w:sz w:val="24"/>
          <w:szCs w:val="14"/>
        </w:rPr>
      </w:pPr>
      <w:r w:rsidRPr="003328CA">
        <w:rPr>
          <w:rFonts w:ascii="Montserrat" w:hAnsi="Montserrat"/>
          <w:sz w:val="24"/>
          <w:szCs w:val="14"/>
        </w:rPr>
        <w:t xml:space="preserve">The opening of the rift also allowed her to be reunited with and later reincarnate her dragon mate. It also created the pressure for her to incarnate herself, as Phoenix, in a healing fusion. The intention, to try to reunite the severed spheres of her soul, resulted not in the restoration of her unity, but instead, evoked the resolution of her trinity. With three of her, it was simple enough to sustain the roles of Dusk and Dawn, and at the same time resume her eternal role as Phoenix. The demon, however, still harbored a claim to those identities, which would provoke fatal assaults on Dusk and Dawn, resurrected as Coal and Ember, and conclude with the possession of Phoenix, whom she banished to the body of her daughter, causing the eclipse that enabled Phoenix to interfere in the initial summoning of the demon. </w:t>
      </w:r>
    </w:p>
    <w:p w:rsidR="007472B3" w:rsidRPr="003328CA" w:rsidRDefault="007472B3">
      <w:pPr>
        <w:pStyle w:val="0DraftNormal"/>
        <w:rPr>
          <w:rFonts w:ascii="Montserrat" w:hAnsi="Montserrat"/>
          <w:sz w:val="24"/>
        </w:rPr>
      </w:pPr>
    </w:p>
    <w:p w:rsidR="007472B3" w:rsidRPr="003328CA" w:rsidRDefault="007472B3">
      <w:pPr>
        <w:pStyle w:val="0DraftNormal"/>
        <w:rPr>
          <w:rFonts w:ascii="Montserrat" w:hAnsi="Montserrat"/>
          <w:color w:val="666699"/>
          <w:sz w:val="24"/>
        </w:rPr>
      </w:pPr>
      <w:r w:rsidRPr="003328CA">
        <w:rPr>
          <w:rFonts w:ascii="Montserrat" w:hAnsi="Montserrat"/>
          <w:color w:val="666699"/>
          <w:sz w:val="24"/>
        </w:rPr>
        <w:t>·······································································································································································</w:t>
      </w:r>
    </w:p>
    <w:p w:rsidR="007472B3" w:rsidRPr="003328CA" w:rsidRDefault="007472B3">
      <w:pPr>
        <w:pStyle w:val="0DraftNormal"/>
        <w:rPr>
          <w:rFonts w:ascii="Montserrat" w:hAnsi="Montserrat"/>
          <w:color w:val="666699"/>
          <w:sz w:val="24"/>
        </w:rPr>
      </w:pPr>
      <w:r w:rsidRPr="003328CA">
        <w:rPr>
          <w:rFonts w:ascii="Montserrat" w:hAnsi="Montserrat"/>
          <w:color w:val="666699"/>
          <w:sz w:val="24"/>
        </w:rPr>
        <w:t>Modify</w:t>
      </w:r>
    </w:p>
    <w:p w:rsidR="007472B3" w:rsidRPr="003328CA" w:rsidRDefault="007472B3">
      <w:pPr>
        <w:pStyle w:val="0DraftNormal"/>
        <w:rPr>
          <w:rFonts w:ascii="Montserrat" w:hAnsi="Montserrat"/>
          <w:color w:val="666699"/>
          <w:sz w:val="24"/>
        </w:rPr>
      </w:pPr>
    </w:p>
    <w:p w:rsidR="007472B3" w:rsidRPr="003328CA" w:rsidRDefault="007472B3">
      <w:pPr>
        <w:pStyle w:val="0DraftNormal"/>
        <w:rPr>
          <w:rFonts w:ascii="Montserrat" w:hAnsi="Montserrat"/>
          <w:color w:val="666699"/>
          <w:sz w:val="24"/>
        </w:rPr>
      </w:pPr>
      <w:r w:rsidRPr="003328CA">
        <w:rPr>
          <w:rFonts w:ascii="Montserrat" w:hAnsi="Montserrat"/>
          <w:color w:val="666699"/>
          <w:sz w:val="24"/>
        </w:rPr>
        <w:t>········································································································································································</w:t>
      </w:r>
    </w:p>
    <w:p w:rsidR="007472B3" w:rsidRPr="003328CA" w:rsidRDefault="007472B3">
      <w:pPr>
        <w:pStyle w:val="0DraftNormal"/>
        <w:rPr>
          <w:rFonts w:ascii="Montserrat" w:hAnsi="Montserrat"/>
          <w:color w:val="666699"/>
          <w:sz w:val="24"/>
        </w:rPr>
      </w:pPr>
      <w:r w:rsidRPr="003328CA">
        <w:rPr>
          <w:rFonts w:ascii="Montserrat" w:hAnsi="Montserrat"/>
          <w:color w:val="666699"/>
          <w:sz w:val="24"/>
        </w:rPr>
        <w:t>Clips</w:t>
      </w:r>
    </w:p>
    <w:p w:rsidR="007472B3" w:rsidRPr="003328CA" w:rsidRDefault="007472B3">
      <w:pPr>
        <w:pStyle w:val="0DraftNormal"/>
        <w:rPr>
          <w:rFonts w:ascii="Montserrat" w:hAnsi="Montserrat"/>
          <w:color w:val="666699"/>
          <w:sz w:val="24"/>
        </w:rPr>
      </w:pPr>
    </w:p>
    <w:p w:rsidR="007472B3" w:rsidRPr="003328CA" w:rsidRDefault="007472B3">
      <w:pPr>
        <w:pStyle w:val="0DraftNormal"/>
        <w:rPr>
          <w:rFonts w:ascii="Montserrat" w:hAnsi="Montserrat"/>
          <w:color w:val="666699"/>
          <w:sz w:val="24"/>
        </w:rPr>
      </w:pPr>
      <w:r w:rsidRPr="003328CA">
        <w:rPr>
          <w:rFonts w:ascii="Montserrat" w:hAnsi="Montserrat"/>
          <w:color w:val="666699"/>
          <w:sz w:val="24"/>
        </w:rPr>
        <w:t xml:space="preserve">A distinction needs to be made to address the involvement of the dragon in the evolution of the phoenix. </w:t>
      </w:r>
      <w:r w:rsidRPr="003328CA">
        <w:rPr>
          <w:rFonts w:ascii="Montserrat" w:hAnsi="Montserrat"/>
          <w:color w:val="666699"/>
          <w:sz w:val="24"/>
          <w:szCs w:val="14"/>
        </w:rPr>
        <w:t xml:space="preserve">In existing notes, the evolution of the phoenix, Dawn, and the dragon, Dusk, are told. The notes describing the emergence of the dragon empire and the evolution of the dragon phenomena, in which dragons were primarily a psionic life form which appropriated the forms of predators to infiltrate sentient races and convert them into umbric psionics, strongly apply. However, the notes present them as aspects of the same soul, and as soul mates. To clarify the situation, the first necessity is to state that they are soul mates, but in this application, not soul twins. This means, in the context of this epic, they are two distinct souls. In this epic, the dragon is like the phoenix, an embodiment of a dreamer. </w:t>
      </w:r>
      <w:r w:rsidRPr="003328CA">
        <w:rPr>
          <w:rFonts w:ascii="Montserrat" w:hAnsi="Montserrat"/>
          <w:color w:val="666699"/>
          <w:sz w:val="24"/>
        </w:rPr>
        <w:t xml:space="preserve">Both enter the dream from the threshold of dreaming, and their interaction allows Phoenix to evolve into Dusk and Dawn. A return to the notion that Phoenix was drawn into the dream by an encounter with the dragon, aligns well with the notion that Phoenix awakened to her dragon potential at the time she encountered humanity, where she established her aliases, Dusk and Dawn. Also, the origins of the avon race need to be examined and revised as appropriate. </w:t>
      </w:r>
    </w:p>
    <w:p w:rsidR="007472B3" w:rsidRPr="003328CA" w:rsidRDefault="007472B3">
      <w:pPr>
        <w:pStyle w:val="0DraftNormal"/>
        <w:rPr>
          <w:rFonts w:ascii="Montserrat" w:hAnsi="Montserrat"/>
          <w:color w:val="666699"/>
          <w:sz w:val="24"/>
        </w:rPr>
      </w:pPr>
    </w:p>
    <w:p w:rsidR="007472B3" w:rsidRPr="003328CA" w:rsidRDefault="007472B3">
      <w:pPr>
        <w:pStyle w:val="0DraftNormal"/>
        <w:rPr>
          <w:rFonts w:ascii="Montserrat" w:hAnsi="Montserrat"/>
          <w:color w:val="666699"/>
          <w:sz w:val="24"/>
          <w:szCs w:val="14"/>
        </w:rPr>
      </w:pPr>
      <w:r w:rsidRPr="003328CA">
        <w:rPr>
          <w:rFonts w:ascii="Montserrat" w:hAnsi="Montserrat"/>
          <w:color w:val="666699"/>
          <w:sz w:val="24"/>
          <w:szCs w:val="14"/>
        </w:rPr>
        <w:t xml:space="preserve">Dusk and Dawn first encountered each other. The dragon and the phoenix had both entered the dream in the primordial stages of resolution and encountered each other during the emergence of the human race. </w:t>
      </w:r>
    </w:p>
    <w:p w:rsidR="007472B3" w:rsidRPr="003328CA" w:rsidRDefault="007472B3">
      <w:pPr>
        <w:pStyle w:val="0DraftNormal"/>
        <w:rPr>
          <w:rFonts w:ascii="Montserrat" w:hAnsi="Montserrat"/>
          <w:color w:val="666699"/>
          <w:sz w:val="24"/>
          <w:szCs w:val="14"/>
        </w:rPr>
      </w:pPr>
    </w:p>
    <w:p w:rsidR="007472B3" w:rsidRPr="003328CA" w:rsidRDefault="007472B3">
      <w:pPr>
        <w:pStyle w:val="0DraftNormal"/>
        <w:rPr>
          <w:rFonts w:ascii="Montserrat" w:hAnsi="Montserrat"/>
          <w:color w:val="666699"/>
          <w:sz w:val="24"/>
          <w:szCs w:val="14"/>
        </w:rPr>
      </w:pPr>
      <w:r w:rsidRPr="003328CA">
        <w:rPr>
          <w:rFonts w:ascii="Montserrat" w:hAnsi="Montserrat"/>
          <w:color w:val="666699"/>
          <w:sz w:val="24"/>
          <w:szCs w:val="14"/>
        </w:rPr>
        <w:t xml:space="preserve">The move to Avon was precipitated by deadly prejudice against the emergent avon race, as well as the psionically active humans who possessed godlike powers. </w:t>
      </w:r>
    </w:p>
    <w:p w:rsidR="007472B3" w:rsidRPr="003328CA" w:rsidRDefault="007472B3">
      <w:pPr>
        <w:pStyle w:val="0DraftNormal"/>
        <w:rPr>
          <w:rFonts w:ascii="Montserrat" w:hAnsi="Montserrat"/>
          <w:color w:val="666699"/>
          <w:sz w:val="24"/>
          <w:szCs w:val="14"/>
        </w:rPr>
      </w:pPr>
    </w:p>
    <w:p w:rsidR="007472B3" w:rsidRPr="003328CA" w:rsidRDefault="007472B3">
      <w:pPr>
        <w:pStyle w:val="0DraftNormal"/>
        <w:rPr>
          <w:rFonts w:ascii="Montserrat" w:hAnsi="Montserrat"/>
          <w:color w:val="666699"/>
          <w:sz w:val="24"/>
          <w:szCs w:val="14"/>
        </w:rPr>
      </w:pPr>
      <w:r w:rsidRPr="003328CA">
        <w:rPr>
          <w:rFonts w:ascii="Montserrat" w:hAnsi="Montserrat"/>
          <w:color w:val="666699"/>
          <w:sz w:val="24"/>
          <w:szCs w:val="14"/>
        </w:rPr>
        <w:t xml:space="preserve">She had entered physical adolescence after a preternaturally long childhood, and had created a sanctuary for herself where she was able to fit in as a simple priestess (or priest, given the parallel ruse she still maintained after Dusk's disappearance). Instead of being openly recognized as the Phoenix, and the Goddess Dawn, she established herself as a muse, and a ritual avatar of those revered deities. Due to her ongoing evolution, her appearance changed over the generations, or at least became more refined. </w:t>
      </w:r>
    </w:p>
    <w:p w:rsidR="007472B3" w:rsidRPr="003328CA" w:rsidRDefault="007472B3">
      <w:pPr>
        <w:pStyle w:val="0DraftNormal"/>
        <w:rPr>
          <w:rFonts w:ascii="Montserrat" w:hAnsi="Montserrat"/>
          <w:color w:val="666699"/>
          <w:sz w:val="24"/>
          <w:szCs w:val="14"/>
        </w:rPr>
      </w:pPr>
    </w:p>
    <w:p w:rsidR="007472B3" w:rsidRPr="003328CA" w:rsidRDefault="007472B3">
      <w:pPr>
        <w:pStyle w:val="0DraftNormal"/>
        <w:rPr>
          <w:rFonts w:ascii="Montserrat" w:hAnsi="Montserrat"/>
          <w:sz w:val="24"/>
        </w:rPr>
      </w:pPr>
    </w:p>
    <w:sectPr w:rsidR="007472B3" w:rsidRPr="003328CA">
      <w:pgSz w:w="12240" w:h="15840"/>
      <w:pgMar w:top="1440" w:right="3600" w:bottom="1440" w:left="1800" w:header="720" w:footer="720" w:gutter="0"/>
      <w:cols w:sep="1"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Onyx">
    <w:panose1 w:val="04050602080702020203"/>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750547219">
    <w:abstractNumId w:val="0"/>
  </w:num>
  <w:num w:numId="2" w16cid:durableId="1920410082">
    <w:abstractNumId w:val="0"/>
  </w:num>
  <w:num w:numId="3" w16cid:durableId="569118389">
    <w:abstractNumId w:val="0"/>
  </w:num>
  <w:num w:numId="4" w16cid:durableId="1815173932">
    <w:abstractNumId w:val="0"/>
  </w:num>
  <w:num w:numId="5" w16cid:durableId="2018846134">
    <w:abstractNumId w:val="0"/>
  </w:num>
  <w:num w:numId="6" w16cid:durableId="1609048153">
    <w:abstractNumId w:val="0"/>
  </w:num>
  <w:num w:numId="7" w16cid:durableId="6115910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30A6E"/>
    <w:rsid w:val="00330574"/>
    <w:rsid w:val="003328CA"/>
    <w:rsid w:val="00430A6E"/>
    <w:rsid w:val="007472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15C96B12-3D21-4AC3-B693-DC434DA84C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28CA"/>
    <w:pPr>
      <w:spacing w:after="240" w:line="276" w:lineRule="auto"/>
    </w:pPr>
    <w:rPr>
      <w:rFonts w:cstheme="minorHAnsi"/>
      <w:sz w:val="28"/>
      <w:szCs w:val="28"/>
    </w:rPr>
  </w:style>
  <w:style w:type="paragraph" w:styleId="Heading1">
    <w:name w:val="heading 1"/>
    <w:basedOn w:val="NoSpacing"/>
    <w:next w:val="Normal"/>
    <w:link w:val="Heading1Char"/>
    <w:qFormat/>
    <w:rsid w:val="003328CA"/>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3328CA"/>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3328CA"/>
    <w:pPr>
      <w:outlineLvl w:val="2"/>
    </w:pPr>
    <w:rPr>
      <w:sz w:val="40"/>
    </w:rPr>
  </w:style>
  <w:style w:type="paragraph" w:styleId="Heading4">
    <w:name w:val="heading 4"/>
    <w:basedOn w:val="Heading3"/>
    <w:next w:val="Normal"/>
    <w:link w:val="Heading4Char"/>
    <w:qFormat/>
    <w:rsid w:val="003328CA"/>
    <w:pPr>
      <w:numPr>
        <w:ilvl w:val="3"/>
      </w:numPr>
      <w:outlineLvl w:val="3"/>
    </w:pPr>
    <w:rPr>
      <w:sz w:val="32"/>
    </w:rPr>
  </w:style>
  <w:style w:type="paragraph" w:styleId="Heading5">
    <w:name w:val="heading 5"/>
    <w:basedOn w:val="Heading4"/>
    <w:next w:val="Normal"/>
    <w:link w:val="Heading5Char"/>
    <w:qFormat/>
    <w:rsid w:val="003328CA"/>
    <w:pPr>
      <w:numPr>
        <w:ilvl w:val="4"/>
      </w:numPr>
      <w:outlineLvl w:val="4"/>
    </w:pPr>
    <w:rPr>
      <w:sz w:val="28"/>
    </w:rPr>
  </w:style>
  <w:style w:type="paragraph" w:styleId="Heading6">
    <w:name w:val="heading 6"/>
    <w:basedOn w:val="Heading5"/>
    <w:next w:val="Normal"/>
    <w:link w:val="Heading6Char"/>
    <w:qFormat/>
    <w:rsid w:val="003328CA"/>
    <w:pPr>
      <w:numPr>
        <w:ilvl w:val="5"/>
      </w:numPr>
      <w:outlineLvl w:val="5"/>
    </w:pPr>
    <w:rPr>
      <w:bCs/>
      <w:sz w:val="24"/>
      <w:szCs w:val="24"/>
      <w:u w:val="single"/>
    </w:rPr>
  </w:style>
  <w:style w:type="paragraph" w:styleId="Heading7">
    <w:name w:val="heading 7"/>
    <w:basedOn w:val="Heading6"/>
    <w:next w:val="Normal"/>
    <w:link w:val="Heading7Char"/>
    <w:qFormat/>
    <w:rsid w:val="003328CA"/>
    <w:pPr>
      <w:keepNext w:val="0"/>
      <w:numPr>
        <w:ilvl w:val="0"/>
        <w:numId w:val="0"/>
      </w:numPr>
      <w:outlineLvl w:val="6"/>
    </w:pPr>
    <w:rPr>
      <w:b w:val="0"/>
      <w:kern w:val="0"/>
    </w:rPr>
  </w:style>
  <w:style w:type="paragraph" w:styleId="Heading8">
    <w:name w:val="heading 8"/>
    <w:basedOn w:val="Heading6"/>
    <w:next w:val="Normal"/>
    <w:link w:val="Heading8Char"/>
    <w:qFormat/>
    <w:rsid w:val="003328CA"/>
    <w:pPr>
      <w:outlineLvl w:val="7"/>
    </w:pPr>
    <w:rPr>
      <w:i/>
      <w:iCs/>
      <w:u w:val="none"/>
    </w:rPr>
  </w:style>
  <w:style w:type="paragraph" w:styleId="Heading9">
    <w:name w:val="heading 9"/>
    <w:basedOn w:val="Heading8"/>
    <w:next w:val="Normal"/>
    <w:link w:val="Heading9Char"/>
    <w:qFormat/>
    <w:rsid w:val="003328CA"/>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vonDraftBody">
    <w:name w:val="Avon Draft Body"/>
    <w:basedOn w:val="Normal"/>
    <w:autoRedefine/>
    <w:rPr>
      <w:sz w:val="16"/>
    </w:rPr>
  </w:style>
  <w:style w:type="paragraph" w:customStyle="1" w:styleId="AvatarDraftBody">
    <w:name w:val="Avatar Draft Body"/>
    <w:basedOn w:val="AvonDraftBody"/>
    <w:rPr>
      <w:sz w:val="20"/>
    </w:rPr>
  </w:style>
  <w:style w:type="paragraph" w:customStyle="1" w:styleId="AvonDraftNotes">
    <w:name w:val="Avon Draft Notes"/>
    <w:basedOn w:val="AvonDraftBody"/>
    <w:rPr>
      <w:smallCaps/>
      <w:imprint/>
      <w:color w:val="C0C0C0"/>
    </w:rPr>
  </w:style>
  <w:style w:type="paragraph" w:customStyle="1" w:styleId="AvonCastChorus">
    <w:name w:val="Avon Cast/Chorus"/>
    <w:basedOn w:val="AvonDraftNotes"/>
    <w:pPr>
      <w:tabs>
        <w:tab w:val="left" w:pos="1440"/>
      </w:tabs>
      <w:ind w:left="2160" w:hanging="1440"/>
    </w:pPr>
    <w:rPr>
      <w:smallCaps w:val="0"/>
    </w:rPr>
  </w:style>
  <w:style w:type="paragraph" w:customStyle="1" w:styleId="AvonChapterHead">
    <w:name w:val="Avon Chapter Head"/>
    <w:basedOn w:val="AvonDraftBody"/>
    <w:pPr>
      <w:jc w:val="center"/>
    </w:pPr>
    <w:rPr>
      <w:rFonts w:ascii="Onyx" w:hAnsi="Onyx"/>
      <w:sz w:val="44"/>
      <w:u w:val="single"/>
    </w:rPr>
  </w:style>
  <w:style w:type="paragraph" w:customStyle="1" w:styleId="AvonChapterHeadA">
    <w:name w:val="Avon Chapter Head A"/>
    <w:basedOn w:val="AvonChapterHead"/>
    <w:pPr>
      <w:ind w:right="5760"/>
    </w:pPr>
  </w:style>
  <w:style w:type="paragraph" w:customStyle="1" w:styleId="AvonChapterNumber">
    <w:name w:val="Avon Chapter Number"/>
    <w:basedOn w:val="AvonDraftBody"/>
    <w:pPr>
      <w:jc w:val="center"/>
    </w:pPr>
    <w:rPr>
      <w:rFonts w:ascii="Onyx" w:hAnsi="Onyx"/>
      <w:b/>
      <w:sz w:val="144"/>
    </w:rPr>
  </w:style>
  <w:style w:type="paragraph" w:customStyle="1" w:styleId="AvonDraftOffset">
    <w:name w:val="Avon Draft Offset"/>
    <w:basedOn w:val="AvonDraftBody"/>
    <w:pPr>
      <w:ind w:left="1440"/>
    </w:pPr>
  </w:style>
  <w:style w:type="paragraph" w:customStyle="1" w:styleId="AvonDraftTitle0">
    <w:name w:val="Avon Draft Title 0"/>
    <w:basedOn w:val="AvonDraftBody"/>
    <w:pPr>
      <w:outlineLvl w:val="0"/>
    </w:pPr>
  </w:style>
  <w:style w:type="paragraph" w:customStyle="1" w:styleId="AvonDraftTitle1">
    <w:name w:val="Avon Draft Title 1"/>
    <w:basedOn w:val="AvonDraftBody"/>
    <w:pPr>
      <w:outlineLvl w:val="0"/>
    </w:pPr>
  </w:style>
  <w:style w:type="paragraph" w:customStyle="1" w:styleId="AvonDraftTitle2">
    <w:name w:val="Avon Draft Title 2"/>
    <w:basedOn w:val="AvonDraftBody"/>
    <w:pPr>
      <w:outlineLvl w:val="1"/>
    </w:pPr>
  </w:style>
  <w:style w:type="paragraph" w:customStyle="1" w:styleId="AvonDraftTitle3">
    <w:name w:val="Avon Draft Title 3"/>
    <w:basedOn w:val="AvonDraftBody"/>
    <w:pPr>
      <w:outlineLvl w:val="2"/>
    </w:pPr>
  </w:style>
  <w:style w:type="paragraph" w:customStyle="1" w:styleId="Avonumanche">
    <w:name w:val="Avon uman'che"/>
    <w:basedOn w:val="Normal"/>
    <w:pPr>
      <w:ind w:left="1440" w:hanging="1440"/>
    </w:pPr>
    <w:rPr>
      <w:i/>
      <w:sz w:val="14"/>
    </w:rPr>
  </w:style>
  <w:style w:type="paragraph" w:styleId="BodyText">
    <w:name w:val="Body Text"/>
    <w:basedOn w:val="Normal"/>
    <w:semiHidden/>
    <w:pPr>
      <w:spacing w:after="120"/>
    </w:pPr>
  </w:style>
  <w:style w:type="character" w:styleId="CommentReference">
    <w:name w:val="annotation reference"/>
    <w:basedOn w:val="DefaultParagraphFont"/>
    <w:semiHidden/>
    <w:rPr>
      <w:bdr w:val="none" w:sz="0" w:space="0" w:color="auto"/>
      <w:shd w:val="clear" w:color="auto" w:fill="auto"/>
    </w:rPr>
  </w:style>
  <w:style w:type="paragraph" w:styleId="CommentText">
    <w:name w:val="annotation text"/>
    <w:basedOn w:val="AvonDraftBody"/>
    <w:semiHidden/>
  </w:style>
  <w:style w:type="paragraph" w:styleId="DocumentMap">
    <w:name w:val="Document Map"/>
    <w:basedOn w:val="Normal"/>
    <w:semiHidden/>
    <w:pPr>
      <w:shd w:val="clear" w:color="auto" w:fill="000080"/>
    </w:pPr>
    <w:rPr>
      <w:sz w:val="16"/>
    </w:rPr>
  </w:style>
  <w:style w:type="paragraph" w:customStyle="1" w:styleId="DragonPhoenixChapterTitle">
    <w:name w:val="Dragon:Phoenix Chapter &amp; Title"/>
    <w:basedOn w:val="AvonDraftBody"/>
    <w:rPr>
      <w:rFonts w:ascii="Onyx" w:hAnsi="Onyx"/>
      <w:sz w:val="40"/>
    </w:rPr>
  </w:style>
  <w:style w:type="character" w:styleId="FollowedHyperlink">
    <w:name w:val="FollowedHyperlink"/>
    <w:basedOn w:val="DefaultParagraphFont"/>
    <w:semiHidden/>
    <w:rPr>
      <w:color w:val="808080"/>
      <w:u w:val="none"/>
    </w:rPr>
  </w:style>
  <w:style w:type="character" w:styleId="Hyperlink">
    <w:name w:val="Hyperlink"/>
    <w:basedOn w:val="DefaultParagraphFont"/>
    <w:semiHidden/>
    <w:rPr>
      <w:color w:val="0000FF"/>
      <w:u w:val="none"/>
    </w:rPr>
  </w:style>
  <w:style w:type="paragraph" w:customStyle="1" w:styleId="AvonDraftNormal">
    <w:name w:val="Avon Draft Normal"/>
    <w:basedOn w:val="AvonDraftBody"/>
    <w:pPr>
      <w:spacing w:line="240" w:lineRule="auto"/>
    </w:pPr>
    <w:rPr>
      <w:sz w:val="14"/>
    </w:rPr>
  </w:style>
  <w:style w:type="paragraph" w:customStyle="1" w:styleId="0DraftNormal">
    <w:name w:val="0 Draft Normal"/>
    <w:basedOn w:val="AvonDraftNormal"/>
    <w:pPr>
      <w:tabs>
        <w:tab w:val="left" w:pos="360"/>
        <w:tab w:val="left" w:pos="720"/>
        <w:tab w:val="left" w:pos="1440"/>
        <w:tab w:val="left" w:pos="2160"/>
        <w:tab w:val="left" w:pos="2880"/>
        <w:tab w:val="left" w:pos="3600"/>
        <w:tab w:val="left" w:pos="4320"/>
        <w:tab w:val="left" w:pos="5040"/>
        <w:tab w:val="right" w:pos="6480"/>
        <w:tab w:val="right" w:pos="6840"/>
      </w:tabs>
    </w:pPr>
  </w:style>
  <w:style w:type="paragraph" w:customStyle="1" w:styleId="0DraftTitle">
    <w:name w:val="0 Draft Title"/>
    <w:basedOn w:val="0DraftNormal"/>
    <w:rPr>
      <w:w w:val="200"/>
      <w:sz w:val="28"/>
    </w:rPr>
  </w:style>
  <w:style w:type="paragraph" w:customStyle="1" w:styleId="0DraftSSTitle">
    <w:name w:val="0 Draft SS Title"/>
    <w:basedOn w:val="0DraftNormal"/>
    <w:rPr>
      <w:vertAlign w:val="superscript"/>
    </w:rPr>
  </w:style>
  <w:style w:type="paragraph" w:customStyle="1" w:styleId="AesDraftBody">
    <w:name w:val="Aes Draft Body"/>
    <w:basedOn w:val="Normal"/>
  </w:style>
  <w:style w:type="paragraph" w:customStyle="1" w:styleId="AesDP">
    <w:name w:val="Aes DP"/>
    <w:basedOn w:val="Normal"/>
    <w:pPr>
      <w:tabs>
        <w:tab w:val="left" w:pos="720"/>
      </w:tabs>
      <w:ind w:left="1440" w:hanging="1440"/>
    </w:pPr>
    <w:rPr>
      <w:caps/>
      <w:sz w:val="14"/>
    </w:rPr>
  </w:style>
  <w:style w:type="paragraph" w:styleId="EndnoteText">
    <w:name w:val="endnote text"/>
    <w:basedOn w:val="0DraftNormal"/>
    <w:semiHidden/>
    <w:pPr>
      <w:overflowPunct w:val="0"/>
      <w:autoSpaceDE w:val="0"/>
      <w:autoSpaceDN w:val="0"/>
      <w:adjustRightInd w:val="0"/>
      <w:ind w:left="720" w:hanging="720"/>
      <w:textAlignment w:val="baseline"/>
    </w:pPr>
  </w:style>
  <w:style w:type="paragraph" w:styleId="FootnoteText">
    <w:name w:val="footnote text"/>
    <w:basedOn w:val="Normal"/>
    <w:semiHidden/>
    <w:pPr>
      <w:overflowPunct w:val="0"/>
      <w:autoSpaceDE w:val="0"/>
      <w:autoSpaceDN w:val="0"/>
      <w:adjustRightInd w:val="0"/>
      <w:spacing w:line="240" w:lineRule="auto"/>
      <w:ind w:hanging="720"/>
      <w:textAlignment w:val="baseline"/>
    </w:pPr>
    <w:rPr>
      <w:sz w:val="14"/>
    </w:rPr>
  </w:style>
  <w:style w:type="paragraph" w:customStyle="1" w:styleId="Subheading1">
    <w:name w:val="Subheading 1"/>
    <w:basedOn w:val="Heading1"/>
    <w:next w:val="Normal"/>
    <w:link w:val="Subheading1Char"/>
    <w:qFormat/>
    <w:rsid w:val="003328CA"/>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3328CA"/>
    <w:rPr>
      <w:rFonts w:ascii="Montserrat" w:eastAsia="Montserrat" w:hAnsi="Montserrat" w:cstheme="minorHAnsi"/>
      <w:b/>
      <w:kern w:val="28"/>
      <w:sz w:val="48"/>
      <w:szCs w:val="48"/>
      <w:vertAlign w:val="superscript"/>
    </w:rPr>
  </w:style>
  <w:style w:type="character" w:customStyle="1" w:styleId="Heading1Char">
    <w:name w:val="Heading 1 Char"/>
    <w:link w:val="Heading1"/>
    <w:rsid w:val="003328CA"/>
    <w:rPr>
      <w:rFonts w:eastAsia="Times New Roman" w:cstheme="minorHAnsi"/>
      <w:b/>
      <w:kern w:val="28"/>
      <w:sz w:val="56"/>
      <w:szCs w:val="28"/>
    </w:rPr>
  </w:style>
  <w:style w:type="paragraph" w:customStyle="1" w:styleId="Subheading2">
    <w:name w:val="Subheading 2"/>
    <w:basedOn w:val="Subheading1"/>
    <w:next w:val="Normal"/>
    <w:link w:val="Subheading2Char"/>
    <w:qFormat/>
    <w:rsid w:val="003328CA"/>
  </w:style>
  <w:style w:type="character" w:customStyle="1" w:styleId="Subheading2Char">
    <w:name w:val="Subheading 2 Char"/>
    <w:link w:val="Subheading2"/>
    <w:rsid w:val="003328CA"/>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3328CA"/>
    <w:rPr>
      <w:sz w:val="40"/>
      <w:szCs w:val="40"/>
    </w:rPr>
  </w:style>
  <w:style w:type="character" w:customStyle="1" w:styleId="Subheading3Char">
    <w:name w:val="Subheading 3 Char"/>
    <w:link w:val="Subheading3"/>
    <w:rsid w:val="003328CA"/>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3328CA"/>
    <w:pPr>
      <w:spacing w:before="240" w:line="240" w:lineRule="auto"/>
    </w:pPr>
    <w:rPr>
      <w:vertAlign w:val="subscript"/>
    </w:rPr>
  </w:style>
  <w:style w:type="character" w:customStyle="1" w:styleId="SuptitleChar">
    <w:name w:val="Suptitle Char"/>
    <w:link w:val="Suptitle"/>
    <w:rsid w:val="003328CA"/>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3328CA"/>
    <w:rPr>
      <w:b w:val="0"/>
      <w:bCs w:val="0"/>
      <w:color w:val="7F7F7F"/>
      <w:vertAlign w:val="superscript"/>
    </w:rPr>
  </w:style>
  <w:style w:type="character" w:customStyle="1" w:styleId="SubtitleChar">
    <w:name w:val="Subtitle Char"/>
    <w:link w:val="Subtitle"/>
    <w:uiPriority w:val="11"/>
    <w:rsid w:val="003328CA"/>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3328CA"/>
    <w:pPr>
      <w:spacing w:after="0"/>
    </w:pPr>
  </w:style>
  <w:style w:type="character" w:customStyle="1" w:styleId="Heading2Char">
    <w:name w:val="Heading 2 Char"/>
    <w:link w:val="Heading2"/>
    <w:rsid w:val="003328CA"/>
    <w:rPr>
      <w:rFonts w:ascii="Montserrat" w:eastAsia="Times New Roman" w:hAnsi="Montserrat" w:cstheme="minorHAnsi"/>
      <w:b/>
      <w:kern w:val="28"/>
      <w:sz w:val="48"/>
      <w:szCs w:val="48"/>
    </w:rPr>
  </w:style>
  <w:style w:type="character" w:customStyle="1" w:styleId="Heading3Char">
    <w:name w:val="Heading 3 Char"/>
    <w:link w:val="Heading3"/>
    <w:rsid w:val="003328CA"/>
    <w:rPr>
      <w:rFonts w:ascii="Montserrat" w:eastAsia="Times New Roman" w:hAnsi="Montserrat" w:cstheme="minorHAnsi"/>
      <w:b/>
      <w:kern w:val="28"/>
      <w:sz w:val="40"/>
      <w:szCs w:val="48"/>
    </w:rPr>
  </w:style>
  <w:style w:type="character" w:customStyle="1" w:styleId="Heading4Char">
    <w:name w:val="Heading 4 Char"/>
    <w:link w:val="Heading4"/>
    <w:rsid w:val="003328CA"/>
    <w:rPr>
      <w:rFonts w:ascii="Montserrat" w:eastAsia="Times New Roman" w:hAnsi="Montserrat" w:cstheme="minorHAnsi"/>
      <w:b/>
      <w:kern w:val="28"/>
      <w:sz w:val="32"/>
      <w:szCs w:val="48"/>
    </w:rPr>
  </w:style>
  <w:style w:type="character" w:customStyle="1" w:styleId="Heading5Char">
    <w:name w:val="Heading 5 Char"/>
    <w:link w:val="Heading5"/>
    <w:rsid w:val="003328CA"/>
    <w:rPr>
      <w:rFonts w:ascii="Montserrat" w:eastAsia="Times New Roman" w:hAnsi="Montserrat" w:cstheme="minorHAnsi"/>
      <w:b/>
      <w:kern w:val="28"/>
      <w:sz w:val="28"/>
      <w:szCs w:val="48"/>
    </w:rPr>
  </w:style>
  <w:style w:type="character" w:customStyle="1" w:styleId="Heading6Char">
    <w:name w:val="Heading 6 Char"/>
    <w:link w:val="Heading6"/>
    <w:rsid w:val="003328CA"/>
    <w:rPr>
      <w:rFonts w:ascii="Montserrat" w:eastAsia="Times New Roman" w:hAnsi="Montserrat" w:cstheme="minorHAnsi"/>
      <w:b/>
      <w:bCs/>
      <w:kern w:val="28"/>
      <w:sz w:val="24"/>
      <w:szCs w:val="24"/>
      <w:u w:val="single"/>
    </w:rPr>
  </w:style>
  <w:style w:type="character" w:customStyle="1" w:styleId="Heading7Char">
    <w:name w:val="Heading 7 Char"/>
    <w:link w:val="Heading7"/>
    <w:rsid w:val="003328CA"/>
    <w:rPr>
      <w:rFonts w:ascii="Montserrat" w:eastAsia="Times New Roman" w:hAnsi="Montserrat" w:cstheme="minorHAnsi"/>
      <w:bCs/>
      <w:sz w:val="24"/>
      <w:szCs w:val="24"/>
      <w:u w:val="single"/>
    </w:rPr>
  </w:style>
  <w:style w:type="character" w:customStyle="1" w:styleId="Heading8Char">
    <w:name w:val="Heading 8 Char"/>
    <w:link w:val="Heading8"/>
    <w:rsid w:val="003328CA"/>
    <w:rPr>
      <w:rFonts w:ascii="Montserrat" w:eastAsia="Times New Roman" w:hAnsi="Montserrat" w:cstheme="minorHAnsi"/>
      <w:b/>
      <w:bCs/>
      <w:i/>
      <w:iCs/>
      <w:kern w:val="28"/>
      <w:sz w:val="24"/>
      <w:szCs w:val="24"/>
    </w:rPr>
  </w:style>
  <w:style w:type="character" w:customStyle="1" w:styleId="Heading9Char">
    <w:name w:val="Heading 9 Char"/>
    <w:link w:val="Heading9"/>
    <w:rsid w:val="003328CA"/>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3328CA"/>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3328CA"/>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3328CA"/>
    <w:rPr>
      <w:rFonts w:ascii="Montserrat" w:eastAsia="Times New Roman" w:hAnsi="Montserrat" w:cs="Times New Roman"/>
      <w:b/>
      <w:bCs/>
      <w:spacing w:val="-10"/>
      <w:kern w:val="28"/>
      <w:sz w:val="72"/>
      <w:szCs w:val="72"/>
    </w:rPr>
  </w:style>
  <w:style w:type="character" w:styleId="Strong">
    <w:name w:val="Strong"/>
    <w:uiPriority w:val="22"/>
    <w:qFormat/>
    <w:rsid w:val="003328CA"/>
    <w:rPr>
      <w:b/>
      <w:bCs/>
    </w:rPr>
  </w:style>
  <w:style w:type="character" w:styleId="Emphasis">
    <w:name w:val="Emphasis"/>
    <w:uiPriority w:val="20"/>
    <w:qFormat/>
    <w:rsid w:val="003328CA"/>
    <w:rPr>
      <w:rFonts w:asciiTheme="minorHAnsi" w:hAnsiTheme="minorHAnsi" w:cstheme="minorHAnsi"/>
      <w:i/>
      <w:iCs/>
      <w:sz w:val="28"/>
      <w:szCs w:val="28"/>
    </w:rPr>
  </w:style>
  <w:style w:type="paragraph" w:styleId="ListParagraph">
    <w:name w:val="List Paragraph"/>
    <w:basedOn w:val="Normal"/>
    <w:uiPriority w:val="34"/>
    <w:qFormat/>
    <w:rsid w:val="003328CA"/>
    <w:pPr>
      <w:ind w:left="720"/>
      <w:contextualSpacing/>
    </w:pPr>
    <w:rPr>
      <w:rFonts w:eastAsia="Times New Roman"/>
    </w:rPr>
  </w:style>
  <w:style w:type="paragraph" w:styleId="Quote">
    <w:name w:val="Quote"/>
    <w:basedOn w:val="Normal"/>
    <w:next w:val="Normal"/>
    <w:link w:val="QuoteChar"/>
    <w:uiPriority w:val="29"/>
    <w:qFormat/>
    <w:rsid w:val="003328CA"/>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3328CA"/>
    <w:rPr>
      <w:rFonts w:cstheme="minorHAnsi"/>
      <w:sz w:val="28"/>
      <w:szCs w:val="28"/>
    </w:rPr>
  </w:style>
  <w:style w:type="paragraph" w:styleId="IntenseQuote">
    <w:name w:val="Intense Quote"/>
    <w:basedOn w:val="Quote"/>
    <w:next w:val="Normal"/>
    <w:link w:val="IntenseQuoteChar"/>
    <w:uiPriority w:val="30"/>
    <w:qFormat/>
    <w:rsid w:val="003328CA"/>
    <w:pPr>
      <w:pBdr>
        <w:left w:val="single" w:sz="18" w:space="7" w:color="auto"/>
      </w:pBdr>
    </w:pPr>
    <w:rPr>
      <w:b/>
      <w:bCs/>
    </w:rPr>
  </w:style>
  <w:style w:type="character" w:customStyle="1" w:styleId="IntenseQuoteChar">
    <w:name w:val="Intense Quote Char"/>
    <w:link w:val="IntenseQuote"/>
    <w:uiPriority w:val="30"/>
    <w:rsid w:val="003328CA"/>
    <w:rPr>
      <w:rFonts w:cstheme="minorHAnsi"/>
      <w:b/>
      <w:bCs/>
      <w:sz w:val="28"/>
      <w:szCs w:val="28"/>
    </w:rPr>
  </w:style>
  <w:style w:type="character" w:styleId="SubtleEmphasis">
    <w:name w:val="Subtle Emphasis"/>
    <w:uiPriority w:val="19"/>
    <w:qFormat/>
    <w:rsid w:val="003328CA"/>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3328CA"/>
    <w:rPr>
      <w:rFonts w:asciiTheme="minorHAnsi" w:hAnsiTheme="minorHAnsi" w:cstheme="minorHAnsi"/>
      <w:b/>
      <w:bCs/>
      <w:i/>
      <w:iCs/>
      <w:sz w:val="28"/>
      <w:szCs w:val="28"/>
    </w:rPr>
  </w:style>
  <w:style w:type="character" w:styleId="SubtleReference">
    <w:name w:val="Subtle Reference"/>
    <w:uiPriority w:val="31"/>
    <w:qFormat/>
    <w:rsid w:val="003328CA"/>
    <w:rPr>
      <w:caps/>
      <w:color w:val="7F7F7F" w:themeColor="text1" w:themeTint="80"/>
      <w:sz w:val="22"/>
      <w:szCs w:val="22"/>
    </w:rPr>
  </w:style>
  <w:style w:type="character" w:styleId="IntenseReference">
    <w:name w:val="Intense Reference"/>
    <w:uiPriority w:val="32"/>
    <w:qFormat/>
    <w:rsid w:val="003328CA"/>
    <w:rPr>
      <w:b/>
      <w:bCs/>
      <w:caps/>
      <w:color w:val="7F7F7F" w:themeColor="text1" w:themeTint="80"/>
      <w:sz w:val="22"/>
      <w:szCs w:val="22"/>
    </w:rPr>
  </w:style>
  <w:style w:type="character" w:styleId="BookTitle">
    <w:name w:val="Book Title"/>
    <w:uiPriority w:val="33"/>
    <w:qFormat/>
    <w:rsid w:val="003328CA"/>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WINDOWS\Application%20Data\Microsoft\Templates\0%20AV.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0 AV.dot</Template>
  <TotalTime>0</TotalTime>
  <Pages>1</Pages>
  <Words>13597</Words>
  <Characters>63503</Characters>
  <Application>Microsoft Office Word</Application>
  <DocSecurity>0</DocSecurity>
  <Lines>1443</Lines>
  <Paragraphs>152</Paragraphs>
  <ScaleCrop>false</ScaleCrop>
  <HeadingPairs>
    <vt:vector size="2" baseType="variant">
      <vt:variant>
        <vt:lpstr>Title</vt:lpstr>
      </vt:variant>
      <vt:variant>
        <vt:i4>1</vt:i4>
      </vt:variant>
    </vt:vector>
  </HeadingPairs>
  <TitlesOfParts>
    <vt:vector size="1" baseType="lpstr">
      <vt:lpstr>AV</vt:lpstr>
    </vt:vector>
  </TitlesOfParts>
  <Company>Mass Distraction</Company>
  <LinksUpToDate>false</LinksUpToDate>
  <CharactersWithSpaces>76948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dc:title>
  <dc:subject/>
  <dc:creator>Athena</dc:creator>
  <cp:keywords/>
  <dc:description/>
  <cp:lastModifiedBy>David Roberson</cp:lastModifiedBy>
  <cp:revision>3</cp:revision>
  <cp:lastPrinted>1900-01-01T08:00:00Z</cp:lastPrinted>
  <dcterms:created xsi:type="dcterms:W3CDTF">2025-11-12T05:00:00Z</dcterms:created>
  <dcterms:modified xsi:type="dcterms:W3CDTF">2025-11-12T07:18:00Z</dcterms:modified>
</cp:coreProperties>
</file>