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40257" w:rsidRPr="00B3191B" w:rsidRDefault="00140257">
      <w:pPr>
        <w:pStyle w:val="0DraftNormal"/>
        <w:tabs>
          <w:tab w:val="clear" w:pos="5040"/>
        </w:tabs>
        <w:rPr>
          <w:rFonts w:ascii="Montserrat" w:hAnsi="Montserrat"/>
          <w:sz w:val="24"/>
        </w:rPr>
      </w:pPr>
    </w:p>
    <w:p w:rsidR="00140257" w:rsidRPr="00B3191B" w:rsidRDefault="00140257">
      <w:pPr>
        <w:pStyle w:val="0DraftTitle"/>
        <w:tabs>
          <w:tab w:val="clear" w:pos="5040"/>
        </w:tabs>
        <w:rPr>
          <w:rFonts w:ascii="Montserrat" w:hAnsi="Montserrat"/>
          <w:sz w:val="24"/>
        </w:rPr>
      </w:pPr>
      <w:r w:rsidRPr="00B3191B">
        <w:rPr>
          <w:rFonts w:ascii="Montserrat" w:hAnsi="Montserrat"/>
          <w:sz w:val="24"/>
        </w:rPr>
        <w:t>Contributing Content</w:t>
      </w:r>
    </w:p>
    <w:p w:rsidR="00140257" w:rsidRPr="00B3191B" w:rsidRDefault="00140257">
      <w:pPr>
        <w:pStyle w:val="0DraftNormal"/>
        <w:tabs>
          <w:tab w:val="clear" w:pos="5040"/>
        </w:tabs>
        <w:rPr>
          <w:rFonts w:ascii="Montserrat" w:hAnsi="Montserrat"/>
          <w:w w:val="200"/>
          <w:sz w:val="24"/>
          <w:vertAlign w:val="superscript"/>
        </w:rPr>
      </w:pPr>
      <w:r w:rsidRPr="00B3191B">
        <w:rPr>
          <w:rFonts w:ascii="Montserrat" w:hAnsi="Montserrat"/>
          <w:w w:val="200"/>
          <w:sz w:val="24"/>
          <w:vertAlign w:val="superscript"/>
        </w:rPr>
        <w:t>personal : an untitled project : title</w:t>
      </w:r>
    </w:p>
    <w:p w:rsidR="00140257" w:rsidRPr="00B3191B" w:rsidRDefault="00140257">
      <w:pPr>
        <w:pStyle w:val="0DraftNormal"/>
        <w:tabs>
          <w:tab w:val="clear" w:pos="5040"/>
        </w:tabs>
        <w:rPr>
          <w:rFonts w:ascii="Montserrat" w:hAnsi="Montserrat"/>
          <w:sz w:val="24"/>
        </w:rPr>
      </w:pPr>
    </w:p>
    <w:p w:rsidR="00140257" w:rsidRPr="00B3191B" w:rsidRDefault="00140257">
      <w:pPr>
        <w:pStyle w:val="0DraftNormal"/>
        <w:tabs>
          <w:tab w:val="clear" w:pos="5040"/>
        </w:tabs>
        <w:rPr>
          <w:rFonts w:ascii="Montserrat" w:hAnsi="Montserrat"/>
          <w:sz w:val="24"/>
        </w:rPr>
      </w:pPr>
    </w:p>
    <w:p w:rsidR="00140257" w:rsidRPr="00B3191B" w:rsidRDefault="00140257">
      <w:pPr>
        <w:pStyle w:val="0DraftNormal"/>
        <w:tabs>
          <w:tab w:val="clear" w:pos="5040"/>
        </w:tabs>
        <w:rPr>
          <w:rFonts w:ascii="Montserrat" w:hAnsi="Montserrat"/>
          <w:sz w:val="24"/>
        </w:rPr>
      </w:pP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Naked Goddess </w:t>
      </w:r>
    </w:p>
    <w:p w:rsidR="00140257" w:rsidRPr="00B3191B" w:rsidRDefault="00140257">
      <w:pPr>
        <w:pStyle w:val="0DraftNormal"/>
        <w:rPr>
          <w:rFonts w:ascii="Montserrat" w:hAnsi="Montserrat"/>
          <w:sz w:val="24"/>
        </w:rPr>
      </w:pPr>
      <w:r w:rsidRPr="00B3191B">
        <w:rPr>
          <w:rFonts w:ascii="Montserrat" w:hAnsi="Montserrat"/>
          <w:sz w:val="24"/>
        </w:rPr>
        <w:t>0 0000 Contributing Content 00</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following (hidden) is an excerpt from a manuscript, intended to present the reader with a subtle and sophisticated impression of the main character--who was divided once in the person of Alex, and again in the person of Anne and Alle.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vanish/>
          <w:sz w:val="24"/>
        </w:rPr>
      </w:pPr>
      <w:r w:rsidRPr="00B3191B">
        <w:rPr>
          <w:rFonts w:ascii="Montserrat" w:hAnsi="Montserrat"/>
          <w:vanish/>
          <w:sz w:val="24"/>
        </w:rPr>
        <w:t xml:space="preserve">All night long, a face had hovered between her and any hope of dreams. In her sleep, she had studied the image trapped in her mind's eye. At best, she could only pick up the details peripherally. Her inner eye would be captured by those intense, opalescent, grey eyes, and the vision would flicker and vanish before she could bring anything else into focus. It would immediately be replaced by some other remembered glimpse of her face. As they flashed by, she had been fascinated to note how those eyes sometimes appeared twilight blue or emerald green, depending on the mood she was captured in. It just went to show how many different faces a person could show. Always changing, always the same—like an eternal flame.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All these memories, and yet her face remained as elusive as a dream.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 spear of light burned through the morning mist, bringing the room to life and disturbing her sleep. A flood of warmth caressed her face. Luminescence poured through the open window and pierced the thin curtains that shifted lazily in the breeze. Her eyes blinked open as the sun stretched itself into shape at the crest of the hill. Awakened, but not entirely wakeful, she gazed about the room, watching the blue tinged shadows brighten and then turn white, while the edges of things became highlighted in gold. It was so beautiful she immediately forgave the sun for coming up so very early. On another day, she would be as impervious to the dawn as her twin, curled snugly against her back.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All at once, the dream came back to her. It bothered her that her mind had found such a common sight as her own twin's face impossible to grasp. She realized it was a symptom of her latest worries, but at the moment, she was still feeling the imperative which had spawned that unsettling experience. She rolled away from her sister, and sat up to study her. The other girl rolled onto her back and clutched the sheet to herself without waking.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Her mind embraced the image, as it would a word or name that emerged after eluding thought or speech, though the meaning had burned perfectly clear. She gazed at the face, reaching out impulsively to touch it. She traced her fingers over that smooth and gracefully curved brow—savoring the velvet softness of her skin, as she stroked the flawless, mother-of-pearl complexion. She extended that caress down to the round point of her chin, which softly united the angles of her jaw—integrating subtler angles suggested by the faint hollows of her cheeks, as they merged with the strong curves of her cheekbones. Her nose was straight and demurely sharp. Her mouth—it was exceptionally expressive when she chose, naturally hinting at an enigmatic smile—hid sharp, slightly pronounced canines very capable of piercing flesh.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 mane of fine and strong blood red hair framed her diamond-on-heart shaped face. Her hands came up to flow over her own features. Her fingers savored the texture of liquid silk, as she ran her hands on through her hair. Long, straight and sheer, it had a tendency to develop a curl from the ends rather than the root. Both of her hands met at the nape, and slid down the slender column of her neck. Looking straight into her twin's face, she saw the exact opposite of herself. Her face as it appeared to others, rather than how it appeared to herself in the mirror. That subtle difference in perspective lay at the root of her worries. They were perfectly identical, but the truth was they were not sisters. </w:t>
      </w:r>
    </w:p>
    <w:p w:rsidR="00140257" w:rsidRPr="00B3191B" w:rsidRDefault="00140257">
      <w:pPr>
        <w:pStyle w:val="0DraftNormal"/>
        <w:rPr>
          <w:rFonts w:ascii="Montserrat" w:hAnsi="Montserrat"/>
          <w:vanish/>
          <w:sz w:val="24"/>
        </w:rPr>
      </w:pPr>
      <w:r w:rsidRPr="00B3191B">
        <w:rPr>
          <w:rFonts w:ascii="Montserrat" w:hAnsi="Montserrat"/>
          <w:vanish/>
          <w:sz w:val="24"/>
        </w:rPr>
        <w:tab/>
        <w:t>So how could they really be twins?</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Alex—Alexandrea Virgin Morgan—had the power to split into two people, and for seven years, she had been living two lives. Only one of them knew why they had become divided. The other simply accepted it as a part of her evolution. She took advantage of her strange circumstance to be her own best friend, confidant and lover—a girl had every right to touch herself, but using two bodies went way beyond using two hands—which inevitably made it possible to keep secrets from herself. It bothered her. Originally, she had been protecting herself. Allowing herself to continue developing normally without trying to deny what had happened to her. Now that she was old enough to deal with those experiences, she discovered that there were secrets on her other side which drove the wedge between her and her other self even deeper.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It had started with nicknames, and with pretending to be twins. It was inevitable for Anne and Alle to become separate in people's minds. Given the world they lived in, that was a good thing, but it was not supposed to have affected them. Except for the secrets they kept from each other, they still shared a single mind. Unfortunately, they were big secrets, and she had gotten too close to cutting herself in half. Alle, the part of Alex that was presently awake, had been trying to pull them back together, to confess her own secrets, when she discovered something that had been kept from her. Anne held a secret from a time when Alex had simply been Alex. A couple of years before the split, Alex had discovered the ability to assume either the male or the female sex. The little girl had toyed with being a boy and got burned. She had buried the memories, but never quite forgotten what she could do.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Alle sat there looking at the girl who was well on her way to becoming another person, remembering what had happened when she attempted to merge with her. She had believed Anne was ready to face what had happened once Anne had embraced her sexuality. Alle had let her set the pace, encouraged by the fact that Anne had no fear of embracing herself. She was happy exploring and experimenting with the one person who was perfectly safe. Her healthy attitude and confidence had restored the confidence Alle had lost, once she could understand how she had been taken advantage of. She had been young and sensual, eager to participate, but they had been older. They had known it was wrong, but exploited her naïve curiosity to satisfy their own desires. It had been her own participation that left Alle feeling so ashamed, but Anne had taught her that sex </w:t>
      </w:r>
      <w:r w:rsidRPr="00B3191B">
        <w:rPr>
          <w:rFonts w:ascii="Montserrat" w:hAnsi="Montserrat"/>
          <w:i/>
          <w:vanish/>
          <w:sz w:val="24"/>
        </w:rPr>
        <w:t>was</w:t>
      </w:r>
      <w:r w:rsidRPr="00B3191B">
        <w:rPr>
          <w:rFonts w:ascii="Montserrat" w:hAnsi="Montserrat"/>
          <w:vanish/>
          <w:sz w:val="24"/>
        </w:rPr>
        <w:t xml:space="preserve"> shameless—in the sense that sex was nothing to be ashamed </w:t>
      </w:r>
      <w:r w:rsidRPr="00B3191B">
        <w:rPr>
          <w:rFonts w:ascii="Montserrat" w:hAnsi="Montserrat"/>
          <w:i/>
          <w:vanish/>
          <w:sz w:val="24"/>
        </w:rPr>
        <w:t>of</w:t>
      </w:r>
      <w:r w:rsidRPr="00B3191B">
        <w:rPr>
          <w:rFonts w:ascii="Montserrat" w:hAnsi="Montserrat"/>
          <w:vanish/>
          <w:sz w:val="24"/>
        </w:rPr>
        <w:t xml:space="preserve">, ever. Alle had taken responsibility for the actions of others, but the shame of those acts belonged to those who had burdened her with guilt through their abdication of responsibility.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Realizing that she did not have to hide from herself anymore, she had tried to heal the rift. She had confronted Anne with her desire to go back to being one person, explaining that she had stayed apart to protect her secrets. She could not explain, but assured Anne that she would understand once she was whole. Anne accepted that and tried to welcome her back. It had not worked. In one body, she had still possessed a divided mind. Anne remained apart from Alex, wrapped around secrets of her own, and Alle's secrets remained locked away. Alle had tried to tear down those walls, even managed to glimpse Anne's secrets. Alle had been unable to reveal her own buried experiences. On an unconscious level, Anne knew and she still refused to confront them. Combined with her own secrets, her hidden desires, she could not bear to embrace the whole truth of her sexuality.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Anne had a healthy attitude towards sex, but there were grey areas within her she could not accept as healthy or normal. Alle thought she was being too hard on herself, but that was the whole problem. She had always been too hard on herself. No one was normal. Everyone had quirks and ghosts that haunted them. Alle had finally accepted that, but if Anne did not as well, Alle was going to lose a crucial part of herself. She shifted a bit, looking down at her other self again. She glanced up, peering at herself in the mirrored headboard. </w:t>
      </w:r>
    </w:p>
    <w:p w:rsidR="00140257" w:rsidRPr="00B3191B" w:rsidRDefault="00140257">
      <w:pPr>
        <w:pStyle w:val="0DraftNormal"/>
        <w:rPr>
          <w:rFonts w:ascii="Montserrat" w:hAnsi="Montserrat"/>
          <w:vanish/>
          <w:sz w:val="24"/>
        </w:rPr>
      </w:pPr>
      <w:r w:rsidRPr="00B3191B">
        <w:rPr>
          <w:rFonts w:ascii="Montserrat" w:hAnsi="Montserrat"/>
          <w:vanish/>
          <w:sz w:val="24"/>
        </w:rPr>
        <w:tab/>
        <w:t>"I have to do it," she mouthed to herself in dismay.</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The black silk sheet, stretched tight over the queen-sized mattress, released a sigh as she sprawled onto her back. The sound registered only distantly, in Anne's slumbering mind, but the complex report of pressure, temperature, and texture, as her body rocked within its nest to the motion of the bed, triggered a shift in awareness. Her brain remapped her entire body to place the sensations into context. In the process, awakening her, and reminding her that she had a body.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Anne rolled onto her back, stretching her arms and legs as she sorted herself out. The top sheet clung to her torso. She must have wrapped it around herself and tucked it in place fairly tight at some point in her sleep—probably when Alle got up and exposed her to the cool morning air. She pulled it away from her body, and flipped it back over the heavy down comforter that straddled her hips. </w:t>
      </w:r>
    </w:p>
    <w:p w:rsidR="00140257" w:rsidRPr="00B3191B" w:rsidRDefault="00140257">
      <w:pPr>
        <w:pStyle w:val="0DraftNormal"/>
        <w:rPr>
          <w:rFonts w:ascii="Montserrat" w:hAnsi="Montserrat"/>
          <w:vanish/>
          <w:sz w:val="24"/>
        </w:rPr>
      </w:pPr>
      <w:r w:rsidRPr="00B3191B">
        <w:rPr>
          <w:rFonts w:ascii="Montserrat" w:hAnsi="Montserrat"/>
          <w:vanish/>
          <w:sz w:val="24"/>
        </w:rPr>
        <w:tab/>
        <w:t>As she sat up, Anne realized that she had thrown the sheet back over her twin. She grabbed the sheet and pulled it back slowly. "Sorry," she smiled, "I thought you were already out of bed." Alle straightened her legs, so she was laying full length opposite herself. Anne studied her for a moment and then dropped her hand to Alle's knee, and ran it teasingly up the inside of her twin's thigh. "So," she grinned, "since you're not, maybe we should start celebrating our sixteenth birthday."</w:t>
      </w:r>
    </w:p>
    <w:p w:rsidR="00140257" w:rsidRPr="00B3191B" w:rsidRDefault="00140257">
      <w:pPr>
        <w:pStyle w:val="0DraftNormal"/>
        <w:rPr>
          <w:rFonts w:ascii="Montserrat" w:hAnsi="Montserrat"/>
          <w:vanish/>
          <w:sz w:val="24"/>
        </w:rPr>
      </w:pPr>
      <w:r w:rsidRPr="00B3191B">
        <w:rPr>
          <w:rFonts w:ascii="Montserrat" w:hAnsi="Montserrat"/>
          <w:vanish/>
          <w:sz w:val="24"/>
        </w:rPr>
        <w:tab/>
        <w:t>Alle shifted her legs apart invitingly. "Maybe?" she challenged, looking up at Anne with a matching smile, wondering how to confront her other self with the fact that she had discovered one of her deepest secrets—a wish—and she intended to grant it. "Girl, I'll make you scream if you don't!" It started as something she had done for herself many times before, as sex play with herself, but somewhere in the midst of it, it became sex with the male version of herself. Again, Alle let Anne set the pace. Once they were both warm and tingling with anticipation, she tapped those stolen memories and shifted into Alex's male form. Anne's hand, which had been sliding down Alle's belly, met with a proud and unexpected pillar of manhood. Anne gasped, and her hand wrapped itself around it, squeezing to confirm its solidity.</w:t>
      </w:r>
    </w:p>
    <w:p w:rsidR="00140257" w:rsidRPr="00B3191B" w:rsidRDefault="00140257">
      <w:pPr>
        <w:pStyle w:val="0DraftNormal"/>
        <w:rPr>
          <w:rFonts w:ascii="Montserrat" w:hAnsi="Montserrat"/>
          <w:vanish/>
          <w:sz w:val="24"/>
        </w:rPr>
      </w:pPr>
      <w:r w:rsidRPr="00B3191B">
        <w:rPr>
          <w:rFonts w:ascii="Montserrat" w:hAnsi="Montserrat"/>
          <w:vanish/>
          <w:sz w:val="24"/>
        </w:rPr>
        <w:tab/>
        <w:t>"Whoa," Alle yelped. "Easy. That thing's sensitive, you know."</w:t>
      </w:r>
    </w:p>
    <w:p w:rsidR="00140257" w:rsidRPr="00B3191B" w:rsidRDefault="00140257">
      <w:pPr>
        <w:pStyle w:val="0DraftNormal"/>
        <w:rPr>
          <w:rFonts w:ascii="Montserrat" w:hAnsi="Montserrat"/>
          <w:vanish/>
          <w:sz w:val="24"/>
        </w:rPr>
      </w:pPr>
      <w:r w:rsidRPr="00B3191B">
        <w:rPr>
          <w:rFonts w:ascii="Montserrat" w:hAnsi="Montserrat"/>
          <w:vanish/>
          <w:sz w:val="24"/>
        </w:rPr>
        <w:tab/>
        <w:t>"But," Anne stammered, "but—why?"</w:t>
      </w:r>
    </w:p>
    <w:p w:rsidR="00140257" w:rsidRPr="00B3191B" w:rsidRDefault="00140257">
      <w:pPr>
        <w:pStyle w:val="0DraftNormal"/>
        <w:rPr>
          <w:rFonts w:ascii="Montserrat" w:hAnsi="Montserrat"/>
          <w:vanish/>
          <w:sz w:val="24"/>
        </w:rPr>
      </w:pPr>
      <w:r w:rsidRPr="00B3191B">
        <w:rPr>
          <w:rFonts w:ascii="Montserrat" w:hAnsi="Montserrat"/>
          <w:vanish/>
          <w:sz w:val="24"/>
        </w:rPr>
        <w:tab/>
        <w:t>"I told you I had a special gift for your birthday," Alle chuckled. Anne stared at her—him, she quickly corrected. Desire and apprehension warred in her face and Alle took her by the hand. "Look," he said, "Everything we've done before has been wonderful, but we both know what we really want. Neither of us has gone looking for it, though. Boys our own age are too clumsy, or too arrogant. An older man is too risky. With us, it's always been just sex. No questions, no complications, and no long-term consequences. I only want to satisfy my curiosity, and I'm not going to get this intimate with someone else just for that. If it's true for me, it's true for you. If I can satisfy my own curiosity, why the hell shouldn't I?"</w:t>
      </w:r>
    </w:p>
    <w:p w:rsidR="00140257" w:rsidRPr="00B3191B" w:rsidRDefault="00140257">
      <w:pPr>
        <w:pStyle w:val="0DraftNormal"/>
        <w:rPr>
          <w:rFonts w:ascii="Montserrat" w:hAnsi="Montserrat"/>
          <w:vanish/>
          <w:sz w:val="24"/>
        </w:rPr>
      </w:pPr>
      <w:r w:rsidRPr="00B3191B">
        <w:rPr>
          <w:rFonts w:ascii="Montserrat" w:hAnsi="Montserrat"/>
          <w:vanish/>
          <w:sz w:val="24"/>
        </w:rPr>
        <w:tab/>
        <w:t>Anne looked at him in disbelief. "You peeked!" she accused suddenly.</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"I stumbled onto it. I thought I was the only one keeping secrets from myself," Alle modified. He sat up and pulled the girl into his lap, "Look, first of all, it's isn't healthy to keep secrets from yourself. I am you, remember? We could have talked about this, like everything else, and I could have listened to your fears—which are ridiculous, by the way—and helped you resolve them. If I had known I could turn into a boy, I would have tried so many things. Maybe I don't really want to be a boy, but as a girl I think it can be useful, especially when it comes to sex," he pointed out. </w:t>
      </w:r>
    </w:p>
    <w:p w:rsidR="00140257" w:rsidRPr="00B3191B" w:rsidRDefault="00140257">
      <w:pPr>
        <w:pStyle w:val="0DraftNormal"/>
        <w:rPr>
          <w:rFonts w:ascii="Montserrat" w:hAnsi="Montserrat"/>
          <w:vanish/>
          <w:sz w:val="24"/>
        </w:rPr>
      </w:pPr>
      <w:r w:rsidRPr="00B3191B">
        <w:rPr>
          <w:rFonts w:ascii="Montserrat" w:hAnsi="Montserrat"/>
          <w:vanish/>
          <w:sz w:val="24"/>
        </w:rPr>
        <w:tab/>
        <w:t>This time, Anne spoke with concern, "Maybe, but do you really want your first experience with real sex to be as a boy?"</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"Anne, we're not two separate people," Alle stressed, "Before, I experienced sex as two girls, now I can experience sex as a boy and a girl. Why wouldn't I want that? I am not exactly a normal person. I don't have to accept the limitations of a normal person. This is a natural and normal evolution of my mind. Unlike most of the people in the world, I can truly evolve into a whole person," he noted, smiling. Anne ducked her head acknowledging his point; he hugged her, and brought up the one question that really mattered, "Do you really want to deny yourself? I mean, why possess an option if you aren't meant to experience it. Is there any reason for me to be ashamed—or afraid—to embody and embrace it?" Anne did not answer. She thought for a moment, then laughed. Before Alle could say anything else, she turned and kissed him. From there, they proceeded to perfect the act of sex. There would be questions, and there would be consequences. Such was the price of any action. The difference was, no one but Alex could get hurt—and that, only if she was not careful. </w:t>
      </w:r>
    </w:p>
    <w:p w:rsidR="00140257" w:rsidRPr="00B3191B" w:rsidRDefault="00140257">
      <w:pPr>
        <w:pStyle w:val="0DraftNormal"/>
        <w:rPr>
          <w:rFonts w:ascii="Montserrat" w:hAnsi="Montserrat"/>
          <w:vanish/>
          <w:sz w:val="24"/>
        </w:rPr>
      </w:pPr>
    </w:p>
    <w:p w:rsidR="00140257" w:rsidRPr="00B3191B" w:rsidRDefault="00140257">
      <w:pPr>
        <w:pStyle w:val="0DraftNormal"/>
        <w:rPr>
          <w:rFonts w:ascii="Montserrat" w:hAnsi="Montserrat"/>
          <w:vanish/>
          <w:sz w:val="24"/>
        </w:rPr>
      </w:pPr>
      <w:r w:rsidRPr="00B3191B">
        <w:rPr>
          <w:rFonts w:ascii="Montserrat" w:hAnsi="Montserrat"/>
          <w:vanish/>
          <w:sz w:val="24"/>
        </w:rPr>
        <w:t xml:space="preserve">Alex had not slept through her first night as a girl. After parting company with her friends, leaving them with her father to talk about psi, she had made her way to a bookstore and purchased anything that suggested help with the mysteries of being female. She had an abyss to fill any other girl would be horrified at. After stocking up on books to enlighten her about her body, she visited a seamstress and begged for advice on how to make her hand-me-down boy's clothes fit that body appropriately. She could change the clothes herself, if she understood the proper way to put them together. She went home, started tearing apart her clothes and pouring through the books, and realized she had to go shopping again.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After purchasing a number of mandatory and elective feminine products, she returned home again in despair. The money Alex had saved for his birthday had been eaten up in an afternoon. Being a girl, she realized, was expensive. It was also full of inconveniences. The thought of actually buying clothes, struggling with cosmetics and—she almost gagged—enduring gynecological examinations, made her physically ill. The more she read, the worse it got. In spite of that, dry eyes and exhaustion, she kept reading until morning.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She could hardly focus her eyes when she realized that dawn had made the reading light too dim by comparison. She finally reached up, turned off the bedside lamp, and rolled onto her stomach. Her thoughts spun for a bit, but she was satisfied that she could cope with being a girl. She would have to learn a few new tricks, but with psi, she felt confidant she could meet the strange new needs her body presented and retain her accustomed independence.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As long as she did not allow herself to become too upset, she actually enjoyed confronting her altered state. Everything was becoming new to her again, and even the world changed dramatically when viewed through her new perspective. She wriggled around until she was comfortable, sprawled full length on the bed and meditated for a bit. Her body needed to regenerate, flush out fatigue toxins and restore its metabolic equilibrium, but she did not want to take the time to sleep. She had a lot to do, and it was her birthday. She was not about to miss it just because she happened to be a girl or because she had worn herself out trying to figure out what that really meant.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When she felt refreshed and alert again, she jumped out of bed and padded down the hall to take a shower. Jean met her in the hall and did a double take. </w:t>
      </w:r>
    </w:p>
    <w:p w:rsidR="00140257" w:rsidRPr="00B3191B" w:rsidRDefault="00140257">
      <w:pPr>
        <w:pStyle w:val="0DraftNormal"/>
        <w:rPr>
          <w:rFonts w:ascii="Montserrat" w:hAnsi="Montserrat"/>
          <w:vanish/>
          <w:sz w:val="24"/>
        </w:rPr>
      </w:pPr>
      <w:r w:rsidRPr="00B3191B">
        <w:rPr>
          <w:rFonts w:ascii="Montserrat" w:hAnsi="Montserrat"/>
          <w:vanish/>
          <w:sz w:val="24"/>
        </w:rPr>
        <w:tab/>
        <w:t>"Alex!" he exclaimed in shock.</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"What?" she gazed up at him, noting that she was shorter than him now. </w:t>
      </w:r>
    </w:p>
    <w:p w:rsidR="00140257" w:rsidRPr="00B3191B" w:rsidRDefault="00140257">
      <w:pPr>
        <w:pStyle w:val="0DraftNormal"/>
        <w:rPr>
          <w:rFonts w:ascii="Montserrat" w:hAnsi="Montserrat"/>
          <w:vanish/>
          <w:sz w:val="24"/>
        </w:rPr>
      </w:pPr>
      <w:r w:rsidRPr="00B3191B">
        <w:rPr>
          <w:rFonts w:ascii="Montserrat" w:hAnsi="Montserrat"/>
          <w:vanish/>
          <w:sz w:val="24"/>
        </w:rPr>
        <w:tab/>
        <w:t>"You're naked!" he declared, blushing.</w:t>
      </w:r>
    </w:p>
    <w:p w:rsidR="00140257" w:rsidRPr="00B3191B" w:rsidRDefault="00140257">
      <w:pPr>
        <w:pStyle w:val="0DraftNormal"/>
        <w:rPr>
          <w:rFonts w:ascii="Montserrat" w:hAnsi="Montserrat"/>
          <w:vanish/>
          <w:sz w:val="24"/>
        </w:rPr>
      </w:pPr>
      <w:r w:rsidRPr="00B3191B">
        <w:rPr>
          <w:rFonts w:ascii="Montserrat" w:hAnsi="Montserrat"/>
          <w:vanish/>
          <w:sz w:val="24"/>
        </w:rPr>
        <w:tab/>
        <w:t>Alex looked down, and then shrugged in chagrin. "Mm. Yeah," she commented, "I pulled all my clothes apart to alter them and got distracted. I sleep in the nude, so I wasn't worried about it. Anyway, it's not like you haven't seen me naked," she observed.</w:t>
      </w:r>
    </w:p>
    <w:p w:rsidR="00140257" w:rsidRPr="00B3191B" w:rsidRDefault="00140257">
      <w:pPr>
        <w:pStyle w:val="0DraftNormal"/>
        <w:rPr>
          <w:rFonts w:ascii="Montserrat" w:hAnsi="Montserrat"/>
          <w:vanish/>
          <w:sz w:val="24"/>
        </w:rPr>
      </w:pPr>
      <w:r w:rsidRPr="00B3191B">
        <w:rPr>
          <w:rFonts w:ascii="Montserrat" w:hAnsi="Montserrat"/>
          <w:vanish/>
          <w:sz w:val="24"/>
        </w:rPr>
        <w:tab/>
        <w:t>"Me? No," he admitted rubbing the back of his neck sheepishly. "But if my mother sees you wandering around like this she'll have a fit." With an effort, he brought his eyes back up to her face. "You know, you're up awful early, now that I think about it," he noted.</w:t>
      </w:r>
    </w:p>
    <w:p w:rsidR="00140257" w:rsidRPr="00B3191B" w:rsidRDefault="00140257">
      <w:pPr>
        <w:pStyle w:val="0DraftNormal"/>
        <w:rPr>
          <w:rFonts w:ascii="Montserrat" w:hAnsi="Montserrat"/>
          <w:vanish/>
          <w:sz w:val="24"/>
        </w:rPr>
      </w:pPr>
      <w:r w:rsidRPr="00B3191B">
        <w:rPr>
          <w:rFonts w:ascii="Montserrat" w:hAnsi="Montserrat"/>
          <w:vanish/>
          <w:sz w:val="24"/>
        </w:rPr>
        <w:tab/>
        <w:t>"I haven't slept," she informed him, starting to edge towards the bathroom. He looked toward the door and frowned slightly. "Don't tell me," she guessed, "you're headed for the shower too." He nodded. She grinned, waved him on as she stepped out of the way, and said, "Ladies first." He was smiling and reaching for the door when he stopped and glared back at her. "What? Was it something I said?"</w:t>
      </w:r>
    </w:p>
    <w:p w:rsidR="00140257" w:rsidRPr="00B3191B" w:rsidRDefault="00140257">
      <w:pPr>
        <w:pStyle w:val="0DraftNormal"/>
        <w:rPr>
          <w:rFonts w:ascii="Montserrat" w:hAnsi="Montserrat"/>
          <w:vanish/>
          <w:sz w:val="24"/>
        </w:rPr>
      </w:pPr>
      <w:r w:rsidRPr="00B3191B">
        <w:rPr>
          <w:rFonts w:ascii="Montserrat" w:hAnsi="Montserrat"/>
          <w:vanish/>
          <w:sz w:val="24"/>
        </w:rPr>
        <w:tab/>
        <w:t>"You," he shook his head. "Get in there. And don't take too long or I'll come in and join you. This girl thing will only get you so far."</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She stuck her tongue out at him and slipped past him as he held the door. She stopped in surprise when she noticed someone else in the room out of the corner of her eye. She turned to excuse herself and found herself staring at the startled stranger.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Then she did a double take of her own.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She was facing the image of herself, a stranger standing in a full-length mirror. It took a moment to get used to the odd familiarity of her own reflection. The perfection of her recreation as a girl was clearly demonstrated as she struggled to find some difference between the face in the mirror and the one she remembered. Alex had been a young boy, his features uncomfortably androgynous. Those features had not changed, but some subtle shift had perfected them into a girl's face. She studied it as intently as she had studied her books. The answers she had searched for all night, even a clue as to what she really wanted and needed as a girl, were no closer to surfacing. What did surface was alarming. The boy in her was stunned at her beauty. Alex was in love. Her gaze dropped as he tried to drink her in. Her mind split into two levels—one purely worshipful, the other calm and critical. It was the critical view she found herself trying to cling to, pointing out similarities that extended below the neck, but she had to look very hard to notice them. That was not surprising. Naked as a frog, she could not avoid confronting what she had become.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Even from a distance—twice the length of the bathroom, thanks to the miracle of optics—she caught the eye. Her appearance, deceptively plain at a glance, was understated and elegant. She stood at exactly five nine—she had measured it—a young, well-sculpted female with contours suggesting agelessness, solid and sleek. Her ribcage tapered into her waist in a subtler curve than the arc over her hips. Tall, trim and feline, to her male trained eye, she possessed an unconscious poise—demure and predatorial. Her height was made elegant by the length and proportions of her limbs. Her arms and legs were athletic—slender and powerful from a lifetime of martial arts—ending in long fingered hands and dancer's feet. Her muscles, highly defined but smooth and unobtrusive at rest, had remained toned to a fine balance of strength and suppleness. Her belly was smooth and taut. Her breasts, full enough to suggest ripeness, were not underscored by creases. The shallow rise of her mons—dipping into her new vocabulary—was graced with neatly tended blood red curls, drawing the eye to what was otherwise out of view. That for which "out of sight" was never "out of mind", and she was not at all ashamed to give it due regard. It was amazing, but true, that one of the most erotic parts of a woman's body was no part of her body at all—just a space between her pubic arch and inner thighs, created by the wide shape of her pelvis. Her vulva, eclipsed to an impeccable hairline seam by taut labia majora, could just barely be glimpsed, framed in that classic—and maddening—triangular gap. </w:t>
      </w:r>
    </w:p>
    <w:p w:rsidR="00140257" w:rsidRPr="00B3191B" w:rsidRDefault="00140257">
      <w:pPr>
        <w:pStyle w:val="0DraftNormal"/>
        <w:rPr>
          <w:rFonts w:ascii="Montserrat" w:hAnsi="Montserrat"/>
          <w:vanish/>
          <w:sz w:val="24"/>
        </w:rPr>
      </w:pPr>
      <w:r w:rsidRPr="00B3191B">
        <w:rPr>
          <w:rFonts w:ascii="Montserrat" w:hAnsi="Montserrat"/>
          <w:vanish/>
          <w:sz w:val="24"/>
        </w:rPr>
        <w:tab/>
        <w:t xml:space="preserve">To the touch, her skin was a silken envelope radiating a high characteristic body temperature. She turned her eyes, as the hand that had strayed slid down to her belly, and stopped over her womb. It took a great deal of effort to simply leave it at that. Exploring with her eyes was safe, but exploring with other senses would arouse her—and that aroused her fear. The nascent girl in her did not want to be exploited by her predominantly masculine curiosity. </w:t>
      </w:r>
    </w:p>
    <w:p w:rsidR="00140257" w:rsidRPr="00B3191B" w:rsidRDefault="00140257">
      <w:pPr>
        <w:pStyle w:val="0DraftNormal"/>
        <w:rPr>
          <w:rFonts w:ascii="Montserrat" w:hAnsi="Montserrat"/>
          <w:vanish/>
          <w:sz w:val="24"/>
        </w:rPr>
      </w:pPr>
      <w:r w:rsidRPr="00B3191B">
        <w:rPr>
          <w:rFonts w:ascii="Montserrat" w:hAnsi="Montserrat"/>
          <w:vanish/>
          <w:sz w:val="24"/>
        </w:rPr>
        <w:tab/>
      </w:r>
    </w:p>
    <w:p w:rsidR="00140257" w:rsidRPr="00B3191B" w:rsidRDefault="00140257">
      <w:pPr>
        <w:pStyle w:val="0DraftNormal"/>
        <w:rPr>
          <w:rFonts w:ascii="Montserrat" w:hAnsi="Montserrat"/>
          <w:sz w:val="24"/>
        </w:rPr>
      </w:pPr>
      <w:r w:rsidRPr="00B3191B">
        <w:rPr>
          <w:rFonts w:ascii="Montserrat" w:hAnsi="Montserrat"/>
          <w:sz w:val="24"/>
        </w:rPr>
        <w:t>Evolving Impressions, Naked Goddess 00-0000</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Quandary. Av quickly realized where she was, and relativistically, who she had become. She had become her own mother. Her daughter, the person she had been, was growing in her womb, and would be the heir apparent to the Avon Empire. Av was still seventeen, in her own reckoning, and she had possessed an avon body for too short a time to achieve self conception. She was not surprised when she did not age at all until her final pregnancy, when she conceived herself at last. She hardly dared to wonder why she had conceived of herself as triplets, however. Her life was paradoxical, and the mystery simply continued to grow deeper.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Conception, Inception and Birth. Av was conceived in the physical, mental, and spiritual union of the female aspects of the evolved embodiments of her own inner duality. Her "parents" were consumed in the unexpected fusion of perfect interface, and Av was conceived in the understanding of their unity and duality. It had not occurred to her "parents" that their female bodies left them as naked and vulnerable to fusion as their original avon bodies would have. The original avon bodies that Av's "parents" had possessed had been the first duplicates of the body Av created for herself during her exile. Because they had been female during their embrace, the ember kindled from their ashes was an unprotected human embryo. To preserve her own existence, Av unconsciously manifested a new body around the fertilized egg, projecting her consciousness into that newly created copy of her original form from her prison stasis in the Eye of Paradox. For her conscious mind, it was as if she had jumped from the closing of the rift into the bed where her "parents" had died. The minds of her "parents" had descended upon their daughter selves, transforming them into girls, as the male half of their nature still survived. This occurrence did not go unnoticed, and the new danger of fusion was reported to all. </w:t>
      </w:r>
    </w:p>
    <w:p w:rsidR="00140257" w:rsidRPr="00B3191B" w:rsidRDefault="00140257">
      <w:pPr>
        <w:pStyle w:val="0DraftNormal"/>
        <w:rPr>
          <w:rFonts w:ascii="Montserrat" w:hAnsi="Montserrat"/>
          <w:sz w:val="24"/>
        </w:rPr>
      </w:pPr>
      <w:r w:rsidRPr="00B3191B">
        <w:rPr>
          <w:rFonts w:ascii="Montserrat" w:hAnsi="Montserrat"/>
          <w:sz w:val="24"/>
        </w:rPr>
        <w:tab/>
        <w:t xml:space="preserve">In spite of playing the most pivotal role in her own childhood, she discovered that fate and free will were perfectly married, and gradually accepted that she could not alter her own past, intentionally or unintentionally. What had not been said, could not be said. What had been done, could not be undone. Simply obeying her own instincts, intuition and intellect, her own choices confirmed what she deduced had to happen. Her daughter grew up as the imperial heir's younger sister, like him safely removed from the court or over consciousness of their destined status. She mastered the disciplines she was required to, and acquired the ones she desired and which she expected to be denied, never realizing the role she was being prepared for. </w:t>
      </w:r>
    </w:p>
    <w:p w:rsidR="00140257" w:rsidRPr="00B3191B" w:rsidRDefault="00140257">
      <w:pPr>
        <w:pStyle w:val="0DraftNormal"/>
        <w:rPr>
          <w:rFonts w:ascii="Montserrat" w:hAnsi="Montserrat"/>
          <w:sz w:val="24"/>
        </w:rPr>
      </w:pPr>
      <w:r w:rsidRPr="00B3191B">
        <w:rPr>
          <w:rFonts w:ascii="Montserrat" w:hAnsi="Montserrat"/>
          <w:sz w:val="24"/>
        </w:rPr>
        <w:tab/>
        <w:t xml:space="preserve">When the war came, Av figured out at last how her "mother" had become involved in the military. Av, in her new incarnation, had been taken as a mate by the surviving aspects of her "parents" but she had not gained the status of the two females she had replaced. Her present status was that of concubine, but her abilities and nature marked her as an avatar. Most assumed that she had been created by the Goddess to preserve the life of the heir apparent, and so she also had the dubious distinction of being an "artifact". The military simply requisitioned her. </w:t>
      </w:r>
    </w:p>
    <w:p w:rsidR="00140257" w:rsidRPr="00B3191B" w:rsidRDefault="00140257">
      <w:pPr>
        <w:pStyle w:val="0DraftNormal"/>
        <w:rPr>
          <w:rFonts w:ascii="Montserrat" w:hAnsi="Montserrat"/>
          <w:sz w:val="24"/>
        </w:rPr>
      </w:pPr>
      <w:r w:rsidRPr="00B3191B">
        <w:rPr>
          <w:rFonts w:ascii="Montserrat" w:hAnsi="Montserrat"/>
          <w:sz w:val="24"/>
        </w:rPr>
        <w:tab/>
        <w:t xml:space="preserve">Av was forced to send her children to the Goddess; though born of Av's body, they were regarded as the Goddess's grandchildren, and she in turn as their true patron. Av's younger self was finally confronted with her fate.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Childhood. Av was a unique child born of extraordinary circumstances. Her unusual conception and uncanny inception made her an enigma to herself and others.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Devotions. As the heir apparent, she was limited in her options. No one really wanted her to claim her mantle, since it would mean the loss of two Emperors, but she had to remain ready to take up that mantle at a moment's notice. As an image of the Goddess, however, she did possess some other prospects. The Heir was human by birth and avon by ancestry, like herself, and like herself, had not managed to manifest a compliment of himself. As the children of the God and Goddess were all genetically identical, and could safely breed, though in most cases they were not allowed to, a sister of the Emperor was the perfect courtesan, or concubine. In addition, she would be the ideal body guard in the final defense of the Emperor in the privacy and vulnerability of the bed. </w:t>
      </w:r>
    </w:p>
    <w:p w:rsidR="00140257" w:rsidRPr="00B3191B" w:rsidRDefault="00140257">
      <w:pPr>
        <w:pStyle w:val="0DraftNormal"/>
        <w:rPr>
          <w:rFonts w:ascii="Montserrat" w:hAnsi="Montserrat"/>
          <w:sz w:val="24"/>
        </w:rPr>
      </w:pPr>
      <w:r w:rsidRPr="00B3191B">
        <w:rPr>
          <w:rFonts w:ascii="Montserrat" w:hAnsi="Montserrat"/>
          <w:sz w:val="24"/>
        </w:rPr>
        <w:tab/>
        <w:t xml:space="preserve">Av had always had a crush on her older brother, and welcomed the prospect whole heartedly. What she did not care for, however, was the training she would have to endure to become a courtesan. The training of an Ideal, with an apprenticeship as an Ideal. She did not care to give herself to anyone who asked, unreservedly. She managed to postpone that part of her education for a while, but eventually she confronted her initiation. During her apprenticeship, shortly before she would present herself to the Heir, she was targeted for use in a coup attempt. She was the one outstanding vulnerability in the Imperial House, and no one suspected the attack that could be made through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was an enigma, a child of paradox and mystery. Av embodied the Absolute in herself, a soul of discrimination and integration, a dream conceived and executed in her own realization. In order to present her story, its necessary to first outline the events and circumstances through which she herself was subject to the manifestation of her own promise. A far more difficult undertaking than one would imagine, for her life was a mind torturing tour of the impossible. All the same, for a soul, all things were possible. The hard part would simply be coming to understand that. </w:t>
      </w:r>
    </w:p>
    <w:p w:rsidR="00140257" w:rsidRPr="00B3191B" w:rsidRDefault="00140257">
      <w:pPr>
        <w:pStyle w:val="0DraftNormal"/>
        <w:rPr>
          <w:rFonts w:ascii="Montserrat" w:hAnsi="Montserrat"/>
          <w:sz w:val="24"/>
        </w:rPr>
      </w:pPr>
      <w:r w:rsidRPr="00B3191B">
        <w:rPr>
          <w:rFonts w:ascii="Montserrat" w:hAnsi="Montserrat"/>
          <w:sz w:val="24"/>
        </w:rPr>
        <w:tab/>
        <w:t xml:space="preserve">A girl, unwittingly living two lives, confronted in herself a destiny she would not dream of asking for, but which she could not deny even if she dared. Her dual existence was a critical test of her soul, and the fate of creation hung in the balance unaware of the significance of the twins' struggle--most, unaware of the struggle itself. </w:t>
      </w:r>
    </w:p>
    <w:p w:rsidR="00140257" w:rsidRPr="00B3191B" w:rsidRDefault="00140257">
      <w:pPr>
        <w:pStyle w:val="0DraftNormal"/>
        <w:rPr>
          <w:rFonts w:ascii="Montserrat" w:hAnsi="Montserrat"/>
          <w:sz w:val="24"/>
        </w:rPr>
      </w:pPr>
      <w:r w:rsidRPr="00B3191B">
        <w:rPr>
          <w:rFonts w:ascii="Montserrat" w:hAnsi="Montserrat"/>
          <w:sz w:val="24"/>
        </w:rPr>
        <w:tab/>
        <w:t xml:space="preserve">On one hand, she was born the Heir to the Aegis, an intergalactic empire, and the combined houses of the Dragon and Phoenix Goddesses. On the other hand, she was born the daughter of the Phoenix in Exile, a woman stripped of her Royalty and Nobility and reduced to Animality. Like her mother, her only possessions were her body and mind, her only resources were her spirit and her soul. Unlike her mother, she had a hope of earning a name which would allow her to possess status, property and human rights. Her opportunity came at a young age, when the Heir fell to a strange sickness on her naming day. </w:t>
      </w:r>
    </w:p>
    <w:p w:rsidR="00140257" w:rsidRPr="00B3191B" w:rsidRDefault="00140257">
      <w:pPr>
        <w:pStyle w:val="0DraftNormal"/>
        <w:rPr>
          <w:rFonts w:ascii="Montserrat" w:hAnsi="Montserrat"/>
          <w:sz w:val="24"/>
        </w:rPr>
      </w:pPr>
      <w:r w:rsidRPr="00B3191B">
        <w:rPr>
          <w:rFonts w:ascii="Montserrat" w:hAnsi="Montserrat"/>
          <w:sz w:val="24"/>
        </w:rPr>
        <w:tab/>
        <w:t xml:space="preserve">The naked girl had been mistaken for the Heir during the preparations for the ceremony, and while the mistake had been corrected before the ceremony itself she had still been in the custody of the Imperial House. She was employed on the spot as a stand in for the stricken Heir. The two girls were raised together, sharing the same education if not the same precedence or respect. Their friendship and rivalry grew hand in hand. The naked girl was always grateful for the position she had been given, concerned for the strange fits and nightmares that seized and tormented her one friend, and struggled to forgive the many abuses that same friend made of her position. </w:t>
      </w:r>
    </w:p>
    <w:p w:rsidR="00140257" w:rsidRPr="00B3191B" w:rsidRDefault="00140257">
      <w:pPr>
        <w:pStyle w:val="0DraftNormal"/>
        <w:rPr>
          <w:rFonts w:ascii="Montserrat" w:hAnsi="Montserrat"/>
          <w:sz w:val="24"/>
        </w:rPr>
      </w:pPr>
      <w:r w:rsidRPr="00B3191B">
        <w:rPr>
          <w:rFonts w:ascii="Montserrat" w:hAnsi="Montserrat"/>
          <w:sz w:val="24"/>
        </w:rPr>
        <w:tab/>
        <w:t xml:space="preserve">To her disappointment, the naked girl was summarily dismissed after seven years when the Heir apparently recovered fully from her strange ailment. She returned to her family, blessed with the skills and education to make a powerful name for herself, and stunned to discover the wealth of ability she could master under the combined tutelage of her mother, her twin aunts and uncle (only three years her seniors), and her mother's twin mates (the fathers of her younger brothers and sisters). </w:t>
      </w:r>
    </w:p>
    <w:p w:rsidR="00140257" w:rsidRPr="00B3191B" w:rsidRDefault="00140257">
      <w:pPr>
        <w:pStyle w:val="0DraftNormal"/>
        <w:rPr>
          <w:rFonts w:ascii="Montserrat" w:hAnsi="Montserrat"/>
          <w:sz w:val="24"/>
        </w:rPr>
      </w:pPr>
      <w:r w:rsidRPr="00B3191B">
        <w:rPr>
          <w:rFonts w:ascii="Montserrat" w:hAnsi="Montserrat"/>
          <w:sz w:val="24"/>
        </w:rPr>
        <w:tab/>
        <w:t xml:space="preserve">For two years she devoted herself to mastering the many arts held by her family, and then she fell victim to yet another attack against the Heir. Once again, this time plagued with her own fits and nightmares, she was taken in by the Imperial House, mistaken entirely for the girl she had been trained to impersonate--whom, due to her new ailment, she now portrayed with unwitting and uncanny perfection. The Heir had vanished the night before the assault on her double--a habit begun in childhood--and had not returned. The training she had begun under the influence of her personal demon had reached a stage that had frightened the girl out of her mind and sent her fleeing from those she loved and respected. Discovering that she had developed a fatal touch, she had fled from the discovery, unwittingly leaving her childhood friend to the assault that had been mounted to capture her. The naked girl had in her own way been far more lethal, slaying her assailants and escaping capture. Aside from the two girls, only their Goddesses knew the truth of their switch. </w:t>
      </w:r>
    </w:p>
    <w:p w:rsidR="00140257" w:rsidRPr="00B3191B" w:rsidRDefault="00140257">
      <w:pPr>
        <w:pStyle w:val="0DraftNormal"/>
        <w:rPr>
          <w:rFonts w:ascii="Montserrat" w:hAnsi="Montserrat"/>
          <w:sz w:val="24"/>
        </w:rPr>
      </w:pPr>
      <w:r w:rsidRPr="00B3191B">
        <w:rPr>
          <w:rFonts w:ascii="Montserrat" w:hAnsi="Montserrat"/>
          <w:sz w:val="24"/>
        </w:rPr>
        <w:tab/>
        <w:t xml:space="preserve">The Heir was taken in by Ash and Ember, who helped her gain control of her deadly talent and invested her in the identity of her twin. It was clear that a deadly and hidden enemy was corrupting the Empire from within, they charged the girl with a mission to find and expel the corruption. To help her, they presented her as the New Scion of the Phoenix House. It was Ember's right to reestablish her House, she was a Goddess after all, and bearing a new mantle of Royalty and Nobility, the Heir could enter Court and seek out the demons that had infiltrated it. Equally tainted, and trained in the polarized arts of their native Houses, the two girls found their friendship and rivalry aroused into a chaotic love-hate magnetism. Caught in the reversal of their plot, the demons strove desperately to turn the girls against each other. Confounded by their own feelings, the two fell easily into the trap. </w:t>
      </w:r>
    </w:p>
    <w:p w:rsidR="00140257" w:rsidRPr="00B3191B" w:rsidRDefault="00140257">
      <w:pPr>
        <w:pStyle w:val="0DraftNormal"/>
        <w:rPr>
          <w:rFonts w:ascii="Montserrat" w:hAnsi="Montserrat"/>
          <w:sz w:val="24"/>
        </w:rPr>
      </w:pPr>
      <w:r w:rsidRPr="00B3191B">
        <w:rPr>
          <w:rFonts w:ascii="Montserrat" w:hAnsi="Montserrat"/>
          <w:sz w:val="24"/>
        </w:rPr>
        <w:tab/>
        <w:t xml:space="preserve">Through careful manipulation, it became known to all that the two were in fact twins of some sort, and their rank and titles were suspended as it became clear that the two held equal, and technically exclusive, claim to the combined mantle. As with their parents, the contest became personal. Not only did they want to challenge each other, uncertain entirely of their own motivations, they were required to do so or quit claim and be dispossessed. No one was going to allow the Dragon and Phoenix Houses to divide in war again. The two were loosed on a sacred dueling ground, in fact an island long contested between the two houses, to fight it out. They were not alone, however. </w:t>
      </w:r>
    </w:p>
    <w:p w:rsidR="00140257" w:rsidRPr="00B3191B" w:rsidRDefault="00140257">
      <w:pPr>
        <w:pStyle w:val="0DraftNormal"/>
        <w:rPr>
          <w:rFonts w:ascii="Montserrat" w:hAnsi="Montserrat"/>
          <w:sz w:val="24"/>
        </w:rPr>
      </w:pPr>
      <w:r w:rsidRPr="00B3191B">
        <w:rPr>
          <w:rFonts w:ascii="Montserrat" w:hAnsi="Montserrat"/>
          <w:sz w:val="24"/>
        </w:rPr>
        <w:tab/>
        <w:t xml:space="preserve">The demons had no intention of allowing a victor to emerge whom they could not control. They had a mission to fulfill, and this was their last chance to accomplish it. Events showed them the way to accomplish their goal. The Heir, having the ability to assume a dragon form, was beyond them, but by choosing that form, it was clear that her appetite had taken control of her, and that the contest would end in a Consuming Embrace. To win, they merely had to poison the Phoenix. The diune resulting from that fatal union would possess a mind derived from their combined psyches, and the ground work for a properly tainted mind was already laid. The key was simply to finish breaking the Phoenix. They tried, but failed as the two became consumed by their passion, using each other to remove the obstacles between them before meeting in that final, fatal embrace. </w:t>
      </w:r>
    </w:p>
    <w:p w:rsidR="00140257" w:rsidRPr="00B3191B" w:rsidRDefault="00140257">
      <w:pPr>
        <w:pStyle w:val="0DraftNormal"/>
        <w:rPr>
          <w:rFonts w:ascii="Montserrat" w:hAnsi="Montserrat"/>
          <w:sz w:val="24"/>
        </w:rPr>
      </w:pPr>
      <w:r w:rsidRPr="00B3191B">
        <w:rPr>
          <w:rFonts w:ascii="Montserrat" w:hAnsi="Montserrat"/>
          <w:sz w:val="24"/>
        </w:rPr>
        <w:tab/>
        <w:t xml:space="preserve">In that union, they faced the truth, the naked truth. They awoke from destruction in the minds of their parents. The Naked Goddess was finally awake. Carefully, she confronted herself and the events of her awakening.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Exile. Av was assaulted and raped when she was seventeen by an entity evolved into pure thought. It possessed her body and banished her within the shadows of its own mind. Av was being used as a pawn in a coup attempt none would ever suspect. She awoke in a shifting and nightmarish world in a body quite alien to her. Unable to alter the body-prison she had been confined to, she escaped from the dreamscape of her captor in an entirely unprecedented way. She discovered a fault between that dream world and what seemed to be a real world alien to her own experience. In this new world, she stumbled onto a way to restore her body. Her exile in male form had created a conflict for her. As much as she wanted to be herself again, she would miss not being male, or at least not embodying some of the qualities she had discovered within herself. She had known that it was possible in her native world for a person to acquire the ability to assume the form of the opposite sex, and that there were those among humans and avon that possessed a unique sex that somehow incorporated male and female at the same time. She had never been exposed to such individuals or the details of their anatomy, unfortunately, but with the resources to design and create any kind of body she wanted at her disposal, she felt sure she would invent something that she would feel comfortable living with--something truly unique. </w:t>
      </w:r>
    </w:p>
    <w:p w:rsidR="00140257" w:rsidRPr="00B3191B" w:rsidRDefault="00140257">
      <w:pPr>
        <w:pStyle w:val="0DraftNormal"/>
        <w:rPr>
          <w:rFonts w:ascii="Montserrat" w:hAnsi="Montserrat"/>
          <w:sz w:val="24"/>
        </w:rPr>
      </w:pPr>
      <w:r w:rsidRPr="00B3191B">
        <w:rPr>
          <w:rFonts w:ascii="Montserrat" w:hAnsi="Montserrat"/>
          <w:sz w:val="24"/>
        </w:rPr>
        <w:tab/>
        <w:t xml:space="preserve">Av had no idea that she was in fact creating the body that would father the entire avon race. </w:t>
      </w:r>
    </w:p>
    <w:p w:rsidR="00140257" w:rsidRPr="00B3191B" w:rsidRDefault="00140257">
      <w:pPr>
        <w:pStyle w:val="0DraftNormal"/>
        <w:rPr>
          <w:rFonts w:ascii="Montserrat" w:hAnsi="Montserrat"/>
          <w:sz w:val="24"/>
        </w:rPr>
      </w:pPr>
      <w:r w:rsidRPr="00B3191B">
        <w:rPr>
          <w:rFonts w:ascii="Montserrat" w:hAnsi="Montserrat"/>
          <w:sz w:val="24"/>
        </w:rPr>
        <w:tab/>
        <w:t xml:space="preserve">Soon after, she was presented another opportunity to escape from that world into her own sphere. She arrived back in her native sphere in what proved to be the almost forgotten past. The dreamscape and the domain she had found deeper within the mind of her adversary, whom she had finally escaped from, had been a strange and slightly distorted reflection of the reality she had been born and lived in, and which she had unwittingly created in the eternal moment of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realization of a dream involves the weaving of a tapestry of chaos, order and paradox into a dynamic whole. As can be expected, the resolution of the three archetypes of structure into reality featured moments of unbridled chaos, raw paradox and perfect order. Some of the most significant events of all involved the conjunction of two or all three of these paradigms. The most unstable, and dangerous of the three was always paradox, for paradox often unmasked the naked absolute, the presence of the One, the Naked Goddess, the Singularity. The arrival of humanity, a race similar to the native avon though divided into separate male and female sexes, was one such instance. </w:t>
      </w:r>
    </w:p>
    <w:p w:rsidR="00140257" w:rsidRPr="00B3191B" w:rsidRDefault="00140257">
      <w:pPr>
        <w:pStyle w:val="0DraftNormal"/>
        <w:rPr>
          <w:rFonts w:ascii="Montserrat" w:hAnsi="Montserrat"/>
          <w:sz w:val="24"/>
        </w:rPr>
      </w:pPr>
      <w:r w:rsidRPr="00B3191B">
        <w:rPr>
          <w:rFonts w:ascii="Montserrat" w:hAnsi="Montserrat"/>
          <w:sz w:val="24"/>
        </w:rPr>
        <w:tab/>
        <w:t xml:space="preserve">An incarnation of the Naked Goddess, born in another dominion, was a member of a fleet of colony ships that was lost in a translation accident. By virtue of her presence, and valiant efforts to return the fleet to the shores of reality, the expedition was brought into the domain of the Naked Goddess Herself. The ships emerged near enough to the Ao System to find their way to the home of the avon race. The battered expedition limped to Aeirn and humanity was welcomed as the Second People, and due to similarities as frightening as the differences Human and Avon became the Father and Mother Races of a Third People stimulating the growth of a new and dynamic culture that would blend magic and technology through the arts of psionics and spread the Three Races among the stars. </w:t>
      </w:r>
    </w:p>
    <w:p w:rsidR="00140257" w:rsidRPr="00B3191B" w:rsidRDefault="00140257">
      <w:pPr>
        <w:pStyle w:val="0DraftNormal"/>
        <w:rPr>
          <w:rFonts w:ascii="Montserrat" w:hAnsi="Montserrat"/>
          <w:sz w:val="24"/>
        </w:rPr>
      </w:pPr>
      <w:r w:rsidRPr="00B3191B">
        <w:rPr>
          <w:rFonts w:ascii="Montserrat" w:hAnsi="Montserrat"/>
          <w:sz w:val="24"/>
        </w:rPr>
        <w:tab/>
        <w:t xml:space="preserve">Conflict between Human and Avon cost the Three Races much of the original Father and Mother cultures, though virtually all aspects of those cultures were preserved in certain spheres and institutions. The most prevalent culture was the hybrid Daughter Culture evolved as the Three Races stabilized and integrated harmoniously. As profound as the arrival of the Father Race was, it was not the most startling or provocative manifestation of Paradox. Like the arrival of the Father Race, the most profound manifestation of Paradox involved the Naked Goddess personally.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Paradox. Originally, the embodiments of Av's inner duality had been the dragon and the phoenix, each of which had reproduced through the transformation of others. Av, in her custom designed body, encountered her soul-phoenix and imprinted it with her own altered humanity as a consequence of making a meal of the bird she had caught hunting in the wilds of the strange world she had just entered. The phoenix resurrected in Av's image and confronted the strange being it had chosen to adopt as a partner. Like the phoenix, Av's presence had attracted another. The dragon had been stalking Av, pausing in its own hunt to observe as the ever elusive phoenix fell to her arrow. It had been surprised, as much as the phoenix, when she had not been altered by consuming the flesh of the phoenix. In the past, the dragon had learned not to pursue those changed by the phoenix. Other dragons had, and had become bound to and altered by the phoenix touched morsel. Inevitably, those mated pairs adopted and integrated themselves into the human populations that the dragons had been cultivating on their nesting worlds. Humans were among the most favored mortals cultivated to help propagate the kind. Even the phoenixes favored humans highly. Since this strange human had not been altered, the dragon resumed his hunt. </w:t>
      </w:r>
    </w:p>
    <w:p w:rsidR="00140257" w:rsidRPr="00B3191B" w:rsidRDefault="00140257">
      <w:pPr>
        <w:pStyle w:val="0DraftNormal"/>
        <w:rPr>
          <w:rFonts w:ascii="Montserrat" w:hAnsi="Montserrat"/>
          <w:sz w:val="24"/>
        </w:rPr>
      </w:pPr>
      <w:r w:rsidRPr="00B3191B">
        <w:rPr>
          <w:rFonts w:ascii="Montserrat" w:hAnsi="Montserrat"/>
          <w:sz w:val="24"/>
        </w:rPr>
        <w:tab/>
        <w:t xml:space="preserve">The humans of that world were a fractious bunch, and the region in which his prey traveled was in turmoil. The phoenix remained with her chosen partner, in spite of the fact that she had not been changed, acting as her guide and interpreter. Many of the quickened were involved in the present conflict, which made the world feel tight and stressed. When the dragon finally closed in for the kill, there was a mind numbing fog of raw power in the air, and thus, it did not realize in time that the phoenix had acted at the last second to preserve the life of its partner. The two complimented each other perfectly, and the dragon and phoenix emerged from that blooding as twin avon goddesses. Unfortunately, the world itself had been torn as the consummation of Av's duality resonated in the mind of the naked goddess and exposing her to a raw manifestation of the paradox of her involvement in her own initiation. </w:t>
      </w:r>
    </w:p>
    <w:p w:rsidR="00140257" w:rsidRPr="00B3191B" w:rsidRDefault="00140257">
      <w:pPr>
        <w:pStyle w:val="0DraftNormal"/>
        <w:rPr>
          <w:rFonts w:ascii="Montserrat" w:hAnsi="Montserrat"/>
          <w:sz w:val="24"/>
        </w:rPr>
      </w:pPr>
      <w:r w:rsidRPr="00B3191B">
        <w:rPr>
          <w:rFonts w:ascii="Montserrat" w:hAnsi="Montserrat"/>
          <w:sz w:val="24"/>
        </w:rPr>
        <w:tab/>
        <w:t xml:space="preserve">Av was torn in two, a male half and a female half. The male half entered the rapidly growing rift, risking himself to provide his "true" self with a perception of the impossibility that was threatening to unravel the very universe. The female Av stood upon the threshold and struggled for all she was worth to keep the world from shattering around her. The Two, who were now twins of her avon form, supported her effort, realizing in the process who she was--and who he was in turn. Av became the foundation of the Eye of Paradox, and in time she was regarded as the Goddess, while her male embodiment, frozen in the outer threshold, was regarded as the God. The Twin Goddesses founded the Dragon and Phoenix Houses, whom they themselves would remain the heads of as the embodiments of the God and the Goddess.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opening of the Eye of Paradox, an evolution of Divine Consequence, resulted from a direct assault on Her person in the midst of a war. Fortunately, She was divided into male and female incarnations, each of which possessed a son- or daughter-self. Her death opened the rift and His death bound it, creating what would be known as the Eye of Paradox. </w:t>
      </w:r>
    </w:p>
    <w:p w:rsidR="00140257" w:rsidRPr="00B3191B" w:rsidRDefault="00140257">
      <w:pPr>
        <w:pStyle w:val="0DraftNormal"/>
        <w:rPr>
          <w:rFonts w:ascii="Montserrat" w:hAnsi="Montserrat"/>
          <w:sz w:val="24"/>
        </w:rPr>
      </w:pPr>
      <w:r w:rsidRPr="00B3191B">
        <w:rPr>
          <w:rFonts w:ascii="Montserrat" w:hAnsi="Montserrat"/>
          <w:sz w:val="24"/>
        </w:rPr>
        <w:tab/>
        <w:t xml:space="preserve">From the Eye of Paradox, twin goddesses emerged, Ash, the All-Inclusive, the Dragon Goddess, and Ember, the All-Exclusive, the Phoenix Goddess. The surviving Son and Daughter of the Naked Goddess were adopted separately, their relation to each other and the One known only to the Twin Goddesses. The Son was established as the Scion of the Dragon House, the Daughter as the Scion of the Phoenix House. Through the blood of their native ancestors, the boy and girl founded the lines of direct descent which made them in all their following incarnations the pillars of those two great houses. Many of their instinctive gifts and abilities were attributed to be gifts from the patron deities of the two houses. </w:t>
      </w:r>
    </w:p>
    <w:p w:rsidR="00140257" w:rsidRPr="00B3191B" w:rsidRDefault="00140257">
      <w:pPr>
        <w:pStyle w:val="0DraftNormal"/>
        <w:rPr>
          <w:rFonts w:ascii="Montserrat" w:hAnsi="Montserrat"/>
          <w:sz w:val="24"/>
        </w:rPr>
      </w:pPr>
      <w:r w:rsidRPr="00B3191B">
        <w:rPr>
          <w:rFonts w:ascii="Montserrat" w:hAnsi="Montserrat"/>
          <w:sz w:val="24"/>
        </w:rPr>
        <w:tab/>
        <w:t xml:space="preserve">Boy and girl each possessed an uncanny, intuitive grasp of the arts of mind, body and spirit. Their avon blood granted them the gift of rebirth and the ability to assume the opposite sex with impunity. Their resemblance was proven identical when girl and boy adopted the other's natural sex, which many saw as the decisive reason they were chosen by the twin goddesses. Most of the quirks of avon blood were well known to the Daughter Race, and reasonably well noted by the surviving populations of the Mother and Father Race (also known as the First and Second People of Aeirn). Among the awesome advantages of the Daughter Race, there were a few profound disadvantages of note, which figured in the suspicions and speculation regarding the efforts of the Twin Goddesses to bar intimacy between their Scions. For all the rumors, there was never a way to confirm them, save in the most drastic way, for the origins of the two were long lost to memory. In time, all speculation drifted deep into the subconscious of all concerned. </w:t>
      </w:r>
    </w:p>
    <w:p w:rsidR="00140257" w:rsidRPr="00B3191B" w:rsidRDefault="00140257">
      <w:pPr>
        <w:pStyle w:val="0DraftNormal"/>
        <w:rPr>
          <w:rFonts w:ascii="Montserrat" w:hAnsi="Montserrat"/>
          <w:sz w:val="24"/>
        </w:rPr>
      </w:pPr>
      <w:r w:rsidRPr="00B3191B">
        <w:rPr>
          <w:rFonts w:ascii="Montserrat" w:hAnsi="Montserrat"/>
          <w:sz w:val="24"/>
        </w:rPr>
        <w:tab/>
        <w:t xml:space="preserve">Other deities emerged from the Eye of Paradox, many of whom sought out individuals with the immortal blood of the reclusive and dwindling native people, to serve as the pillars of their own houses. The gradual influx of gods and goddesses, combined with the hybrid arts of the First and Second Peoples, resulted in the swift expansion of an intergalactic empire that expanded in two waves, a chaotic wave of exiles, expatriates, fanatics and rebels known as the Exodus and a relentless, dynamic and thriving expansion of the empire's Aegis. The division was not nearly as clean and clear as that implies. The Exodus Empires resisted the Houses of the Aegis, and often the growth of the Aegis provoked wars, but the Exodus itself had for its most common purpose a strategic withdrawal to frontier territories explicitly to cultivate the resources necessary to mount attacks on the Aegis itself. The Exodus Empires each sought, and hence competed with each other over, the privilege of conquering the Aegis and seizing the Eye of Paradox, and control over the Gates of Paradox. It often seemed as if there were a state of total, endless war, initiated against the Aegis by one or more of the Exodus Empires. Thus, while a peaceful civilization, the Aegis was exceptionally adept in the arts of war, a culture slow to initiate conflict (typically unintentionally provoking strife) and quick to respond to hostility and aggression. </w:t>
      </w:r>
    </w:p>
    <w:p w:rsidR="00140257" w:rsidRPr="00B3191B" w:rsidRDefault="00140257">
      <w:pPr>
        <w:pStyle w:val="0DraftNormal"/>
        <w:rPr>
          <w:rFonts w:ascii="Montserrat" w:hAnsi="Montserrat"/>
          <w:sz w:val="24"/>
        </w:rPr>
      </w:pPr>
      <w:r w:rsidRPr="00B3191B">
        <w:rPr>
          <w:rFonts w:ascii="Montserrat" w:hAnsi="Montserrat"/>
          <w:sz w:val="24"/>
        </w:rPr>
        <w:tab/>
        <w:t xml:space="preserve">The darkest days of the Aegis came when the Dragon House was set against the Phoenix House. An odd consequence of the evolution of the two houses rendered Dragons and Phoenixes spiritually polarized. Dragons, driven by an insane attraction to and appetite for Phoenixes, were literally devouring the best and brightest of the Phoenix House. Both Houses possessed a means to spiritually adopt outsiders. Dragons accomplished this traditionally through Blooding while Phoenixes accomplished it through Communion. Between Houses there was, by way of naturally complimentary aspects of the two rites, the prospect of a Communion Blooding, or Communion Embrace possible for a Dragon and Phoenix of opposite sexes. The same rite, performed between individuals of the same sex was a deadly variation forbidden from the moment of the first occurrence. In time, the reason was forgotten and the practice reemerged suddenly on a broad front when a notable exception was revealed to Dragons in secrecy. The Consuming Embrace was fatal to both Dragon and Phoenix, from which a new and unique individual emerged as a duality similar to the traditional Communion Embrace which once safely mated a Dragon to a Phoenix. Aghast at the initial devastation of the Consuming Embrace, the Phoenix House quickly sought to defend itself from this deadly perversion of a peaceful and mutually beneficial tradition and declared war, demanding the unconditional termination of the new practice. No one could prove where the impetus for the practice of the deadly variation of the Communion Embrace originated, but it was clear that it had been proposed to individuals within the Dragon House, and that the unique gifts of a Dragon made it possible for a Dragon to survive the experience at one remove. For the Phoenix, though technically there were two ways in which the he or she survived the experience, all the memories, the experience, the essence of that life were consumed and impossible for the individual to recover in his or her surviving incarnation. A Phoenix was either forced to start over from a clean slate or else continue living with the loss of his or her personal legacy. </w:t>
      </w:r>
    </w:p>
    <w:p w:rsidR="00140257" w:rsidRPr="00B3191B" w:rsidRDefault="00140257">
      <w:pPr>
        <w:pStyle w:val="0DraftNormal"/>
        <w:rPr>
          <w:rFonts w:ascii="Montserrat" w:hAnsi="Montserrat"/>
          <w:sz w:val="24"/>
        </w:rPr>
      </w:pPr>
      <w:r w:rsidRPr="00B3191B">
        <w:rPr>
          <w:rFonts w:ascii="Montserrat" w:hAnsi="Montserrat"/>
          <w:sz w:val="24"/>
        </w:rPr>
        <w:tab/>
        <w:t xml:space="preserve">While the two houses were at war, in the very heart of the Aegis, the scions of those two houses, unacquainted after generations of conflict, met and fell in love, recognizing in each other a destiny aching to be fulfilled. The current Phoenix Daughter, and heir to the Phoenix House grew up isolated from the conflict. Her mother placed her in the care of her Goddess, Ember, who raised her as her own daughter and helped her realize her full phoenix potential. Her younger siblings joined her during her fourteenth year, twin girls who were in fact daughter selves of the Twin Goddesses and a boy who was the son of the Dragon Lord--conceived under his mantle as the Emperor to serve as the heir apparent. The birth of that boy fulfilled the legal and traditional requirements which were used as an excuse to get the warring houses into bed together and hopefully warm up to each other again. The Court's proposal and the Emperor's decree were obediently submitted to by the Phoenix Lord, but if anything tensions between the two houses increased as a result. The boy's arrival in the Goddess's home precipitated the formation of a joint household compromised by the Goddess Ash and her charges, the Dragon Heir and his twin companions--believed to be a diune born of a Consuming Embrace, but in fact the male aspects of the Twin Goddesses' daughter-selves born fifteen years prior and only recently discovered in the wild and adopted into their present stations as companions and body guards to the Dragon Heir. The Dragon and Phoenix Heirs, unaware of the quarrel between their houses, befriended each other in the protected, academic and athletic environments of the athenaeum and the arena. The intimate friendship became true love over the next couple of years. Their sixteenth year was spent in anticipation of attaining adulthood, the eternal age of seventeen which their kind could expect, when the two could legally pursue marriage. Unfortunately, the war finally intruded into their paradise. Confident in each other, they sought to find answers and solutions, to promote peace between their Houses. At first they had only limited success. If not for who they were, they could have pursued the traditional union and perhaps helped alleviate the conflict, but through assassinations, staged during the celebration of attaining their seventeenth year, each assumed the mantle of their respective House amidst cries for vengeance from their people. </w:t>
      </w:r>
    </w:p>
    <w:p w:rsidR="00140257" w:rsidRPr="00B3191B" w:rsidRDefault="00140257">
      <w:pPr>
        <w:pStyle w:val="0DraftNormal"/>
        <w:rPr>
          <w:rFonts w:ascii="Montserrat" w:hAnsi="Montserrat"/>
          <w:sz w:val="24"/>
        </w:rPr>
      </w:pPr>
      <w:r w:rsidRPr="00B3191B">
        <w:rPr>
          <w:rFonts w:ascii="Montserrat" w:hAnsi="Montserrat"/>
          <w:sz w:val="24"/>
        </w:rPr>
        <w:tab/>
        <w:t xml:space="preserve">The combined tragedies made the young Dragon and Phoenix Lords desperately unwilling enemies. Realizing that their houses had been maneuvered into a mortal conflict, and that the only possible avenues to a peaceful resolution had been sabotaged to trigger a chain reaction that would plummet the Aegis into chaos, internal warfare that would cripple the Central Empire, they took it into their hands to fight and conclude their Houses' war on a personal level. Taking the lives and destinies of their Houses into their hands, they sued for a Duel when they wished they could sue for marriage. Acting as the ultimate champions of their houses, and knowing the relative strengths of their Houses and themselves and the nature of the threat that still remained, they both understood what must happen. In order to preserve the integrity of the Empire, and incidentally attain the only chance they would have to consummate their love, the House of the Phoenix had to fall. Following one night of happiness, a ritual surrender of her mantle, she would be stripped and then exiled. As nothing more than an animal, she would have to walk away from her love, for the only other option was death, the endless legacy of war had cemented the precedent. While her house was weak, despite the prestige and influence that had made it the chosen pawn of their enemies, no one expected the Phoenix to fall in single combat. So great was her skill, she disguised her forfeit perfectly as simple misfortune. To all eyes, she had done her best but the fates had not been with her. By maintaining her honor, up to the moment she forfeited it to her beloved nemesis, her people could not help but obey her final command. Rather than allow her people to be devoured by the Dragon House, she sacrificed herself, dissolving the Phoenix House and forfeiting its mantle to the Dragon Scion. Her people had the freedom to seek refuge in any House from the certain doom of the Consuming Embrace, an appetite among Dragons too few of them had the will to resist and which had devastated the Phoenix House in a handful of generations. The offspring of those fatal embraces retained the Dragon-Phoenix mantle, in a subordinate House of the Dragon House, while the last surviving Phoenixes lived as honored exiles in every House save for the dominant Dragon House. The appetites of the Dragons would be sated by the unfortunate individuals born as true Phoenixes within the Dragon-Phoenix House.  Her honor was the price paid to preserve the lives and honor of all who had served her and her House. </w:t>
      </w:r>
    </w:p>
    <w:p w:rsidR="00140257" w:rsidRPr="00B3191B" w:rsidRDefault="00140257">
      <w:pPr>
        <w:pStyle w:val="0DraftNormal"/>
        <w:rPr>
          <w:rFonts w:ascii="Montserrat" w:hAnsi="Montserrat"/>
          <w:sz w:val="24"/>
        </w:rPr>
      </w:pPr>
      <w:r w:rsidRPr="00B3191B">
        <w:rPr>
          <w:rFonts w:ascii="Montserrat" w:hAnsi="Montserrat"/>
          <w:sz w:val="24"/>
        </w:rPr>
        <w:tab/>
        <w:t xml:space="preserve">Her surrender to her beloved was another paradoxical event. Their union proved to be a spiritual as well as physical intercourse. The long forgotten fears rose up too late to save them from a consuming revelation. Unknown to them, there was a variation of the Consuming Embrace which did not require the traditional actions of the Communion Blooding. Through physical, mental and spiritual intercourse, a similar union between an uncomplimented Dragon and Phoenix. The two became one, fused into an eternal moment of self conception, an unexpected, if inescapable consequence of the boy assuming his female guise to fully explore the bounds of their love in their sole liaison. The specific arts of their patron deities had by this point polarized them spiritually, making them true embodiments of the dragon and phoenix of the ancient legend of creation. In union, they awakened to a truth, tested and absolute. In a timeless instant, the Dragon and the Phoenix were no more, in their place, embodying the understanding of her unity and duality, lay the Naked Goddess. In their minds resonated not only the combined memories of the lives they had lived apart, but silent memories of the lives they had just conceived. Their shock was interrupted by the intrusion of the Twin Goddesses, whom the Naked Goddess recognized at once. Her sisters, her soul mates, daughter/sister selves born of the same conception, they confronted the duality, confirming her and reminding her of the cruel limits of the moment. The Naked Goddess would be divided from herself, as painful a separation as what the lovers she had been had faced, unaware that destiny had spared them in a fashion. The Naked Goddess confronted herself, exploring herself in awe and apprehension in the meager hours remaining. In the morning, she would separate, on one hand assuming the mantle of the combined house of Dragon and Phoenix, and on the other entering exile as naked as her namesake. On either hand, she was bearing a newly conceived daughter, her living origin, a child she unconsciously remembered being. Under the guidance of the Twin Goddesses, the divided goddess fully suppressed the silent memories of a life not yet lived from her present perspective. In order for that life to unfold, she had to place the split child's destiny into her own hands. The future would pit the child against herself, drive her to destroy herself, but in turn she would discover the truth inherent in her and emerge from the embrace of oblivion to be her own mother, consciously living a two fold life--an awakening not unlike any other daughter self's, if more profound than any other. The first step in that life would be a decision, or rather an action that would set her upon two wildly different paths. Paths that would distinguish her from herself and divide her daughters into angelic and demonic avatars. The final step would be witnessing the death of those daughters in a fatal embrace and awakening to the truth--realizing that she is and always was the Naked Goddess. </w:t>
      </w:r>
    </w:p>
    <w:p w:rsidR="00140257" w:rsidRPr="00B3191B" w:rsidRDefault="00140257">
      <w:pPr>
        <w:pStyle w:val="0DraftNormal"/>
        <w:rPr>
          <w:rFonts w:ascii="Montserrat" w:hAnsi="Montserrat"/>
          <w:sz w:val="24"/>
        </w:rPr>
      </w:pPr>
      <w:r w:rsidRPr="00B3191B">
        <w:rPr>
          <w:rFonts w:ascii="Montserrat" w:hAnsi="Montserrat"/>
          <w:sz w:val="24"/>
        </w:rPr>
        <w:t>·······································································································································································</w:t>
      </w:r>
    </w:p>
    <w:p w:rsidR="00140257" w:rsidRPr="00B3191B" w:rsidRDefault="00140257">
      <w:pPr>
        <w:pStyle w:val="0DraftNormal"/>
        <w:rPr>
          <w:rFonts w:ascii="Montserrat" w:hAnsi="Montserrat"/>
          <w:sz w:val="24"/>
        </w:rPr>
      </w:pPr>
      <w:r w:rsidRPr="00B3191B">
        <w:rPr>
          <w:rFonts w:ascii="Montserrat" w:hAnsi="Montserrat"/>
          <w:sz w:val="24"/>
        </w:rPr>
        <w:t>Notes: Chapter 01</w:t>
      </w:r>
    </w:p>
    <w:p w:rsidR="00140257" w:rsidRPr="00B3191B" w:rsidRDefault="00140257">
      <w:pPr>
        <w:pStyle w:val="0DraftNormal"/>
        <w:rPr>
          <w:rFonts w:ascii="Montserrat" w:hAnsi="Montserrat"/>
          <w:sz w:val="24"/>
        </w:rPr>
      </w:pPr>
      <w:r w:rsidRPr="00B3191B">
        <w:rPr>
          <w:rFonts w:ascii="Montserrat" w:hAnsi="Montserrat"/>
          <w:sz w:val="24"/>
        </w:rPr>
        <w:t xml:space="preserve">In the opening chapter, the twin avatar is introduced. Both girls bear the face-name of Av, which means "change" or "cinder" in the Daughter Tongue, derived from ancient meanings of "beginning and end, resurrection, rebirth, daughter, eternal or eternity" in the Mother Tongue, depending on inflection and usage. The two are distinguished by the manner in which they may properly be addressed. For one, being unnamed, she may only be addressed formally as Avon, that is by the name of her race, the Daughter Race. Avon means "child of change" or "naked daughter" due in part to the two most common meanings of "on" and of course the intent of the speaker. Ironically, the simplest formal address proper for addressing her counterpart, Av An, sounds identical to the extraordinarily common Avon. The syllabic An denotes the status of Heir, meaning "the recipient of, or to receive (or, incidentally, female, vagina, receptacle)" the more notorious connotations applicable only in context where the subject (or object as may be) is clearly understood. Av An's full address would be Av Anashara, denoting her status as the Heir of the Dragon House, and her common name Ava, as most functional titles begin with the Na denoting devotion to an art. Bearing this in mind, the girls will be consistently identified in the body of the narration as Av and Ava, regardless of how they are addressed or indicated in dialogue.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emerges from the wild and enters the Aegis to begin her suit of a name. Clearly, she is a naked daughter, and her resemblance to Ava causes many who see her to react in shock or outrage at what first appears to be the Heir denouncing her own station in life. The few who knew of Av's existence view her emergence as a deliberate insult to Ava for the way Av had been used and then cast back out into the wild. Once her destination, and by extension her intent, is revealed, the observers lose all interest in her. Av visits the temple of the Naked Goddess, and it becomes clear that her silence is unnatural. Once language is restored to her, she makes her suit and begins her testing.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Ava, in the very heart of the Aegis, is cornered in an atrium by an overly amorous young man, an heir to one of the royal houses of the empire. Disturbed by private thoughts, Ava absently accepts his proposal, a suit for the kind of liaison between the elite that strengthened the ties between houses.  To her surprise, his intentions are more immediate than she assumed. Technically, it was not rape, since she had consented, but in every other regard he tried to rape her, and the dark thoughts she entertained gained new, and terrifying fuel. Attempting to stop his assault, something inside her awakens, grappling with the boy's soul as she grappled with him in the flesh. With a shuddering gasp, the boy disintegrates at her touch, crumbling to fine dust blown away by the tempest of wind her frightened mind whipped up around them.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Notes: Chapter 02</w:t>
      </w:r>
    </w:p>
    <w:p w:rsidR="00140257" w:rsidRPr="00B3191B" w:rsidRDefault="00140257">
      <w:pPr>
        <w:pStyle w:val="0DraftNormal"/>
        <w:rPr>
          <w:rFonts w:ascii="Montserrat" w:hAnsi="Montserrat"/>
          <w:sz w:val="24"/>
        </w:rPr>
      </w:pPr>
      <w:r w:rsidRPr="00B3191B">
        <w:rPr>
          <w:rFonts w:ascii="Montserrat" w:hAnsi="Montserrat"/>
          <w:sz w:val="24"/>
        </w:rPr>
        <w:t xml:space="preserve">Ava flees from the scene of the murder in terror. In the shadows, the ones who set the boy upon her shake off their surprise and organize a party to pursue her. As is her habit, she sheds her mantle and adopts the wrap of a commoner as she flees the palace. In spite of her preoccupation, she senses that she is being followed and resolves to lose what she assumes to be a detachment of her own House Guard. After what she had done, she did not wish her mother's protection, fearing what might happen if they attempted to detain her. Not knowing what she had done, or how, she dared not risk any confrontations. Royal heirs were the toughest individuals shy of gods, and that boy had not had a chance against her. The question was, how could she shake them off. Well ahead of her shadows, she glimpsed something they hopefully could not, a familiar form she had not seen in years.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Av retires from her first day of testing in a positive mood. She takes herself to a public bath to relax and unwind from the day's tension. After a few moments, she is joined by another young woman. To her shock, the woman reveals she is Ava. Ava appears troubled, but she joins her childhood friend in the bath, engaging her in small talk for a bit. They had been very close for the seven years they had been bound together, and there had been a lot of friction. The time away from each other helped sooth the injuries they had inflicted on each other. Finally, Ava turns to Av and makes a request. Without explaining fully, Ava tells Av that she has a personal problem she must take care of urgently. She dares not let her family know the nature of her errand, but her absence would surely be noticed. Ava begs Av to trade places with her. Av expresses her uncertainty. She had been employed as Ava's double, and could certainly manage it still, but if she were caught she would be executed. Ava assures her that, as the Heir, she had the authority to make her own contracts and grant Av the necessary commission. More, in the event that Ava could not resolve her problem and return, Av could take her place permanently. As long as she was never discovered, she would _be_ Ava, and if discovered, she would be covered by her contract and commission. Av consents, instructing Ava in the few details she would need to take over her life as a naked daughter, turning over the letters of instruction and introduction from her mother which would entitle Av, now Ava, to aid from the Phoenix Goddess, the patron of her former house. Ava is stunned to learn at last the origins of her nameless substitute. Ava warns Av that she was being kept under observation, and that she would be followed--that she needed to be followed--on her return to the palace in Ava's place. Av begs her to resolve her problem quickly, urging her to seek the help of her goddess, and departs. Ava sags in relief, wishing the girl well. Who would have believed that her whipping girl had in actuality been the Phoenix Heir.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clothed in Ava's wrap, made her erratic way back to the palace. She knew the secret ways in and out, the benefits of a childhood in the palace, and headed towards the sea cliffs. Using the skills she mastered under her family's tutelage, she marked her shadows, confirming the presence of a detachment of the Dragon House Guard. She reached the cliffs in time to watch the sun set, and then made her way down to the beach. From there, she could sneak back into the palace and into a role she had thought she would never experience again. Alone on the beach, the last thing she would ever have expected happened. The guard, whom she assumed to be there to protect her, finally came forward to confront her and to her utter shock attacked her without warning. She could hardly believe she was about to be raped by the very men who were pledged to protect her, well protect Ava, but they had addressed her as Ava before attacking.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br w:type="column"/>
        <w:t>AVATARS 00-0000 Overview Notes</w:t>
      </w:r>
    </w:p>
    <w:p w:rsidR="00140257" w:rsidRPr="00B3191B" w:rsidRDefault="00140257">
      <w:pPr>
        <w:pStyle w:val="0DraftNormal"/>
        <w:rPr>
          <w:rFonts w:ascii="Montserrat" w:hAnsi="Montserrat"/>
          <w:sz w:val="24"/>
        </w:rPr>
      </w:pPr>
      <w:r w:rsidRPr="00B3191B">
        <w:rPr>
          <w:rFonts w:ascii="Montserrat" w:hAnsi="Montserrat"/>
          <w:sz w:val="24"/>
        </w:rPr>
        <w:tab/>
        <w:t>Character &amp; Circumstance Development</w:t>
      </w:r>
    </w:p>
    <w:p w:rsidR="00140257" w:rsidRPr="00B3191B" w:rsidRDefault="00140257">
      <w:pPr>
        <w:pStyle w:val="0DraftNormal"/>
        <w:rPr>
          <w:rFonts w:ascii="Montserrat" w:hAnsi="Montserrat"/>
          <w:sz w:val="24"/>
        </w:rPr>
      </w:pPr>
      <w:r w:rsidRPr="00B3191B">
        <w:rPr>
          <w:rFonts w:ascii="Montserrat" w:hAnsi="Montserrat"/>
          <w:sz w:val="24"/>
        </w:rPr>
        <w:tab/>
        <w:t>See also: AVATARS 00-0000 WIP Notes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Arden Virginia Morgan</w:t>
      </w:r>
    </w:p>
    <w:p w:rsidR="00140257" w:rsidRPr="00B3191B" w:rsidRDefault="00140257">
      <w:pPr>
        <w:pStyle w:val="0DraftNormal"/>
        <w:rPr>
          <w:rFonts w:ascii="Montserrat" w:hAnsi="Montserrat"/>
          <w:sz w:val="24"/>
        </w:rPr>
      </w:pPr>
      <w:r w:rsidRPr="00B3191B">
        <w:rPr>
          <w:rFonts w:ascii="Montserrat" w:hAnsi="Montserrat"/>
          <w:sz w:val="24"/>
        </w:rPr>
        <w:t xml:space="preserve">Arden was a full spectrum psionic trained in every discipline of the mental art, but it was the nature of her instinctive abilities that had earned her the nickname Phoenix. Her ability to regenerate was only the beginning of the list. Being a girl, she was naturally capable of childbirth, but combined with her psionic abilities, she was also capable of rebirth--parthenogenesis. There was a consequence of using the gift of parthenogenesis, when the child turned seven, her mind would shift into the child's body and her empty adult body would die. Of course, avoiding the use of parthenogenesis did not mean she could remain an adult. Upon turning twenty-seven, another of her instinctive abilities would kick in—regenesis. The gift of regenesis served to enable her to cope with her own immortality by consuming her adult form, regenerating it on a molecular level and reducing her to the body of a seven year old girl while preserving the distilled essence of her previous experience. She called it being locked in the child cycle. She had ten years of childhood, and ten years of adulthood each turn of the cycle. Even though regenesis was a cycle of constant renewal, her most awesome power of renewal was her gift of resurrection. In the event of a sudden, tragic accident--or even in the event of deliberate malice--her body regenerated almost instantly. To an observer, her body would glow like hot coals in a fire, and dead matter would combust from the heat. If her body was in a position or condition that prevented or prohibited instant regeneration, a new body would be created from scratch, a translation of spirit into flesh. The only circumstance which would prevent either form of resurrection was the existence of a parthenogenic daughter. In such an event, death would result in premature rebirth--and amnesia. The severity of rebirth amnesia was inversely proportionate to the age of the child. In the event of death during pregnancy, the child would survive, advanced to the age and date of birth--coming to term in the spirit and born in delayed resurrection, translation of spirit into flesh--to begin life with a clean slate.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Arden was starting with an almost clean slate. Her mother had died when she was only five years old, two years too soon for her mind to receive her mother's as her own. She knew pitifully little about her mother, and even less about her guardian and his extensive clan. Her guardian was a rich, powerful and reclusive man. Even his secrets had secrets, and her own secrets seemed lost among them. Having grown up in such an occult environment, it was hardy surprising that she had kept her own confidence and told no one of her awakening powers. The simplest had appeared as early as seven, telepathy and telekinesis, and of course control over her body--which she called biokinesis. By the time she graduated from high school, she had those three abilities under control and was discovering the full spectrum of abilities at hand. Her instinctive abilities, aside from regeneration, had not revealed themselves to her yet.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Arden had only begun to explore her new powers when she met her match. Her investigation into and experimentation with psionic abilities led her to him. He turned out to be a them--two young men who were so much alike they should have been twins. They had been drawn to each other for the same reason she had been drawn to them. For her the pull was instinctive, virtually intuitive, but for them it was impulsive and imperative. This strange attraction would cause her to fall in love, get pregnant and marry--since she was under age. Unfortunately, she fell in love with one and ended up impregnated by and married to the other.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Arden had been privately tutored for most of her life, but her guardian insisted she enroll in a public high school for the social benefits. With her superior education, however, she spent only a few months as a freshman, and then was jumped up to sophomore and placed in accelerated classes simply to keep her from dropping out due to frustration and boredom. Thus, she graduated shortly before her seventeenth birthday, and entered college at a university pursuing a double major in Art and Architecture. She met Vince in a class on Anatomy and Physiology, which she had fought her way into as a benefit to her art education, and which he was taking as a pre-med student. She met Victor around the same time when she started taking martial arts in the evenings for self defense after a frightening encounter on a dark street. He was an instructor, so it took her a while to get to know him personally, and figure out that he was not Vince. The formality of the dojo had encouraged distance, and the fact that Vince also studied martial arts from an early age deceived her into believing the two were the same man. On the rare occasion when she had acknowledged him as a superior martial artist, he had simply acknowledged her silently and gone on about his business. Inevitably, she encountered the two together, heads bowed together in intense conversation at a coffee shop. She started sitting in on their regular meetings when she realized what the two talked to intently about. It was not long before she was contributing and arguing herself. They inspired her to explore her own abilities and discover how much untapped potential she possessed.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Victor Alexander Nevin, Vincent Alexander Nairn</w:t>
      </w:r>
    </w:p>
    <w:p w:rsidR="00140257" w:rsidRPr="00B3191B" w:rsidRDefault="00140257">
      <w:pPr>
        <w:pStyle w:val="0DraftNormal"/>
        <w:rPr>
          <w:rFonts w:ascii="Montserrat" w:hAnsi="Montserrat"/>
          <w:sz w:val="24"/>
        </w:rPr>
      </w:pPr>
      <w:r w:rsidRPr="00B3191B">
        <w:rPr>
          <w:rFonts w:ascii="Montserrat" w:hAnsi="Montserrat"/>
          <w:sz w:val="24"/>
        </w:rPr>
        <w:t xml:space="preserve">Victor and Vincent were both full spectrum psionics trained intensively in the mental and martial arts. Both of them possessed the gifts of their lineage, the Dragon Gifts. Natural polymorphics, they possessed the ability to assume any form they could abstract or assimilate. The ability made all physical limitations such as age, sex and physical integrity into design features they could alter at will. A dragon was truly embodied as thought, and could move from mind to mind like a shadow, so even having a body was a matter of choice. A dragon was immortal, and coped with it through several means. A dragon could split its attention infinitely, or invest a portion of it in an independent domain, a separate body with a shared or solitary mind. The ability to pass through other minds and to define and create physical vessels had caused dragons to recognize the domain-mind and the form it recognized as its own. It was, quite naturally, a form they seemed unable to abstract and assume, but in which, when they closely approximated it, they were that much closer to touching the mind of God. Since the form could not be assumed, they set out to see if it could be conceived and born--and thus assimilated. That goal had led to the births of Victor and Vincent. They were cousins many generations removed, but convergence had made them virtual twins. Their families had been striving for a thousand generations to embody an inspiration--in accurate if misleading terms, they were trying to breed a body that could capture the mind of God. They were the closest the families had ever come, each possessing the full, unreinforced genetic profile of the ideal. Unfortunately, they were the penultimate step in the program, and they had both been born male. The plan had called for one of them to be female so that the fully reinforced patterns of the ideal could be conceived. The conflict between them was over which of them would have to become female to fulfill their shared imperative. As full spectrum psionics, such a transformation was possible, if not entirely attractive to the young men. Their attraction to her was so profound that it interfered with their objective, and prompted them to scrutinize her deeply. She, it turned out, possessed the fully reinforced genetic profile of the ideal--and she was female.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This discovery followed the conclusion of their struggle to determine which one of them would be turned into a girl and Victor became Victoria. It was this transformation that revealed their power to Arden, and which also caused her to fall in love with Victor. Prior to his transformation, she had kept her own abilities a secret, and played devil's advocate in the young men's on going debate over the potential of the human mind. She had not realized that their conversations were veiled discussions of things they had experience with. She had been drawn to their conversations simply because what they said was so close to the truth. She had not known whether to encourage or discourage their ideas and often found herself doing both. Her dealings with them forced her to confront her abilities and strive to quantify and qualify her potential. Victoria changed that. As the one person who had seemed to grasp the concepts Vic and Vince threw at each other, she had sought Arden out as the only girl who could help her adjust to her new condition--and not flip out at the explanation that went with it.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irony of the situation was that Victoria was now a virtual twin of Arden. The resemblance led to a grave misunderstanding which became possible only because Arden had helped Victoria work out a means to temporarily regain her manhood, and the two of them fell in love. At the same time, Vince was trying to fulfill the imperative which had compelled him to turn Victor into Victoria. So, one day Vince mistook Arden for Victoria, while Arden mistook him for Victor for whom she was always willing--and thus Vince got Arden pregnant. The truth came out, and Arden's guardian held a shot gun wedding for Arden and Vince. Vic, her true love and best friend, ended up as her bride's maid--after being declared by her guardian to all as her "long lost" older sister!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Avatar Project and Families</w:t>
      </w:r>
    </w:p>
    <w:p w:rsidR="00140257" w:rsidRPr="00B3191B" w:rsidRDefault="00140257">
      <w:pPr>
        <w:pStyle w:val="0DraftNormal"/>
        <w:rPr>
          <w:rFonts w:ascii="Montserrat" w:hAnsi="Montserrat"/>
          <w:sz w:val="24"/>
        </w:rPr>
      </w:pPr>
      <w:r w:rsidRPr="00B3191B">
        <w:rPr>
          <w:rFonts w:ascii="Montserrat" w:hAnsi="Montserrat"/>
          <w:sz w:val="24"/>
        </w:rPr>
        <w:t xml:space="preserve">The attempt to breed a host for the domain-mind, an avatar of the god or goddess in whom their universe was seated, was called the Avatar Project and the families in whom this project was embodied were called the Avatar Families. The discovery of Arden, who was apparently the true avatar, led to the discovery of her descendants, who needed to be sought out, identified and welcomed into the Avatar Families. With the identification of the avatar, the original goal of the project was confirmed, rather than attained, and the families started to consider the prospect of discovering other fully reinforced patterns, and using the numerous and wide spread families to stage a global scale awakening of psi. The first step in this process was the gathering for Arden's wedding. It started with an attempt by Vince's father to stop the shot gun wedding, in which Vince's father discovered Arden's guardian was a solo. It took a bit of arm twisting to get him to admit it, but he was a psionic identified and trained by her mother, and the only man in whom she had confided her secrets. The only thing he did not know was how her mother had died and why. The answer to that, as well as the information needed to start a search for the Phoenix Bloodline, lay locked in Arden's unconscious mind.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Authority and The Underground</w:t>
      </w:r>
    </w:p>
    <w:p w:rsidR="00140257" w:rsidRPr="00B3191B" w:rsidRDefault="00140257">
      <w:pPr>
        <w:pStyle w:val="0DraftNormal"/>
        <w:rPr>
          <w:rFonts w:ascii="Montserrat" w:hAnsi="Montserrat"/>
          <w:sz w:val="24"/>
        </w:rPr>
      </w:pPr>
      <w:r w:rsidRPr="00B3191B">
        <w:rPr>
          <w:rFonts w:ascii="Montserrat" w:hAnsi="Montserrat"/>
          <w:sz w:val="24"/>
        </w:rPr>
        <w:t xml:space="preserve">One of the intellectuals who regularly argued with Vince and Vic about the mind's potential was a girl named Caitlyn Sinclair. She had been pursuing a career in physics research, and was inspired by her two friends to take psi seriously. She managed to convince the university to add a second major in psionics research based on an air tight dissertation and presentation defining the field in scientific and mathematic terms sufficient to assure the university that it was not paranormal research. She owed Vince, Vic and Arden for the necessary inspiration, and credited all three of them in her work--without quite informing them that they were her contributing sources. Aside from them there was one other with whom she shared this interest. Caitlyn had a friend, her role model, who was a research scientist in a government funded lab that was trying to develop a new generation of field technology. He had proof read and critiqued her dissertation and then stayed in close contact with her as he took inspiration from the revolutionary approach she had taken to the problem, and seeing in the arguments she had presented an idea for a revolutionary field coupling and manipulation array. If the brain could generate a four dimensional field, and manipulate awareness, a machine could also generate a four dimensional field, and quite possibly manipulate gravity. He sat down and worked on the math, devoting a tremendous amount of time and resources, and discovered that his brain was a far better tool than any machine he could build when he set out to apply the math to the real world.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His initial experiments resulted in a bizarre phenomenon which was noted by other technicians, who called in the government. His notes made no sense to the other researchers, but directed the investigators to only person Mason Drake's notes mentioned as being able to understand his work. The government picked her up, along with all of her own work, and demanded that she interpret his work, and attempt to recreate the Drake Effect. When she too was lost the government tried to get its hands on the only people mentioned in her work as being able to understand psionics. From the moment the government put Drake and Sinclair's work together, they had been observing the three contributors mentioned by Sinclair, and the fact that Sinclair had been able to reproduce the Drake Effect clearly identified what the government was dealing with, and motivated it to act with speed and caution.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They presented their remaining leads with a missing person's investigation and discovered the nature of their relationship with Sinclair. The fact that the two of the three they were able to find made no mention of psionics, and argued that their interest was purely intellectual, rhetorical, when they were confronted with the topic, clued the investigators in to the possibility that all three knew far more than they were willing to admit. With the material in hand, the government organized and quickly instituted a special agency to protect and pursue the subject of psionics research. With Sinclair's work, including her comments and interpretations regarding Drake's work, they had the basis for tapping into psi potential. Funds were appropriated, and big brains thrown at the problem. Agents kept a sharp eye on the two remaining sources and waited for the order to apprehend them. The order came after the wedding, and they were approached the same way Sinclair had been approached.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They were picked up by NSA, and delivered to the research center where they were confronted with the mysterious Drake Effect and asked to help figure out how to free the two young geniuses from the impenetrable sphere. It would have been a bad situation, one they might have been forced to betray themselves over, if not for the fact that Vic was not apprehended with them. They stuck to their story, pretending not to understand the complex mathematics of Sinclair and Drake's work, and explaining that their contributions to her dissertation had been predominantly philosophical, supported by analytical logic and debate. They were not qualified to comment on or comprehend the mathematical interpretations she had come up with. They had been kicking around ideas, and someone with the intelligence and skills to apply those ideas had picked up on them and pursued them. It was hard getting out of it, and they remained in custody for reasons of security. Victoria was informed of the trouble they were in and instructed to intercede. It was time to play secret agent, and break into the installation, free the two scientists and bug out. The NSA had made it very clear that they suspected Arden and Vincent were both psionics, and were trying to make them expose themselves. If a third party came in and used psi to crash the party, they would hardly be surprised. They would just be twice as motivated to harness the potential themselves. </w:t>
      </w:r>
    </w:p>
    <w:p w:rsidR="00140257" w:rsidRPr="00B3191B" w:rsidRDefault="00140257">
      <w:pPr>
        <w:pStyle w:val="0DraftNormal"/>
        <w:rPr>
          <w:rFonts w:ascii="Montserrat" w:hAnsi="Montserrat"/>
          <w:sz w:val="24"/>
        </w:rPr>
      </w:pPr>
      <w:r w:rsidRPr="00B3191B">
        <w:rPr>
          <w:rFonts w:ascii="Montserrat" w:hAnsi="Montserrat"/>
          <w:sz w:val="24"/>
        </w:rPr>
        <w:br w:type="column"/>
        <w:t>Stories of Arden</w:t>
      </w:r>
    </w:p>
    <w:p w:rsidR="00140257" w:rsidRPr="00B3191B" w:rsidRDefault="00140257">
      <w:pPr>
        <w:pStyle w:val="0DraftNormal"/>
        <w:rPr>
          <w:rFonts w:ascii="Montserrat" w:hAnsi="Montserrat"/>
          <w:sz w:val="24"/>
        </w:rPr>
      </w:pPr>
      <w:r w:rsidRPr="00B3191B">
        <w:rPr>
          <w:rFonts w:ascii="Montserrat" w:hAnsi="Montserrat"/>
          <w:sz w:val="24"/>
        </w:rPr>
        <w:t>Book I</w:t>
      </w:r>
      <w:r w:rsidRPr="00B3191B">
        <w:rPr>
          <w:rFonts w:ascii="Montserrat" w:hAnsi="Montserrat"/>
          <w:sz w:val="24"/>
        </w:rPr>
        <w:tab/>
        <w:t>Arden meets Vince and Vic and confronts her psionic potential</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Vince and Vic introduce her to the god-mind model of reality</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Vic becomes female, Arden falls in love with Vic and conceives a child by Vince and marries him</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Vic and Vince discover that Arden is the perfect mate for fulfilling their family obligation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II</w:t>
      </w:r>
      <w:r w:rsidRPr="00B3191B">
        <w:rPr>
          <w:rFonts w:ascii="Montserrat" w:hAnsi="Montserrat"/>
          <w:sz w:val="24"/>
        </w:rPr>
        <w:tab/>
        <w:t>Arden remained divided between her husband and children and the friend and lover they had cost her</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Arden comes into her strange inheritance, an estate held in trust and a legacy of her mother awakening in her</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Arden became split in two, and ended up pregnant by both of the men in her life</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Due to a unique difference in her daughters' anatomy, one of her daughters was identified as a boy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III</w:t>
      </w:r>
      <w:r w:rsidRPr="00B3191B">
        <w:rPr>
          <w:rFonts w:ascii="Montserrat" w:hAnsi="Montserrat"/>
          <w:sz w:val="24"/>
        </w:rPr>
        <w:tab/>
        <w:t>Arden suddenly regressed to the age of her youngest daughters</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Arden finally confronted one of the instinctive abilities that had earned her the name Phoenix</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Arden was forced to retreat from her friends, family and loved ones in the face of her bizarre "death" and "rebirth"</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Due to a misunderstanding, one of her daughters ended up becoming a boy in fact</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Children of Arden </w:t>
      </w:r>
      <w:r w:rsidRPr="00B3191B">
        <w:rPr>
          <w:rFonts w:ascii="Montserrat" w:hAnsi="Montserrat"/>
          <w:sz w:val="24"/>
        </w:rPr>
        <w:tab/>
      </w:r>
      <w:r w:rsidRPr="00B3191B">
        <w:rPr>
          <w:rFonts w:ascii="Montserrat" w:hAnsi="Montserrat"/>
          <w:sz w:val="24"/>
        </w:rPr>
        <w:tab/>
      </w:r>
      <w:r w:rsidRPr="00B3191B">
        <w:rPr>
          <w:rFonts w:ascii="Montserrat" w:hAnsi="Montserrat"/>
          <w:sz w:val="24"/>
        </w:rPr>
        <w:tab/>
        <w:t>06-21</w:t>
      </w:r>
      <w:r w:rsidRPr="00B3191B">
        <w:rPr>
          <w:rFonts w:ascii="Montserrat" w:hAnsi="Montserrat"/>
          <w:sz w:val="24"/>
        </w:rPr>
        <w:tab/>
      </w:r>
      <w:r w:rsidRPr="00B3191B">
        <w:rPr>
          <w:rFonts w:ascii="Montserrat" w:hAnsi="Montserrat"/>
          <w:sz w:val="24"/>
        </w:rPr>
        <w:tab/>
      </w:r>
      <w:r w:rsidRPr="00B3191B">
        <w:rPr>
          <w:rFonts w:ascii="Montserrat" w:hAnsi="Montserrat"/>
          <w:sz w:val="24"/>
        </w:rPr>
        <w:tab/>
        <w:t>V = 0</w:t>
      </w:r>
    </w:p>
    <w:p w:rsidR="00140257" w:rsidRPr="00B3191B" w:rsidRDefault="00140257">
      <w:pPr>
        <w:pStyle w:val="0DraftNormal"/>
        <w:rPr>
          <w:rFonts w:ascii="Montserrat" w:hAnsi="Montserrat"/>
          <w:sz w:val="24"/>
        </w:rPr>
      </w:pPr>
      <w:r w:rsidRPr="00B3191B">
        <w:rPr>
          <w:rFonts w:ascii="Montserrat" w:hAnsi="Montserrat"/>
          <w:sz w:val="24"/>
        </w:rPr>
        <w:t>Kim</w:t>
      </w:r>
      <w:r w:rsidRPr="00B3191B">
        <w:rPr>
          <w:rFonts w:ascii="Montserrat" w:hAnsi="Montserrat"/>
          <w:sz w:val="24"/>
        </w:rPr>
        <w:tab/>
      </w:r>
      <w:r w:rsidRPr="00B3191B">
        <w:rPr>
          <w:rFonts w:ascii="Montserrat" w:hAnsi="Montserrat"/>
          <w:sz w:val="24"/>
        </w:rPr>
        <w:tab/>
        <w:t>Kimberly Autumn Morgan</w:t>
      </w:r>
      <w:r w:rsidRPr="00B3191B">
        <w:rPr>
          <w:rFonts w:ascii="Montserrat" w:hAnsi="Montserrat"/>
          <w:sz w:val="24"/>
        </w:rPr>
        <w:tab/>
        <w:t>Born 18 - 06-27</w:t>
      </w:r>
      <w:r w:rsidRPr="00B3191B">
        <w:rPr>
          <w:rFonts w:ascii="Montserrat" w:hAnsi="Montserrat"/>
          <w:sz w:val="24"/>
        </w:rPr>
        <w:tab/>
      </w:r>
      <w:r w:rsidRPr="00B3191B">
        <w:rPr>
          <w:rFonts w:ascii="Montserrat" w:hAnsi="Montserrat"/>
          <w:sz w:val="24"/>
        </w:rPr>
        <w:tab/>
        <w:t>Conceived 17 - 09-29</w:t>
      </w:r>
    </w:p>
    <w:p w:rsidR="00140257" w:rsidRPr="00B3191B" w:rsidRDefault="00140257">
      <w:pPr>
        <w:pStyle w:val="0DraftNormal"/>
        <w:rPr>
          <w:rFonts w:ascii="Montserrat" w:hAnsi="Montserrat"/>
          <w:sz w:val="24"/>
        </w:rPr>
      </w:pPr>
      <w:r w:rsidRPr="00B3191B">
        <w:rPr>
          <w:rFonts w:ascii="Montserrat" w:hAnsi="Montserrat"/>
          <w:sz w:val="24"/>
        </w:rPr>
        <w:t>Nam</w:t>
      </w:r>
      <w:r w:rsidRPr="00B3191B">
        <w:rPr>
          <w:rFonts w:ascii="Montserrat" w:hAnsi="Montserrat"/>
          <w:sz w:val="24"/>
        </w:rPr>
        <w:tab/>
      </w:r>
      <w:r w:rsidRPr="00B3191B">
        <w:rPr>
          <w:rFonts w:ascii="Montserrat" w:hAnsi="Montserrat"/>
          <w:sz w:val="24"/>
        </w:rPr>
        <w:tab/>
        <w:t>Naomi Arden Morgan</w:t>
      </w:r>
      <w:r w:rsidRPr="00B3191B">
        <w:rPr>
          <w:rFonts w:ascii="Montserrat" w:hAnsi="Montserrat"/>
          <w:sz w:val="24"/>
        </w:rPr>
        <w:tab/>
      </w:r>
      <w:r w:rsidRPr="00B3191B">
        <w:rPr>
          <w:rFonts w:ascii="Montserrat" w:hAnsi="Montserrat"/>
          <w:sz w:val="24"/>
        </w:rPr>
        <w:tab/>
        <w:t>Born 19 - 10-31</w:t>
      </w:r>
      <w:r w:rsidRPr="00B3191B">
        <w:rPr>
          <w:rFonts w:ascii="Montserrat" w:hAnsi="Montserrat"/>
          <w:sz w:val="24"/>
        </w:rPr>
        <w:tab/>
      </w:r>
      <w:r w:rsidRPr="00B3191B">
        <w:rPr>
          <w:rFonts w:ascii="Montserrat" w:hAnsi="Montserrat"/>
          <w:sz w:val="24"/>
        </w:rPr>
        <w:tab/>
        <w:t>Conceived 18 - 07-30</w:t>
      </w:r>
    </w:p>
    <w:p w:rsidR="00140257" w:rsidRPr="00B3191B" w:rsidRDefault="00140257">
      <w:pPr>
        <w:pStyle w:val="0DraftNormal"/>
        <w:rPr>
          <w:rFonts w:ascii="Montserrat" w:hAnsi="Montserrat"/>
          <w:sz w:val="24"/>
        </w:rPr>
      </w:pPr>
      <w:r w:rsidRPr="00B3191B">
        <w:rPr>
          <w:rFonts w:ascii="Montserrat" w:hAnsi="Montserrat"/>
          <w:sz w:val="24"/>
        </w:rPr>
        <w:t>Alex</w:t>
      </w:r>
      <w:r w:rsidRPr="00B3191B">
        <w:rPr>
          <w:rFonts w:ascii="Montserrat" w:hAnsi="Montserrat"/>
          <w:sz w:val="24"/>
        </w:rPr>
        <w:tab/>
      </w:r>
      <w:r w:rsidRPr="00B3191B">
        <w:rPr>
          <w:rFonts w:ascii="Montserrat" w:hAnsi="Montserrat"/>
          <w:sz w:val="24"/>
        </w:rPr>
        <w:tab/>
        <w:t>Alexandrea Virgin Morgan</w:t>
      </w:r>
      <w:r w:rsidRPr="00B3191B">
        <w:rPr>
          <w:rFonts w:ascii="Montserrat" w:hAnsi="Montserrat"/>
          <w:sz w:val="24"/>
        </w:rPr>
        <w:tab/>
        <w:t xml:space="preserve">Born 21 - 06-21 </w:t>
      </w:r>
      <w:r w:rsidRPr="00B3191B">
        <w:rPr>
          <w:rFonts w:ascii="Montserrat" w:hAnsi="Montserrat"/>
          <w:sz w:val="24"/>
        </w:rPr>
        <w:tab/>
      </w:r>
      <w:r w:rsidRPr="00B3191B">
        <w:rPr>
          <w:rFonts w:ascii="Montserrat" w:hAnsi="Montserrat"/>
          <w:sz w:val="24"/>
        </w:rPr>
        <w:tab/>
        <w:t>Conceived 20 - 09-21</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Sired by Vincent</w:t>
      </w:r>
      <w:r w:rsidRPr="00B3191B">
        <w:rPr>
          <w:rFonts w:ascii="Montserrat" w:hAnsi="Montserrat"/>
          <w:sz w:val="24"/>
        </w:rPr>
        <w:tab/>
      </w:r>
      <w:r w:rsidRPr="00B3191B">
        <w:rPr>
          <w:rFonts w:ascii="Montserrat" w:hAnsi="Montserrat"/>
          <w:sz w:val="24"/>
        </w:rPr>
        <w:tab/>
        <w:t>12-21</w:t>
      </w:r>
      <w:r w:rsidRPr="00B3191B">
        <w:rPr>
          <w:rFonts w:ascii="Montserrat" w:hAnsi="Montserrat"/>
          <w:sz w:val="24"/>
        </w:rPr>
        <w:tab/>
      </w:r>
      <w:r w:rsidRPr="00B3191B">
        <w:rPr>
          <w:rFonts w:ascii="Montserrat" w:hAnsi="Montserrat"/>
          <w:sz w:val="24"/>
        </w:rPr>
        <w:tab/>
      </w:r>
      <w:r w:rsidRPr="00B3191B">
        <w:rPr>
          <w:rFonts w:ascii="Montserrat" w:hAnsi="Montserrat"/>
          <w:sz w:val="24"/>
        </w:rPr>
        <w:tab/>
        <w:t>V + 2.5</w:t>
      </w:r>
      <w:r w:rsidRPr="00B3191B">
        <w:rPr>
          <w:rFonts w:ascii="Montserrat" w:hAnsi="Montserrat"/>
          <w:sz w:val="24"/>
        </w:rPr>
        <w:tab/>
        <w:t>Split Ova</w:t>
      </w:r>
    </w:p>
    <w:p w:rsidR="00140257" w:rsidRPr="00B3191B" w:rsidRDefault="00140257">
      <w:pPr>
        <w:pStyle w:val="0DraftNormal"/>
        <w:rPr>
          <w:rFonts w:ascii="Montserrat" w:hAnsi="Montserrat"/>
          <w:sz w:val="24"/>
        </w:rPr>
      </w:pPr>
      <w:r w:rsidRPr="00B3191B">
        <w:rPr>
          <w:rFonts w:ascii="Montserrat" w:hAnsi="Montserrat"/>
          <w:sz w:val="24"/>
        </w:rPr>
        <w:t>Alex</w:t>
      </w:r>
      <w:r w:rsidRPr="00B3191B">
        <w:rPr>
          <w:rFonts w:ascii="Montserrat" w:hAnsi="Montserrat"/>
          <w:sz w:val="24"/>
        </w:rPr>
        <w:tab/>
      </w:r>
      <w:r w:rsidRPr="00B3191B">
        <w:rPr>
          <w:rFonts w:ascii="Montserrat" w:hAnsi="Montserrat"/>
          <w:sz w:val="24"/>
        </w:rPr>
        <w:tab/>
        <w:t>Alexander Virgin Nevin</w:t>
      </w:r>
      <w:r w:rsidRPr="00B3191B">
        <w:rPr>
          <w:rFonts w:ascii="Montserrat" w:hAnsi="Montserrat"/>
          <w:sz w:val="24"/>
        </w:rPr>
        <w:tab/>
      </w:r>
      <w:r w:rsidRPr="00B3191B">
        <w:rPr>
          <w:rFonts w:ascii="Montserrat" w:hAnsi="Montserrat"/>
          <w:sz w:val="24"/>
        </w:rPr>
        <w:tab/>
        <w:t>Born 21 - 06-21</w:t>
      </w:r>
      <w:r w:rsidRPr="00B3191B">
        <w:rPr>
          <w:rFonts w:ascii="Montserrat" w:hAnsi="Montserrat"/>
          <w:sz w:val="24"/>
        </w:rPr>
        <w:tab/>
      </w:r>
      <w:r w:rsidRPr="00B3191B">
        <w:rPr>
          <w:rFonts w:ascii="Montserrat" w:hAnsi="Montserrat"/>
          <w:sz w:val="24"/>
        </w:rPr>
        <w:tab/>
        <w:t>Conceived 20 - 09-21</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t>Sired by Victor</w:t>
      </w:r>
      <w:r w:rsidRPr="00B3191B">
        <w:rPr>
          <w:rFonts w:ascii="Montserrat" w:hAnsi="Montserrat"/>
          <w:sz w:val="24"/>
        </w:rPr>
        <w:tab/>
      </w:r>
      <w:r w:rsidRPr="00B3191B">
        <w:rPr>
          <w:rFonts w:ascii="Montserrat" w:hAnsi="Montserrat"/>
          <w:sz w:val="24"/>
        </w:rPr>
        <w:tab/>
        <w:t>12-21</w:t>
      </w:r>
      <w:r w:rsidRPr="00B3191B">
        <w:rPr>
          <w:rFonts w:ascii="Montserrat" w:hAnsi="Montserrat"/>
          <w:sz w:val="24"/>
        </w:rPr>
        <w:tab/>
      </w:r>
      <w:r w:rsidRPr="00B3191B">
        <w:rPr>
          <w:rFonts w:ascii="Montserrat" w:hAnsi="Montserrat"/>
          <w:sz w:val="24"/>
        </w:rPr>
        <w:tab/>
      </w:r>
      <w:r w:rsidRPr="00B3191B">
        <w:rPr>
          <w:rFonts w:ascii="Montserrat" w:hAnsi="Montserrat"/>
          <w:sz w:val="24"/>
        </w:rPr>
        <w:tab/>
        <w:t>V + 2.5</w:t>
      </w:r>
      <w:r w:rsidRPr="00B3191B">
        <w:rPr>
          <w:rFonts w:ascii="Montserrat" w:hAnsi="Montserrat"/>
          <w:sz w:val="24"/>
        </w:rPr>
        <w:tab/>
        <w:t>Split Ova</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br w:type="column"/>
        <w:t>AV 00-0000 NOTEBOOK</w:t>
      </w:r>
    </w:p>
    <w:p w:rsidR="00140257" w:rsidRPr="00B3191B" w:rsidRDefault="00140257">
      <w:pPr>
        <w:pStyle w:val="0DraftNormal"/>
        <w:rPr>
          <w:rFonts w:ascii="Montserrat" w:hAnsi="Montserrat"/>
          <w:sz w:val="24"/>
        </w:rPr>
      </w:pPr>
      <w:r w:rsidRPr="00B3191B">
        <w:rPr>
          <w:rFonts w:ascii="Montserrat" w:hAnsi="Montserrat"/>
          <w:sz w:val="24"/>
        </w:rPr>
        <w:tab/>
        <w:t>Concept Development</w:t>
      </w:r>
    </w:p>
    <w:p w:rsidR="00140257" w:rsidRPr="00B3191B" w:rsidRDefault="00140257">
      <w:pPr>
        <w:pStyle w:val="0DraftNormal"/>
        <w:rPr>
          <w:rFonts w:ascii="Montserrat" w:hAnsi="Montserrat"/>
          <w:sz w:val="24"/>
        </w:rPr>
      </w:pPr>
      <w:r w:rsidRPr="00B3191B">
        <w:rPr>
          <w:rFonts w:ascii="Montserrat" w:hAnsi="Montserrat"/>
          <w:sz w:val="24"/>
        </w:rPr>
        <w:tab/>
        <w:t>See AV 00-0000 MAIN for Perspective and Context Notes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ACTIVE NOTES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APPLIED NOTES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Separate Lives of the One in Three</w:t>
      </w:r>
    </w:p>
    <w:p w:rsidR="00140257" w:rsidRPr="00B3191B" w:rsidRDefault="00140257">
      <w:pPr>
        <w:pStyle w:val="0DraftNormal"/>
        <w:rPr>
          <w:rFonts w:ascii="Montserrat" w:hAnsi="Montserrat"/>
          <w:sz w:val="24"/>
        </w:rPr>
      </w:pPr>
      <w:r w:rsidRPr="00B3191B">
        <w:rPr>
          <w:rFonts w:ascii="Montserrat" w:hAnsi="Montserrat"/>
          <w:sz w:val="24"/>
        </w:rPr>
        <w:t>Book One : Three of a Kind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Alexandrea Virginia Morgan, or Andrea, was born an only child, or so she thought. Unknown to her, her conception had occurred in triplicate, as a consequence of the extraordinary union of Ashana and Ashara's minds, bodies and spirits. At the moment of her conception, Alexandrea was in three places at the same time, caught in the embodiment of her primal understanding--the conception of herself in the understanding of her parents' union, and the conception of the pair her emergence had supplanted. Andrea herself was drawn to the moment of her conception, contributing an understanding of things to come which changed Ashana and Ashara as much as they had changed each other. The two couples that had embraced were replaced by three identical young women, due to the fusion of the female aspects of Ashana and Ashara and the transformation of their unscathed male aspects which was triggered by the conceptual revelation of unity. An unconscious attempt to hold on to what they had been resulted in the inception of replicas of their selves in sex split compliment twins even as each member of the new trinity conceived of a daughter self.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reincarnate compliments would be taken by their Houses, and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Alex's death in the Human Establishment, while pretending to be Andrea, raised countless unanswered and unanswerable questions, but it also left Andrea, an avatar in training, in the perfect position to go deep under cover within the Imperial Court of the Avon Empire. Alex's death also triggered Xander's reversion to her natural female form, and led the authorities on Oasis to reunite Xander and Andrea. Xander's condition was not permanent, and Andrea inadvertently allowed the authorities to discover that sexual polymorphism was a trait she and Xander had in common. This discover was seen as evidence that the decision to pair the two of them was prophetic. Xander had been promised to Alex before the two had been born, being members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Xander, Cinder and Ember were all beginning their devotions to the Goddess, whom they all resembled perfectly. Possession of compliments, or a consort, spared the three girls a degree of embarrassment they were all grateful for. 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like Ash and Ember or Cinder and Coal.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 Dreamer in the Dream</w:t>
      </w:r>
    </w:p>
    <w:p w:rsidR="00140257" w:rsidRPr="00B3191B" w:rsidRDefault="00140257">
      <w:pPr>
        <w:pStyle w:val="0DraftNormal"/>
        <w:rPr>
          <w:rFonts w:ascii="Montserrat" w:hAnsi="Montserrat"/>
          <w:sz w:val="24"/>
        </w:rPr>
      </w:pPr>
      <w:r w:rsidRPr="00B3191B">
        <w:rPr>
          <w:rFonts w:ascii="Montserrat" w:hAnsi="Montserrat"/>
          <w:sz w:val="24"/>
        </w:rPr>
        <w:t>Book One : Coming of Age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Alexandrea Virginia Morgan, or Andrea, was born a normal girl, or so she thought. She had been born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world in which she was the subject of a strange experiment to awaken the potential of her mind, an experiment reflected in her world as the Avatar Project.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had assumed she was an only child until the death of her mother when she was seven years old. The trauma of sharing her mother's death through their telepathic rapport had nearly shattered her mind. Concern for her resulted in a successful search for her father, and the discovery that she had a twin sister, who bore the same name and called herself Alex. Alex possessed greater power than Andrea, and utilized it with greater proficiency. Her greater skill had shielded her from the full impact of their mother's death, and allowed her to help rehabilitate Andrea over the next two years. Alex had two sisters, one and three years older. Neither twin knew that their father was in fact the mother of their older sisters, from a union which the events of Alex and Andrea's conception dissolved. Due to Andrea's enrollment in the Avatar Project, and Alex's obligations to her own patrons, it proved impossible for Andrea to return with her father and sisters to their home on Oasis,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acted as a buffer between its antagonistic allies, resting its authority in the promotion and preservation of the imperial bloodline, and the legends asserting its origin in the embodiments of the Goddess--revered by avon--and the God--revered by humans.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Andrea became aware that her twin changed her appearance in public, and inquired why, when they met for their fifteenth birthday. The explanation startled her. Andrea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parity of the imperial genome, any breeding within the pure bloodlines produced genetically identical offspring. Because of this extraordinary fact, there were strict rules and obligations imposed on the pure 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role that was equal parts priest, paladin and prostitute, in service of the Trinity which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Alex and Andrea's mother. When Alex was sixteen years old, it proved true once again. In spite of her efforts to disguise her imperial blood, she was targeted by an assassin. Andrea's mind was better shielded against the trauma of her twin's death, but she opened herself in the hope of saving her sister's mind, but Alex slipped out of her grasp and into oblivion. Alex's death was declared on the basis of circumstantial evidence, but there was never any doubt in Andrea's mind.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Following the death of her twin sister, and the appearance of what had to be her perfect clone only a week later, Andrea started down a path that would force her to confront a strange truth. The death of Andrea's sister had been brutal, an unspeakable and bizarre murder that had left only hints of who she had been. The appearance of this new "Alex" forced the authorities to conclude that the identification of the victim, which had been purely circumstantial, had been in error. Andrea knew the strange girl could not be her twin and confronted her. She found herself confronting more than she dared to imagine even in her wildest dreams. The girl was really a boy, a boy with exceptional mental powers, who claimed to have inexplicably transformed into a perfect copy of Andrea's twin, Alex. The transformation took place at the very moment of Alex's death--what Andrea considered the time of death, for she had suffered a crippling seizure, and a feeling of dying herself at the time the boy claimed he had transformed. The boy, when he could manage the temporary reversal of his transformation, could have been Andrea's own brother--and strangely enough, he was. His name was Alexander Victor Morgan. Like Andrea, Alex had grown up alone with a single parent. He had been raised by his father, never knowing his mother. Alexandrea and her sister had been reunited and raised by their father following the death of their mother, whom the children were all named after. The boy's father turned out to be the twin of Alex and Andrea's father.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took Alex under her wing, accepting the theory proposed by their father and initiating the boy in the mysteries of being a girl. At the same time, she found herself convinced that her twin had somehow become a part of her brother--that her brother had truly become her twin. Andrea struggled to make sense of the irresistible sexual magnetism between them, refusing to deny the new girl the comforts and intimacy that had existed between Andrea and her twin. Andrea also tried to keep her head as her exposure to Alex opened door after door in her own mind, awakening a power in her that rivaled his. Andrea found herself in close company with two intimate friends of Alex's, who had experienced a similar awakening, after witnessing Alex's transformation.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 instance of the dream confronting the dreamer.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An Invisible Loop</w:t>
      </w:r>
    </w:p>
    <w:p w:rsidR="00140257" w:rsidRPr="00B3191B" w:rsidRDefault="00140257">
      <w:pPr>
        <w:pStyle w:val="0DraftNormal"/>
        <w:rPr>
          <w:rFonts w:ascii="Montserrat" w:hAnsi="Montserrat"/>
          <w:sz w:val="24"/>
        </w:rPr>
      </w:pPr>
      <w:r w:rsidRPr="00B3191B">
        <w:rPr>
          <w:rFonts w:ascii="Montserrat" w:hAnsi="Montserrat"/>
          <w:sz w:val="24"/>
        </w:rPr>
        <w:t>Book One : A Daughter's Duty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It was a twenty 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all out assault on her mind when she slipped through the eye, arriving in the past by retreating into the very depths of her own mind to escape, emerging in the moment of her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her understanding, her mother was a spy, working under deep cover within the Avon Empire, where she was </w:t>
      </w:r>
      <w:r w:rsidRPr="00B3191B">
        <w:rPr>
          <w:rFonts w:ascii="Montserrat" w:hAnsi="Montserrat"/>
          <w:i/>
          <w:sz w:val="24"/>
        </w:rPr>
        <w:t>Av Asha</w:t>
      </w:r>
      <w:r w:rsidRPr="00B3191B">
        <w:rPr>
          <w:rFonts w:ascii="Montserrat" w:hAnsi="Montserrat"/>
          <w:sz w:val="24"/>
        </w:rPr>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the rapport that had allowed her mother to be a true mother to her. The experience scarred her, while at the same time kicking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An Emergency Activation - Assessing Vael</w:t>
      </w:r>
    </w:p>
    <w:p w:rsidR="00140257" w:rsidRPr="00B3191B" w:rsidRDefault="00140257">
      <w:pPr>
        <w:pStyle w:val="0DraftNormal"/>
        <w:rPr>
          <w:rFonts w:ascii="Montserrat" w:hAnsi="Montserrat"/>
          <w:sz w:val="24"/>
        </w:rPr>
      </w:pPr>
      <w:r w:rsidRPr="00B3191B">
        <w:rPr>
          <w:rFonts w:ascii="Montserrat" w:hAnsi="Montserrat"/>
          <w:sz w:val="24"/>
        </w:rPr>
        <w:t>Av Ashi - An Embodiment of the Goddess Recognized</w:t>
      </w:r>
    </w:p>
    <w:p w:rsidR="00140257" w:rsidRPr="00B3191B" w:rsidRDefault="00140257">
      <w:pPr>
        <w:pStyle w:val="0DraftNormal"/>
        <w:rPr>
          <w:rFonts w:ascii="Montserrat" w:hAnsi="Montserrat"/>
          <w:sz w:val="24"/>
        </w:rPr>
      </w:pPr>
      <w:r w:rsidRPr="00B3191B">
        <w:rPr>
          <w:rFonts w:ascii="Montserrat" w:hAnsi="Montserrat"/>
          <w:sz w:val="24"/>
        </w:rPr>
        <w:t>Extradition and Embrace - A Promise of Activation, and Deniability - On Her Own</w:t>
      </w:r>
    </w:p>
    <w:p w:rsidR="00140257" w:rsidRPr="00B3191B" w:rsidRDefault="00140257">
      <w:pPr>
        <w:pStyle w:val="0DraftNormal"/>
        <w:rPr>
          <w:rFonts w:ascii="Montserrat" w:hAnsi="Montserrat"/>
          <w:sz w:val="24"/>
        </w:rPr>
      </w:pPr>
      <w:r w:rsidRPr="00B3191B">
        <w:rPr>
          <w:rFonts w:ascii="Montserrat" w:hAnsi="Montserrat"/>
          <w:sz w:val="24"/>
        </w:rPr>
        <w:t>Execution of a Plot - The Most Intimate Rape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 Perfect Conception - A Bloody Inception</w:t>
      </w:r>
    </w:p>
    <w:p w:rsidR="00140257" w:rsidRPr="00B3191B" w:rsidRDefault="00140257">
      <w:pPr>
        <w:pStyle w:val="0DraftNormal"/>
        <w:rPr>
          <w:rFonts w:ascii="Montserrat" w:hAnsi="Montserrat"/>
          <w:sz w:val="24"/>
        </w:rPr>
      </w:pPr>
      <w:r w:rsidRPr="00B3191B">
        <w:rPr>
          <w:rFonts w:ascii="Montserrat" w:hAnsi="Montserrat"/>
          <w:sz w:val="24"/>
        </w:rPr>
        <w:t>A Traumatic Awakening - An Inquisition, Reinterpretation and Confirmation</w:t>
      </w:r>
    </w:p>
    <w:p w:rsidR="00140257" w:rsidRPr="00B3191B" w:rsidRDefault="00140257">
      <w:pPr>
        <w:pStyle w:val="0DraftNormal"/>
        <w:rPr>
          <w:rFonts w:ascii="Montserrat" w:hAnsi="Montserrat"/>
          <w:sz w:val="24"/>
        </w:rPr>
      </w:pPr>
      <w:r w:rsidRPr="00B3191B">
        <w:rPr>
          <w:rFonts w:ascii="Montserrat" w:hAnsi="Montserrat"/>
          <w:sz w:val="24"/>
        </w:rPr>
        <w:t>Another Embrace - An Assumption of Activation, Human Contacts</w:t>
      </w:r>
    </w:p>
    <w:p w:rsidR="00140257" w:rsidRPr="00B3191B" w:rsidRDefault="00140257">
      <w:pPr>
        <w:pStyle w:val="0DraftNormal"/>
        <w:rPr>
          <w:rFonts w:ascii="Montserrat" w:hAnsi="Montserrat"/>
          <w:sz w:val="24"/>
        </w:rPr>
      </w:pPr>
      <w:r w:rsidRPr="00B3191B">
        <w:rPr>
          <w:rFonts w:ascii="Montserrat" w:hAnsi="Montserrat"/>
          <w:sz w:val="24"/>
        </w:rPr>
        <w:t>A Fear of Friendship - A Fear of Exposure, In Over Her Head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Complication - An Unexpected Pregnancy, Arrested </w:t>
      </w:r>
    </w:p>
    <w:p w:rsidR="00140257" w:rsidRPr="00B3191B" w:rsidRDefault="00140257">
      <w:pPr>
        <w:pStyle w:val="0DraftNormal"/>
        <w:rPr>
          <w:rFonts w:ascii="Montserrat" w:hAnsi="Montserrat"/>
          <w:sz w:val="24"/>
        </w:rPr>
      </w:pPr>
      <w:r w:rsidRPr="00B3191B">
        <w:rPr>
          <w:rFonts w:ascii="Montserrat" w:hAnsi="Montserrat"/>
          <w:sz w:val="24"/>
        </w:rPr>
        <w:t>A Sense of Danger - A Warning Repeated, A Promise</w:t>
      </w:r>
    </w:p>
    <w:p w:rsidR="00140257" w:rsidRPr="00B3191B" w:rsidRDefault="00140257">
      <w:pPr>
        <w:pStyle w:val="0DraftNormal"/>
        <w:rPr>
          <w:rFonts w:ascii="Montserrat" w:hAnsi="Montserrat"/>
          <w:sz w:val="24"/>
        </w:rPr>
      </w:pPr>
      <w:r w:rsidRPr="00B3191B">
        <w:rPr>
          <w:rFonts w:ascii="Montserrat" w:hAnsi="Montserrat"/>
          <w:sz w:val="24"/>
        </w:rPr>
        <w:t>A Threat of Conspiracy - A Conversation Overheard and Fled</w:t>
      </w:r>
    </w:p>
    <w:p w:rsidR="00140257" w:rsidRPr="00B3191B" w:rsidRDefault="00140257">
      <w:pPr>
        <w:pStyle w:val="0DraftNormal"/>
        <w:rPr>
          <w:rFonts w:ascii="Montserrat" w:hAnsi="Montserrat"/>
          <w:sz w:val="24"/>
        </w:rPr>
      </w:pPr>
      <w:r w:rsidRPr="00B3191B">
        <w:rPr>
          <w:rFonts w:ascii="Montserrat" w:hAnsi="Montserrat"/>
          <w:sz w:val="24"/>
        </w:rPr>
        <w:t>An Opportunity to Escape, Compromised - An Interception and Abduction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 Prisoner - A False Convert</w:t>
      </w:r>
    </w:p>
    <w:p w:rsidR="00140257" w:rsidRPr="00B3191B" w:rsidRDefault="00140257">
      <w:pPr>
        <w:pStyle w:val="0DraftNormal"/>
        <w:rPr>
          <w:rFonts w:ascii="Montserrat" w:hAnsi="Montserrat"/>
          <w:sz w:val="24"/>
        </w:rPr>
      </w:pPr>
      <w:r w:rsidRPr="00B3191B">
        <w:rPr>
          <w:rFonts w:ascii="Montserrat" w:hAnsi="Montserrat"/>
          <w:sz w:val="24"/>
        </w:rPr>
        <w:t>A Pirate's Probation - Proving Herself</w:t>
      </w:r>
    </w:p>
    <w:p w:rsidR="00140257" w:rsidRPr="00B3191B" w:rsidRDefault="00140257">
      <w:pPr>
        <w:pStyle w:val="0DraftNormal"/>
        <w:rPr>
          <w:rFonts w:ascii="Montserrat" w:hAnsi="Montserrat"/>
          <w:sz w:val="24"/>
        </w:rPr>
      </w:pPr>
      <w:r w:rsidRPr="00B3191B">
        <w:rPr>
          <w:rFonts w:ascii="Montserrat" w:hAnsi="Montserrat"/>
          <w:sz w:val="24"/>
        </w:rPr>
        <w:t>A Pirate's Pirate - An Instinct for Survival</w:t>
      </w:r>
    </w:p>
    <w:p w:rsidR="00140257" w:rsidRPr="00B3191B" w:rsidRDefault="00140257">
      <w:pPr>
        <w:pStyle w:val="0DraftNormal"/>
        <w:rPr>
          <w:rFonts w:ascii="Montserrat" w:hAnsi="Montserrat"/>
          <w:sz w:val="24"/>
        </w:rPr>
      </w:pPr>
      <w:r w:rsidRPr="00B3191B">
        <w:rPr>
          <w:rFonts w:ascii="Montserrat" w:hAnsi="Montserrat"/>
          <w:sz w:val="24"/>
        </w:rPr>
        <w:t>A Mutiny - An Opportunity to Escape, An Obligation to Return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br w:type="column"/>
        <w:t>AV 00-0000 MAIN</w:t>
      </w:r>
    </w:p>
    <w:p w:rsidR="00140257" w:rsidRPr="00B3191B" w:rsidRDefault="00140257">
      <w:pPr>
        <w:pStyle w:val="0DraftNormal"/>
        <w:rPr>
          <w:rFonts w:ascii="Montserrat" w:hAnsi="Montserrat"/>
          <w:sz w:val="24"/>
        </w:rPr>
      </w:pPr>
      <w:r w:rsidRPr="00B3191B">
        <w:rPr>
          <w:rFonts w:ascii="Montserrat" w:hAnsi="Montserrat"/>
          <w:sz w:val="24"/>
        </w:rPr>
        <w:tab/>
        <w:t>Perspective and Context</w:t>
      </w:r>
    </w:p>
    <w:p w:rsidR="00140257" w:rsidRPr="00B3191B" w:rsidRDefault="00140257">
      <w:pPr>
        <w:pStyle w:val="0DraftNormal"/>
        <w:rPr>
          <w:rFonts w:ascii="Montserrat" w:hAnsi="Montserrat"/>
          <w:sz w:val="24"/>
        </w:rPr>
      </w:pPr>
      <w:r w:rsidRPr="00B3191B">
        <w:rPr>
          <w:rFonts w:ascii="Montserrat" w:hAnsi="Montserrat"/>
          <w:sz w:val="24"/>
        </w:rPr>
        <w:tab/>
        <w:t xml:space="preserve">For additional contributing perspective and context notes, see also: Naked Goddess 00-0000.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Conceptions</w:t>
      </w:r>
    </w:p>
    <w:p w:rsidR="00140257" w:rsidRPr="00B3191B" w:rsidRDefault="00140257">
      <w:pPr>
        <w:pStyle w:val="0DraftNormal"/>
        <w:rPr>
          <w:rFonts w:ascii="Montserrat" w:hAnsi="Montserrat"/>
          <w:sz w:val="24"/>
        </w:rPr>
      </w:pPr>
      <w:r w:rsidRPr="00B3191B">
        <w:rPr>
          <w:rFonts w:ascii="Montserrat" w:hAnsi="Montserrat"/>
          <w:sz w:val="24"/>
        </w:rPr>
        <w:t xml:space="preserve">Alexandrea's first life was spent in a twenty seven year loop. It was a loop in which she was conceived and born in and of herself when she was seventeen and twenty-one, respectively, in which she was rescued from dissolution at the age of twenty-seven by herself on the cusp of turning seven. The irony of it is that three separate embodiments of her were subject to that loop, passing through an eye of paradox at the age of seventeen to preserve her own conception. She was fighting an all out assault on her mind when she slipped through the eye, arriving in the past by retreating into the very depths of her own mind to escape, emerging in the moment of her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Alexandrea Virginia Morgan, or Andrea, was born an only child, or so she thought. Unknown to her, her conception had occurred in triplicate, as a consequence of the extraordinary union of Ashana and Ashara's minds, bodies and spirits. At the moment of her conception, Alexandrea was in three places at the same time, caught in the embodiment of her primal understanding--the conception of herself in the understanding of her parents' union, and the conception of the pair her emergence had supplanted. Andrea herself was drawn to the moment of her conception, contributing an understanding of things to come which changed Ashana and Ashara as much as they had changed each other. The two couples that had embraced were replaced by three identical young women, due to the fusion of the female aspects of Ashana and Ashara and the transformation of their unscathed male aspects which was triggered by the conceptual revelation of unity. An unconscious attempt to hold on to what they had been resulted in the inception of replicas of their selves in sex split compliment twins even as each member of the new trinity conceived of a daughter self.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Ashana &amp; Ashara</w:t>
      </w:r>
    </w:p>
    <w:p w:rsidR="00140257" w:rsidRPr="00B3191B" w:rsidRDefault="00140257">
      <w:pPr>
        <w:pStyle w:val="0DraftNormal"/>
        <w:rPr>
          <w:rFonts w:ascii="Montserrat" w:hAnsi="Montserrat"/>
          <w:sz w:val="24"/>
        </w:rPr>
      </w:pPr>
      <w:r w:rsidRPr="00B3191B">
        <w:rPr>
          <w:rFonts w:ascii="Montserrat" w:hAnsi="Montserrat"/>
          <w:sz w:val="24"/>
        </w:rPr>
        <w:t xml:space="preserve">Ashana and Ashara were in love, and rejoiced at the news that they were to provide an heir to the Emperor. Due to the dangers of embracing each other in their natural forms, Ashana and Ashara could only consummate their union in the male and female embodiments of the God and the Goddess. Unfortunately, their first two conceptions produced female children, who were not accepted as principle heirs and would most likely be required to take up the mantle of the Goddess. The controversy of this discrimination was as old as the Empire, and was based on prejudices found in both the Human Establishment and the Avon Establishment regarding succession and inheritance. If Ashana and Ashara did not conceive a male child, then their eldest daughter would become Empress, but they were required to make every effort to produce a male child prior to the Emperor's death or abdication. Ashana and Ashara had ached, all their lives, for the opportunity to embrace each other fully as equals. Over the four years of their union, they had contemplated every possible way of fulfilling that dream without triggering the fatal fusion of such a perfect union. The closest they had come had been for both to assume their female form, as they had when they had both served as Ideals, and it was in that way they had always embraced each other save for performing their duty to conceive a child. In contemplating the resurgence of that duty, they were tempted by a sudden inspiration.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Ashana and Ashara were able to split into self-complimenting aspects, male and female or dragon and phoenix. It was believed that the polarity of dragon and phoenix nature was what made it so dangerous to embrace each other in their avon forms, but in human forms, those qualities balanced, assuming the neutrality common to natural humans. It was as a man and a woman that they were required to fulfill the obligation of the twin pillars of the Avon Empire. If it was safe to mate as male and female, why not then cross compliment and mate as both? It seemed to be perfectly safe, but in the process they discovered the truth of the fatal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danger of embracing in avon forms was not, as they had always assumed, opening themselves to a union of their dragon and phoenix natures, but to a union of phoenix natures that triggered the conception of a new phoenix. The refinement of dragon-phoenix polarity simply made it possible for the phoenix heart of the dragon mate to merge with the phoenix heart so prominently proffered by the phoenix mate. It was not, therefore, only the avon forms that put them at risk. It was the mating of two bodies of the same sex, the same physical polarity, combined with the mating of two spirits of opposite polarity that catalyzed the union they feared, whether both were in avon forms or human male or female forms. They had both identified more with their female embodiment, as it was virtually identical to their native avon, so they had always embraced each other as cloaked phoenixes before. They had attained in human form the protection of any two phoenixes in avon form. By projecting their male embodiments, to make love to each other, they were exposing their phoenix hearts to each other, naked within a combined dragon mantle. The female embodiments, laying face to face so they might embrace, kiss and caress each other as their projected male embodiments entered the other lover from behind, were suddenly seized by the fatal fusion. The two bodies merged into one, the two minds eclipsed in the understanding of the union and the awakening of the one who conceived of herself in that union, and passed into the male embodiments excluded from the fusion through the mechanism of rebirth, triggering their shift to the female embodiments that had been slain. It took only an instant, for the paired lovers to be transformed into a trinity, and conceive of themselves in the light of this union.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They could not go back to who and what they had been. Ashana and Ashara had not conceived of themselves yet, and remained locked at the physical age of seventeen, as a result of possessing living precursors and spending most of their time in human forms. Like the individual conceived in their union, Ashana and Ashara now faced an entirely new existence. All three were reborn in the unexpected revelation of a non-fatal resolution of the perfect union. It was possible, however, for each to conceive of who and what she had been, even as she conceived of who and what she now was. Two of this new trinity found within them a trinity of new lives. For Ashana and Ashara, reborn, there was a daughter heir to all she now was, and a daughter-son compliment heir to all she had been. For the new one, there was only one seed, the seed of a child identical to the promethean daughters of Ashana and Ashara, a three way conception of herself in the understanding of the trinity of her own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It was in the wake of these inceptions that the neo-triplets were forced to turn to the seeds of life within them to determine who bore which of the burdens revealed in their glimpse of their lives to come. One, bearing the seed of a single daughter, would have to carry that seed into the Human Establishment and would die before the child turned eight. One, bearing the seed of two daughters, would remain the mother to the children Ashana and Ashara had already had, and assume the name of Ashana until her own death in the same unfortunate year. One, bearing the seed of two daughters, would succumb to a poison that would damage the trinity-daughter, and cause it to develop into a male fetus. That one would be Ashara, who would live, acting as the empress's regent for the reincarnated Ashana.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reincarnate compliments would be taken by their Houses, and raised as heirs to the twin pillars. The girl turned boy would be raised in wandering exile by the male aspect of Ashara, as the legal heir to the Emperor--a girl who had developed into a boy by virtue of the very poison that killed the Emperor himself. The other girl would be fourth in line to the throne, raised with her two older sisters in a less severe exile to Oasis by the male aspect of Ashana. The female aspect of Ashana would rise to the throne as the champion of the war triggered by the assassination of the Emperor, by virtue of ancient laws of precedence and inaccurate interpretation of certain prophesies. Ashana's trinity-daughter would be the first of the five children conceived on that day of union to encounter the daughter of Alexandrea, three years after the deaths of their mothers. The game they played to become acquainted with each other's lives would one day cost Alex her life.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Alexandrea</w:t>
      </w:r>
    </w:p>
    <w:p w:rsidR="00140257" w:rsidRPr="00B3191B" w:rsidRDefault="00140257">
      <w:pPr>
        <w:pStyle w:val="0DraftNormal"/>
        <w:rPr>
          <w:rFonts w:ascii="Montserrat" w:hAnsi="Montserrat"/>
          <w:sz w:val="24"/>
        </w:rPr>
      </w:pPr>
      <w:r w:rsidRPr="00B3191B">
        <w:rPr>
          <w:rFonts w:ascii="Montserrat" w:hAnsi="Montserrat"/>
          <w:sz w:val="24"/>
        </w:rPr>
        <w:t xml:space="preserve">The new individual conceived in that perfect union took the name Alexandrea. In her understanding, Alexandrea was a spy, working under deep cover within the Avon Empire, where she was </w:t>
      </w:r>
      <w:r w:rsidRPr="00B3191B">
        <w:rPr>
          <w:rFonts w:ascii="Montserrat" w:hAnsi="Montserrat"/>
          <w:i/>
          <w:sz w:val="24"/>
        </w:rPr>
        <w:t>Av Ashon</w:t>
      </w:r>
      <w:r w:rsidRPr="00B3191B">
        <w:rPr>
          <w:rFonts w:ascii="Montserrat" w:hAnsi="Montserrat"/>
          <w:sz w:val="24"/>
        </w:rPr>
        <w:t xml:space="preserve"> an embodiment of the goddess. Her memory insisted that her mother had virtually given her up to prevent her from being raised into the same calling. Ironically, she had been given up to the ASIA, which raised her with the intention of having her follow in her mother's steps. She did not realize that she was being prepared for that specific task, but she had been raised in the Avatar Project, and her preparation had been concealed in the body of her training as an Avatar. She was only seven when she experienced her mother's death through the rapport that had allowed her mother to be a constant part of her early life.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It did not surprise her to be targeted by deadly enemies at the very dawn of her career. It did shock her to wake up from a brutal physical and psychic rape in the middle of her mother's life.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Alexandrea feared at first that she had withdrawn from reality and taken refuge in her mother's memories. She also feared the realization that she was living through the events of her mother's life as if she was actually present and participating in those events. In spite of her fears, she could not escape or elude the experience. It was possible that what she was forced to experience subjectively was actually occurring in an instant, as her mind was finally forced to integrate mother and daughter into one. Instead of fighting it, she tried to understand what was happening, who her mother had been and what her life had been like.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first part was understanding the first event, what seemed to be the beginning of her mother's life, her conception in perfect union. Strangely, it took no time to integrate the memory of her mother's conception. Her mother had conceived of herself in the understanding of Ashana and Ashara. She also conceived of who and what the understanding of her own conception had made her, a single seed that would divide into a trinity. As with Ashana and Ashara, Alexandrea's seed was locked in stasis for three years, from the shock of the strange inception. The triplets were separated at birth. Their mother had been accompanied into exile by the projected male embodiments of Ashana and Ashara. One of them had been encouraged to adopt a male form when she spontaneously displayed a chameleon like tendency to reflect the sex of the person she was trying to identify with. Ashara taught her to control the ability she had to polymorph, and she had already built up a strong self image as a boy and remained male, named Alexander (later shortened to Alex). She even forgot in time that she had ever been a girl. To protect their older girls from being forced into a devotion to the Goddess, Ashana sent her eldest daughters with her male embodiment, who parted company from Alexandrea to separate Alex and Andrea. The triplets of Ashana and Ashara remained in the Avon Empire for the simple reason that they had not been born yet, and were later prevented from leaving as a consequence of the Emperor learning that Ashana had sent the older girls into exile.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Alex &amp; Andrea</w:t>
      </w:r>
    </w:p>
    <w:p w:rsidR="00140257" w:rsidRPr="00B3191B" w:rsidRDefault="00140257">
      <w:pPr>
        <w:pStyle w:val="0DraftNormal"/>
        <w:rPr>
          <w:rFonts w:ascii="Montserrat" w:hAnsi="Montserrat"/>
          <w:sz w:val="24"/>
        </w:rPr>
      </w:pPr>
      <w:r w:rsidRPr="00B3191B">
        <w:rPr>
          <w:rFonts w:ascii="Montserrat" w:hAnsi="Montserrat"/>
          <w:sz w:val="24"/>
        </w:rPr>
        <w:t xml:space="preserve">Alexandrea Virginia Morgan, or Andrea, had assumed she was an only child until the death of her mother when she was seven years old. Her mother had never identified either of her mates, or any or Andrea's siblings to her superiors, leaving Andrea an orphan in the custody of the Avatar Project. Before Alexandrea's death, Andrea had been a pseudo-latent or instinct-manifestation psionic. She had been capable of minor telekinesis, and shared full telepathic rapport with her mother, and part of her power had been tapped and harnessed to make her ambisexual, able to switch back and forth between being a boy and being a girl. Andrea was allowed to believe that she had been born a normal girl while she was growing up. She was reared in an environment in which the powers of her mind did not seem extraordinary, but in fact were minor in comparison to those possessed by other adults and children around her. In her own way, she had always been an exceptional individual. She had a gift for Athletics and Academics and an instinctive and intuitive grasp of Aesthetics. As active and energetic as she was, she still managed to spend a great deal of time in a world of her own--but she never imagined that her dream world was anything more than that, a vivid and entertaining flight of fancy. It would simply stun her to realize that the place she dreamed of was the real world, and the world she lived in a dream. It would startle her more to learn that, while the two worlds she thought of as her own were the same world, there was another world in which she was the subject of a strange experiment to awaken the potential of her mind, an experiment reflected in her world as the Avatar Project. Her potential had been tremendous, even greater than her mother's some believed. That potential was awakened by the trauma of her mother's death.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separate identities. The girls were Anne and Alle, the boys were Andy and Alex. If one imagined that she really was four separate individuals, the relationships between them appeared perfectly normal. All of her aspects responded to the name Alexandrea--or Av, a nickname formed from her first and middle initial. Andrea's patrons were even more shocked when two of those identities turned out to be avatars of her twin sister. Concern for Andrea prompted a successful search for her father, and the discovery that she had a twin sister, who bore the same name and called herself Alex. In this strange way, Alex and Andrea were spiritually reunited by the death of their mother. The trauma of sharing her mother's death through their telepathic rapport had nearly shattered Alex's mind too. Alex possessed greater power than Andrea, and utilized it with greater proficiency. Her greater skill had shielded her from the full impact of their mother's death, and allowed her to unconsciously help rehabilitate Andrea over the next three years. It never occurred to anyone to imagine that Andrea had another "father" or twin sibling, but it was Alexander and Alex working unconsciously together who rehabilitated Andrea. It was the intrusion of their unconscious minds that had split Andrea in two, a reflection of their conceptual paradigm, the duality within the unity.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was not informed of the discovery of her family, but she was allowed to spend three years sorting herself out with the unconscious assistance, in which she was "Anne" and "Alle" most often. No one commented openly on her precocious sexuality, which she explored shamelessly with herself, as it seemed to have been a significant part of what had snapped her out of her catatonia to begin with. Adventurous as she was, she was discrete in exploring sex, and she showed the same discretion and discrimination in exploring psi. She seemed to have mastered both by the time she was nine, and pulled herself together.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When Andrea was eleven, she accidentally encountered the real Alex at a psionic youth retreat, and switched places with her to become acquainted with her father and older sisters. Alex, she discovered, had two sisters, one and three years older. Neither twin knew that their father was in fact the mother of their older sisters, from a union which the events of Alex and Andrea's conception dissolved. Due to Andrea's enrollment in the Avatar Project, and Alex's obligations to her own patrons, it proved impossible for Andrea to remain with her father and sisters in their home on Oasis when the switch was discovered, but allowances were made for her to visit frequently. Oasis was the threshold between the Avon Empire and the Human Establishment, two of the major powers of the Aegis. The third major power in the Aegis, the Avon Establishment, consisted of purists who rejected the integration of human and avon races and cultures--a prejudice matched only by that of the Human Establishment's conservatives. The Empire acted as a buffer between its antagonistic allies, resting its authority in the promotion and preservation of the imperial bloodline, and the legends asserting its origin in the embodiments of the Goddess--revered by avon--and the God--revered by humans.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became aware that her twin had developed the habit of changing her appearance in public, and inquired why, when they met for their fifteenth birthday. The explanation startled her. Andrea was astonished to discover that she and her entire family were humans of avon descent, born into the exclusive imperial bloodline. The avon imperial bloodline was an extraordinary phenomenon, save for the representation of all three sexes, all members of the bloodline were genetically identical. Due to the perfect parity of the imperial genome, any breeding within the pure bloodlines produced genetically identical offspring. Because of this extraordinary fact, there were strict rules and obligations imposed on the pure bloods. Because her mother had refused, or been unable, to identify her own parentage, she had been exiled. Her mates had followed her into exile, forsaking their own ties, and thus the ties of their children. For the entire exiled branch, there was a way to return to avon society, but it meant accepting a role that was equal parts priest, paladin and prostitute, in service of the Trinity which had originally embodied and given birth to the imperial line. Unfortunately, while the imperial line was revered in the Empire, and respected in the Allied Establishments, attacks against the Empire were often directed against children of that bloodline. Such had been the conclusion regarding the death of Alex and Andrea's mothers. When Alex was sixteen years old, it proved true once again.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Alexander &amp; Alexandrea</w:t>
      </w:r>
    </w:p>
    <w:p w:rsidR="00140257" w:rsidRPr="00B3191B" w:rsidRDefault="00140257">
      <w:pPr>
        <w:pStyle w:val="0DraftNormal"/>
        <w:rPr>
          <w:rFonts w:ascii="Montserrat" w:hAnsi="Montserrat"/>
          <w:sz w:val="24"/>
        </w:rPr>
      </w:pPr>
      <w:r w:rsidRPr="00B3191B">
        <w:rPr>
          <w:rFonts w:ascii="Montserrat" w:hAnsi="Montserrat"/>
          <w:sz w:val="24"/>
        </w:rPr>
        <w:t>Book One - Proposed 02/05/01 - Begin Main Thread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Alex's death in the Human Establishment, while pretending to be Andrea, raised countless unanswered and unanswerable questions. In spite of her habitual efforts to disguise her imperial blood, Andrea's sister, Alex, was targeted by an assassin simply for what she was. It could just as easily have been Andrea--and in fact the assassin thought she was Andrea. Andrea had never disguised her heritage, having lived entirely at a distance from it in the Human Establishment. Andrea's mind was better shielded against the trauma of her twin's death than it had been against the shock of her mother's, but she risked opening herself to it in the hope of saving her sister's mind, but Alex slipped out of her grasp and into oblivion. Her collapse did not go unnoticed, and it launched an investigation. Alex's death was declared on the basis of circumstantial evidence, which many individuals questioned suspiciously, but there was never any doubt in Andrea's mind. Her sister was truly dead.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Alex's death also left Andrea, an avatar in training, in the perfect position to go deep under cover within the Imperial Court of the Avon Empire. Andrea had grown up in the Avatar Project, an experience which could make anyone paranoid, but in her case a bit of paranoia was justifiable and necessary. Andrea's reaction to her mother's death had never been forgotten. For that reason, she had controlled her reaction to her sister's death with iron will. Ironically, her apparent lack of reaction was causing more alarm than the devastating outburst of her childhood had. Andrea was concerned by the increased security and observation presence, but she was deeply disturbed when she learned that her application for a psionic license was denied, and feared she had been dropped from the program. She knew more than enough about the Avatar Project's charter to suspect more dire prospects to come. She had applied through the Academy, hoping to qualify for a psionic license through the military, hoping that she could prove herself and prevent the powers above from simply terminating her. During her long rehabilitation, there had been too many hints, too much pressure on her to prove herself, and too many rumors of what happened to those too flawed for the program. Terrified of making a mistake, and ending up on the dissecting room floor, she excelled in school. Nevertheless, she did dare to indulge herself occasionally. To be caught in the act, when she was "not engaging in such activity anymore" she feared the worst. She was seventeen years old, and the agents who came to get her disclosed nothing, being rather irritated at having to subdue her to take her into custody. Andrea was stunned to arrive at her destination on Oasis and discover that the Avatar Project was offering her a commission, rather than canceling her ticket.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Alex's death triggered Xander's reversion to her natural female form, and led the authorities on Oasis to reunite Xander and Andrea. Andrea was presented to her autistic twin, about whom she was asked sensitive questions. She allowed the authorities to make the obvious assumptions, given the appearance of the girl, and offered to help rehabilitate the girl. When she arrived home, she was informed of the mission she was expected to undertake. Andrea was shocked to learn that she was supposed to take the devotion to the Goddess, and act as a spy in the Avon Empire and the Avon Establishment. She was not as shocked at that, however, as she was to see her twin alive. As she worked, she tried to find out what had happened. The investigation into the death of her twin sister had suddenly halted at the appearance of a traumatized girl authorities assumed to be Alex only a week after Alex's presumed death. The discovery of this other Alex lifted the pall of suspicion off of Andrea, prompting the Avatar Project to proceed with her commission. Only Andrea's suspicions remained aroused. The death of Andrea's sister had been brutal, an unspeakable and bizarre murder that had left only hints of who and what she had been. Officially, there was no question that Alex had been attacked, but the appearance of this new "Alex" forced the authorities to conclude that the pronouncement of death, which had been based on circumstantial evidence, had been in error. After many hours of telepathic therapy, restoring order to her shattered mind, Andrea knew the strange girl could not be her twin and confronted her. She found herself confronting more than she dared to imagine even in her wildest dreams. The girl, once she was coherent, revealed that she was really a boy, a boy with exceptional mental powers, who claimed to have inexplicably transformed into a perfect copy of Andrea's twin, Alex. The transformation took place at the very moment of Alex's death--what Andrea considered the time of death, for she had suffered a crippling seizure, and a feeling of dying herself at the time the boy claimed he had transformed. Thus, Andrea was reunited with Alexander following Alex's death.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was supposed to remain with her family on Oasis. Her orders, ironically, required Andrea to assume her sister's identity to respond to a standing request for her to take up the devotion. She was supposed to trade places with her twin, once she was released from the hospital, to begin her mission. Unlike her superiors, Andrea knew the girl was not Alex, but she did not like the idea of forcing the other girl to take her place in the Avatar Project. Andrea confided her fears for the boy turned girl, pressing him for explanations and proof of his claims. The boy, when he could manage the temporary reversal of his transformation, could have been Andrea's own brother--and strangely enough, he was. His name was Alexander Victor Morgan. Like Andrea, Alex had grown up alone with a single parent. The boy's father turned out to be the twin of Alex and Andrea's father. The two men explained that they had been mated to the same woman, Alex, Alexander and Andrea's mother. Alexander had also, his father revealed, been born a girl and the manifestation of his female form at this time was an indication that Alex had fulfilled whatever subconscious impulse inspired her to develop as a boy, and further development required her to be a girl. He had been raised by his father, never knowing his mother. Alexandrea and her sister had been reunited and raised part of the time by their father following the death of their mother, whom the children were all named after.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Andrea's existence, and her relationship with Alex, was known to many individuals and of course to certain aspects of AEA authority. She confronted this suddenly when imperial investigators pulled her aside for questioning. Andrea considered the information she had, and with a silent prayer, she stuck to her cover story and presented it virtually unedited to her interrogators. Andrea explained the history between Alex and herself, speaking from Alex's perspective, and she told them point blank that her twin sister was dead. Officially, she was still alive, but no one would ever see her again. Andrea suggested quietly through channels that the Project should officially announce her death, it would give the Avatar Project grounds for deniability and enable her to go deep under cover. Incidentally, it would not be necessary to force Alex to leave Oasis. Alexander calmly assumed his devotion, at his father's insistence, focused on coming to terms with the fact that he was originally a she.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Xander's condition was not permanent, and Andrea inadvertently allowed the authorities to discover that sexual polymorphism was a trait she and Xander had in common. Andrea, who had herself experienced dual embodiment for masculine and feminine development, took Alex under her wing, accepting the theory proposed by their father and initiating the boy in the mysteries of being a girl. At the same time, she found herself convinced that her twin had somehow become a part of her brother--that her brother had truly become her twin. Her experience with her mother's death inspired this belief, and at the same time kept her from voicing it aloud, even to Alex. Andrea was not able to protect all of her secrets. She unintentionally revealed that she possessed the ability to shift sexes at will while trying to cover for one of Xander's untimely transitions. This discovery was seen as evidence that the decision to pair the two of them was prophetic. Xander had been promised to Alex before the two had been born, being members of the imperial line and of an age, such an engagement was typical. Andrea, unfortunately, had not been prepared for such a relationship being forced on her, but considering the devotion she had been ordered to pursue, it was a blessing in disguise.  It also brought her, as the consort of the "rightful" heir to the Emperor, into intimate contact with the Empress, "Cinder" and her compliment, "Coal", the reincarnations of Ashana, and the reincarnations of the Imperial Regent Ashara, "Ember" and "Ash".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Xander, Cinder and Ember were all beginning their devotions to the Goddess, whom they all resembled perfectly. Possession of compliments, or a consort, spared the three girls a degree of embarrassment they were all grateful for. Unfortunately, or fortunately, Alex and Andrea had reached the age of initiation and went into heat. The two were forced to confront their avon heritage together. Andrea's initiative forced Andrea and Alex to present themselves as possible split twins. In spite of Andrea's precocious sexuality, and the fact that Alex had been a boy for sixteen years, they were both still virgin and struggled to make sense of the irresistible sexual magnetism between them. Andrea's cover did not allow her to deny Alex the comforts and intimacy that had existed between Andrea and the original Alex. Their initiation literally demanded as much as and more intimate contact than the two girls ever dared to explore. Andrea also struggled to keep her head as her exposure to Alex opened door after door in her own mind, awakening a depth of power in her to rivaled his.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Being an Ideal proved to be much harder on Xander, who had grown up as a boy and tended to think of herself as a boy--to the relief of those who opposed the rule of an Empress. Andrea set aside her own apprehensions to tend to Xander's, oblivious to the fact that her mate was so busy trying to prove his manhood he was damning her in the process. Andrea found herself in close company with two intimate friends of Alex's, who had experienced a similar awakening, after witnessing Alex's transformation. Andrea also found herself spending some time with Cinder, who was trying to integrate the memories imparted to her by her mother's death. Andrea dared not confide her own experience with her mother's death, but Cinder's experience had been equally traumatic, and simply listening to the other girl confiding her thoughts on the matter were helping her come to terms with the consequences of that dark day.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Cinder caught on to the scheme her own compliment had cooked up to steal Andrea's favor and tried to stop it, but she was too late. At best, she only delayed the inevitable--and assured that it would come out even worse for Andrea. Her intervention did accomplish something valuable. Xander and Andrea were able to reach an understanding that enabled them to achieve a kind of unity. The two were able to translate in cooperation into avon forms, an extraordinary accomplishment difficult even for compliments like Ash and Ember or Cinder and Coal. The rites and rituals of initiation triggered the mutual conversion, a transition from being male and female compliments (due to the effects of being twins in heat) to avon compliments. This conversion was not what it appeared to be, confirmation of a neutral natal paring, but rather a preface to a fusion. Av had simply discovered and accessed her latent avon form, and used it to pull her estranged parts together in two major steps, psychological and then physical. As a consequence, Alex and Andrea were caught in a positive feedback loop, stimulating depths within each other that only decades of training and discipline might otherwise have tapped. As they swiftly matured, they reached a critical stage at which they were perfectly equal, and yet strangely in phase.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 and Andrea faced an unexpected ordeal together. They had been taught that, given their unusual relationship, they might be at risk of a fatal fusion, and they had been taught how to abort it. In the moment when they thought they were experiencing a fatal fusion, they each attempted to shift out of avon embrace into male-female embrace, but both turned instinctively toward the female form and fused into one. This fusion had been silently triggered by the death of the original Alex, to unite the three in one and trigger a self conception akin to avon rebirth. It also put Alexandrea into a position to rediscover herself, to relive her origin as her own mother--or to literally travel back to the moment of her conception and become her own mother. She would never be sure exactly which was the case. Alex and Andrea's union was interpreted to be confirmation that the twins had complimentary aspects of a single individual, and her female embodiment simply a sign that she was accepted by the Goddess as an embodiment of the Ideal. Usually, this only occurred with the direct descendants of the Dragon and Phoenix houses, but occasionally other descendants of the imperial line were so favored.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 had already met the heirs apparent to the twin pillars, having in fact been mistaken for one of them during her first tour of the palace. The heirs had taken an interest in her, and befriended her during her initiation. Now she would be living with them, and integrating into the Imperial Household. She had achieved her first objective, getting into position. The question was, could she stay in position?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One - Proposed 02/05/01 - End Main Thread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Other Impressions</w:t>
      </w:r>
    </w:p>
    <w:p w:rsidR="00140257" w:rsidRPr="00B3191B" w:rsidRDefault="00140257">
      <w:pPr>
        <w:pStyle w:val="0DraftNormal"/>
        <w:rPr>
          <w:rFonts w:ascii="Montserrat" w:hAnsi="Montserrat"/>
          <w:sz w:val="24"/>
        </w:rPr>
      </w:pPr>
      <w:r w:rsidRPr="00B3191B">
        <w:rPr>
          <w:rFonts w:ascii="Montserrat" w:hAnsi="Montserrat"/>
          <w:sz w:val="24"/>
        </w:rPr>
        <w:t xml:space="preserve">Notes drawn from: </w:t>
      </w:r>
      <w:r w:rsidRPr="00B3191B">
        <w:rPr>
          <w:rFonts w:ascii="Montserrat" w:hAnsi="Montserrat"/>
          <w:sz w:val="24"/>
        </w:rPr>
        <w:tab/>
        <w:t>Naked Goddess 00-0000</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following notes detail the events in the evolution of embodiments of Av. On initial examination, the material appears to provide useful definition for the daughter triads of Ashana and Ashara. What is presented was initially separated into two generations, however, when taken as the details of two separate triads living at the same time, most of the material remains solvent. Each triad seems to experience a path of unification, which presents the possibility of the singularity of all three triads coming together and passing as one through the eye of paradox. Such a possibility needs to be identified at the project's inception. It would significantly effect the course of all events.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b/>
        <w:t xml:space="preserve">Additional notes to be drawn from: </w:t>
      </w:r>
      <w:r w:rsidRPr="00B3191B">
        <w:rPr>
          <w:rFonts w:ascii="Montserrat" w:hAnsi="Montserrat"/>
          <w:sz w:val="24"/>
        </w:rPr>
        <w:tab/>
        <w:t>Master Content 1.doc, Master Content 2.doc</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Queen of Aeryn</w:t>
      </w:r>
    </w:p>
    <w:p w:rsidR="00140257" w:rsidRPr="00B3191B" w:rsidRDefault="00140257">
      <w:pPr>
        <w:pStyle w:val="0DraftNormal"/>
        <w:rPr>
          <w:rFonts w:ascii="Montserrat" w:hAnsi="Montserrat"/>
          <w:sz w:val="24"/>
        </w:rPr>
      </w:pPr>
      <w:r w:rsidRPr="00B3191B">
        <w:rPr>
          <w:rFonts w:ascii="Montserrat" w:hAnsi="Montserrat"/>
          <w:sz w:val="24"/>
        </w:rPr>
        <w:t xml:space="preserve">A girl, unwittingly living two lives, confronted in herself a destiny she would not dream of asking for, but which she could not deny even if she dared. Her dual existence was a critical test of her soul, and the fate of creation hung in the balance unaware of the significance of the twins' struggle--most, unaware of the struggle itself. On one hand, she was born the Heir to the Aegis, an intergalactic empire, and the combined houses of the Dragon and Phoenix Goddesses. On the other hand, she was born the daughter of the Phoenix in Exile, a woman stripped of her Royalty and Nobility and reduced to Animality. Like her mother, her only possessions were her body and mind, her only resources were her spirit and her soul. Unlike her mother, she had a hope of earning a name which would allow her to possess status, property and human rights. Her opportunity came at a young age, when the Heir fell to a strange sickness on her naming day.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naked girl had been mistaken for the Heir during the preparations for the ceremony, and while the mistake had been corrected before the ceremony itself she had still been in the custody of the Imperial House. She was employed on the spot as a stand in for the stricken Heir. The two girls were raised together, sharing the same education if not the same precedence or respect. Their friendship and rivalry grew hand in hand. The naked girl was always grateful for the position she had been given, concerned for the strange fits and nightmares that seized and tormented her one friend, and struggled to forgive the many abuses that same friend made of her position.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To her disappointment, the naked girl was summarily dismissed after seven years when the Heir apparently recovered fully from her strange ailment. She returned to her family, blessed with the skills and education to make a powerful name for herself, and stunned to discover the wealth of ability she could master under the combined tutelage of her mother, her twin aunts and uncle (only three years her seniors), and her mother's twin mates (the fathers of her younger brothers and sisters).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For two years she devoted herself to mastering the many arts held by her family, and then she fell victim to yet another attack against the Heir. Once again, this time plagued with her own fits and nightmares, she was taken in by the Imperial House, mistaken entirely for the girl she had been trained to impersonate--whom, due to her new ailment, she now portrayed with unwitting and uncanny perfection. The Heir had vanished the night before the assault on her double--a habit begun in childhood--and had not returned. The training she had begun under the influence of her personal demon had reached a stage that had frightened the girl out of her mind and sent her fleeing from those she loved and respected. Discovering that she had developed a fatal touch, she had fled from the discovery, unwittingly leaving her childhood friend to the assault that had been mounted to capture her. The naked girl had in her own way been far more lethal, slaying her assailants and escaping capture. Aside from the two girls, only their Goddesses knew the truth of their switch.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Heir was taken in by Ash and Ember, who helped her gain control of her deadly talent and invested her in the identity of her twin. It was clear that a deadly and hidden enemy was corrupting the Empire from within, they charged the girl with a mission to find and expel the corruption. To help her, they presented her as the New Scion of the Phoenix House. It was Ember's right to reestablish her House, she was a Goddess after all, and bearing a new mantle of Royalty and Nobility, the Heir could enter Court and seek out the demons that had infiltrated it. Equally tainted, and trained in the polarized arts of their native Houses, the two girls found their friendship and rivalry aroused into a chaotic love-hate magnetism. Caught in the reversal of their plot, the demons strove desperately to turn the girls against each other. Confounded by their own feelings, the two fell easily into the trap.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Through careful manipulation, it became known to all that the two were in fact twins of some sort, and their rank and titles were suspended as it became clear that the two held equal, and technically exclusive, claim to the combined mantle. As with their parents, the contest became personal. Not only did they want to challenge each other, uncertain entirely of their own motivations, they were required to do so or quit claim and be dispossessed. No one was going to allow the Dragon and Phoenix Houses to divide in war again. The two were loosed on a sacred dueling ground, in fact an island long contested between the two houses, to fight it out. They were not alone, however.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demons had no intention of allowing a victor to emerge which they could not control. They had a mission to fulfill, and this was their last chance to accomplish it. Events showed them the way to accomplish their goal. The Heir, having the ability to assume a dragon form, was beyond them, but by choosing that form, it was clear that her appetite had taken control of her, and that the contest would end in a Consuming Embrace. To win, they merely had to poison the Phoenix. The Diune resulting from that fatal union would possess a mind derived from their combined psyches, and the ground work for a properly tainted mind was already laid. The key was simply to finish breaking the Phoenix. They tried, but failed as the two became consumed by their passion, using each other to remove the obstacles between them before meeting in that final, fatal embrace.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that union, they faced the truth, the naked truth. They awoke from destruction in the minds of their parents. The Naked Goddess was finally awake. Carefully, she confronted herself and the events of her awakening.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Queen of Athyn</w:t>
      </w:r>
    </w:p>
    <w:p w:rsidR="00140257" w:rsidRPr="00B3191B" w:rsidRDefault="00140257">
      <w:pPr>
        <w:pStyle w:val="0DraftNormal"/>
        <w:rPr>
          <w:rFonts w:ascii="Montserrat" w:hAnsi="Montserrat"/>
          <w:sz w:val="24"/>
        </w:rPr>
      </w:pPr>
      <w:r w:rsidRPr="00B3191B">
        <w:rPr>
          <w:rFonts w:ascii="Montserrat" w:hAnsi="Montserrat"/>
          <w:sz w:val="24"/>
        </w:rPr>
        <w:t xml:space="preserve">The darkest days of the Aegis came when the Dragon House was set against the Phoenix House. An odd consequence of the evolution of the two houses rendered Dragons and Phoenixes spiritually polarized. Dragons, driven by an insane attraction to and appetite for Phoenixes, were literally devouring the best and brightest of the Phoenix House. Both Houses possessed a means to spiritually adopt outsiders. Dragons accomplished this traditionally through Blooding while Phoenixes accomplished it through Communion. Between Houses there was, by way of naturally complimentary aspects of the two rites, the prospect of a Communion Blooding, or Communion Embrace possible for a Dragon and Phoenix of opposite sexes. The same rite, performed between individuals of the same sex was a deadly variation forbidden from the moment of the first occurrence. In time, the reason was forgotten and the practice reemerged suddenly on a broad front when a notable exception was revealed to Dragons in secrecy. The Consuming Embrace was fatal to both Dragon and Phoenix, from which a new and unique individual emerged as a duality similar to the traditional Communion Embrace which once safely mated a Dragon to a Phoenix. Aghast at the initial devastation of the Consuming Embrace, the Phoenix House quickly sought to defend itself from this deadly perversion of a peaceful and mutually beneficial tradition and declared war, demanding the unconditional termination of the new practice. No one could prove where the impetus for the practice of the deadly variation of the Communion Embrace originated, but it was clear that it had been proposed to individuals within the Dragon House, and that the unique gifts of a Dragon made it possible for a Dragon to survive the experience at one remove. For the Phoenix, though technically there were two ways in which the he or she survived the experience, all the memories, the experience, the essence of that life were consumed and impossible for the individual to recover in his or her surviving incarnation. A Phoenix was either forced to start over from a clean slate or else continue living with the loss of his or her personal legacy.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While the two houses were at war, in the very heart of the Aegis, the scions of those two houses, unacquainted after generations of conflict, met and fell in love, recognizing in each other a destiny aching to be fulfilled. The current Phoenix Daughter, and heir to the Phoenix House grew up isolated from the conflict. Her mother placed her in the care of her Goddess, Ember, who raised her as her own daughter and helped her realize her full phoenix potential. Her younger siblings joined her during her fourteenth year, twin girls who were in fact daughter selves of the Twin Goddesses and a boy who was the son of the Dragon Lord--conceived under his mantle as the Emperor to serve as the heir apparent. The birth of that boy fulfilled the legal and traditional requirements which were used as an excuse to get the warring houses into bed together and hopefully warm up to each other again. The Court's proposal and the Emperor's decree were obediently submitted to by the Phoenix Lord, but if anything tensions between the two houses increased as a result. The boy's arrival in the Goddess's home precipitated the formation of a joint household compromised by the Goddess Ash and her charges, the Dragon Heir and his twin companions--believed to be a diune born of a Consuming Embrace, but in fact the male aspects of the Twin Goddesses' daughter-selves born fifteen years prior and only recently discovered in the wild and adopted into their present stations as companions and body guards to the Dragon Heir. The Dragon and Phoenix Heirs, unaware of the quarrel between their houses, befriended each other in the protected, academic and athletic environments of the athenaeum and the arena. The intimate friendship became true love over the next couple of years. Their sixteenth year was spent in anticipation of attaining adulthood, the eternal age of seventeen which their kind could expect, when the two could legally pursue marriage. Unfortunately, the war finally intruded into their paradise. Confident in each other, they sought to find answers and solutions, to promote peace between their Houses. At first they had only limited success. If not for who they were, they could have pursued the traditional union and perhaps helped alleviate the conflict, but through assassinations, staged during the celebration of attaining their seventeenth year, each assumed the mantle of their respective House amidst cries for vengeance from their people.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combined tragedies made the young Dragon and Phoenix Lords desperately unwilling enemies. Realizing that their houses had been maneuvered into a mortal conflict, and that the only possible avenues to a peaceful resolution had been sabotaged to trigger a chain reaction that would plummet the Aegis into chaos, internal warfare that would cripple the Central Empire, they took it into their hands to fight and conclude their Houses' war on a personal level. Taking the lives and destinies of their Houses into their hands, they sued for a Duel when they wished they could sue for marriage. Acting as the ultimate champions of their houses, and knowing the relative strengths of their Houses and themselves and the nature of the threat that still remained, they both understood what must happen. In order to preserve the integrity of the Empire, and incidentally attain the only chance they would have to consummate their love, the House of the Phoenix had to fall. Following one night of happiness, a ritual surrender of her mantle, she would be stripped and then exiled. As nothing more than an animal, she would have to walk away from her love, for the only other option was death, the endless legacy of war had cemented the precedent. While her house was weak, despite the prestige and influence that had made it the chosen pawn of their enemies, no one expected the Phoenix to fall in single combat. So great was her skill, she disguised her forfeit perfectly as simple misfortune. To all eyes, she had done her best but the fates had not been with her. By maintaining her honor, up to the moment she forfeited it to her beloved nemesis, her people could not help but obey her final command. Rather than allow her people to be devoured by the Dragon House, she sacrificed herself, dissolving the Phoenix House and forfeiting its mantle to the Dragon Scion. Her people had the freedom to seek refuge in any House from the certain doom of the Consuming Embrace, an appetite among Dragons too few of them had the will to resist and which had devastated the Phoenix House in a handful of generations. The offspring of those fatal embraces retained the Dragon-Phoenix mantle, in a subordinate House of the Dragon House, while the last surviving Phoenixes lived as honored exiles in every House save for the dominant Dragon House. The appetites of the Dragons would be sated by the unfortunate individuals born as true Phoenixes within the Dragon-Phoenix House.  Her honor was the price paid to preserve the lives and honor of all who had served her and her House.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Her surrender to her beloved was another paradoxical event. Their union proved to be a spiritual as well as physical intercourse. The long forgotten fears rose up too late to save them from a consuming revelation. Unknown to them, there was a variation of the Consuming Embrace which did not require the traditional actions of the Communion Blooding. Through physical, mental and spiritual intercourse, a similar union between an uncomplimented Dragon and Phoenix. The two became one, fused into an eternal moment of self conception, an unexpected, if inescapable consequence of the boy assuming his female guise to fully explore the bounds of their love in their sole liaison. The specific arts of their patron deities had by this point polarized them spiritually, making them true embodiments of the dragon and phoenix of the ancient legend of creation. In union, they awakened to a truth, tested and absolute. In a timeless instant, the Dragon and the Phoenix were no more, in their place, embodying the understanding of her unity and duality, lay the Naked Goddess. In their minds resonated not only the combined memories of the lives they had lived apart, but silent memories of the lives they had just conceived. Their shock was interrupted by the intrusion of the Twin Goddesses, whom the Naked Goddess recognized at once. Her sisters, her soul mates, daughter/sister selves born of the same conception, they confronted the duality, confirming her and reminding her of the cruel limits of the moment. The Naked Goddess would be divided from herself, as painful a separation as what the lovers she had been had faced, unaware that destiny had spared them in a fashion. The Naked Goddess confronted herself, exploring herself in awe and apprehension in the meager hours remaining. In the morning, she would separate, on one hand assuming the mantle of the combined house of Dragon and Phoenix, and on the other entering exile as naked as her namesake. On either hand, she was bearing a newly conceived daughter, her living origin, a child she unconsciously remembered being. Under the guidance of the Twin Goddesses, the divided goddess fully suppressed the silent memories of a life not yet lived from her present perspective. In order for that life to unfold, she had to place the split child's destiny into her own hands. The future would pit the child against herself, drive her to destroy herself, but in turn she would discover the truth inherent in her and emerge from the embrace of oblivion to be her own mother, consciously living a two fold life--an awakening not unlike any other daughter self's, if more profound than any other. The first step in that life would be a decision, or rather an action that would set her upon two wildly different paths. Paths that would distinguish her from herself and divide her daughters into angelic and demonic avatars. The final step would be witnessing the death of those daughters in a fatal embrace and awakening to the truth--realizing that she is and always was the Naked Goddess.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Evolving Impressions</w:t>
      </w:r>
    </w:p>
    <w:p w:rsidR="00140257" w:rsidRPr="00B3191B" w:rsidRDefault="00140257">
      <w:pPr>
        <w:pStyle w:val="0DraftNormal"/>
        <w:rPr>
          <w:rFonts w:ascii="Montserrat" w:hAnsi="Montserrat"/>
          <w:sz w:val="24"/>
        </w:rPr>
      </w:pPr>
      <w:r w:rsidRPr="00B3191B">
        <w:rPr>
          <w:rFonts w:ascii="Montserrat" w:hAnsi="Montserrat"/>
          <w:sz w:val="24"/>
        </w:rPr>
        <w:t xml:space="preserve">The Apprehension of the Naked Goddess. The realization of a dream involves the weaving of a tapestry of chaos, order and paradox into a dynamic whole. As can be expected, the resolution of the three archetypes of structure into reality featured moments of unbridled chaos, raw paradox and perfect order. Some of the most significant events of all involved the conjunction of two or all three of these paradigms. The most unstable, and dangerous of the three was always paradox, for paradox often unmasked the naked absolute, the presence of the One, the Naked Goddess, the Singularity. The arrival of humanity, a race similar to the native avon though divided into separate male and female sexes, was one such instance.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 incarnation of the Naked Goddess, born in another dominion, was a member of a fleet of colony ships that was lost in a translation accident. By virtue of her presence, and valiant efforts to return the fleet to the shores of reality, the expedition was brought into the domain of the Naked Goddess Herself. The ships emerged near enough to the Ao System to find their way to the home of the avon race. The battered expedition limped to Aeirn and humanity was welcomed as the Second People, and due to similarities as frightening as the differences Human and Avon became the Father and Mother Races of a Third People stimulating the growth of a new and dynamic culture that would blend magic and technology through the arts of psionics and spread the Three Races among the stars.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Conflict between Human and Avon cost the Three Races much of the original Father and Mother cultures, though virtually all aspects of those cultures were preserved in certain spheres and institutions. The most prevalent culture was the hybrid Daughter Culture evolved as the Three Races stabilized and integrated harmoniously. As profound as the arrival of the Father Race was, it was not the most startling or provocative manifestation of Paradox. Like the arrival of the Father Race, the most profound manifestation of Paradox involved the Naked Goddess personally.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opening of the Eye of Paradox, an evolution of Divine Consequence, resulted from a direct assault on Her person in the midst of a war. Fortunately, She was divided into male and female incarnations, each of which possessed a son- or daughter-self. Her death opened the rift and His death bound it, creating what would be known as the Eye of Paradox.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From the Eye of Paradox, twin goddesses emerged, Ash, the All-Inclusive, the Dragon Goddess, and Ember, the All-Exclusive, the Phoenix Goddess. The surviving Son and Daughter of the Naked Goddess were adopted separately, their relation to each other and the One known only to the Twin Goddesses. The Son was established as the Scion of the Dragon House, the Daughter as the Scion of the Phoenix House. Through the blood of their native ancestors, the boy and girl founded the lines of direct descent which made them in all their following incarnations the pillars of those two great houses. Many of their instinctive gifts and abilities were attributed to be gifts from the patron deities of the two houses.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Boy and girl each possessed an uncanny, intuitive grasp of the arts of mind, body and spirit. Their avon blood granted them the gift of rebirth and the ability to assume the opposite sex with impunity. Their resemblance was proven identical when girl and boy adopted the other's natural sex, which many saw as the decisive reason they were chosen by the twin goddesses. Most of the quirks of avon blood were well known to the Daughter Race, and reasonably well noted by the surviving populations of the Mother and Father Race (also known as the First and Second People of Aeirn). Among the awesome advantages of the Daughter Race, there were a few profound disadvantages of note, which figured in the suspicions and speculation regarding the efforts of the Twin Goddesses to bar intimacy between their Scions in avon form. For all the rumors, there was never a way to confirm them, save in the most drastic way, for the origins of the two were long lost to memory. In time, all speculation drifted deep into the subconscious of all concerned.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Other deities emerged from the Eye of Paradox, many of whom sought out individuals with the immortal blood of the reclusive and dwindling native people, to serve as the pillars of their own houses. The gradual influx of gods and goddesses, combined with the hybrid arts of the First and Second Peoples, resulted in the swift expansion of an intergalactic empire that expanded in two waves, a chaotic wave of exiles, expatriates, fanatics and rebels known as the Exodus and a relentless, dynamic and thriving expansion of the empire's Aegis. The division was not nearly as clean and clear as that implies. The Exodus Empires resisted the Houses of the Aegis, and often the growth of the Aegis provoked wars, but the Exodus itself had for its most common purpose a strategic withdrawal to frontier territories explicitly to cultivate the resources necessary to mount attacks on the Aegis itself. The Exodus Empires each sought, and hence competed with each other over, the privilege of conquering the Aegis and seizing the Eye of Paradox, and control over the Gates of Paradox. It often seemed as if there were a state of total, endless war, initiated against the Aegis by one or more of the Exodus Empires. Thus, while a peaceful civilization, the Aegis was exceptionally adept in the arts of war, a culture slow to initiate conflict (typically unintentionally provoking strife) and quick to respond to hostility and aggression.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Childhood. Av was a unique child born of extraordinary circumstances. Her unusual conception and uncanny inception made her an enigma to herself and others.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Devotions. As the heir apparent, she was limited in her options. No one really wanted her to claim her mantle, since it would mean the loss of two Emperors, but she had to remain ready to take up that mantle at a moment's notice. As an image of the Goddess, however, she did possess some other prospects. The Heir was human by birth and avon by ancestry, like herself, and like herself, had not managed to manifest a compliment of himself. As the children of the God and Goddess were all genetically identical, and could safely breed, though in most cased they were not allowed to, a sister of the Emperor was the perfect courtesan, or concubine. In addition, she would be the ideal body guard in the final defense of the Emperor in the privacy and vulnerability of the bed.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had always had a crush on her older brother, and welcomed the prospect whole heartedly. What she did not care for, however, was the training she would have to endure to become a courtesan. The training of an Ideal, with an apprenticeship as an Ideal. She did not care to give herself to anyone who asked, unreservedly. She managed to postpone that part of her education for a while, but eventually she confronted her initiation. During her apprenticeship, shortly before she would present herself to the Heir, she was targeted for use in a coup attempt. She was the one outstanding vulnerability in the Imperial House, and no one suspected the attack that could be made through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Exile. Av was assaulted and raped when she was seventeen by an entity evolved into pure thought. It possessed her body and banished her within the shadows of its own mind. Av was being used as a pawn in a coup attempt none would ever suspect. She awoke in a shifting and nightmarish world in a body quite alien to her. Unable to alter the body-prison she had been confined to, she escaped from the dreamscape of her captor in an entirely unprecedented way. She discovered a fault between that dream world and what seemed to be a real world alien to her own experience. In this new world, she stumbled onto a way to restore her body. Her exile in male form had created a conflict for her. As much as she wanted to be herself again, she would miss not being male, or at least not embodying some of the qualities she had discovered within herself. She had known that it was possible in her native world for a person to acquire the ability to assume the form of the opposite sex, and that there were those among humans and avon that possessed a unique sex that somehow incorporated male and female at the same time. She had never been exposed to such individuals or the details of their anatomy, unfortunately, but with the resources to design and create any kind of body she wanted at her disposal, she felt sure she would invent something that she would feel comfortable living with--something truly unique.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had no idea that she was in fact creating the body that would father the entire avon race.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Soon after, she was presented another opportunity to escape from that world into her own sphere. She arrived back in her native sphere in what proved to be the almost forgotten past. The dreamscape and the domain she had found deeper within the mind of her adversary, whom she had finally escaped from, had been a strange and slightly distorted reflection of the reality she had been born and lived in, and which she had unwittingly created in the eternal moment of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Paradox. Originally, the embodiments of Av's inner duality had been the dragon and the phoenix, each of which had reproduced through the transformation of others. Av, in her custom designed body, encountered her soul-phoenix and imprinted it with her own altered humanity as a consequence of making a meal of the bird she had caught hunting in the wilds of the strange world she had just entered. The phoenix resurrected in Av's image and confronted the strange being it had chosen to adopt as a partner. Like the phoenix, Av's presence had attracted another. The dragon had been stalking Av, pausing in its own hunt to observe as the ever elusive phoenix fell to her arrow. It had been surprised, as much as the phoenix, when she had not been altered by consuming the flesh of the phoenix. In the past, the dragon had learned not to pursue those changed by the phoenix. Other dragons had, and had become bound to and altered by the phoenix touched morsel. Inevitably, those mated pairs adopted and integrated themselves into the human populations that the dragons had been cultivating on their nesting worlds. Humans were among the most favored mortals cultivated to help propagate the kind. Even the phoenixes favored humans highly. Since this strange human had not been altered, the dragon resumed his hunt.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humans of that world were a fractious bunch, and the region in which his prey traveled was in turmoil. The phoenix remained with her chosen partner, in spite of the fact that she had not been changed, acting as her guide and interpreter. Many of the quickened were involved in the present conflict, which made the world feel tight and stressed. When the dragon finally closed in for the kill, there was a mind numbing fog of raw power in the air, and thus, it did not realize in time that the phoenix had acted at the last second to preserve the life of its partner. The two complimented each other perfectly, and the dragon and phoenix emerged from that blooding as twin avon goddesses. Unfortunately, the world itself had been torn as the consummation of Av's duality resonated in the mind of the naked goddess and exposing her to a raw manifestation of the paradox of her involvement in her own initiation.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was torn in two, a male half and a female half. The male half entered the rapidly growing rift, risking himself to provide his "true" self with a perception of the impossibility that was threatening to unravel the very universe. The female Av stood upon the threshold and struggled for all she was worth to keep the world from shattering around her. The Two, who were now twins of her avon form, supported her effort, realizing in the process who she was--and who he was in turn. Av became the foundation of the Eye of Paradox, and in time she was regarded as the Goddess, while her male embodiment, frozen in the outer threshold, was regarded as the God. The Twin Goddesses founded the Dragon and Phoenix Houses, whom they themselves would remain the heads of as the embodiments of the God and the Goddess.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Conception, Inception and Birth. Av was conceived in the physical, mental, and spiritual union of the female aspects of the evolved embodiments of her own inner duality. Her "parents" were consumed in the unexpected fusion of perfect interface, and Av was conceived in the understanding of their unity and duality. It had not occurred to her "parents" that their female bodies left them as naked and vulnerable to fusion as their original avon bodies would have. The original avon bodies that Av's "parents" had possessed had been the first duplicates of the body Av created for herself during her exile. Because they had been female during their embrace, the ember kindled from their ashes was an unprotected human embryo. To preserve her own existence, Av unconsciously manifested a new body around the fertilized egg, projecting her consciousness into that newly created copy of her original form from her prison stasis in the Eye of Paradox. For her conscious mind, it was as if she had jumped from the closing of the rift into the bed where her "parents" had died. The minds of her "parents" had descended upon their daughter selves, transforming them into girls, as the male half of their nature still survived. This occurrence did not go unnoticed, and the new danger of fusion was reported to all.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Av's Quandary. Av quickly realized where she was, and relativistically, who she had become. She had become her own mother. Her daughter, the person she had been, was growing in her womb, and would be the heir apparent to the Avon Empire. Av was still seventeen, in her own reckoning, and she had possessed an avon body for too short a time to achieve self conception. She was not surprised when she did not age at all until her final pregnancy, when she conceived herself at last. She hardly dared to wonder why she had conceived of herself as triplets, however. Her life was paradoxical, and the mystery simply continued to grow deeper.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spite of playing the most pivotal role in her own childhood, she discovered that fate and free will were perfectly married, and gradually accepted that she could not alter her own past, intentionally or unintentionally. What had not been said, could not be said. What had been done, could not be undone. Simply obeying her own instincts, intuition and intellect, her own choices confirmed what she deduced had to happen. Her daughter grew up as the imperial heir's younger sister, like him safely removed from the court or over consciousness of their destined status. She mastered the disciplines she was required to, and acquired the ones she desired and which she expected to be denied, never realizing the role she was being prepared for.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When the war came, Av figured out at last how her "mother" had become involved in the military. Av, in her new incarnation, had been taken as a mate by the surviving aspects of her "parents" but she had not gained the status of the two females she had replaced. Her present status was that of concubine, but her abilities and nature marked her as an avatar. Most assumed that she had been created by the Goddess to preserve the life of the heir apparent, and so she also had the dubious distinction of being an "artifact". The military simply requisitioned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was forced to send her children to the Goddess; though born of Av's body, they were regarded as the Goddess's grandchildren, and she in turn as their true patron. Av's younger self was finally confronted with her fate.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Notes: Chapter 01</w:t>
      </w:r>
    </w:p>
    <w:p w:rsidR="00140257" w:rsidRPr="00B3191B" w:rsidRDefault="00140257">
      <w:pPr>
        <w:pStyle w:val="0DraftNormal"/>
        <w:rPr>
          <w:rFonts w:ascii="Montserrat" w:hAnsi="Montserrat"/>
          <w:sz w:val="24"/>
        </w:rPr>
      </w:pPr>
      <w:r w:rsidRPr="00B3191B">
        <w:rPr>
          <w:rFonts w:ascii="Montserrat" w:hAnsi="Montserrat"/>
          <w:sz w:val="24"/>
        </w:rPr>
        <w:t xml:space="preserve">In the opening chapter, the twin avatar is introduced. Both girls bear the face-name of Av, which means "change" or "cinder" in the Daughter Tongue, derived from ancient meanings of "beginning and end, resurrection, rebirth, daughter, eternal or eternity" in the Mother Tongue, depending on inflection and usage. The two are distinguished by the manner in which they may properly be addressed. For one, being unnamed, she may only be addressed formally as Avon, that is by the name of her race, the Daughter Race. Avon means "child of change" or "naked daughter" due in part to the two most common meanings of "on" and of course the intent of the speaker. Ironically, the simplest formal address proper for addressing her counterpart, Av An, sounds identical to the extraordinarily common Avon. The syllabic An denotes the status of Heir, meaning "the recipient of, or to receive (or, incidentally, female, vagina, receptacle)" the more notorious connotations applicable only in context where the subject (or object as may be) is clearly understood. Av An's full address would be Av Anashara, denoting her status as the Heir of the Dragon House, and her common name Ava, as most functional titles begin with the Na denoting devotion to an art. Bearing this in mind, the girls will be consistently identified in the body of the narration as Av and Ava, regardless of how they are addressed or indicated in dialogue.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emerges from the wild and enters the Aegis to begin her suit of a name. Clearly, she is a naked daughter, and her resemblance to Ava causes many who see her to react in shock or outrage at what first appears to be the Heir denouncing her own station in life. The few who knew of Av's existence view her emergence as a deliberate insult to Ava for the way Av had been used and then cast back out into the wild. Once her destination, and by extension her intent, is revealed, the observers lose all interest in her. Av visits the temple of the Naked Goddess, and it becomes clear that her silence is unnatural. Once language is restored to her, she makes her suit and begins her testing.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Ava, in the very heart of the Aegis, is cornered in an atrium by an overly amorous young man, an heir to one of the royal houses of the empire. Disturbed by private thoughts, Ava absently accepts his proposal, a suit for the kind of liaison between the elite that strengthened the ties between houses.  To her surprise, his intentions are more immediate than she assumed. Technically, it was not rape, since she had consented, but in every other regard he tried to rape her, and the dark thoughts she entertained gained new, and terrifying fuel. Attempting to stop his assault, something inside her awakens, grappling with the boy's soul as she grappled with him in the flesh. With a shuddering gasp, the boy disintegrates at her touch, crumbling to fine dust blown away by the tempest of wind her frightened mind whipped up around them.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Notes: Chapter 02</w:t>
      </w:r>
    </w:p>
    <w:p w:rsidR="00140257" w:rsidRPr="00B3191B" w:rsidRDefault="00140257">
      <w:pPr>
        <w:pStyle w:val="0DraftNormal"/>
        <w:rPr>
          <w:rFonts w:ascii="Montserrat" w:hAnsi="Montserrat"/>
          <w:sz w:val="24"/>
        </w:rPr>
      </w:pPr>
      <w:r w:rsidRPr="00B3191B">
        <w:rPr>
          <w:rFonts w:ascii="Montserrat" w:hAnsi="Montserrat"/>
          <w:sz w:val="24"/>
        </w:rPr>
        <w:t xml:space="preserve">Ava flees from the scene of the murder in terror. In the shadows, the ones who set the boy upon her shake off their surprise and organize a party to pursue her. As is her habit, she sheds her mantle and adopts the wrap of a commoner as she flees the palace. In spite of her preoccupation, she senses that she is being followed and resolves to lose what she assumes to be a detachment of her own House Guard. After what she had done, she did not wish her mother's protection, fearing what might happen if they attempted to detain her. Not knowing what she had done, or how, she dared not risk any confrontations. Royal heirs were the toughest individuals shy of gods, and that boy had not had a chance against her. The question was, how could she shake them off. Well ahead of her shadows, she glimpsed something they hopefully could not, a familiar form she had not seen in years.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Av retires from her first day of testing in a positive mood. She takes herself to a public bath to relax and unwind from the day's tension. After a few moments, she is joined by another young woman. To her shock, the woman reveals she is Ava. Ava appears troubled, but she joins her childhood friend in the bath, engaging her in small talk for a bit. They had been very close for the seven years they had been bound together, and there had been a lot of friction. The time away from each other helped sooth the injuries they had inflicted on each other. Finally, Ava turns to Av and makes a request. Without explaining fully, Ava tells Av that she has a personal problem she must take care of urgently. She dares not let her family know the nature of her errand, but her absence would surely be noticed. Ava begs Av to trade places with her. Av expresses her uncertainty. She had been employed as Ava's double, and could certainly manage it still, but if she were caught she would be executed. Ava assures her that, as the Heir, she had the authority to make her own contracts and grant Av the necessary commission. More, in the event that Ava could not resolve her problem and return, Av could take her place permanently. As long as she was never discovered, she would _be_ Ava, and if discovered, she would be covered by her contract and commission. Av consents, instructing Ava in the few details she would need to take over her life as a naked daughter, turning over the letters of instruction and introduction from her mother which would entitle Av, now Ava, to aid from the Phoenix Goddess, the patron of her former house. Ava is stunned to learn at last the origins of her nameless substitute. Ava warns Av that she was being kept under observation, and that she would be followed--that she needed to be followed--on her return to the palace in Ava's place. Av begs her to resolve her problem quickly, urging her to seek the help of her goddess, and departs. Ava sags in relief, wishing the girl well. Who would have believed that her whipping girl had in actuality been the Phoenix Heir.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clothed in Ava's wrap, made her erratic way back to the palace. She knew the secret ways in and out, the benefits of a childhood in the palace, and headed towards the sea cliffs. Using the skills she mastered under her family's tutelage, she marked her shadows, confirming the presence of a detachment of the Dragon House Guard. She reached the cliffs in time to watch the sun set, and then made her way down to the beach. From there, she could sneak back into the palace and into a role she had thought she would never experience again. Alone on the beach, the last thing she would ever have expected happened. The guard, whom she assumed to be there to protect her, finally came forward to confront her and to her utter shock attacked her without warning. She could hardly believe she was about to be raped by the very men who were pledged to protect her, well protect Ava, but they had addressed her as Ava before attacking.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Andrea's waking world was a construct imposed on her unconscious mind to trap the focus of her soul, her true identity, and force her to confront the enigma called the Point Paradox. This construct had mapped itself to a part of her inner cosmology, protected from her own creation by idiomatic compromise, but the world she lived in was haunted by the embodiments of her dreams, some of which were powerful enough to invade the quarantined realm of her waking world, and the death of her twin was only the first instance of the dream confronting the dreamer.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An avon noble had been stricken with madness--she seemed quite literally to be possessed--and gone on a killing spree. The authorities had her in custody, but she had diplomatic immunity. The ASIA needed a telepath to get into her head at once and diagnose--and if possible, treat--her insanity before the avon establishment discovered she was being illegally detained by their human allies. Andrea was the only Avatar they had who was familiar enough with the avon mind, having been bound to her mother's since birth, to properly assess her sanity. Andrea had no way of knowing that this was part of a plot to entrap and "convert"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Vael was an exceptional individual, her personal achievements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attacking Av. It was him. The one who had tried to devour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separate Sphere. The world within Vael was a recreation of the world she came from, but in this world, she had been born among avon, and she was revered as the Goddess Incarnate. Worse, the war that had been raging in her world raged in this world as well. The demon that had slain her mother was stalking </w:t>
      </w:r>
      <w:r w:rsidRPr="00B3191B">
        <w:rPr>
          <w:rFonts w:ascii="Montserrat" w:hAnsi="Montserrat"/>
          <w:i/>
          <w:sz w:val="24"/>
        </w:rPr>
        <w:t xml:space="preserve">her </w:t>
      </w:r>
      <w:r w:rsidRPr="00B3191B">
        <w:rPr>
          <w:rFonts w:ascii="Montserrat" w:hAnsi="Montserrat"/>
          <w:sz w:val="24"/>
        </w:rPr>
        <w:t xml:space="preserve">in this world, that is, the her native to this world.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 existed in her mind, so she tricked her. Av recruited Vael, being careful to discriminate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achieved. He could not hurt 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adventure in Vael's World. Av sensed that the reverse would not be the same. Their bond could not bridge three universes. Her mother would have her own body again now, Av understood, and that made her happy, though she wished they did not have to be separated forever. And then she was gone. As she struggled to awaken in the new world awaiting her, she searched her mind to assess the damage. Her life had been shredded, about all she had to remind herself who she was, was a name: Av.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br w:type="column"/>
        <w:t>AV 00-0000 ALTERNATE</w:t>
      </w:r>
    </w:p>
    <w:p w:rsidR="00140257" w:rsidRPr="00B3191B" w:rsidRDefault="00140257">
      <w:pPr>
        <w:pStyle w:val="0DraftNormal"/>
        <w:rPr>
          <w:rFonts w:ascii="Montserrat" w:hAnsi="Montserrat"/>
          <w:sz w:val="24"/>
        </w:rPr>
      </w:pPr>
      <w:r w:rsidRPr="00B3191B">
        <w:rPr>
          <w:rFonts w:ascii="Montserrat" w:hAnsi="Montserrat"/>
          <w:sz w:val="24"/>
        </w:rPr>
        <w:tab/>
        <w:t>Perspective and Context</w:t>
      </w:r>
    </w:p>
    <w:p w:rsidR="00140257" w:rsidRPr="00B3191B" w:rsidRDefault="00140257">
      <w:pPr>
        <w:pStyle w:val="0DraftNormal"/>
        <w:rPr>
          <w:rFonts w:ascii="Montserrat" w:hAnsi="Montserrat"/>
          <w:sz w:val="24"/>
        </w:rPr>
      </w:pPr>
      <w:r w:rsidRPr="00B3191B">
        <w:rPr>
          <w:rFonts w:ascii="Montserrat" w:hAnsi="Montserrat"/>
          <w:sz w:val="24"/>
        </w:rPr>
        <w:tab/>
        <w:t xml:space="preserve">For additional contributing perspective and context notes, see also: Naked Goddess 00-0000.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Avatar Project</w:t>
      </w:r>
    </w:p>
    <w:p w:rsidR="00140257" w:rsidRPr="00B3191B" w:rsidRDefault="00140257">
      <w:pPr>
        <w:pStyle w:val="0DraftNormal"/>
        <w:rPr>
          <w:rFonts w:ascii="Montserrat" w:hAnsi="Montserrat"/>
          <w:sz w:val="24"/>
        </w:rPr>
      </w:pPr>
      <w:r w:rsidRPr="00B3191B">
        <w:rPr>
          <w:rFonts w:ascii="Montserrat" w:hAnsi="Montserrat"/>
          <w:sz w:val="24"/>
        </w:rPr>
        <w:t>Body.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An Invisible Loop</w:t>
      </w:r>
    </w:p>
    <w:p w:rsidR="00140257" w:rsidRPr="00B3191B" w:rsidRDefault="00140257">
      <w:pPr>
        <w:pStyle w:val="0DraftNormal"/>
        <w:rPr>
          <w:rFonts w:ascii="Montserrat" w:hAnsi="Montserrat"/>
          <w:sz w:val="24"/>
        </w:rPr>
      </w:pPr>
      <w:r w:rsidRPr="00B3191B">
        <w:rPr>
          <w:rFonts w:ascii="Montserrat" w:hAnsi="Montserrat"/>
          <w:sz w:val="24"/>
        </w:rPr>
        <w:t>Book One : A Daughter's Duty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It was a twenty seven year loop. It was a loop in which she was conceived and born in and of herself when she was seventeen and twenty-one, respectively, in which she was rescued from dissolution at the age of twenty-seven by herself on the cusp of turning seven. The irony of it is that only she was subject to that loop, passing through an eye of paradox at the age of seventeen to preserve her own conception. She was fighting an all out assault on her mind when she slipped through the eye, arriving in the past by retreating into the very depths of her own mind to escape, emerging in the moment of her conception.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her understanding, her mother was a spy, working under deep cover within the Avon Empire, where she was </w:t>
      </w:r>
      <w:r w:rsidRPr="00B3191B">
        <w:rPr>
          <w:rFonts w:ascii="Montserrat" w:hAnsi="Montserrat"/>
          <w:i/>
          <w:sz w:val="24"/>
        </w:rPr>
        <w:t>Av Asha</w:t>
      </w:r>
      <w:r w:rsidRPr="00B3191B">
        <w:rPr>
          <w:rFonts w:ascii="Montserrat" w:hAnsi="Montserrat"/>
          <w:sz w:val="24"/>
        </w:rPr>
        <w:t xml:space="preserve"> an embodiment of the goddess. Her mother had given her up to prevent her from being raised into the same calling. Ironically, she had been given up to the ASIA, which raised her with the intention of having her follow in her mother's steps. She did not realize that she was being prepared for that specific task, but she was being raised in the Avatar Project, and her preparation was concealed in the body of her training as an Avatar. She was only seven when she experienced her mother's death through the rapport that had allowed her mother to be a true mother to her. The experience scarred her, while at the same time opening the doors to her psionic potential wide open. She feared that the destruction she caused reacting to her mother's death would never be forgotten or forgiven, that her masters would conclude once and for all that she was simply too powerful to be allowed to live. It was that fear, coupled with a dark secret she went to any length to preserve, which created the real concerns about her stability. It was during an emergency that the fears about her were set aside, and she was prematurely activated as her mother's replacement. She knew her mother would not have wanted her to follow in her footsteps, but she could not resist the possibility of somehow finding and punishing her mother's killer.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An Emergency Activation - Assessing Vael</w:t>
      </w:r>
    </w:p>
    <w:p w:rsidR="00140257" w:rsidRPr="00B3191B" w:rsidRDefault="00140257">
      <w:pPr>
        <w:pStyle w:val="0DraftNormal"/>
        <w:rPr>
          <w:rFonts w:ascii="Montserrat" w:hAnsi="Montserrat"/>
          <w:sz w:val="24"/>
        </w:rPr>
      </w:pPr>
      <w:r w:rsidRPr="00B3191B">
        <w:rPr>
          <w:rFonts w:ascii="Montserrat" w:hAnsi="Montserrat"/>
          <w:sz w:val="24"/>
        </w:rPr>
        <w:t>Av Ashi - An Embodiment of the Goddess Recognized</w:t>
      </w:r>
    </w:p>
    <w:p w:rsidR="00140257" w:rsidRPr="00B3191B" w:rsidRDefault="00140257">
      <w:pPr>
        <w:pStyle w:val="0DraftNormal"/>
        <w:rPr>
          <w:rFonts w:ascii="Montserrat" w:hAnsi="Montserrat"/>
          <w:sz w:val="24"/>
        </w:rPr>
      </w:pPr>
      <w:r w:rsidRPr="00B3191B">
        <w:rPr>
          <w:rFonts w:ascii="Montserrat" w:hAnsi="Montserrat"/>
          <w:sz w:val="24"/>
        </w:rPr>
        <w:t>Extradition and Embrace - A Promise of Activation, and Deniability - On Her Own</w:t>
      </w:r>
    </w:p>
    <w:p w:rsidR="00140257" w:rsidRPr="00B3191B" w:rsidRDefault="00140257">
      <w:pPr>
        <w:pStyle w:val="0DraftNormal"/>
        <w:rPr>
          <w:rFonts w:ascii="Montserrat" w:hAnsi="Montserrat"/>
          <w:sz w:val="24"/>
        </w:rPr>
      </w:pPr>
      <w:r w:rsidRPr="00B3191B">
        <w:rPr>
          <w:rFonts w:ascii="Montserrat" w:hAnsi="Montserrat"/>
          <w:sz w:val="24"/>
        </w:rPr>
        <w:t>Execution of a Plot - The Most Intimate Rape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 Perfect Conception - A Bloody Inception</w:t>
      </w:r>
    </w:p>
    <w:p w:rsidR="00140257" w:rsidRPr="00B3191B" w:rsidRDefault="00140257">
      <w:pPr>
        <w:pStyle w:val="0DraftNormal"/>
        <w:rPr>
          <w:rFonts w:ascii="Montserrat" w:hAnsi="Montserrat"/>
          <w:sz w:val="24"/>
        </w:rPr>
      </w:pPr>
      <w:r w:rsidRPr="00B3191B">
        <w:rPr>
          <w:rFonts w:ascii="Montserrat" w:hAnsi="Montserrat"/>
          <w:sz w:val="24"/>
        </w:rPr>
        <w:t>A Traumatic Awakening - An Inquisition, Reinterpretation and Confirmation</w:t>
      </w:r>
    </w:p>
    <w:p w:rsidR="00140257" w:rsidRPr="00B3191B" w:rsidRDefault="00140257">
      <w:pPr>
        <w:pStyle w:val="0DraftNormal"/>
        <w:rPr>
          <w:rFonts w:ascii="Montserrat" w:hAnsi="Montserrat"/>
          <w:sz w:val="24"/>
        </w:rPr>
      </w:pPr>
      <w:r w:rsidRPr="00B3191B">
        <w:rPr>
          <w:rFonts w:ascii="Montserrat" w:hAnsi="Montserrat"/>
          <w:sz w:val="24"/>
        </w:rPr>
        <w:t>Another Embrace - An Assumption of Activation, Human Contacts</w:t>
      </w:r>
    </w:p>
    <w:p w:rsidR="00140257" w:rsidRPr="00B3191B" w:rsidRDefault="00140257">
      <w:pPr>
        <w:pStyle w:val="0DraftNormal"/>
        <w:rPr>
          <w:rFonts w:ascii="Montserrat" w:hAnsi="Montserrat"/>
          <w:sz w:val="24"/>
        </w:rPr>
      </w:pPr>
      <w:r w:rsidRPr="00B3191B">
        <w:rPr>
          <w:rFonts w:ascii="Montserrat" w:hAnsi="Montserrat"/>
          <w:sz w:val="24"/>
        </w:rPr>
        <w:t>A Fear of Friendship - A Fear of Exposure, In Over Her Head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Complication - An Unexpected Pregnancy, Arrested </w:t>
      </w:r>
    </w:p>
    <w:p w:rsidR="00140257" w:rsidRPr="00B3191B" w:rsidRDefault="00140257">
      <w:pPr>
        <w:pStyle w:val="0DraftNormal"/>
        <w:rPr>
          <w:rFonts w:ascii="Montserrat" w:hAnsi="Montserrat"/>
          <w:sz w:val="24"/>
        </w:rPr>
      </w:pPr>
      <w:r w:rsidRPr="00B3191B">
        <w:rPr>
          <w:rFonts w:ascii="Montserrat" w:hAnsi="Montserrat"/>
          <w:sz w:val="24"/>
        </w:rPr>
        <w:t>A Sense of Danger - A Warning Repeated, A Promise</w:t>
      </w:r>
    </w:p>
    <w:p w:rsidR="00140257" w:rsidRPr="00B3191B" w:rsidRDefault="00140257">
      <w:pPr>
        <w:pStyle w:val="0DraftNormal"/>
        <w:rPr>
          <w:rFonts w:ascii="Montserrat" w:hAnsi="Montserrat"/>
          <w:sz w:val="24"/>
        </w:rPr>
      </w:pPr>
      <w:r w:rsidRPr="00B3191B">
        <w:rPr>
          <w:rFonts w:ascii="Montserrat" w:hAnsi="Montserrat"/>
          <w:sz w:val="24"/>
        </w:rPr>
        <w:t>A Threat of Conspiracy - A Conversation Overheard and Fled</w:t>
      </w:r>
    </w:p>
    <w:p w:rsidR="00140257" w:rsidRPr="00B3191B" w:rsidRDefault="00140257">
      <w:pPr>
        <w:pStyle w:val="0DraftNormal"/>
        <w:rPr>
          <w:rFonts w:ascii="Montserrat" w:hAnsi="Montserrat"/>
          <w:sz w:val="24"/>
        </w:rPr>
      </w:pPr>
      <w:r w:rsidRPr="00B3191B">
        <w:rPr>
          <w:rFonts w:ascii="Montserrat" w:hAnsi="Montserrat"/>
          <w:sz w:val="24"/>
        </w:rPr>
        <w:t>An Opportunity to Escape, Compromised - An Interception and Abduction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 Prisoner - A False Convert</w:t>
      </w:r>
    </w:p>
    <w:p w:rsidR="00140257" w:rsidRPr="00B3191B" w:rsidRDefault="00140257">
      <w:pPr>
        <w:pStyle w:val="0DraftNormal"/>
        <w:rPr>
          <w:rFonts w:ascii="Montserrat" w:hAnsi="Montserrat"/>
          <w:sz w:val="24"/>
        </w:rPr>
      </w:pPr>
      <w:r w:rsidRPr="00B3191B">
        <w:rPr>
          <w:rFonts w:ascii="Montserrat" w:hAnsi="Montserrat"/>
          <w:sz w:val="24"/>
        </w:rPr>
        <w:t>A Pirate's Probation - Proving Herself</w:t>
      </w:r>
    </w:p>
    <w:p w:rsidR="00140257" w:rsidRPr="00B3191B" w:rsidRDefault="00140257">
      <w:pPr>
        <w:pStyle w:val="0DraftNormal"/>
        <w:rPr>
          <w:rFonts w:ascii="Montserrat" w:hAnsi="Montserrat"/>
          <w:sz w:val="24"/>
        </w:rPr>
      </w:pPr>
      <w:r w:rsidRPr="00B3191B">
        <w:rPr>
          <w:rFonts w:ascii="Montserrat" w:hAnsi="Montserrat"/>
          <w:sz w:val="24"/>
        </w:rPr>
        <w:t>A Pirate's Pirate - An Instinct for Survival</w:t>
      </w:r>
    </w:p>
    <w:p w:rsidR="00140257" w:rsidRPr="00B3191B" w:rsidRDefault="00140257">
      <w:pPr>
        <w:pStyle w:val="0DraftNormal"/>
        <w:rPr>
          <w:rFonts w:ascii="Montserrat" w:hAnsi="Montserrat"/>
          <w:sz w:val="24"/>
        </w:rPr>
      </w:pPr>
      <w:r w:rsidRPr="00B3191B">
        <w:rPr>
          <w:rFonts w:ascii="Montserrat" w:hAnsi="Montserrat"/>
          <w:sz w:val="24"/>
        </w:rPr>
        <w:t>A Mutiny - An Opportunity to Escape, An Obligation to Return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Avatar Project - Mother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One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She appeared out of nowhere, awakening naked in mind and body in a pool of blood in a public bath, and pregnant. It was the very bath in which what seemed to be a safe experiment proved almost fatal to the heirs of the twin pillars of avon civilization. Unnamed, she was simply called Avon during those first days. Avon was an enigma to all, human and avon alike. She possessed a sophisticated, military grade neural interface, coded in her DNA, extraordinary psionic ability which seemed to be active and untrained, her avon physiology and genealogy marked her as an Ideal, and she seemed to be totally amnesiac. The avon authorities concluded that she had simply walked in out of the wild, where many Ideals eventually ended up. The human authorities identified her as Avon Lea Morgan, an Ideal who had defied avon tradition and sought a military career in the human aegis instead of retirement to the wild upon fulfilling her devotion to the Goddess.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Like most avon Ideals, she had the ability to assume the human female form, an ability cultivated for the purpose of representing the Goddess, and like most retired Ideals, she could not wear that form without inviting propositions of the Goddess from any avon who encountered her. Hence, it was not surprising that she had served her career as an avon among humans, despite the fact that her avon form drew almost the same interest from humans in the aegis, where avon were extremely uncommon. Avon Lea had served out her career, and retired to the wild for her rebirth over twenty years ago, so it was entirely possible that Avon was Avon Lea reborn. She certainly fit the profile. Unfortunately, simply identifying her did not solve the problems she presented. In light of her injury, the damage to her mind and memory, and her appearance during the celebration of the birth of the Heir, there was a controversy over what was to be done with her. As a new incarnation, she technically had an obligation to serve the Goddess again, if she wished to enter and take part in avon society. On the basis of her affiliation with the military, she had the option of being reactivated, and the humans who initially found her felt the military had an obligation to rehabilitate her. Avon had been taken into the Phoenix House and made friends with the Phoenix and Dragon Heirs, and seemed inclined to take up the mantle of Ideal once again, when she suddenly fled the capital and begged the military to take her into custody. Avon did not explain her decision, she simply announced that she had no wish to enter avon society--the cost was too high.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Two</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Avon did have a good reason for fleeing from the avon establishment, and it was not the personal cost of being an Ideal that had sent her running scared. She had overheard a conversation between her new friends that had alarmed her deeply, which caused her to fear both of them. Avon had been informed by the medical officers that had pulled her out of the blood bath that she was pregnant, and kept the fact to herself. She had been surprised to discover that her friends had known she was pregnant, and requested tests to confirm what else the pair had said--confirming that the child was in fact female, and a Perfect Ideal. Avon had been told enough about her alleged past to understand that her daughter had to be kept away from all avon. They would take her away and turn her into the Goddess Incarnate--an Ideal who would be allowed no identity of her own. Since Avon had no memory of the father--and a male or female child had to have a father, unlike an avon child who could arise from parthenogenic conception--there was no argument she could pose against a decree of immaculate conception. The child had to be given the chance to learn how to alter her form, or at least take on the avon form latent in her genes, before being introduced to avon society.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Avon had begun learning how to control her power, but she was nowhere near the level of mastery required for a psionic license in the human establishment. She was able to leash her power well enough to return to active duty following her pregnancy and rehabilitation, and served a couple of years in the navy before she was inducted into a special service, called the Avatar Project, within the Aegis Security and Investigations Agency, which was a legitimate organization as well as the front for the human establishment's intelligence organization. Avon Lea caught the attention of the Avatar Project when she single handedly stood up to a "god" in the middle of the worst defeat the allied forces had ever endured, and the "god" and his forces turned and quit the battle without comment. Avon Lea earned the name "Phoenix" when it became clear that she had been slain time and again, and simply picked herself up and continued fighting without ever realizing the enemy was killing her and not simply knocking her out.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Three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Avon Lea Morgan became a special operative, and her daughter was quietly inducted into the Avatar Project herself. Avon Lea was assured that it was the only way to ensure that the child was not discovered by the avon establishment and abducted. The Project was well aware of the child's potential worth as a spy, but suspected the avon authorities already suspected her existence and would probably take her mind apart and rebuild it to suit themselves, should they ever get their hands on her. It was unlikely the child, or any programming instilled in her, would survive her initiation as Goddess Incarnate. Instead, they sought to help the child achieve her mother's goal, to learn how to assume avon form, which would make it appear as if she were simply an avon Ideal. To that end, they trained her in the fashion any human required to assume avon form. She was programmed to manifest a male form in response to a trigger, and grew up switching between male and female, cultivating the ambisexual character so common to avon and so rare in humans that would allow her to be avon in mind, and thus avon in body. Avon Lea was a successful and valued operative, an active participant in her daughter's training, and an avid student of the Aesthetic Disciplines. She never ceased in her efforts to master her full potential, proving adept at harnessing her inner powers to any path, from psionics, to magic and legitimate miracles. Her miracles caused her the most problems, drawing attention to her from beings revered as divine.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Avon Lea was compelled to accept an apprenticeship to a goddess, when it was made clear to her that harnessing divine power in her own name was the equivalent of declaring herself a god, and given her face and form, she was stepping on the toes of the Goddess Herself. Avon Lea suddenly understood what had happened on the battlefield where she had stood down a god--as well as the implications of their short exchange. It had been in the heat of battle, he had confronted her with the simple question, </w:t>
      </w:r>
      <w:r w:rsidRPr="00B3191B">
        <w:rPr>
          <w:rFonts w:ascii="Montserrat" w:hAnsi="Montserrat"/>
          <w:i/>
          <w:sz w:val="24"/>
        </w:rPr>
        <w:t>who are you?</w:t>
      </w:r>
      <w:r w:rsidRPr="00B3191B">
        <w:rPr>
          <w:rFonts w:ascii="Montserrat" w:hAnsi="Montserrat"/>
          <w:sz w:val="24"/>
        </w:rPr>
        <w:t xml:space="preserve"> She had stared him in the eye and answered, </w:t>
      </w:r>
      <w:r w:rsidRPr="00B3191B">
        <w:rPr>
          <w:rFonts w:ascii="Montserrat" w:hAnsi="Montserrat"/>
          <w:i/>
          <w:sz w:val="24"/>
        </w:rPr>
        <w:t xml:space="preserve">I am Av. </w:t>
      </w:r>
      <w:r w:rsidRPr="00B3191B">
        <w:rPr>
          <w:rFonts w:ascii="Montserrat" w:hAnsi="Montserrat"/>
          <w:sz w:val="24"/>
        </w:rPr>
        <w:t xml:space="preserve">It was her name, the name she gave herself when she realized she did not have a name. It was the word for "change" in her native language, symbolic of rebirth, which was how she had felt when she found herself without a past. It also meant "the beginning and the end". In the context of that brief exchange, in light of her form at the time--she had fought as a woman, so her companions in arms would not mistake her for the enemy which was exclusively avon, or lyn as they called themselves--she had been declaring herself the Goddess. Avon Lea wondered why she had not been struck dead on the spot. Then again, Ideals often fought in her name, and called on her Power. Perhaps the Goddess had understood she had meant no offense, allowing the misunderstanding to pass for the sake of the lives spared by the sudden cease in hostilities. Now that she understood, however, she needed to submit to a true divinity or risk affronting the Goddess if she continued on in that vein. By rejecting the patronage of the Goddess, she could not now claim to be an Ideal without returning to take up the devotion properly. Since she did not want to abandon her daughter, which such a course of action would require for the girl's own good, she had to take up the suit of one of the divinities that had been courting her. She choose the Goddess of Mystery, thinking that she was herself something of an enigma, so the devotion ought to make sense on both sides.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Four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Avon Lea took to her new devotions fairly well at first, but her goddess had a consort, a God of Illumination, a devourer of mysteries, and Avon Lea was a mystery he was determined to devour. Ironically, he was the god who had been her most persistent suitor before her choice, the one who had forced her to consult with Fate about divine patronage in the first place. Avon Lea suspected that he knew her better than she knew herself, taunting her and toying with her, teasing her with all the delight of a man playing an elaborate prank. It seemed he was intent on driving her completely mad. At a certain point, she concluded that he was out to destroy her, and numbers and nature of her enemies seemed to become extreme. Avon Lea was slowly being torn to pieces, and yet she would not give up. Already she had been stripped of her body, and it had threatened to cripple her mind. Instead, she adapted to her new condition and brought her cybernetic body and interface systems to life. She threw herself into the battle with her old adversary, even though she knew her resources had diminished terrifically since their last confrontation. She had little choice but to dive into the heart of the conflict that was growing around her, and it was inevitable that she would face the one she had confronted before.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It was there at the end that she discovered was him all along. He had been the adversary, he had been the one pulling the strings, moving the enemies of the Empire to attack the Throne and its allies establishments. Before he killed her, he told her why. This war was intended to wake the Goddess Herself, or remove her from the Eye of Paradox so that the entire Sphere would be dissolved in the final illumination. Avon Lea was shocked to discover that her daughter had opened herself to her, embracing her mother's mind so fully her own presence was erased. Mother and daughter experienced Avon Lea's death, and once death had passed, Avon Lea found herself alive and whole in her daughter's mind. It was a relief to both of them, and at the same time it was terrifying. Had the adversary noticed? Had the daughter truly consumed her mother's mind and soul rather than allow her to die? Were they still separate people, or were they something new? Had the daughter died as surely as the mother? Avon Lea had discovered something in the instant she comprehended what had happened, and she was so afraid of it, she withdrew completely from her daughter, terrified by the implications of her understanding. Her daughter, already traumatized by experiencing her mother's death, shattered at her mother's withdrawal.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Avatar Project - Daughter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Book Five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Alexandrea Virginia Morgan was nine years old when her mother died, leaving her an orphan in the custody of her "guardians" in the Avatar Project. Before Avon Lea's death, Av had been a latent psionic. She had been capable of minor telekinesis, and shared full telepathic rapport with her mother, and part of her power had been tapped and harnessed to make her ambisexual, able to switch back and forth between being a boy and being a girl. Her potential had been tremendous, even greater than her mother's some believed. That potential was awakened by the trauma of her mother's death. Unfortunately, the trauma also left her shattered. She was catatonic for several months, and then she found an unusual way to draw herself out of it. She woke up one morning split into her male and female halves. Each half retained the ability to change sex, making it possible for her to pass as twin girls or twin boys, which she often did--but the thing that worried her patrons was the fact that she created and maintained four separate identities. The girls were Alle and Anne, the boys were Alex and Andy. If one imagined that she really was four separate individuals, the relationships between them appeared perfectly normal. All of her aspects responded to the name Av, however, a nickname formed from her first and middle initial. Av spent three years sorting herself out, in which she was Anne and Alle most often. No one commented on her sexuality, which she explored shamelessly with herself, as it seemed to have been the thing that had snapped her out of her catatonia to begin with. Adventurous as she was, she was discrete in exploring sex, and she showed the same discretion and discrimination in exploring psi. She seemed to have mastered both by the time she was fifteen, and pulled herself together. Av had discovered her avon form, and used it to pull her estranged parts together in two major steps, psychological and then physical.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had grown up in the Avatar Project. Av was disturbed when she was denied a psionic license, and feared she had been dropped from the program--knowing enough about the program to suspect dire consequences. She applied to the Academy, hoping to qualify for a psionic license through the military, hoping that she could prove herself and prevent the powers above from simply terminating her. During her long rehabilitation, there had been too many hints, too much pressure on her to prove herself, and too many rumors of what happened to those too flawed for the program. Terrified of making a mistake, and ending up on the dissecting room floor, she excelled in school. Nevertheless, she did dare to indulge herself occasionally. To be caught in the act, when she was "not engaging in such activity anymore" she feared the worst. She was seventeen years old, and the agents who came to get her disclosed nothing, being rather irritated at having to subdue her to take her into custody. Av was stunned to arrive at her destination and discover that the Avatar Project was commissioning her, rather than canceling her ticket. An avon noble had been stricken with madness--she seemed quite literally to be possessed--and gone on a killing spree. The authorities had her in custody, but he had diplomatic immunity. The ASIA needed a telepath to get into his head at once and diagnose--and if possible, treat--her insanity before the avon establishment discovered she was being illegally detained by their human allies. Av was the only Avatar they had who was familiar enough with the avon mind, having been bound to her mother's since birth, to properly assess her sanity. Av had no way of knowing that this was part of a plot to entrap and "convert"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Vael was an exceptional individual, her personal achievements far overshadowing her birth mantle. Vael was in many ways Av's equal, having been trained from birth to function in human and avon modes. Vael was also devoted to the God, the power that rivaled and complimented that of the Goddess, like Her, embodying the Absolute. Vael had been conceived in the Sphere of Paradox, the impossible realm bounded by the Gates of Paradox, which the God and Goddess held in balance, preventing the Sphere of Creation from being devoured. Vael was one of those who knew that Av had been conceived and born, and her obsession with finding her had made Vael vulnerable to the manner in which she had been abused. Av entered Vael's mind, and discovered that there was another mind within her, that had been waiting for her. Av was helpless as the thing swallowed her naked mind and began to torture her. In her own mind, the mind of her mother awoke, recognizing the thing that was attacking Av. It was him. The one who had tried to devour her. She pushed her daughter down the demon-god's throat, into the very depths where Vael's mind had been imprisoned. Av found herself guided through the nightmare she was trapped in, to a crack that led to another world. As she awoke in that strange world, she realized two things. She had been changed by what the demon had done to her, and she was now in a separate Sphere. The world within Vael was a recreation of the world she came from, but in this world, she had been born among avon, and she was revered as the Goddess Incarnate. Worse, the war that had been raging in her world raged in this world as well. The demon that had slain her mother was stalking </w:t>
      </w:r>
      <w:r w:rsidRPr="00B3191B">
        <w:rPr>
          <w:rFonts w:ascii="Montserrat" w:hAnsi="Montserrat"/>
          <w:i/>
          <w:sz w:val="24"/>
        </w:rPr>
        <w:t xml:space="preserve">her </w:t>
      </w:r>
      <w:r w:rsidRPr="00B3191B">
        <w:rPr>
          <w:rFonts w:ascii="Montserrat" w:hAnsi="Montserrat"/>
          <w:sz w:val="24"/>
        </w:rPr>
        <w:t xml:space="preserve">in this world, that is, the her native to this world.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Av had drawn the demon's attention to herself before realizing all of this, unfortunately. The demon, like many others, including her counterpart, believed that Av was the Goddess, drawn out of the Eye of Paradox to fight the demon. Av remembered all too well what the thing had done to her mother, and feared and desired a confrontation with him intensely. Av did not know how to fight the thing, however, and consulted with her counterpart, and the archives at her disposal, to understand why people could think she was the Goddess. Once she understood the concept, she set out to track down Vael, who her research had revealed had to be the true Goddess. Av had entered this world by descending into Vael. She eventually confronted Vael, who had sought out her own double, and who believed she had come to this Sphere by way of the Sphere of Paradox. While what Vael believed was possible, it was not accurate. Vael did not remember how she got here, but Av did. Av suspected Vael could never be convinced that this world existed in her mind, so she tricked her. Av recruited Vael, being careful to discriminate between the native and the ruling Vael, allowing her to assume that Av was the Goddess, and that she had brought Vael to this world to help her battle the demon. Av explained that the demon was trying to compromise her, to force her into using her full power against it, which would compromise the bindings on the Eye of Paradox, whereby the demon's true goal, destroying the Sphere, would be achieved. He could not hurt her, she lied, but he could destroy everyone else unless a champion were empowered with the means to defeat him. Vael, as an outsider, and a master of the paradoxical arts, was that champion. The demon could not defeat Vael, she promised, and Vael was the only one who could defeat the demon.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Unfortunately, the demon had gotten to Av's counterpart, and corrupted her, as he had attempted to corrupt Av. The demon's intention was to force the Goddess to battle herself, in the belief that the native Av was a daughter incarnation of Av, the actual Goddess. The native Av, possessed by the demon, confronted Av in her adopted disguise, as a mere Ideal, and attacked her. Av did not believe the demon's plan could work, since she was convinced that she was not the Goddess, but she was not about to kill, or be killed by, herself. Av had learned some of the demon's tricks, however, from his analog in her world. Instead of fighting, she jumped into the demon's mind, seeking the analog of herself held captive within him. The demon had been ready for such a move, however, expecting the Goddess to have such abilities, and Av found herself in a mortal struggle with her analog. Av sensed her analog had been tortured far worse than she had been, and she fought blindly, not knowing who or what she was tearing into. Av pulled the core of herself tight and dove for the depths within her twin, hoping there was a better world within her she could escape to. Av was being stripped of her very identity as she closed on her destination, laughing to herself as she realized that in the world she was going to she really was the Goddess. As she reached the event horizon, she felt herself losing touch with her mother. The bond that had allowed Av to preserve her mother's mind had kept them in silent contact throughout her strange adventure in Vael's World. Av sensed that the reverse would not be the same. Their bond could not bridge three universes. Her mother would have her own body again now, Av understood, and that made her happy, though she wished they did not have to be separated forever. And then she was gone. As she struggled to awaken in the new world awaiting her, she searched her mind to assess the damage. Her life had been shredded, about all she had to remind herself who she was, was a name: Av.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Coming of Age - Voices</w:t>
      </w:r>
    </w:p>
    <w:p w:rsidR="00140257" w:rsidRPr="00B3191B" w:rsidRDefault="00140257">
      <w:pPr>
        <w:pStyle w:val="0DraftNormal"/>
        <w:rPr>
          <w:rFonts w:ascii="Montserrat" w:hAnsi="Montserrat"/>
          <w:sz w:val="24"/>
        </w:rPr>
      </w:pPr>
      <w:r w:rsidRPr="00B3191B">
        <w:rPr>
          <w:rFonts w:ascii="Montserrat" w:hAnsi="Montserrat"/>
          <w:sz w:val="24"/>
        </w:rPr>
        <w:t>0 0000 Contributing Content 01</w:t>
      </w:r>
    </w:p>
    <w:p w:rsidR="00140257" w:rsidRPr="00B3191B" w:rsidRDefault="00140257">
      <w:pPr>
        <w:pStyle w:val="0DraftNormal"/>
        <w:rPr>
          <w:rFonts w:ascii="Montserrat" w:hAnsi="Montserrat"/>
          <w:vanish/>
          <w:sz w:val="24"/>
        </w:rPr>
      </w:pPr>
      <w:r w:rsidRPr="00B3191B">
        <w:rPr>
          <w:rFonts w:ascii="Montserrat" w:hAnsi="Montserrat"/>
          <w:vanish/>
          <w:sz w:val="24"/>
        </w:rPr>
        <w:tab/>
        <w:t>a daughter (a mother), a daughter, a son : a mother, a father (a lover), a father (a lover)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b/>
        <w:t>Phoenix Passion</w:t>
      </w:r>
      <w:r w:rsidRPr="00B3191B">
        <w:rPr>
          <w:rFonts w:ascii="Montserrat" w:hAnsi="Montserrat"/>
          <w:sz w:val="24"/>
          <w:vertAlign w:val="superscript"/>
        </w:rPr>
        <w:t>a</w:t>
      </w:r>
      <w:r w:rsidRPr="00B3191B">
        <w:rPr>
          <w:rFonts w:ascii="Montserrat" w:hAnsi="Montserrat"/>
          <w:sz w:val="24"/>
        </w:rPr>
        <w:tab/>
        <w:t>The second incarnation of the daughter</w:t>
      </w:r>
    </w:p>
    <w:p w:rsidR="00140257" w:rsidRPr="00B3191B" w:rsidRDefault="00140257">
      <w:pPr>
        <w:pStyle w:val="0DraftNormal"/>
        <w:rPr>
          <w:rFonts w:ascii="Montserrat" w:hAnsi="Montserrat"/>
          <w:sz w:val="24"/>
          <w:vertAlign w:val="superscript"/>
        </w:rPr>
      </w:pPr>
      <w:r w:rsidRPr="00B3191B">
        <w:rPr>
          <w:rFonts w:ascii="Montserrat" w:hAnsi="Montserrat"/>
          <w:sz w:val="24"/>
        </w:rPr>
        <w:tab/>
        <w:t>Phoenix Passion</w:t>
      </w:r>
      <w:r w:rsidRPr="00B3191B">
        <w:rPr>
          <w:rFonts w:ascii="Montserrat" w:hAnsi="Montserrat"/>
          <w:sz w:val="24"/>
          <w:vertAlign w:val="superscript"/>
        </w:rPr>
        <w:t>o</w:t>
      </w:r>
      <w:r w:rsidRPr="00B3191B">
        <w:rPr>
          <w:rFonts w:ascii="Montserrat" w:hAnsi="Montserrat"/>
          <w:sz w:val="24"/>
        </w:rPr>
        <w:tab/>
        <w:t>The son, the compliment of Phoenix Passion</w:t>
      </w:r>
      <w:r w:rsidRPr="00B3191B">
        <w:rPr>
          <w:rFonts w:ascii="Montserrat" w:hAnsi="Montserrat"/>
          <w:sz w:val="24"/>
          <w:vertAlign w:val="superscript"/>
        </w:rPr>
        <w:t>a</w:t>
      </w:r>
    </w:p>
    <w:p w:rsidR="00140257" w:rsidRPr="00B3191B" w:rsidRDefault="00140257">
      <w:pPr>
        <w:pStyle w:val="0DraftNormal"/>
        <w:rPr>
          <w:rFonts w:ascii="Montserrat" w:hAnsi="Montserrat"/>
          <w:sz w:val="24"/>
        </w:rPr>
      </w:pPr>
      <w:r w:rsidRPr="00B3191B">
        <w:rPr>
          <w:rFonts w:ascii="Montserrat" w:hAnsi="Montserrat"/>
          <w:sz w:val="24"/>
        </w:rPr>
        <w:tab/>
        <w:t>Phoenix Promise</w:t>
      </w:r>
      <w:r w:rsidRPr="00B3191B">
        <w:rPr>
          <w:rFonts w:ascii="Montserrat" w:hAnsi="Montserrat"/>
          <w:sz w:val="24"/>
          <w:vertAlign w:val="superscript"/>
        </w:rPr>
        <w:t>a</w:t>
      </w:r>
      <w:r w:rsidRPr="00B3191B">
        <w:rPr>
          <w:rFonts w:ascii="Montserrat" w:hAnsi="Montserrat"/>
          <w:sz w:val="24"/>
        </w:rPr>
        <w:tab/>
        <w:t>The first incarnation of the daughter</w:t>
      </w:r>
    </w:p>
    <w:p w:rsidR="00140257" w:rsidRPr="00B3191B" w:rsidRDefault="00140257">
      <w:pPr>
        <w:pStyle w:val="0DraftNormal"/>
        <w:rPr>
          <w:rFonts w:ascii="Montserrat" w:hAnsi="Montserrat"/>
          <w:sz w:val="24"/>
        </w:rPr>
      </w:pPr>
      <w:r w:rsidRPr="00B3191B">
        <w:rPr>
          <w:rFonts w:ascii="Montserrat" w:hAnsi="Montserrat"/>
          <w:sz w:val="24"/>
        </w:rPr>
        <w:tab/>
        <w:t>Phoenix</w:t>
      </w:r>
      <w:r w:rsidRPr="00B3191B">
        <w:rPr>
          <w:rFonts w:ascii="Montserrat" w:hAnsi="Montserrat"/>
          <w:sz w:val="24"/>
          <w:vertAlign w:val="superscript"/>
        </w:rPr>
        <w:t>a</w:t>
      </w:r>
      <w:r w:rsidRPr="00B3191B">
        <w:rPr>
          <w:rFonts w:ascii="Montserrat" w:hAnsi="Montserrat"/>
          <w:sz w:val="24"/>
        </w:rPr>
        <w:tab/>
      </w:r>
      <w:r w:rsidRPr="00B3191B">
        <w:rPr>
          <w:rFonts w:ascii="Montserrat" w:hAnsi="Montserrat"/>
          <w:sz w:val="24"/>
        </w:rPr>
        <w:tab/>
        <w:t>Adult alias, mother</w:t>
      </w:r>
    </w:p>
    <w:p w:rsidR="00140257" w:rsidRPr="00B3191B" w:rsidRDefault="00140257">
      <w:pPr>
        <w:pStyle w:val="0DraftNormal"/>
        <w:rPr>
          <w:rFonts w:ascii="Montserrat" w:hAnsi="Montserrat"/>
          <w:sz w:val="24"/>
        </w:rPr>
      </w:pPr>
      <w:r w:rsidRPr="00B3191B">
        <w:rPr>
          <w:rFonts w:ascii="Montserrat" w:hAnsi="Montserrat"/>
          <w:sz w:val="24"/>
        </w:rPr>
        <w:tab/>
        <w:t>Phoenix Promise</w:t>
      </w:r>
      <w:r w:rsidRPr="00B3191B">
        <w:rPr>
          <w:rFonts w:ascii="Montserrat" w:hAnsi="Montserrat"/>
          <w:sz w:val="24"/>
          <w:vertAlign w:val="superscript"/>
        </w:rPr>
        <w:t>o</w:t>
      </w:r>
      <w:r w:rsidRPr="00B3191B">
        <w:rPr>
          <w:rFonts w:ascii="Montserrat" w:hAnsi="Montserrat"/>
          <w:sz w:val="24"/>
        </w:rPr>
        <w:tab/>
        <w:t>The compliment of Phoenix Promise</w:t>
      </w:r>
      <w:r w:rsidRPr="00B3191B">
        <w:rPr>
          <w:rFonts w:ascii="Montserrat" w:hAnsi="Montserrat"/>
          <w:sz w:val="24"/>
          <w:vertAlign w:val="superscript"/>
        </w:rPr>
        <w:t>a</w:t>
      </w:r>
      <w:r w:rsidRPr="00B3191B">
        <w:rPr>
          <w:rFonts w:ascii="Montserrat" w:hAnsi="Montserrat"/>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tab/>
        <w:t>Morning Ash</w:t>
      </w:r>
      <w:r w:rsidRPr="00B3191B">
        <w:rPr>
          <w:rFonts w:ascii="Montserrat" w:hAnsi="Montserrat"/>
          <w:sz w:val="24"/>
          <w:vertAlign w:val="superscript"/>
        </w:rPr>
        <w:t>o</w:t>
      </w:r>
      <w:r w:rsidRPr="00B3191B">
        <w:rPr>
          <w:rFonts w:ascii="Montserrat" w:hAnsi="Montserrat"/>
          <w:sz w:val="24"/>
        </w:rPr>
        <w:tab/>
        <w:t>The son of the Queen of Ember</w:t>
      </w:r>
    </w:p>
    <w:p w:rsidR="00140257" w:rsidRPr="00B3191B" w:rsidRDefault="00140257">
      <w:pPr>
        <w:pStyle w:val="0DraftNormal"/>
        <w:rPr>
          <w:rFonts w:ascii="Montserrat" w:hAnsi="Montserrat"/>
          <w:sz w:val="24"/>
        </w:rPr>
      </w:pPr>
      <w:r w:rsidRPr="00B3191B">
        <w:rPr>
          <w:rFonts w:ascii="Montserrat" w:hAnsi="Montserrat"/>
          <w:sz w:val="24"/>
        </w:rPr>
        <w:tab/>
        <w:t>Morning Ember</w:t>
      </w:r>
      <w:r w:rsidRPr="00B3191B">
        <w:rPr>
          <w:rFonts w:ascii="Montserrat" w:hAnsi="Montserrat"/>
          <w:sz w:val="24"/>
          <w:vertAlign w:val="superscript"/>
        </w:rPr>
        <w:t>a</w:t>
      </w:r>
      <w:r w:rsidRPr="00B3191B">
        <w:rPr>
          <w:rFonts w:ascii="Montserrat" w:hAnsi="Montserrat"/>
          <w:sz w:val="24"/>
        </w:rPr>
        <w:tab/>
        <w:t>The first daughter of the Queen of Ember</w:t>
      </w:r>
    </w:p>
    <w:p w:rsidR="00140257" w:rsidRPr="00B3191B" w:rsidRDefault="00140257">
      <w:pPr>
        <w:pStyle w:val="0DraftNormal"/>
        <w:rPr>
          <w:rFonts w:ascii="Montserrat" w:hAnsi="Montserrat"/>
          <w:sz w:val="24"/>
        </w:rPr>
      </w:pPr>
      <w:r w:rsidRPr="00B3191B">
        <w:rPr>
          <w:rFonts w:ascii="Montserrat" w:hAnsi="Montserrat"/>
          <w:sz w:val="24"/>
        </w:rPr>
        <w:tab/>
        <w:t>Phoenix Ember</w:t>
      </w:r>
      <w:r w:rsidRPr="00B3191B">
        <w:rPr>
          <w:rFonts w:ascii="Montserrat" w:hAnsi="Montserrat"/>
          <w:sz w:val="24"/>
          <w:vertAlign w:val="superscript"/>
        </w:rPr>
        <w:t>a</w:t>
      </w:r>
      <w:r w:rsidRPr="00B3191B">
        <w:rPr>
          <w:rFonts w:ascii="Montserrat" w:hAnsi="Montserrat"/>
          <w:sz w:val="24"/>
        </w:rPr>
        <w:tab/>
        <w:t>The second daughter of the Queen of Ember</w:t>
      </w:r>
    </w:p>
    <w:p w:rsidR="00140257" w:rsidRPr="00B3191B" w:rsidRDefault="00140257">
      <w:pPr>
        <w:pStyle w:val="0DraftNormal"/>
        <w:rPr>
          <w:rFonts w:ascii="Montserrat" w:hAnsi="Montserrat"/>
          <w:sz w:val="24"/>
        </w:rPr>
      </w:pPr>
      <w:r w:rsidRPr="00B3191B">
        <w:rPr>
          <w:rFonts w:ascii="Montserrat" w:hAnsi="Montserrat"/>
          <w:sz w:val="24"/>
        </w:rPr>
        <w:tab/>
        <w:t>Phoenix Ember</w:t>
      </w:r>
      <w:r w:rsidRPr="00B3191B">
        <w:rPr>
          <w:rFonts w:ascii="Montserrat" w:hAnsi="Montserrat"/>
          <w:sz w:val="24"/>
          <w:vertAlign w:val="superscript"/>
        </w:rPr>
        <w:t>o</w:t>
      </w:r>
      <w:r w:rsidRPr="00B3191B">
        <w:rPr>
          <w:rFonts w:ascii="Montserrat" w:hAnsi="Montserrat"/>
          <w:sz w:val="24"/>
        </w:rPr>
        <w:tab/>
        <w:t>The compliment of Phoenix Ember</w:t>
      </w:r>
      <w:r w:rsidRPr="00B3191B">
        <w:rPr>
          <w:rFonts w:ascii="Montserrat" w:hAnsi="Montserrat"/>
          <w:sz w:val="24"/>
          <w:vertAlign w:val="superscript"/>
        </w:rPr>
        <w:t>a</w:t>
      </w:r>
      <w:r w:rsidRPr="00B3191B">
        <w:rPr>
          <w:rFonts w:ascii="Montserrat" w:hAnsi="Montserrat"/>
          <w:sz w:val="24"/>
        </w:rPr>
        <w:t xml:space="preserve"> of the Queen of Ember, lover</w:t>
      </w:r>
    </w:p>
    <w:p w:rsidR="00140257" w:rsidRPr="00B3191B" w:rsidRDefault="00140257">
      <w:pPr>
        <w:pStyle w:val="0DraftNormal"/>
        <w:rPr>
          <w:rFonts w:ascii="Montserrat" w:hAnsi="Montserrat"/>
          <w:sz w:val="24"/>
        </w:rPr>
      </w:pPr>
      <w:r w:rsidRPr="00B3191B">
        <w:rPr>
          <w:rFonts w:ascii="Montserrat" w:hAnsi="Montserrat"/>
          <w:sz w:val="24"/>
        </w:rPr>
        <w:tab/>
        <w:t>Wild Ember</w:t>
      </w:r>
      <w:r w:rsidRPr="00B3191B">
        <w:rPr>
          <w:rFonts w:ascii="Montserrat" w:hAnsi="Montserrat"/>
          <w:sz w:val="24"/>
          <w:vertAlign w:val="superscript"/>
        </w:rPr>
        <w:t>O</w:t>
      </w:r>
      <w:r w:rsidRPr="00B3191B">
        <w:rPr>
          <w:rFonts w:ascii="Montserrat" w:hAnsi="Montserrat"/>
          <w:sz w:val="24"/>
        </w:rPr>
        <w:tab/>
        <w:t>Adult alias, father</w:t>
      </w:r>
    </w:p>
    <w:p w:rsidR="00140257" w:rsidRPr="00B3191B" w:rsidRDefault="00140257">
      <w:pPr>
        <w:pStyle w:val="0DraftNormal"/>
        <w:rPr>
          <w:rFonts w:ascii="Montserrat" w:hAnsi="Montserrat"/>
          <w:sz w:val="24"/>
        </w:rPr>
      </w:pPr>
      <w:r w:rsidRPr="00B3191B">
        <w:rPr>
          <w:rFonts w:ascii="Montserrat" w:hAnsi="Montserrat"/>
          <w:sz w:val="24"/>
        </w:rPr>
        <w:tab/>
        <w:t>Evening Ember</w:t>
      </w:r>
      <w:r w:rsidRPr="00B3191B">
        <w:rPr>
          <w:rFonts w:ascii="Montserrat" w:hAnsi="Montserrat"/>
          <w:sz w:val="24"/>
          <w:vertAlign w:val="superscript"/>
        </w:rPr>
        <w:t>a</w:t>
      </w:r>
      <w:r w:rsidRPr="00B3191B">
        <w:rPr>
          <w:rFonts w:ascii="Montserrat" w:hAnsi="Montserrat"/>
          <w:sz w:val="24"/>
        </w:rPr>
        <w:tab/>
        <w:t>The first daughter of the Queen of Ash</w:t>
      </w:r>
    </w:p>
    <w:p w:rsidR="00140257" w:rsidRPr="00B3191B" w:rsidRDefault="00140257">
      <w:pPr>
        <w:pStyle w:val="0DraftNormal"/>
        <w:rPr>
          <w:rFonts w:ascii="Montserrat" w:hAnsi="Montserrat"/>
          <w:sz w:val="24"/>
        </w:rPr>
      </w:pPr>
      <w:r w:rsidRPr="00B3191B">
        <w:rPr>
          <w:rFonts w:ascii="Montserrat" w:hAnsi="Montserrat"/>
          <w:sz w:val="24"/>
        </w:rPr>
        <w:tab/>
        <w:t>Evening Ash</w:t>
      </w:r>
      <w:r w:rsidRPr="00B3191B">
        <w:rPr>
          <w:rFonts w:ascii="Montserrat" w:hAnsi="Montserrat"/>
          <w:sz w:val="24"/>
          <w:vertAlign w:val="superscript"/>
        </w:rPr>
        <w:t>o</w:t>
      </w:r>
      <w:r w:rsidRPr="00B3191B">
        <w:rPr>
          <w:rFonts w:ascii="Montserrat" w:hAnsi="Montserrat"/>
          <w:sz w:val="24"/>
        </w:rPr>
        <w:tab/>
        <w:t>The son of the Queen of Ash</w:t>
      </w:r>
    </w:p>
    <w:p w:rsidR="00140257" w:rsidRPr="00B3191B" w:rsidRDefault="00140257">
      <w:pPr>
        <w:pStyle w:val="0DraftNormal"/>
        <w:rPr>
          <w:rFonts w:ascii="Montserrat" w:hAnsi="Montserrat"/>
          <w:sz w:val="24"/>
        </w:rPr>
      </w:pPr>
      <w:r w:rsidRPr="00B3191B">
        <w:rPr>
          <w:rFonts w:ascii="Montserrat" w:hAnsi="Montserrat"/>
          <w:sz w:val="24"/>
        </w:rPr>
        <w:tab/>
        <w:t>Phoenix Ash</w:t>
      </w:r>
      <w:r w:rsidRPr="00B3191B">
        <w:rPr>
          <w:rFonts w:ascii="Montserrat" w:hAnsi="Montserrat"/>
          <w:sz w:val="24"/>
          <w:vertAlign w:val="superscript"/>
        </w:rPr>
        <w:t>a</w:t>
      </w:r>
      <w:r w:rsidRPr="00B3191B">
        <w:rPr>
          <w:rFonts w:ascii="Montserrat" w:hAnsi="Montserrat"/>
          <w:sz w:val="24"/>
        </w:rPr>
        <w:tab/>
        <w:t>The second daughter of the Queen of Ash</w:t>
      </w:r>
    </w:p>
    <w:p w:rsidR="00140257" w:rsidRPr="00B3191B" w:rsidRDefault="00140257">
      <w:pPr>
        <w:pStyle w:val="0DraftNormal"/>
        <w:rPr>
          <w:rFonts w:ascii="Montserrat" w:hAnsi="Montserrat"/>
          <w:sz w:val="24"/>
        </w:rPr>
      </w:pPr>
      <w:r w:rsidRPr="00B3191B">
        <w:rPr>
          <w:rFonts w:ascii="Montserrat" w:hAnsi="Montserrat"/>
          <w:sz w:val="24"/>
        </w:rPr>
        <w:tab/>
        <w:t>Phoenix Ash</w:t>
      </w:r>
      <w:r w:rsidRPr="00B3191B">
        <w:rPr>
          <w:rFonts w:ascii="Montserrat" w:hAnsi="Montserrat"/>
          <w:sz w:val="24"/>
          <w:vertAlign w:val="superscript"/>
        </w:rPr>
        <w:t>o</w:t>
      </w:r>
      <w:r w:rsidRPr="00B3191B">
        <w:rPr>
          <w:rFonts w:ascii="Montserrat" w:hAnsi="Montserrat"/>
          <w:sz w:val="24"/>
        </w:rPr>
        <w:tab/>
        <w:t>The compliment of Phoenix Ash</w:t>
      </w:r>
      <w:r w:rsidRPr="00B3191B">
        <w:rPr>
          <w:rFonts w:ascii="Montserrat" w:hAnsi="Montserrat"/>
          <w:sz w:val="24"/>
          <w:vertAlign w:val="superscript"/>
        </w:rPr>
        <w:t>a</w:t>
      </w:r>
      <w:r w:rsidRPr="00B3191B">
        <w:rPr>
          <w:rFonts w:ascii="Montserrat" w:hAnsi="Montserrat"/>
          <w:sz w:val="24"/>
        </w:rPr>
        <w:t xml:space="preserve"> of the Queen of Ash, lover</w:t>
      </w:r>
    </w:p>
    <w:p w:rsidR="00140257" w:rsidRPr="00B3191B" w:rsidRDefault="00140257">
      <w:pPr>
        <w:pStyle w:val="0DraftNormal"/>
        <w:rPr>
          <w:rFonts w:ascii="Montserrat" w:hAnsi="Montserrat"/>
          <w:sz w:val="24"/>
        </w:rPr>
      </w:pPr>
      <w:r w:rsidRPr="00B3191B">
        <w:rPr>
          <w:rFonts w:ascii="Montserrat" w:hAnsi="Montserrat"/>
          <w:sz w:val="24"/>
        </w:rPr>
        <w:tab/>
        <w:t>Wild Ash</w:t>
      </w:r>
      <w:r w:rsidRPr="00B3191B">
        <w:rPr>
          <w:rFonts w:ascii="Montserrat" w:hAnsi="Montserrat"/>
          <w:sz w:val="24"/>
          <w:vertAlign w:val="superscript"/>
        </w:rPr>
        <w:t>o</w:t>
      </w:r>
      <w:r w:rsidRPr="00B3191B">
        <w:rPr>
          <w:rFonts w:ascii="Montserrat" w:hAnsi="Montserrat"/>
          <w:sz w:val="24"/>
        </w:rPr>
        <w:tab/>
      </w:r>
      <w:r w:rsidRPr="00B3191B">
        <w:rPr>
          <w:rFonts w:ascii="Montserrat" w:hAnsi="Montserrat"/>
          <w:sz w:val="24"/>
        </w:rPr>
        <w:tab/>
        <w:t>Adult alias, father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The mother is the adult version of Phoenix Promise. She became impregnated by her own seed of birth, as well as a seed of rebirth, and stumbled through a rift in time to give birth to herself, and her own reincarnations—Phoenix Passion and the son. Many things happened before her temporal displacement, and many other things happened between her appearance in the past and the birth of the triplets. When she appeared in the past, the two queens had discovered the truth about themselves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Wild Ember and Wild Ash. The fathers are the manifested compliments of Phoenix Ember and Phoenix Ash, who followed Phoenix Promise through the rift and became champions in the royal houses of Ash and Ember. The two men are also believed to be the fathers of the two girls they actually derive from, Phoenix Ember and Phoenix Ash. They bear the same curse as the son, being female by default and male only through concentration and force of will.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Ash and Phoenix Ember. Female. The two girls had been drawn to the older male aspects of themselves at the onset of heat, and apprenticed themselves to their own older compliments, which made keeping the matter a secret much easier.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Phoenix Ash and Phoenix Ember. Male. Their younger selves, upon whom they are looped,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Promise, alone and in heat. When Phoenix Promise manifested an identical expression, rather than a compliment, they came out to stay,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Passion—was everything their own compliments were, and she was—they were—not complimentary aspects.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Passion. Phoenix Passion, as a boy and as a girl, lived with a father—and older sister by a queen. She knew she had a twin sister, but he did not know he had any other siblings, only that his mother lived in the Aegis and served in the Navy. She did not know about him, and neither did her sister. The two were separated and raised by the men—as her mother’s only consistent lovers, the twin champions were the only likely fathers—to see which one would develop a more masculine identity. They had figured out, by the time the children were six years old, which one of them was self identified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When her sister came home, the two of them were both suffering from the onset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rsidR="00140257" w:rsidRPr="00B3191B" w:rsidRDefault="00140257">
      <w:pPr>
        <w:pStyle w:val="0DraftNormal"/>
        <w:rPr>
          <w:rFonts w:ascii="Montserrat" w:hAnsi="Montserrat"/>
          <w:sz w:val="24"/>
        </w:rPr>
      </w:pPr>
      <w:r w:rsidRPr="00B3191B">
        <w:rPr>
          <w:rFonts w:ascii="Montserrat" w:hAnsi="Montserrat"/>
          <w:sz w:val="24"/>
        </w:rPr>
        <w:tab/>
        <w:t xml:space="preserve">After a couple of days, his appearance changed things. He was drawn to both of them, but it quickly became clear which of the two he belonged to. With that, their sister was sort of left out.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kind of experience, only he really seemed to hate being female, and fought to assert himself constantly. Her interest in his female side really bothered him, and her attempts to share his struggle only frightened him. She had really surprised herself by tapping into her male side, but the sight of it drove a wedge between them. If her sister had not manifested her own compliment, not even his mentor would have been able to help him deal with his situation. Seeing another boy struggling with the same condition with less success seemed to help him come to terms with his own curse, and begin to see the advantages it might offer. </w:t>
      </w:r>
    </w:p>
    <w:p w:rsidR="00140257" w:rsidRPr="00B3191B" w:rsidRDefault="00140257">
      <w:pPr>
        <w:pStyle w:val="0DraftNormal"/>
        <w:rPr>
          <w:rFonts w:ascii="Montserrat" w:hAnsi="Montserrat"/>
          <w:sz w:val="24"/>
        </w:rPr>
      </w:pP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avon heritage. Contact with Oasis had produced more than a few cases of heat in the Aegis, so there was little difficulty delaying her admission to the Academy when it happened to her. As a result, she had a year of unexpected vacation. </w:t>
      </w:r>
    </w:p>
    <w:p w:rsidR="00140257" w:rsidRPr="00B3191B" w:rsidRDefault="00140257">
      <w:pPr>
        <w:pStyle w:val="0DraftNormal"/>
        <w:rPr>
          <w:rFonts w:ascii="Montserrat" w:hAnsi="Montserrat"/>
          <w:sz w:val="24"/>
        </w:rPr>
      </w:pPr>
      <w:r w:rsidRPr="00B3191B">
        <w:rPr>
          <w:rFonts w:ascii="Montserrat" w:hAnsi="Montserrat"/>
          <w:sz w:val="24"/>
        </w:rPr>
        <w:tab/>
        <w:t xml:space="preserve">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rsidR="00140257" w:rsidRPr="00B3191B" w:rsidRDefault="00140257">
      <w:pPr>
        <w:pStyle w:val="0DraftNormal"/>
        <w:rPr>
          <w:rFonts w:ascii="Montserrat" w:hAnsi="Montserrat"/>
          <w:sz w:val="24"/>
        </w:rPr>
      </w:pPr>
      <w:r w:rsidRPr="00B3191B">
        <w:rPr>
          <w:rFonts w:ascii="Montserrat" w:hAnsi="Montserrat"/>
          <w:sz w:val="24"/>
        </w:rPr>
        <w:tab/>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Goddess—a resolution of the paradoxical confrontation they were experiencing. Through this conception, Phoenix Promise became impregnated by her own seed of birth.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0" w:name="EandCPleasure"/>
      <w:r w:rsidRPr="00B3191B">
        <w:rPr>
          <w:rFonts w:ascii="Montserrat" w:hAnsi="Montserrat"/>
          <w:sz w:val="24"/>
        </w:rPr>
        <w:t>Encounters and confrontations—pleasure</w:t>
      </w:r>
      <w:r w:rsidRPr="00B3191B">
        <w:rPr>
          <w:rFonts w:ascii="Montserrat" w:hAnsi="Montserrat"/>
          <w:sz w:val="24"/>
        </w:rPr>
        <w:tab/>
      </w:r>
      <w:r w:rsidRPr="00B3191B">
        <w:rPr>
          <w:rFonts w:ascii="Montserrat" w:hAnsi="Montserrat"/>
          <w:sz w:val="24"/>
        </w:rPr>
        <w:tab/>
      </w:r>
      <w:bookmarkStart w:id="1" w:name="_Hlt470680901"/>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bookmarkStart w:id="2" w:name="_Hlt472968659"/>
    </w:p>
    <w:bookmarkEnd w:id="2"/>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0"/>
      <w:bookmarkEnd w:id="1"/>
      <w:r w:rsidRPr="00B3191B">
        <w:rPr>
          <w:rFonts w:ascii="Montserrat" w:hAnsi="Montserrat"/>
          <w:sz w:val="24"/>
        </w:rPr>
        <w:t xml:space="preserve">Pain and pleasure had left earlier to visit enigma, the empress, so they could not be introduced. Ember and dusk’s reception was private, among the intimates of the household only. Her hosts were family of her mother’s and their intimate friends. A new girl appeared at the end of the meal. Pleasure, the current heir and daughter-self of the empress. As the adults excused the younger generation ember was handed off to pleasure. As enigma and her mother had been friends, pleasure openly hoped to continue that friendship into second generations of self. Ember was shown around the athenaeum and pleasure talked about the time she had spent at ember’s family’s domain of teal, and learned cinder was sharing her room with her. </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3" w:name="EandCPain"/>
      <w:r w:rsidRPr="00B3191B">
        <w:rPr>
          <w:rFonts w:ascii="Montserrat" w:hAnsi="Montserrat"/>
          <w:sz w:val="24"/>
        </w:rPr>
        <w:t>Encounters and confrontations—pain</w:t>
      </w:r>
      <w:r w:rsidRPr="00B3191B">
        <w:rPr>
          <w:rFonts w:ascii="Montserrat" w:hAnsi="Montserrat"/>
          <w:sz w:val="24"/>
        </w:rPr>
        <w:tab/>
      </w:r>
      <w:r w:rsidRPr="00B3191B">
        <w:rPr>
          <w:rFonts w:ascii="Montserrat" w:hAnsi="Montserrat"/>
          <w:sz w:val="24"/>
        </w:rPr>
        <w:tab/>
      </w:r>
      <w:bookmarkStart w:id="4" w:name="_Hlt470680905"/>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bookmarkStart w:id="5" w:name="_Hlt472968725"/>
      <w:bookmarkEnd w:id="5"/>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3"/>
      <w:bookmarkEnd w:id="4"/>
      <w:r w:rsidRPr="00B3191B">
        <w:rPr>
          <w:rFonts w:ascii="Montserrat" w:hAnsi="Montserrat"/>
          <w:sz w:val="24"/>
        </w:rPr>
        <w:t xml:space="preserve">As morning came around, ember encountered pleasure, in the person of pain, not realizing that she was confronting the male half. They engaged in a little friendly competition to get each other’s measure. Afterwards, proceeding to the baths, ember was confronted with the reality of one person embodied separately in two genders. The moment of naked confrontation was mutually embarrassing. After that scene, she was shocked to discover that pain and pleasure were two sides of the same person, a split manifest. Pain and pleasure were split twins, striving to attain the union passion had.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She came out of the baths and joined dusk at breakfast. While they ate, she regarded him. Dusk seemed to have a better understanding of what they were getting into, and his questions, along with the answers he received, were very instructional. He was particularly curious about passion, pain and pleasure, having seen the three of them at court. The houses of d’ava and d’asha were closely related. Passion was the sole embodiment of the d’anva line, the sister house of d’ava. Pleasure and pain were true to the d’asha line, they had entered passion’s household for their fosterage. It was proper even to call them cousins, due to the manner in which a given avon bloodline could span millennia unchanged. Dancer was believed to be from the d’ana line, so in a way he was like a father to passion. Passion and dancer adopted each other when he mysteriously appeared following her parents’ deaths, and lived together in dream gate as father and daughter. Ember was shocked to find that passion, in a way, was another survivor of the massacre she had tried so hard to forget, but was never far from her nightmares. Passion had been nine years old when the mind of her mother—and her mother’s other-self—descended on her in the wake of their deaths, she remained sane, and continued to reside in dream gate. Pain and pleasure stood to inherit the mind of their archetype, the empress, though they were more influenced by their new incarnation than their original one, growing up in fosterage rather than in close proximity the imperial court.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Ember was pronounced fit to return to ao’ajeo and report to her superiors. As she rejoined the entourage, she did not know how to respond to their questions and looks. These were her friends, her colleagues, and her superiors. They had all considered her one of them—human—but what would they think if she revealed her true heritage? When she arrived at the suite of apartments the entourage occupied within the embassy annex, she found herself the topic of a heated debate. Apparently her secret had been revealed at some point during the day’s negotiations. At least one of the commissioned avatars denounced her for a spy in their midst, and even her friends seemed uncomfortable with the facts that were presented. Ember did not know what to say. The room fell silent as they noticed her arrival. In spite of her proclaimed solidarity with the aegis and its representatives, she found herself politely, but firmly shut out of their company. The admiral and the senior delegate took her aside, each reassuring her that their government did not harbor any doubts with regard to her integrity or patriotism, but seeing that she had established several contacts and appeared to be accepted as one of them she was in a unique position to provide the mission with vital feedback and intelligence.</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6" w:name="EandCCoal"/>
      <w:r w:rsidRPr="00B3191B">
        <w:rPr>
          <w:rFonts w:ascii="Montserrat" w:hAnsi="Montserrat"/>
          <w:sz w:val="24"/>
        </w:rPr>
        <w:t>Encounters and confrontations—coal</w:t>
      </w:r>
      <w:r w:rsidRPr="00B3191B">
        <w:rPr>
          <w:rFonts w:ascii="Montserrat" w:hAnsi="Montserrat"/>
          <w:sz w:val="24"/>
        </w:rPr>
        <w:tab/>
      </w:r>
      <w:r w:rsidRPr="00B3191B">
        <w:rPr>
          <w:rFonts w:ascii="Montserrat" w:hAnsi="Montserrat"/>
          <w:sz w:val="24"/>
        </w:rPr>
        <w:tab/>
      </w:r>
      <w:bookmarkStart w:id="7" w:name="_Hlt470680920"/>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6"/>
      <w:bookmarkEnd w:id="7"/>
      <w:r w:rsidRPr="00B3191B">
        <w:rPr>
          <w:rFonts w:ascii="Montserrat" w:hAnsi="Montserrat"/>
          <w:sz w:val="24"/>
        </w:rPr>
        <w:t xml:space="preserve">Ember felt well enough to join dusk at an audience before the avon empress. That evening, ember appeared in court with the rest of her delegation. In the audience hall, her eyes were drawn to coal. She did not recognize him, or associate him with his name or with the person cinder had been talking about the other night. Still there was something about him, as if she already knew how his hands would feel on her. Next her eyes were drawn to the empress, entering with her entourage. Averting her eyes, she was shocked at the sudden sense of standing opposite her self. Cinder was standing to dancer’s right as her sword. There was a message in that. She understood by this point that under normal conditions she should have stood to dancer’s left as her shield which made the statement twice as pointed. The absence of a shield in a formal audience indicated hostile negotiations, and her presence among the humans turned it into an accusation of theft or deceit. By implication, then, dancer was declaring that the humans had insulted her and avon tradition. It was also a gesture of trust. Her rightful place had been left open to her, which implied that the dancer was willing to trust her protection to a citizen of the aegis. When had such a bold political statement been made without the utterance of a single word or thought? The empress was certainly not blind to the statement her muse was making. Even the empress herself could not overlook it, going so far as to call her aside as the people stared. Enigma lightly questioned her alignment, and ember pointed out that she stood aligned with her sworn duties and commitments, and further stated that if there was any substance to the negotiations she had witnessed the day of her presentation, then she had stood precisely where the empress’s negotiations were headed—an avon existing within the aegis, not apart from it. The empress addressed the human delegation, stating lightly that it would please her for them to honor custom and allow ember her rightful place. The admiral, and the senior delegate, responded to the invitation with unmistakable delight. The burden of conflicting loyalties fell heavily on her shoulders as she crossed the floor to shield the empress’s muse.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the evening wore on, she realized the importance of the negotiations—after all her government had gone through to hold on to her, it could not have been easy to give her up as a peace offering. She knew her worth as an avatar, and she feared the possibilities that her new position could invoke. She was already passably trained as an elite soldier, a military spy and assassin. What was it worth to her government to have someone like her this close to the empress? As she stood alongside her people and tried to focus on the proceedings she could feel members of the avon delegation wondering what she had been doing on the human side of the room.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Later, as she waited for dusk to conclude his business with the empress in private chambers, she was approached by coal, who mistook her for cinder, with whom he clearly had some intimate relationship. Shocked at her sharp rejection of his advances, he stood in silence as she departed alone.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she arrived home, she was met by dancer, who asked her how her visit to the court went. Ember described being molested by coal, and dancer had to tell her who coal was, and why he acted the way he did. Another victim of the d’ava massacre. The surviving son of a d’ara courtesan and the empress—and thus a cousin—coal had been presented to cinder as a surrogate for her brother, to help her progress through heat. Cinder and coal went through heat together, suppressing the symptoms of heat for an entire year, but without triggering the self conception needed to come out of heat. Ember realized then the source of her gripping erotic fantasies. She had tuned in on them, and she did not really know how to react to that.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Cinder was confused by the way coal was acting, until she realized that he had mistaken ember for her. In defense of herself, she explained that her mother’s other daughter had returned from the aea. Coal immediately realized who the girl he had molested was. If cinder’s other half was a girl, given their current relationship, he smiled at the thought of including this new twin. Cinder was a step ahead of him, though, announcing that dancer had already asked her to see ember through mnao—and now that coal had made her jealous, she intended to honor that request. </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8" w:name="EandCAshEmber"/>
      <w:bookmarkStart w:id="9" w:name="EandCAsh"/>
      <w:r w:rsidRPr="00B3191B">
        <w:rPr>
          <w:rFonts w:ascii="Montserrat" w:hAnsi="Montserrat"/>
          <w:sz w:val="24"/>
        </w:rPr>
        <w:t>Encounters and confrontations—dusk cinder</w:t>
      </w:r>
      <w:r w:rsidRPr="00B3191B">
        <w:rPr>
          <w:rFonts w:ascii="Montserrat" w:hAnsi="Montserrat"/>
          <w:sz w:val="24"/>
        </w:rPr>
        <w:tab/>
      </w:r>
      <w:r w:rsidRPr="00B3191B">
        <w:rPr>
          <w:rFonts w:ascii="Montserrat" w:hAnsi="Montserrat"/>
          <w:sz w:val="24"/>
        </w:rPr>
        <w:tab/>
      </w:r>
      <w:bookmarkStart w:id="10" w:name="_Hlt470680910"/>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8"/>
      <w:bookmarkEnd w:id="10"/>
      <w:r w:rsidRPr="00B3191B">
        <w:rPr>
          <w:rFonts w:ascii="Montserrat" w:hAnsi="Montserrat"/>
          <w:sz w:val="24"/>
        </w:rPr>
        <w:t xml:space="preserve">Ember was awakened by a terrifying nightmare—and the accompanying and unnoticed fit. Prowling about, she slipped through the sleeping house out into the night. After wandering around the vacant estate for a few hours, ember witnessed as passion stole in during the night to appeal to dusk for a favor. Events had unfolded, forcing the empress to restore the house of d’ava. Until her mother’s reappearance, passion’s line had held the title in trust. However, her mother had never officially been recognized, so the burden presently rested on passion. Passion had committed herself to the muse path, which forbade her to carry any titles, but she could not in conscience allow the title to fall to someone as dangerous as cinder either. Passion was enlisting dancer’s assistance in quitting her claim to d’ava, and transferring it to ember. In spite of having forsaken her duty to her house, in the hope that ember would fulfill the requirements of an heir, passion would continue her training to represent avon in interests in the aegis. Ember was about to retreat, to leave passion and dusk in privacy, when she realized that they had been discussing matters about her, she could not pry herself away as the conversation shifted to a discussion of the requirements of mnao and their assessment of ember’s ability to deal with them.... What she heard disturbed her and cast a shadow on her homecoming. A discussion on the expected evolution of her sexuality. Aeo. There were things she had to learn about her body, or rather the whole concept of “body”. Ember had spent her childhood largely among humans, and had developed a firm female identity. She had always been something of a tomboy, by human standards, while she was growing up. She missed the implication that being female was optional. However, the more she overheard about herself, and the time of choosing, the more apprehensive she became about her sexual identity. She was startled when cinder came upon her, hiding under the eaves of dancer’s study. Cinder and ember retreated to their room, where cinder attempted to answer ember’s questions. Now that she had actually seen it, the thought of being sex split like pain and passion was intriguing. Disconcerting. Hard to imagine, let alone believe. Ember was somewhat ill at the news that it would take the intimate embrace of sex, and in her case her twin and other self, or some unknown relative, to break the crushing grip of heat. Apparently, she had guessed how her human shaped mind would react to the nature of this purely avon relationship. Cinder explained the purpose of mnao and the reason why it existed. If ember did not pursue mnao, her body would consume itself with heat. On the other hand, if she engaged coal for mnao, she would inevitably become dependant on him, for heat would never end. As cinder expected, ember was not excited by either option, so she revealed her secret, and explained that she could get her through mnao, and without any risk of “addiction” to a man. Ember was so stunned to see the reflection of herself become the reflection of dusk—an image of herself she knew but had never confronted before—she was not able to respond to the offer. </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r w:rsidRPr="00B3191B">
        <w:rPr>
          <w:rFonts w:ascii="Montserrat" w:hAnsi="Montserrat"/>
          <w:sz w:val="24"/>
        </w:rPr>
        <w:t>Encounters and confrontations—dusk</w:t>
      </w:r>
      <w:r w:rsidRPr="00B3191B">
        <w:rPr>
          <w:rFonts w:ascii="Montserrat" w:hAnsi="Montserrat"/>
          <w:sz w:val="24"/>
        </w:rPr>
        <w:tab/>
      </w:r>
      <w:r w:rsidRPr="00B3191B">
        <w:rPr>
          <w:rFonts w:ascii="Montserrat" w:hAnsi="Montserrat"/>
          <w:sz w:val="24"/>
        </w:rPr>
        <w:tab/>
      </w:r>
      <w:bookmarkStart w:id="11" w:name="_Hlt470680927"/>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9"/>
      <w:bookmarkEnd w:id="11"/>
      <w:r w:rsidRPr="00B3191B">
        <w:rPr>
          <w:rFonts w:ascii="Montserrat" w:hAnsi="Montserrat"/>
          <w:sz w:val="24"/>
        </w:rPr>
        <w:t xml:space="preserve">Among the entourage that accompanied the empress to the threat conference was the male version of the split-twinned girl, dusk. Dusk quickened to ember’s presence, and quickly tracked her down. Asking for the girl who spoke at the conference, he was able to find ember without confusion. Ember, however, took him to be cinder and rejected his amorous advances. As the two of them squared off cinder appeared. For the first time in their lives the three confronted each other at once. The three aspects of young ember had remained isolated from each other, on worlds vast distances apart, until ember’s terrible summons to the ao system. The embodiment of her destructive side, cinder, confronted her even as she confronted the reality of her avon heritage as manifested by her male aspect, dusk. He was everything she had dreamed he would be. Dusk was totally unprepared for the twins. Cinder insisted he explain a few more things before introducing the two of them. Phoenix dusk and phoenix cinder had been born on ao’ajea to phoenix cinder nin of house avon, wife of dusk drake phoenix. Both cinders had believed that phoenix dusk nin and phoenix dusk both died in a terrorist massacre targeting the powerful house avon on ao’ajea. Phoenix cinder nin i had left ao’ajea with her traumatized daughter, joining her husband in the aegis. The male incarnation, which all concerned believed dead, was just as worthy of the name of phoenix. Dusk rose from his own ashes, and confronted with a still open world gate, he stepped through to aeo’anth, the heart of the avon empire. Arriving in the imperial seat of house avon, he found himself inducted into the empress’s immediate household.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Ember avoided cinder and coal, trying to come to terms with the questions before her. However, neither of them wanted to be avoided. From the moment she had seen dusk, ember had started thinking about her situation. Cinder had coal, and according to everyone around her, ember was expected to “dance” with dusk. Once she said it out loud, however, cinder had nearly exploded. It had been inevitable from the first that the two of them would get into a fight. They were too much alike to be so different, equal and opposite. Fast friends, the twins were also natural rivals over identity—over dusk and coal as well. Cinder still felt she had tried to steal coal. With friction over sharing the same face and the same name, compounded by the differences in their social status and reputations, each was feeling defensive of her own territory. It had not been possible for them to really share anything, and neither wanted to share lovers! Besides, cinder was still sore that she had turned down her strange offer. Ember still had trouble accepting the idea that the two of them were in fact the same person in two bodies. An unquestionable attraction existed between them, as powerful as yin and yang, dragon and phoenix, aelyn and aeslyn. A strange repulsion, the closer they would get the more extreme the emotions between them would become. Love and hate. It was too much for her to deal with. Rather than fight, she grabbed her few things and left dancer’s residence.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Ember wandered the darkened streets, her mind preoccupied with thoughts of sex and death. When she left dancer, she had left her safety net behind. If she had another attack before finding a suitable partner, she could end up quite dead. She was having a hard time coming to terms with the forces that had reared up as the defining aspects of her life. It was hard to accept that everything she had thought she was had been a lie erected on threats against her life. Confronting that—even more than losing her virginity the way she had, or being expected to make love to a male version of herself—signaled the end of her innocence. Should it surprise her that her peers questioned her loyalty to a government that had threatened and lied to her? Was it strange that they excluded her from their company, charging her to spy on those she had just learned were her true people? She arrested her thoughts as she felt the approach of her mate and compliment. When he asked what she was doing, she confessed that she was looking for a place to stay during the negotiations.</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12" w:name="EandCDream"/>
      <w:r w:rsidRPr="00B3191B">
        <w:rPr>
          <w:rFonts w:ascii="Montserrat" w:hAnsi="Montserrat"/>
          <w:sz w:val="24"/>
        </w:rPr>
        <w:t>Encounters and confrontations—dream</w:t>
      </w:r>
      <w:r w:rsidRPr="00B3191B">
        <w:rPr>
          <w:rFonts w:ascii="Montserrat" w:hAnsi="Montserrat"/>
          <w:sz w:val="24"/>
        </w:rPr>
        <w:tab/>
      </w:r>
      <w:r w:rsidRPr="00B3191B">
        <w:rPr>
          <w:rFonts w:ascii="Montserrat" w:hAnsi="Montserrat"/>
          <w:sz w:val="24"/>
        </w:rPr>
        <w:tab/>
      </w:r>
      <w:bookmarkStart w:id="13" w:name="_Hlt470680939"/>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bookmarkStart w:id="14" w:name="_Hlt472968655"/>
    </w:p>
    <w:bookmarkEnd w:id="14"/>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12"/>
      <w:bookmarkEnd w:id="13"/>
      <w:r w:rsidRPr="00B3191B">
        <w:rPr>
          <w:rFonts w:ascii="Montserrat" w:hAnsi="Montserrat"/>
          <w:sz w:val="24"/>
        </w:rPr>
        <w:t xml:space="preserve">Dusk took ember to see his mentor, dancer’s female half, dream, who listened to, and responded to ember’s apprehensions of heat and choosing. She talked to both of them about the natural order of events in an avon life, explaining how their nature required them to turn to each other to make it through each mating season. For a lyn avon, mating season was a time for choosing mates, a time for tasting compliments. Split-manifests, chiyn avon, could also choose and taste, but by their nature, they were already mated compliments. As dancer put it, there were sometimes bizarre consequences to tampering with a soul’s physical and spiritual make up. That admission forced her to explain a few things about the mysterious origin of the avon race and the phenomenon of split-manifestation. Dream laughed as she described the paradox—their ancestors had been given the task of creating a race of whole individuals. In one sense they succeeded, save for the fact that the conception of a whole person resulted in the birth of a diune. In time, with perfect devotion, the two of them might one day be united in one mind and one body—but in practice very few were able to attain that ideal.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dusk followed the forms for bringing his mate into his house, guiding her through the exchange. Ember was surprised as she was introduced into the personal residence of the empress. House avon was the mother house of the avon race. House mating was a ritual that evolved over time. The first step was simply approval of the head of the house, which in this case meant the approval of the empress. Enigma kept the matter informal—given the circumstances—allowing them a grace period to reacquaint themselves before subjecting them to the formalities of a full house reception. The two of them expressed their thanks and then retired to dusk’s suite of apartments, where dusk did not spare her the formalities of room mating. She was surprised to realize that his insistence on the forms had been to ensure that she had the chance to impose limits on their intimacy. </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15" w:name="Bedmating"/>
      <w:r w:rsidRPr="00B3191B">
        <w:rPr>
          <w:rFonts w:ascii="Montserrat" w:hAnsi="Montserrat"/>
          <w:sz w:val="24"/>
        </w:rPr>
        <w:t>Bedmating</w:t>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bookmarkStart w:id="16" w:name="_Hlt470680945"/>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15"/>
      <w:bookmarkEnd w:id="16"/>
      <w:r w:rsidRPr="00B3191B">
        <w:rPr>
          <w:rFonts w:ascii="Montserrat" w:hAnsi="Montserrat"/>
          <w:sz w:val="24"/>
        </w:rPr>
        <w:t>Together ember and dusk confronted the mystery of each other. Ember had already decided that she was going to confront their nature head on. There was nothing in her experience against which to judge the situation on a moral or ethical level. In spite of her human values, she had already satisfied her concerns about the real dangers of incest, and she was not sure that having sex with a copy of oneself qualified as incest. It seemed more like masturbation to her, and she had never had a problem with that. The other concern was narcissism. They were fascinated by the strangeness in their reflection of each other. What had passed between them before had been pure passion and sensation, and neither really remembered the particulars. This time they progressed slowly, exploring the mystery in depth, allowing the realization to take firm root and grow. It was a strange and wonderful experiment, discovering the paradox of having one identity, two bodies and strangest of all one soul.</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She had never felt so happy, nor so frightened, and never had she felt such conflicting emotions about the same thing. She was in love, and could not deny that she was in love with herself—and vice versa. If they had not had such unique minds and lives, she knew they could never have untangled themselves. Dusk pointed out that, for an avon, that was the way it was supposed to have been. It was abnormal for a split-manifest to exhibit such distinct identities. Dusk talked her into going with him to consult some people about it, to ease both their concerns. </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17" w:name="EandCBladeEtAl"/>
      <w:r w:rsidRPr="00B3191B">
        <w:rPr>
          <w:rFonts w:ascii="Montserrat" w:hAnsi="Montserrat"/>
          <w:sz w:val="24"/>
        </w:rPr>
        <w:t>Encounters and confrontations—blade et al</w:t>
      </w:r>
      <w:r w:rsidRPr="00B3191B">
        <w:rPr>
          <w:rFonts w:ascii="Montserrat" w:hAnsi="Montserrat"/>
          <w:sz w:val="24"/>
        </w:rPr>
        <w:tab/>
      </w:r>
      <w:r w:rsidRPr="00B3191B">
        <w:rPr>
          <w:rFonts w:ascii="Montserrat" w:hAnsi="Montserrat"/>
          <w:sz w:val="24"/>
        </w:rPr>
        <w:tab/>
      </w:r>
      <w:bookmarkStart w:id="18" w:name="_Hlt470680950"/>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17"/>
      <w:bookmarkEnd w:id="18"/>
      <w:r w:rsidRPr="00B3191B">
        <w:rPr>
          <w:rFonts w:ascii="Montserrat" w:hAnsi="Montserrat"/>
          <w:sz w:val="24"/>
        </w:rPr>
        <w:t xml:space="preserve">To her surprise, they did not go to see dusk’s mentor. Dusk took them to see his class mates—members of the house guard. When she saw them, she understood why. The group of young men and women—hardly more than boys and girls—were all split-manifests. That brief encounter convinced ember that dusk was telling the truth when he said that they were abnormal for a split-manifest. That hardly mattered beside what their behavior and comments had revealed about their relationship. Few comments were directed at her, but she picked up enough to know that dusk owed his comrades for past sexual favors, and it was obvious that the young men expected payment in kind. Their reaction to her, and her modesty, alarmed her. Her judgement lapsed as the teasing and taunting struck a nerve. In an effort to preserve her other’s reputation, ember challenged their assumptions about her incompetence. By default, she had challenged the school. A time was named for her to meet the vai kume champion, and captain of the house guard in the circle. Dusk dragged her away before she could get herself into any more trouble. Not having found an answer to their problem, they went looking for dream.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Dusk did not understand ember’s anger at the discovery of his previous means of controlling the symptoms of heat. When she refused to talk about it, he took her back to their apartment. In the absence of someone they felt comfortable confiding in, they confronted the issue on their own. They had not meant to get into an argument, but once they had, it outlined the problem for them. Each of them had developed around a different set of beliefs and values. How could they be the same person if they each had a unique way of thinking? Neither was willing to give up what they held sacred, but that did not preclude either of them from accepting the other’s perspective. If this situation had truly never happened before, it could only be due to the fact no split-manifest had ever been shaped by languages and cultures that were alien to each other. Ember made the first gesture, asking dusk to help her understand what it meant to be avon. He started with the aspect of his culture that she seemed the most unsure of, avon sexuality. As native avon, ember’s other selves had not resisted the onset of heat. Since they had been isolated from each other, they had been forced to turn to others to alleviate their symptoms—but as a consequence, prolonging heat indefinitely. Even by themselves, submerging heat in each other’s embrace, they could not rid themselves of heat. Heat was just a mechanism of their racial imperative, a means for achieving unity. Unification was an art in itself, and not everyone could attain it. </w:t>
      </w:r>
    </w:p>
    <w:p w:rsidR="00140257" w:rsidRPr="00B3191B" w:rsidRDefault="00140257">
      <w:pPr>
        <w:pStyle w:val="0DraftNormal"/>
        <w:rPr>
          <w:rFonts w:ascii="Montserrat" w:hAnsi="Montserrat"/>
          <w:sz w:val="24"/>
        </w:rPr>
      </w:pPr>
    </w:p>
    <w:p w:rsidR="00140257" w:rsidRPr="00B3191B" w:rsidRDefault="00140257">
      <w:pPr>
        <w:pStyle w:val="0DraftNormal"/>
        <w:rPr>
          <w:rStyle w:val="Hyperlink"/>
          <w:rFonts w:ascii="Montserrat" w:hAnsi="Montserrat"/>
          <w:color w:val="auto"/>
          <w:sz w:val="24"/>
        </w:rPr>
      </w:pPr>
      <w:bookmarkStart w:id="19" w:name="EandCAvonDai"/>
      <w:r w:rsidRPr="00B3191B">
        <w:rPr>
          <w:rFonts w:ascii="Montserrat" w:hAnsi="Montserrat"/>
          <w:sz w:val="24"/>
        </w:rPr>
        <w:t>Encounters and confrontations—enigma, the empress</w:t>
      </w:r>
      <w:r w:rsidRPr="00B3191B">
        <w:rPr>
          <w:rFonts w:ascii="Montserrat" w:hAnsi="Montserrat"/>
          <w:sz w:val="24"/>
        </w:rPr>
        <w:tab/>
      </w:r>
      <w:r w:rsidRPr="00B3191B">
        <w:rPr>
          <w:rFonts w:ascii="Montserrat" w:hAnsi="Montserrat"/>
          <w:sz w:val="24"/>
        </w:rPr>
        <w:tab/>
      </w:r>
      <w:bookmarkStart w:id="20" w:name="_Hlt470680955"/>
      <w:r w:rsidRPr="00B3191B">
        <w:rPr>
          <w:rFonts w:ascii="Montserrat" w:hAnsi="Montserrat"/>
          <w:sz w:val="24"/>
        </w:rPr>
        <w:fldChar w:fldCharType="begin"/>
      </w:r>
      <w:r w:rsidRPr="00B3191B">
        <w:rPr>
          <w:rFonts w:ascii="Montserrat" w:hAnsi="Montserrat"/>
          <w:sz w:val="24"/>
        </w:rPr>
        <w:instrText xml:space="preserve"> HYPERLINK  \l "Links" </w:instrText>
      </w:r>
      <w:r w:rsidRPr="00B3191B">
        <w:rPr>
          <w:rFonts w:ascii="Montserrat" w:hAnsi="Montserrat"/>
          <w:sz w:val="24"/>
        </w:rPr>
      </w:r>
      <w:r w:rsidRPr="00B3191B">
        <w:rPr>
          <w:rFonts w:ascii="Montserrat" w:hAnsi="Montserrat"/>
          <w:sz w:val="24"/>
        </w:rPr>
        <w:fldChar w:fldCharType="separate"/>
      </w:r>
      <w:r w:rsidRPr="00B3191B">
        <w:rPr>
          <w:rStyle w:val="Hyperlink"/>
          <w:rFonts w:ascii="Montserrat" w:hAnsi="Montserrat"/>
          <w:color w:val="auto"/>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fldChar w:fldCharType="end"/>
      </w:r>
      <w:bookmarkEnd w:id="19"/>
      <w:bookmarkEnd w:id="20"/>
      <w:r w:rsidRPr="00B3191B">
        <w:rPr>
          <w:rFonts w:ascii="Montserrat" w:hAnsi="Montserrat"/>
          <w:sz w:val="24"/>
        </w:rPr>
        <w:t>That evening, ember appeared in court with dusk, who was standing to the empress’s right as her sword. She stood to enigma’s left as her shield which made dancer’s original statement twice as pointed. By implication, then, the empress was willing to trust her protection to a citizen of the aegis. Ember accompanied her brother and the lord of the court to her residence when the evening had come to a close. The private interview that followed was nerve shattering. The empress opened the conversation by asking ember what she would do if her government ordered her to assassinate her. Things got more interesting from there. She even received instructions on how to carry out such an assassination in such a way as to absolve herself of any blame. When it became more than she could take, she begged for a sane explanation. Enigma replied that if one was to be targeted for assassination, then the best chance for one’s survival is to thoroughly and completely convince one’s enemy that one has been assassinated. As for why she would arrange for ember to commit such an act and get away with it, she simply said “i would not want to see my daughter-in-law be executed for doing her duty”. They were confronted by their mother’s legacy. Phoenix dusk and ember had been promised, on their naming day, to the empress’s split-manifest child and heir. Before they were excused, they were formally reintroduced to pain and pleasure, their fiancées. They talked a bit about dusk and ember’s inheritance, lands and titles and such, but ember was too upset to take it all in.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soon as they were alone, she turned on him and demanded to know what other surprises were waiting for her. Dusk shrugged and told her sternly to go to bed and sleep. She had to fight in the morning, and sitting up all night arguing would not help her in the circle. If he had told her, there was no doubt she would have been up all night agonizing over it. She could not get him to budge, so eventually she did fall asleep. Her uneasy mind woke her up early, and drove her out of bed. She wandered alone, lost in thought, not even aware that her feet had brought her into the circle. She was gazing at the sunrise when the attack came. Her confidence was proven justified, when she practically executed the champion in their duel. From there, events were taken out of her hands. She was bathed, anointed and led to the alter for her initiation—a public ritual of opening. Before the eyes of the entire community—and the delegation as well—dusk and ember lost their ‘virginity’ to the expert ministrations of dream, whereby they became adults and were granted sexual freedom.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reaction set in when the two of them were alone again. It was difficult for her to accept what had happened as a normal and natural occurrence. Intellectually, she understood that for an avon, it was. That did not change the fact that such a display went against her character and left her feeling lewd and shameless. Dusk, for his part, still found her ‘humanity’ incomprehensible. Whenever the two of them stood sword and shield, he spent all of his time studying the humans, seeking insight into the culture that had so warped his mate and compliment. He understood that part of her problem was her concern for her human friendships. He even offered to accompany her the next day for her regular briefing. Ember was prompt and precise in her reports to her superiors. Her insight was proving invaluable to the delegation. She was required to describe and explain her actions in detail, which made it more difficult than simply spying on the empress and his household. It was like she was spying on herself. Based on what they had seen, or heard for themselves, they had to know how embracing her native culture was impacting her. Unable to even guess how they would react to that evening’s display, she imagined that his presence would only inspire the kind of suspicions and prejudices she feared.. What bothered her most was that it had not bothered her to perform the acts in the circumstances she had, she just did not know how to face herself after the fact. Her agitation deeply alarmed dusk, who could think of nothing to do but hold on to her and whisper reassurances. Ironically, her reaction only made her more committed to learning and perfecting her sexual techniques and the protocols of tasting, choosing and bed mating. Dusk had not needed to tell her that the initiation had made them subject to open courting.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the morning she faced her fears, as she went in to make her report to her human superiors. It was a relief to find out she had not lost or alienated her friends among the avatars. The others had known her history at the academy, so they had considered her a pervert long before she had been nailed in public. They were at least grateful that her intelligence was ensuring that they would all be able to leave when the negotiations ended. The time she spent becoming avon, they spent pretending to become avon. None were pleased to learn that they had to complete the same rites of adulthood, and qualify for a rank of nai or better to be able to leave their adopted home and travel into wild or hostile territory—as human space and the aegis were considered to be by ajeans.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direction things were headed prompted ember to seek out her twin. As she feared, cinder was angry with her for “stealing” dusk, and actually cried as she related how painful it had been to watch them commence together. As she hoped, cinder was equally alarmed at the arranged marriage to pain and pleasure. Not that she objected to either fiancée, but she was concerned about how she fit into these plans. When they met with dusk, they shared their concerns. If one of them were cut out of their union it would harm them all. In a private audience with the empress, when dusk took ember and cinder to meet with the head of his household, they were all tested and confirmed to be a triune soul, and the legitimate heirs of avon d’ava and the province of phoenix gate. Faced with their obvious unity, the empress questioned their assumed identities. Ember had taken her identity for granted, but dusk and cinder had not been blessed with such an opportunity. They had both resorted to genetic identification—but since they each went to different authorities, the answers they got were significantly different. Cinder had been identified as the genetic twin of phoenix cinder nin, hence she took that name. Phoenix cinder nin ii had assumed she was the only survivor of the massacre—and the one and only daughter of phoenix. Unknown to anyone at the time, young ember owed her survival to a desperate manifestation of her power, an embodiment of her destructive potential. This other young ember slaughtered the terrorist hunt party that started the massacre, and then stumbled through the open phoenix gate, arriving in dream gate stunned by her own actions. Due to this unusual manifestation, the girl grew up on two worlds unaware of her own duality. Dusk had been identified as the male aspect of the long lost heir of the ava branch of the imperial house of avon—a genetic duplicate of a person who had lived at least ten thousand years ago, and quite possibly of the first generation of the avon race. The same tests were certain to confirm the same for them all.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nightmares, the prowling, her disturbed and agitated thoughts and emotions had driven her out of the warmth of her bed often in the past. Never more so than what she was experiencing of late. Questioning the wisdom of making a habit of night stalking, even as her roaming brought her under the eaves of another private conversation. This time the people meeting had almost walked in on her. Slipping out the only exit, ember was trapped in an airshaft during enigma’s meeting with ara and a man named talon, who had come in the cover of darkness. This time she could not flee without giving herself away. The purpose of ara’s visit was to ask her to provide a place for her household—her husband, her heir and her younger children—so that raven could be presented to ember for her mnao. A few months had passed since ara dispatched a letter to her, pleading the urgency of house business. Ara had been given notice to retire as head of ara, and her heir was still shattered. His female counterpart and her own male compliment had died in a tragic accident. Mother and son balanced each other, but due to the difference in generations, they could not achieve unity. That cost them both important status. She feared a move to dissolve her house, and was getting desperate for a way to protect ara from a preemptive strike. A solution had presented itself. Unfortunately she was unaware of ember and dusk’s reunion. Remembering only that ava’s heir had lost her male counterpart in the ava massacre, when word of ember’s arrival reached her, ara immediately saw ember as a perfect mate for her son. Her claim to the lost ava mantle presented an opportunity to restore the ancient avara heritage in a union with raven. She had missed the opportunity with passion, and planned to correct that this time. Enigma agreed to make a place in her home for the lord of ara, her children by storm, and her other children fostered by contract to the d’avon, in the hope that she would be regain a place in her sister’s heart. Ara’s interest in ember was obvious. Passion’s rejection of her own claim to the d’ava title significantly changed ara’s plans for answering talon’s challenge. She had a notion of orchestrating an alliance and future reunion of ava and ara through ember and raven. Her desire to unite the two houses had only been strengthened by passion’s refusal. Her intention was to sue for betrothal. Enigma made no comment to that, save to assure ara that preparations necessary for ember to bear the mantle of her house were already being undertaken.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before, what she heard gave her things to think about in the days following. Ember was largely confused by what little of the conversation she overheard. She reflected on part of the lie she had lived. Thinking provoked questions about what she had been willing to take for granted, but could not bear to hear spoken.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z w:val="24"/>
        </w:rPr>
        <w:t xml:space="preserve">She had almost adjusted to the news that enigma planned for her to assert a claim to d’ava and be married off. If enigma was serious about marrying ember and dusk to her own heirs, how could she negotiate a second engagement between ember and this other woman’s son? She had checked on the legalities, and based on what she had learned ember would not have thought she would be introduced into her claim. Among the things she had discovered was her mother’s official station when she died. Her mother’s claim, though never asserted, was valid. Ember was not as sure about her own. As a courtesan, her mother had no legal rights to her children, so ember would have assumed she had no claim on her mother’s house. No one else seemed to have such doubts, though. Things seemed to be moving awfully fast. When she pressed dusk for a reason, she learned that enigma was dying. No one said anything, but everyone knew it. With the health of the empress failing rapidly, several important people had dissolved their schools and dismissed their students—even their own children—to go to their empress’s side. Dancer was one of them. They would not have done that if they had not suspected or else were summoned to attend her. Even the negotiations with the human empire stemmed from enigma’s desire to sort everything out before she died. </w:t>
      </w:r>
    </w:p>
    <w:p w:rsidR="00140257" w:rsidRPr="00B3191B" w:rsidRDefault="00140257">
      <w:pPr>
        <w:pStyle w:val="0DraftNormal"/>
        <w:rPr>
          <w:rFonts w:ascii="Montserrat" w:hAnsi="Montserrat"/>
          <w:strike/>
          <w:sz w:val="24"/>
        </w:rPr>
      </w:pPr>
    </w:p>
    <w:p w:rsidR="00140257" w:rsidRPr="00B3191B" w:rsidRDefault="00140257">
      <w:pPr>
        <w:pStyle w:val="0DraftNormal"/>
        <w:rPr>
          <w:rFonts w:ascii="Montserrat" w:hAnsi="Montserrat"/>
          <w:sz w:val="24"/>
        </w:rPr>
      </w:pPr>
      <w:r w:rsidRPr="00B3191B">
        <w:rPr>
          <w:rFonts w:ascii="Montserrat" w:hAnsi="Montserrat"/>
          <w:sz w:val="24"/>
        </w:rPr>
        <w:t>Ember and dusk were called in to see the empress. The question of what to do with ember was quietly appraised while the empress also gave some serious consideration to pleasure, given her place as heir. These considerations molded the direction the empress took with the conversation. In a more formal interview with the empress, ember was counseled by enigma on the requirements she would have to meet in her education. Ember was required to take up duties in the house and, along with dusk, enroll in school. Ember was easily skilled enough to be vai, so she would be expected to serve the empress in the lists. Ember was surprised to be asked to join her brother in devotion to dao. If certain mixed messages were to be believed, the empress would have special requests to make of cinder as well. She evaded both of them, simply hinting that the uncommon twinning of ember and cinder presented a possible answer to one of many new problems. She assured them it was nothing they need be worried about. It would take some work on the part of each of them to test that possibility.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she had warned, enigma went ahead with the proposed testing. Ember, dusk and cinder were summoned to the athenaeum genealogy labs. They were subjected to a wide battery of tests, physical and mental. The final conclusion was that the three were a genuine triune, perfectly balanced and interdependent parts of one soul.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From that revelation came a general announcement, and formal recognition, followed by a number of suits against their estate. As a daughter, ember’s right to title was widely questioned even though she was still only the heir. Though it was unusual for one with heir status to be challenged, it was permitted on the same grounds as right to title. Lack of confidence in the daughter’s ability to bear the name and mantle of a house was the official basis for issuing a challenge. The other, unofficial reason was an issue of suit. A suit made against a daughter was a bid for the take over of a house and its lineage. Of course, this was not the only pursuit of ember going on either.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Ember’s promotion in court as the heir to d’ava was what really drew the attention of the o’jin to her. They had a private claim to d’ava which they were desperate to protect, and which they dared not allow come to anyone’s attention. They had not known that she had survived the last action they had taken to protect their interests.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Apparently, their mother had known of her rights and obligations and had been quietly administering to them since her appearance twenty years ago. She had resided at dream gate for some time and was recognized as a prominent member of house avon. </w:t>
      </w:r>
      <w:r w:rsidRPr="00B3191B">
        <w:rPr>
          <w:rFonts w:ascii="Montserrat" w:hAnsi="Montserrat"/>
          <w:vanish/>
          <w:sz w:val="24"/>
        </w:rPr>
        <w:t xml:space="preserve">The arena  </w:t>
      </w:r>
      <w:r w:rsidRPr="00B3191B">
        <w:rPr>
          <w:rFonts w:ascii="Montserrat" w:hAnsi="Montserrat"/>
          <w:sz w:val="24"/>
        </w:rPr>
        <w:t>putting it to the challenge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vanish/>
          <w:sz w:val="24"/>
        </w:rPr>
      </w:pPr>
      <w:r w:rsidRPr="00B3191B">
        <w:rPr>
          <w:rFonts w:ascii="Montserrat" w:hAnsi="Montserrat"/>
          <w:sz w:val="24"/>
        </w:rPr>
        <w:t xml:space="preserve">Because she was standing shield, ember was required to spend as much time practicing with the house guard as dusk. Ember was in for a rude awakening. With no hesitation, ember was thrust into the company of her peers. Almost out of habit, she was determined to enter as an enigma. Passion had told her how her androgynous manners led people astray. When they saw her going out the door, passion and cinder stopped her to re-emphasize the warning. In spite of passion’s and cinder’s protests, she defended her right to innocent misdirection; maintaining that it was not misdirection but part of her character—and what others interpreted was their business, not hers. But what she hinted disturbed passion even more. Ember all but immediately sorted herself out in the local school community. Enigma had outlined to her the priorities for her dao paths. Most particularly, she attached her to a mentor to save her from the disgrace of her illiteracy. By her third day in attendance, she had some idea of how things would proceed for a pace. Her new mentor took her measure and decided that ember had all the qualifications necessary for a first sword, but as an heir she lacked the preparation for authority and leadership. Among her new peers a growing crowd of friends, allies, competitors and such had begun to gather. Attention gradually but steadily focused around ember—from muses and mentors, other heirs and nobles, suitors and seducers, artists of name, and even her own siblings as they catch up to her and events move on. Some of the boys—her new “classmates”—took exception to her enigmatic character and background began to push and test her. Ember was initially the object of o’jin investigation. The loss on their side had been very high, almost as high as the death toll of house ava. Thus, while they had an idea of what had been intended in that long ago raid, they had to investigate the possibility that ember had been converted. If she too was o’jin, then their highest objective had been unwittingly attained. Unfortunately, when they confronted her, their analysis was enigmatic. They could sense something of themselves about her, but she seemed not to consciously recognize any of them. She was going to have to take her shirt off and trade licks with several of them to earn their respect. Given this cause, she reveals her hidden talent to more than a few witnesses. In her mind this was not pushing it too far. Like many people she had the aptitude to learn some of the more exotic disciplines of the body, but in this instance she allowed peer pressure and her own unresolved feelings about her near rape to gravely compromise her judgment. Ember wondered if dusk had slept with them all, or at least the female of each set. Part of her accepted his debt as hers, but it was too difficult to bring herself to assume that debt. Especially with the pressure that she felt under the surface when ever she was around them. Dusk tried to sooth her anxiety, saying that it was both normal and essential that she take advantage of this time to practice at sex—while she was in heat it was harmless. Each time she agreed and resolved to do it, but as before, when she started to approach it, her nerve would break and she would be extricating herself from increasingly embarrassing situations. </w:t>
      </w:r>
      <w:r w:rsidRPr="00B3191B">
        <w:rPr>
          <w:rFonts w:ascii="Montserrat" w:hAnsi="Montserrat"/>
          <w:vanish/>
          <w:sz w:val="24"/>
        </w:rPr>
        <w:t xml:space="preserve">A hidden adversary and secret admirer—a man of power, status and rank—became entranced by her. Ember was not what anyone would call normal. In fact, so many people found her mysterious, enigmatic, or just plain odd, that few people actually knew what to call her. To understand her, one really had to get to know her. Unfortunately, she was not very easy to get to know. She seemed to take special pains to reveal as little as possible about herself to anyone. He found her strength and her divinity attractive and became obsessed with penetrating the mystery surrounding her. Why? That was part of the mystery. She was a very enticing and alluring creature, yes, but more importantly she had secrets. He was not exactly what he seemed, either. </w:t>
      </w:r>
    </w:p>
    <w:p w:rsidR="00140257" w:rsidRPr="00B3191B" w:rsidRDefault="00140257">
      <w:pPr>
        <w:pStyle w:val="0DraftNormal"/>
        <w:rPr>
          <w:rFonts w:ascii="Montserrat" w:hAnsi="Montserrat"/>
          <w:vanish/>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heir to d’ava, ember had really stirred things up. Thoughts of her mnao still made her uneasy, and she resorted to the challenge to deal with the attentions her popularity engendered. She had no reason to think that this decision would damn her in months to come. Many of the suits were marriage proposals, and almost as many were challenges to simply duel. Ember was growing close to the girls in class, but the young men obviously still expected payment in kind for past sexual favors. As she had suspected, she really was obligated to pay his debt, but it remained too difficult to bring herself to do it. Especially as the pressure that she felt around them continued to grow. Cinder also tried to sooth her, assuring her that it was normal and while she was in heat it was harmless. Cinder even offered herself in her twin’s place. Ember was grateful and guilty at the same time. She had no right to place the burden on cinder. Once again she resolved to do it, but as before, when she started to approach it, her nerve would break and she would have to be rescued by cinder.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When ember’s girlfriends encouraged her to turn out in style, many of dusk and coal’s male friends twisted their necks out of whack. A couple of such nights out cast an allure over ember that prompted a number of new challenges to her right to title—with their eyes on the prize, the way the contract was traditionally written. The three struggled to keep abreast of these suits, as they prepared to delve into the estate itself. The celebration of arla lyimb—what humans called mating season—was going to be held in phoenix gate.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time of choosing ember and the others soon found themselves in the midst of arla liymb. Like ot or not, it was the time of choosing for her mnao.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vanish/>
          <w:sz w:val="24"/>
        </w:rPr>
        <w:t xml:space="preserve">On the islands of the phoenix coast, ember faced the mystery of heat and the first part of the legacy left by her enigmatic mother. There was a marked difference in the way different groups went about the affairs of arla liymb. </w:t>
      </w:r>
      <w:r w:rsidRPr="00B3191B">
        <w:rPr>
          <w:rFonts w:ascii="Montserrat" w:hAnsi="Montserrat"/>
          <w:sz w:val="24"/>
        </w:rPr>
        <w:t xml:space="preserve">The issue among the teen peer group was: who would ember love? Who’s love would win her? Compared to seasonal flood of raging hormones, what else could possibly be important? The adolescent insanity of ember and her friends was ridiculous on examination, but the fact was that these powerful drives could profoundly shape the course of even the most sober and serious events. Confronting the site of the massacre was sobering for all the survivors. For all the ghosts, they all got lost in the celebration of life. Ember had to physically withdraw, and confront her ghosts—or ghost. Her personal suite was a conundrum in itself, but it was only the beginning of a trail of intrigues and paradoxes—like her personal journals in which she described the lives of her children up to the end of that very year, and her own death several years before. A precognitive gift like that was rare, as the talent had a tendency to drive those who possessed it either mad or autistic. The death of her mother continued to haunt her in nightmares and waking hallucinations as she dealt with her inheritance. Even though she had been hiding it, her mother lived on in her mind and her thoughts and memories seemed riddled with paradoxes. Ember was asked to share her memory of it with her siblings. Cinder, along with the ship she served on and its crew, had been devoured by a deadly and destructive alien power in the depths of space. Like ember, dusk had absorbed the mind of his predecessor, phoenix dusk nin, at his death. His own death immediately after caused the two identities to merge in ways almost impossible to sort out. His power had revealed itself immediately after his resurrection. His confession compelled ember to confide her darkest secret. Ember had salvaged her mother’s mind from the abyss of death. Ember’s power fully manifested itself after this second tragedy, and forced the girl and dusk to relocate to a psionic reservation.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Of them all, ember had the hardest time dealing with the legacy, especially the predictions of that journal. Her training in psionics was largely grounded in the scientific revelations of human scientists. While ember had studied psionics, with equal devotion to physical training at dusk’s urging, her twin had been learning the arts and mysteries that lay behind the use of that very power, mastering a deadly and efficient martial art well suited to her nature as an angel of destruction. The spiritual and magical qualities that avon sciences had for humans troubled her, especially with the ghost of her mother living in her mind. In a way she could remember writing all of those entries, and her instincts told her to avoid those memories and the terrible darkness they brought to her dreams.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Her nightmares and disturbing memories were of a future that was neigh upon her, and she stubbornly refused to face either.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living embodiments of those terrors were hardly swayed. As she fought against the paradox of her own understanding, dangerous beings were targeting her for a demonic plot. Efforts at investigation by the o’jin was inconclusive. Ember was, and was not, o’jin. They could sense an overshadowing mind, but not the darkness they themselves had. They attached someone to her, a suitor in pursuit of her hand. While in the presence of ember, he found little encouragement, he was startled to find cinder as natural a companion as other o’jin. It would take little effort to nudge cinder into betraying ember as a whole to them. Somewhat confident that cinder was a child of possession, they only needed to penetrate ember to test her. Once they understood the resistance of that aspect of her personality, they could perhaps trigger her conversion. Or possibly just kill her right there and resolve the problem that way.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Her irrational fear of the place they stood to inherit made her refuse to remain behind and accompany her siblings on a tour of the immense ruins of phoenix gate. Some of her fear was shared by the others, for it was on that very site that their childhood had been scarred, and they had all been scattered to the winds.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On her return to school following the celebrations, ember was confronted at the gates by her new acquaintances. Ember’s explanations were curtailed by the added interest in her, which comes into focus there at the gates. Among the suitors were muses and adepts who had an apprehension of something more than politics afoot in her affairs. Of course all of this political maneuvering was but an annoying distraction to ember and her peers; who honestly care very little about all this grown up nonsense.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Contributing Notes—Current Revision</w:t>
      </w: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&gt;&gt;&gt;</w:t>
      </w:r>
      <w:r w:rsidRPr="00B3191B">
        <w:rPr>
          <w:rFonts w:ascii="Montserrat" w:hAnsi="Montserrat"/>
          <w:sz w:val="24"/>
        </w:rPr>
        <w:tab/>
        <w:t>Unrevised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Contributing Notes—Pending Revision</w:t>
      </w: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t>&gt;&gt;&gt;</w:t>
      </w:r>
      <w:r w:rsidRPr="00B3191B">
        <w:rPr>
          <w:rFonts w:ascii="Montserrat" w:hAnsi="Montserrat"/>
          <w:sz w:val="24"/>
        </w:rPr>
        <w:tab/>
        <w:t>Unrevised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Coming of Age – Book One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first story deals with her blooding and the conception of the goddess. The first part concentrates on her introduction to avon culture and exploration of her own origins, leading her into the jaws of a dragon. The consequences of her blooding are manifested in the second part, where she confronts herself in the most striking fashion.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Part I</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Phoenix Promise had been born in the Oasis System, but she had no idea how much of her was human and how much avon. Like her mother, she appeared to be human, and unlike her mother—who was believed to be half avon—she had an idea who her father was. Her mother had never married, but the man she believed to be her father had served the Queen of Aeryn, who was also the Empress of Oasis, whom her mother had served as a paladin during the Sleeper Rebellion of Oasis. After her birth, her mother and her father had separated to protect her sister, her brother and Phoenix Promise from each other. Her father’s twin took her brother, while her sister stayed with her father. Her mother had taken her daughter, Phoenix Promise, with her when she applied for Aegis citizenship and joined the Aegis Navy.</w:t>
      </w:r>
    </w:p>
    <w:p w:rsidR="00140257" w:rsidRPr="00B3191B" w:rsidRDefault="00140257">
      <w:pPr>
        <w:pStyle w:val="0DraftNormal"/>
        <w:rPr>
          <w:rFonts w:ascii="Montserrat" w:hAnsi="Montserrat"/>
          <w:sz w:val="24"/>
        </w:rPr>
      </w:pPr>
      <w:r w:rsidRPr="00B3191B">
        <w:rPr>
          <w:rFonts w:ascii="Montserrat" w:hAnsi="Montserrat"/>
          <w:sz w:val="24"/>
        </w:rPr>
        <w:tab/>
        <w:t xml:space="preserve">Phoenix Promise had grown up in the Aegis, never knowing she had a twin sister until she met Phoenix Passion at age eleven. They would not meet their twin brother until after she was forced to return to the world of her birth by the onset of heat. The two of them had met, of all places, on Earth. That meeting had led to her last visit to Oasis, when she took her sister’s place to meet her father. He also appeared to be human. That meant that she could be entirely human, even though her father was also believed to be half avon. Being a twin, it seemed likely that she was human, because twins were extremely uncommon among avon. </w:t>
      </w:r>
    </w:p>
    <w:p w:rsidR="00140257" w:rsidRPr="00B3191B" w:rsidRDefault="00140257">
      <w:pPr>
        <w:pStyle w:val="0DraftNormal"/>
        <w:rPr>
          <w:rFonts w:ascii="Montserrat" w:hAnsi="Montserrat"/>
          <w:sz w:val="24"/>
        </w:rPr>
      </w:pPr>
      <w:r w:rsidRPr="00B3191B">
        <w:rPr>
          <w:rFonts w:ascii="Montserrat" w:hAnsi="Montserrat"/>
          <w:sz w:val="24"/>
        </w:rPr>
        <w:tab/>
        <w:t xml:space="preserve">Her faith in her humanity was shattered when she suddenly went into heat. Her collapse came a month prior to her first semester at the Academy. She had graduated early, with exceptional grades and test scores, and applied to the Academy. Her ambitions were to pursue a naval career, like her mother, and eventually hold command in a navy exploration fleet. Contact with Oasis had produced more than a few cases of heat in the Aegis, so when it happened to her there was little difficulty withdrawing her application and delaying her admission to the Academy. As a result, she had a whole year to explore the burning questions, suppressed for so long, about her true heritage. </w:t>
      </w:r>
    </w:p>
    <w:p w:rsidR="00140257" w:rsidRPr="00B3191B" w:rsidRDefault="00140257">
      <w:pPr>
        <w:pStyle w:val="0DraftNormal"/>
        <w:rPr>
          <w:rFonts w:ascii="Montserrat" w:hAnsi="Montserrat"/>
          <w:sz w:val="24"/>
        </w:rPr>
      </w:pPr>
      <w:r w:rsidRPr="00B3191B">
        <w:rPr>
          <w:rFonts w:ascii="Montserrat" w:hAnsi="Montserrat"/>
          <w:sz w:val="24"/>
        </w:rPr>
        <w:tab/>
        <w:t>On her return she discovered the existence of her brother and confronted the possibility that her sister and brother might be the reincarnation of her mother, who had possessed both phoenix and dragon potential.</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Passion, as a girl, lived with a father and older sister. She knew she had a twin sister who lived with their mother in the Aegis, who served in the Navy. She did not know about her twin brother, and neither did her twin sister. The three were separated to protect them from resonance fusion, and to see which one would develop a more masculine identity. When her sister came home, the two of them were both suffering from the onset of heat. Before their brother appeared, they figured that the closest thing they had to a compliment was each other. The idea had a strange and compelling attraction, but for her sister, having been raised among humans, it was a difficult desire to indulge. They really could not resist each other, but her sister insisted on keeping the affair a secret. </w:t>
      </w:r>
    </w:p>
    <w:p w:rsidR="00140257" w:rsidRPr="00B3191B" w:rsidRDefault="00140257">
      <w:pPr>
        <w:pStyle w:val="0DraftNormal"/>
        <w:rPr>
          <w:rFonts w:ascii="Montserrat" w:hAnsi="Montserrat"/>
          <w:sz w:val="24"/>
        </w:rPr>
      </w:pPr>
      <w:r w:rsidRPr="00B3191B">
        <w:rPr>
          <w:rFonts w:ascii="Montserrat" w:hAnsi="Montserrat"/>
          <w:sz w:val="24"/>
        </w:rPr>
        <w:tab/>
        <w:t>After her brother appeared and she discovered that they were compliments, her older sister took her twin sister in hand, introducing her to her own compliment. The same shadow of incest plagued her sister, but once again, she could not really resist. Among her own kind, resisting would have been insane. When she was not worried about her sister, she was faced with a difficult situation of her own. She had liked the intimacy she had experienced with her sister, and her compliment could provide that same kind of experience, only he really seemed to hate being female, and fought to assert himself constantly. She struggled to understand what he was going through, even going so far as to attempt to assume a male form. She had really surprised herself by tapping into her male side, but the sight of it drove a wedge between them.</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Passion, as a boy, lived with a father and older sister. He did not know he had any other siblings, only that his mother and father had never married. He had been born female, but his father had figured out, by the time he was six years old, that he identified as male. His father proceeded to train him, both in asserting himself and in the traditional schools of dancing and dreaming. When he came into heat, his control was severely shaken, causing him to revert to his original female body with more frequency than he had in the past nine years. It was time for him to be reunited with his compliment. </w:t>
      </w:r>
    </w:p>
    <w:p w:rsidR="00140257" w:rsidRPr="00B3191B" w:rsidRDefault="00140257">
      <w:pPr>
        <w:pStyle w:val="0DraftNormal"/>
        <w:rPr>
          <w:rFonts w:ascii="Montserrat" w:hAnsi="Montserrat"/>
          <w:sz w:val="24"/>
        </w:rPr>
      </w:pPr>
      <w:r w:rsidRPr="00B3191B">
        <w:rPr>
          <w:rFonts w:ascii="Montserrat" w:hAnsi="Montserrat"/>
          <w:sz w:val="24"/>
        </w:rPr>
        <w:tab/>
        <w:t xml:space="preserve">After a couple of days, his appearance changed things. He was drawn to both of them, but it quickly became clear which of the two he belonged to. With that, their sister was sort of left out. His compliment’s interest in his female side really bothered him, and her attempts to share his struggle only frightened him. His older sister tried to come to his aid. Her compliment suffered from the same curse. He came out to act as a mentor to the younger boy. If his other twin sister had not manifested her own compliment, not even his mentor would have been able to help him deal with his situation. Seeing another boy struggling with the same condition with less success seemed to help him come to terms with his own curse, and begin to see the advantages it might offer. </w:t>
      </w:r>
    </w:p>
    <w:p w:rsidR="00140257" w:rsidRPr="00B3191B" w:rsidRDefault="00140257">
      <w:pPr>
        <w:pStyle w:val="0DraftNormal"/>
        <w:rPr>
          <w:rFonts w:ascii="Montserrat" w:hAnsi="Montserrat"/>
          <w:sz w:val="24"/>
        </w:rPr>
      </w:pP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Phoenix Promise took a step back from her first lesson in being avon, witnessing the courtship of her sister by her brother. Avon were parthenogenic, capable of producing natural clones—which was essentially what her sister and brother were. It was difficult to accept that her twin sister, no matter how much they looked and thought alike, might not really be her twin. Now that she was growing up, it was easy to see her mother in her. When her sister and brother were confirmed, she began to wonder who she really was. With her mother’s, her sister’s and her brother’s natures firmly established, the truth about Phoenix Promise remained a mystery, one she was determined to penetrate. </w:t>
      </w:r>
    </w:p>
    <w:p w:rsidR="00140257" w:rsidRPr="00B3191B" w:rsidRDefault="00140257">
      <w:pPr>
        <w:pStyle w:val="0DraftNormal"/>
        <w:rPr>
          <w:rFonts w:ascii="Montserrat" w:hAnsi="Montserrat"/>
          <w:sz w:val="24"/>
        </w:rPr>
      </w:pPr>
      <w:r w:rsidRPr="00B3191B">
        <w:rPr>
          <w:rFonts w:ascii="Montserrat" w:hAnsi="Montserrat"/>
          <w:sz w:val="24"/>
        </w:rPr>
        <w:tab/>
        <w:t xml:space="preserve">With all the curiosity she had bottled away, about her possible heritage, and the worlds where that heritage had evolved, it was inevitable that she would spend days exploring one thing or another. She no longer simply assumed that Wild Ember was her father. Since her mother had been involved with him and his twin brother, Phoenix Promise was not entirely sure which of them really was her father. Like her mother, both of the men who could be her father had simply appeared out of nowhere before the beginning of the sleeper rebellion and after the opening of the eye of paradox. Her mother had been a paladin, accessible to both of her prospective fathers—as champions of the royal houses. The real question with them was, could either of them actually have been her father? The fact that they were genetically identical to each other and to her—when all of them were female—raised an interesting question. Their genes were clean, so it would have been safe enough for them to breed with her mother,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The mechanism which accounted for her sister and brother’s existence utilized the phoenix potential, but using the dragon potential, an altogether different kind of reincarnation was possible. Her mother had fought in a terrible war. She had lost so many friends in the fighting, knowing each time that she had the ability to save a dying friend through reincarnation. Was it possible that she was really a friend or lover of her mother’s reincarnated through the use of her mother’s other gift? That was not the only possibility. A male with the phoenix potential had a version of the parthenogenic gift, the ability to reincarnate himself by planting a seed of rebirth into a host mother. Was she the second incarnation of one of the men who had raised her sister and brother? When she ran out of recorded information she began to investigate in person. She included the eye of paradox and other known rifts on her list of destinations, hoping to gain insight or inspiration from—or to test her intuition about—them. Once she began to explore beyond the bounds of civilization, it was equally inevitable that she would encounter a dragon. At that point everything she thought and believed about herself would change.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Part II</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w:t>
      </w:r>
    </w:p>
    <w:p w:rsidR="00140257" w:rsidRPr="00B3191B" w:rsidRDefault="00140257">
      <w:pPr>
        <w:pStyle w:val="0DraftNormal"/>
        <w:rPr>
          <w:rFonts w:ascii="Montserrat" w:hAnsi="Montserrat"/>
          <w:sz w:val="24"/>
        </w:rPr>
      </w:pPr>
      <w:r w:rsidRPr="00B3191B">
        <w:rPr>
          <w:rFonts w:ascii="Montserrat" w:hAnsi="Montserrat"/>
          <w:sz w:val="24"/>
        </w:rPr>
        <w:tab/>
        <w:t xml:space="preserve">The shock of suddenly living right beside herself was compounded by the continuing demands of heat. The resolution of her strange predicament evoked an answer to the questions that led to her blooding. The answer to her questions was not voiced. It revealed itself to her as she was reunited with her other self. Her efforts to understand the avon perspective on the mind, and its role in the expression of physical and spiritual characteristics in the weave of space and time led to an epiphany during her struggle to weave her two selves back together. The idea of the goddess suddenly focused into realization, she grasped the truth of the concept and with her mind naked to the possibility she actually conceived of the goddess. She found herself in a dialogue with her—her conscience, or super consciousness, she told herself—goddess. The goddess informed her that she had conceived a child—the goddess herself, incarnate—and urged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Coming of Age - Voices</w:t>
      </w:r>
    </w:p>
    <w:p w:rsidR="00140257" w:rsidRPr="00B3191B" w:rsidRDefault="00140257">
      <w:pPr>
        <w:pStyle w:val="0DraftNormal"/>
        <w:rPr>
          <w:rFonts w:ascii="Montserrat" w:hAnsi="Montserrat"/>
          <w:vanish/>
          <w:sz w:val="24"/>
        </w:rPr>
      </w:pPr>
      <w:r w:rsidRPr="00B3191B">
        <w:rPr>
          <w:rFonts w:ascii="Montserrat" w:hAnsi="Montserrat"/>
          <w:vanish/>
          <w:sz w:val="24"/>
        </w:rPr>
        <w:tab/>
        <w:t>a daughter (a mother), a daughter, a son : a mother, a father (a lover), a father (a lover)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b/>
        <w:t>Phoenix Passion</w:t>
      </w:r>
      <w:r w:rsidRPr="00B3191B">
        <w:rPr>
          <w:rFonts w:ascii="Montserrat" w:hAnsi="Montserrat"/>
          <w:sz w:val="24"/>
          <w:vertAlign w:val="superscript"/>
        </w:rPr>
        <w:t>a</w:t>
      </w:r>
      <w:r w:rsidRPr="00B3191B">
        <w:rPr>
          <w:rFonts w:ascii="Montserrat" w:hAnsi="Montserrat"/>
          <w:sz w:val="24"/>
        </w:rPr>
        <w:tab/>
        <w:t>The second incarnation of the daughter</w:t>
      </w:r>
    </w:p>
    <w:p w:rsidR="00140257" w:rsidRPr="00B3191B" w:rsidRDefault="00140257">
      <w:pPr>
        <w:pStyle w:val="0DraftNormal"/>
        <w:rPr>
          <w:rFonts w:ascii="Montserrat" w:hAnsi="Montserrat"/>
          <w:sz w:val="24"/>
          <w:vertAlign w:val="superscript"/>
        </w:rPr>
      </w:pPr>
      <w:r w:rsidRPr="00B3191B">
        <w:rPr>
          <w:rFonts w:ascii="Montserrat" w:hAnsi="Montserrat"/>
          <w:sz w:val="24"/>
        </w:rPr>
        <w:tab/>
        <w:t>Phoenix Passion</w:t>
      </w:r>
      <w:r w:rsidRPr="00B3191B">
        <w:rPr>
          <w:rFonts w:ascii="Montserrat" w:hAnsi="Montserrat"/>
          <w:sz w:val="24"/>
          <w:vertAlign w:val="superscript"/>
        </w:rPr>
        <w:t>o</w:t>
      </w:r>
      <w:r w:rsidRPr="00B3191B">
        <w:rPr>
          <w:rFonts w:ascii="Montserrat" w:hAnsi="Montserrat"/>
          <w:sz w:val="24"/>
        </w:rPr>
        <w:tab/>
        <w:t>The son, the compliment of Phoenix Passion</w:t>
      </w:r>
      <w:r w:rsidRPr="00B3191B">
        <w:rPr>
          <w:rFonts w:ascii="Montserrat" w:hAnsi="Montserrat"/>
          <w:sz w:val="24"/>
          <w:vertAlign w:val="superscript"/>
        </w:rPr>
        <w:t>a</w:t>
      </w:r>
    </w:p>
    <w:p w:rsidR="00140257" w:rsidRPr="00B3191B" w:rsidRDefault="00140257">
      <w:pPr>
        <w:pStyle w:val="0DraftNormal"/>
        <w:rPr>
          <w:rFonts w:ascii="Montserrat" w:hAnsi="Montserrat"/>
          <w:sz w:val="24"/>
        </w:rPr>
      </w:pPr>
      <w:r w:rsidRPr="00B3191B">
        <w:rPr>
          <w:rFonts w:ascii="Montserrat" w:hAnsi="Montserrat"/>
          <w:sz w:val="24"/>
        </w:rPr>
        <w:tab/>
        <w:t>Phoenix Promise</w:t>
      </w:r>
      <w:r w:rsidRPr="00B3191B">
        <w:rPr>
          <w:rFonts w:ascii="Montserrat" w:hAnsi="Montserrat"/>
          <w:sz w:val="24"/>
          <w:vertAlign w:val="superscript"/>
        </w:rPr>
        <w:t>a</w:t>
      </w:r>
      <w:r w:rsidRPr="00B3191B">
        <w:rPr>
          <w:rFonts w:ascii="Montserrat" w:hAnsi="Montserrat"/>
          <w:sz w:val="24"/>
        </w:rPr>
        <w:tab/>
        <w:t>The first incarnation of the daughter</w:t>
      </w:r>
    </w:p>
    <w:p w:rsidR="00140257" w:rsidRPr="00B3191B" w:rsidRDefault="00140257">
      <w:pPr>
        <w:pStyle w:val="0DraftNormal"/>
        <w:rPr>
          <w:rFonts w:ascii="Montserrat" w:hAnsi="Montserrat"/>
          <w:sz w:val="24"/>
        </w:rPr>
      </w:pPr>
      <w:r w:rsidRPr="00B3191B">
        <w:rPr>
          <w:rFonts w:ascii="Montserrat" w:hAnsi="Montserrat"/>
          <w:sz w:val="24"/>
        </w:rPr>
        <w:tab/>
        <w:t>Phoenix</w:t>
      </w:r>
      <w:r w:rsidRPr="00B3191B">
        <w:rPr>
          <w:rFonts w:ascii="Montserrat" w:hAnsi="Montserrat"/>
          <w:sz w:val="24"/>
          <w:vertAlign w:val="superscript"/>
        </w:rPr>
        <w:t>a</w:t>
      </w:r>
      <w:r w:rsidRPr="00B3191B">
        <w:rPr>
          <w:rFonts w:ascii="Montserrat" w:hAnsi="Montserrat"/>
          <w:sz w:val="24"/>
        </w:rPr>
        <w:tab/>
      </w:r>
      <w:r w:rsidRPr="00B3191B">
        <w:rPr>
          <w:rFonts w:ascii="Montserrat" w:hAnsi="Montserrat"/>
          <w:sz w:val="24"/>
        </w:rPr>
        <w:tab/>
        <w:t>Adult alias, mother</w:t>
      </w:r>
    </w:p>
    <w:p w:rsidR="00140257" w:rsidRPr="00B3191B" w:rsidRDefault="00140257">
      <w:pPr>
        <w:pStyle w:val="0DraftNormal"/>
        <w:rPr>
          <w:rFonts w:ascii="Montserrat" w:hAnsi="Montserrat"/>
          <w:sz w:val="24"/>
        </w:rPr>
      </w:pPr>
      <w:r w:rsidRPr="00B3191B">
        <w:rPr>
          <w:rFonts w:ascii="Montserrat" w:hAnsi="Montserrat"/>
          <w:sz w:val="24"/>
        </w:rPr>
        <w:tab/>
        <w:t>Phoenix Promise</w:t>
      </w:r>
      <w:r w:rsidRPr="00B3191B">
        <w:rPr>
          <w:rFonts w:ascii="Montserrat" w:hAnsi="Montserrat"/>
          <w:sz w:val="24"/>
          <w:vertAlign w:val="superscript"/>
        </w:rPr>
        <w:t>o</w:t>
      </w:r>
      <w:r w:rsidRPr="00B3191B">
        <w:rPr>
          <w:rFonts w:ascii="Montserrat" w:hAnsi="Montserrat"/>
          <w:sz w:val="24"/>
        </w:rPr>
        <w:tab/>
        <w:t>The compliment of Phoenix Promise</w:t>
      </w:r>
      <w:r w:rsidRPr="00B3191B">
        <w:rPr>
          <w:rFonts w:ascii="Montserrat" w:hAnsi="Montserrat"/>
          <w:sz w:val="24"/>
          <w:vertAlign w:val="superscript"/>
        </w:rPr>
        <w:t>a</w:t>
      </w:r>
      <w:r w:rsidRPr="00B3191B">
        <w:rPr>
          <w:rFonts w:ascii="Montserrat" w:hAnsi="Montserrat"/>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tab/>
        <w:t>Morning Ash</w:t>
      </w:r>
      <w:r w:rsidRPr="00B3191B">
        <w:rPr>
          <w:rFonts w:ascii="Montserrat" w:hAnsi="Montserrat"/>
          <w:sz w:val="24"/>
          <w:vertAlign w:val="superscript"/>
        </w:rPr>
        <w:t>o</w:t>
      </w:r>
      <w:r w:rsidRPr="00B3191B">
        <w:rPr>
          <w:rFonts w:ascii="Montserrat" w:hAnsi="Montserrat"/>
          <w:sz w:val="24"/>
        </w:rPr>
        <w:tab/>
        <w:t>The son of the Queen of Ember</w:t>
      </w:r>
    </w:p>
    <w:p w:rsidR="00140257" w:rsidRPr="00B3191B" w:rsidRDefault="00140257">
      <w:pPr>
        <w:pStyle w:val="0DraftNormal"/>
        <w:rPr>
          <w:rFonts w:ascii="Montserrat" w:hAnsi="Montserrat"/>
          <w:sz w:val="24"/>
        </w:rPr>
      </w:pPr>
      <w:r w:rsidRPr="00B3191B">
        <w:rPr>
          <w:rFonts w:ascii="Montserrat" w:hAnsi="Montserrat"/>
          <w:sz w:val="24"/>
        </w:rPr>
        <w:tab/>
        <w:t>Morning Ember</w:t>
      </w:r>
      <w:r w:rsidRPr="00B3191B">
        <w:rPr>
          <w:rFonts w:ascii="Montserrat" w:hAnsi="Montserrat"/>
          <w:sz w:val="24"/>
          <w:vertAlign w:val="superscript"/>
        </w:rPr>
        <w:t>a</w:t>
      </w:r>
      <w:r w:rsidRPr="00B3191B">
        <w:rPr>
          <w:rFonts w:ascii="Montserrat" w:hAnsi="Montserrat"/>
          <w:sz w:val="24"/>
        </w:rPr>
        <w:tab/>
        <w:t>The first daughter of the Queen of Ember</w:t>
      </w:r>
    </w:p>
    <w:p w:rsidR="00140257" w:rsidRPr="00B3191B" w:rsidRDefault="00140257">
      <w:pPr>
        <w:pStyle w:val="0DraftNormal"/>
        <w:rPr>
          <w:rFonts w:ascii="Montserrat" w:hAnsi="Montserrat"/>
          <w:sz w:val="24"/>
        </w:rPr>
      </w:pPr>
      <w:r w:rsidRPr="00B3191B">
        <w:rPr>
          <w:rFonts w:ascii="Montserrat" w:hAnsi="Montserrat"/>
          <w:sz w:val="24"/>
        </w:rPr>
        <w:tab/>
        <w:t>Phoenix Ember</w:t>
      </w:r>
      <w:r w:rsidRPr="00B3191B">
        <w:rPr>
          <w:rFonts w:ascii="Montserrat" w:hAnsi="Montserrat"/>
          <w:sz w:val="24"/>
          <w:vertAlign w:val="superscript"/>
        </w:rPr>
        <w:t>a</w:t>
      </w:r>
      <w:r w:rsidRPr="00B3191B">
        <w:rPr>
          <w:rFonts w:ascii="Montserrat" w:hAnsi="Montserrat"/>
          <w:sz w:val="24"/>
        </w:rPr>
        <w:tab/>
        <w:t>The second daughter of the Queen of Ember</w:t>
      </w:r>
    </w:p>
    <w:p w:rsidR="00140257" w:rsidRPr="00B3191B" w:rsidRDefault="00140257">
      <w:pPr>
        <w:pStyle w:val="0DraftNormal"/>
        <w:rPr>
          <w:rFonts w:ascii="Montserrat" w:hAnsi="Montserrat"/>
          <w:sz w:val="24"/>
        </w:rPr>
      </w:pPr>
      <w:r w:rsidRPr="00B3191B">
        <w:rPr>
          <w:rFonts w:ascii="Montserrat" w:hAnsi="Montserrat"/>
          <w:sz w:val="24"/>
        </w:rPr>
        <w:tab/>
        <w:t>Phoenix Ember</w:t>
      </w:r>
      <w:r w:rsidRPr="00B3191B">
        <w:rPr>
          <w:rFonts w:ascii="Montserrat" w:hAnsi="Montserrat"/>
          <w:sz w:val="24"/>
          <w:vertAlign w:val="superscript"/>
        </w:rPr>
        <w:t>o</w:t>
      </w:r>
      <w:r w:rsidRPr="00B3191B">
        <w:rPr>
          <w:rFonts w:ascii="Montserrat" w:hAnsi="Montserrat"/>
          <w:sz w:val="24"/>
        </w:rPr>
        <w:tab/>
        <w:t>The compliment of Phoenix Ember</w:t>
      </w:r>
      <w:r w:rsidRPr="00B3191B">
        <w:rPr>
          <w:rFonts w:ascii="Montserrat" w:hAnsi="Montserrat"/>
          <w:sz w:val="24"/>
          <w:vertAlign w:val="superscript"/>
        </w:rPr>
        <w:t>a</w:t>
      </w:r>
      <w:r w:rsidRPr="00B3191B">
        <w:rPr>
          <w:rFonts w:ascii="Montserrat" w:hAnsi="Montserrat"/>
          <w:sz w:val="24"/>
        </w:rPr>
        <w:t xml:space="preserve"> of the Queen of Ember, lover</w:t>
      </w:r>
    </w:p>
    <w:p w:rsidR="00140257" w:rsidRPr="00B3191B" w:rsidRDefault="00140257">
      <w:pPr>
        <w:pStyle w:val="0DraftNormal"/>
        <w:rPr>
          <w:rFonts w:ascii="Montserrat" w:hAnsi="Montserrat"/>
          <w:sz w:val="24"/>
        </w:rPr>
      </w:pPr>
      <w:r w:rsidRPr="00B3191B">
        <w:rPr>
          <w:rFonts w:ascii="Montserrat" w:hAnsi="Montserrat"/>
          <w:sz w:val="24"/>
        </w:rPr>
        <w:tab/>
        <w:t>Wild Ember</w:t>
      </w:r>
      <w:r w:rsidRPr="00B3191B">
        <w:rPr>
          <w:rFonts w:ascii="Montserrat" w:hAnsi="Montserrat"/>
          <w:sz w:val="24"/>
          <w:vertAlign w:val="superscript"/>
        </w:rPr>
        <w:t>O</w:t>
      </w:r>
      <w:r w:rsidRPr="00B3191B">
        <w:rPr>
          <w:rFonts w:ascii="Montserrat" w:hAnsi="Montserrat"/>
          <w:sz w:val="24"/>
        </w:rPr>
        <w:tab/>
        <w:t>Adult alias, father</w:t>
      </w:r>
    </w:p>
    <w:p w:rsidR="00140257" w:rsidRPr="00B3191B" w:rsidRDefault="00140257">
      <w:pPr>
        <w:pStyle w:val="0DraftNormal"/>
        <w:rPr>
          <w:rFonts w:ascii="Montserrat" w:hAnsi="Montserrat"/>
          <w:sz w:val="24"/>
        </w:rPr>
      </w:pPr>
      <w:r w:rsidRPr="00B3191B">
        <w:rPr>
          <w:rFonts w:ascii="Montserrat" w:hAnsi="Montserrat"/>
          <w:sz w:val="24"/>
        </w:rPr>
        <w:tab/>
        <w:t>Evening Ember</w:t>
      </w:r>
      <w:r w:rsidRPr="00B3191B">
        <w:rPr>
          <w:rFonts w:ascii="Montserrat" w:hAnsi="Montserrat"/>
          <w:sz w:val="24"/>
          <w:vertAlign w:val="superscript"/>
        </w:rPr>
        <w:t>a</w:t>
      </w:r>
      <w:r w:rsidRPr="00B3191B">
        <w:rPr>
          <w:rFonts w:ascii="Montserrat" w:hAnsi="Montserrat"/>
          <w:sz w:val="24"/>
        </w:rPr>
        <w:tab/>
        <w:t>The first daughter of the Queen of Ash</w:t>
      </w:r>
    </w:p>
    <w:p w:rsidR="00140257" w:rsidRPr="00B3191B" w:rsidRDefault="00140257">
      <w:pPr>
        <w:pStyle w:val="0DraftNormal"/>
        <w:rPr>
          <w:rFonts w:ascii="Montserrat" w:hAnsi="Montserrat"/>
          <w:sz w:val="24"/>
        </w:rPr>
      </w:pPr>
      <w:r w:rsidRPr="00B3191B">
        <w:rPr>
          <w:rFonts w:ascii="Montserrat" w:hAnsi="Montserrat"/>
          <w:sz w:val="24"/>
        </w:rPr>
        <w:tab/>
        <w:t>Evening Ash</w:t>
      </w:r>
      <w:r w:rsidRPr="00B3191B">
        <w:rPr>
          <w:rFonts w:ascii="Montserrat" w:hAnsi="Montserrat"/>
          <w:sz w:val="24"/>
          <w:vertAlign w:val="superscript"/>
        </w:rPr>
        <w:t>o</w:t>
      </w:r>
      <w:r w:rsidRPr="00B3191B">
        <w:rPr>
          <w:rFonts w:ascii="Montserrat" w:hAnsi="Montserrat"/>
          <w:sz w:val="24"/>
        </w:rPr>
        <w:tab/>
        <w:t>The son of the Queen of Ash</w:t>
      </w:r>
    </w:p>
    <w:p w:rsidR="00140257" w:rsidRPr="00B3191B" w:rsidRDefault="00140257">
      <w:pPr>
        <w:pStyle w:val="0DraftNormal"/>
        <w:rPr>
          <w:rFonts w:ascii="Montserrat" w:hAnsi="Montserrat"/>
          <w:sz w:val="24"/>
        </w:rPr>
      </w:pPr>
      <w:r w:rsidRPr="00B3191B">
        <w:rPr>
          <w:rFonts w:ascii="Montserrat" w:hAnsi="Montserrat"/>
          <w:sz w:val="24"/>
        </w:rPr>
        <w:tab/>
        <w:t>Phoenix Ash</w:t>
      </w:r>
      <w:r w:rsidRPr="00B3191B">
        <w:rPr>
          <w:rFonts w:ascii="Montserrat" w:hAnsi="Montserrat"/>
          <w:sz w:val="24"/>
          <w:vertAlign w:val="superscript"/>
        </w:rPr>
        <w:t>a</w:t>
      </w:r>
      <w:r w:rsidRPr="00B3191B">
        <w:rPr>
          <w:rFonts w:ascii="Montserrat" w:hAnsi="Montserrat"/>
          <w:sz w:val="24"/>
        </w:rPr>
        <w:tab/>
        <w:t>The second daughter of the Queen of Ash</w:t>
      </w:r>
    </w:p>
    <w:p w:rsidR="00140257" w:rsidRPr="00B3191B" w:rsidRDefault="00140257">
      <w:pPr>
        <w:pStyle w:val="0DraftNormal"/>
        <w:rPr>
          <w:rFonts w:ascii="Montserrat" w:hAnsi="Montserrat"/>
          <w:sz w:val="24"/>
        </w:rPr>
      </w:pPr>
      <w:r w:rsidRPr="00B3191B">
        <w:rPr>
          <w:rFonts w:ascii="Montserrat" w:hAnsi="Montserrat"/>
          <w:sz w:val="24"/>
        </w:rPr>
        <w:tab/>
        <w:t>Phoenix Ash</w:t>
      </w:r>
      <w:r w:rsidRPr="00B3191B">
        <w:rPr>
          <w:rFonts w:ascii="Montserrat" w:hAnsi="Montserrat"/>
          <w:sz w:val="24"/>
          <w:vertAlign w:val="superscript"/>
        </w:rPr>
        <w:t>o</w:t>
      </w:r>
      <w:r w:rsidRPr="00B3191B">
        <w:rPr>
          <w:rFonts w:ascii="Montserrat" w:hAnsi="Montserrat"/>
          <w:sz w:val="24"/>
        </w:rPr>
        <w:tab/>
        <w:t>The compliment of Phoenix Ash</w:t>
      </w:r>
      <w:r w:rsidRPr="00B3191B">
        <w:rPr>
          <w:rFonts w:ascii="Montserrat" w:hAnsi="Montserrat"/>
          <w:sz w:val="24"/>
          <w:vertAlign w:val="superscript"/>
        </w:rPr>
        <w:t>a</w:t>
      </w:r>
      <w:r w:rsidRPr="00B3191B">
        <w:rPr>
          <w:rFonts w:ascii="Montserrat" w:hAnsi="Montserrat"/>
          <w:sz w:val="24"/>
        </w:rPr>
        <w:t xml:space="preserve"> of the Queen of Ash, lover</w:t>
      </w:r>
    </w:p>
    <w:p w:rsidR="00140257" w:rsidRPr="00B3191B" w:rsidRDefault="00140257">
      <w:pPr>
        <w:pStyle w:val="0DraftNormal"/>
        <w:rPr>
          <w:rFonts w:ascii="Montserrat" w:hAnsi="Montserrat"/>
          <w:sz w:val="24"/>
        </w:rPr>
      </w:pPr>
      <w:r w:rsidRPr="00B3191B">
        <w:rPr>
          <w:rFonts w:ascii="Montserrat" w:hAnsi="Montserrat"/>
          <w:sz w:val="24"/>
        </w:rPr>
        <w:tab/>
        <w:t>Wild Ash</w:t>
      </w:r>
      <w:r w:rsidRPr="00B3191B">
        <w:rPr>
          <w:rFonts w:ascii="Montserrat" w:hAnsi="Montserrat"/>
          <w:sz w:val="24"/>
          <w:vertAlign w:val="superscript"/>
        </w:rPr>
        <w:t>o</w:t>
      </w:r>
      <w:r w:rsidRPr="00B3191B">
        <w:rPr>
          <w:rFonts w:ascii="Montserrat" w:hAnsi="Montserrat"/>
          <w:sz w:val="24"/>
        </w:rPr>
        <w:tab/>
      </w:r>
      <w:r w:rsidRPr="00B3191B">
        <w:rPr>
          <w:rFonts w:ascii="Montserrat" w:hAnsi="Montserrat"/>
          <w:sz w:val="24"/>
        </w:rPr>
        <w:tab/>
        <w:t>Adult alias, father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Contributing Notes—Current Revision</w:t>
      </w: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&gt;&gt;&gt;</w:t>
      </w:r>
      <w:r w:rsidRPr="00B3191B">
        <w:rPr>
          <w:rFonts w:ascii="Montserrat" w:hAnsi="Montserrat"/>
          <w:sz w:val="24"/>
        </w:rPr>
        <w:tab/>
        <w:t>Unrevised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The mother was the adult version of Phoenix Promise. She became impregnated by her own seed of birth, as well as a seed of rebirth, and stumbled through a rift in time to give birth to herself, and her own reincarnations—Phoenix Passion and her son with the same name. Many things happened before her temporal displacement, and many other things happened between her appearance in the past and the birth of the triplets. When she appeared in the past, the two queens had discovered the truth about themselves in the embrace of blooding—they were the twin aspects of the goddess, the future aspects of Phoenix Ash and Phoenix Ember who had yet to be conceived and born—and opened the eye of paradox. They had awakened from the dream, leaving their doubles on the thrones of Oasis. Phoenix and her lovers emerged through the two rifts of their awakening. Phoenix lost her lovers to the two acting queens when they found themselves stripped of their own duality by an accidental eclipse. In their female forms, they pretended to be the queen’s missing compliments. The twins remained with the queens, in their male forms, when the queens were restored, and acted as their champions. Phoenix had become a paladin, a champion of the divine house of the empress—who just happened to also be one of the queens—and fought in the sleeper rebellion, helping to drive the disembodied aliens out of Oasis. Her enemies finally removed her from the fight when they discovered and schemed to quicken the seeds within her, forcing her to retire for the length of her pregnancy. In spite of this, the people of Oasis succeeded in driving the sleepers out of Oasis. A belated attempt to strike back at her resulted in her infection by a sleeper, passed on through her subconscious to her daughter and son, where it became trapped between them until they reached the age of union and accidentally awakened their nemesis.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Wild Ember and Wild Ash. The fathers were the manifested compliments of Phoenix Ember and Phoenix Ash, who followed Phoenix Promise through the rift and became champions in the royal houses of Ash and Ember. The two men were also believed to be the fathers of the two girls they actually derived from, Phoenix Ember and Phoenix Ash. They bore the same curse as the boy, Phoenix Passion, being female by default and male only through concentration and force of will.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Ash and Phoenix Ember. Female. The two girls had been drawn to the older male aspects of themselves at the onset of heat, and apprenticed themselves to their own older compliments, which made keeping the matter a secret much easier.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Phoenix Ash and Phoenix Ember. Male. The two boys, who are looped by Wild Ash and Wild Ember, are about a year older than the triplets. Upon manifesting, the two were duplicates of their female selves, but under the guidance of their older selves, learned to assume the sex appropriate to their gender, and achieved union with their female compliments without anyone ever discovering that the girls had manifested or united with their male aspects. The male aspects were drawn out again by the appearance of Phoenix Promise, alone and in heat, and Phoenix Passion as a boy with the same curse. When Phoenix Promise manifested an identical expression, rather than a compliment, they came out publicly, first to see the doubled girl through heat, and then to act as mentors to the compliments of the first and second incarnation of the daughter. The intimate nature of what the two boys were struggling to master required the involvement of their female compliments, and a continued privilege of intimacy with them. How could they not fall in love? She—as Phoenix Promise or Phoenix Passion—was everything their own compliments were, and she was—they were—not complimentary aspects.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Promise. At the point when Phoenix Promise returned to Oasis, she had graduated early and applied to the Academy. Her ambitions at this point were to pursue a naval career, like her mother, and eventually hold command in a navy exploration fleet. She had been born in the Oasis System, but she had no idea how much of her was human and how much avon. Like her mother, she appeared to be human, and unlike her mother—who was believed to be half avon—she had an idea who her father was. He also appeared to be human. That meant that she could be entirely human, even though her father was also believed to be half avon. Her mother had not been married to her father, and since she had been involved with him and his twin brother, Phoenix Promise and her sister were not entirely sure which of them really was their father. Both of her prospective fathers were champions of royal houses, each in the service of a queen of Oasis. The man she assumed to be her father had served the Queen of Aeryn, who was also the Empress of Oasis, whom her mother had served as a paladin during the Sleeper Rebellion of Oasis. Her mother had taken her daughter, Phoenix Promise, with her when she applied for Aegis citizenship and joined the Aegis Navy. Phoenix Promise had grown up in the Aegis, never knowing she had a twin sister (or a twin brother) until she met Phoenix Passion at age eleven. She did not meet her brother until after she was forced to return to the world of her birth by the onset of heat—the first real indication of her avon heritage. Contact with Oasis had produced more than a few cases of heat in the Aegis, so there was little difficulty delaying her admission to the Academy when it happened to her. As a result, she had a year of unexpected vacation. </w:t>
      </w:r>
    </w:p>
    <w:p w:rsidR="00140257" w:rsidRPr="00B3191B" w:rsidRDefault="00140257">
      <w:pPr>
        <w:pStyle w:val="0DraftNormal"/>
        <w:rPr>
          <w:rFonts w:ascii="Montserrat" w:hAnsi="Montserrat"/>
          <w:sz w:val="24"/>
        </w:rPr>
      </w:pPr>
      <w:r w:rsidRPr="00B3191B">
        <w:rPr>
          <w:rFonts w:ascii="Montserrat" w:hAnsi="Montserrat"/>
          <w:sz w:val="24"/>
        </w:rPr>
        <w:tab/>
        <w:t xml:space="preserve">On her return she discovered the existence of her brother and confronted the fact that her sister and brother were the reincarnation of her mother, who had possessed both phoenix and dragon potential. Her twin sister, no matter how much they looked and thought alike, was not really her twin in the conventional sense. Now that she was growing up, it was easy to see her mother in her. With her mother’s, her sister’s and her brother’s natures firmly established, the truth about Phoenix Promise remained a mystery, one she was determined to penetrate. With all the curiosity she had bottled away, about her possible heritage, and the worlds where that heritage had evolved, it was inevitable that she would spend days exploring one thing or another. Once she began to explore beyond the bounds of civilization, it was equally inevitable that she would encounter a dragon. At that point everything she thought and believed about herself would change. </w:t>
      </w:r>
    </w:p>
    <w:p w:rsidR="00140257" w:rsidRPr="00B3191B" w:rsidRDefault="00140257">
      <w:pPr>
        <w:pStyle w:val="0DraftNormal"/>
        <w:rPr>
          <w:rFonts w:ascii="Montserrat" w:hAnsi="Montserrat"/>
          <w:sz w:val="24"/>
        </w:rPr>
      </w:pPr>
      <w:r w:rsidRPr="00B3191B">
        <w:rPr>
          <w:rFonts w:ascii="Montserrat" w:hAnsi="Montserrat"/>
          <w:sz w:val="24"/>
        </w:rPr>
        <w:tab/>
        <w:t xml:space="preserve">Phoenix Promise was blooded at the age of seventeen. It came about as a consequence of exploring her unknown heritage. Conscious of it or not, she was an embodiment of the phoenix potential of the Goddess, the Dreamer in the Dream. She manifested an identical self rather than a complimentary self, in essence embodying the confrontation of herself which the awakening of her dragon potential provoked. In the process of reuniting, about a week later, Phoenix Promise and her duplicate conceived of the Goddess—a resolution of the paradoxical confrontation they were experiencing. Through this conception, Phoenix Promise became impregnated by her own seed of birth.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Contributing Notes—Pending Revision</w:t>
      </w: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t>&gt;&gt;&gt;</w:t>
      </w:r>
      <w:r w:rsidRPr="00B3191B">
        <w:rPr>
          <w:rFonts w:ascii="Montserrat" w:hAnsi="Montserrat"/>
          <w:sz w:val="24"/>
        </w:rPr>
        <w:tab/>
        <w:t>Unrevised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Phoenix was born a full spectrum psionic active. At the age of eleven, Phoenix was accidentally reunited with her sister. Her twin in every regard. One eternal moment of contact was all it took to understand why her sister’s name was Phoenix. In confronting her twin, she confronted herself—and the implications of a power that could ultimately shape the universe.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After Phoenix’s birth, her mother and father separated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herself the one and only Phoenix Ember Morgan. Instant rivalry flared up between them and escalated for about a week. As each tried to out do the other, they quickly moved from competition to outright war. When the conflict between them splashed over onto innocent—and adult—victims, the fun came to an end.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Promise went with her mother to Majestic. Phoenix Promise’s sister and brother were raised in Oasis, on opposite worlds. Phoenix Promise and her sister met, of all places, on Earth in the Pacific North West at the age of eleven. They were the only two of their set to encounter each other in early childhood. After two attempts to bring their parents together, Promise ended up in her father’s house, while her sister ended up with her mother on Majestic. It was the right place for her at that point in her life. She became more attached to her father than she had been to her mother, and was his favorite, no matter how careful he was to treat his daughters as equals. She loved her sisters, even though she was a half sister and was jealous of her father’s love for her mother.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It was strange to learn that my mother had been raised into the avon nobility before leaving oasis and meeting my father on majestic. It was ironic that my father would be sent to oasis with the aegis embassy even as my mother was serving the avon embassy to the aegis. It often made me wonder which side I really belonged to. In the winter of my sixteenth year, I encountered dawn and dusk. Dawn and I became instant friends, but the circumstances of my first encounter with dusk sparked an adversarial relationship. He became attached to me and pursued me passionately. My first encounter with my compliment, dragon, was tainted by dusk’s influence on me. My reaction to dragon, colored by my experience with dusk, drove a wedge between us that would threaten all four of us with disaster. Dragon had seen far more of human and avon space than I. He had accompanied his father on a training tour of both empires. He was just returning from the phoenix empire when I first met him. I had suspected he would appear once I learned of my mother’s status in avon society, but I did not expect a compliment who was a girl more often than he was a boy.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My father was dragon’s mentor. Like dragon, and his father, my father was predisposed to a female body. I did not know this, but he was willing to share the truth with dragon. If he relaxed or let down his guard, he reverted to a female form identical to my mother’s. Also, while he was a father in name, he was not a father in fact. His older two daughters were born to his female compliment who was still married to their true father. Like himself, his compliment had established herself in the aegis. They had begun the deception thousands of years ago on earth and carried it with them to majestic, a psionic colony they had helped establish. Through thousands of years, my mother and his compliment’s husband had been the only avon they had known. Knowing that eventually human and avon would meet, they had protected themselves as much as they protected their children by separating them. Just as dragon was presented to me as a fiancé, so too had my sisters’ compliments entered their lives. My eldest sister had chosen to remain with my father after she fully commenced, and my second oldest sister had actually achieved union with her compliment. He was careful to advise dragon that his physical predisposition made union with me incredibly likely—that the body he saw as a curse was actually a blessing. Union would result in a body virtually identical to mine, with the capacity to father children. Having a predisposition for the female form was an unconscious signal that he was prepared for union, psychologically and kinesthetically. That was difficult for dragon to accept. How could he not feel like his manhood was threatened. How could he not be somewhat afraid of me as the most likely trigger of an emasculating union. I am not sure if I blame him. How can you be sure your identity will survive in a state that favors another’s so exclusively.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Dawn had preceded her into the aegis. Dusk had handled much of the preparation for phoenix and dawn’s entry into the aegis. Even going so far as to personally establish the history of the artifact replicas of phoenix which the Morgan family had officially developed, using information and material provided by dusk. Dawn assumed one of the identities dusk had instructed the Morgans to prepare for this period in time. She devoted years to establishing the role dusk had prepared in anticipation of phoenix’s release. Dawn would be near phoenix during the years she would spend in the aegis, providing her with the complimentarity she would need to survive the seasonal bloom of heat.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Ember emerged from the eye of paradox years before ash and ember would be born. Her memory was lost when she was slain by the dragon at phoenix gate. At the point when she experienced that first memorable death, phoenix had fled from her engagement to the heirs of the avon empress, and ended up in ASIA custody following an attempt to book passage out-system. Others had also been pursuing their own investigation into the opening of the eye of paradox, and their pursuit had led them to dragon’s gate. They struck the ASIA facilities while phoenix was present in custody, and established the situation from which the following evolves. At the point when ember realized that she had emerged at phoenix gate, she fully intended to face trial and return to the life she had been living. She expected ash, dusk and dawn to follow, but was led astray by a sighting of Anne, Vai and dusk. Even as she set out after them, she confronted what she took to be her former enemies, the demons and the dragon. She failed to realize that this was not the fight she fled from before. She was unaware that she had moved through time as well as space in the eye of paradox. This impression was reinforced by the ambush. As a phoenix, even a dark phoenix possessing the dragon gift, she was an irresistible temptation to any dragon she met. In spite of every effort to escape the relentless predator, she was devoured. Once again, the presence of the seed within her tempted paradox. Slain in the blooding, ember’s mind and spirit were purged, recreated in phoenix and dragon aspects and seated—not in her present embodiment, for it was already blooded—in the embodiment of her potential. The seed of birth she carried became a seed of birth and rebirth. Resurrected by the final reflexes of a dragon and a phoenix, her mind and body—stripped of all memory and inspiration, touched by the apprehension of her full potential—embodied a naked soul. A goddess. The whole thing took on the quality of a dream. A terrifying dream she fled across the open threshold into dragon’s gate.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Phoenix woke up in the nest she had prepared for herself. Her memories of events seemed like those of a very vivid dream. She actually thought she had passed out after healing her legs, and had yet to execute her final attack. As she set out, she prayed that she would not make the sort of critical errors that had plagued her in her nightmare. As carefully as possible, she began her hunt for the last of her enemies. At the end of a day and a night, she was forced to the unbelievable conclusion that they had all left. She had not even seen any signs of the dragon. She haunted the ruin for three more days out of suspicion, but still discovered no sign of any of her predators. Finally, she nerved herself to make her escape. With the full strength of her mind restored, she rushed across the clearing and dove into the undergrowth. Expecting dragons and possessed Vai to drop on her at every step, she somehow managed to make good time to Dragon’s Bath. Nothing could have prepared her for the reaction of the people of that dahn to her sudden appearance. Phoenix walked out of the silk grass, naked, exhausted and hungry, but head held high into the heart of the dahn. People dropped what they were doing and fell in behind her on sight. It made her a bit nervous, but not as nervous as reaching her destination to confront Amaeo, the Ideal. Before she could even speak, the Ideal dropped to her knees before her, followed by everyone else. She reeled under the wave of worship that emanated from the powerful avon minds.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None of the events that followed made any sense to her. It was as if her dream of death had somehow proven true, and this was some sort of afterlife. Her every conceivable need had been catered to without a word on her part. She had been bathed, groomed, fed and now housed in palatial style. As she circled the room, she could still feel the awe—and the fear that roiled beneath it—that had gushed out of the deepest parts of the people’s minds. It remained incomprehensible, and thinking about it was wearing her out. She finally made her way to the huge silk curtained bed. As she parted the curtains, she realized that there was someone in the bed. She had a moment’s fear that they had even provided for her pleasure. After what had happened to her, she did not know if she could deal with the thought of sex. Whoever it was had noticed her standing there and was sitting up to peer through the gauzy silk. Thrusting the curtain aside, she opened her mouth to tell the person to leave, when recognition hit. The person on the bed was her.</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Her twin by death gave her no choice but to understand what had really happened that night in the ruin. She was the dragon that had eaten her, and the situation they had each stumbled into frightened them both. It was a relief when they stumbled across the memory of the conspiracy within the household of the Avon’Dai. They welcomed the distraction, and put their heads together to devise a plan to warn the Avon’Dai and expose the hidden threat. They both agreed that only their enemies would recognize them in their current state—though the appearance of both of them would certainly confuse them, even if they were not shocked to see Phoenix alive. After some argument and experimentation, they managed to assume the guises of Ash and Ember, and slip out of Dragon’s Bath. Sneaking through the caoi, they arrived in Dragon’s Gate.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the next twenty years, in the very first generation of the daughter race, or a thousand years after contact, when the daughter race has stabilized? the idea here has been for these events to unfold in the first generation of contact, so it follows that a joint culture exists but that the daughter race is a mystery which has only just been apprehended. </w:t>
      </w:r>
    </w:p>
    <w:p w:rsidR="00140257" w:rsidRPr="00B3191B" w:rsidRDefault="00140257">
      <w:pPr>
        <w:pStyle w:val="0DraftNormal"/>
        <w:rPr>
          <w:rFonts w:ascii="Montserrat" w:hAnsi="Montserrat"/>
          <w:sz w:val="24"/>
        </w:rPr>
      </w:pP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point of consideration. avon tradition supports the practice of separating paired individuals to enable their minds to develop independently. such was employed in dawn and twilight’s childhood. humans have recognized a similar need when twins or triplets with active psionic abilities are born. human separation is less absolute, because humans believe that twins, triplets and other multiple birth children ought to be a part of each other’s lives—that in spite of the risk of allowing some mental dependencies to form, it is in the best interest of the children to share childhood. both of these concerns had to be taken into consideration when the sextet was born. the girls all needed to be separated from the boys to develop properly, and the girls and boys also needed to have some separation from the others of their sex.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action. by simply switching morning ash and evening ember, the complimentary pairs were safely separated. at the same time, the illusion of triplets was established, reinforcing the idea of the Morgans’ humanity and preventing anyone from having any cause to suspect their true avon heritage until late adolescence.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reaction. the only complication in this was phoenix ash’s ambisexuality. as a girl he was identical to the three girls. unfortunately, it was sort of difficult to hide, and had to be left to the suggestion that he owed the resemblance to his mother, who was after all twins with the girl’s mother.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a girl, I faced a difficult transition from identifying with humanity to identifying with my true avon nature. as a boy, I faced that, and the additional complication of having been born female, but using the power I was born with to become male on a transient basis. as I came to grips with the truth, and struggled to embrace myself, I became involved in the lingering conflict between human and avon authority.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 was born a daughter of Aspen Morgan, a triplet with an identical twin sister and a virtually identical twin brother. after I was born, my parents separated. I went with my mother and my sister and brother went with my father. I met him when I returned to my father’s home in my sister’s place. he, it turned out, was living with our cousins, and only got to visit on special occasions. my father, married to another woman at the time of my birth, had two other daughters whom I would grow up with. I was something of a tom-boy, though there was never any question that I was female to the depths of my soul. I probably could have been a boy if I had wanted, I certainly had extraordinary power over my body. I think the thing that really mattered to me was having the freedom to express myself and explore my full potential. once my sister and I switched places, our parents relaxed a bit on our separation. as dual citizens, we attended avon schools together, playing together almost every day and occasionally having sleepovers and camping trips. as psionic children it was important that we spend as much time away from each other as we did together, to prevent us from becoming mind locked. the funny thing is, I grew up in the midst of avon culture. I don’t’ know why it never occurred to me to guess that I was avon, but living in a human community, I simply assumed I was one too. avon were always born in male-female pairs, and I had never heard of an exception to the rule. how was I to know that my birth was a special exception to the rule. as a child, I was always the one pretending to be human so my siblings could pretend to be avon. at least their childhood games prepared them for the shocking truth, a biological revelation that erased all doubt. as hard as it was for them to transcend their human mindsets, my awakening was far harder.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 was born a son of Arden Morgan, a triplet with an identical twin brother and an identical twin sister—a bizarre aspect of my innate power, I could adopt the form of either. my brother and sister were the only openly avon twins in our family. their conception was credited to an avon father, a person our mother had maintained an intimate relationship with throughout the war. my father also figured in at the appropriate time for my conception, which easily accounted for my existence. I was a boy, no questions there, but for some reason, my body was female by default. if not for the ability to change at will, I would have come to hate that female body. instead, growing up among avon, I came to love it and the unique inheritance it provided me. the three of us were separated shortly after our birth. I was taken under my father’s wing, at first accompanying him to specialists who tried to puzzle out my strange condition. as it became clear that my condition was permanent and stable, my father tried to take the greatest advantage of my duality by training me in every school of dance he could hunt down. I did not spend all of my time on the road. I would come home to the same community for nights, days or even months at a time. my brother, my sister and I seemed to be on a rotation, encountering each other only in passing, like the changing of the guard. my ambisexuality would have created problems for me even if I had known I was avon. because my avon friends saw me as human, my duality was something of an asset, since it allowed me to understand both sides of the male-female dynamic, which made me one of the few humans who appreciate certain aspects of avon existence. it also meant I lived in envy of avon twins.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 grew up as a member of two honored human households which mediated between the two empires. among avon, my two mothers were members of the nobility, house lords. among humans, they were still considered to be government assets. my siblings and I had no reason to question our assumed humanity, but we all faced an unquestionably avon coming of age. in my situation, it was not possible to handle the matter quietly behind closed doors. my survival depended on fulfilling the biological imperative of heat, but the circumstances which forced my families to maintain their human identities gave the human establishment the power to use my biological imperative to endanger us all.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when the engagement was made, it caught me by surprise. the whole point of it was to maintain the fiction of our humanity, so my compliment and I were not informed of the real reason for the engagement. without that, how was I to know that I had a female compliment. who would have imagined she would be my childhood friend, the girl who knew me only as a girl. she was such a tom-boy herself, she never seemed to notice my own lack of femininity. I had no reason to suspect that she was anything other than human. in fact, her humanity was a big part of her attraction for me. I can remember the times I would pretend to be her twin sister, and her twin sister and brother would pretend that they were avon twins. how ironic that our childhood fantasy would turn out to be so close to the truth. my own brother and sister were her sibling’s idols—their only education in what it really meant to be avon twins. my compliment had far less preparation. in fact, the two of us were engaged to be married to deliberately obscure the true relationship between us. that was hard on both of us, because I was still not very good at maintaining a male form. my secret was out from the moment we were first thrust upon each other.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my engagement to my compliment, originating as it did from the avon empress, was an exploitable controversy. to avon as well as humans. as far as the imperial court was concerned, our union consolidated a tremendous amount of power in human hands, and as far as human critics and politicians were concerned, our union violated the human taboo of incest. the fact that my compliment was ambisexual, or transsexual as many humans chose to see it, only made matters worse.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a purely avon environment, an incestuous union was not taboo, because avon were a bit more sophisticated about genetics, and had practiced line breeding to strengthen and reinforce positive traits, while culling out negative traits by immediate intervention. avon breeding practices were genetically sound, and humans could confirm that with minimal effort, but cultural differences nevertheless provided an excuse for conflict. unfortunately, word of our engagement spread from the kids at our school, to the families of influential human and avon households, and from there to court.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if we had simply revealed that we were avon, then our union would have been unassailable. of course the fallout of that revelation could destroy the delicate interface between the human and avon governments. the interest focused on us resulted in discoveries that only aggravated human sensibilities further.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naturally, my compliment and I were genetically identical with each other—and our respective siblings. that is how it always is with the reborn. in human eyes, however, that was a violation of cloning and replication regulations. our existence was suddenly perceived as an attempt to bypass those strict codes of human reproduction—a severe violation of the aegis citizenship contract.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every citizen of the aegis turned over a healthy portion of their genetic rights to support the vast infrastructure of the aegis. for the most part, replicas of individuals were created by the government to man the various essential institutions on which interstellar civilization depended. citizens retained some rights to their own genetic legacy. reproduction laws protected many forms of childbearing, including modified and unmodified cloning, but the licensing and regulation were very strict, and the simple failure to register our inception opened the door to state or military confiscation.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of course our genetic relationship only intensified the incest controversy, even though a full genetic assay was able to establish that there were no conceivable negative recombinations possible, short of mutation, in any mating between individuals with our specific DNA. what a kick, to be told that genetically, you were virtually perfect, but that you legally had no rights to your own body.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pressure was applied until our families were forced to turn us all over to state custody. in the event that our parents could not establish a reasonable cause for failing to register our inception, and thus secure legal ownership of their children’s bodies. we would all become subject to the laws governing artifacts and replica tenancy.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idea sounded insane. unfortunately, the consequences of having no regulation of the powerful technologies of genetic, mnemonic and nanonic engineering, were potentially cataclysmic. if it had not been for the face that we were all gestated in the bodies of our genetic parents, and raised as independent and unique individuals, we would have faced a far more serious prospect. the material resources and support to create a human being from scratch were unbelievably expensive. the actually cost, for a private citizen to actually own them—and thus own the capacity to guarantee his own immortality—would fall somewhere in the neighborhood of one prime class m planet, something fully industrialized, or some virgin, paradise resort. to simply use such a resource would cost several million credits, variable depending on where you went, and current market factors. whoever held the paper on that transaction legally owned the product. for the mind that resided in an artifact or replica, it was indentured servitude that barely fell short of outright slavery—with regulation. without regulation, a government or individual with the proper resources could create armies of slaves.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aegis developed the technology to survive the dreadful costs of conquering the vast desert of interstellar space. to prevent the abuse of that technology, they had made genetic registration and contribution to society a mandatory requirement of citizenship. the contract based economy placed all humans in the aegis on the same footing, whether original, artifact or replica. if you were in space, and you did not have a contract to work in space, you were a passenger, and entitled to simply go from one place to another.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first purpose of the aegis was to keep the human race connected. in addition to that, the aegis protected the member worlds from their enemies, both foreign and domestic. the aegis was also the only home to the majority of human psionic actives.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psionic regulation act deprived psionics of most of their planetary rights. all psionics had to be licensed. psionics were forbidden to set foot on some worlds, while on others they had to submit to severe regulations, including but not limited to confinement to designated reservations, inhibition of their powers through the use of pharmaceutical and technological restraints, requirements to wear visible markings identifying them to all as psionics, or tracking and monitoring devices, and to be accompanied at all times by specially trained, armed escorts. this kind of paranoia was precisely the reason my mother had left earth in the first place.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my siblings had been fortunate in being able to fulfill the demands of heat, and achieve union, prior to our arrest. my compliment and I, plagued by heat and human proscriptions, were struggling to simply stay alive, side by side, but forbidden to touch. we were being used to drive a wedge between human and avon—to emphasize the difference between our races when few other differences existed to exploit. the conservative and reactionary elements of both civilizations were trying to arouse the specter of alien nature and fear of the different and unknown to fulfill their own agendas. the empress had known our nature would force my compliment and I to embrace, and the more we fought it, the stronger the impulse became. neither of us wanted to turn to others to alleviate our symptoms, so those symptoms were quietly killing us. finally, it did not matter that what we had to do would betray our families’ secrets to the human government. that was the point.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in spite of everything, we became united. I was still me, just more so. my body had changed, in all proportions the same body I was entirely familiar with from either starting perspective. my sex was something like, and utterly unlike, anything I had ever experienced. my understanding of myself unfolded in a way I thought I could only dream of. as I conceived of myself, I knew at last the answer to all of my doubts. I was whole, an individual, and yet a part of something divine.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humans had never seen our secret. they had never seen a union, nor realized why our race had a third sex. never having seen, they could never have asked. when I achieved union, it had been too long denied. I could not simply step back from the achievement and return to my dual state like my siblings. the humans were forced to see me, and to understand that I was never human, though they had built their entire strategy in this conflict around the conviction that I was nothing but human. I proved to them we are alien, and at the same time proved to them that we were human in all the ways that mattered.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my mothers were confronted, the government demanded to know why they had kept their secret, how they had kept their secret, how they could have a human history that could be reliably traced to the dawn of the information age on earth.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people I had thought of as my parents, and known so much better as my siblings, were just like me—not my parents, nor my siblings, but my kindred souls—the other parts of a trinity, an embodied inspiration of point paradox. one to the power of three, my triad. I understood it, but I did not have the words to describe it.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upon being returned to oasis, there was another controversy, as avon struggled to understand the dynamics of my birth. many who had opposed my mothers’ houses relented in profound relief at the revelation that those two prominent houses remained in avon hands after all, while others argued that my union was unprecedented and demanded explanations.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it was the empress herself who silenced the court with the shocking revelation that I was her daughter, born divided between the two local heads of her house to protect us from court based strife in this time of unpredictable change. it was also apparent that she had been testing the humans, by allowing them to have custody of me at a crucial and life-threatening stage in my spiritual evolution. I do not think I got over the shock too quickly. I could see that everything was going to change, and wondered if I was ready for it. it was sort of intimidating to have an empress—a goddess!—for a mother. I had a lot to learn.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concluding and continuing influences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my union drew me into the elite circles of avon civilization. I had come back from the prospect of slavery and found myself lifted into a title of divine nobility. as I was the long awaited reincarnation of the avon goddess, they welcomed my appearance as the sign that the empire’s exile was over. to assert that belief, they sent me across the abyss into the heart of the dragon empire. they did not bother to warn me of the conflict that had provoked the exile. they did not tell me that I was going to be stepping literally into the jaws of dragons. nor did I know that the dragon’s gift would open the doors of eternity wide, allowing me to step back to the beginning of the exile to witness my own conception, and the sacrifice I made to sustain the triad my genesis provoked.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 met myself and learned the one secret I never imagined possible. I was the dragon that blooded her, I was the heir to the memory of her nightmare, her life in the shadow of the valley of darkness. her struggle to claim her own identity from the devouring embrace of doubt. she succeeded. she knew herself so well she could have told the story of what was to come, what for me has been, eternally. I had already accepted the revelation that the people I had thought of as my parents had not been my true parents. in the middle of that triad eclipse I realized that in a way, they were, but that it was I who carried the seeds of myself, conceived in eclipse, and bore them through the thousands of years between my conception and my birth. it had to be me, because my precursor owed the other souls of the goddess the fulfillment of their potential. she had to sacrifice herself to pay back what they had sacrificed for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I would be lying if I said that her memories never troubled me. what she faced was damning, and she had the option of allowing the memory of it to be lost in her sacrifice—in the fulfillment of her promise. she did not. she knew that she would be me, and knowing herself, knew I would understand that what she had paid so dearly to learn must never be carelessly forgotten. she had promised herself she would not forget. while there was no memory of it in my childhood, in the moment of blooding the memory passed from her to me unbroken. undiminished and unflawed, the memory was the best warning a goddess could have. if I allowed the memory of doubt tempt me I could easily see fragility of absolute power. if I allowed the memory of her conviction guide me, I could understand the divine truth which endures in the face of paradox. her memories taught me, inspired me, opened my eyes so that I could truly understand the power she had granted me. and for all she revealed to me, she left my future open. I will give birth to myself—eventually, when the time is right—but I already possess the seeds of my own daughter selves, who will no doubt be born and carry on this legacy for me when I reach the stages in life where I find it essential to renew my perspective. when the time comes, I will be born. I can not imagine giving myself away, but as I remember the consequences I can hardly argue with it. I simply hope I am ready to return to the life I left behind when I cross over the horizon of my future past.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Childhood Illusions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Ashen Ember and Arden Ember had been led to believe they were humans growing up on an avon world. Each of them also believed she was the one and only Phoenix Ember Morgan. Ashen had grown up with her father and two older sisters. Arden had grown up alone with her mother. Alexander and Alexandrea Morgan had come to the Ao System to study avon culture, and live on a world that did not proscribe the use of psionics. Avon were a race of souls divided in body on the bridge of sex, united in spirit on the bridge of identity. A race with the gift of rebirth in identical bodies. A race with the ability to reincarnate other souls in their image. Avon were otherwise not much different from humans. Avon claimed that they had settled in this galaxy because of their shocking discovery of the human race tens of thousands of years ago. In all the universe, it was exceptionally unusual for two separately evolved species to converge so perfectly.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Ashen Ember and Arden Ember, as psionics born in the Ao System had dual citizenship in the human and avon empires. They lived and studied with native avon, impressing all with their amazing potential. They were not the only humans living on the avon worlds of Ao’Ajeo and Ao’Ajea. The lure of freedom had drawn many psionic human settlers, however they were still a minority. That was the biggest disappointment of their young lives. To be so different, alien, but not unique. It was a feeling they shared even knowing nothing of each other.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Arden Ember, or Pleasure, as she would in time come to be known, was recognized as a talented dancer. She became the child protégée of Dancer, a man who had come to embody Dance as an Art. Her astonishing psionic potential was developed as well. Arden was enrolled as a child in the school of dreaming founded by Alexandrea Morgan, which taught human techniques to avon psionics.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Ashen Ember, or Pain, as she would in time come to be known, was a promising student. Alexander had earned a place in avon society as an Artist, and ran a dance school. In avon culture, Dance was a discipline of athletics that combined gymnastics, dance and martial arts and took the mastery of the body from the basics of movement, through the forms of combat and competition into the mysteries of sexual coupling. Her astonishing psionic potential was developed as well. Ashen had come to the attention of Dreamer, Dancer’s complement and his equal in her chosen sphere.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Ashen Ember and Arden Ember envied the split nature of avon twins. Their avon friends called them half-souls, and that hurt. They felt much more isolated and alone because of it. When they discovered each other, their isolation ended. As human twins, they were not alone, and to avon they were suddenly unique and exotic.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deception started by their parents had set the stage for one of the great misunderstandings of the young girls’ lives. Only a handful of people knew they were not human, and their resemblance only added to their perceived humanity.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At the age of eleven, some of the most promising youths—human and avon—were traditionally summoned to a special school on Aeo’Anth, the Imperial Throne World. Dancer and Dreamer sent their protégées to Aeo’Anth without ever realizing what they were about to set into motion. The girls’ initial confrontation occurred in a practice circle the first day of class. All of the shocked witnesses had seen each of them several times already that day, but as members of the school and court they had mistaken them both for Cinder. This was the first time the two of them had ever been seen together. They had both been thrilled and threatened to discover each other. Instant rivalry flared up between them and escalated for about a week. As each tried to out do the other, they quickly moved from competition to out right war. When the conflict between them splashed over onto innocent—and adult—victims, the fun came to an end. As part of their punishment, they were isolated from the class in remote quarters. With no one but each other to talk to, they eventually called a truce. They had more than a face and identity in common. As humans, living among avon had a way of making each of them feel like half a person. Until they had found each other, they had been alone in the universe. As human twins, they rose higher in the eyes of their peers, and even inspired some envy. Avon twins, though identical, were nothing like human identical twins. They were unique. A fast and intimate friendship was formed.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Their immediate families caught on to their discovery when the two switched places. The idea, naturally, was for each to meet the other’s parent. Instead of bring their mother and father back together, they learned a shocking secret. The people they had thought of as their mother and father were actually a brother and sister who had been married to their real mother and father. It was stunning. A strange and tragic love affair had gone on between the brother’s wife and sister’s husband. Alexander and Alexandrea had vowed to keep the entire thing secret after the tragic death of the girls’ real mother, and mysterious disappearance of their real father. The girls had been raised apart to protect them from the dangers of psionic resonance.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Of course the story they were told was technically true, but phrased to support the lie their parents lived. Their mother had died, and their true father had vanished. The two lived apart, believing in the story they had been told—until the onset of heat.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twins had remained in contact, occasionally getting together for special occasions and for family gatherings. Because they had somehow ended up with versions of the same name, which translated into Ashen Ember and Arden Ember, they were given nicknames. The strange fact that one of them was right handed and the other was left handed inspired someone to give them the right and left hand names of touch: Pleasure and Pain.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 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Ashen Ember and Arden Ember experienced. When the two of them began to experience what could only be the symptoms of heat, everyone had to revise their thinking—Ashen Ember and Arden Ember foremost.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Among the things the two faced first, as avon, was the consequence of uncomplimented heat. When those who had lost their complement reached heat, they had to turn to others to cope. Unfortunately, neither Ashen nor Arden could stand to go through with such an embrace. Their need drove them together and turned their friendship into something deeper. However, they were not suffering alone. Faced with the onset of heat, Ash finally brought his son back home.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Ash had taken his son to schools throughout the empire, seeking to make him into the greatest Artist of his generation. At the onset of heat, young Ash had been forced to turn to others until he could return to his sister. He was in debt to some of the students of that last school who would be certain to follow once they knew of his sister. Until his father finally announced their destination, he had not even known he’d had a living complement. He feared that they would be like complete strangers, or that she too had been forced to find release in some stranger’s arms. Neither Ash had even imagined the possibility of two Embers.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While Ashen, Arden, or Ash were struggling to adapt to their new reality, and each other, none of them were quite prepared for the coming chaos. Confronted with the threat of their own biology Ashen Ember and Arden Ember were forced to embrace the culture and heritage of people they had always seen as alien, and ended up confronted with a shocking inheritance. Ashen, Arden and Ash, struggled to deal with their mother’s enigmatic legacy and the unwanted attention it brought down on them all. Word of Ash’s return brought the rest of House Phoenix running. None of the three could remember having met their cousins. Cinder and Coal were identical to Ember and Ash. Certain people saw the exceptional abilities of the trio as a threat to Cinder and Coal’s inheritance, as well. Their mother and father’s title became the root of many conflicts, culminating in a murderous assault on Arden. In the desperate struggle, she discovered the truth about her shattered childhood and the real relationship between herself and her twin sister. As a child, in the face of a massacre, she had manifested and embodied her own destructive potential. Using this living weapon, through Ashen, Arden had defended herself and avenged her slaughtered clan. Until confronted with the same enemies, her divided selves had remained separated, natural friends and rivals. Bruised and bloody, she was finally whole.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As the appearance of Ash provoked several plots to usurp the power and authority the trio stood to inherit, Ashen was forced to confront a childhood tragedy and the legacy of madness and destruction it left behind. Manipulated by a hidden enemy, she was used to entrap her twin in a deadly plot. As Arden was being attacked, the wall between their minds suddenly crumbled and her own mind was ripped from its body to face death and destruction. United at last, the once divided girl faced the consequences of a murderous assault. To her shock, the mind of their mother, so long divided between them, had seized control of the abandoned body and damned them in court with her own testimony. Before Ember could reveal that her “twin” was not who everyone thought she was, the pair were sentenced and exiled to face their surviving enemies outside the protection of civilization. Phoenix and Ash helped them attain the only kind of protection their condemned status allowed them. Phoenix and Ember, compelled by biological and spiritual imperatives, ended up fighting over Ash even as their enemies netted them all in their final trap. Once again, seeking to delve into the mysteries of Phoenix Gate, they were caught in a dual siege. With demons on one side and dragons on the other, the three had only each other as they struggled to survive.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The Birth of Illusions</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At the point when Ember and Ash returned from the past, in the years before their birth, they were separated from each other. Even while Ash and Ember were imprisoned in the Gates of Paradox they had been separated from each other. A temporary passage between Aeirn and Anth had allowed the founders of the Avon Empire to flee from the Lyn Empire, but otherwise it had not been possible to cross the abyss between galaxies. No other crossing could bypass the paradox their presence had created. However, as they came closer to their proper time, the weight of the paradox diminished enough for human technology to free Ember from stasis.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Ember was courted by the house of the phoenix, in particular the heirs of the emperor, all of whom descended from the seed stolen from her during her time in the past. It was a strange courtship, for the male aspect had been caught up by a dragon as a boy. Ember confronted an unexpected twin in Cinder, which touched an absence created by her own restoration. She also confronted the dragon-phoenix twins who each perfectly resembled her long lost Ash. The emperor offered her all the rights and titles of her ancient heritage and begged her to marry her heirs, and fill the obvious vacancy in their circle. Confronted with the growing fear that her own Ash might be forever lost, she was tempted, and allowed herself to be courted. Unfortunately, she had trouble with who they thought she was. She was believed to be their legendary ancestor. For more than ten thousand years she had been imprisoned naked before their eyes. A living statue worshipped by countless generations in her direct line of descent. That was who they claimed to be. At the time she thought that was crazy, but the resemblance was striking. Having arrived before her own birth, perhaps they were in fact her parents. She feared to interfere with the relationships her memory said must form, and grieved at the deaths she knew would come. Unable to even explain, she fled from the alter and into the opening movements of a war she knew would come.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Once Ember had been torn out of the gate, Ash was freed to complete the passage he had started over ten thousand years ago. His disappearance from the Eye of Paradox, the Master Gate on Aeirn, announced the end of the Severing. Within days a mission was sent out to investigate and infiltrate whatever social order the rebellious avon had created in the interim. Deceived by their own ignorance, the invaders mistook the civilization they had found as a purely human civilization, and their attempt to take over the system erupted into chaos. The war that unfolded caused Ash and Ember to remain separated for several years, and resulted in the revelation of the greater Avon Empire to the Aegis.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Confronted with emissaries from the Avon Empire, the Aegis unwittingly acknowledged themselves the governing body of the “Human Empire” as the avon had chosen to perceive the second wave colonies of Earth. From the moment of their first treaty, the primary concerns of Human-Avon diplomacy had been the question of what to do about the dangerously unstable first wave of colonization still underway like an unstoppable chain reaction, and the war.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Ember and Ash had found true love in the Aegis. An avon pair, Alexander and Alexandrea Morgan, had taken the younger pair under their wings during their first years in the Aegis. Ironically, the meetings and marriages were isolated, as all four were living under assumed human identities. Due to a misunderstanding, Ember was identified by the Aegis as Arden Ember Sinclair, a member of a lost colonial expedition that discovered the Ao System over a thousand years ago. She had been a psionic operative with the code name Phoenix for a noted ability to cheat death. Her adoption of the identity of Phoenix Ember Sinclair had been accepted as her way of adjusting to life after her traumatic imprisonment in the ruins of Phoenix Gate. Her involvement in establishing contact with the Avon Empire and its disturbingly human yet alien populace never led to her identification as an avon herself. Under Alexander Morgan’s guidance, she elected not to enlighten them, even though it led to increasing complications in her life. Her marriage to Alexander, and their appointment as ambassadors to the Avon Empire made them both tremendous assets to their true people. The marriage of Alexander’s sister to Ash was seen as a unique and unrelated relationship, rather than the complement to Alexander and Ember’s union that it was. Ash had been imprisoned in the gate with Ember, but had appeared only at the other side of their interrupted passage. He completed that passage after Ember had been removed to Ao’Ajeo, and spent the first year of the war looking for his complement. His search led him to Alexandrea first, and the discovery of the paradox he and Ember had been caught up in. Alexandrea was pregnant with Kimberly and Kevin when she met Ash. As they fell in love, Ash entrusted part of his secret to her. Her ability to bear the paradox cemented their love and led to their marriage. Ash and Alexandrea had a child together, Danielle-Daniel, a year before Ember gave birth to the younger Ash and Ember.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Traditionally, avon children were fostered from the age of seven through the end of their seventeenth year. In cases where split twins mated exclusively with another pair, it was common to foster within the double marriage. Alexander and Alexandrea joined their mates at Phoenix Gate for the ceremonies of fostering, naming and promising. Ash and Ember earned the name of Phoenix, as did their cousins Cinder and Coal. Young Ash was promised to Kim, and young Ember was promised to Kevin to guarantee the continuance of their parents’ marriages into the next life. At the same time, Ash and Ember were recognized as suitable heirs to the House of Phoenix after Cinder and Coal, and their redoubts.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Officially, Ember, Cinder, Coal and the younger Ash died in the raid on Phoenix Gate. Kevin and Daniel simply vanished, and many feared they had been abducted during the raid. Among the survivors were the elder Ash, and the younger Cinder, Coal, and Ember. Only the elder Ash had realized that young Ash had resurrected, and the two disappeared together unnoticed. Due to the chaos no one noticed that a duplicate Ember had appeared. One Ember returned with Alexander to Ao’Ajeo to be raised with her elder sisters. The other Ember was taken in by Alexandrea on Ao’Ajea, following the unexpected disappearances of Alexander as well as her own mate, Ash. Together, Cinder and Coal had been the Heir of the House of Phoenix. Their younger selves retained that status as they gained the minds of their elder incarnations. Both Embers appeared to possess a part of their mother self’s mind, but without Ash, they lost the claim to their elders’ status of Heir Apparent of the House of Phoenix. Once the existence of both Embers was finally recognized by the Morgans, efforts were made to protect them from making the same discovery. Having no idea how the phenomenon had happened, there was some concern that a face to face meeting might be dangerous. Living on separate worlds, it was possible to prevent them from encountering each other by chance. There were those who felt that the separation was more dangerous to them, but that advice was not heeded. So one Ember grew up alone with Alexandrea, the other grew up with Alexander, Kimberly and Danielle.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vanish/>
          <w:sz w:val="24"/>
        </w:rPr>
      </w:pPr>
      <w:r w:rsidRPr="00B3191B">
        <w:rPr>
          <w:rFonts w:ascii="Montserrat" w:hAnsi="Montserrat"/>
          <w:sz w:val="24"/>
        </w:rPr>
        <w:t xml:space="preserve">Only one person emerged from the conflict at Phoenix Gate. </w:t>
      </w:r>
      <w:r w:rsidRPr="00B3191B">
        <w:rPr>
          <w:rFonts w:ascii="Montserrat" w:hAnsi="Montserrat"/>
          <w:vanish/>
          <w:sz w:val="24"/>
        </w:rPr>
        <w:t xml:space="preserve">Stunned, and transformed, by her experience, Ember returned to claim her identity, and to face the implications of her discoveries. She found it easy to face the sentence she once fled, and reclaimed her identity. At the same time, she was able to return to her interrupted objectives, to enter the academy and assume the mantle of her house. As a young noble, she was played for a pawn in the intrigues of court. Even as she found herself getting caught up in the demands of the legacy she had twice stumbled into, she began to rebel. Quietly fighting to assert control over her self and her destiny, events began to pull her into the embrace of an ancient pattern. At the time she had been awarded title to the domain of Ava, Phoenix did not realize that she would be burdened with its administration. When the time came for her to enter the academy, Phoenix was forced to split her attention in order to meet the obligations of her status as an exotic noble. In her effort to tame her wildly enhanced psi, she had begun dwelling on her transformation. In her spare time, she had studied the gate within her house seat. During her long exile in the gates, she had not been entirely oblivious. She had developed a strange rapport with the weave of paradox. She learned from the gate how worlds were linked together, and contributed to a growing understanding of how the gates keyed off of the mind and vice versa. She revealed her discovery, a fact that could shift the balance of power between avon and human—the Gates of Paradox existed on human worlds. The significance of her revelation was lost on the majority of the avon court, overwhelmed by the verification of her discovery.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Phoenix </w:t>
      </w:r>
      <w:r w:rsidRPr="00B3191B">
        <w:rPr>
          <w:rFonts w:ascii="Montserrat" w:hAnsi="Montserrat"/>
          <w:vanish/>
          <w:sz w:val="24"/>
        </w:rPr>
        <w:t>Ember</w:t>
      </w:r>
      <w:r w:rsidRPr="00B3191B">
        <w:rPr>
          <w:rFonts w:ascii="Montserrat" w:hAnsi="Montserrat"/>
          <w:sz w:val="24"/>
        </w:rPr>
        <w:t xml:space="preserve"> AF </w:t>
      </w:r>
    </w:p>
    <w:p w:rsidR="00140257" w:rsidRPr="00B3191B" w:rsidRDefault="00140257">
      <w:pPr>
        <w:pStyle w:val="0DraftNormal"/>
        <w:rPr>
          <w:rFonts w:ascii="Montserrat" w:hAnsi="Montserrat"/>
          <w:sz w:val="24"/>
        </w:rPr>
      </w:pPr>
      <w:r w:rsidRPr="00B3191B">
        <w:rPr>
          <w:rFonts w:ascii="Montserrat" w:hAnsi="Montserrat"/>
          <w:sz w:val="24"/>
        </w:rPr>
        <w:t xml:space="preserve">Phoenix Ash AM </w:t>
      </w:r>
    </w:p>
    <w:p w:rsidR="00140257" w:rsidRPr="00B3191B" w:rsidRDefault="00140257">
      <w:pPr>
        <w:pStyle w:val="0DraftNormal"/>
        <w:rPr>
          <w:rFonts w:ascii="Montserrat" w:hAnsi="Montserrat"/>
          <w:sz w:val="24"/>
        </w:rPr>
      </w:pPr>
      <w:r w:rsidRPr="00B3191B">
        <w:rPr>
          <w:rFonts w:ascii="Montserrat" w:hAnsi="Montserrat"/>
          <w:sz w:val="24"/>
        </w:rPr>
        <w:t>Phoenix Arden Ember, Pleasure RF</w:t>
      </w:r>
      <w:r w:rsidRPr="00B3191B">
        <w:rPr>
          <w:rFonts w:ascii="Montserrat" w:hAnsi="Montserrat"/>
          <w:vanish/>
          <w:sz w:val="24"/>
        </w:rPr>
        <w:t xml:space="preserve"> </w:t>
      </w:r>
    </w:p>
    <w:p w:rsidR="00140257" w:rsidRPr="00B3191B" w:rsidRDefault="00140257">
      <w:pPr>
        <w:pStyle w:val="0DraftNormal"/>
        <w:rPr>
          <w:rFonts w:ascii="Montserrat" w:hAnsi="Montserrat"/>
          <w:sz w:val="24"/>
        </w:rPr>
      </w:pPr>
      <w:r w:rsidRPr="00B3191B">
        <w:rPr>
          <w:rFonts w:ascii="Montserrat" w:hAnsi="Montserrat"/>
          <w:sz w:val="24"/>
        </w:rPr>
        <w:t>Phoenix Ashen Ember, Pain  LF</w:t>
      </w:r>
    </w:p>
    <w:p w:rsidR="00140257" w:rsidRPr="00B3191B" w:rsidRDefault="00140257">
      <w:pPr>
        <w:pStyle w:val="0DraftNormal"/>
        <w:rPr>
          <w:rFonts w:ascii="Montserrat" w:hAnsi="Montserrat"/>
          <w:sz w:val="24"/>
        </w:rPr>
      </w:pPr>
      <w:r w:rsidRPr="00B3191B">
        <w:rPr>
          <w:rFonts w:ascii="Montserrat" w:hAnsi="Montserrat"/>
          <w:sz w:val="24"/>
        </w:rPr>
        <w:t>Phoenix Ash</w:t>
      </w:r>
    </w:p>
    <w:p w:rsidR="00140257" w:rsidRPr="00B3191B" w:rsidRDefault="00140257">
      <w:pPr>
        <w:pStyle w:val="0DraftNormal"/>
        <w:rPr>
          <w:rFonts w:ascii="Montserrat" w:hAnsi="Montserrat"/>
          <w:sz w:val="24"/>
        </w:rPr>
      </w:pPr>
      <w:r w:rsidRPr="00B3191B">
        <w:rPr>
          <w:rFonts w:ascii="Montserrat" w:hAnsi="Montserrat"/>
          <w:sz w:val="24"/>
        </w:rPr>
        <w:t xml:space="preserve">Phoenix Cinder AF </w:t>
      </w:r>
    </w:p>
    <w:p w:rsidR="00140257" w:rsidRPr="00B3191B" w:rsidRDefault="00140257">
      <w:pPr>
        <w:pStyle w:val="0DraftNormal"/>
        <w:rPr>
          <w:rFonts w:ascii="Montserrat" w:hAnsi="Montserrat"/>
          <w:sz w:val="24"/>
        </w:rPr>
      </w:pPr>
      <w:r w:rsidRPr="00B3191B">
        <w:rPr>
          <w:rFonts w:ascii="Montserrat" w:hAnsi="Montserrat"/>
          <w:sz w:val="24"/>
        </w:rPr>
        <w:t xml:space="preserve">Phoenix Coal AM </w:t>
      </w:r>
    </w:p>
    <w:p w:rsidR="00140257" w:rsidRPr="00B3191B" w:rsidRDefault="00140257">
      <w:pPr>
        <w:pStyle w:val="0DraftNormal"/>
        <w:rPr>
          <w:rFonts w:ascii="Montserrat" w:hAnsi="Montserrat"/>
          <w:sz w:val="24"/>
        </w:rPr>
      </w:pPr>
      <w:r w:rsidRPr="00B3191B">
        <w:rPr>
          <w:rFonts w:ascii="Montserrat" w:hAnsi="Montserrat"/>
          <w:sz w:val="24"/>
        </w:rPr>
        <w:t xml:space="preserve">Phoenix Arden Cinder, Passion AF </w:t>
      </w:r>
    </w:p>
    <w:p w:rsidR="00140257" w:rsidRPr="00B3191B" w:rsidRDefault="00140257">
      <w:pPr>
        <w:pStyle w:val="0DraftNormal"/>
        <w:rPr>
          <w:rFonts w:ascii="Montserrat" w:hAnsi="Montserrat"/>
          <w:sz w:val="24"/>
        </w:rPr>
      </w:pPr>
      <w:r w:rsidRPr="00B3191B">
        <w:rPr>
          <w:rFonts w:ascii="Montserrat" w:hAnsi="Montserrat"/>
          <w:sz w:val="24"/>
        </w:rPr>
        <w:t xml:space="preserve">Phoenix Ire Coal, Rage AM </w:t>
      </w:r>
    </w:p>
    <w:p w:rsidR="00140257" w:rsidRPr="00B3191B" w:rsidRDefault="00140257">
      <w:pPr>
        <w:pStyle w:val="0DraftNormal"/>
        <w:rPr>
          <w:rFonts w:ascii="Montserrat" w:hAnsi="Montserrat"/>
          <w:sz w:val="24"/>
        </w:rPr>
      </w:pPr>
      <w:r w:rsidRPr="00B3191B">
        <w:rPr>
          <w:rFonts w:ascii="Montserrat" w:hAnsi="Montserrat"/>
          <w:sz w:val="24"/>
        </w:rPr>
        <w:t xml:space="preserve">Dreamer AF </w:t>
      </w:r>
    </w:p>
    <w:p w:rsidR="00140257" w:rsidRPr="00B3191B" w:rsidRDefault="00140257">
      <w:pPr>
        <w:pStyle w:val="0DraftNormal"/>
        <w:rPr>
          <w:rFonts w:ascii="Montserrat" w:hAnsi="Montserrat"/>
          <w:sz w:val="24"/>
        </w:rPr>
      </w:pPr>
      <w:r w:rsidRPr="00B3191B">
        <w:rPr>
          <w:rFonts w:ascii="Montserrat" w:hAnsi="Montserrat"/>
          <w:sz w:val="24"/>
        </w:rPr>
        <w:t xml:space="preserve">Dancer AM </w:t>
      </w:r>
    </w:p>
    <w:p w:rsidR="00140257" w:rsidRPr="00B3191B" w:rsidRDefault="00140257">
      <w:pPr>
        <w:pStyle w:val="0DraftNormal"/>
        <w:rPr>
          <w:rFonts w:ascii="Montserrat" w:hAnsi="Montserrat"/>
          <w:sz w:val="24"/>
        </w:rPr>
      </w:pPr>
      <w:r w:rsidRPr="00B3191B">
        <w:rPr>
          <w:rFonts w:ascii="Montserrat" w:hAnsi="Montserrat"/>
          <w:sz w:val="24"/>
        </w:rPr>
        <w:t>Dawn</w:t>
      </w:r>
    </w:p>
    <w:p w:rsidR="00140257" w:rsidRPr="00B3191B" w:rsidRDefault="00140257">
      <w:pPr>
        <w:pStyle w:val="0DraftNormal"/>
        <w:rPr>
          <w:rFonts w:ascii="Montserrat" w:hAnsi="Montserrat"/>
          <w:sz w:val="24"/>
        </w:rPr>
      </w:pPr>
      <w:r w:rsidRPr="00B3191B">
        <w:rPr>
          <w:rFonts w:ascii="Montserrat" w:hAnsi="Montserrat"/>
          <w:sz w:val="24"/>
        </w:rPr>
        <w:t xml:space="preserve">Dusk AM </w:t>
      </w:r>
    </w:p>
    <w:p w:rsidR="00140257" w:rsidRPr="00B3191B" w:rsidRDefault="00140257">
      <w:pPr>
        <w:pStyle w:val="0DraftNormal"/>
        <w:rPr>
          <w:rFonts w:ascii="Montserrat" w:hAnsi="Montserrat"/>
          <w:sz w:val="24"/>
        </w:rPr>
      </w:pPr>
      <w:r w:rsidRPr="00B3191B">
        <w:rPr>
          <w:rFonts w:ascii="Montserrat" w:hAnsi="Montserrat"/>
          <w:sz w:val="24"/>
        </w:rPr>
        <w:t xml:space="preserve">Alexandrea </w:t>
      </w:r>
    </w:p>
    <w:p w:rsidR="00140257" w:rsidRPr="00B3191B" w:rsidRDefault="00140257">
      <w:pPr>
        <w:pStyle w:val="0DraftNormal"/>
        <w:rPr>
          <w:rFonts w:ascii="Montserrat" w:hAnsi="Montserrat"/>
          <w:sz w:val="24"/>
        </w:rPr>
      </w:pPr>
      <w:r w:rsidRPr="00B3191B">
        <w:rPr>
          <w:rFonts w:ascii="Montserrat" w:hAnsi="Montserrat"/>
          <w:sz w:val="24"/>
        </w:rPr>
        <w:t>Alexander</w:t>
      </w:r>
    </w:p>
    <w:p w:rsidR="00140257" w:rsidRPr="00B3191B" w:rsidRDefault="00140257">
      <w:pPr>
        <w:pStyle w:val="0DraftNormal"/>
        <w:rPr>
          <w:rFonts w:ascii="Montserrat" w:hAnsi="Montserrat"/>
          <w:sz w:val="24"/>
        </w:rPr>
      </w:pPr>
      <w:r w:rsidRPr="00B3191B">
        <w:rPr>
          <w:rFonts w:ascii="Montserrat" w:hAnsi="Montserrat"/>
          <w:sz w:val="24"/>
        </w:rPr>
        <w:t>Kimberly</w:t>
      </w:r>
    </w:p>
    <w:p w:rsidR="00140257" w:rsidRPr="00B3191B" w:rsidRDefault="00140257">
      <w:pPr>
        <w:pStyle w:val="0DraftNormal"/>
        <w:rPr>
          <w:rFonts w:ascii="Montserrat" w:hAnsi="Montserrat"/>
          <w:sz w:val="24"/>
        </w:rPr>
      </w:pPr>
      <w:r w:rsidRPr="00B3191B">
        <w:rPr>
          <w:rFonts w:ascii="Montserrat" w:hAnsi="Montserrat"/>
          <w:sz w:val="24"/>
        </w:rPr>
        <w:t>Kevin</w:t>
      </w:r>
    </w:p>
    <w:p w:rsidR="00140257" w:rsidRPr="00B3191B" w:rsidRDefault="00140257">
      <w:pPr>
        <w:pStyle w:val="0DraftNormal"/>
        <w:rPr>
          <w:rFonts w:ascii="Montserrat" w:hAnsi="Montserrat"/>
          <w:sz w:val="24"/>
        </w:rPr>
      </w:pPr>
      <w:r w:rsidRPr="00B3191B">
        <w:rPr>
          <w:rFonts w:ascii="Montserrat" w:hAnsi="Montserrat"/>
          <w:sz w:val="24"/>
        </w:rPr>
        <w:t>Danielle</w:t>
      </w:r>
    </w:p>
    <w:p w:rsidR="00140257" w:rsidRPr="00B3191B" w:rsidRDefault="00140257">
      <w:pPr>
        <w:pStyle w:val="0DraftNormal"/>
        <w:rPr>
          <w:rFonts w:ascii="Montserrat" w:hAnsi="Montserrat"/>
          <w:sz w:val="24"/>
        </w:rPr>
      </w:pPr>
      <w:r w:rsidRPr="00B3191B">
        <w:rPr>
          <w:rFonts w:ascii="Montserrat" w:hAnsi="Montserrat"/>
          <w:sz w:val="24"/>
        </w:rPr>
        <w:t>Daniel</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Things to keep in mind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mother who was her own daughter, a father who was his own son. A soul with the potential of both a phoenix and a dragon. A soul which realizes a wealth of potential through a number of different perspectives on life. A soul with a mind capable of transcending time and space, capable of being many places at the same time or even at different times. A soul which uses differences in body and spirit to define and refine her control over her avatars. A soul possessing such refinement, and yet reborn, an innocent naïf.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child born in two bodies. </w:t>
      </w:r>
    </w:p>
    <w:p w:rsidR="00140257" w:rsidRPr="00B3191B" w:rsidRDefault="00140257">
      <w:pPr>
        <w:pStyle w:val="0DraftNormal"/>
        <w:rPr>
          <w:rFonts w:ascii="Montserrat" w:hAnsi="Montserrat"/>
          <w:sz w:val="24"/>
        </w:rPr>
      </w:pPr>
      <w:r w:rsidRPr="00B3191B">
        <w:rPr>
          <w:rFonts w:ascii="Montserrat" w:hAnsi="Montserrat"/>
          <w:sz w:val="24"/>
        </w:rPr>
        <w:t xml:space="preserve">A girl and a boy. </w:t>
      </w:r>
    </w:p>
    <w:p w:rsidR="00140257" w:rsidRPr="00B3191B" w:rsidRDefault="00140257">
      <w:pPr>
        <w:pStyle w:val="0DraftNormal"/>
        <w:rPr>
          <w:rFonts w:ascii="Montserrat" w:hAnsi="Montserrat"/>
          <w:sz w:val="24"/>
        </w:rPr>
      </w:pPr>
      <w:r w:rsidRPr="00B3191B">
        <w:rPr>
          <w:rFonts w:ascii="Montserrat" w:hAnsi="Montserrat"/>
          <w:sz w:val="24"/>
        </w:rPr>
        <w:t xml:space="preserve">Twin girls.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girls and the boy would have to return to the scene where their lives were shattered to unravel the mystery of their childhood, and begin to mend the spirit of unity they once shared.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boy who died and was reborn. </w:t>
      </w:r>
    </w:p>
    <w:p w:rsidR="00140257" w:rsidRPr="00B3191B" w:rsidRDefault="00140257">
      <w:pPr>
        <w:pStyle w:val="0DraftNormal"/>
        <w:rPr>
          <w:rFonts w:ascii="Montserrat" w:hAnsi="Montserrat"/>
          <w:sz w:val="24"/>
        </w:rPr>
      </w:pPr>
      <w:r w:rsidRPr="00B3191B">
        <w:rPr>
          <w:rFonts w:ascii="Montserrat" w:hAnsi="Montserrat"/>
          <w:sz w:val="24"/>
        </w:rPr>
        <w:t xml:space="preserve">A man whose childhood memories were memories of the boy’s future. </w:t>
      </w:r>
    </w:p>
    <w:p w:rsidR="00140257" w:rsidRPr="00B3191B" w:rsidRDefault="00140257">
      <w:pPr>
        <w:pStyle w:val="0DraftNormal"/>
        <w:rPr>
          <w:rFonts w:ascii="Montserrat" w:hAnsi="Montserrat"/>
          <w:sz w:val="24"/>
        </w:rPr>
      </w:pPr>
      <w:r w:rsidRPr="00B3191B">
        <w:rPr>
          <w:rFonts w:ascii="Montserrat" w:hAnsi="Montserrat"/>
          <w:sz w:val="24"/>
        </w:rPr>
        <w:t xml:space="preserve">A man who had to see to it that the boy grew up to be a man.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Two minds united and divided by trauma. The girl was a natural, full spectrum psionic. In the face of mortal danger, to herself and her loved ones, she fought with herself to stay and fight or flee in fright. As the threat became personal and immediate, she opened her mind to teleport. In that instant when she was neither here nor there, she shared her mother’s death through their telepathic rapport.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girl torn apart by her mother’s death. In no time she grabbed hold of her mother’s mind. Her instinct was to preserve her mother but she acted in a moment when both of them were almost nothing but thought. In that moment, the two were naked to paradox as well. That part is not revealed until later, but the girl could sense her mother fighting her, as divided in purpose as she herself was. The girl sensed her mother’s fear—a fear of dying, but even more a fear of the girl learning… something. She tried to look at what her mother was trying to hide and—the next thing she knew, she was through teleporting and running for dear life. Or was she fighting for her life? The minds of mother and daughter passed through each other, and doubled the potential of that teleport.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girl who lived two lives. In that fragile moment when the girl hung suspended between two points in space, she was pushed out on both ends by the powerful surge of her mother’s death. The girl was split, divided between two present states of mind, but what her mother sacrificed to protect her secrets made the two halves whole.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ghost that haunted her daughters’ thoughts.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The truth allows the two girls to realize and regain their singularity, and at the same time, set their mother’s ghost free from the shadows of their minds. The second body is perfect for their mother, a way for her to return to the life she had been torn from when she was the girl. The girl, torn from her life by the events that led to this moment of reunion, is finally able to unite with her true complement. The girl and the boy become one, and unwittingly trigger the paradox that will lead to their birth.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At the point when Ash and Ember step into the past, Ember, having emerged from the shadow of the paradox, is also preparing to return to the life she lost. Even as she sets out for home, she confronts her remaining enemies, the demons and the dragon. As a phoenix, even possessing the dragon gift, she remains a temptation to any dragon she meets. The woman in a girl’s body is reborn after passing through the jaws of death, and an ancient prophesy is fulfilled. 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Blooding on a phoenix initially transfers the dragon’s gift, but if the same phoenix is devoured again, the results are paradoxical. A phoenix with the dragon’s gift can embody the many aspects of her nature—physical and spiritual. A phoenix twice devoured remains a phoenix, but her soul is shocked into assuming a true dragon embodiment. Diafracture. The same soul exists as a phoenix, which can have a dragon’s potential but can not be a dragon, and as a dragon, which can have a phoenix’s potential but can not be a phoenix. It is as if the soul has become two souls—both for the original phoenix and the new dragon, and for the laws of paradox governing the eternal dance and the infinite expression.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Arden Ember, Ashen Ember and Ash faced a difficult situation when they were reunited. In the eyes of all concerned, they were his daughters, and his son was dead. The promise that bound the families Ash and Ember started with Alex and Andrea to each other were compromised by the absence of Ember’s male compliment. The emperor had not given up on bringing Ember into his heirs’ embrace, and now there were two Embers, both of age with the reborn aspects of Cinder and Coal. Certainly one could fulfill the promise Ember the elder allegedly made before she fled and found her Ash. The promise she certainly would have honored if she had known her death would cause her daughter to split. Cinder and Coal had died, and their memories lived on in their children, but Coal’s twin still lived and remained a part of that circle. The emperor did not know that Coal’s dragon twin had turned to Ash for comfort after the deaths of his complements. Ash had been stunned to find unexpected comfort in his dragon companion. The emperor did not know that the two had formed a bond between them far stronger than the one that later developed between the dragon, who now used the name of Ash Ember, and young Coal and Cinder. Ash and Ash Ember realized that an important opportunity had presented itself to them with Ember’s transformation. Ash and Ember’s seed had been switched somehow with the seed they themselves originated from. There were parts of the paradox they could only guess at, but it was possible to determine that the emperor’s assumption was right. The imperial line did descend from Ash and Ember. It was not likely that another seed would be conceived by Ember. Not impossible, her body had not fulfilled the imperative of heat, and the difference in generations between her and Ash might not prevent the two of them from uniting. If they did not, or could not, they would not have the option of rebirth. If they died, it was unlikely their minds would find their way to bodies living so far in the past. Cinder and Coal would be fine. Ash Ember had already bonded with Ash, and was looking at both Embers as the perfect complements—all of his desires were met by the three of them.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Points extracted from the things to keep in mind (above)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At the point when Ash and Ember step into the past, Ember, having emerged from the shadow of the paradox, is also preparing to return to the life she lost. As a phoenix, even possessing the dragon gift, she remains a temptation to any dragon she meets.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phoenix can have a dragon’s potential but can not be a dragon. A dragon can have a phoenix’s potential but can not be a phoenix. A soul can be either or both, however it is dangerous for one soul to realize the potential of both spiritual archetypes. Without question, the process of embodying both inspirations appears to be impossible, because each archetype demands the full commitment of the soul and dragon-phoenix potential is extremely polarized. It is important to note that this polarity stems from the mechanics of point paradox. A simple way to look at it, a soul has a unique, absolute value of one. A phoenix, by its nature, gives that innate value a “positive” value, while a dragon, by nature, gives that exact same innate value a “negative” value. On one hand the expression of each potential ought to be canceled out by the other on contact. On the other hand the values are interpretive, aspected relative to a common point which is always naked to paradox and absolution.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Dragons have evolved past the point where they need or desire to reproduce, which is wise given the bloody path their kind must follow to achieve sentience. They adapted that part of themselves to pass on their psionic potential to other sentient beings. This potential resonates magnetically with the potential of a phoenix, however, and triggers the blooding instinct when a dragon is caught off guard.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Blooding on a phoenix initially transfers the dragon’s gift. A phoenix with the dragon’s gift can embody the many aspects of her nature—physical and spiritual. However, if the same phoenix is devoured again, the results are paradoxical.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 xml:space="preserve">A phoenix twice devoured remains a phoenix, but her soul is shocked into assuming a true dragon embodiment. It is as if the soul has become two souls. This is what happened when phoenix became Passion and Rage, for Phoenix had attained the dragon’s gift in her first encounter with a dragon when she was still unconscious of dreaming the dream. The only thing that can end this dual existence is the devouring embrace. The only thing that was left of Phoenix was the seed within Passion that she had willed into stasis. Because the laws of paradox regarded Passion and Rage as two souls, and because the world they existed in was anchored in Passion’s mind, they phase shifted from being Rage, a dragon, and Passion, a phoenix, to being dusk, a god, and dawn, a goddess—at the same time becoming the archetypes for Ash and Ember, and the entire avon race. Dusk and dawn exist in a divine state, having become one in soul and mind. However, the seed of the Phoenix still existed, and all of the potential of the united dusk and dawn belonged to the unborn child. That child would be a phoenix, and her dragon potential was exceptional. More than sufficient to unconsciously grasp the paradox of becoming her own surrogate mother and thus ensuring her own birth. Her potential was so great that she had to embody it, and embody it safely. As Ember fought to return to the life that paradox disrupted, she was devoured by a dragon. Once again her soul was twinned. As girls, the dragon Ember and the phoenix Ember could not trigger the devouring embrace, no matter how intimate they were. Even assuming a male form, as a dragon could, the dragon Ember had the gift of the phoenix and was self possessed. Her identity was equal and opposite to phoenix Ember’s. With the memories they shared, they could at last truly be twins, sisters, lovers, friends, allies. It was the realization of an ideal. Of course there was still two lives to reclaim, a place for each of them. Only Ash would not return from the wilderness—he still survived from his initial return from the past, and was technically their father now.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11</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Alternate path, Ashara accompanies the party as is killed during the pirate attack…</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An opportunity to escape presented itself suddenly when she learned she would accompany Ashana and Aeph’Anaoket as an escort in their entourage off-world for negotiations and to address upcoming sessions in the aegis senate. It was the only a matter of timing, and it was the best chance she had to get into the aegis without waiting for the dangerous augmentation upgrades—for her child to be born out of slavery.</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As they gathered at the spaceport, her attention was drawn to Ashana and Ashara. To her surprise, Ashara was not accompanying them. She could not remember ever seeing them far apart, and realized she had a hard time imagining them apart. What seemed stranger was that they seemed to be conspiring at something, and she had a dreadful feeling that it had too much to do with her. Aeph’Anaoket she could expect to underestimate her, but Ashana would be much harder to elude when the time came.</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She found starflight both exciting and boring. A passing acquaintance with a member of Raven’s crew gave her a chance to try out her interface. The matter came up when she confided that she hoped to achieve citizenship in the aegis, and learned that she possessed a military grade interface developed the previous generation. Her acquaintance tried to entertain her by running her through combat simulators, pointing out that most military hardware supported the older interfaces. To her surprise, she discovered that there was a presence on the interface that she could sense with her naked mind.</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12</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She confronted a psychological hurdle when her new friend asked her what he was supposed to call her. She told him what she had always been called, but for the first time she found herself hearing it spoken like a name. For a brief moment she felt the future as an open road ahead of her. The situation changed when the ship suddenly fell prey to piracy. After sharing her simulator flecks to the captain, her friend had actually managed to get her on the bridge to try her talent out on the helm nexus. She was actually at the helm when their ship, the light cruiser stumbled over a squadron of pirates lurking in an asteroid belt in the system where they were to meet with their convoy. The situation exploded too fast to pull her out, and after the first hit damaged the interface, she was the only one in a position to pilot the ship. Instinct took over. Raven screamed an alert and got herself pounded into scrap covering the convoy’s exit. The crippled ship was left to rot as the hostile ships tore off after the convoy.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Raven’s crew made an impressive showing of themselves in the attack. Avon had more than impressed the bridge crew with her improvisations. Her friend informed her of the captain’s offer when he visited her in the sick bay. It had taken a group effort on the part of Aeph’Anaoket’s entourage to restore her to her right mind so quickly after the action. The battle was over, but a drive casualty had prevented her from withdrawing from the ambush area with the rest of the convoy. Raven was abandoned to lick her wounds. Raven’s survivors struggled to coax enough life out of their ship to get to a safe port. Casualties among the crew were so great that even Avon, with her limited and newfound skills, was tapped to help in the repairs. Raven limped out of the system on her mangled drives, taxing the ship’s damaged interface to sail the ship to the nearest place they could expect rescue.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13</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Raven’s survivors did their best to deal with the threat as another ship intercepted them in the deeps. However, Nineveh had not chanced to find raven, they had been on site to witness what happened to her. And charged to ensure that she did not make it back to port. Avon had been with a repair party in the hangar bays when the shooting started this time. The hangar took direct fire and she just happened to be one of the unfortunates vented from the ship during the closing action. She endured the excruciating exposure to the abyss, thrown into the teeth of the enemy ship. Once again, instinct kicked in, somehow giving her the strength to hold herself together until managing to reach an emergency airlock. She did not even know which ship she was on as she was brought aboard. The crew of the pirate ship did not even realize what they were seeing when she stumbled into a corridor. Bodies usually did not look that sound after being exposed to and surviving the depths of space. Never the less it was obvious that she was hurt—Avon was mixed in with a group of the pirate’s own casualties and taken to medlab and thus into direct contact with Nineveh’s crew.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The crippled ship was quickly subdued, and the pirates turned their attention to sorting out the details. They picked her out of the group quickly, Nineveh’s medics recognizing that she was definitely not one of theirs. She talked fast, nearly overwhelmed by the cast of their minds, presenting them with a graphic picture of her enslavement, and her willful disassociation with her own people. They had her leashed the instant they caught her accent. No one even bothered to wonder how she had gotten aboard their ship—it was assumed she had simply teleported. As she reeled at the sudden blanketing of her mind, the ghost ship methodically took on Raven’s survivors and casualties, scavenged as much as she could off of Raven and scuttled her before moving on. All the psi actives, like Avon, were segregated and leashed immediately by Nineveh’s medics. As their</w:t>
      </w:r>
      <w:r w:rsidRPr="00B3191B">
        <w:rPr>
          <w:rFonts w:ascii="Montserrat" w:hAnsi="Montserrat"/>
          <w:i/>
          <w:sz w:val="24"/>
        </w:rPr>
        <w:t>(··· a la Survive and Adapt ···)AsAsaaaaAsAA</w:t>
      </w:r>
      <w:r w:rsidRPr="00B3191B">
        <w:rPr>
          <w:rFonts w:ascii="Montserrat" w:hAnsi="Montserrat"/>
          <w:sz w:val="24"/>
        </w:rPr>
        <w:t xml:space="preserve"> abductors took flight, she contemplated the fate of Ashana and her mates—a child of light and darkness, she could not ignore their fate—and at some point passed out.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14</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got shuffled around a bit as Nineveh’s commanders debriefed the other 780 survivors taken on board. Her leash bothered her at first. Instead of stripping away the powers of her mind, it gave them a fine control that she had never experienced before. In fact, it made her what a lifetime of training made of most avon. She found herself picking up on bits of information with a precision that was astonishing. Ashana was one of those abducted and secured as a hostage. Apparently they knew everything they needed to regarding the Ajean party.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Behind closed doors the staff carefully weighed their options. Sensing that the substance of their discussion would be of grave importance, she used her new precision to eavesdrop. Hearing them discuss the best way to dispose of all of them was not encouraging. Fortunately, for a number of reasons, it seemed to strike them as a waste to simply knock off the survivors. The problem seemed to be that holding on to them could prove very tricky. Avon’s appeal was one of many made by Raven’s survivors brought up in their discussion, but one which struck a nerve among the slips in Nineveh’s crew. The discovery that she was the one who had held the helm in the first engagement was also brought up, pointing her out for special attention when they considered grooming converts. A number of the survivors were picked out to be groomed for defection, and softened up for the blow that was awaiting them when they discovered that ever going home was not going to be an option. To the shock of his senior staff, as well as her own, the captain laid claim to Avon.</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only thing unchanged by the leash was her control of her body. Her snap recovery surprised Nineveh’s medics, but she was soon released to the limited duties and ship’s access of most of Nineveh’s minions. The captain was waiting to take her in hand.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15</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Hers was a situation that merited special attention and handling. The decision to groom Avon moved her into a probationary group and promised to introduce her into certain key conflicts. She did not need to read behind the eyes, they told the whole story. The crew had thought of her as a prize, like most of the others, and only the captain’s right to first claim had them stalled.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There was a different code of conduct on Nineveh. A proposal for a liaison set her up for a confrontation with an elite member of Nineveh’s crew. A “friendly warning” drew her attention to the tight lipped manner of the crew. Something harder and more penetrating than what was allowed to pass in a disciplined military crew. Too much of the crew was from unsavory backgrounds where discipline played second fiddle to status. The lack of moral standards was infectious. Sexual conduct had no regulation. A predator and prey mentality.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was transferred to an officer’s cabin. One that was connected directly to the captain’s. By “making his intentions known” thus the captain thought to shield her from the deadly interest that seems to be focused on her. The captain took great pains to treat her with respect and dignity. After the first explosion, she made sure never to imply that her present situation had anything in common with slavery. His concern was disturbingly honest, and the rage that simmered in his mind at the thought of her in slavery stunned her. She was more surprised to find herself attracted to him. It was nice to know there was a good side to some of this hard lot. Even among the outlaws and rejects there was a spark of humanity in some of them.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16</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Only Avon’s growing perceptiveness allowed her to see through the hardened minds into the bright glimmers that remained in most of the crew. But some of them were black as the abyss throughout and just as empty. A close bond such as was already growing between Avon and the captain simply drew them out, inviting their attacks and contempt. Such individuals made sure to appraise her of her status in their eyes. They made her aware of the real difference in the new rules and the change in her own status. If she didn’t belong to the captain they would made sure she belonged to them. As an avon and a slave she had little doubt what that meant. Especially among the worst of that lot.</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learned at the point of a gun that there were times when there were places in the ship where she would not be allowed to go. It was annoying the way they changed her boundaries on her as if by whim, and the delight some of them took rubbing her nose in them was enraging. Still, she knew it could be worse. In spite of her own strange immunity, Avon was painfully aware what Raven’s crew and the members of her own entourage were suffering. The naval origins of Raven’s survivors was a goad to the pirates and mercenaries among them.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Incidents between survivors from Raven’s crew and Nineveh’s crew began to add up to something more than close quarter tempers when beatings and rapes were added to the hostility and intimidation emanating from an unusually hard bitten segment of Nineveh’s crew. The tough mentalities and attitudes at rule denied the existence of rape by denying the possibility of privacy and personal space. For the poor sods who were at the receiving end of this treatment, their inability to enjoy their situation was simply their own fault. The incidents were taken up by the captain, she noticed, but strangely his reprimands seemed to only encourage a nastier and more cunning escalation.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17</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Her special protection did not seem to have much weight with them either. She could sense them just waiting their turn, no one was exclusive and they were certain that the captain would tire of her soon.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Without warning, Avon was herded to her cabin and shut in. With nothing else to do, she started thinking the situation over. She was not thrilled by what she had learned about the crew so far. There was only one thing that could survive among them. A predator. Stranded among pirates, stripped of all protection, her only hope was to take advantage of the odd turn in her damning weakness, trade on her one strength, and find any way possible to assert herself. She had her sex, but the question was if she strong enough to use it as her weapon. Not if it presented any risk to her child. Her status with the captain gave her some defensive leverage to begin a campaign to elbow her way into the crew in their own eyes.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It was all about territory. Only territory had power and copping territory gained power among them. Familiar rules for Avon, rules that seemed written in her genes. The rules of the jungle. It did not change the fact that the situation was not made any easier for her.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18</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In a terse confrontation, Avon had been made pointedly aware of what was expected of her even though there was no pressure at all from the captain. In spite of real attraction between them she was caught on a dangerous line between submission and victimization. More to the point, even by playing the role cast upon her, she could only lose in the end. Autonomy, and the barest chance of equality in the eyes of this crew required far worse. Ashana believed that she had made her bid to elude her official and unofficial custodians all at once.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It had to happen that one of them would catch her alone and defenseless. Her assailant let her taste the lash of her neuro-leash when she attempted to put up a fight. The decision was made for her. On the spot with nothing but her sexuality to use as a weapon, it was stupid not to use it in dealing with them. It was stupid to give them the satisfaction or imagine that rape would be the worst of it. Taking control of her own rape was nothing compared to the psionic episode that came with it. She had stupidly assumed that that part of her problem had been solved by the leash. It was frightening to contemplate what would happen if her mind were stripped of its protection on that ship full of psychopaths.</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No one was prepared for the power of an aeo’mnai. Or a naomi. She was sex with fangs and claws. She could easily take control of their sex games to gain status on Nineveh, but she played it her way, which gave her a chance to survive and remain true to herself.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19</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By playing the game, she began to pick up hints and clues as to the story behind Nineveh. The captain probed her strange shift in behavior and discovered one of the darkest aspects of her people’s beliefs and training. In her strange affair with the captain she was made aware of his cause and there was some real sympathy in her for the plight of those who had been left without options, slips, outcasts, exiles. Her relationship with him was revealing to her the darker side of the lives of slips, their second class citizenship was in a sense for some a kind of slavery, their status was unbearable for some. A not unlikely cause of mutiny and the birth of a situation such as this.</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Confined to her cabin, Avon had some time to think. She had proved she had the flexibility to bend with these pressures, but there was a breaking point up ahead, hence a need to take actions to preserve herself and her ideals or else be broken or destroyed. But she did not have to face it alone, and her position just might be used to protect one of the victims of all of this. As soon as she could manage it, she arranged to meet with Ashana. Perceiving her request for custody of her former master as a perverse kind of revenge, her request was approved. In spite of her best efforts, she could not arrange a visit between Ashana and her mates. Avon begged Ashara not to push it, afraid that she would lose what little she had gained getting custody of Ashana. The two were quartered together but there was reserve on both sides until an encounter with other members of the crew in the gym.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 near rape awakened Ashana to the veiled hostility prevalent among their captors. Suspicions had grown among the probationed survivors as events and scenes like that one had unfolded. The grooming, and the unusual attention in which it took form. The strict scheduling of their activities and curtailment of their movement—barely short of being locked in their berths at times. Focus came to rest on her through a complex weave of attentions and motivations on the part of others to play her to some personal advantage, interest, or satisfaction. Avon had moved to center stage somewhat by being conspicuously in over her head in a hostile environment. Her own actions finally settled her into the circle of prime movers of the mounting crisis.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20</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Things came to a head when a combat alert caused them to be locked in their quarters. The survivors kept a sharp eye on things after their return to “normal”. And then they begin to voice their suspicions to one another.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survivors from Raven’s crew quietly had quietly begun to organize. Many of those who had been headhunted out of Raven’s crew had mouthed agreement with their probation, but had remained loyal to their captain. Avon and Ashana learned this only when they were brought to one of their secret conferences. When all the odd details were added up it was not pretty. With a little additional work it was not hard to figure out that the ship and its crew had been navy. Undoubtedly, they had cut their ties to the AEA, mutinied and probably replaced whoever might have resisted them with mercenaries and pirates. The loyal members of Raven’s crew had been making plans to take over the ship. Avon spoke up against it, earning her little trust. Ashana cornered Avon about the plans when they had slipped away from the meeting. Avon repeated her warning against participating, explaining that the pirates had been waiting for it to happen all along.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None of the others listened to Avon’s warning, and the loyal survivors went ahead with their planned mutiny.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21</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When it actually went down, Ashana hesitated, compelled by the things that had been growing between her and Avon since they had really begun to speak to each other. Avon could not have helped even if she had to. Her mind had been wracked by another episode during the crisis, gutted by the death and chaos erupting around her. The crushing failure of the counter-mutiny shaved off the best part of raven’s survivors [311 of 780 remaining]. That was when the gloves came off. The crew unleashed their hostility on what was left of the survivors. Ashana stood witness to Avon suffering the backlash, and realized that her leash did not block her psi.</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Avon and Ashana hoped that their involvement with the plotters had been buried with the dead. In the aftermath of retaliation, the truth came out. Ashara was cornered and assaulted in her cabin. A gang rape formed up and was broken only by the arrival of the captain and Avon. Confronted with no other option, Ashana committed herself to a dangerous lie. Confessing to a capital crime on aoAjea, she plead her case—like Avon, she had planned to escape upon reaching Earth. It was actually too much of the truth, but it was the only way to survive at that point. It was the only option—to adapt. Once word had spread that Ashana had volunteered to join in with Nineveh’s lot many others followed in her footsteps. Some were accepted, but far worse happened to the majority. The lucky ones were the prizes given to the senior staff. What happened to those turned over to the crew did not bear mentioning.</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As they huddled together in their quarters, Ashana opened her mind up to Avon, offering access to the mental disciplines that had allowed her to manage her own power before the leash had taken it away from her. It was not much in the face of what ravaged Avon’s thoughts, but it was a start. It enabled her to hold her head up and face the assembly they were forced to attend.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22</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converts were initiated and put on probationary leashes not much different from the measures instituted against all the psi-actives and the more unfortunate members of their former company. They went through a period of hazing as the crew tried on the idea of making them their own. With notable exceptions and excesses, most of the converts adjusted to Nineveh’s different rules and their change in status.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As things calmed down, she paused to put the clues she had gathered up to this point together. Part of her attention was occupied with the sharing of memories with Ashara, and the testing of her power limits under the leash. Avon had already begun to suspect that there was something suspicious about the attitudes and amorality ruling the crew. The loyalists among Raven’s crew had been right about one thing, this had once been a regular navy company. Something had happened to them, but she had a hard time seeing such a large group suffering the same psychological deterioration. The systematic loss of inhibitions and respect for abstract authority and the regression to primitive status-hierarchy seemed an oddly selective regression. As a unit the crew of Nineveh had somehow lost both concept and sense of loyalty, honor and duty, but retained the sophistication of naval expertise in their jobs. Whatever was causing it, it was not universal. It seemed that a portion of the crew had simply adapted to the pressure exerted by those so afflicted. Obviously, those who resisted the attitude were severely dealt with, like with raven’s crew—those who did not participate were hobbled and those who played along were accepted into the rank and file. Avon realized that if her suspicion was right, then this crew was under siege. But under siege by what?</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Ashara assessed her power levels as within the racial average, mostly telepathic and telekinetic ability, with her unusual command over her physical form. Avon was relieved that the leash did in fact reduce her power to trainable levels. Although training her abilities without the assistance of another active psi promised to be more difficult than what Ashara had experienced.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23</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In a moment free from other distractions, Avon realized that she was the only one who could test her budding theories about the crew’s affliction. Her motivation was renewed as some more of the new realities of living on Nineveh were unveiled. Nineveh operated by moving “recovered” goods in the guise of a commercial merchantman [using capabilities unique to ghost ships]. Because of the temptation her wide ranging ports of call offered, the true effectiveness of the leash was demonstrated for the probies. In spite of that precaution, Avon suddenly saw a possibility of escape that no one would ever expect. Things had to be set up well in advance of acting on her theory. On the other hand, it was only a matter of time, she realized, growing aware that the longer things played out the more likely she was to get her throat slit. Especially with the changes she was going through. Her pregnancy was not showing yet, but it was only a matter of time for both her and Ashana.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Just as she began to see hope, she almost blew it all when she was forced to kill a crew member during a savage confrontation. Respect, and a bit of uproar attached to her as some of the brighter lights among the crew came to her defense, pointing out that people had gotten themselves killed before “playing the game”. Avon did not even twitch at her punishment.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Her exploits continued to have their intended effect of shifting the crew’s views of her toward embracing her as one of their own. With that shift began to come some consideration of her abilities as a spacer. Even the captain was being swayed by her exotic paradoxes. The little jobs she pulled off on her own initiative were opportunities to begin laying the ground work for her plan.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24</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Avon was somehow managing to keep the dislocating episodes, the violent catalyzation of her psi potential under the leash, from attracting attention. Almost constantly biting her lip or holding her breath as already frail certainties about her childhood were shattered by surfacing memories or frightening transformations of those memories from the stuff of dreams to alarming realities. Her untrained abilities might offer her an edge with executing her plan but only if they did not drive her insane or cause her to expose herself first.</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One of the harshest tests she had come to face so far suddenly confronted Avon. It also strained the nerves of the other probies. It was a test of all of them when one of them tried to escape. The poor sod ran to the end of his leash with the promised fatal results. The stolen fighter was recovered and the remains displayed while the XO tongue lashed the rest of them with his bloody example. Avon took the event to heart, accepting that the only people besides her current masters who could safely remove her leash were in the AEN fleet bases’ Med-Labs. Her working routines were allowing her to pick up more details about Nineveh and her operations.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Her mind sharing moments with Ashana were turning up another hopeful benefit. Avon was beginning to abstract, learning how to control her mind by using what she knew about how to control her body and emotions. Delving into the ghost memories that constituted her childhood proved less rewarding. Of all the crew, only Ashana and the captain offered any kind of sexual or sensual healing and being in a situation where the inhibitions of a normal life had been shattered freed them to dare it. But the bulk of her time was eaten by the scut work shoveled on them all.</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25</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The friendship and intimacy between Avon, Ashara and the captain nudged the secret of how the captain’s became involved with this outfit into the light. Empathy led him to embrace the fight for slip’s rights as human beings and eventually compelled him to attempt to liberate as many as he could of the ones he knew best. In the end his nobility was turned against him. And a chance to liberate the slips in the crews of the convoy ships had been lost due to Raven’s actions. He also confessed that much of the hardships that Avon and the others were suffering were beyond his power to redress. Those options were preempted by the desires of the faction which was behind his outfit. It was the closest he had come to mentioning that the Ajean delegation had been abducted for a purpose.</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Avon pondered the captain’s account of Nineveh’s liberation. She realized that the psychological weirdness if the crew was not as simple as she had thought. It was almost as if someone had researched each person to figure out what inner quality or quirk would made them most amenable to the idea of throwing away everything they had worked for in their naval careers to embrace the insane path they were on and enhanced it. But, once the deed was done, those traits began to negatively reinforce each other to the point where the ship was on its way to becoming an asylum.</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26</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had never forgotten what she had  discovered on her first exposure to Raven’s Interface. The hours of scut work and odd jobs she had taken on, reconditioning parts salvaged off of Raven, paid off at last. She finally got access to the most important tool for making her plan work, the cores salvaged from Raven. Their value to an outfit like this was beyond measure since they represented the basis for creating a new ship, or resurrecting an old one. For Avon, they represented a chance to steal this one. Rousing the artifact mind, the soul of Raven, she tried to convince the technically alien entity to aid and abet her private conspiracy.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The captain tried out her skills on the bridge. Helm nexus. Inevitable since that was one of the things that first pointed her out to them as a desirable convert—after seeing her ability in action, particularly when she was desperately trying to save the ship during and after the ambush. Avon pilots in and out of a station call, under watchful eyes. Nevertheless she was never allowed on the bridge or at any other critical station with the skeleton crews maintained in port. Conversely, she was at the helm when they made their next intercept to capture their first prize with probies at stations. Avon and the others had little choice but to get their hands dirty if they had any intention of proving their new loyalties.</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During her time in the interface, Avon noticed the touch of the ship’s mind. Avon immediately realized what the answer to the mystery of the crew’s degeneration. As the AAVAI tried to fiddle its way into her mind, Avon realized that the issues at stake were suddenly far larger than her own personal survival. /Ana ynusu av i vao ani—art taken far enough became life./ If it could happen once, here with this ship, it could happen again throughout the human fleet. Avon was stunned by this revelation and her plans suddenly took on a new and desperate form.</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27</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snuck around working out how to make her plan work. Her suffering to earn acceptance finally proved a small asset to moving around more freely than the other probies. Avon was also moving up in the game. The problem she had was that she now needed allies to make her plan work, and no one who had survived this long as a convert was a viable prospect. Avon’s plans were further complicated as she realized that her plan required far more intimate reliance on the AAVAI of Raven as well.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It was a real ugly piece of work getting a chance to test the waters; to fish for the only possible allies left. She had  to earn her stripes with the darkest element in the crew, taking her turn enjoying the services of the ships prizes off of Raven. Her desperate need giving her the hardness to make her role convincing. Risking as much as she was asking them to risk themselves, they heard her out. A strange mix of lust, hate, friendship and guts defined her relationship with the savaged crew members.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Finding time to sneak down to Raven’s cores was not easy. Avon had plenty of time to realize exactly who would get hurt if she succeeded in convincing the AI to go along with her new plan. And who would be destroyed if she failed. Avon revealed her discovery to Raven and revealed the dire realization that came with it, and stressed how desperate their need was and likewise the actions required of both of them. Something came up forcing her to put her scheme on hold.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was surprised to be brought in for the planning of an operation. As were all the other converts. Shock registered on more than one face as they realized they had been brought in for something quite different from Nineveh’s standard operations. Clearly, this was the big test of their new loyalties. Their ship was going to rendezvous with one of the other ships in Nineveh’s outfit to take out a station. From the limited intelligence which was disclosed for the tactical briefing, Nineveh and her consorts had access to extremely restricted information with in the aegis admiralty. The station they had targeted was a front for ultra sensative research and storage depot for fleet colliers. The cache was there to resupply ships like Nineveh, working covert on black operations. This raid was essential for Nineveh to remain operational.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28</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For the first time since the ambush they saw one of the other ships in Nineveh’s outfit. Avon assembled with the others who had been pressed into the boarding parties, only to be pulled aside for a special job. They needed her help to get prepositioned for one of their primary objectives. Before she could ask what she could do that would make such a difference, they had her pinned in the way of an emergency bulkhead. As the massive door snapped closed, severing her arm, the sadistic bastards warned her not to heal herself until they had penetrated the medical labs. Reeling with shock and the onset of agony, she was almost oblivious as they hastily cinched a tournequet around the stump, and piled her and her arm into a stretcher.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declared medical emergency got their ship rushed into dock where she and a hand-picked cadre of pirates were swiftly bundled into an ambulance. At the stations medical facillities, Avon was taken away and rushed to their ICU. As she lay there in pain, she suddenly wondered what was so important in the station hospital they had needed to rip her arm off to get them in. Reaching out, she seized hold of one of the surgeons with her mind. Rapidly sifting through his thoughts and memories, she stumbled across the answer. Accessing the research core through his interface, she verified what she had seen in his thoughts. Their lab was doing research on several psionics related augumentation techniques. They were engeneering bioroids with class III psi potential, and had developed a number of methods for triggering state shifts between active and latent. They had also developed analytic psycho-engines that would reveal an individual’s deepest secrets and intentions. Without question, any one of these discoveries could be used against her, her friends, and her desperate plans. By the time she had figured all of this out, the raid had begun. As the alarms rang out, sick as it was, she used the moment of chaos to eliminate those possible threat to herself and her growing pool of secrets. With ruthless, and necessary dispatch, she destroyed the minds of the researchers. However, she couldnt bring herself to destroy their research. Even in her brief glimpse, she saw a solution for the problem of Nineveh within it. Gathering all the collected material from the datbase, shifting the mind of the core itself into one of the bioroid bodies interfaced with a diagnostic node. When she was done, the only mind left intact was the one she ahd seized control of. Whoever he was, he had witnessed everything she had just done. With a breath of apology, she shoved his mind into one of the other nascent bodies and put out his lights. As the situation exploded around her, she calmly confronted the fact that she had just murdered a dozen innocent souls, and brutally raped another. With a wince she held off the implications withthe thought that at least she had gotten her hands bloody a cause.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Acquiring a weapon, and at considerably greater cost to herself, a new arm, she made her way through the fighting back to the ship. She had no choice but to get her hands bloody as well, for virtually every confrontation was kill on sight. In spite of some hope, she had to face the fact that this was the worst possible time to seize the ship and break away. She aborted the attempt despite managing to take it as far as getting primed on the bridge. A fortunate decision, as the XO materialized out of the shadows to challenge her.</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When the two crews celebrated after the fighting, Nineveh’s converts were circulated among the other ship’s crew for “introductions”. A dangerous turn in the game, but a chance to learn some important things. Nineveh crew boasted about nabbing Raven and turning her crew members, letting slip what Nineveh really had to do with the ambush. Avon almost missed it, but she suddenly found herself under the XO’s hard eyes. To his way of thinking her actions during the raid signified a dangerous ambition and her performance during the raid had crystallized his suspicion at how she fit in too well for an alien.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29</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turning point. All the pieces came together. Avon now knew enough to know that she absolutely had to act and how little time she had to do so. The XO decided at about that time to put her in her place. As he pressed her and revealed his distrust, he revealed that they were making their way to their base, and among its resources were the means to put the probies’ loyalties to the ultimate test. They would be checked out and every detail of their records, histories, thoughts and deepest emotions would be probed. An evaluation she could not hope to bluff. If she let this happen she would not be able to hide her awakened psi, nor any the secrets she had been discovering. In passing, he dropped the last piece of the outward puzzle in making her aware of the test she and the others would face.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still lacked the seniority for station leave when their last visit to a free port came up. However all of her maneuvering had finally paid off allowing her to hold down a post on the bridge watch while the ship was in dock. With the majority of her friends along with a significant portion of the crew off the ship on leave she was presented with the best opportunity to steal control of the ship. Through her interface at helm nexus she brought up the Raven AAVAI and began to execute the programs that would allow her to hack into the Nineveh AAVAI and lock out the security back-ups, including all crew access override keys to the command core. Once ready to implement her one man mutiny she set off the second part, the distractions, careful misdirection to thin out the watch on the bridge. As soon as she accomplished this feint, she activated the synaptic locks on the bridge crew that were interfaced with the ship, and secured all access to the bridge and key control areas. As expected, this got the attention of the remaining people on the bridge—the people she had to kill to be able to break dock.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Bloody but victorious she returned to her interface and seized the ship. Unfortunately, the captain, the exec and perhaps the most evil portion of the crew happened to be aboard when she broke away.</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Her moment of victory turned to ashes on her tongue when she realized who was aboard. She pulled of a coup, but she still faced a desperate fight for her life. </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30</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only chance she had was to get to a fleet base without being shot down in the process, where she could release Raven’s crew for immediate access to the top medical facilities where their leashes could be removed before they could be killed by them. To accomplish that she had to endure the entire transit in the interface with the still damaged Raven AAVAI complex. That did not even take into consideration what the captain and his crew would do to her if they could manage to cut off her control or cut their way onto the bridge.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Naturally they tried their best to stop her. Including an attempt to execute hostages. Realizing that she had little chance of holding out for a safe transit, she pushed the ghost ship’s unique capabilities to their limit. A three week transit blind dived in forty hours.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Only the actions of the Raven prizes and a few desperately thankful probies and crew managed to prevent the XO’s retaliation from taking her down—as even the captain finally threw his weight in on her side—in spite of what he surely faced at the end of this last journey.</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31</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Nineveh limped into the fleet base on her last dregs. Her transmission burst called out the rescue ships. Avon’s burst transmission contained a specially edited account of the specifics of Nineveh, Raven and their crews’ interaction. Instead of docking, Avon initiated the ships auto-destruct-sequence to flush everyone off the ship, a last drama to accomplish the real purpose of her mission.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Avon timed it to the limit, canceling the auto-destruct and engaging an emergency dive to simulate the loss of Nineveh, and prevented the ship and its secret from falling into the hands of the navy. That, and control over what information the navy could be given, had been the price of Raven’s cooperation.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On the other side, Avon limped her way to medical to lick her wounds from the ordeal only to be confronted by the XO. Avon was saved from the brutal retaliation of her worst enemy by Ashana and the Ajean entourage, who had remained on board as well in spite of the assurance of death. Avon, and Ashana after Avon explained the truth to her, confronted the task ahead of them—confronting Nineveh with her crimes. And her penance.</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32</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Her brilliant escape was ruined during a sudden confrontation with an aegis ship making its patrols. When Avon attempted to flee, Nineveh herself overruled her, locking her out of the interface.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The artificial entity argued calmly that it had reached the conclusion that the crimes she herself had accused it of necessitated its submission to its creator’s authority for judgment. She tried in vain to warn it that doing so jeopardized the existence of others of its kind. It replied that Raven had been consulted and endorsed its decision. Unwilling to quit, she tried to force her way through the lock out and got lashed into unconsciousness by the AAVAI using the interface and appropriated control of her leash in concert.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Dead in space, the ship was taken intact. Still unconscious when the boarding parties swept through the ship, she fell into the hands of the Aegis authorities. When they reached the base, everyone aboard was taken into protective custody, while Avon was evac’d straight to the hospital.</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trike/>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0DraftNormal"/>
        <w:rPr>
          <w:rFonts w:ascii="Montserrat" w:hAnsi="Montserrat"/>
          <w:sz w:val="24"/>
        </w:rPr>
      </w:pPr>
      <w:r w:rsidRPr="00B3191B">
        <w:rPr>
          <w:rFonts w:ascii="Montserrat" w:hAnsi="Montserrat"/>
          <w:sz w:val="24"/>
        </w:rPr>
        <w:t>Chapter 33</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After she had begun to recover she was reunited with her friends, some who were picked out of Nineveh’s lot and also some from the survivors who had assisted her in her mutiny.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She managed to recover significantly enough to attend the pre-trial hearing of the persons involved in Nineveh’s actions and crimes. She was even allowed a short visit with the captain.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 xml:space="preserve">She was arrested upon her discharge from the hospital under the powers of the control acts. </w:t>
      </w:r>
    </w:p>
    <w:p w:rsidR="00140257" w:rsidRPr="00B3191B" w:rsidRDefault="00140257">
      <w:pPr>
        <w:pStyle w:val="0DraftNormal"/>
        <w:rPr>
          <w:rFonts w:ascii="Montserrat" w:hAnsi="Montserrat"/>
          <w:strike/>
          <w:sz w:val="24"/>
        </w:rPr>
      </w:pPr>
      <w:r w:rsidRPr="00B3191B">
        <w:rPr>
          <w:rFonts w:ascii="Montserrat" w:hAnsi="Montserrat"/>
          <w:sz w:val="24"/>
        </w:rPr>
        <w:tab/>
      </w:r>
      <w:r w:rsidRPr="00B3191B">
        <w:rPr>
          <w:rFonts w:ascii="Montserrat" w:hAnsi="Montserrat"/>
          <w:strike/>
          <w:sz w:val="24"/>
        </w:rPr>
        <w:tab/>
      </w:r>
      <w:r w:rsidRPr="00B3191B">
        <w:rPr>
          <w:rFonts w:ascii="Montserrat" w:hAnsi="Montserrat"/>
          <w:sz w:val="24"/>
        </w:rPr>
        <w:tab/>
      </w:r>
    </w:p>
    <w:p w:rsidR="00140257" w:rsidRPr="00B3191B" w:rsidRDefault="00140257">
      <w:pPr>
        <w:pStyle w:val="0DraftNormal"/>
        <w:rPr>
          <w:rFonts w:ascii="Montserrat" w:hAnsi="Montserrat"/>
          <w:sz w:val="24"/>
        </w:rPr>
      </w:pPr>
      <w:r w:rsidRPr="00B3191B">
        <w:rPr>
          <w:rFonts w:ascii="Montserrat" w:hAnsi="Montserrat"/>
          <w:sz w:val="24"/>
        </w:rPr>
        <w:t>While in custody, she was visited by agents of the Aegis Senate and Admiralty bearing a letter of thanks, a commendation, and formal notice that she had been drafted into the psionic corps. Active and untrained she was considered too dangerous for active duty or unrestricted autonomy, however, so instead she was being remanded to the custody of special facilities where the change in her psi potential was to be addressed. But on the bright side, her child would be born a free citizen.</w:t>
      </w:r>
    </w:p>
    <w:p w:rsidR="00140257" w:rsidRPr="00B3191B" w:rsidRDefault="00140257">
      <w:pPr>
        <w:pStyle w:val="0DraftNormal"/>
        <w:rPr>
          <w:rFonts w:ascii="Montserrat" w:hAnsi="Montserrat"/>
          <w:sz w:val="24"/>
        </w:rPr>
      </w:pPr>
    </w:p>
    <w:p w:rsidR="00140257" w:rsidRPr="00B3191B" w:rsidRDefault="00140257">
      <w:pPr>
        <w:pStyle w:val="0DraftNormal"/>
        <w:rPr>
          <w:rFonts w:ascii="Montserrat" w:hAnsi="Montserrat"/>
          <w:sz w:val="24"/>
        </w:rPr>
      </w:pPr>
      <w:r w:rsidRPr="00B3191B">
        <w:rPr>
          <w:rFonts w:ascii="Montserrat" w:hAnsi="Montserrat"/>
          <w:sz w:val="24"/>
        </w:rPr>
        <w:t>:::::::::::::::::::::::::::::::::::::::::::::::::::::::::::::::::::::::::::::::::::::::::::::::::::::::::::::::::::::::::::::::::::::::::::::::::::::::::::::::::::::::::</w:t>
      </w:r>
    </w:p>
    <w:p w:rsidR="00140257" w:rsidRPr="00B3191B" w:rsidRDefault="00140257">
      <w:pPr>
        <w:pStyle w:val="0DraftNormal"/>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Avatar Project/Eve of Exodus</w:t>
      </w:r>
    </w:p>
    <w:p w:rsidR="00140257" w:rsidRPr="00B3191B" w:rsidRDefault="00140257">
      <w:pPr>
        <w:pStyle w:val="0DraftNormal"/>
        <w:rPr>
          <w:rFonts w:ascii="Montserrat" w:hAnsi="Montserrat"/>
          <w:sz w:val="24"/>
        </w:rPr>
      </w:pPr>
      <w:r w:rsidRPr="00B3191B">
        <w:rPr>
          <w:rFonts w:ascii="Montserrat" w:hAnsi="Montserrat"/>
          <w:sz w:val="24"/>
        </w:rPr>
        <w:t>0 0000 Contributing Content 02</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Contributing Notes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Master Content 1</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Overview</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Development Notes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DN Avatar Project-Reflection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DN Avatar Project-Explorers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DN Avatar Project-Avatars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DN Avatar Project-Athena</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Comments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 variation on the existing plot structure, this approach begins with the events experienced by Phoenix a generation prior to the Exodus.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Athena Virginia Morgan, aka Phoenix, was a full spectrum, class III psionic. She had appeared out of nowhere at the age of seven weilding that frightening and untrained level of power. She was apprehended and placed on a psionic reservation, where she was adopted by (Kevin Zhan) Artemis Victor Morgan, a director of the Avatar Project. Among the more notable aspects of her power was her absolute control over her physical form, and a tendancy to switch at will—or under the slightest provocation—between the female and male sexes. In light of her other ability, the one for which she was named, this ambisexuality was regarded as little more than an oddity. Her ability to resurrect herself using a unique association of psionic abilities was as alarming as it was intriguinging.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At this time, the Avatar Project was a covert operation, as the existence of true active psionics was still a closely held world-wide government secret. Avatars were recruited and trained from an early age to serve as special operatives in terrestrial and extraterrestrial ventures. When Phoenix was only nine years old, a string of bizarre encounters in the deep caused a panic on Earth. A number of long range reconnaissance missions were lost in a series of blind entounters with what experts very reservedly identified as alien—potentially intelligent and hostile—entities. Phoenix was put on a short list of psionic assets who could be risked in an encounter with this unknown contact, and switched from her initial development track to a space exploration track. The development of psionic assets was carefully managed in such a way that influences and subtle provocations encouraged candidates to pursue the path chosen for them by their supervisors almost entirely on their own. It had been easy to encourage the little girl to become fixated on space exploration and thus apply herself to pursuing her ambition through the available channels. She enlisted in a prep school and took advanced courses at a neighboring university.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Dragon, David Damon Drake, had appointed himself as Phoenix’s mentor and honorary big brother when she appeared on the university campus, barely fifteen years old, and quite wet behind the ears. David Drake was a genius who understood the true potential of the mind and the need for a science of psionics. He hailed from the same reservation as Chris and Jon, and which Phoenix had moved from a couple of years before. Unknown to Phoenix, Chris and Jon were also enrolled for that first summer session, and enjoyed the same status with Dragon. Chris and Jon were her oldest friends in the group, but the day Dragon’s study group met for the first time that semester might as well have been the first time Phoenix, Chris and Jon had met.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As a child, Phoenix had possessed less control over her ability to switch sexes. As a result, she had always appeared as a boy to her two best friends. She maintained that pose for them, even after she gained full control, but when Chris saw her in her natural form he recognized her. It was a turning point in the quiet but unhappy boy’s life. Chris confided a deep and terrible secret to Phoenix and appealed to her for help.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Chris, Christine Allanah Temple, had been born a boy, Christian Allan Temple, and learned how to be a girl courtesy of Phoenix. Her struggle with transsexualism ultimately helped Phoenix resolve her own hidden questions about gender and identity. Having fallen in love with Chris, she had been tempted to commit to her male form, but Chris had forced her to figure out who she was, which gender fit her natural identity, and saved her from making a terrible mistake. She liked Jon, Jonathan Patrick Cooper, or Lion, almost as much, but Chris and Jon had been in love without knowing it since they were boyhood friends. That summer, during which Chris underwent her transformation, Jon was inspired to new creative heights. Chris’s transformation had startled him, while fascinating him at the same time. With his exquisite curiosity and pranksterish nature, he pursued the unusual art, eventually winning Phoenix over to his devious little pranks. It made them closer, and gave her the insight into his character she needed to understand his feelings for Chris. In turn, she helped him express those feelings to her other childhood friend.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Jon used the trick to play a practical joke on their friend and mentor and Dragon was hooked by the idea at once. A keen observer, he quickly picked up on how to do it, but his approach, second person, caused him to figure out how to change other people long before he mastered the ability to change himself. His efforts inspired Phoenix to learn how to do unto others as she could instinctively do unto herself. Which made it easier to teach the trick to others than it had been to teach Chris and Jon.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Sphinx, Dani or Daniel\Danielle Kinkade, as Dragon’s unwitting lab rat, had been forced to figure it out in a hurry, or miss an important test, and was now as comfortable as Phoenix in either form. Daniel was an intuitive soul who understood how things worked and knew how to have fun.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Angel, Angelica Lynn Thompson, had learned the trick from Dani and taught it to Kim, and met Dragon through both Kim and Dani. Raven, Kim or Kimberly Jean DeMer. Dragon and Raven had met for the first time in inverted roles and fallen in love, and that love had survived discovering the truth about each other.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 </w:t>
      </w:r>
      <w:r w:rsidRPr="00B3191B">
        <w:rPr>
          <w:rFonts w:ascii="Montserrat" w:hAnsi="Montserrat"/>
          <w:sz w:val="24"/>
        </w:rPr>
        <w:tab/>
        <w:t>Phoenix had met both Kim and Angel through Dragon as well, and realized that Dani had fallen for Angel in time to avoid an embarassing scene. How ironic that, save for the starring role in a bit of necrophilia, the person responsible for this little sexual revolution was still a virgin. She expected to have a lot of time to herself on their vacation.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Because of Phoenix, all of the people in this group had at least experimented with sexual polymorhpism, trying to learn the trick that had come so naturally to her. Jon was the one to blame for that—him and his sense of humor—and Phoenix had taken the rap.</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Phoenix graduated at the top of her class with enough college credit to earn her degree in the following year, enabling her to apply for an accelerated program in the Academy.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During a short vacation, immediately prior to entering the Academy, she had an encounter with something not of Earth—and discovered a possible clue to her origins. Her strange adventure split her into a dual existence.  She had barely realized it before she was forced to leave her other self behind on that forbidden island, for her vacation had come to an end.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Phoenix entered Officer Training at the age of eighteen. During the next few years, at the academy, she discovered an unexpected side effect of that strange event. The male version of herself had become independent, appearing inexplicably in her bed one night, and creating all sorts of trouble for her at school. In confronting the male version of herself, she confronted an alien and intelligent mind. Whatever it was, it had lain dormant within her and now, awakened by the changes she had endured, and presented with an exploitable weakness—her fragile male personna—it was prepared to destroy her to seize her flesh and identity for itself. It took her a while to subdue her nemesis, by which point she had been forced to break too many rules and regulations. Only the fact that the entity had needed a living body and legitimate mind had made it cautious enough for her to cover up the deadly struggle, and disavow their many desparate deeds. Even with that, only her father’s intervention had spared the male and female versions of her from being eliminated. Admitting the truth about her duality was the only way to excuse the only events she could not disavow. They were seperated by the Project, against her father’s firm warning that seperating two expressions of the same person could be harmful to both of them. During her final year in the Academy, his warning finally gained credibility when her augmentation procedure was transferred to him, nearly crippling both of them in the process.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During her convelescence, following her violent reaction to augmentation, she managed to negotiate for a return to the island retreat. Her intention, initially, had been to look in on her other self and discuss the bizarre manifestation of her male self, who naturally accompanied her. They arrived to confront the astonishing fact that the mate of the dragon that had blooded Phoenix had become her twin’s mentor. Her twin was similarly split. The dragon had been waiting for the return of the other mated set to instruct the four of them in an art that would allow them to merge once more into a single person. The manner in which she had been split had been due to the awakening of a hidden aspect of psionic potential, during her blooding, combined with an innate potential responsible for her ability to resurrect. If she did not learn how to reunite her aspected selves, she could never master the potential that had been awakened in her. When she asked why the dragon had awakened this potential in her in the first place, it answered cryptically, implying that she would need it to act as his agent a matter which had been left unresolved for too long. The other mystery, who her mother was, and hence where she came from, came up again, as they confronted the woman suspended in her strange prison. While the two couples struggled to reunite, they often visited that shrine and contemplated—as the dragon called her— the goddess. All four were troubled by the task they had been set, for the only guidance they really had been given was to trust their natures, explore the limits of their sexuality, and contemplate the mystery of the goddess. It did not seem possible that the secret of achieving unity could possible be derived from such a strange pursuit. Only when it happened did it make any sense, and there was no time left. Phoenix, united at last, was forced to run back to the other island to be picked up for her return to the Academy.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In spite of the purpose for which she was prepared, she graduated from the academy and found herself assigned to duties in the Home Fleet instead of Advanced Reconnaissance for almost six years.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She received her first AR assignment shortly after her daughter’s seventh birthday. Her first deployment was a disaster. Her ship encountered one of the strange and hostile aliens, the first to do so in more than a decade. After the first wave of hostile contacts, the policy against attempting to make contact had been instituted, and had since saved a handful of ships. Phoenix, however, had been given firm instructions to probe them psionically, in the event that she was present during a passing encounter with the hostile aliens. Obeying orders, she reached out and made a discovery that shocked her. Before she could relay what she had learned, she was psionically assaulted, and the ship was attacked. Unlike any previous encounter, they were boarded and assaulted one on one. The only casualties were caused by the initial boarding, as compartments were opened to space and violently voided. The aliens made no effort to disguise themselves. They had been human in appearance, and psionics powerful enough to require no artificial protection from the lethal conditions of space. No one noticed that Phoenix had been captured, or that her capture had been assisted by a duplicate of her who appeared and took her place. This duplicate returned to Earth, and attempted to visit a number of important people—individuals with high latent psi ratings. Among her targets were the twin daughters of Phoenix. Phoenix managed to escape from her captors and tried desperately to reach her family before it was too late. She had known, from the moment the aliens had awakened that alien presence within her, that Earth, and her family, were in dire peril. After having to fight her way onto Earth’s surface, and evade the Psi Control Forces, she discovered that her daughter had been taken from her home by her doppelganger—who had used her stolen body to catch Phoenix’s twin-self of guard and dispatch her—and had not been seen or heard from since. Her other daughter was still safe, visiting with her father on Venus. Phoenix made a heroic effort to track the impostor down, arriving in time to witness the brutal final conflict between the sleeper and her daughter. Under the mind raping assault of the impostor, her daughter had called upon her devestating potential. The storm of chaos that resulted had drawn her mother to them, but as she arrived, the impostor slumped to the ground and her daughter simply vanished. The impostor was dead, and as far as anyone else in the world was concerned, so was her daughter. Unless they happened to be able to read the mind of Phoenix, as she reeled under the devestating memory that had finally unfolded within her. This scene was familiar to her. It had played out in her nightmares since she had been seven years old. Even the sight of what could only have been her own dead mother, and the terrible memory of being so terribly assaulted by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 couple of years later, when her other daughter was eleven years old, Phoenix and her daughter were assisting in developing a new class of ships utilizing a more powerful and versitile drive which Phoenix had started to develop in the Academy, and which she had theorized during her one year at the university she had attended prior to entering the Academy. On a test run, her ship encountered the alien menace once more. In spite of orders this time to avoid any form of contact—even psionic—the encounter was a disaster. This time the aliens hailed the ship and demanded the surrender of the ship and all personnel for violation of quarantine. The new ship had been designed to repell conventional and psionic based threats, unfortunately, Phoenix had been outside the ship engaged in a test designed to prove those defenses and had to be abandoned when the ship fled from the aliens in the face of reinforcements. A unique aspect of the rapport between Phoenix and her daughter enabled the Solar Authority to witness what followed. Her daughter, as the sole conduit of the exchanges that followed, was instructed by her mother to edit her reports when it became obvious to her captors that she had been blooded, in effect becoming one of them somehow. Her captors also hinted that her abilities marked her as an alien to their civilization as well as to Earth. To prove it, all they had to do was kill her, her resurrection would be all the proof they needed to justify a purge of Earth. Enough had been learned about this strange and powerful civilization’s definitions of quarantine to make her true and final death a necessity. It was extremely difficult to explain this necessity to her superiors through her daughter—without betraying her secrets, and a haunted suspicion that somehow her executioners were right about her. It took all the discipline she possessed to allow her death, but at the last instant her daughter surprised her. Phoenix tumbled into the shadows of her daughter’s mind as the child refused to let her die. Having disarmed herself, she had no way to resist her daughter’s panic-awakened power.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Her daughter inherited her nickname. It took a few years for the girl to sort out the strange marriage of her’s and her mother’s minds. In a frightening way, their minds seemed to instinctively bond, and both of them fought desperately to retain their native identities, each striving to protect the other from the terrible hunger in her own mind. They were identical in so many ways that only the difference in their personal experiences made it possible for them to remain distinct from one another. When Phoenix (II) turned seventeen, her ongoing convalescence was brought to an abrupt end. New evidence had appeared indicating that the alien menace fully intended to pursue the imposition of a quarantine on the people of Earth, and quite likely a purge as well. Phoenix was recruited to assist in a hastily assembled, and absolutely vital collonization mission. Her first responsibility was to disclose the threat and the existence of psionics to the general populace to generate support for the ruinously expensive mission. Her mother was set up as the hero and role model for the terrified people of Earth, calmly accepting her own death to insure the future of the human race. Phoenix, more importantly the power she embodied, was set up as the example of what humans could become, and the assurance that humans had the potential to defend and preserve themselves in the face of this extraterrestrial threat. In the course of her revelation tour, she confronted two profound dangers. On one hand, her power inspired a frightening number of people to deify her, and on the other hand, she confronted the legacy of her mother’s first dreadful encounter in the deep. Her mother, and her shipmates, had been invaded by the minds of alien rebels who had in turn infected others, powerful psionic latents, with a bizarre psionic conversion which typically cost a person her body, while freeing the potential of her mind, or imposed on them the exile of possession. History, and the presence of her mother’s mind in hers, convinced them that she was one of them. The Sleepers had known that their masters would come to Earth to enforce their damning quarentine. They had come to fight on the side of humanity. After all, it had been their deliberate dereliction of duty which had allowed humanity to break their quarantine. They had been planning this for thousands of years. Unfortunately, the Sleepers were so overconfident, they refused to allow humans to weaken themselves through the incredible sacrifices of the Exodus. Phoenix was forced to intercede, exposing her ersatz allies to the Solar Authority and urging the two sides to collaborate. If the Sleepers helped in the preparations for Exodus, the cost would be far less devestating, and the Solar Authority could contribute some of its resources to ameliorating the terrible cost of Sleeper conversion. Bodies for the limited number of original Sleepers were engineered, and the displaced minds of converts were aided in finding their proper bodies. With the terrible displacement and disassociation of Sleeper conversion reversed, the Sleepers themselves no longer presented such a terrible internal threat to humanity.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After the resolution of the Sleeper Crisis, Phoenix retired from public view to assist in the development of the ships which would transport the seeds of Earth to the stars. In spite of the crisis gripping the Earth, the governments of Earth had forced legislation imposing controls and limitation on psionics which the Solar Authority was forced to ratify in assembling the new world government. Combined with the fame, or infamy, of her revelation tour, Phoenix had little choice but to volunteer for the Exodus mission itself. She received warning to do so just in time to escape the terrible controls the new laws imposed on individuals with her level of power. Virtually all of her peers heeded similar warning, and departed the surface of Earth before such limitations could be imposed. Unfortunately, the fear responsible for that legislation had not been limited to legislation. The anti-psionic faction had sympathisers within Mission Exodus itself, who introduced a virus into the control nets of the Exodus ships. The task group Phoenix was assigned to was one that was infected, and became lost in translation. If not for Phoenix’s (and her mother’s) expertise in drive technologies, the psionics assigned to her task group would have killed themselves trying to return the ships to normal space. That certainly had been the intent. Due to the ignorance of the sabateurs, the ships regained the surface in an unknown galaxy. The task group remained together, unable to disperse to their assigned systems in their target sector, and began a mapping survey to determine how to disperse in this new galaxy, such that the colonies would be able to maintain or reestablish contact through the long terraforming phase of settlement. After years of almost fruitless search, Phoenix guided her ships to a planet almost too perfect for human habitation. Too perfect, for it seemed to already be inhabited, and it’s inhabitants were all too human. Her instincts had given the task group its fix in surface space, and her instincts had brought them to Aeryn. Having trusted her instincts, she should not have been surprised when she encountered the first representative of that strange world and was instantly welcomed as one of their own.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The natives of the two worlds welcomed the lost humans, offering to aid them in completing their mission. Phoenix and her peers in the task group acted as the ambassadors of the human race, and became oriented with the native culture and its psionic based technology. The integration of the two cultures sparked two separate conflicts, one rooted in the anti-psi faction of the task group, one rooted in Phoenix’s discovery and disclosure of the same silent invasion and quarantine of a culture by an alien, and intergalactic, civilization. The hints and clues buried in her mother’s experience had finally been answered by her exposure to avon culture, and the truth had been obvious once she studied the history of the avon race. It was the avon her mother’s captors had hinted as being her true people, a fact proved by her response to the culture and the answers it held to her own personal mysteries. In the midst of war and strife she confronted the mysteries and paradoxes of her mother, and came to the realization that her mother was in fact her twin sister. Under the guidance of new mentors, she was even able to resurrect her mother-sister and together try to understand that bizarre paradox. Unfortunately, her pursuit demanded answers she did not have, and her questions caught the attention of the avon, who interpreted her paradox in a frightening manner. They told her that there was no paradox, for she was the goddess, who had vanished at the time of the awakening of dragons and the emergence of the male and female sexes. Their revelation was as hard on her as hers had been on them. The appearance of her (her mother’s?) old dragon mentor clinched the matter without explaining it fully.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The twined Phoenix struggled to work out the mystery, discovering that they were technically two generations born at the same time by virtue of a temporal paradox. If they had an origin, it could only be explained by an odd and convoluted use of their native psionic abilities. If they were right, they were incarnations of the Goddess they had seen imprisoned on that island on Earth, and their existence was a consequence of her dreaming her way out of that trap. An answer possible only if avon were right about the nature of existence. Her best chance to explore that question came as a result of an accident. The two had embraced their avon heritage, and accepted also that they were meant to explore it together, but there were taboos they did not understand. Careful to observe, even if they did not understand, the prohibition against a union between their polarized aspects, one evening their schedule was disrupted and their guard was down. They unwittingly embraced and fell victim to a full eclipse. Redefined by the experience, they sought to restore what was torn from their surviving halves only to end up totally redefined, and painfully conscious of the fact that they were in fact embodiments of the Goddess, in avon terms. What had actually happened would not have been possible otherwise. There was only one domain in which the fatal full eclipse could be survived directly, and only one way in which that domain could survive the transformation of it intact. In three aspects, she allowed the truth to be known, but in the two aspects where her daughter selves had been conceived, she resorted to obfuscation.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Part I At the age of seventeen, Phoenix entered the university full time. In the two years she attended summer, evening and weekend classes she had earned enough credit that it would be possible for her to graduate at the end of that year. The only real threat to her ambition was the consequence of helping a friend two years earlier, which would force her and her friends to re-examine the concepts of sex and death.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Phoenix had begun experiencing intense sexual desire, accompanied by listlessness and fever at menarch. Within a year the fits had become so intense that she would black out and succomb to intense sexual fantasies involving men, women, boys and girls whom she admired or to whom she had felt attracted. In those fever dreams, her behavior was uttely shameless, while remaining within the bounds of her personality. To her dismay, simply dwelling on her dreams, or on her sexuality could provoke an attack, forcing her to as virginal and pure as possible. Attempting to resist one of these episodes could induce painful seizures. In the event that she succeeded, she was later punished by terrifying nightmares. Those nightmares came to the fore when she moved into the house she and a group of her friends rented when she started full time at the university. Somehow, that house figured into her nightmares. She learned, as the days went by, that the first record of her existence was being found wandering the streets of that neighborhood. If she believed her nightmares, then somewhere in the woods, underground, was a bunker or forgotten cellar where she had been trapped long enough to build a block between her and her childhood memories. Afraid of the consequences of disclosing her problem, she covered for it by working so hard that it could only seem natural for her to drop off and sleep whenever possible. Her standing request with her friends was, if she nodded off, let her sleep, she would catch up or finish her work once she had a rest. In truth, all of her friends, and quite a number of her acquaintances knew a great deal more about her, and far more intimately, than she could have ever imagined. In her own experience a maiden in white, her friends knew her as the absolute sex kitten. Her fever dreams were not dreams at all, but the resonnance of experiences another enjoyed at her expense.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The project she had been recruited for, at the university, helping to revise the unified field theory, had brought her together with a number of young geniuses—psionics, like herself—who became her closest friends and confidants. Dragon, the group’s mentor, had been working on a way to reconcile the mechanics of psionic phenomena with the widely accepted, and almost universally misunderstood, unified field theory. Phoenix, as one of the few UFT mechanics who honestly did understand the interface of dimensions and media was recruited out of her high school prep school to help him. Two of her childhood friends had joined the group, at Dragon’s request. Jonathan had a knack for learning and applying new psionic techniques. Chris was a sound theorist, with superior communication skills, strong in languages and mathematics. Daniel was exceptionally well educated and possessed a profound level of intuition. Their study group was confronted with a strange paradox, in which thought appeared to be the defining principle of existence. Something which had lain dormant within Phoenix was roused by this controversy, a thought which took on a life of its own, and which stalked her from within. It was inevitable that Phoenix would discover the truth, that her unconscious actions would have consequences and that those consequences would confront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When stories eventually got back to her, and conformed to her dreams, she was disturbed and frightened. She had to confirm them, and the stories she could confirm forced her to recognize that there were too many she did not dare confirm—such as sleeping with her father, or with other directors, teachers, counsellors, coaches, teammates, and strangers. The ability to regenerate gave her a deceptively eternal virginity, a mockery of the virginity of her own mind. She resolved to prevent it from happening again, damn the fits and seizures. Her iron will was enough to preserve that resolution, but provoked an even stranger twist.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Exploring the mystery of her origin through memories—nightmares and traumatic flash backs—Alexandrea came face to face with her nemesis, an invisible being who claims Alexandrea’s mind, body and spirit for her own. She was forced to confront the memory of being terrorized and telepathically violated by her own mother to unlock the truth of her deadly nemesis. Alexandrea had to remember a scene in which she apparently killed her own mother to end the nightmare that shattered her childhood. She had to remember holding another mind in her own and devouring it to save her own mind. She had to remember the prison in which her consciousness had been held, and painfully warped. Finally, she had to remember seizing that warped reflection of herself and banishing it to the darkest corner of her mind. Confronted, that warped reflection finally surfaced and attacked. Fighting with herself over her own identity, with body, spirit and mind as the prize, she was hardly surprised when the contest resulted in a draw. The attempts, by Phoenix and her nemesis, to banish each other resulted in the two of them becoming manifestly divided. It was as if she had teleported to two places at once, and so managed to finally escape herself.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Each of them realized that this was not a solution. As long as both of them existed, each was a threat to the other. This was not a world where a person could have a double. Their gentle masters would probably destroy both of them if they discovered what had happened, and both of them knew it. Phoenix knew her double well enough to know that her double was less a warped reflection than an exact, and desperate, duplicate of herself. Thinking of her other self as warped had simply been a case of misunderstanding herself. If she had been a prisoner of her own mind for as long as her nemesis, she too would be ruthless about gaining her freedom. In another place or time, a truce would have been possible, but there was no where in the world for an extra version of her to hide. The gauntlet had been thrown, and both of them knew it would be a fight to the death. Unfortunately for Phoenix, her nemesis understood the power they both possessed far better than she did. She had had nothing better to do than think about it during her exile.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From that point on, her nemesis was one step ahead of her all the time. When she tried to enlist help from her friends, she discovered that her twin had literally possessed them, jumping from body to body, as intangible as a thought, as inescapable as a shadow. She could think without a trace of thought, and knew every thought that formed in Phoenix’s head. Even Phoenix was vulnerable to her possession, for in fact her nemesis had practiced the art on her for years. It was only a matter of time before Phoenix was caught off guard, and killed by a stranger on the street. Worthy of her name, she resurrected, but her abandoned body was the key to exploiting her darkest nightmares. She was still aware of it, still perceived through it, and vulnerable to horrors far worse than death. Her nemesis was more than ruthless enough to use such a terrible means to destroy her. Willing to risk her own sanity to shatter Phoenix’s. She nearly succeeded. Phoenix was helpless as her nemesis carved that body up. The pain—and disturbing pleasure—of that dismemberment, of being cooked and devoured by her nemesis, and her unwitting friends, crippled her. Only the fact that she had survived it once before, as a child, saved her. When the ordeal was over, a few day later, she gathered her wits, and used what she had learned. With a mind as silent as death, she stalked her nemesis, walking through the shadows of others’ minds, and then finally a confrontation before witnesses.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Taking a page from her enemy’s book, Phoenix had spent those torturous days studying her own potential. When her nemesis had possessed others, she had cut them completely off. Her own revealing dreams had been evoked by natural resonnance, while her other victims had known nothing of their possession except lost time. Trusting her friends’ intelligence, Phoenix had passed through each of them, allowing them to see and feel while she possessed them, and able to listen to her silent thoughts as she used their minds to do her thinking. As far as her nemesis knew, Phoenix had simply shattered and withered away. She was unprepared when Phoenix emerged from Dragon's mind to confront her before their assembled friends. She was twice as shocked to discover that Phoenix had figured out a way to block possession and taught it to her friends. Well aware that a fight in the real world would doom them both, her nemesis accepted Phoenix's’challenge. Phoenix declared herself the final battleground, and invited her nemesis in.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Phoenix had won before the battle had begun. The whole contest had been over her identity, fought by two minds built on the same foundation, designed by and defining the same soul. The conflict had only been possible because she had allowed herself to possess two minds, one stained by the experience of a bizarre tragedy, the other scarred by the ignorance of that ordeal. What they had done to each other had erased those original distinctions and then painted over them with a more damning experience. As she expected, her nemesis lunged immediately for her core, seized Phoenix’s very understanding in her own, and suddenly realized that she was only one person. She had been and done it all herself, to herself, for herself. It was a shock, but one illuminated by the astonishing things she had learned from the experience. She reminded herself to make some changes in Dragon’s revised model of existence, and gracefully passed out.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 few days later she contemplated the one issue that remained unresolved. She had dreamed about having sex, and she could now remember having had sex, but in both cases, her experience with sex was all echoes and ellusive impressions. Even the body in which she had had sex was just a memory, slaughtered and devoured—a grim fact she had elected to keep to herself. For that matter, every translation from matter to thought and back again involved the destruction of her body and the creation of a new one. It vexed her. She finally decided that, until she experienced sex in the singular, first person, present tense, she was still a virgin for all she was concerned. Otherwise, she might as well claim that she lost her virginity in the womb, since her first memory was of telepathically eaves-dropping on her mother, and savoring every detail of the act.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Part II examines her adventure on Dragon’s Nest. Following graduation, her father presented her with a present she could not possible refuse. The Avatar Project owned a number of islands in the South Pacific, one of which was a private resort for the Directors. Artemis had reserved the entire island for her and a group of her friends to share and explore for the summer. Because it was property controlled by the Project, there were no restrictions on the use of their powers on the island itself or in or on the surrounding water. The other islands in the chain were of course off limits, but their little paradise was the largest and prettiest island in the group so it did not bother them at all. Phoenix and her friends arrived and delighted in stretching their minds and exploring the island.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It was a time to savor, for they all knew that once they returned they would be split up by the demands of their new careers. Unfortunately, there was something about the islands they had not been warned about. It became clear within the first week that they were not alone on their island. After one startling, and panicked close encounter, they knew that there was a large predator on their island—which seemed to be some sort of dinosaur, for all they saw of it. After that close brush, they scoured the island and turned up nothing to support what they had seen. Still on guard, they resumed their peaceful playing and exploration. They eventually concluded, individually, that what they had seen had been a prank perpetrated by one of them and forgot the matter.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One evening, the following week, Phoenix was attacked while swimming in the ocean. At first, she assumed it was a shark, and struggled against shock and bloodloss to reach the nearest shore—that of one of the restricted islands. On the beach she studied the damage to her legs and realized that the deep, regular punctures did not conform to a shark’s ravaging bite. As she finished repairing the damage, she saw her assailant emerging from the waves. What she saw could not be called either shark or dinosaur. Without question, the only possible description was </w:t>
      </w:r>
      <w:r w:rsidRPr="00B3191B">
        <w:rPr>
          <w:rFonts w:ascii="Montserrat" w:hAnsi="Montserrat"/>
          <w:i/>
          <w:sz w:val="24"/>
        </w:rPr>
        <w:t>dragon.</w:t>
      </w:r>
      <w:r w:rsidRPr="00B3191B">
        <w:rPr>
          <w:rFonts w:ascii="Montserrat" w:hAnsi="Montserrat"/>
          <w:sz w:val="24"/>
        </w:rPr>
        <w:t xml:space="preserve"> To her horror, it reached out and licked at her thoughts, alerting her to the fact that it was not only a massive and fierce predator, it was </w:t>
      </w:r>
      <w:r w:rsidRPr="00B3191B">
        <w:rPr>
          <w:rFonts w:ascii="Montserrat" w:hAnsi="Montserrat"/>
          <w:i/>
          <w:sz w:val="24"/>
        </w:rPr>
        <w:t>psionic.</w:t>
      </w:r>
      <w:r w:rsidRPr="00B3191B">
        <w:rPr>
          <w:rFonts w:ascii="Montserrat" w:hAnsi="Montserrat"/>
          <w:sz w:val="24"/>
        </w:rPr>
        <w:t xml:space="preserv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There was no time to analyze, she simply fled. Out in the open, she hardly stood a chance. She cut as devious a course as possible through the thick rainforest, and stumbled across what seemed to be some sort of ruin. The dragon could not pursue her through the tight, winding, stone structure. She discovered that there were more than enough larger passages through the strange ruin for it to harass her and keep her pinned down within the convoluted edifice. Upon retreating to its very heart, she made a startling discovery. There, suspended in a shaft of light, was a naked woman—a woman who could easily have been her twin—or mother. For three days and three nights, the dragon held her under seige. Her attempts to call for help seemed to go no further than her own skull. From the moment it had bit into her, it had somehow weeded its way into her mind, frustrating her efforts to marshal her own psionic abilities to aid her in her crisis.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On the fourth day, her predator was strangely absent. She did not trust this, but her need for food and water drove her out of cover. Water was easy, being pooled in the larger, open areas of the ruins in a complex and beautiful water course. Food lay far beyon her shelter. As she ventured out, she managed to seize and assemble the kind of defenses such a profound threat called for. As a result, she called down on herself the human wardens of this restricted isle. They descended upon her armed with the technological leashes and restraints which the government used to control and limit psionic actives. As soon as she was helpless, the dragon reappeared. The humans were helpless, their weapons too weak to scratch its armored hide, their technological devices too poorly designed to deal with its alien form of psionics. Phoenix was helpless as her captors were slain, and the dragon turned its attention to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It scooped her up into its mouth and scrambled deeper into the island wilderness. She could feel, through the strange rapport, how much it hungered, how much it wanted to devour her, and she could not understand why it restrained itself. When it spat her out on the bank of a mountain stream, she stared at it in shock. She could see quite clearly that it fully intended to eat her, but first, she realized with sickening horror, it wanted to savor the chase. Collared as she was, she could barely utilize her psionic abilities, and did not know if her special ability, the one for which she was named, would work if she died wearing it. As she fled, she realized that one way of the other, she was about to find out. As she fled she began to realize what was going on, the dragon was using the chase to get inside her head, to feel what she was feeling, to share with her what it was feeling. Her fate was inevitable, for her predator knew what she was going to do as quickly as she did, and she knew it. By the time the chase had ended, she was no longer sure is she was the predator or the prey. So caught up was she that she did not even realize that the dragon had pulled back and allowed her to deliver the killing bite, allowed her to savor the kill and drink the dying thoughts with the blood running down her dragon throat, and yet, she never ceased to be herself.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She felt the restraint collar melt into sudden slag as her panic triggered a last, desperate surge of power. She had a split instant to focus her mind as teeth slashed through her body. She died with the thought of rebirth singing in her mind, that horrible and ecstatic agony that loved, and avoided at any cost. She woke in a synaptic explosion, her mind weaving her violently into the body she had dreamed up with her last thought. It took her a couple of days to escape from that prohibited island, once she recovered from the shock, and make her way back to the island. When she arrived, she was astonished to enter her room and confront herself, laying there in her bed. The conversation that followed tested her sanity more thoroughly than her first resurrection. It was clear that they were the same person. It was also clear that they had to keep this a secret. Neither of them could explain what had happened, but it was not hard to guess what had provoked it. One of them opted to return to the other island, and remain hidden there while attempting to discover, if possible, the reason behind this strange manifestation—if necessarry, allow the adventure to be repeated in an effort to expose the cause and mechanism of this bizarre occurance. The worst that could possible happen was that she, the one who remained behind, would die. That was a certainty if she were to appear anywhere in public with her twin—certain death for both of them. Their gentle masters would gladly kill them to discover the secret of their duplication. Before the others could catch them together, one of them departed. For her part, Phoenix explained her days of absence by claiming to have been attacked by a shark, and accidentally stranded in a secluded cove, half out of her head, while struggling to knit herself back together. It was an easy lie, the truth still escaped comprehension.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&gt;&gt;&gt;</w:t>
      </w:r>
      <w:r w:rsidRPr="00B3191B">
        <w:rPr>
          <w:rFonts w:ascii="Montserrat" w:hAnsi="Montserrat"/>
          <w:sz w:val="24"/>
        </w:rPr>
        <w:tab/>
        <w:t>Unrevised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The Avatar Project – Coming of Age – Overview</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The first group of stories are the coming of age stories, tales from the year Phoenix Promise spent confronting her avon heritage.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The first story arc deals with her blooding and the conception of the goddess. The first part of that story concentrates on her introduction to avon culture, leading her into the jaws of a dragon. The consequences of her blooding are manifested in the second part, where she confronts herself in the most striking fashion. The shock of suddenly living right beside herself is compounded by the demands of an overtly sexual rite of passage. The resolution of her strange predicament evokes an answer to the question that led to her blooding. Her sister and brother turned out to be the reincarnation of her mother, so that made her wonder who she was. Was one of the men who had raised her sister and brother really her father? The fact that they were genetically identical to each other and to her—when all of them were female—raised an interesting question. Their genes were clean, so it would have been safe enough for them to breed together, but if they had, recombination would have produced a unique profile in her, and would have allowed for the expression of different traits if certain dominants had been replaced in the sequences by latents. She could have been a clone, but her prospective parents had not used Aegis resources to accomplish it if she was. Her mother, and both of the men who could be her father, had simply appeared out of nowhere before the beginning of the sleeper rebellion and after the opening of the eye of paradox. Avon were parthenogenic, capable of producing natural clones—which was essentially what her sister and brother were. The mechanism which accounted for their existence utilized the phoenix potential, but using the dragon potential, an altogether different kind of reincarnation was possible. Was she really a soul reincarnated through the use of her mother’s other gift? The answer to her questions is not voiced. It reveals itself to her as she is reunited with her other self. Her efforts to understand the avon perspective on the mind, and its role in the expression of physical and spiritual characteristics in the weave of space and time lead to an epiphany during her struggle to weave her two selves back together. The idea of the goddess suddenly focuses into realization, she grasps the truth of the concept and with her mind naked to the possability she actually conceives of the goddess. She finds herself in a dialogue with her—her conscience, or super consciousness, she tells herself—goddess. The goddess informs her that she has conceived a child—the goddess herself, incarnate—and urges her to fulfill her own plans for her life before allowing that seed, or the seed of rebirth she had yet to conceive, to be quickened. Stunned by the thought that she was going to be the mother of the avatar, she steeled herself against betraying her new secret to anyone.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The second story deals with her induction into avon nobility and the expression of her male and avon potential. In the wake of achieving union, the emergence of her male aspect was provoked by the teachings and philosophy of her people. She had demonstrated the possession of phoenix and dragon potential. Among her people, still adapting to their catalytic awakening to dragon potential, and the inclusion of the bisexual umon—or human—biology which served as the medium for the transformation of the avon race, she faced a critical rite of passage. Having been born “human” she had been cut off from her avon heritage, from which her phoenix potential derived. The rites of passage would awaken that heritage, and allow her to manifest her avon form—identical to her human form in every regard save for sex. Avon had evolved independantly and using a different reproductive strategy, but on a genetic level were identical to humans—particularily human females, with whom they shared X chromosome entirely. The difference was in the male reproductive function and organic structures. The human male was a separate entity, while avon possessed a single sex, and a single reproductive phenotype, which produced and segregated male and female gamates within the same reproductive system. An avon was a female who could father children as well as any human male. A human father produced a human child, and an avon father produced an avon child, regardless of what race the mother belonged to. Without a single violent act, men were erasing the avon race from existence, transferring the unique psionic potential of the avon race to the human race. It was her obligation to help preserve the unique racial heritage of her people from total submersion. Having been something of a tomboy, she had little difficulty expressing her male side mentally and spiritually, but her physical manifestations were always originally expressed as female. It took about a year to develop the ability to lock herself into male form when expressing herself as male, and understand why she had this difficulty. Her twin sister and brother, she discovered earlier, were born compliments to each other, and he had experienced the same difficulty as a child. Phoenix Passion’s compliment was the perfect mentor for Phoenix Promise’s compliment.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The third story deals with the emergence of her nemesis, a sleeper in possession of her sister and brother.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By the end of her year on Oasis, Phoenix Promise’s compliment had firm enough control over himself that the two were able to unite as compliments, and thus conceived of themselves. Through this conception, Phoenix Promise became impregnated by a seed of rebirth.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The Avatar Project – Coming of Age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Artemis. Approximately ten thousand years ago, an alien scout of the Awakened Establishment encountered and blooded the Goddess. At that time, she was a singular entity, the Dreamer in the Dream. Upon blooding, she manifested the three aspects which corresponded to the three absolute forces of her soul.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After the blooding, all three aspects of the Goddess committed themselves to harnessing the destructive potential of the Eye of Paradox by creating the Gates of Paradox. One of those aspects decided to investigate the origin of that alien—an awakened human with a tiger blooding aspect who had adopted a dragon blooding aspect to blood the Goddess—at the same time. Her investigation eventually led her to the Aegis, and finally to Earth, where Artemis, the alien, had been born and blooded. She created more than a thousand gates in the Aegis, including one on Earth. The other two aspects anchored several thousand more within their native galaxy and its closest sisters.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Her appearance within the Aegis did not go unnoticed. The scout, which had assumed the face, form and characteristics of the Goddess, had returned to the Aegis to report his discovery of an alternate human race. When that report was referenced, and matched perfectly with reports of an anomolous entity that had infiltrated the Aegis, the scout was assigned to deal with her. He was instructed to get close to her—as close as possible—and probe her for information of her native world and culture. Using this information, the Aegis was able to plan and execute the assimilation of her people. Along with the native potential of the avon race, the Awakened Establishment sought to gain control of the Gates of Paradox. They brought humans and their natural predators to Oasis, capitalizing on the genetic parity of humans and avon, and quickly assimilated the dominant predator of Oasis—dragons—to assist in the conversion of the avon race. Like most worlds under assimilation or quarantine, they never realized that their civilization was under attack.</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Because the scout was required to report not only what she knew, but how she reacted to the people, places and things she encountered in her own explorations, his superiors eventually decided that she had to be neutralized. They already knew they could not kill her, so they captured her and imprisoned her in a stasis trap to prevent her from returning to her people with the intelligence she had gathered about the Aegis. The scout, who had by this time fallen deeply in love with her, joined her in her prison, acting as her warden and companion. He was also the guardian of her tomb, tasked to prevent anyone from deliberately or accidentally releasing her from her confinement. Thus, he was the dragon that blooded Athena, when the seventeen year old girl was instinctively drawn to the forbidden island and its hidden tomb.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Athena, Athenasia Virginia Morgan, was mother and daughter to herself. In the decade between her blooding and her translation into the past, she picked up four paramours. Her nemesis and alter ego, Morgan, was a sleeper conceived within her mind by possession. In that sense, Morgan was both father and daughter to herself through Athena. She is the one she has the longest and most intimate association with. Her second mate, Artemis, was also something of a nemesis—he was the dragon who blooded her. He pursued her after her mother set his mate free. He remained focused on her until he encountered the reincarnation of his mate in Phoenix Ember. Phoenix Ember and Phoenix Ash were her avon lovers, both of whom followed her back through time. The dragon also accompanied them back, pursuing Phoenix Ember. Athena ended up marrying Ash, Artemis ended up marrying Ember. Ash’s female half remained in Oasis with Ember’s male half when the Embassy on Earth was established, serving as the communications link across the intergalactic abyss.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Morgan, Athenasia Virginia Morgan, was technically an aspect of Athena derived primarily from her dragon potential, while Athena derived primarily from her phoenix potential. Morgan’s life cycle was intimately wedded to Athena’s, manifesting for the first time in response to Athena’s blooding, and helping her to conceive of the goddess. Morgan instinctively understood the paradoxical powers of her potential, and understood how she had come to be distinguished from her root identity. When Athena emerged in the past, Morgan departed in secret, following the path that would lead to her own conception. She became an assassin, a covert ASIA operative, and ended up on the team tasked to cripple the Avon Embassy on Earth. In the confusion, she was able to focus on her real target, the daughter Athenasia. In the shadows of the girl’s mind, the daughter Morgan was conceived and cultivated by her older self. One of Morgan’s sleeper allies was tasked to follow up, to awaken the Morgan aspect within Anastasia. When Anastasia panicked and died, Morgan inherited her body and the identity the father Morgan had prepared for her. Morgan had taken advantage of the fact that the world was anchored in Athena’s mind to make the inner drama of her own conception an objective reality in the world. By passing her own memories on to her ally, he could pass them on to Anastasia’s Morgan and enable her to seamlessly assume a place in the world. Like Anastasia, she was a second incarnation awaiting the resolution of the first incarnation for answers to her questions about herself. Like Anastasia, her answers currently resided within Athena. The daughter Morgan was able to surface and emerge as an equal to Athena upon blooding, but the father Morgan remained trapped until Athena manifested her weaker male aspect.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When Athena came before the avon imperial court, about ten years after she emerged from the Eye of Paradox, she shocked both civilizations by disclosing the truth. The other two aspects of the Goddess confronted her, and learned that their sister had been captured and interrogated by the Aegis, and that the emergence of humans, awakened humans, awakened dragons and other new predators had all been part of a ruthless and efficient invasion and conquest by an alien civilization, and things became very tense.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The two goddesses, distracted by the new threat, made an almost fatal mistake, and resurrected their third through eclipse—at the cost of half of who and what they were. They were restored by the sacrafice of both aspects of the restored goddess, and each ended up impregnated by one of her seeds, as well as the two seeds which they had conceived in the following eclipses. Athena was raised into the Avon Nobility and sent back into the Aegis as an ambassador. It was still seventeen years before her own birth.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Politics made the matter more complicated than she anticipated. The Aegis refused to recognize her, requiring her to apply for citizenship or submit to quarantine and placement on a psionic reservation. After becoming a citizen, she was then required to serve in the Establishment—accepting a brief military tour, or a much longer term of service in industrial labor, specialist service or government administration. After a brief military tour, she was pressed into service with the Aegis Security and Intelligence Agency, where she apprenticed in diplomatic negotiations as a member of the Aegis Embassy to Oasis. They had turned her around and sent her back to where she had come from—and at a significant disadvantage. The two goddesses, who had assumed the thrones of Oasis, met this rebuke with veiled rage.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When they sent Athena back to the Aegis, she was accompanied by aspects of the twin champions of the goddesses. This time, to neutralize her, they schemed to quicken the seeds she carried, forcing her to retire for the length of her pregnancy. Of all places, she chose Earth as her place of residence, from which the Avon Embassy to the Aegis was administered. Her opponants within the Aegis believed that keeping her in a quarantined system could only be to their advantage, and even extended Aegis citizenship to her children and mates in a false assurance that none of them would be denied exit from the quarantined world. Her opponants in the Aegis did not know about the gate on Earth, and how it gave her direct, and undetectable access to her government at home. After the triplets were born, Athena and her mates seperated to protect them from psionic fusion. Anastasia and her “father” went to Scotland, Alexander, his “mother” and his “father” went to New Zeland, and Athenasia and her mother remained in America in the Pacific Northwest.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Athenasia, Anastasia &amp; Alexander – Coming of Age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07</w:t>
      </w:r>
      <w:r w:rsidRPr="00B3191B">
        <w:rPr>
          <w:rFonts w:ascii="Montserrat" w:hAnsi="Montserrat"/>
          <w:sz w:val="24"/>
        </w:rPr>
        <w:tab/>
        <w:t xml:space="preserve">Second Grade. Athenasia’s power was awakened. A sleeper was trapped in her mind after a failed assassination attempt on her mother. Anastasia became the focus of hostile attention when she became the focus of a poltergeist. Alexandrea confronted her father with her desire to be a boy. All three had been studying martial arts and gymnastics for more than a year by now and had shown exceptional ability.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08</w:t>
      </w:r>
      <w:r w:rsidRPr="00B3191B">
        <w:rPr>
          <w:rFonts w:ascii="Montserrat" w:hAnsi="Montserrat"/>
          <w:sz w:val="24"/>
        </w:rPr>
        <w:tab/>
        <w:t xml:space="preserve">Third Grade. Athenasia learned to use her powers. Anastasia stopped fearing ghosts and began investigating the strange things she had begun to see. The girls had already begun competing in gymnastics, and added dance to the continuing study of martial arts. Alexandrea learned how to control her form and adopted a male identity. Alex continued to study gymnastics in female form, and concentrated on martial arts in male form.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09</w:t>
      </w:r>
      <w:r w:rsidRPr="00B3191B">
        <w:rPr>
          <w:rFonts w:ascii="Montserrat" w:hAnsi="Montserrat"/>
          <w:sz w:val="24"/>
        </w:rPr>
        <w:tab/>
        <w:t xml:space="preserve">Fourth Grade. Athenasia experienced an early menarch, and onset of heat as a consequence of having her powers catalyzed so young. As a child with an uncontrollable sex drive, she turned to her mother for help and began an education and relationship which defied all convention.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Fourth Grade. Alex mastered the power of shifting and limited his time in female form to a few hours a week to practice gymnastics. He found himself tempted by the female form and thus confused. He was comfortable as a girl, he actually liked being a girl, but found the male form allowed him to express himself more easily—as a girl, he would be a complete tom-boy, and probably a lesbian. He learned that he accepted himself as a girl, but wanted people to see him as a boy and treat him as one.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10</w:t>
      </w:r>
      <w:r w:rsidRPr="00B3191B">
        <w:rPr>
          <w:rFonts w:ascii="Montserrat" w:hAnsi="Montserrat"/>
          <w:sz w:val="24"/>
        </w:rPr>
        <w:tab/>
        <w:t xml:space="preserve">Fifth Grade. Athenasia was kidnapped by a small group of opportunists after they observed her using her powers in one of her secluded retreats.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Fifth Grade. Alex was caught in his female form by a child molester. The experience was so traumatic he totally suppressed his female side, fearing its vulnerability.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11</w:t>
      </w:r>
      <w:r w:rsidRPr="00B3191B">
        <w:rPr>
          <w:rFonts w:ascii="Montserrat" w:hAnsi="Montserrat"/>
          <w:sz w:val="24"/>
        </w:rPr>
        <w:tab/>
        <w:t xml:space="preserve">Sixth Grade. Athenasia and Anastasia met at summer camp, switched places and reuinted their parents. Contact with her sister awakened Anastasia’s power, and forced her to confront her unnatural sex drive. Their mother assessed their situation and watched as Athenasia took her sister in hand.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Sixth Grade. Denied the expression of his female half, Alex began studying gymnastics as a boy and added a whole slew of athletic pursuits to his regular martial arts training to protect his growing macho image.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12</w:t>
      </w:r>
      <w:r w:rsidRPr="00B3191B">
        <w:rPr>
          <w:rFonts w:ascii="Montserrat" w:hAnsi="Montserrat"/>
          <w:sz w:val="24"/>
        </w:rPr>
        <w:tab/>
        <w:t xml:space="preserve">Seventh Grade.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13</w:t>
      </w:r>
      <w:r w:rsidRPr="00B3191B">
        <w:rPr>
          <w:rFonts w:ascii="Montserrat" w:hAnsi="Montserrat"/>
          <w:sz w:val="24"/>
        </w:rPr>
        <w:tab/>
        <w:t xml:space="preserve"> Eighth Grade.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14</w:t>
      </w:r>
      <w:r w:rsidRPr="00B3191B">
        <w:rPr>
          <w:rFonts w:ascii="Montserrat" w:hAnsi="Montserrat"/>
          <w:sz w:val="24"/>
        </w:rPr>
        <w:tab/>
        <w:t xml:space="preserve">Ninth Grade, Freshman Year. Athenasia and Anastasia move to California with their family.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15</w:t>
      </w:r>
      <w:r w:rsidRPr="00B3191B">
        <w:rPr>
          <w:rFonts w:ascii="Montserrat" w:hAnsi="Montserrat"/>
          <w:sz w:val="24"/>
        </w:rPr>
        <w:tab/>
        <w:t xml:space="preserve">Tenth Grade, Sophmore Year.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16</w:t>
      </w:r>
      <w:r w:rsidRPr="00B3191B">
        <w:rPr>
          <w:rFonts w:ascii="Montserrat" w:hAnsi="Montserrat"/>
          <w:sz w:val="24"/>
        </w:rPr>
        <w:tab/>
        <w:t xml:space="preserve">Eleventh Grade, Junior Year. During summer break, following their sophmore year, the girls paths diverged. Anastasia’s death opened the door to the unknown, and brought Athenasia and Alexander together. Working together, they were able to restore their sister’s mind, but her the cause of her death and the disappearance of her body remained a mystery.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Eleventh Grade, Junior Year. The end of summer break, following their sophmore year. A chance encounter revealed what had happened to Anastasia’s body. Alive and whole, it was now inhabited by someone else. Investigating the mystery of Morgan’s origins brought them into contact with the psionic underground and into a conflict with the ASIA.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17</w:t>
      </w:r>
      <w:r w:rsidRPr="00B3191B">
        <w:rPr>
          <w:rFonts w:ascii="Montserrat" w:hAnsi="Montserrat"/>
          <w:sz w:val="24"/>
        </w:rPr>
        <w:tab/>
        <w:t xml:space="preserve">Twelfth Grade, Senior Year. During the school year, Alexander became involved with Athenasia and her group of friends from the shattered cell of the psionic underground. Core members of the Wild Society, a gang of psionics, they fought a war of attrition with an organization that seemed to be abducting young psionics and potentials. By the end of the year, they were the only ones left—thanks only to their parents’ last minute intervention.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After graduation, Athenasia and Alexander were inducted into the Avatar Project. Along with their parents, they relocated to a group of islands in the South Pacific. There, they were reunited with many of their friends from the Wild Society and confronted the existence of an intergalactic civilization that had maintained a quarantine over Earth for thousands of years. Caught snooping on a restricted island, Athenasia was blooded by a dragon and manifested her double. While her double was not Anastasia, Athenasia and Alexander figured out how to use the new power to restore the ghost in the flesh. Athenasia and her double reuinted and conceived of the Goddess.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18</w:t>
      </w:r>
      <w:r w:rsidRPr="00B3191B">
        <w:rPr>
          <w:rFonts w:ascii="Montserrat" w:hAnsi="Montserrat"/>
          <w:sz w:val="24"/>
        </w:rPr>
        <w:tab/>
        <w:t xml:space="preserve">Athenasia returned to the forbidden island once more and passed through a fracture rift between Earth and Aeirn. In the process of adapting to a culture she knew only through her mother’s fairy tales, she fell in love with twin brothers, manifested her own compliment and conceived of herself.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Anastasia and Alexander became part of a covert action team, for the apprenticeship phase of their training.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19</w:t>
      </w:r>
      <w:r w:rsidRPr="00B3191B">
        <w:rPr>
          <w:rFonts w:ascii="Montserrat" w:hAnsi="Montserrat"/>
          <w:sz w:val="24"/>
        </w:rPr>
        <w:tab/>
        <w:t xml:space="preserve">Anastasia and Alexander were forced to watch their mother die when she assisted members of the psionic underground in an assault on the maximum security ward of the project’s containment facility—where Athenasia had ventured twice before, never to return from her second adventure.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Athena’s death was felt even as far away as Oasis. Athenasia was required to assume her mother’s mantle, and as a young nobel was played as a pawn in the intrigues of court.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20</w:t>
      </w:r>
      <w:r w:rsidRPr="00B3191B">
        <w:rPr>
          <w:rFonts w:ascii="Montserrat" w:hAnsi="Montserrat"/>
          <w:sz w:val="24"/>
        </w:rPr>
        <w:tab/>
        <w:t xml:space="preserve">Anastasia attempted to withdraw from the Avatar Project, haunted by the loss of her mother and sister—and no longer able to tell the difference between them, or either of them and herself. Alexander found himself assigned to the team sent out to capture the ”rogue” and crossed the line to help her evade capture.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Following her violent reply to an attempted rape, Athenasia was stripped of her name and driven into exile where she confronted an enemy on the most intimate territory.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21</w:t>
      </w:r>
      <w:r w:rsidRPr="00B3191B">
        <w:rPr>
          <w:rFonts w:ascii="Montserrat" w:hAnsi="Montserrat"/>
          <w:sz w:val="24"/>
        </w:rPr>
        <w:tab/>
        <w:t xml:space="preserve">Athenasia returned from exile, survived an ordeal to restore her name and status, and struggled to reclaim what her nemesis stole from her. Even as she fought to regain her compliment, she was being sued by dozens of houses seeking to seize her house through marriage or to form alliances promoting her claim to the Seat of Oasis.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Anastasia and Alexander graduated from the Avatar Project. They were recruited by the Navy and entered the Aegis to begin their respective tours. They were both present when sleepers infiltrated the system they were passing through and seized control of the Seventh Fleet. Anastasia came face to face with a sleeper as she escaped from an overrun station before she was safely reunited with her compliment.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22</w:t>
      </w:r>
      <w:r w:rsidRPr="00B3191B">
        <w:rPr>
          <w:rFonts w:ascii="Montserrat" w:hAnsi="Montserrat"/>
          <w:sz w:val="24"/>
        </w:rPr>
        <w:tab/>
        <w:t xml:space="preserve">Anastasia’s ship became lost in dive translation as a result of sabotage. Anastasia was forced to pit her power against the ship’s powerful field technology to return to surface space so that she could go to her compliment’s rescue. Alexander’s ship was crippled in an ambush and fell prey to a ship full of sleepers. Alexander used his female form to assume the identity of a slip—a clone of his sister who died in the ambush—and infiltrated the predominantly sleeper crew.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23</w:t>
      </w:r>
      <w:r w:rsidRPr="00B3191B">
        <w:rPr>
          <w:rFonts w:ascii="Montserrat" w:hAnsi="Montserrat"/>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24</w:t>
      </w:r>
      <w:r w:rsidRPr="00B3191B">
        <w:rPr>
          <w:rFonts w:ascii="Montserrat" w:hAnsi="Montserrat"/>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25</w:t>
      </w:r>
      <w:r w:rsidRPr="00B3191B">
        <w:rPr>
          <w:rFonts w:ascii="Montserrat" w:hAnsi="Montserrat"/>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26</w:t>
      </w:r>
      <w:r w:rsidRPr="00B3191B">
        <w:rPr>
          <w:rFonts w:ascii="Montserrat" w:hAnsi="Montserrat"/>
          <w:sz w:val="24"/>
        </w:rPr>
        <w:tab/>
        <w:t xml:space="preserve">Anastasia finally confronted the ghost of her mother and embraced her memory.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27</w:t>
      </w:r>
      <w:r w:rsidRPr="00B3191B">
        <w:rPr>
          <w:rFonts w:ascii="Montserrat" w:hAnsi="Montserrat"/>
          <w:sz w:val="24"/>
        </w:rPr>
        <w:tab/>
        <w:t xml:space="preserve">Anastasia confronted Athenasia and told her the truth about who and what she was. Faced with the paradox, there was really no choice for her but to step through the Eye of Paradox and into the past.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conflict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CRISIS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“light wash? But that would mean... ”.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“director Michael is still in mission control,” Lieutenant O’Neal answered as he concealed his shock. He led the girl into the mission control room. He waved for and got the director’s attention as he walked Morgan over. Martin cannon Michael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in Morgan, answered, “director Michael,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“my god!” Michael uttered with shock. “what do you make of it, Alex?”.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“can you tell if it is a natural or artificial source? Is there anything to indicate that there is some form of intelligence behind that power?” Michael challenged. “wait, you said it was closing. What are you doing?”.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Morgan winced and turned her attention back to her body as he shook her. Alex felt her daughter’s discomfort as her own. “Michael,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 She said absently. Morgan had been monitoring the ship again when she noticed the upset among the crew.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picked it up and shifted her attention to see what had changed. The object had closed rapidly while she had been distracted by Michael. It had come within a thousand kilometers when it finally stopped dead. “Michael,” she said carefully, “it has stopped. We have been keeping station since our first long range scans. There is no doubt that it is taking a look at us now,” she reported. After a moment, she began, “I don’t sense any... ”.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Morgan’s voice cut off, and Morgan felt herself shoved back into her body, barred from all but the faintest echo of Alex. Michael was shaking her arm wanting to know why Alex had cut off in the middle like that. “mr. Michael,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was speaking tersely to Michael, “director, the intelligence has just probed us. I can now say with perfect assurance what we are dealing with a sophisticated and highly compatible form of intelligent life. Whatever it is, it is a high order psionic, and it just peeled our minds like grapes and downed them whole. I... ” Her control over her daughter’s voice gave out for a moment, “I’m a little shaken. I did my best to block Morgan from their perception,” she revealed. “hold on a second while we try to hail them.”.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“wait, Alex!” Michael interrupted, “what do you mean hail them?! You don’t have any idea how to communicate with them!”.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“don’t be ridiculous, director, of course I know how to communicate with them, exactly the same way I am communicating with you. Isn’t that one of the reasons why I am on this mission?” Alex challenged.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Michael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that was the adventure’s only warning.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Michael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Michael’s voice. He had tried to act immediately, issuing orders that the crew of the adventure was not prepared to execute.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 captain told her that it would only take ten minutes to engage the drive from stand-by, and begin translation for dive. Alex stared at the alien, advancing slowly but relentlessly through her defenses. Descending on them like an Asia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climax</w:t>
      </w:r>
      <w:r w:rsidRPr="00B3191B">
        <w:rPr>
          <w:rFonts w:ascii="Montserrat" w:hAnsi="Montserrat"/>
          <w:sz w:val="24"/>
        </w:rPr>
        <w:tab/>
        <w:t>I</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climax </w:t>
      </w:r>
      <w:r w:rsidRPr="00B3191B">
        <w:rPr>
          <w:rFonts w:ascii="Montserrat" w:hAnsi="Montserrat"/>
          <w:sz w:val="24"/>
        </w:rPr>
        <w:tab/>
        <w:t>ii</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conclusion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ab/>
        <w:t xml:space="preserve">Her hands fisted. If only I could trust anyone enough to talk about it. How many times has she told Dreyfus, Powers and Michael that they didn’t know what they were asking? Of course they did not know! To seed suspicion of her guilt in others, to face the growth of their condemnation as well, was beyond contemplation.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12 - 17</w:t>
      </w:r>
      <w:r w:rsidRPr="00B3191B">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She was incapable of feeling any awe about the “ingenuous way the government exploited the awesome potential of mind to make practical interstellar travel a reality”.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Deep space explorers had been commissioned with FTL drives developed more than thirty years before she was born. It was an established fact to her, and she grew up in the exploited part of that equation.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Before the tragedy, Michael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r w:rsidRPr="00B3191B">
        <w:rPr>
          <w:rFonts w:ascii="Montserrat" w:hAnsi="Montserrat"/>
          <w:sz w:val="24"/>
        </w:rPr>
        <w:t xml:space="preserve">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Michael. Michael was afraid of her. He was jealous of her. As she rebelled against the betrayal she felt on the part of the project, Michael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 w:val="right" w:pos="792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DAVID AES\ AV\ AVATARS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0 0000 Contributing Content 03</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Av had thought she was dreaming, but when the psi cops burst into her room to discover her in bed with a male version of her self she had been mortified. (The dream she remembered had been rather explicit.) Then she had been unconscious. The deans of the military prep academy had not been amused by the police report. Charged with a violation of her psionic license, she never got a chance to explain herself. To her shock, she found herself placed under arrest and escorted away under guard.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 three day long drive gave her plenty of time to think about her “crime”. It had been ten years since the traumatic night that had scarred her as a child. It had been almost six years since the death of her mother had left her without a family. Av had been able to restore her shattered mind by mastering her body under Kevin Zhan’s tutelage. That she had a frightening power over her body was unquestionable. In the first year of her treatment, she had not been able to help physically embodying the sex of those she came into contact with. She had become an unparalleled gymnast and a proficient martial artist by the time she had learned to control the shifts in her sex. It was this training that had allowed her to adopt her female personna, and fit in so well among humans. She was not the first active to use her power to alter her sex, and without argument her natural sex would have isolated her among humans. Kevin had her registered as a free-gender, so the legal aspect was settled. She had been happy with her adopted sex, so it troubled her that her mind had manifested a second body.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Av reached her unnamed destination to confront her old mentor, and representatives of the three agencies that defined the existence of psionic actives within the Aegis. The Psi Corps, in which she had faced manditory enlistment, was an integrated military service branch. Like the Marine Corps, it operated largely under the wing of the Navy. The Psi Corps drew its personnel from the growing population of psionic actives within the interstallar nation. The Aegis Security and Intelligence Agency (ASIA) drew its own psionic resources from sports and culls of the Psi Corps. Psionics with unique or exceptional abilities.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Av and the six other avatar recruits—two young women, and four young men—were introduced to each other and the Avatar Project. Anistasia Neve Kohler. Morgan Erin Wildmuir. Christian Allan Temple. Mason Damon Drake. Michael Thomas Kinkade. Alexander James Maxwell. All of them had been pulled from their last year of Academy Prep, which made them the youngest avatar recruits ever.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Av was not new to the Avatar Project. For four years, she had been a ward of the state under treatment at the AP facilities. Following her mother’s death, she had become a ward of her mother’s estate. In a way, it was reassuring to find herself back under the wing of her childhood mentor. She took her concern about her strange manifestation to him. She described the confrontation, and the state she had been in, and then confessed to having had these dreams several times before. An examination confirmed the implications. (She had lost her virginity to her other-self—and apparently she was broken in rather well.)</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Kevin Zhan invited her out to dinner—to celebrate their reunion, and to address a concern he had regarding her ‘abberent behavior’. By the time they met up, their ‘evening out’ had turned into a leave of absence from the Project. She arrived at his office, and when he met her, he escorted her to a flyer. They proceeded to the starport, and began their flight to the aegis capital on Venus.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During the interplanetary hop, Kevin explained the politics of the situation. Certain members of the establishment opposed the idea of enlisting minors into the program. The government defended its actions, and assurred the opposition that there had been a compelling reason for the change in the project’s agenda. Active ASI agents were known as avatars. It was only appropriate. Avatars were the closest thing to gods the human race had ever known. They were not, however, the closest things to gods that existed in the universe. As Av knew better than anyone. Which explained why they were sending her—with Kevin as a chaperone—to Venus to speak to the senate.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Arriving in haste, the two of them were put up and required to wait until the senate could assemble. It was a once in a life time vacation for her, but Kevin applied himself to renewing and reinforcing his connections in the elite circles of the establishment. For a week, she was his date to evening functions with the heads of the interstellar government. The high point of her week with Kevin  was her discovery that Kevin was, like her, a sexual polymorph. Av, who had always felt affection for her father-figure, suddenly fell in love. In spite of that Kevin maintained the distance between them. She had no idea what it cost him to resist her advances. Hiding her frustration, she succeeded only in fixating on her sexual ‘perversity’.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The moment of truth caught up to her all too soon. It was disturbing, coming forth to reveal what only she and a handful of Aegis authorities knew about her mother’s death. Her mother had been an avatar, and she, her ship, and all hands had been lost to a single hostile contact that had intercepted them in deep space. What only Av knew, and had kept secret for reasons she could not explain, was that her mother had recognized the entity that had murdered her. It had, in fact, been looking for her. It was a shock to learn that after six years the same entity had reappeared, leading an assualt on a non-aligned world that had been negotiating with the aegis for membership. In light of this threat, the government had broadened the scope of the Avatar Project in the hopes of developing the capacity to respond to a direct assault against a member of the Aegis.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Catching herself off guard in the shower, she had no choice but to confront her sexuality. No choice but to ask herself why she would manifest such an ability. Her split manifestations resulted in the simultaneous expresson of her male and female forms. Her mentor had deduced that this unusual event was a reaction to going into heat. Her alien nature had asserted itself in spite of her adoption of a human sex. It was as if her own biology betrayed her, forcing her to face her exotic heritage. The time had come for her to discover her sexual identity, and shed the disguise behind which she had hidden the androgyny that had made her so uncomfortable among humans. Her frustration tempted her to to take advantage of her anonymity. No one in the capital really knew who she was, so she did not see any particular risk to exploring the strangest aspect of her sexuality—her native sex. Of course she had no idea that she was the the perfect image of the avon Ideal. What she experienced from the avon who approached her was similar to what she had found attractive in Kevin, the absolute confidence, the directness of her proposition. Even though she did not understand that the avon saw her as an avatar of her goddess, she did taste the air of worship with which her partner embraced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The next day, the entire avon delegation tracked her down to the house where she was staying with Kevin. Confused by their demand that she return with them to her rightful place in the circle, she turned to Kevin. He quickly pieced together what had happened during his absence the previous evening. After somehow convincing them to leave, he turned on her and they had their first argument. That night they slept together for the first time.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It took both of them by surprise. In the fight, all of Av’s insecurities had come out, followed by her rationalizations. With the avon she had manifested only her native sex, but with Kevin, she was shocked by the manifestation of her complimentary halves. Unlike any previous manifestation, where her split perspective possessed an air of instability, her diunity cemented itself during the course of their intimacy.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The morning after presented each of them with a problem. Kevin knew he had overstepped the bounds of their relationship, but that concern was displaced as Av came to him with her problem. She had discovered that she could not revert back to normal. Kevin could not explain her transformation, but he could assert that it was a reflection of a native avon phenominon. Occasionally, an avon would be born with an identical twin of the opposite gender—both of whom developed in psychic rapport as one being. It was as if av, having subjected herself to a predominantly female identity, had spawned her complimentary body to restore that alien balance.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[opening complication]—In the embrace of dreams—Her first split manifestation resulted in the simultaneous expresson of her male and female forms. Her mentor deduced that this unusual event was a reaction to going into heat. Her alien nature had asserted itself in spite of her adoption of a human sex. Intrigued, her childhood mentor offered to introduce her to the disciplines and rites by which her own kind dealt with this aspect of their heritage. Her mentor also distinguished her forms from each other by addressing them as Ash and Ember. A minute distinction, as the meanings derived from a slight difference in pronouncing her given name.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[conflict opening]—In the flush of heat—It was as if her own biology betrayed her, forcing her to face her exotic heritage. The time had come for her to discover her sexual identity, and shed the disguise behind which she had hidden the androgyny that had made her so uncomfortable among humans. As oblivious to her nature as she was to her sex, there was no possible way she could know that unlocking her sexuality would also release the seeds of her own destruction.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[conflict escalation]—In the embrace of nightmares—Av gradually confronted a legacy of the madness that had shattered her mind as a child. An alien within her, penetrating her so intimately that it shared her very identity.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[conflict escalation]—The thing that terrified her was that she seemed to be acting against her own will. Her awareness, her attention encompassed both perspectives. It was so hard to tell when she was acting accoring to her own will, and when she seemed to act in spite of it. So desperate was her fight to preserve her sanity, she could not even begin to examine the cause of this terrifying aberation. The opposing will expeienced the same terror. Because of what it was, and how it had come into being, it too believed itself to be Av. Programmed to possess all that Av was, her nemesis drove Av into fits and killing rages.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[crisis]—The violent inner conflict between them came to an abrupt end as they finally, openly confronted each other. In their struggle to lay claim to the same identity, their reflections became perfect—each assuming Av’s natural sex. Ember fell under the unrelenting onslaught of her twin, drying out one last demand—</w:t>
      </w:r>
      <w:r w:rsidRPr="00B3191B">
        <w:rPr>
          <w:rFonts w:ascii="Montserrat" w:hAnsi="Montserrat"/>
          <w:i/>
          <w:sz w:val="24"/>
        </w:rPr>
        <w:t xml:space="preserve">I never controlled you. Why am I such a threat to you? What do you want from me? What do I have that you have not already taken? All I have left for myself is my will, and I can’t give you that, YOU HAVE YOUR OWN WILL. What more can you possible want from me? </w:t>
      </w:r>
      <w:r w:rsidRPr="00B3191B">
        <w:rPr>
          <w:rFonts w:ascii="Montserrat" w:hAnsi="Montserrat"/>
          <w:sz w:val="24"/>
        </w:rPr>
        <w:t>Ash suddenly conceived of herself—the first of her kind to do so, since she never supplanted her host, and thus was not able to conceive and reincarrnate Av. She adopted the name of Cinder.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[conclusion]—After the dust settled, and Cinder had been taken aside by Kevin Zhan, Ember took a day to put her self back together. Halfway through cleaning up her room, she lay down for a break and fell asleep. In her dream she confronted herself—</w:t>
      </w:r>
      <w:r w:rsidRPr="00B3191B">
        <w:rPr>
          <w:rFonts w:ascii="Montserrat" w:hAnsi="Montserrat"/>
          <w:i/>
          <w:sz w:val="24"/>
        </w:rPr>
        <w:t>You can not escape what you are</w:t>
      </w:r>
      <w:r w:rsidRPr="00B3191B">
        <w:rPr>
          <w:rFonts w:ascii="Montserrat" w:hAnsi="Montserrat"/>
          <w:sz w:val="24"/>
        </w:rPr>
        <w:t>. She woke up in a familiar embrace. Looking at herself, through male and female eyes, she was afraid. Before she could tear herself apart, Cinder burst in on her. After a moment of mutual confusion, Cinder announced—</w:t>
      </w:r>
      <w:r w:rsidRPr="00B3191B">
        <w:rPr>
          <w:rFonts w:ascii="Montserrat" w:hAnsi="Montserrat"/>
          <w:i/>
          <w:sz w:val="24"/>
        </w:rPr>
        <w:t xml:space="preserve">Don’t look at me. I got what I needed. This is all you. Figure it out for yourself. </w:t>
      </w:r>
      <w:r w:rsidRPr="00B3191B">
        <w:rPr>
          <w:rFonts w:ascii="Montserrat" w:hAnsi="Montserrat"/>
          <w:sz w:val="24"/>
        </w:rPr>
        <w:t xml:space="preserve">With that her nemesis left her alone with herself. </w:t>
      </w:r>
      <w:r w:rsidRPr="00B3191B">
        <w:rPr>
          <w:rFonts w:ascii="Montserrat" w:hAnsi="Montserrat"/>
          <w:i/>
          <w:sz w:val="24"/>
        </w:rPr>
        <w:t xml:space="preserve">It would be easy to doubt yourself, </w:t>
      </w:r>
      <w:r w:rsidRPr="00B3191B">
        <w:rPr>
          <w:rFonts w:ascii="Montserrat" w:hAnsi="Montserrat"/>
          <w:sz w:val="24"/>
        </w:rPr>
        <w:t xml:space="preserve">she admitted to her self, </w:t>
      </w:r>
      <w:r w:rsidRPr="00B3191B">
        <w:rPr>
          <w:rFonts w:ascii="Montserrat" w:hAnsi="Montserrat"/>
          <w:i/>
          <w:sz w:val="24"/>
        </w:rPr>
        <w:t xml:space="preserve">but you’d still have to live with yourself. I don’t know why this is happening to me. All I can do is hold myself together until I do.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AVATARS : CAST &amp; CHORUS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mallCaps/>
          <w:sz w:val="24"/>
        </w:rPr>
      </w:pPr>
      <w:r w:rsidRPr="00B3191B">
        <w:rPr>
          <w:rFonts w:ascii="Montserrat" w:hAnsi="Montserrat"/>
          <w:sz w:val="24"/>
        </w:rPr>
        <w:t xml:space="preserve">AVATARS </w:t>
      </w:r>
      <w:r w:rsidRPr="00B3191B">
        <w:rPr>
          <w:rFonts w:ascii="Montserrat" w:hAnsi="Montserrat"/>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Ember</w:t>
      </w:r>
      <w:r w:rsidRPr="00B3191B">
        <w:rPr>
          <w:rFonts w:ascii="Montserrat" w:hAnsi="Montserrat"/>
          <w:smallCaps/>
          <w:sz w:val="24"/>
        </w:rPr>
        <w:tab/>
      </w:r>
      <w:r w:rsidRPr="00B3191B">
        <w:rPr>
          <w:rFonts w:ascii="Montserrat" w:hAnsi="Montserrat"/>
          <w:smallCaps/>
          <w:sz w:val="24"/>
        </w:rPr>
        <w:tab/>
        <w:t>Av Anvea (Anvao)—In the eyes of her own kind she had no name, just a description—Avon’Naiomi. Av, the name on her birth certificate, had many possible meanings in her native tongue. Cinder and Ash-Ember—or Cinder, Ash and Ember. A fortunate thing for a single person who found herself suddenly embodied in two—and later three—separate bodies.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Ash</w:t>
      </w:r>
      <w:r w:rsidRPr="00B3191B">
        <w:rPr>
          <w:rFonts w:ascii="Montserrat" w:hAnsi="Montserrat"/>
          <w:smallCaps/>
          <w:sz w:val="24"/>
        </w:rPr>
        <w:tab/>
      </w:r>
      <w:r w:rsidRPr="00B3191B">
        <w:rPr>
          <w:rFonts w:ascii="Montserrat" w:hAnsi="Montserrat"/>
          <w:smallCaps/>
          <w:sz w:val="24"/>
        </w:rPr>
        <w:tab/>
        <w:t>Av Anveo</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Cinder</w:t>
      </w:r>
      <w:r w:rsidRPr="00B3191B">
        <w:rPr>
          <w:rFonts w:ascii="Montserrat" w:hAnsi="Montserrat"/>
          <w:smallCaps/>
          <w:sz w:val="24"/>
        </w:rPr>
        <w:tab/>
      </w:r>
      <w:r w:rsidRPr="00B3191B">
        <w:rPr>
          <w:rFonts w:ascii="Montserrat" w:hAnsi="Montserrat"/>
          <w:smallCaps/>
          <w:sz w:val="24"/>
        </w:rPr>
        <w:tab/>
        <w:t>Av Anvae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Asia</w:t>
      </w:r>
      <w:r w:rsidRPr="00B3191B">
        <w:rPr>
          <w:rFonts w:ascii="Montserrat" w:hAnsi="Montserrat"/>
          <w:smallCaps/>
          <w:sz w:val="24"/>
        </w:rPr>
        <w:tab/>
      </w:r>
      <w:r w:rsidRPr="00B3191B">
        <w:rPr>
          <w:rFonts w:ascii="Montserrat" w:hAnsi="Montserrat"/>
          <w:smallCaps/>
          <w:sz w:val="24"/>
        </w:rPr>
        <w:tab/>
        <w:t xml:space="preserve">Anistasia Neve Kohler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Mew</w:t>
      </w:r>
      <w:r w:rsidRPr="00B3191B">
        <w:rPr>
          <w:rFonts w:ascii="Montserrat" w:hAnsi="Montserrat"/>
          <w:smallCaps/>
          <w:sz w:val="24"/>
        </w:rPr>
        <w:tab/>
      </w:r>
      <w:r w:rsidRPr="00B3191B">
        <w:rPr>
          <w:rFonts w:ascii="Montserrat" w:hAnsi="Montserrat"/>
          <w:smallCaps/>
          <w:sz w:val="24"/>
        </w:rPr>
        <w:tab/>
        <w:t xml:space="preserve">Morgan Erin Wildmuir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Cat</w:t>
      </w:r>
      <w:r w:rsidRPr="00B3191B">
        <w:rPr>
          <w:rFonts w:ascii="Montserrat" w:hAnsi="Montserrat"/>
          <w:smallCaps/>
          <w:sz w:val="24"/>
        </w:rPr>
        <w:tab/>
      </w:r>
      <w:r w:rsidRPr="00B3191B">
        <w:rPr>
          <w:rFonts w:ascii="Montserrat" w:hAnsi="Montserrat"/>
          <w:smallCaps/>
          <w:sz w:val="24"/>
        </w:rPr>
        <w:tab/>
        <w:t xml:space="preserve">Christian Allan Temple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Mace</w:t>
      </w:r>
      <w:r w:rsidRPr="00B3191B">
        <w:rPr>
          <w:rFonts w:ascii="Montserrat" w:hAnsi="Montserrat"/>
          <w:smallCaps/>
          <w:sz w:val="24"/>
        </w:rPr>
        <w:tab/>
      </w:r>
      <w:r w:rsidRPr="00B3191B">
        <w:rPr>
          <w:rFonts w:ascii="Montserrat" w:hAnsi="Montserrat"/>
          <w:smallCaps/>
          <w:sz w:val="24"/>
        </w:rPr>
        <w:tab/>
        <w:t xml:space="preserve">Mason Damon Drake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Mike</w:t>
      </w:r>
      <w:r w:rsidRPr="00B3191B">
        <w:rPr>
          <w:rFonts w:ascii="Montserrat" w:hAnsi="Montserrat"/>
          <w:smallCaps/>
          <w:sz w:val="24"/>
        </w:rPr>
        <w:tab/>
      </w:r>
      <w:r w:rsidRPr="00B3191B">
        <w:rPr>
          <w:rFonts w:ascii="Montserrat" w:hAnsi="Montserrat"/>
          <w:smallCaps/>
          <w:sz w:val="24"/>
        </w:rPr>
        <w:tab/>
        <w:t xml:space="preserve">Michael Thomas Kinkade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Alex</w:t>
      </w:r>
      <w:r w:rsidRPr="00B3191B">
        <w:rPr>
          <w:rFonts w:ascii="Montserrat" w:hAnsi="Montserrat"/>
          <w:smallCaps/>
          <w:sz w:val="24"/>
        </w:rPr>
        <w:tab/>
      </w:r>
      <w:r w:rsidRPr="00B3191B">
        <w:rPr>
          <w:rFonts w:ascii="Montserrat" w:hAnsi="Montserrat"/>
          <w:smallCaps/>
          <w:sz w:val="24"/>
        </w:rPr>
        <w:tab/>
        <w:t>Alexander James Maxwell.</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Aeslyn</w:t>
      </w:r>
      <w:r w:rsidRPr="00B3191B">
        <w:rPr>
          <w:rFonts w:ascii="Montserrat" w:hAnsi="Montserrat"/>
          <w:smallCaps/>
          <w:sz w:val="24"/>
        </w:rPr>
        <w:tab/>
      </w:r>
      <w:r w:rsidRPr="00B3191B">
        <w:rPr>
          <w:rFonts w:ascii="Montserrat" w:hAnsi="Montserrat"/>
          <w:smallCaps/>
          <w:sz w:val="24"/>
        </w:rPr>
        <w:tab/>
        <w:t>Sinclair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Lauren</w:t>
      </w:r>
      <w:r w:rsidRPr="00B3191B">
        <w:rPr>
          <w:rFonts w:ascii="Montserrat" w:hAnsi="Montserrat"/>
          <w:smallCaps/>
          <w:sz w:val="24"/>
        </w:rPr>
        <w:tab/>
      </w:r>
      <w:r w:rsidRPr="00B3191B">
        <w:rPr>
          <w:rFonts w:ascii="Montserrat" w:hAnsi="Montserrat"/>
          <w:smallCaps/>
          <w:sz w:val="24"/>
        </w:rPr>
        <w:tab/>
        <w:t>Sinclair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Morgan</w:t>
      </w:r>
      <w:r w:rsidRPr="00B3191B">
        <w:rPr>
          <w:rFonts w:ascii="Montserrat" w:hAnsi="Montserrat"/>
          <w:smallCaps/>
          <w:sz w:val="24"/>
        </w:rPr>
        <w:tab/>
      </w:r>
      <w:r w:rsidRPr="00B3191B">
        <w:rPr>
          <w:rFonts w:ascii="Montserrat" w:hAnsi="Montserrat"/>
          <w:smallCaps/>
          <w:sz w:val="24"/>
        </w:rPr>
        <w:tab/>
        <w:t>Wildmuir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Angela</w:t>
      </w:r>
      <w:r w:rsidRPr="00B3191B">
        <w:rPr>
          <w:rFonts w:ascii="Montserrat" w:hAnsi="Montserrat"/>
          <w:smallCaps/>
          <w:sz w:val="24"/>
        </w:rPr>
        <w:tab/>
      </w:r>
      <w:r w:rsidRPr="00B3191B">
        <w:rPr>
          <w:rFonts w:ascii="Montserrat" w:hAnsi="Montserrat"/>
          <w:smallCaps/>
          <w:sz w:val="24"/>
        </w:rPr>
        <w:tab/>
        <w:t>Shae’Quinn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Angelica</w:t>
      </w:r>
      <w:r w:rsidRPr="00B3191B">
        <w:rPr>
          <w:rFonts w:ascii="Montserrat" w:hAnsi="Montserrat"/>
          <w:smallCaps/>
          <w:sz w:val="24"/>
        </w:rPr>
        <w:tab/>
      </w:r>
      <w:r w:rsidRPr="00B3191B">
        <w:rPr>
          <w:rFonts w:ascii="Montserrat" w:hAnsi="Montserrat"/>
          <w:smallCaps/>
          <w:sz w:val="24"/>
        </w:rPr>
        <w:tab/>
        <w:t>Shae’Quinn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Angel</w:t>
      </w:r>
      <w:r w:rsidRPr="00B3191B">
        <w:rPr>
          <w:rFonts w:ascii="Montserrat" w:hAnsi="Montserrat"/>
          <w:smallCaps/>
          <w:spacing w:val="-1"/>
          <w:sz w:val="24"/>
        </w:rPr>
        <w:tab/>
      </w:r>
      <w:r w:rsidRPr="00B3191B">
        <w:rPr>
          <w:rFonts w:ascii="Montserrat" w:hAnsi="Montserrat"/>
          <w:smallCaps/>
          <w:spacing w:val="-1"/>
          <w:sz w:val="24"/>
        </w:rPr>
        <w:tab/>
        <w:t>Angela Quinn</w:t>
      </w:r>
      <w:r w:rsidRPr="00B3191B">
        <w:rPr>
          <w:rFonts w:ascii="Montserrat" w:hAnsi="Montserrat"/>
          <w:smallCaps/>
          <w:spacing w:val="-1"/>
          <w:sz w:val="24"/>
          <w:vertAlign w:val="superscript"/>
        </w:rPr>
        <w:t>2</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Angel</w:t>
      </w:r>
      <w:r w:rsidRPr="00B3191B">
        <w:rPr>
          <w:rFonts w:ascii="Montserrat" w:hAnsi="Montserrat"/>
          <w:smallCaps/>
          <w:spacing w:val="-1"/>
          <w:sz w:val="24"/>
        </w:rPr>
        <w:tab/>
      </w:r>
      <w:r w:rsidRPr="00B3191B">
        <w:rPr>
          <w:rFonts w:ascii="Montserrat" w:hAnsi="Montserrat"/>
          <w:smallCaps/>
          <w:spacing w:val="-1"/>
          <w:sz w:val="24"/>
        </w:rPr>
        <w:tab/>
        <w:t>Angelica Quinn</w:t>
      </w:r>
      <w:r w:rsidRPr="00B3191B">
        <w:rPr>
          <w:rFonts w:ascii="Montserrat" w:hAnsi="Montserrat"/>
          <w:smallCaps/>
          <w:spacing w:val="-1"/>
          <w:sz w:val="24"/>
          <w:vertAlign w:val="superscript"/>
        </w:rPr>
        <w:t>2</w:t>
      </w:r>
      <w:r w:rsidRPr="00B3191B">
        <w:rPr>
          <w:rFonts w:ascii="Montserrat" w:hAnsi="Montserrat"/>
          <w:smallCaps/>
          <w:spacing w:val="-1"/>
          <w:sz w:val="24"/>
        </w:rPr>
        <w:t xml:space="preserv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Anne</w:t>
      </w:r>
      <w:r w:rsidRPr="00B3191B">
        <w:rPr>
          <w:rFonts w:ascii="Montserrat" w:hAnsi="Montserrat"/>
          <w:smallCaps/>
          <w:spacing w:val="-1"/>
          <w:sz w:val="24"/>
        </w:rPr>
        <w:tab/>
      </w:r>
      <w:r w:rsidRPr="00B3191B">
        <w:rPr>
          <w:rFonts w:ascii="Montserrat" w:hAnsi="Montserrat"/>
          <w:smallCaps/>
          <w:spacing w:val="-1"/>
          <w:sz w:val="24"/>
        </w:rPr>
        <w:tab/>
        <w:t>anne Durant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Ember</w:t>
      </w:r>
      <w:r w:rsidRPr="00B3191B">
        <w:rPr>
          <w:rFonts w:ascii="Montserrat" w:hAnsi="Montserrat"/>
          <w:smallCaps/>
          <w:spacing w:val="-1"/>
          <w:sz w:val="24"/>
        </w:rPr>
        <w:tab/>
      </w:r>
      <w:r w:rsidRPr="00B3191B">
        <w:rPr>
          <w:rFonts w:ascii="Montserrat" w:hAnsi="Montserrat"/>
          <w:smallCaps/>
          <w:spacing w:val="-1"/>
          <w:sz w:val="24"/>
        </w:rPr>
        <w:tab/>
        <w:t>Ember O'hennehey</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Craig</w:t>
      </w:r>
      <w:r w:rsidRPr="00B3191B">
        <w:rPr>
          <w:rFonts w:ascii="Montserrat" w:hAnsi="Montserrat"/>
          <w:smallCaps/>
          <w:spacing w:val="-1"/>
          <w:sz w:val="24"/>
        </w:rPr>
        <w:tab/>
      </w:r>
      <w:r w:rsidRPr="00B3191B">
        <w:rPr>
          <w:rFonts w:ascii="Montserrat" w:hAnsi="Montserrat"/>
          <w:smallCaps/>
          <w:spacing w:val="-1"/>
          <w:sz w:val="24"/>
        </w:rPr>
        <w:tab/>
        <w:t>Craig Thompson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Jon</w:t>
      </w:r>
      <w:r w:rsidRPr="00B3191B">
        <w:rPr>
          <w:rFonts w:ascii="Montserrat" w:hAnsi="Montserrat"/>
          <w:smallCaps/>
          <w:spacing w:val="-1"/>
          <w:sz w:val="24"/>
        </w:rPr>
        <w:tab/>
      </w:r>
      <w:r w:rsidRPr="00B3191B">
        <w:rPr>
          <w:rFonts w:ascii="Montserrat" w:hAnsi="Montserrat"/>
          <w:smallCaps/>
          <w:spacing w:val="-1"/>
          <w:sz w:val="24"/>
        </w:rPr>
        <w:tab/>
        <w:t>Jonathan Patrick Cooper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Chris</w:t>
      </w:r>
      <w:r w:rsidRPr="00B3191B">
        <w:rPr>
          <w:rFonts w:ascii="Montserrat" w:hAnsi="Montserrat"/>
          <w:smallCaps/>
          <w:spacing w:val="-1"/>
          <w:sz w:val="24"/>
        </w:rPr>
        <w:tab/>
      </w:r>
      <w:r w:rsidRPr="00B3191B">
        <w:rPr>
          <w:rFonts w:ascii="Montserrat" w:hAnsi="Montserrat"/>
          <w:smallCaps/>
          <w:spacing w:val="-1"/>
          <w:sz w:val="24"/>
        </w:rPr>
        <w:tab/>
        <w:t>Christian Martin Klein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Mark</w:t>
      </w:r>
      <w:r w:rsidRPr="00B3191B">
        <w:rPr>
          <w:rFonts w:ascii="Montserrat" w:hAnsi="Montserrat"/>
          <w:smallCaps/>
          <w:spacing w:val="-1"/>
          <w:sz w:val="24"/>
        </w:rPr>
        <w:tab/>
      </w:r>
      <w:r w:rsidRPr="00B3191B">
        <w:rPr>
          <w:rFonts w:ascii="Montserrat" w:hAnsi="Montserrat"/>
          <w:smallCaps/>
          <w:spacing w:val="-1"/>
          <w:sz w:val="24"/>
        </w:rPr>
        <w:tab/>
        <w:t>Mark Joseph Kingston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CHORUS</w:t>
      </w:r>
      <w:r w:rsidRPr="00B3191B">
        <w:rPr>
          <w:rFonts w:ascii="Montserrat" w:hAnsi="Montserrat"/>
          <w:smallCaps/>
          <w:spacing w:val="-1"/>
          <w:sz w:val="24"/>
        </w:rPr>
        <w:tab/>
      </w:r>
      <w:r w:rsidRPr="00B3191B">
        <w:rPr>
          <w:rFonts w:ascii="Montserrat" w:hAnsi="Montserrat"/>
          <w:smallCaps/>
          <w:spacing w:val="-1"/>
          <w:sz w:val="24"/>
        </w:rPr>
        <w:tab/>
        <w:t>FRIENDS &amp; FAMILIES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Morgan</w:t>
      </w:r>
      <w:r w:rsidRPr="00B3191B">
        <w:rPr>
          <w:rFonts w:ascii="Montserrat" w:hAnsi="Montserrat"/>
          <w:smallCaps/>
          <w:spacing w:val="-1"/>
          <w:sz w:val="24"/>
        </w:rPr>
        <w:tab/>
      </w:r>
      <w:r w:rsidRPr="00B3191B">
        <w:rPr>
          <w:rFonts w:ascii="Montserrat" w:hAnsi="Montserrat"/>
          <w:smallCaps/>
          <w:spacing w:val="-1"/>
          <w:sz w:val="24"/>
        </w:rPr>
        <w:tab/>
        <w:t xml:space="preserve">Eve Morgan, P’G’Grand Mother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Chuck</w:t>
      </w:r>
      <w:r w:rsidRPr="00B3191B">
        <w:rPr>
          <w:rFonts w:ascii="Montserrat" w:hAnsi="Montserrat"/>
          <w:smallCaps/>
          <w:spacing w:val="-1"/>
          <w:sz w:val="24"/>
        </w:rPr>
        <w:tab/>
      </w:r>
      <w:r w:rsidRPr="00B3191B">
        <w:rPr>
          <w:rFonts w:ascii="Montserrat" w:hAnsi="Montserrat"/>
          <w:smallCaps/>
          <w:spacing w:val="-1"/>
          <w:sz w:val="24"/>
        </w:rPr>
        <w:tab/>
        <w:t>Charles Cooper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z w:val="24"/>
        </w:rPr>
      </w:pPr>
      <w:r w:rsidRPr="00B3191B">
        <w:rPr>
          <w:rFonts w:ascii="Montserrat" w:hAnsi="Montserrat"/>
          <w:smallCaps/>
          <w:sz w:val="24"/>
        </w:rPr>
        <w:t>Alex</w:t>
      </w:r>
      <w:r w:rsidRPr="00B3191B">
        <w:rPr>
          <w:rFonts w:ascii="Montserrat" w:hAnsi="Montserrat"/>
          <w:smallCaps/>
          <w:sz w:val="24"/>
        </w:rPr>
        <w:tab/>
      </w:r>
      <w:r w:rsidRPr="00B3191B">
        <w:rPr>
          <w:rFonts w:ascii="Montserrat" w:hAnsi="Montserrat"/>
          <w:smallCaps/>
          <w:sz w:val="24"/>
        </w:rPr>
        <w:tab/>
        <w:t>Wildmuir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Alex</w:t>
      </w:r>
      <w:r w:rsidRPr="00B3191B">
        <w:rPr>
          <w:rFonts w:ascii="Montserrat" w:hAnsi="Montserrat"/>
          <w:smallCaps/>
          <w:spacing w:val="-1"/>
          <w:sz w:val="24"/>
        </w:rPr>
        <w:tab/>
      </w:r>
      <w:r w:rsidRPr="00B3191B">
        <w:rPr>
          <w:rFonts w:ascii="Montserrat" w:hAnsi="Montserrat"/>
          <w:smallCaps/>
          <w:spacing w:val="-1"/>
          <w:sz w:val="24"/>
        </w:rPr>
        <w:tab/>
        <w:t>Alexandrea Morgan I, Deceased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Jake</w:t>
      </w:r>
      <w:r w:rsidRPr="00B3191B">
        <w:rPr>
          <w:rFonts w:ascii="Montserrat" w:hAnsi="Montserrat"/>
          <w:smallCaps/>
          <w:spacing w:val="-1"/>
          <w:sz w:val="24"/>
        </w:rPr>
        <w:tab/>
      </w:r>
      <w:r w:rsidRPr="00B3191B">
        <w:rPr>
          <w:rFonts w:ascii="Montserrat" w:hAnsi="Montserrat"/>
          <w:smallCaps/>
          <w:spacing w:val="-1"/>
          <w:sz w:val="24"/>
        </w:rPr>
        <w:tab/>
        <w:t>Jacob Alexander Morgan, uncle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Bozwell</w:t>
      </w:r>
      <w:r w:rsidRPr="00B3191B">
        <w:rPr>
          <w:rFonts w:ascii="Montserrat" w:hAnsi="Montserrat"/>
          <w:smallCaps/>
          <w:spacing w:val="-1"/>
          <w:sz w:val="24"/>
        </w:rPr>
        <w:tab/>
      </w:r>
      <w:r w:rsidRPr="00B3191B">
        <w:rPr>
          <w:rFonts w:ascii="Montserrat" w:hAnsi="Montserrat"/>
          <w:smallCaps/>
          <w:spacing w:val="-1"/>
          <w:sz w:val="24"/>
        </w:rPr>
        <w:tab/>
        <w:t>Morgan’s Cat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Nathan</w:t>
      </w:r>
      <w:r w:rsidRPr="00B3191B">
        <w:rPr>
          <w:rFonts w:ascii="Montserrat" w:hAnsi="Montserrat"/>
          <w:smallCaps/>
          <w:spacing w:val="-1"/>
          <w:sz w:val="24"/>
        </w:rPr>
        <w:tab/>
      </w:r>
      <w:r w:rsidRPr="00B3191B">
        <w:rPr>
          <w:rFonts w:ascii="Montserrat" w:hAnsi="Montserrat"/>
          <w:smallCaps/>
          <w:spacing w:val="-1"/>
          <w:sz w:val="24"/>
        </w:rPr>
        <w:tab/>
        <w:t>Nathan Alexander Quinn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Jan</w:t>
      </w:r>
      <w:r w:rsidRPr="00B3191B">
        <w:rPr>
          <w:rFonts w:ascii="Montserrat" w:hAnsi="Montserrat"/>
          <w:smallCaps/>
          <w:spacing w:val="-1"/>
          <w:sz w:val="24"/>
        </w:rPr>
        <w:tab/>
      </w:r>
      <w:r w:rsidRPr="00B3191B">
        <w:rPr>
          <w:rFonts w:ascii="Montserrat" w:hAnsi="Montserrat"/>
          <w:smallCaps/>
          <w:spacing w:val="-1"/>
          <w:sz w:val="24"/>
        </w:rPr>
        <w:tab/>
        <w:t>Janice Kinkade Quinn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Alex</w:t>
      </w:r>
      <w:r w:rsidRPr="00B3191B">
        <w:rPr>
          <w:rFonts w:ascii="Montserrat" w:hAnsi="Montserrat"/>
          <w:smallCaps/>
          <w:spacing w:val="-1"/>
          <w:sz w:val="24"/>
        </w:rPr>
        <w:tab/>
      </w:r>
      <w:r w:rsidRPr="00B3191B">
        <w:rPr>
          <w:rFonts w:ascii="Montserrat" w:hAnsi="Montserrat"/>
          <w:smallCaps/>
          <w:spacing w:val="-1"/>
          <w:sz w:val="24"/>
        </w:rPr>
        <w:tab/>
        <w:t>Alexander Quinn, Brother, Deceased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Addie</w:t>
      </w:r>
      <w:r w:rsidRPr="00B3191B">
        <w:rPr>
          <w:rFonts w:ascii="Montserrat" w:hAnsi="Montserrat"/>
          <w:smallCaps/>
          <w:spacing w:val="-1"/>
          <w:sz w:val="24"/>
        </w:rPr>
        <w:tab/>
      </w:r>
      <w:r w:rsidRPr="00B3191B">
        <w:rPr>
          <w:rFonts w:ascii="Montserrat" w:hAnsi="Montserrat"/>
          <w:smallCaps/>
          <w:spacing w:val="-1"/>
          <w:sz w:val="24"/>
        </w:rPr>
        <w:tab/>
        <w:t>Adrienne Melissa Kinkade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Rob</w:t>
      </w:r>
      <w:r w:rsidRPr="00B3191B">
        <w:rPr>
          <w:rFonts w:ascii="Montserrat" w:hAnsi="Montserrat"/>
          <w:smallCaps/>
          <w:spacing w:val="-1"/>
          <w:sz w:val="24"/>
        </w:rPr>
        <w:tab/>
      </w:r>
      <w:r w:rsidRPr="00B3191B">
        <w:rPr>
          <w:rFonts w:ascii="Montserrat" w:hAnsi="Montserrat"/>
          <w:smallCaps/>
          <w:spacing w:val="-1"/>
          <w:sz w:val="24"/>
        </w:rPr>
        <w:tab/>
        <w:t>Robert Anton Kinkade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Issac</w:t>
      </w:r>
      <w:r w:rsidRPr="00B3191B">
        <w:rPr>
          <w:rFonts w:ascii="Montserrat" w:hAnsi="Montserrat"/>
          <w:smallCaps/>
          <w:spacing w:val="-1"/>
          <w:sz w:val="24"/>
        </w:rPr>
        <w:tab/>
      </w:r>
      <w:r w:rsidRPr="00B3191B">
        <w:rPr>
          <w:rFonts w:ascii="Montserrat" w:hAnsi="Montserrat"/>
          <w:smallCaps/>
          <w:spacing w:val="-1"/>
          <w:sz w:val="24"/>
        </w:rPr>
        <w:tab/>
        <w:t>Professor Edgar Issac Mayhew, Legal Guardian, Morgan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Rich</w:t>
      </w:r>
      <w:r w:rsidRPr="00B3191B">
        <w:rPr>
          <w:rFonts w:ascii="Montserrat" w:hAnsi="Montserrat"/>
          <w:smallCaps/>
          <w:spacing w:val="-1"/>
          <w:sz w:val="24"/>
        </w:rPr>
        <w:tab/>
      </w:r>
      <w:r w:rsidRPr="00B3191B">
        <w:rPr>
          <w:rFonts w:ascii="Montserrat" w:hAnsi="Montserrat"/>
          <w:smallCaps/>
          <w:spacing w:val="-1"/>
          <w:sz w:val="24"/>
        </w:rPr>
        <w:tab/>
        <w:t>Richmond Bale, Executor Of The Wildmuir Estate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CHORUS</w:t>
      </w:r>
      <w:r w:rsidRPr="00B3191B">
        <w:rPr>
          <w:rFonts w:ascii="Montserrat" w:hAnsi="Montserrat"/>
          <w:smallCaps/>
          <w:spacing w:val="-1"/>
          <w:sz w:val="24"/>
        </w:rPr>
        <w:tab/>
      </w:r>
      <w:r w:rsidRPr="00B3191B">
        <w:rPr>
          <w:rFonts w:ascii="Montserrat" w:hAnsi="Montserrat"/>
          <w:smallCaps/>
          <w:spacing w:val="-1"/>
          <w:sz w:val="24"/>
        </w:rPr>
        <w:tab/>
        <w:t>CONTROL</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Chad</w:t>
      </w:r>
      <w:r w:rsidRPr="00B3191B">
        <w:rPr>
          <w:rFonts w:ascii="Montserrat" w:hAnsi="Montserrat"/>
          <w:smallCaps/>
          <w:spacing w:val="-1"/>
          <w:sz w:val="24"/>
        </w:rPr>
        <w:tab/>
      </w:r>
      <w:r w:rsidRPr="00B3191B">
        <w:rPr>
          <w:rFonts w:ascii="Montserrat" w:hAnsi="Montserrat"/>
          <w:smallCaps/>
          <w:spacing w:val="-1"/>
          <w:sz w:val="24"/>
        </w:rPr>
        <w:tab/>
        <w:t>Chadwick Powers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Sam</w:t>
      </w:r>
      <w:r w:rsidRPr="00B3191B">
        <w:rPr>
          <w:rFonts w:ascii="Montserrat" w:hAnsi="Montserrat"/>
          <w:smallCaps/>
          <w:spacing w:val="-1"/>
          <w:sz w:val="24"/>
        </w:rPr>
        <w:tab/>
      </w:r>
      <w:r w:rsidRPr="00B3191B">
        <w:rPr>
          <w:rFonts w:ascii="Montserrat" w:hAnsi="Montserrat"/>
          <w:smallCaps/>
          <w:spacing w:val="-1"/>
          <w:sz w:val="24"/>
        </w:rPr>
        <w:tab/>
        <w:t>Samuel Malhtus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Art</w:t>
      </w:r>
      <w:r w:rsidRPr="00B3191B">
        <w:rPr>
          <w:rFonts w:ascii="Montserrat" w:hAnsi="Montserrat"/>
          <w:smallCaps/>
          <w:spacing w:val="-1"/>
          <w:sz w:val="24"/>
        </w:rPr>
        <w:tab/>
      </w:r>
      <w:r w:rsidRPr="00B3191B">
        <w:rPr>
          <w:rFonts w:ascii="Montserrat" w:hAnsi="Montserrat"/>
          <w:smallCaps/>
          <w:spacing w:val="-1"/>
          <w:sz w:val="24"/>
        </w:rPr>
        <w:tab/>
        <w:t>Arthur Remmington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Judas</w:t>
      </w:r>
      <w:r w:rsidRPr="00B3191B">
        <w:rPr>
          <w:rFonts w:ascii="Montserrat" w:hAnsi="Montserrat"/>
          <w:smallCaps/>
          <w:spacing w:val="-1"/>
          <w:sz w:val="24"/>
        </w:rPr>
        <w:tab/>
      </w:r>
      <w:r w:rsidRPr="00B3191B">
        <w:rPr>
          <w:rFonts w:ascii="Montserrat" w:hAnsi="Montserrat"/>
          <w:smallCaps/>
          <w:spacing w:val="-1"/>
          <w:sz w:val="24"/>
        </w:rPr>
        <w:tab/>
        <w:t>Robert Jude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 xml:space="preserve">Kelly </w:t>
      </w:r>
      <w:r w:rsidRPr="00B3191B">
        <w:rPr>
          <w:rFonts w:ascii="Montserrat" w:hAnsi="Montserrat"/>
          <w:smallCaps/>
          <w:spacing w:val="-1"/>
          <w:sz w:val="24"/>
        </w:rPr>
        <w:tab/>
      </w:r>
      <w:r w:rsidRPr="00B3191B">
        <w:rPr>
          <w:rFonts w:ascii="Montserrat" w:hAnsi="Montserrat"/>
          <w:smallCaps/>
          <w:spacing w:val="-1"/>
          <w:sz w:val="24"/>
        </w:rPr>
        <w:tab/>
        <w:t>Kelly Everett Yountz</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David</w:t>
      </w:r>
      <w:r w:rsidRPr="00B3191B">
        <w:rPr>
          <w:rFonts w:ascii="Montserrat" w:hAnsi="Montserrat"/>
          <w:smallCaps/>
          <w:spacing w:val="-1"/>
          <w:sz w:val="24"/>
        </w:rPr>
        <w:tab/>
      </w:r>
      <w:r w:rsidRPr="00B3191B">
        <w:rPr>
          <w:rFonts w:ascii="Montserrat" w:hAnsi="Montserrat"/>
          <w:smallCaps/>
          <w:spacing w:val="-1"/>
          <w:sz w:val="24"/>
        </w:rPr>
        <w:tab/>
        <w:t>David Shelly</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Frank</w:t>
      </w:r>
      <w:r w:rsidRPr="00B3191B">
        <w:rPr>
          <w:rFonts w:ascii="Montserrat" w:hAnsi="Montserrat"/>
          <w:smallCaps/>
          <w:spacing w:val="-1"/>
          <w:sz w:val="24"/>
        </w:rPr>
        <w:tab/>
      </w:r>
      <w:r w:rsidRPr="00B3191B">
        <w:rPr>
          <w:rFonts w:ascii="Montserrat" w:hAnsi="Montserrat"/>
          <w:smallCaps/>
          <w:spacing w:val="-1"/>
          <w:sz w:val="24"/>
        </w:rPr>
        <w:tab/>
        <w:t>Franklin Lloyd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Cal</w:t>
      </w:r>
      <w:r w:rsidRPr="00B3191B">
        <w:rPr>
          <w:rFonts w:ascii="Montserrat" w:hAnsi="Montserrat"/>
          <w:smallCaps/>
          <w:spacing w:val="-1"/>
          <w:sz w:val="24"/>
        </w:rPr>
        <w:tab/>
      </w:r>
      <w:r w:rsidRPr="00B3191B">
        <w:rPr>
          <w:rFonts w:ascii="Montserrat" w:hAnsi="Montserrat"/>
          <w:smallCaps/>
          <w:spacing w:val="-1"/>
          <w:sz w:val="24"/>
        </w:rPr>
        <w:tab/>
        <w:t>Calvin Brooks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Kenar</w:t>
      </w:r>
      <w:r w:rsidRPr="00B3191B">
        <w:rPr>
          <w:rFonts w:ascii="Montserrat" w:hAnsi="Montserrat"/>
          <w:smallCaps/>
          <w:spacing w:val="-1"/>
          <w:sz w:val="24"/>
        </w:rPr>
        <w:tab/>
      </w:r>
      <w:r w:rsidRPr="00B3191B">
        <w:rPr>
          <w:rFonts w:ascii="Montserrat" w:hAnsi="Montserrat"/>
          <w:smallCaps/>
          <w:spacing w:val="-1"/>
          <w:sz w:val="24"/>
        </w:rPr>
        <w:tab/>
        <w:t>Aurora Danu Kenar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 xml:space="preserve">Aimee </w:t>
      </w:r>
      <w:r w:rsidRPr="00B3191B">
        <w:rPr>
          <w:rFonts w:ascii="Montserrat" w:hAnsi="Montserrat"/>
          <w:smallCaps/>
          <w:spacing w:val="-1"/>
          <w:sz w:val="24"/>
        </w:rPr>
        <w:tab/>
      </w:r>
      <w:r w:rsidRPr="00B3191B">
        <w:rPr>
          <w:rFonts w:ascii="Montserrat" w:hAnsi="Montserrat"/>
          <w:smallCaps/>
          <w:spacing w:val="-1"/>
          <w:sz w:val="24"/>
        </w:rPr>
        <w:tab/>
        <w:t>Aimee Harris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Kris</w:t>
      </w:r>
      <w:r w:rsidRPr="00B3191B">
        <w:rPr>
          <w:rFonts w:ascii="Montserrat" w:hAnsi="Montserrat"/>
          <w:smallCaps/>
          <w:spacing w:val="-1"/>
          <w:sz w:val="24"/>
        </w:rPr>
        <w:tab/>
      </w:r>
      <w:r w:rsidRPr="00B3191B">
        <w:rPr>
          <w:rFonts w:ascii="Montserrat" w:hAnsi="Montserrat"/>
          <w:smallCaps/>
          <w:spacing w:val="-1"/>
          <w:sz w:val="24"/>
        </w:rPr>
        <w:tab/>
        <w:t>Kristen Shane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Sam</w:t>
      </w:r>
      <w:r w:rsidRPr="00B3191B">
        <w:rPr>
          <w:rFonts w:ascii="Montserrat" w:hAnsi="Montserrat"/>
          <w:smallCaps/>
          <w:spacing w:val="-1"/>
          <w:sz w:val="24"/>
        </w:rPr>
        <w:tab/>
      </w:r>
      <w:r w:rsidRPr="00B3191B">
        <w:rPr>
          <w:rFonts w:ascii="Montserrat" w:hAnsi="Montserrat"/>
          <w:smallCaps/>
          <w:spacing w:val="-1"/>
          <w:sz w:val="24"/>
        </w:rPr>
        <w:tab/>
        <w:t>Samantha Mariner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CHORUS</w:t>
      </w:r>
      <w:r w:rsidRPr="00B3191B">
        <w:rPr>
          <w:rFonts w:ascii="Montserrat" w:hAnsi="Montserrat"/>
          <w:smallCaps/>
          <w:spacing w:val="-1"/>
          <w:sz w:val="24"/>
        </w:rPr>
        <w:tab/>
      </w:r>
      <w:r w:rsidRPr="00B3191B">
        <w:rPr>
          <w:rFonts w:ascii="Montserrat" w:hAnsi="Montserrat"/>
          <w:smallCaps/>
          <w:spacing w:val="-1"/>
          <w:sz w:val="24"/>
        </w:rPr>
        <w:tab/>
        <w:t>PROJECT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Mark</w:t>
      </w:r>
      <w:r w:rsidRPr="00B3191B">
        <w:rPr>
          <w:rFonts w:ascii="Montserrat" w:hAnsi="Montserrat"/>
          <w:smallCaps/>
          <w:spacing w:val="-1"/>
          <w:sz w:val="24"/>
        </w:rPr>
        <w:tab/>
      </w:r>
      <w:r w:rsidRPr="00B3191B">
        <w:rPr>
          <w:rFonts w:ascii="Montserrat" w:hAnsi="Montserrat"/>
          <w:smallCaps/>
          <w:spacing w:val="-1"/>
          <w:sz w:val="24"/>
        </w:rPr>
        <w:tab/>
        <w:t>Mark Dreyfus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Marty</w:t>
      </w:r>
      <w:r w:rsidRPr="00B3191B">
        <w:rPr>
          <w:rFonts w:ascii="Montserrat" w:hAnsi="Montserrat"/>
          <w:smallCaps/>
          <w:spacing w:val="-1"/>
          <w:sz w:val="24"/>
        </w:rPr>
        <w:tab/>
      </w:r>
      <w:r w:rsidRPr="00B3191B">
        <w:rPr>
          <w:rFonts w:ascii="Montserrat" w:hAnsi="Montserrat"/>
          <w:smallCaps/>
          <w:spacing w:val="-1"/>
          <w:sz w:val="24"/>
        </w:rPr>
        <w:tab/>
        <w:t>martin Craig</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Doug</w:t>
      </w:r>
      <w:r w:rsidRPr="00B3191B">
        <w:rPr>
          <w:rFonts w:ascii="Montserrat" w:hAnsi="Montserrat"/>
          <w:smallCaps/>
          <w:spacing w:val="-1"/>
          <w:sz w:val="24"/>
        </w:rPr>
        <w:tab/>
      </w:r>
      <w:r w:rsidRPr="00B3191B">
        <w:rPr>
          <w:rFonts w:ascii="Montserrat" w:hAnsi="Montserrat"/>
          <w:smallCaps/>
          <w:spacing w:val="-1"/>
          <w:sz w:val="24"/>
        </w:rPr>
        <w:tab/>
        <w:t>Douglas Jaxton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Brenden</w:t>
      </w:r>
      <w:r w:rsidRPr="00B3191B">
        <w:rPr>
          <w:rFonts w:ascii="Montserrat" w:hAnsi="Montserrat"/>
          <w:smallCaps/>
          <w:spacing w:val="-1"/>
          <w:sz w:val="24"/>
        </w:rPr>
        <w:tab/>
      </w:r>
      <w:r w:rsidRPr="00B3191B">
        <w:rPr>
          <w:rFonts w:ascii="Montserrat" w:hAnsi="Montserrat"/>
          <w:smallCaps/>
          <w:spacing w:val="-1"/>
          <w:sz w:val="24"/>
        </w:rPr>
        <w:tab/>
        <w:t>Brenden Jaxton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Tony</w:t>
      </w:r>
      <w:r w:rsidRPr="00B3191B">
        <w:rPr>
          <w:rFonts w:ascii="Montserrat" w:hAnsi="Montserrat"/>
          <w:smallCaps/>
          <w:spacing w:val="-1"/>
          <w:sz w:val="24"/>
        </w:rPr>
        <w:tab/>
      </w:r>
      <w:r w:rsidRPr="00B3191B">
        <w:rPr>
          <w:rFonts w:ascii="Montserrat" w:hAnsi="Montserrat"/>
          <w:smallCaps/>
          <w:spacing w:val="-1"/>
          <w:sz w:val="24"/>
        </w:rPr>
        <w:tab/>
        <w:t>Anthony Jaxton, Deceased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Andy</w:t>
      </w:r>
      <w:r w:rsidRPr="00B3191B">
        <w:rPr>
          <w:rFonts w:ascii="Montserrat" w:hAnsi="Montserrat"/>
          <w:smallCaps/>
          <w:spacing w:val="-1"/>
          <w:sz w:val="24"/>
        </w:rPr>
        <w:tab/>
      </w:r>
      <w:r w:rsidRPr="00B3191B">
        <w:rPr>
          <w:rFonts w:ascii="Montserrat" w:hAnsi="Montserrat"/>
          <w:smallCaps/>
          <w:spacing w:val="-1"/>
          <w:sz w:val="24"/>
        </w:rPr>
        <w:tab/>
        <w:t>Andrew Christoff</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Sandy</w:t>
      </w:r>
      <w:r w:rsidRPr="00B3191B">
        <w:rPr>
          <w:rFonts w:ascii="Montserrat" w:hAnsi="Montserrat"/>
          <w:smallCaps/>
          <w:spacing w:val="-1"/>
          <w:sz w:val="24"/>
        </w:rPr>
        <w:tab/>
      </w:r>
      <w:r w:rsidRPr="00B3191B">
        <w:rPr>
          <w:rFonts w:ascii="Montserrat" w:hAnsi="Montserrat"/>
          <w:smallCaps/>
          <w:spacing w:val="-1"/>
          <w:sz w:val="24"/>
        </w:rPr>
        <w:tab/>
        <w:t>Sandra Carlson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Tom</w:t>
      </w:r>
      <w:r w:rsidRPr="00B3191B">
        <w:rPr>
          <w:rFonts w:ascii="Montserrat" w:hAnsi="Montserrat"/>
          <w:smallCaps/>
          <w:spacing w:val="-1"/>
          <w:sz w:val="24"/>
        </w:rPr>
        <w:tab/>
      </w:r>
      <w:r w:rsidRPr="00B3191B">
        <w:rPr>
          <w:rFonts w:ascii="Montserrat" w:hAnsi="Montserrat"/>
          <w:smallCaps/>
          <w:spacing w:val="-1"/>
          <w:sz w:val="24"/>
        </w:rPr>
        <w:tab/>
        <w:t>Thomas Carlson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Craig</w:t>
      </w:r>
      <w:r w:rsidRPr="00B3191B">
        <w:rPr>
          <w:rFonts w:ascii="Montserrat" w:hAnsi="Montserrat"/>
          <w:smallCaps/>
          <w:spacing w:val="-1"/>
          <w:sz w:val="24"/>
        </w:rPr>
        <w:tab/>
      </w:r>
      <w:r w:rsidRPr="00B3191B">
        <w:rPr>
          <w:rFonts w:ascii="Montserrat" w:hAnsi="Montserrat"/>
          <w:smallCaps/>
          <w:spacing w:val="-1"/>
          <w:sz w:val="24"/>
        </w:rPr>
        <w:tab/>
        <w:t>Craig Sefton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Jerry</w:t>
      </w:r>
      <w:r w:rsidRPr="00B3191B">
        <w:rPr>
          <w:rFonts w:ascii="Montserrat" w:hAnsi="Montserrat"/>
          <w:smallCaps/>
          <w:spacing w:val="-1"/>
          <w:sz w:val="24"/>
        </w:rPr>
        <w:tab/>
      </w:r>
      <w:r w:rsidRPr="00B3191B">
        <w:rPr>
          <w:rFonts w:ascii="Montserrat" w:hAnsi="Montserrat"/>
          <w:smallCaps/>
          <w:spacing w:val="-1"/>
          <w:sz w:val="24"/>
        </w:rPr>
        <w:tab/>
        <w:t>Gerald Sefton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Don</w:t>
      </w:r>
      <w:r w:rsidRPr="00B3191B">
        <w:rPr>
          <w:rFonts w:ascii="Montserrat" w:hAnsi="Montserrat"/>
          <w:smallCaps/>
          <w:spacing w:val="-1"/>
          <w:sz w:val="24"/>
        </w:rPr>
        <w:tab/>
      </w:r>
      <w:r w:rsidRPr="00B3191B">
        <w:rPr>
          <w:rFonts w:ascii="Montserrat" w:hAnsi="Montserrat"/>
          <w:smallCaps/>
          <w:spacing w:val="-1"/>
          <w:sz w:val="24"/>
        </w:rPr>
        <w:tab/>
        <w:t>Donald Brandt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Lisa</w:t>
      </w:r>
      <w:r w:rsidRPr="00B3191B">
        <w:rPr>
          <w:rFonts w:ascii="Montserrat" w:hAnsi="Montserrat"/>
          <w:smallCaps/>
          <w:spacing w:val="-1"/>
          <w:sz w:val="24"/>
        </w:rPr>
        <w:tab/>
      </w:r>
      <w:r w:rsidRPr="00B3191B">
        <w:rPr>
          <w:rFonts w:ascii="Montserrat" w:hAnsi="Montserrat"/>
          <w:smallCaps/>
          <w:spacing w:val="-1"/>
          <w:sz w:val="24"/>
        </w:rPr>
        <w:tab/>
        <w:t>Lisa Norton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Rick</w:t>
      </w:r>
      <w:r w:rsidRPr="00B3191B">
        <w:rPr>
          <w:rFonts w:ascii="Montserrat" w:hAnsi="Montserrat"/>
          <w:smallCaps/>
          <w:spacing w:val="-1"/>
          <w:sz w:val="24"/>
        </w:rPr>
        <w:tab/>
      </w:r>
      <w:r w:rsidRPr="00B3191B">
        <w:rPr>
          <w:rFonts w:ascii="Montserrat" w:hAnsi="Montserrat"/>
          <w:smallCaps/>
          <w:spacing w:val="-1"/>
          <w:sz w:val="24"/>
        </w:rPr>
        <w:tab/>
        <w:t>Richard Raynes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J.D.</w:t>
      </w:r>
      <w:r w:rsidRPr="00B3191B">
        <w:rPr>
          <w:rFonts w:ascii="Montserrat" w:hAnsi="Montserrat"/>
          <w:smallCaps/>
          <w:spacing w:val="-1"/>
          <w:sz w:val="24"/>
        </w:rPr>
        <w:tab/>
      </w:r>
      <w:r w:rsidRPr="00B3191B">
        <w:rPr>
          <w:rFonts w:ascii="Montserrat" w:hAnsi="Montserrat"/>
          <w:smallCaps/>
          <w:spacing w:val="-1"/>
          <w:sz w:val="24"/>
        </w:rPr>
        <w:tab/>
        <w:t xml:space="preserve">Jack Daniel Arleigh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Shar</w:t>
      </w:r>
      <w:r w:rsidRPr="00B3191B">
        <w:rPr>
          <w:rFonts w:ascii="Montserrat" w:hAnsi="Montserrat"/>
          <w:smallCaps/>
          <w:spacing w:val="-1"/>
          <w:sz w:val="24"/>
        </w:rPr>
        <w:tab/>
      </w:r>
      <w:r w:rsidRPr="00B3191B">
        <w:rPr>
          <w:rFonts w:ascii="Montserrat" w:hAnsi="Montserrat"/>
          <w:smallCaps/>
          <w:spacing w:val="-1"/>
          <w:sz w:val="24"/>
        </w:rPr>
        <w:tab/>
        <w:t>Sharon Ramses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Josh</w:t>
      </w:r>
      <w:r w:rsidRPr="00B3191B">
        <w:rPr>
          <w:rFonts w:ascii="Montserrat" w:hAnsi="Montserrat"/>
          <w:smallCaps/>
          <w:spacing w:val="-1"/>
          <w:sz w:val="24"/>
        </w:rPr>
        <w:tab/>
      </w:r>
      <w:r w:rsidRPr="00B3191B">
        <w:rPr>
          <w:rFonts w:ascii="Montserrat" w:hAnsi="Montserrat"/>
          <w:smallCaps/>
          <w:spacing w:val="-1"/>
          <w:sz w:val="24"/>
        </w:rPr>
        <w:tab/>
        <w:t>Joshua Hammond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 xml:space="preserve">Christine </w:t>
      </w:r>
      <w:r w:rsidRPr="00B3191B">
        <w:rPr>
          <w:rFonts w:ascii="Montserrat" w:hAnsi="Montserrat"/>
          <w:smallCaps/>
          <w:spacing w:val="-1"/>
          <w:sz w:val="24"/>
        </w:rPr>
        <w:tab/>
      </w:r>
      <w:r w:rsidRPr="00B3191B">
        <w:rPr>
          <w:rFonts w:ascii="Montserrat" w:hAnsi="Montserrat"/>
          <w:smallCaps/>
          <w:spacing w:val="-1"/>
          <w:sz w:val="24"/>
        </w:rPr>
        <w:tab/>
        <w:t>Christine Price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Aaron</w:t>
      </w:r>
      <w:r w:rsidRPr="00B3191B">
        <w:rPr>
          <w:rFonts w:ascii="Montserrat" w:hAnsi="Montserrat"/>
          <w:smallCaps/>
          <w:spacing w:val="-1"/>
          <w:sz w:val="24"/>
        </w:rPr>
        <w:tab/>
      </w:r>
      <w:r w:rsidRPr="00B3191B">
        <w:rPr>
          <w:rFonts w:ascii="Montserrat" w:hAnsi="Montserrat"/>
          <w:smallCaps/>
          <w:spacing w:val="-1"/>
          <w:sz w:val="24"/>
        </w:rPr>
        <w:tab/>
        <w:t>Aaron Grendel</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CHORUS</w:t>
      </w:r>
      <w:r w:rsidRPr="00B3191B">
        <w:rPr>
          <w:rFonts w:ascii="Montserrat" w:hAnsi="Montserrat"/>
          <w:smallCaps/>
          <w:spacing w:val="-1"/>
          <w:sz w:val="24"/>
        </w:rPr>
        <w:tab/>
      </w:r>
      <w:r w:rsidRPr="00B3191B">
        <w:rPr>
          <w:rFonts w:ascii="Montserrat" w:hAnsi="Montserrat"/>
          <w:smallCaps/>
          <w:spacing w:val="-1"/>
          <w:sz w:val="24"/>
        </w:rPr>
        <w:tab/>
        <w:t>UNDERGROUND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Hunter</w:t>
      </w:r>
      <w:r w:rsidRPr="00B3191B">
        <w:rPr>
          <w:rFonts w:ascii="Montserrat" w:hAnsi="Montserrat"/>
          <w:smallCaps/>
          <w:spacing w:val="-1"/>
          <w:sz w:val="24"/>
        </w:rPr>
        <w:tab/>
      </w:r>
      <w:r w:rsidRPr="00B3191B">
        <w:rPr>
          <w:rFonts w:ascii="Montserrat" w:hAnsi="Montserrat"/>
          <w:smallCaps/>
          <w:spacing w:val="-1"/>
          <w:sz w:val="24"/>
        </w:rPr>
        <w:tab/>
        <w:t>Adam Stuart Alexander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w:t>
      </w:r>
      <w:r w:rsidRPr="00B3191B">
        <w:rPr>
          <w:rFonts w:ascii="Montserrat" w:hAnsi="Montserrat"/>
          <w:smallCaps/>
          <w:spacing w:val="-1"/>
          <w:sz w:val="24"/>
        </w:rPr>
        <w:tab/>
      </w:r>
      <w:r w:rsidRPr="00B3191B">
        <w:rPr>
          <w:rFonts w:ascii="Montserrat" w:hAnsi="Montserrat"/>
          <w:smallCaps/>
          <w:spacing w:val="-1"/>
          <w:sz w:val="24"/>
        </w:rPr>
        <w:tab/>
        <w:t>—, mother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CHORUS</w:t>
      </w:r>
      <w:r w:rsidRPr="00B3191B">
        <w:rPr>
          <w:rFonts w:ascii="Montserrat" w:hAnsi="Montserrat"/>
          <w:smallCaps/>
          <w:spacing w:val="-1"/>
          <w:sz w:val="24"/>
        </w:rPr>
        <w:tab/>
      </w:r>
      <w:r w:rsidRPr="00B3191B">
        <w:rPr>
          <w:rFonts w:ascii="Montserrat" w:hAnsi="Montserrat"/>
          <w:smallCaps/>
          <w:spacing w:val="-1"/>
          <w:sz w:val="24"/>
        </w:rPr>
        <w:tab/>
        <w:t>OTHERS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after="120" w:line="240" w:lineRule="auto"/>
        <w:rPr>
          <w:rFonts w:ascii="Montserrat" w:hAnsi="Montserrat"/>
          <w:smallCaps/>
          <w:spacing w:val="-1"/>
          <w:sz w:val="24"/>
        </w:rPr>
      </w:pPr>
      <w:r w:rsidRPr="00B3191B">
        <w:rPr>
          <w:rFonts w:ascii="Montserrat" w:hAnsi="Montserrat"/>
          <w:smallCaps/>
          <w:spacing w:val="-1"/>
          <w:sz w:val="24"/>
        </w:rPr>
        <w:t>Monica</w:t>
      </w:r>
      <w:r w:rsidRPr="00B3191B">
        <w:rPr>
          <w:rFonts w:ascii="Montserrat" w:hAnsi="Montserrat"/>
          <w:smallCaps/>
          <w:spacing w:val="-1"/>
          <w:sz w:val="24"/>
        </w:rPr>
        <w:tab/>
      </w:r>
      <w:r w:rsidRPr="00B3191B">
        <w:rPr>
          <w:rFonts w:ascii="Montserrat" w:hAnsi="Montserrat"/>
          <w:smallCaps/>
          <w:spacing w:val="-1"/>
          <w:sz w:val="24"/>
        </w:rPr>
        <w:tab/>
        <w:t>Monica Brodin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 HISTORY OF AEGIS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One hundred years ago a pair of scientists discovered a way to unlock the potential of the human mind. Psionics developed into an applied science which opened the door to two vast and dangerous frontiers—space and mind. The knowledge and application of this science had been a carefully controlled government secret throughout the world.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The existence of psionics had been advertised to the world only in terms of latent psionic potential. The publicly avowed purpose of the psionic reservation and research projects, created and administered by international treaty, was to conduct research into the development of active potential in the future. A propaganda cover for the seclusion of active psionics from the world. A purloined letter on a vast, international scale.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Psionic Reservation and Research Project’s were coordinated on an international scale. Latent psionics had been disclosed with the publication of the Sinclair-Drake unified field theory, but active psionics had been held close to the chest. Psionically Active individuals or Actives were relocated to these reservations as soon as they were identified. Any public display of power was loudly advertised as a manifestation of latent potential, and the poor sod who displayed the power was nabbed and bagged for “research” before he could show off anything else he could do.</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In the public mind, psionics remained a theoretical science based on these studies into the latent potential of the human mind. The governments of Earth had been perfectly happy to nurture that illusion… until one too many devastating and fatal encounters in the depths of space.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PROJECT OPTION 2 | AVATARS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the series avatars introduces the group of young men and women who would be instrumental in bringing the age of psionics out into the open. each book focuses on the moments and events that shaped the featured individual. as a whole, each book adds to the depth and familiarity of people and places while building a multifaceted study of human interaction and evolution. in particular, adolescence is a time of significant focus for each individual, a time of self discovery which figures strongly in each one’s moment of crisis. in telling a larger and more complicated story through an array of individual perspectives, each work is permitted to deal with some of the bigger questions in a more personal and discrete manner. while a lot of common elements will pervade these books, they are not merely reiterations of the same story. they are actually part of the larger theme—that no two people live in exactly the same reality, and no two people possess the same version of the truth.</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 xml:space="preserve">.·. without becoming caught up in the same mess, i intend to focus on the shift from the world we know to the future i have envisioned. all of the peices have been turned over enough times to satisfy a thousand questions of what might be possible. to satisfy one of the most frustrating, i will say only that it is a premise of science fiction that sufficiently advanced technology is indistinguishable from magic. with what i can say about psionic ability, this is more true that in most cases. taking that, and admitting that human spirituality and intuition has cast a number of intriguing possabilities ranging from the mundane to the divinely esosteric out into common mind, this project begins from the perspective that for some reason, for some people, these notions are real if not accurate positions. beginning with a situation that is “in the family”, this project enters a movement to study and comprehend the mystery of the mind’s potential and analyze the various positions available. hence, it becomes a work of science fiction as the magic is brought under hard scrutiny. because it is a human story, it will also be a human drama of broad scope and intricate depth. to neutrlize the pitfalls of previous focus on characters and events, the cast and chorus will be extended to absorb the weight of threads that have previously been too tightly commited to certain individual roles. in addition, the emphasis on an opening impulse of the dawn of aegis will require other threads to become incorporated in this project, as the events and consequences need a larger arena within which to play out. because this opening chapter leads to aegis in the long run, the associated ttvv may have the same designed impact. in other words, there is the influence of a larger sphere at work behind the focus of this project. things that are implied or glimpsed here will come together in the next thousand years of human exploration of the twin frontiers of mind and space.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SINGULARITY</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Angel</w:t>
      </w:r>
      <w:r w:rsidRPr="00B3191B">
        <w:rPr>
          <w:rFonts w:ascii="Montserrat" w:hAnsi="Montserrat"/>
          <w:sz w:val="24"/>
        </w:rPr>
        <w:tab/>
      </w:r>
      <w:r w:rsidRPr="00B3191B">
        <w:rPr>
          <w:rFonts w:ascii="Montserrat" w:hAnsi="Montserrat"/>
          <w:sz w:val="24"/>
        </w:rPr>
        <w:tab/>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DREAMER IN THE DREAM</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Aeslyn</w:t>
      </w:r>
      <w:r w:rsidRPr="00B3191B">
        <w:rPr>
          <w:rFonts w:ascii="Montserrat" w:hAnsi="Montserrat"/>
          <w:sz w:val="24"/>
        </w:rPr>
        <w:tab/>
      </w:r>
      <w:r w:rsidRPr="00B3191B">
        <w:rPr>
          <w:rFonts w:ascii="Montserrat" w:hAnsi="Montserrat"/>
          <w:sz w:val="24"/>
        </w:rPr>
        <w:tab/>
        <w:t>All of us had a bit of the power, but I was the one who had it in spades. I was the one who proved that it was real and not a figment of our imaginations because it always worked for me. I was like a goddess, and it scared me. I was the first one to know what we would one day all become. I was born in 1969, my two half sisters, Lauren and Caitlin, were born in 1968 and 1974 respectively. I’m the bastard of the family. My mother died in the massacre which also orphaned my cousin Morgan and erased a couple of generations of the families. Morgan and I came to live with Lauren and Caitlin at their house after the dust settled in 1975. That was how it began. Of all of the children of the families in our generation, we were the only ones who knew the family secret. We were the first generation of the families to discover the curse. We did not know that one day each of us, in our own way, would grow up to change the world, but we each set out to prove that we were not alone. One day we would take the magic of our childhood and turn it into science. Thank god we discovered first that it was art.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EYE OF THE ENVELOPE </w:t>
      </w:r>
      <w:r w:rsidRPr="00B3191B">
        <w:rPr>
          <w:rFonts w:ascii="Montserrat" w:hAnsi="Montserrat"/>
          <w:sz w:val="24"/>
        </w:rPr>
        <w:tab/>
        <w:t xml:space="preserve">EN : 1997-2012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 xml:space="preserve">The tail end of the twentieth century was a time of subtle evolutionary crisis.  The great psychological stresses of the Information Age created a mind shattering shift in human perception.  A new potential had awakened in Man; a potential that can only be described as psionics. Recognition of this science came at the hands of two maverick researchers. Caitlyn Sinclair—an obscure psionics metaphysist—who was contacted by a fringe research and development firm to stabilize a frightening change in their premier theoretical engineer and technologies analyst, Mason Alexander—heading an aero- and astronautical research division in its effort to define the research parameters for a new branch of field based technologies.  Together they stumbled across a natural mechanism for realizing his theories.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w:t>
      </w:r>
      <w:r w:rsidRPr="00B3191B">
        <w:rPr>
          <w:rFonts w:ascii="Montserrat" w:hAnsi="Montserrat"/>
          <w:sz w:val="24"/>
        </w:rPr>
        <w:tab/>
        <w:t>Caitlyn Sinclair, an obscure undergraduate researcher, is picked up by the NSA and taken to a top secret research and development campus to recreate the work of their premier theoretical engineer and technologies analyst. Caitlyn is tersely briefed about the disappearance of Mason Alexander and then shown the result of his work, a silver sphere three meters in diameter suspended ten feet in the air in total defiance of gravity within a hastily constructed shelter. Mason Alexander, the resident theoretical engineer, apparently developed a means to manipulate gravity. She is informed that she was specifically identified by the missing scientist as the only other person he knew of who could understand his work. She does not understand what her qualifications have to do with FT research until she has reviewed Mason’s notes. The theoretical engineer had been working on a way to define the problems that the project faced in a way that researchers would be able to address.  The enigmatic notes which had baffled the project staff made astonishing sense in light of her own emphasis.  Caitlyn immediately realizes Mason did not acheive a technological breakthrough at all.  Instead, he became the breakthrough she has been pursuing her entire life.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w:t>
      </w:r>
      <w:r w:rsidRPr="00B3191B">
        <w:rPr>
          <w:rFonts w:ascii="Montserrat" w:hAnsi="Montserrat"/>
          <w:sz w:val="24"/>
        </w:rPr>
        <w:tab/>
        <w:t xml:space="preserve">Caitlyn confronts her new knowledge of this situation and realizes the danger both she and Mason face.  The task for which she was recruited is impossible.  Her attempts to recreate his research demonstrate clearly that she can replicate his experiment, but she cannot give the NSA the answers they need.  She can, however, get through to Mason.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w:t>
      </w:r>
      <w:r w:rsidRPr="00B3191B">
        <w:rPr>
          <w:rFonts w:ascii="Montserrat" w:hAnsi="Montserrat"/>
          <w:sz w:val="24"/>
        </w:rPr>
        <w:tab/>
        <w:t xml:space="preserve">Mason has been possessed by an impressive manifestation of psychokinetic power.  Her efforts manage to breach the fugue state in which this new power has isolated her subject.  However, with the NSA breathing down her neck, she has almost no time to ascertain the reason for Mason’s frightening metamorphosis.  Caitlyn confronts Mason with the danger of their situation, pointing out that there is no way that she can provide what her keepers demand of her.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w:t>
      </w:r>
      <w:r w:rsidRPr="00B3191B">
        <w:rPr>
          <w:rFonts w:ascii="Montserrat" w:hAnsi="Montserrat"/>
          <w:sz w:val="24"/>
        </w:rPr>
        <w:tab/>
        <w:t>Caitlyn’s efforts to not only breach the fugue state in which this new power has isolated her subject, but to ascertain the reason for its catalysis lead to discoveries which will change the future of the entire human race.  Government interest in this sensitive research facility leads to an official recognition of the infant science of psionics, and thus psi’s themselves.  The desperate investigation by Caitlyn and Mason into the cause of his manifestation results in the discovery of a vital link between the mind and the very structure of space and time.  A link that could unlock the means for mankind to reach the stars.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MATERIAL TO ADAPT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PREVIEW</w:t>
      </w:r>
      <w:r w:rsidRPr="00B3191B">
        <w:rPr>
          <w:rFonts w:ascii="Montserrat" w:hAnsi="Montserrat"/>
          <w:sz w:val="24"/>
        </w:rPr>
        <w:tab/>
      </w:r>
      <w:r w:rsidRPr="00B3191B">
        <w:rPr>
          <w:rFonts w:ascii="Montserrat" w:hAnsi="Montserrat"/>
          <w:sz w:val="24"/>
        </w:rPr>
        <w:tab/>
        <w:t xml:space="preserve">Alex \—17—\ had to run. The truths her father had revealed to her offered no alternative. To remain in her childhood paradise would inevitably lead only to death. There was nothing to lose.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Alex escapes, savoring a few months of freedom, before she is tracked down and recaptured. Her unexpected pregnancy cost her the edge she needed to remain free.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opening</w:t>
      </w:r>
      <w:r w:rsidRPr="00B3191B">
        <w:rPr>
          <w:rFonts w:ascii="Montserrat" w:hAnsi="Montserrat"/>
          <w:sz w:val="24"/>
        </w:rPr>
        <w:tab/>
      </w:r>
      <w:r w:rsidRPr="00B3191B">
        <w:rPr>
          <w:rFonts w:ascii="Montserrat" w:hAnsi="Montserrat"/>
          <w:sz w:val="24"/>
        </w:rPr>
        <w:tab/>
        <w:t xml:space="preserve">Alex \—25—\ was returning to the reservation after three months of trials in space. As always, a security detail was waiting for her on the concourse. It did no good to say it, but she was a slave. She had been born—and would die, like her mother before her—property of the agency that held her license. Their hold on her daughter almost guaranteed that.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Morgan \—0 - 7—\ had no idea that she was special. She grew up on a psionic reservation and research project never realizing she existed in a controlled environment. She was trained, like all the other children in the community, to develop and master the abilities of her body and mind. She never perceived anything exceptional in what she could do. Psionic ability was common on a reservation, and residents were all subtly conditioned in the ethics and etiquette of using their ability. She learned quickly and applied herself to new challenges with creativity and determination. She could be relied on to take responsibilities seriously. She could go in and help her mother with her work, but she didn’t know that they were working for the government on highly classified research. As far as she was aware, they were all perfectly normal people and so she never had to deal with the fact that she was one of the most dangerous human beings ever born on Earth.</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Morgan \—7—\ She was awakened to her full potential violently. She was asleep and she felt someone force their way into her mind. She struggled, instinctively rejecting this penetration of herself. She was overpowered at first and the psychic rape continued. As the probing became unbearably deep something in her snapped, and she lashed out. She stabbed deep into her assailant’s mind and then shoved everything away from her to lick her wounds. Or rather, she apparently shoved herself away from everything and almost died. Without her mother’s training she would have.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unfolding</w:t>
      </w:r>
      <w:r w:rsidRPr="00B3191B">
        <w:rPr>
          <w:rFonts w:ascii="Montserrat" w:hAnsi="Montserrat"/>
          <w:sz w:val="24"/>
        </w:rPr>
        <w:tab/>
      </w:r>
      <w:r w:rsidRPr="00B3191B">
        <w:rPr>
          <w:rFonts w:ascii="Montserrat" w:hAnsi="Montserrat"/>
          <w:sz w:val="24"/>
        </w:rPr>
        <w:tab/>
        <w:t xml:space="preserv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7 - 11</w:t>
      </w:r>
      <w:r w:rsidRPr="00B3191B">
        <w:rPr>
          <w:rFonts w:ascii="Montserrat" w:hAnsi="Montserrat"/>
          <w:sz w:val="24"/>
        </w:rPr>
        <w:tab/>
      </w:r>
      <w:r w:rsidRPr="00B3191B">
        <w:rPr>
          <w:rFonts w:ascii="Montserrat" w:hAnsi="Montserrat"/>
          <w:sz w:val="24"/>
        </w:rPr>
        <w:tab/>
        <w:t xml:space="preserve">She never knew who had raped her mind, although he had exposed himself intimately to the core in doing so. She would have to look deep into peoples’ minds to check them, and it simply wasn’t done. Her life returned to normal, going to school, playing with friends, and striving to get involved in the reservation’s research project. The interface systems project was dedicated to research into psionic methods of manipulating media in higher dimensions that had led to the development of a point to point translation and interface drive. It was during the final stage of development that she became involved as a “contractor”, working on the experimental cores and array elements.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An assassin could not hide from a telepath, especially not when the telepath in question was between the ages of seven and nine. Certainly not when the girl in question thought she was playing a game. Alex still could not believe how easy it had been to manipulate Morgan. Hey, Morgan, do you think you can find someone in this crowd? This person is supposed to be thinking about one of the people you met earlier, as a target thought. No other clues. It can be a man or a woman. Maybe one, maybe more. This person might even be trying to control their surface thoughts. Morgan had not always found the search object, but she had loved to play the game. Sometimes it had been more complicated, but it always involved a distinct, and out of place element. Alex swallowed as she thought about it. A very dangerous game to let a child play, given a child’s sense of consequences.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The work proceeded both at home, where the projects main facilities were located, and on various space based installations and test vehicles. The installation of the final, full scale prototype onboard the Adventure began in early May of twenty-ninety-seven.. Her mother was selected to accompany the ship during it’s long range drive trials in twenty-one-oh-one, because of her familiarity with the technology. But that was not the only reason, the project had cheated its way around one of the most serious limitations of the space program. While they had designs for FTL, or instantaneous, communications technology decades earlier, the ban on artificial intelligence arrested all applications of that technology from being developed. As a PRRP mission, however, they had access to a communications resource unavailable to normal deep space operations.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conflict</w:t>
      </w:r>
      <w:r w:rsidRPr="00B3191B">
        <w:rPr>
          <w:rFonts w:ascii="Montserrat" w:hAnsi="Montserrat"/>
          <w:sz w:val="24"/>
        </w:rPr>
        <w:tab/>
      </w:r>
      <w:r w:rsidRPr="00B3191B">
        <w:rPr>
          <w:rFonts w:ascii="Montserrat" w:hAnsi="Montserrat"/>
          <w:sz w:val="24"/>
        </w:rPr>
        <w:tab/>
        <w:t>The final prototype was installed into the deep space explorer Adventure. Something had to serve for a real time communications link, but one had to wonder what the project directors were thinking—were they thinking?—when they exploited the intimate telepathic rapport of a mother and her eleven year old daughter. Alex knew that she risked death participating in the field trials, but Morgan was allowed to remain ignorant of the danger to her only family.</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CRISIS</w:t>
      </w:r>
      <w:r w:rsidRPr="00B3191B">
        <w:rPr>
          <w:rFonts w:ascii="Montserrat" w:hAnsi="Montserrat"/>
          <w:sz w:val="24"/>
        </w:rPr>
        <w:tab/>
      </w:r>
      <w:r w:rsidRPr="00B3191B">
        <w:rPr>
          <w:rFonts w:ascii="Montserrat" w:hAnsi="Montserrat"/>
          <w:sz w:val="24"/>
        </w:rPr>
        <w:tab/>
        <w:t>\—see existing notes—expand—\ morgan found herself standing on the deck of the bridge of the adventure looking with wonder at the strange object that approached. The body belonged to her mother alexandrea, but their minds were so deeply entwined from months of constant rapport that morgan felt no sense of distance from what was unfolding before her mother’s eyes. Instead, she was starkly aware of being in two places at once. With one mind, morgan-alex got to their feet in a younger body and ran across the corner of the reservation where the interface systems project facilities were grouped. Morgan’s body stumbled, short of breath, up to a friendly, familiar form leaning against a wall outside of the mission control building. Morgan’s voice carried their excitement as she announced, “there’s something out here! I think it’s alive!”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lieutenant o’neal looked at the girl, and for a moment couldn’t figure out what she was talking about. Then he suddenly remembered. “wait. Hold on. Alive? Are you saying that you’ve found something?” He asked in astonishment, as he mentally adjusted to the fact that he was talking to alex, not just morgan. “what are we talking about here? A planet? Alien life? Some sort of alien culture?” He pressed. Morgan was still catching her breath, nodding, shaking her head and shrugging. O’neal crushed out his cigarette and grasped her hand. As he led her inside, he quizzed her, “what is it exactly that you have encountered?”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“i... Well,” she took a deep breath and finally gave a straight answer, “we’re not entirely sure. We picked up an anomaly on long range sensors. I mean an object traveling at superluminal speeds through the same quadrant we were. We tried to set up a scan to intercept it before it could pull completely out of range. You have no idea how hard that was!” She grinned. “damn, we really don’t have the sensor capability to deal with these kind of situations. We were lucky that our passives and gravitics indicated anything useful at all. We fired up the active sensors and began broadcasting broad spectrum sweeps hoping whatever it was would pass through and bounce back something that we could analyze. But when the return came, it was heavily compressed and laced with light wash.</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“light wash? But that would mean...”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“yes,” she interrupted, “the object must have noticed the active pulses as it passed through them. As near as we can tell, they slowed down when they ran into the sweep path, oriented on us and then raced the return back to us. That was confirmed when their breaking wave caught up to us later. At some point it had to have dropped back to relativistic speeds or it would have arrived right on top of the incidence wave. We finally got them on gravitics again, and they are on approach to our position. Who all is awake and on duty?” Alex asked through her daughter.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“director craig is still in mission control,” lieutenant o’neal answered as he concealed his shock. He led the girl into the mission control room. He waved for and got the director’s attention as he walked morgan over. Martin cannon craig listened to alan o’neal’s hasty summation before turning and grabbing morgan hard by the arms. He looked her carefully in the eye and commanded, “let me talk to alex, quickly!” Alex directed her attention to her daughter-self on earth, leaving morgan to pay attention to everything while her thoughts were diverted.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alex, in morgan, answered, “director craig, you are not going to believe this!” Her girl’s voice crowed with excitement. She reiterated the details. “we’ve been watching it approach for about an hour, but this is the first sign we’ve had that it could be more than a celestial anomaly. It is demonstrating impossible behavior for an inanimate phenomenon. It turned toward us not twenty minutes ago and it’s getting closer!”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“my god!” Craig uttered with shock. “what do you make of it, alex?”</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“i don’t know what to make of it,” she confessed. “whatever it is we have only just begun to get visuals of it that show more than a glint of light distortion,” she explained, as her attention wandered back to the ship. Still commanding morgan’s voice, she described what she was seeing, “whatever it is it is a luminous body. From a little over three astronomical units away it has an apparent magnitude of about minus fourteen, about half that of the sun viewed from earth. We’re reading obscene power corollaries through its interface footprint. Definitely field architecture, from its displacement configuration. As best as i can figure it, whatever is harnessing the power would have to be classed as a fourth order matrix. That is just unbelievable! If that’s its drive rating, then this ship could jump accurately between galaxies about as well as adventure could jump from sol to alpha centauri!” She exclaimed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“can you tell if it is a natural or artificial source? Is there anything to indicate that there is some form of intelligence behind that power?” Craig challenged. “wait, you said it was closing. What are you doing?”</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morgan winced and turned her attention back to her body as he shook her. Alex felt her daughter’s discomfort as her own. “craig, you are hurting us,” alex complained before responding, “right now we aren’t doing anything. Captain ordered first contact protocol, so it looks like we’re going to wait for its next move. It is still several hundred million kilometers away, and at sub-light speeds we have some time before any kind of contact would be practical.” Alex paused and then replied to the preceding question, “if this is something that somebody built, they are way ahead of us in field technologies. On the other hand, a natural source...” Her voice trailed off. Morgan’s body conveyed alex’s thoughtful shrug. “we’re talking about one hell of a psi!” She cracked with a nervous laugh. “i don’t know if there is intelligence behind it, but it certainly is aware of us. I don’t want to think of what could evolve to exist in space with that much power at it’s disposal without developing some form of intelligence.”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this started a many sided argument on the ship as well as at mission control. Several different people stressed that assumptions based on human experience had no weight in the face of a truly alien phenomenon. Alex gave in and finally admitted, “sure, there’s no reason why this thing could have nothing more than a shark’s mentality. But my instincts tell me that it is more than some celestial animal.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“but let’s just look at the facts,” she proposed, still in the middle of the strange discussion. “it was sailing by at a good clip when our first scans hit it. It instantly changed vectors to intercept us,” she repeated, so she could point out, “that’s why i think i was reading a drive output, because this object obviously has control of its momentum and inertia if it can maneuver like that.” Alex paused, and morgan’s face looked stunned. “wait, hold on...” She said absently. Morgan had been monitoring the ship again when she noticed the upset among the crew</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alex picked it up and shifted her attention to see what had changed. The object had closed rapidly while she had been distracted by craig. It had come within a thousand kilometers when it finally stopped dead. “craig,” she said carefully, “it has stopped. We have been keeping station since our first long range scans. There is no doubt that it is taking a look at us now,” she reported. After a moment, she began, “i don’t sense any...”</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morgan’s voice cut off, and morgan felt herself shoved back into her body, barred from all but the faintest echo of alex. Craig was shaking her arm wanting to know why alex had cut off in the middle like that. “mr. Craig, she pushed me out and blocked her mind. Why would she do that?” Morgan asked puzzled. It had been a long time since her mother had cut her off, and the suddenness of it had alarmed her deeply. Morgan reached out and probed against her mother’s mind. Morgan couldn’t imagine any reason why alex would cut her off like that. She worried at her mother’s shields until they relaxed enough to let her in. As morgan looked around the bridge, she saw the pallor of the crew’s faces and smelled the scent of fear.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alex was speaking tersely to craig, “director, the intelligence has just probed us. I can now say with perfect assurance what we are dealing with a sophisticated and highly compatible form of intelligent life. Whatever it is, it is a high order psionic, and it just peeled our minds like grapes and downed them whole. I...” Her control over her daughter’s voice gave out for a moment, “i’m a little shaken. I did my best to block morgan from their perception,” she revealed. “hold on a second while we try to hail them.”</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“wait, alex!” Craig interrupted, “what do you mean hail them?! You don’t have any idea how to communicate with them!”</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“don’t be ridiculous, director, of course i know how to communicate with them, exactly the same way i am communicating with you. Isn’t that one of the reasons why i am on this mission?” Alex challenged.</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craig was brought up short by the reminder. Alex was right, of course. It had been assumed that a telepath would be able to overcome the barrier of language in an encounter with an unknown intelligence, and the theory had been tested on a number of terrestrial animals, including cetaceans, canines and primates, with success. Some sort of meaningful communication had been achieved with most terrestrial life forms possessed of a nervous system, and the process seemed to be dependent on associative interpretation on the part of the telepath. Only the fact that no government was willing to advertise the existence of telepaths had prevented any from being employed for what alex was contemplating. Alex was preparing to reach out with her mind so she was already tuning morgan out to protect her.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this was alex’s dream. First contact. Alex almost could not believe her good luck. She certainly did not blame morgan when it proved that she would not allow herself to be cut out of the excitement, so alex subdued and disguised her daughter-self within her thoughts. Morgan’s identity willingly submerged itself as alex probed across the surface of space, feeling for the edges of this unseen intelligence. The overwhelming scan alex and the crew had just endured had given her a trace to find that alien mind.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the only physical limits on the range of telepathy was familiarity. A mind that a telepath knew was easy to find across any gap, but a mind the telepath did not know had to be accessed through a sensory scan of that mind’s physical expression. Alex assumed that that was probably why the alien’s probe had been so intense. She faced the same problem, since she had nothing to train her attention on except the locus of that alien object in space.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alex reached out across the void and felt her way into the heart of that brilliant vessel. She could have analyzed the structures of the organic creatures inside its shell and built up a picture of the alien, but her attention was focused on finding a higher organ that would give her access to their thoughts. What she touched was vile. That mind tasted of anger and contempt. In that mind was a prejudice, which alex realized was already intent on action.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that was the adventure’s only warning.</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“they’re attacking!” Mother and daughter’s voices screamed in unison. Time seemed to stop. Alex faced the toughest decision of her life. As her thoughts rested their deadly fingers on the delicate organ of the alien, she knew that for an instant it was vulnerable. That mind was so preoccupied with attack, that it had not recognized her presence. No, she corrected herself, it had to know she had touched it, but it did not seem to consider her a threat. On the adventure the crew was riveted in shock at our declaration, while in mission control martin craig was swearing. Alex pondered that preemptive, decapitating strike for one eternal instant. A voice from her past echoed, a telepath must never act upon what she perceives in another mind, no matter how dire it may seem. The mind is the one part of reality where the unspeakable can be contemplated. Do not be surprised at what you can find in your own, or any other mind. A man is not a murderer until he puts thought to action. A telepath is only free to deny such a man his target. To strike before the killer attacks is to commit the crime first.</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it was morgan, desperately repeating the very words alex had spoken on a day when she had barely prevented her daughter from ripping a man apart with her naked mind. Alex felt the horror of the moment as she stepped back. Everything was still unfolding slowly. Morgan’s senses relayed to her the commanding sound of martin craig’s voice. He had tried to act immediately, issuing orders that the crew of the adventure was not prepared to execute.</w:t>
      </w:r>
    </w:p>
    <w:p w:rsidR="00140257" w:rsidRPr="00B3191B" w:rsidRDefault="00140257">
      <w:pPr>
        <w:pStyle w:val="0DraftNormal"/>
        <w:tabs>
          <w:tab w:val="clear" w:pos="5040"/>
        </w:tabs>
        <w:rPr>
          <w:rFonts w:ascii="Montserrat" w:hAnsi="Montserrat"/>
          <w:sz w:val="24"/>
        </w:rPr>
      </w:pPr>
      <w:r w:rsidRPr="00B3191B">
        <w:rPr>
          <w:rFonts w:ascii="Montserrat" w:hAnsi="Montserrat"/>
          <w:sz w:val="24"/>
        </w:rPr>
        <w:tab/>
        <w:t xml:space="preserve">“alex! Dive! Dive! Get out of there!” He shouted at morgan. Alex was already acting. Alex extended her power to its greatest magnitude and gripped her ship and crew mates in a psychokinetic field. Morgan was shocked as her mother’s mind seized absolute command of an area in space as large as jupiter. An instinctive, and usually perfect defensive mechanism. Within that sphere, time and space obeyed her will, and by design, anything of a threatening nature was forcefully repelled by the field. Morgan had never imagined a field so vast and intense.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the barrage was violent and sudden. Alex trembled as she realized that they were all still alive. What her mind had experienced was as brutal and invasive as rape, but she had been able to absorb the shock. Through gritted teeth, she told the captain that it would be a good idea to run away as fast as possible. “dive, jack,” she grated, “dive as deep and as far as you can make her. Once this bastard figures out my limits, we are going to get smeared all over the quadrant!”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alex, turned her eyes back out to space and saw something that almost defeated her. The object had been shoved away by her psychokinetic field, but from within it came a burning star. The object faded into steely darkness as this living furnace revealed itself. Alex felt it sear the skin of her pk field and then slowly puncture that body of thought. As she stared at its brilliance, she swore to herself. “how long, jack?” She strained. “i don’t want to rush you or anything, but they are coming in after us.”</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the captain told her that it would only take ten minutes to engage the drive from stand-by, and begin translation for dive. Alex stared at the alien, advancing slowly but relentlessly through her defenses. Descending on them like an angel of death. Very calmly, she admitted to herself that she was afraid. She stretched her abilities trying to slow him down. It was hopeless though. The raw power at the alien’s disposal was an order of magnitude greater than alex’s. Double a thousand times over what she could hope to manage. Morgan studied this situation carefully. She could tell that her mother could get away, if she abandoned her ship and her friends. She might even be able to grab her friends, and possibly even the ship, and teleport light years away in the blink of an eye. But if she did that, there would be an instant of vulnerability, when her psychokinetic defenses would drop. Not much chance that it would miss such an opening.</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morgan, unable to think of what else she could do, extended all the power she could spare to her mother-self. Morgan did not dare suggest that alex flee. Her mother had no intention of leaving her crew mates to that thing’s mercy as long as she had the power to do anything about it. If there had been more time, a way might have been found to take advantage of alex and morgan’s dual foothold in reality. If there had been just ten minutes, the ship could have made a crash translation. In the interface the adventure could easily lose herself.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 xml:space="preserve">alex held out for an eternal seven minutes, as the forces generated from the alien threatened to crush her mind. Morgan cringed as the strain began to burn out synapses in alex’s brain. Alex had to give up ground faster and faster as it brought the focus of its power to bear against her defenses. Alex was drawing all she could from her daughter to repel the thrusts of telepathy against her mind. For every mistake she made, it reached through her defenses and slaughtered one of the crew in front of her eyes. Inevitably it burned through the hull of the ship and approached alex. The few survivors huddled close to her as her defenses were engulfed and compressed, her sphere reduced to a small corner of the bridge. Now, in plain sight, this strange being transformed, taking on the form and features of alex herself. As if alex were somehow destroying herself. As it drew close, it burned like the heart of a star. Alex adapted, but the last of her friends perished and evaporated in her arms.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t>morgan had lost control of her body by this point, and her mind fused deeper into her mother’s as she devoted her existence to the preservation of the person she loved more than life itself. Alex had done her best, and she would have fled at last, but she discovered that the entity’s power had penetrated the interface to surround her at every accessible dimension. She was cut off from everything but herself. Alex was helpless as it finally touched her. It took her into it’s arms. As if it literally were the heart of a star, alex felt the crushing weight and searing heat that seeped into her at that final embrace. Cell by cell, she could feel herself being torn out of her flesh. Somewhere in these final moments, the last barriers between mother and daughter collapsed. As one mind they felt the agony of her body burning away in layers as her resistance was overpowered. She focused everything in one final bitter rebuke. Her dying scream pierced the monster’s soul like a searing white hot nail. Her destroyer was staggered for a moment, and she held herself in a final embrace. As one mind she felt the searing orgasm of death as everything that was alexandrea erin sinclair—beloved mother and goddess to a shattered morgan eve—was annihilated in the flesh.</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climax</w:t>
      </w:r>
      <w:r w:rsidRPr="00B3191B">
        <w:rPr>
          <w:rFonts w:ascii="Montserrat" w:hAnsi="Montserrat"/>
          <w:sz w:val="24"/>
        </w:rPr>
        <w:tab/>
        <w:t>I</w:t>
      </w:r>
      <w:r w:rsidRPr="00B3191B">
        <w:rPr>
          <w:rFonts w:ascii="Montserrat" w:hAnsi="Montserrat"/>
          <w:sz w:val="24"/>
        </w:rPr>
        <w:tab/>
        <w:t>The moment of truth. Her innocence came to an end when she was only eleven years old.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The last coherent moment returned to her. The bridge of the Adventure slumping around her in the awesome heat of the alien’s presence. The monster, wearing her own face, was shaking off her one desperate blow and focusing its power for the coup de grace. For a moment she held herself in a final embrace and then she felt the searing orgasm of death as everything that was her—her mother—was annihilated in the flesh. She felt her—her mother’s?—last thoughts shifting up into the interface and tried to hold herself together. She had been one mind existing in two bodies when she—her mother—died. But the horror did not end with death. After the shock wore off she realized she still had an anchor back to reality. A bridge across which she could retreat and survive.</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That moment was just one tiny part of the human cost of Earth’s first encounter with an alien intelligence. Her childhood was shattered by the death of her mother. She relayed a report of the Adventure’s destruction, while drowning in a lifetime’s worth of her mother’s memories. Her autistic withdrawal lasted for about a year.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climax </w:t>
      </w:r>
      <w:r w:rsidRPr="00B3191B">
        <w:rPr>
          <w:rFonts w:ascii="Montserrat" w:hAnsi="Montserrat"/>
          <w:sz w:val="24"/>
        </w:rPr>
        <w:tab/>
        <w:t>ii</w:t>
      </w:r>
      <w:r w:rsidRPr="00B3191B">
        <w:rPr>
          <w:rFonts w:ascii="Montserrat" w:hAnsi="Montserrat"/>
          <w:sz w:val="24"/>
        </w:rPr>
        <w:tab/>
        <w:t xml:space="preserve">To reveal what that last instant had done to her—or what she had done at that last moment—was simply too terrifying. Her guilt had already condemned her within. When they had guarded her against suicide, she thought, surely they must know! Eventually she realized that, while they had detected her suicidal thoughts, they had not uncovered what had given birth to them. A wave of self hatred thrashed in her soul. The torment of a mother at realizing that she had devoured her only daughter to survive. The angst of a daughter who knew that, in desperation, and out of inexperience, she had consumed the one person she loved rather than let her go. A mind polarized by guilt, each side trying to save the other by taking the blame. Only the love between and underlying her shattered parts held her together. If she could just find a way to resolve the unbearable guilt! If there were just some way to absolve her soul!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conclusion</w:t>
      </w:r>
      <w:r w:rsidRPr="00B3191B">
        <w:rPr>
          <w:rFonts w:ascii="Montserrat" w:hAnsi="Montserrat"/>
          <w:sz w:val="24"/>
        </w:rPr>
        <w:tab/>
        <w:t>Her hands fisted. If only I could trust anyone enough to talk about it. How many times has she told Dreyfus, Powers and Craig that they didn’t know what they were asking? Of course they did not know! To seed suspicion of her guilt in others, to face the growth of their condemnation as well, was beyond contemplation.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12 - 17</w:t>
      </w:r>
      <w:r w:rsidRPr="00B3191B">
        <w:rPr>
          <w:rFonts w:ascii="Montserrat" w:hAnsi="Montserrat"/>
          <w:sz w:val="24"/>
        </w:rPr>
        <w:tab/>
      </w:r>
      <w:r w:rsidRPr="00B3191B">
        <w:rPr>
          <w:rFonts w:ascii="Montserrat" w:hAnsi="Montserrat"/>
          <w:sz w:val="24"/>
        </w:rPr>
        <w:tab/>
        <w:t xml:space="preserve">Her recovery took longer, about five years. She had to deal with all of the secrets bared by her mother’s memories. Like, she never suspected—until the moment her mother died—that one of her responsibilities was to destroy her, should she ever prove mentally unstable; inclined toward violent, or abusive behavior. She found it amazing that she or any other child on the reservation survived growing up in light of that discovery. But, as artificial as life on the reservation proved to be, she realized that it was only part of a greater effort intent on assuring that the world at large never had to deal with the fact that she was one of the most dangerous human beings ever born.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She was incapable of feeling any awe about the “ingenuous way the government exploited the awesome potential of mind to make practical interstellar travel a reality”.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Deep space explorers had been commissioned with FTL drives developed more than thirty years before she was born. It was an established fact to her, and she grew up in the exploited part of that equation.</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Before the tragedy, Craig had not really paid much attention to her. He had always been cool towards her, it was as if her existence was an annoying inconvenience. She was not a person to him so much as an object, and he devoted most of his energy to ignoring her whenever possible. When she became a crucial part of the project, he had dealt with her, but it seemed to pain him. He didn’t really figure into her memories until then. She thought the real change was in her.</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Morgan was not capable of conveying how deeply she experienced the death of her mother aboard the deep space explorer Adventure. What Morgan painfully managed to reveal during her convalescence was classified and restricted to the highest levels of bureaucracy. </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If experiencing the death of her mother had not been bad enough by itself, this horrible union of their minds also destroyed her childhood. The truth about psionic research, the government cover-up, the use of psionic ability by the government to develop technology for the exploration of space and all the other experiences and memories of her mother’s life exploded through her mind at the instant of her death light years away.. If anything, that revelation inspired her anguish to turn into rage against the project. She could not deal with what she learned. They had created an ideal place for her to grow up—far better than the civilian world outside it. They had given her a perfect childhood and it had turned out to be a carefully crafted lie. Among the terrible secrets she never suspected were hidden in her mind, which became mine, was that one of her responsibilities was to destroy her, should she ever prove mentally unstable; inclined toward violent, or abusive behavior. She find it amazing that she or any other child on the reservation survived growing up, in light of that discovery. But, as artificial as life on the reservation proved to be, she realized, in time, that it was only part of a greater effort intent on assuring that the world at large never had to deal with the fact that she was one of the most dangerous human beings ever born.. But she knew it now. That knowledge opened her eyes to a lot of people, and especially to Craig. Craig was afraid of her. He was jealous of her. As she rebelled against the betrayal she felt on the part of the project, Craig struggled more to assert his authority over her. The more he tried to break her to the bit, the more she threw him off. She didn’t hate him, but he provoked a large measure of her rage. He was too damned stubborn about having his way with her. She didn’t know why. She didn’t know what he wanted from her. She could never figure it out. Whatever he wanted, it rubbed her the wrong way. Her instincts always warned her away from him.</w:t>
      </w:r>
    </w:p>
    <w:p w:rsidR="00140257" w:rsidRPr="00B3191B" w:rsidRDefault="00140257">
      <w:pPr>
        <w:tabs>
          <w:tab w:val="left" w:pos="360"/>
          <w:tab w:val="left" w:pos="720"/>
          <w:tab w:val="left" w:pos="1440"/>
          <w:tab w:val="left" w:pos="2160"/>
          <w:tab w:val="left" w:pos="2880"/>
          <w:tab w:val="left" w:pos="3600"/>
          <w:tab w:val="left" w:pos="4320"/>
          <w:tab w:val="right" w:pos="6480"/>
          <w:tab w:val="right" w:pos="6840"/>
        </w:tabs>
        <w:spacing w:line="240" w:lineRule="auto"/>
        <w:rPr>
          <w:rFonts w:ascii="Montserrat" w:hAnsi="Montserrat"/>
          <w:sz w:val="24"/>
        </w:rPr>
      </w:pPr>
      <w:r w:rsidRPr="00B3191B">
        <w:rPr>
          <w:rFonts w:ascii="Montserrat" w:hAnsi="Montserrat"/>
          <w:sz w:val="24"/>
        </w:rPr>
        <w:t xml:space="preserv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Embodiments of Change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 0000  Contributing Notes 04</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premise · notes for perspective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the premise for this work was crystilized by a conversation with a new acquaintance at work. in response to his inquiry about my writing i explained that i was attempting to reintroduce the fantasy genure from within a work of science fiction. the essence of it was a transition from the scientifically plausible attainment of psionic potential into confrontation with epitome of superstition, magic. in the course of the work, the characters are shifted from the paradigm of psionics, through the paradigm of magic and finally into a confrontation with the paradigm of divinity. the heart of this is an examination of point paradox, the infinite expression and the eternal dance. included in this examination of manifest psychology is an examination of sexuality as provoked by the evolution of a parallel human race and the expression of the full potential of a soul.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embodiment of change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phoenix and dragon are primary to the story—individuals who stand in the middle of events, between the extremes embodied by their reflections. ash and ember are individuals brought up in the shadow of doubt, viewing their nature and abilities from the scientific human perspective. dusk and dawn are individuals brought up in the glare of conviction, viewing their nature and abilities from the artistic avon perspective. phoenix and dragon stand in the penetrating light of intuition, viewing the truth inherent in the conflicting perspectives their unique position exposes them to. they watch as their counterparts are exposed to the realities their opposite number took for granted. ash and ember, who believed themselves to be human, unique individuals, encounter the truth of their split manifestation that forces them to examine the avon way of life intimately. dusk and dawn, who believed themselves to be compliments are divided from each other by demonic possession, forced to suffer the isolation and incompleteness every human endures.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 w:val="left" w:pos="8028"/>
        </w:tabs>
        <w:spacing w:line="240" w:lineRule="auto"/>
        <w:rPr>
          <w:rFonts w:ascii="Montserrat" w:hAnsi="Montserrat"/>
          <w:sz w:val="24"/>
        </w:rPr>
      </w:pPr>
      <w:r w:rsidRPr="00B3191B">
        <w:rPr>
          <w:rFonts w:ascii="Montserrat" w:hAnsi="Montserrat"/>
          <w:sz w:val="24"/>
        </w:rPr>
        <w:t>00 to 16 in early childhood</w:t>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vertAlign w:val="subscript"/>
        </w:rPr>
      </w:pPr>
      <w:r w:rsidRPr="00B3191B">
        <w:rPr>
          <w:rFonts w:ascii="Montserrat" w:hAnsi="Montserrat"/>
          <w:sz w:val="24"/>
        </w:rPr>
        <w:t>anima</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ab/>
        <w:t>anima</w:t>
      </w:r>
      <w:r w:rsidRPr="00B3191B">
        <w:rPr>
          <w:rFonts w:ascii="Montserrat" w:hAnsi="Montserrat"/>
          <w:sz w:val="24"/>
          <w:vertAlign w:val="subscript"/>
        </w:rPr>
        <w:t>1</w:t>
      </w:r>
      <w:r w:rsidRPr="00B3191B">
        <w:rPr>
          <w:rFonts w:ascii="Montserrat" w:hAnsi="Montserrat"/>
          <w:sz w:val="24"/>
        </w:rPr>
        <w:t xml:space="preserve"> · animo</w:t>
      </w:r>
      <w:r w:rsidRPr="00B3191B">
        <w:rPr>
          <w:rFonts w:ascii="Montserrat" w:hAnsi="Montserrat"/>
          <w:sz w:val="24"/>
          <w:vertAlign w:val="subscript"/>
        </w:rPr>
        <w:t>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vertAlign w:val="subscript"/>
        </w:rPr>
      </w:pPr>
      <w:r w:rsidRPr="00B3191B">
        <w:rPr>
          <w:rFonts w:ascii="Montserrat" w:hAnsi="Montserrat"/>
          <w:sz w:val="24"/>
        </w:rPr>
        <w:t>phoenix</w:t>
      </w:r>
      <w:r w:rsidRPr="00B3191B">
        <w:rPr>
          <w:rFonts w:ascii="Montserrat" w:hAnsi="Montserrat"/>
          <w:sz w:val="24"/>
        </w:rPr>
        <w:tab/>
        <w:t>ember</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my self</w:t>
      </w:r>
      <w:r w:rsidRPr="00B3191B">
        <w:rPr>
          <w:rFonts w:ascii="Montserrat" w:hAnsi="Montserrat"/>
          <w:sz w:val="24"/>
        </w:rPr>
        <w:tab/>
        <w:t>my twin sister</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a girl, a mother (in body)</w:t>
      </w:r>
      <w:r w:rsidRPr="00B3191B">
        <w:rPr>
          <w:rFonts w:ascii="Montserrat" w:hAnsi="Montserrat"/>
          <w:sz w:val="24"/>
        </w:rPr>
        <w:tab/>
        <w:t>a daughter</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after phoenix’s birth, her mother and father seperated to protect ember, ash and phoenix from each other. her father’s compliment took ash, while ember stayed with her father, and his other daughters. phoenix went with her mother to majestic. phoenix’s mother manifested her compliment to ease her isolation, unwittingly triggering phoenix’s own compliment’s manifestation. it answered one of the mysteries of her childhood—where dragon had originated. when he had not been born with phoenix, her parents had wondered if history had been altered. unfortunately, as children, phoenix and her compliment were as dangerous to each other as their sister and brother. her mother’s compliment took dragon under his wing and raised him on paradise. ember and her brother were raised on oasis, on opposite moons. ember and phoenix met, of all places, on old earth in the pacific north west at the age of eleven. they found themselves confined together on a psionic reservation. until they met each other, each girl had believed herself the one and only phoenix ember morgan. instant rivalry flared up between them and escalated for about a week. as each tried to out do the other, they quickly moved from competition to outright war. when the conflict between them spashed over onto innocent—and adult—victims, the fun came to an end.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as part of their punishment, they were isolated from the class in remote quarters. with no one but each other to talk to, they eventually called a truce. they had more than a face and identity in common. ember had grown up with alexander morgan as her father, and two older sisters on oasis. phoenix had grown up alone with her mother in the household of the avon embassy on majestic. as psionics born in the oasis system, ember and phoenix had dual citizenship in the human and avon empires. they had each lived and studied with avon, impressing even them with their amazing potential. as humans, living among avon had a way of making each of them feel like half a person. their avon friends called them half-souls, and that hurt. until they had found each other, they had been alone in the universe. when they discovered each other, their isolation ended. a fast and intimate friendship was formed.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their immediate families caught on to their discovery when the two switched places. the idea, naturally, was for each to meet the other’s parent. instead of bring their mother and father back together, they learned a shocking secret. the girls had been raised apart to protect them from the dangers of psionic resonance. the two continued to live apart, believing in the story they had been told. of course the story they were told was technically true. the twins remained in contact however, getting together for special occasions and for family gatherings. they were the only two of their set to encounter each other in early childhood. after two attempts to bring their parents together, phoenix ended up in her father’s house, while ember ended up with her mother on majestic. phoenix realized it was the right place for her, and could not confess that she had become more attached to her father than she had been to her mother. phoenix was her father’s favorite, no matter how careful he was to treat all of his daughters as equals. phoenix loved her sisters, even though they were half sisters and phoenix was jealous of her father’s love for their mother. phoenix and her mother were an issue they struggled with too, phoenix knew.</w:t>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before the onset of heat, there were times when they found the story their parents had come up with for explaining their decision to raise the girls apart to be too true. as psionic actives, there were times when it seemed like their minds were tied together more intimately than even avon twins’ would be. the fear that had started their rivalry often reared up to haunt them. they shared a sense terror over the notion that their minds were somehow fusing together—that their separate identities would be lost. their avon friends told them that a similar sensation occurred between complements, but they were meant to fuse together. avon twins were actually split manifestations of the same person, souls divided on the bridge of sex. they existed as separate minds until the phenomenon of heat burned down the walls and united them in a single identity. it was difficult for them to understand the fear ember and phoenix experienced.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 w:val="left" w:pos="8028"/>
        </w:tabs>
        <w:spacing w:line="240" w:lineRule="auto"/>
        <w:rPr>
          <w:rFonts w:ascii="Montserrat" w:hAnsi="Montserrat"/>
          <w:sz w:val="24"/>
        </w:rPr>
      </w:pPr>
      <w:r w:rsidRPr="00B3191B">
        <w:rPr>
          <w:rFonts w:ascii="Montserrat" w:hAnsi="Montserrat"/>
          <w:sz w:val="24"/>
        </w:rPr>
        <w:t>16 to 17 in late childhood</w:t>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vertAlign w:val="subscript"/>
        </w:rPr>
      </w:pPr>
      <w:r w:rsidRPr="00B3191B">
        <w:rPr>
          <w:rFonts w:ascii="Montserrat" w:hAnsi="Montserrat"/>
          <w:sz w:val="24"/>
        </w:rPr>
        <w:t>anima</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 xml:space="preserve"> · animo</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ab/>
      </w:r>
      <w:r w:rsidRPr="00B3191B">
        <w:rPr>
          <w:rFonts w:ascii="Montserrat" w:hAnsi="Montserrat"/>
          <w:sz w:val="24"/>
        </w:rPr>
        <w:tab/>
        <w:t>anima</w:t>
      </w:r>
      <w:r w:rsidRPr="00B3191B">
        <w:rPr>
          <w:rFonts w:ascii="Montserrat" w:hAnsi="Montserrat"/>
          <w:sz w:val="24"/>
          <w:vertAlign w:val="subscript"/>
        </w:rPr>
        <w:t>2</w:t>
      </w:r>
      <w:r w:rsidRPr="00B3191B">
        <w:rPr>
          <w:rFonts w:ascii="Montserrat" w:hAnsi="Montserrat"/>
          <w:sz w:val="24"/>
        </w:rPr>
        <w:t xml:space="preserve"> · animo</w:t>
      </w:r>
      <w:r w:rsidRPr="00B3191B">
        <w:rPr>
          <w:rFonts w:ascii="Montserrat" w:hAnsi="Montserrat"/>
          <w:sz w:val="24"/>
          <w:vertAlign w:val="subscript"/>
        </w:rPr>
        <w:t>2</w:t>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phoenix · dragon</w:t>
      </w:r>
      <w:r w:rsidRPr="00B3191B">
        <w:rPr>
          <w:rFonts w:ascii="Montserrat" w:hAnsi="Montserrat"/>
          <w:sz w:val="24"/>
        </w:rPr>
        <w:tab/>
      </w:r>
      <w:r w:rsidRPr="00B3191B">
        <w:rPr>
          <w:rFonts w:ascii="Montserrat" w:hAnsi="Montserrat"/>
          <w:sz w:val="24"/>
        </w:rPr>
        <w:tab/>
        <w:t>dawn · dusk</w:t>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my self, my other · aspected</w:t>
      </w:r>
      <w:r w:rsidRPr="00B3191B">
        <w:rPr>
          <w:rFonts w:ascii="Montserrat" w:hAnsi="Montserrat"/>
          <w:sz w:val="24"/>
        </w:rPr>
        <w:tab/>
      </w:r>
      <w:r w:rsidRPr="00B3191B">
        <w:rPr>
          <w:rFonts w:ascii="Montserrat" w:hAnsi="Montserrat"/>
          <w:sz w:val="24"/>
        </w:rPr>
        <w:tab/>
        <w:t>my friend, my nemesis</w:t>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 xml:space="preserve">a girl, a boy-girl · a goddess, a god </w:t>
      </w:r>
      <w:r w:rsidRPr="00B3191B">
        <w:rPr>
          <w:rFonts w:ascii="Montserrat" w:hAnsi="Montserrat"/>
          <w:sz w:val="24"/>
        </w:rPr>
        <w:tab/>
      </w:r>
      <w:r w:rsidRPr="00B3191B">
        <w:rPr>
          <w:rFonts w:ascii="Montserrat" w:hAnsi="Montserrat"/>
          <w:sz w:val="24"/>
        </w:rPr>
        <w:tab/>
        <w:t xml:space="preserve">a mother (in spirit), a father </w:t>
      </w:r>
    </w:p>
    <w:p w:rsidR="00140257" w:rsidRPr="00B3191B" w:rsidRDefault="00140257">
      <w:pPr>
        <w:pStyle w:val="AvonDraftBody"/>
        <w:tabs>
          <w:tab w:val="left" w:pos="360"/>
          <w:tab w:val="left" w:pos="720"/>
          <w:tab w:val="left" w:pos="1080"/>
          <w:tab w:val="left" w:pos="144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in the winter of her sixteenth year, phoenix accompanied her father to the palace. she was given leave to explore while he conducted his business. to her surprise, she was ambushed by the household staff who dragged her away, ignoring all protest, to bathe and dress her for an appearance before the court. stunned, and rather curious, she gave up resisting just to see where all this was leading. embarrassed and amused to be presented to the assembly of the court—and the aegis embassy—as the anima heir of the empire, she silently begged her father to come to her rescue. fortunately, he did speak up, before the true heir strutted into the court. dawn confronted phoenix, then dragged her away from the stunned crowd. dawn was thrilled to have a “human” twin. thus began her friendship with the phoenix heir, and her introduction to court politics.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 human living on an alien world, a twin seperated from her sister, phoenix lived with her father and two elder sisters. phoenix and her twin were regarded as part of the first generation of contact. born on oasis, on the summer solstice, the twins had dual citizenship in the aegis and the empire. they were educated according to the practices of both civilizations—their human education conducted in virtual classrooms on the net, while they also attended avon schools where mastering sex and psionic abilities were part of the normal curriculum. full spectrum psionics, phoenix and her sister—ember, who lived predominantly with their mother—were raised apart to protect them from the risk of psionic fusion. as children their minds had opened up and almost knitted into one, so a great deal of effort had gone into learning how to stay out of each others minds. the twins had athena, an artifact replica of their mother, who visited at both households while their father and mother were away on the business of their respective embassies—a welcome surrogate mother.</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their father was a member of the aegis embassy to the avon empire, serving on rotation both in the aegis proper on majestic, and in residence on oasis. oasis had actually been a cornerstone of the avon empire, its population was tasked to observe humans after the tragedies of the first and second contact. diplomatic relations between humans and avon had started in the shadow of a war that first erupted right there in the oasis system. a war that still raged. avon had thrown off the invaders and approached the aegis seeking to establish formal relations between the “human empire” and the avon empire.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their mother was a member of the avon embassy, the avon emissary of first contact—even though a thousand years passed between first contact and formal recognition of the avon empire. it was sort of strange being the daughters of such a legendary figure, one of the first publically recognized psionics on earth and the focus for a strange religion that deified psionics. their mother was almost slain in a coup attempt, one of a thousand frustrating battles with the strange enemy that corrupted good people’s minds and turned them into the most dangerous threat that human or avon had ever faced. the memory of that night, the memories that survived from that night, were phoenix’s most closely guarded secret.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dawn was actually the earlier incarnation of morgan, phoenix’s genetic mother—and paradoxically, a later incarnation of phoenix herself. dawn was possessed the night of the phoenix gate massacre. her death—and resurrection—immediately after inheriting her mother’s memory, coupled with the realization of the paradox of her own birth, drove dawn temporarily insane. dawn had fled into the gates of paradox as soon as she could react. unfortunately, she had no hope of escaping the trauma of the bloodbath. dawn could remember the slaughter as if she had caused those deaths herself. in another incarnation she had. </w:t>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she had arrived in dream gate, very much in shock, and was admitted to a children’s hospital and orphanage. she was identified as dawn, but with the death of the ideal, she would have been placed in the dream gate creche anyway, so there she remained until the age of eleven. she was regarded as something of an autistic savant, but in truth she was struggling to put memories of the future in perspective so she could survive in the present. dawn was found awhile later by the adult version of ember—her mother, resurrected and with the assumed identity of athena—who took her away to protect phoenix and dawn from each other. dawn remembered all of the training given to phoenix and ember, so she was not harmed by the six years she spent virtually catatonic. athena was the one who helped dawn come to terms with her death, the shocking discovery of her mother’s identity, and put the ghosts of her mother’s memories to rest. </w:t>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at the age of eleven, dawn was sent into fosterage on majestic, where the dragon twilight could teach her to function with her paradoxical memories. she quickly became attached to the child version of twilight. dusk and dawn both threatened to have early onsets of heat, and dawn hoped to prevent them from having to turn to others for release from the symptoms, but dawn’s return was delayed. her onset had come within the aegis, and the effect it had on her power resulted in her arrest and detainment on a psionic reservation. her legal guardian was forced to leave dusk behind, and go into the aegis to reclaim dawn from psi corps custody. by the time the two returned, dawn’s situation was deperate, and dusk had become unreachable. she was hit hard, and only the appearance of kevin saved her. dawn and kevin became entangled with one another, as a hint of their love as ember and kevin possessed them. her late appearance at her presentation to the court was actually caused by her liaison with kevin.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after the phoenix gate massacre, arrangements had been made for ember to live with her father. ember was recognized as a talented dancer. she became the child protegee of dancer, a man who had come to embody dance as an art. her astonishing psionic potential was developed as well. ember was enrolled as a child in the school of dreaming founded by alexander morgan, which taught human techniques to avon psionics. ember met and traded places with phoenix during their eleventh summer. </w:t>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erosion of phoenix’s perspective—dusk.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that spring, when she went back to the palace for a two week long visit, she encountered dusk. unfortunately, when the two of them first confronted each other in the bathroom, dusk had mistaken her for dawn and attempted to seduce her. once he was told the truth, he apologised but the confrontation had fixed his interest on phoenix.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dusk · opening perspective.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after the phoenix gate massacre, ash and dusk were taken home by dusk. like dawn, dusk already possessed the essence of the training and experience ash would acquire in this life. during the next four years, dawn was charged with helping him awaken that potential while dusk took ash away for a decade of relentless training.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at the age of eleven, athena sent dusk back to the imperial court to begin his fosterage, and to wait for dawn’s return from her tour of the aegis. like all avon twins, dawn and dusk had been raised apart—for exactly the same reasons phoenix and ember had been seperated. human or avon, psionic twins simply had to be kept isolated if they were to have any hope of developing independent minds. like dawn, dusk had been hit hard by heat, and became entangled with several young couples in the imperial house guard. dusk and dawn both threatened to have early commencement, and their guardian had hoped to prevent them from having to turn to others for release from the symptoms, but dawn’s return was delayed. her onset had come within the aegis, and the effect it had on her power resulted in her arrest and detainment on a psionic reservation. their guardian was forced to go into the aegis to help twilight reclaim dawn from psi corps custody. she had intended to take dusk with her, but he was too ill to travel. as soon as she left, he was summoned to serve his apprenticeship in the guards. by the time the two returned, dawn’s situation was deperate, and dusk had become unreachable. as soon as their guardian suceeded in tracking him down, he was summoned to fulfill their engagement.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dusk’s return to the palace had been unannounced, so no one could have anticipated the confrontation between them. believing that dawn was possessed, like himself, he feared that they would be like complete strangers, or that she too had been forced to find release in some stranger’s arms. he was also concerned about his debt to some of the students of that last school who would be certain to follow once they knew of his twin’s return. the moment dusk and dawn touched, those fears evaporated. to his senses, she was indeed a kindred spirit, overshadowing her host, and she knew him for what he was. she was even able to unlock the memories of his host. as a result, dusk and dawn achieved union their first night. while dusk struggled to deal with the revelation, dawn was free to explore her interest in twilight. perhaps as a result of her outside interest, he seemed to develop a thing for phoenix which he pursued intently—knowing that she was promised to their set through ash.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phoenix · confronting dawn and dusk.</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had grown up hearing about avon twins until she was almost sick of it, but until she confronted dusk and dawn together, she had never experienced the reality. there were similarities in the relationship the avon twins had that reminded her of what she had with her own twin, but the sight of the same person as both sexes was extraordinary—especially considering the resemblance between dawn, ember and phoenix. intriguing or not, she forced herself to resist the temptation dusk presented. her denial only seemed to encourage dusk, and it quickly became frustrating and annoying. dusk’s interest tainted her opinion of engagement to ash by the time she was confronted by it.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erosion of phoenix’s perspective—heat.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solstice sixteen. phoenix fought off the onset of heat without even realizing what she was fighting. she resisted until it threatened her life. as collapse became imminent, she became haunted by nightmares and her mother’s ghost. her free time was spent pursuing answers to the questions and confirmation of the remembered events that plagued her nights. when her defenses finally crumbled, she collapsed in the middle of an anonymous street. the fortunately, a stranger came to her rescue. dusk, an artifact replica—like her aunt athena, was somehow a safe alternative to dusk. he did what had to be done, and then summoned her mentor, who explained to her what had happened to her. between the obvious symptoms of heat, and her confession about being haunted by her mother, dancer was able to assert that, human or not, she was a phoenix and she needed to know her true heritage. he educated her, and later tried to encourage her to turn to dragon.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her mother’s ghost · dawn remembered.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phoenix inherited their mother’s memory, or rather coherent blocks covering the past two or three thousand years of her life. phoenix had tried to save her mother, to hold her together whlie she was dying, and ended up in possession of phoenix’s memories going back to her emergence in earth history. it was as if the ghost of her mother haunted phoenix’s mind. in her mother’s memory, dawn appeared out of nowhere during the dark ages of europe on earth, her mind as naked as her body. her core memories and identity were intact that far back, but many impressions and experiences of life had no temporal orientation, so it was difficult to place all of that memory into context. in addition, the people in her mother’s memories were like ghosts, slipping away from her as she tried to focus on them. on the net, phoenix was able to confirm most of the details she could pin down. no one was sure when she was born or where. not a lot of detail survived from her early exploits on earth. near the end of the twentieth century, she was identified clearly as a psionic. all the available records identified her contextually as human. her trail originated on earth and slipped out among the stars when she became involved in the exploration of space. until the discovery of the oasis colony by the aegis a few hundred years ago, earth had thought her lost. colony records on oasis filled in the details of her arrival in the oasis system. their mother was credited with first contact, and her engagement to dusk was explained as an attempt by the house of the phoenix to adopt the extraordinary human. after the first war of contact the trail vanished for about a thousand years. on her emergence from the wilds of oasis lea, twenty or thirty years ago, she was identified as dawn morgan, and the data trail resumed. events pulled dawn into the conflict in the skies of oasis, and drove a wedge between her and the world where she had found sanctuary. her engagement to dusk came into conflict with the appearance of alex, to whom she was legally married. with the recognition of soul mates, it was impossible for her to dispute the marriage, even when others appeared to pursue the matter of her engagement.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not all the information she gathered could be found on the net. certain parties knew more about her mother than others, including the fact that she was clearly a phoenix—a dark phoenix, some insisted. her capacity for remembering herself through traumatic resurrection was far greater than it would be as a pure phoenix. a human phoenix was not unheard of; a phoenix could be reborn in the image of any species it had chosen to adopt. all speculation was held close to the chest. enough could be established about dawn to understand why the house of the phoenix was motivated to claim her, with the name and status of phoenix ember, and court her, as a complement to dusk in the phoenix house. she was taught about her nature, and reminded of the response humans had to her when they discovered it. as her curiosity about her past lured her towards the humans of the aegis, they had reminded her about the risks of revealing her true nature to humans.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and ember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among the things ember and phoenix faced first, as avon, was the consequence of uncomplemented heat. when those who had lost—or never possessed—a complement reached heat, they had to turn to others to cope. unfortunately, neither ember nor phoenix could stand to go through with such an embrace. their need drove them together and turned their friendship into something deeper.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erosion of phoenix’s perspective—dragon.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in the summer of her sixteenth year, phoenix confronted her engagement to dragon. their first encounter, however, dragon was in his female incarnation, dressed in clothing borrowed from dawn, whose name was the feminine version of ash. dragon was easily mistaken for her friend from the imperial court—even responding to her name.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dragon · opening perspective.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the history dragon was able to relate was the history both incarnations of ash had in common. after the phoenix gate massacre, dusk took ash and disappeared. the deaths of dawn</w:t>
      </w:r>
      <w:r w:rsidRPr="00B3191B">
        <w:rPr>
          <w:rFonts w:ascii="Montserrat" w:hAnsi="Montserrat"/>
          <w:sz w:val="24"/>
          <w:vertAlign w:val="subscript"/>
        </w:rPr>
        <w:t>0</w:t>
      </w:r>
      <w:r w:rsidRPr="00B3191B">
        <w:rPr>
          <w:rFonts w:ascii="Montserrat" w:hAnsi="Montserrat"/>
          <w:sz w:val="24"/>
        </w:rPr>
        <w:t xml:space="preserve"> and dusk</w:t>
      </w:r>
      <w:r w:rsidRPr="00B3191B">
        <w:rPr>
          <w:rFonts w:ascii="Montserrat" w:hAnsi="Montserrat"/>
          <w:sz w:val="24"/>
          <w:vertAlign w:val="subscript"/>
        </w:rPr>
        <w:t>0</w:t>
      </w:r>
      <w:r w:rsidRPr="00B3191B">
        <w:rPr>
          <w:rFonts w:ascii="Montserrat" w:hAnsi="Montserrat"/>
          <w:sz w:val="24"/>
        </w:rPr>
        <w:t xml:space="preserve"> were more than enough to drive him away from the imperial court. he devoted the next nine years to training his son. the two wandered the empire searching for masters of every discipline of the dance and the art. dusk had wanted the boy to learn from people who had truly devoted their lives to perfecting their art. the boy excelled, taking intense delight in the development of his potential. among the final ordeals of his training were the blooding of a dragon in dragon’s bath and his engagement to phoenix.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ember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as a dragon born, the onset of heat triggered the blooding dream. dawn had anticipated this, and arranged for her to be on vacation in dragon’s bath when the time came. ember and the boy she had devoured in her dreams were formally engaged, and remained together in alexandrea’s household. they went to school together and became friends, neither one suspecting the onset of heat. it had been set up so that when the time came they would naturally turn to each other.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dragon, having been informed of his impending engagement, even warned that phoenix bore a stunning resemblance to dawn, whom he had just met after nine years away, it was easy to assume from phoenix’s behavior that she was told about him, and about his unfortunate curse. delighted that she did not seem offended by his female form, he decided not to even mention it. that assumption was shattered after they arrived at phoenix’s home.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dragon pulled himself together and joined his father in front of the family for their formal introduction to the famly, and his engagement to phoenix. phoenix, not even warned, took one look at dragon in male form and mistook him for dusk. she objected furiously to the engagement and had to be taken aside by her father and warned that her mother’s honor was at stake. for the sake of her friendship with dawn, phoenix returned and accepted. dragon simply did not know what to think. a great deal of effort was involved in overcoming the fear and uncertainty both parties felt after that cold engagement.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and dawn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the decision to cross mate the aspects of phoenix came after some serious debate. the pattern of ember’s paradox supported the pairings, but it also seemed the best thing for the individual aspects. ash and phoenix would not get to meet one another until the spring of their seventeenth year. so, the ash phoenix was engaged to was actually dragon.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dusk’s suit—the seduction of dragon.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autumn sixteen. dragon, patterned after ash and living in ash’s place, had the same obligations as dusk to their household. when dragon appeared at the morgan houshold, the imperial court soon took notice. clearly, his engagement to phoenix was an important duty, but he was also partly responsible for contributing to the safety, security and integrity of the phoenix house. as a young man, he had to take his turn in the house guard, stand in court, if necessary defend the honor of autmun court, blood clan, and house phoenix.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as a result of this obligation, dragon became an associate of the class of dancers currently serving guards’ apprenticeship. as a result of his curse, dragon tended toward androgynous dress and presentation. this caused him some problems within the fraternity of the guard—particularily since a tendancy to turn into a girl had made him a bit sensative, perhaps even afraid of being mistaken for a girl.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his desire to be a man among men let to many fights, and one serious faux pas. even though he had no natural complement, he was avon, and vulnerable to heat.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winter seventeen. dusk, thinking about possessing phoenix, had studied the situation and used his relationship with dragon to plant the notions which drove dragon away from phoenix. his relationship with phoenix was fragile. she had hurt him when she reacted so negatively to their engagement, and their growing friendship seemed to be based on perceptions formed of him as the girl she met first. on the other hand, as a human she was immune to heat, her biology did not force her to have sex. how could he? he felt deep down that turning to her for release somehow violated her integrity. he could not ask, because it felt like trying to use her. unable to ask, he fought the onset until it forced him to turn to the complements of his friends in the class.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spring seventeen. dusk had paved the way for dragon, enlisting his friends in his plan to sue for phoenix’s bed. in the eyes of both custom and law, a man’s wife or consort was his complement, and obligated in the same ways any compliment would be. sexual favors included. dusk encouraged dragon, helping him build his confidence and master the intimate dance, and then conned dragon into a liaison with dawn.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dusk took care to set it up as a prank, assurring that it was how dawn would want it—that surprising her had been dusk’s reason for waiting. dragon could have simply have gone to her himself, as a member of their set, but by going through dusk it implied an agreement between men. dusk earned the right to bed phoenix without asking her because  dusk had given dragon permission to bed dawn without asking her. in the eyes of the law, he was dawn, so he didn’t have to. because dragon and phoenix were engaged—which made them consorts. dragon was phoenix—in the eyes of the law at least—and able to make a legally binding contract for her. it was dragon’s responsibility to reconclie her to that obligation. there had been a simple reason for this elaborate scheme. dawn would hardly object to bedding dragon, but dusk already knew phoenix would refuse to bed him. now he didn’t have to ask her.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dusk’s suit—phoenix’s obligation.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dragon had never suspected foul play, and the confidence he had gained in himself had enabled him to bed dawn without raising the slightest suspicion. dusk had coached him in deceiving her, as part of the prank. however intended, the decpetion worked. it worked better than dragon or dusk might have imagined.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phoenix’s mentor encourage her to turn to dragon. she wanted to, but he had started avoiding her. she pursued him until she stumbled aross dragon and dawn and concluded that the two of them were involved. obviously they were happy with each other. feeling excluded—silently rejected—she returned to dusk. dusk had begun to age after the birth of phoenix. he aged gracefully, but he was very much a father figure to her. or maybe uncle figure. phoenix had accepted his story of being an artifact replica—like her aunt dawn.</w:t>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trike/>
          <w:sz w:val="24"/>
        </w:rPr>
      </w:pPr>
      <w:r w:rsidRPr="00B3191B">
        <w:rPr>
          <w:rFonts w:ascii="Montserrat" w:hAnsi="Montserrat"/>
          <w:sz w:val="24"/>
        </w:rPr>
        <w:t>dragon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summer seventeen. after a while, dragon’s conscience compelled him to let dawn in on the joke by revealing himself to her—using the only trick that could totally convince her. dawn was actually impressed, relieved to learn that dragon had come to her—if he could not yet turn to phoenix, at least he had not obligated her by turning to someone else. they continued the relationship, dawn thinking to improve his chances with phoenix by giving him the skill to absolutely blow her mind when he was finally ready to bed her. of course she wondered how he had gotten as good as it as he already was. without really thinking, she asked him if he had taken advantage of his girl side to teach himself. it was the only question that could provoke him to reveal the truth. dawn was outraged. by asking other girls to bed him, he had given their brothers the right to ask phoenix. had he even thought about the consequences for her? to her horror, he replied that he had never asked a girl, he had always accepted offers through the guys in his class. completely whipped by the dumb-stick, he had never realized that their offers had been their way of asking him for the right to bed phoenix. having accepted, there was no way phoenix could back out of those obligations.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dusk’s suit—crisis, blood on the beach.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before phoenix could be warned, the boys of dragon’s class approached phoenix to collect dragon’s debt. phoenix had already suspected the truth about ash and his classmates. she had tried to address it herself but never quite managed to work up the nerve. when the situation evolved into a confrontation, phoenix, unenlightened with regard to the subtlties of avon law, recognized only the truth of the situation—she was about to be raped. her training told her that her first obligation was to survive. she was afraid to fight, but when the rape of her body became the rape of her mind, she snapped.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everything came apart in a moment. ember was ambushed on the beach, and dragged into a cove. ember could accept that her body had gone into heat. she accepted the fact that she would conceive of herself, and could give birth to a child that would inherit her mind. she could even deal with the fact that, since the process of self conception made her infertile, this stage in her life traditionally involved studying the art of sex. what she had difficulty accepting was the fact that she was about to be raped.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phoenix and ember had been in rapport when they attacked. they had taken advantage of her open mind to stun her. the link was cut as phoenix recoiled in shock.</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training dictated that her first priority was survival. she was already withdrawing into herself, as she had been taught, when a horrible intuition seized her. looking into her assailants’ eyes, she saw her death waiting. having no time to verify her suspicion, she acted. calling on her training she tried to break away, but in the struggle something inside her snapped, and she exploded into a blood red rage. when she came to her senses, bathed in blood, she confronted her handiwork in shock. her life, her future, was ruined.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when she came to, she was wandering naked down the beach—carrying a sword and bathed in blood. she was arrested on sight. she was fortunate that her victims were avon twins, able to resurrect within their compliments.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vai kume. she returned from the beach, half naked, bathed in blood and still gripping the sword she had wrested from her assailants. he took her swiftly into custody, and sent others on her path to investigate. they arrived to see one of their comerades standing in apparent shock in full view of the massacre. when one of them called out to see to the wounded, he rushed forward to investigate a mortally wounded youth.</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blade, 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him. he was dying. he had held on, waiting for someone to check on him. the witness knelt at his side. recognition was instant, and full of relief. holding onto eye contact, he finally let go. the mounted witness looked around at the others who had run to assist. he made no comment at the subtle seizures afflicting several of them. they were healers, he noticed, not fully trained vai. three of them gave a knowing nod in his direction as the bodies they treated died.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erosion of phoenix’s perspective—ember’s union.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ember’s attempt to go to phoenix’s rescue when she was ambushed on the beach almost went unrecognized. attempting to teleport to phoenix, ember somehow teleported into phoenix. phoenix had already been confronted with the fact that she was a phoenix when she went into heat. ember’s union with phoenix forced them to confront the fact that ember was a dragon. they had appeared to be normal human twins, however they had twice proved to be dragon phoenix twins. the twins premature union during the phoenix gate massacre demonstrated the fact. their attempt to separate immediately disguised their aspects in a split shift union. dusk had revealed to select individuals, witnesses to the twins’ union, that dawn had been blooded prior to her return to civilization.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by the time her mind opened up again to the path, ember had been arrested. ember relayed brief impressions of the ambush and it’s conclusion. ember was just about to path to her father when she was collared, breaking the link.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dawn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dawn. she was instantly alarmed. dawn debated for a moment and then broke into the navy com path to send an alert for ember’s father regarding his daughter’s arrest. as an unidentified path, she crisply related the details of the incident and then broke contact. in response to the path contact’s challenge, she revealed only that she was an acquaintance of ember’s and was in communication with her when the event unfolded. the path contact contacted her agent in the field, directing her to investigate the tip. dawn was certain she also had to decide whether or not to reveal this penetration of the navy com path.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him and his. they regrouped as soon as they could and sought out the girl. ember was in custody, being debriefed by the vai kume. his subtle efforts to get custody of ember fail, and he is forced to admit that he was a witness to the event. it was close enough to the truth. it also meant that he would not be left alone with her. this would delay their objective, but he still had the advantage. dismissing himself, he considered the status of his mission. he had been fortunate. his mount had shadowed him as always, and had been present when the other witnesses arrived. three of his comerades had been able to break new mounts, but they still suffered from the deaths of their birth mounts, and would never assimilate the identity they has been forced to assume. he would not be able to use him in his immediate plans, but they would be adequate to prepare a trap. it would be up to him to drive her into their trap. fortuitously, he was the star witness.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arraignment. ember was publically stripped and suspended of title pending the outcome of her hearings. she could tell she was being treated as a suspect, not a victim, and the implications of that frightened her. her instincts told here she had done only what she had to, but clearly no one else saw that. honesty was her only defense, but it suddenly occurred to her that with her ignorance of the avon covenant, honesty would only serve to convict her.</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court. things developed in the following days. the houses of kathet yng, representing their slain sons made the suit. their surviving sons were surrendered for inquisition and trial, under the assurance that ember would be made to account for the untimely deaths. ember and the kathet yng sons were all in heat. they were all titled heirs, but ember was the most disciplined, the closest in ability to an ideal, making her more responsible for the outcome. a case was made that ember could just as easily have crippled or incapacitated her assailants, and the question posed to the court was whether she had been justified to kill in her defense.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Offset"/>
        <w:tabs>
          <w:tab w:val="left" w:pos="360"/>
          <w:tab w:val="left" w:pos="720"/>
          <w:tab w:val="left" w:pos="1080"/>
          <w:tab w:val="left" w:pos="1440"/>
        </w:tabs>
        <w:spacing w:line="240" w:lineRule="auto"/>
        <w:ind w:left="0"/>
        <w:rPr>
          <w:rFonts w:ascii="Montserrat" w:hAnsi="Montserrat"/>
          <w:sz w:val="24"/>
        </w:rPr>
      </w:pPr>
      <w:r w:rsidRPr="00B3191B">
        <w:rPr>
          <w:rFonts w:ascii="Montserrat" w:hAnsi="Montserrat"/>
          <w:sz w:val="24"/>
        </w:rPr>
        <w:t xml:space="preserve">at her hearing, dawn and dragon were able to explain the situation. phoenix was shocked to find that what had been done to her was legal, and because she had fought could be done to her again. unless she wanted to stand trial for manslaughter, she had to agree to fulfill dragon’s debt. her friends urged her to acceed to the debt, promising her that what had to happen would not be a repeat of that horrific scene. her account of their psionic assault had been heard by her friends, if not the court, and they assured her that they had made their own suits to bar her suitors from using psi when phoenix took them to bed.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and ember. consulting through the path, ember learned that her aegis citenship offered no immunity or escape from the situation she was in. after a mild reprimand for shuttinng dawn out, ember gave advice and moral support to strengthen ember’s morale. whatever might happen, ember believed her justified in her actions, and agreed to keep her options in the aegis open. visitations by the son of the avon dai, who made her mnao, and his friend who had accepted her choice to be her mnai mentor, were tense and bewildering. keavon assured her of his support, but caval seemed hurt and fearful.</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him. he had signalled his men when he had been called on to identify them and their part in the event. as their sire, he had their full, silent cooperation going into trial. he stood before the court and testified on ember’s behalf. he provided sufficient expert testimony to establish that their motives were hostile. he also allowed himself to grudgingly admit that she had used unrestrained lethal force once she had taken an offensive stance.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for the final time, ember was brought out of her cell to stand naked before the court. the weeks of inquisition had humiliated her. before her assembled friends and family she had been stripped of mantle, voice and name. she stood accused of charges ranging from murder to breach of discipline. the conclusion of the court was that the seven whom she had killed had given her justification to defend herself, with clear intentions of assault and rape. the capital charges against her, seven counts of murder, mutated into other charges. before court and house, she was convicted of provoked manslaughter, a breach of discipline. her sentence, prove her discipline, or be formally stripped and exiled.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him. however she chose, there would be a second chance to resolve this mission. if she chose trial by combat, he would be ready, among the vai who would test her. that would be the least fortuitous choice, since his only option would be to kill her. but, he had judged her carefully.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dawn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dawn. dawn, in conference with her superiors, received permission to delegate her picket command to another officer and proceed to oasis minor. her official instructions were to investigate the com infiltration she reported. telepathic data links made the aegis a viable prospect, but path operators were still people. they were employed for their ability, they were paid for their discretion, but occasionally they took advantage of their positions. ember’s, and her superiors’ suspicions were that it was an internal indescretion. most likely, a navy path had initiated and cultivated a personal link to her daughter, and had merely violated protocol in using the military path network to relay a sensative peice of private intelligence. proceeding on that theory, ember was to identify the inside contact for navy security to deal with. the alternatives were that ember had indeed infiltrated the military paths, or one of her personal acquaintances had. even the possability of that gave ember’s reassignment a high priority.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she was left to contemplate her sentence. if she could prove herself in the arena, if she could demonstrate proper discipline in the face of a similar or worse threat, she would absolve herself of the crime. it was a test of her self control. she would be able to fight, but not kill, to defend herself in a sexual or murderous assault by contracted dusk. unfortunately, she didn’t trust herself not to go berzerk and kill, even if she deliberately submitted. she didnt understand it, but she knew the bloodlust she had felt had something to do with the scars in her mind, and there was nothing she could do to control it until she had dealt with the damage to her mind. harsh as the wild promised to be, she felt her decision to accept exile was better than the alternative. knowing that, if she lost control, her trial by combat would become her execution, she stepped through the exile’s gate. her personal ties to her past, her title, and her place in civilization were all stripped away, locked inside her mind.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erosion of phoenix’s perspective—ash’s union.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ash and dragon were dragon phoenix twins. officially, ash was the son of dusk, and the reincarnation of phoenix ash, a modified clone of phoenix. because ash and dragon were twins by blooding, rather than birth, dragon was identical in mind and body to ash—up to the moment of blooding. because the biggest concern of dusk and dawn was protecting the integrity of ember’s paradox, ash and phoenix were kept apart as long as possible. ash was decieved as deeply as phoenix and ember, growing up believing himself a reincarnated soul and member of the phoenix heirs’ set. he was kept ignorant of the manifestation of dragon for a while, but once the two met—and came to terms with each other—they were able to pursue the kind of union ember had achieved.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dawn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dawn. it had taken too long to arrive after she heard the bad news, confirmed it through her daughter-self, and received permission to return to oasis minor. her mind kept gong over her daughter, ember’s, fears about her heat and the necessary return to oasis minor for her rite of passage, and with guilt dawn recalled her assurances that all would be well. arriving to learn that she had gone into exile, dawn dispairs. by accepting exile, ember had placed herself out of dawn’s power to protect her. an unnamed child was a ward of the avon’dai. her claim and rights were proscribed.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dawn, friends, family and ash. the ruthless reprogramming of her mind made her unable to even speak to her family, friends and acquaintances. those whom she could speak to, she found she could not speak to of her identity. dawn is twice frustrated, since ember’s condition made it impossible to pursue her mission objective of identifying ember’s path contacts. not only could ember not speak to her dawn, she could not address or identify any individuals associated with her past. because oasis minor was not a full member of the aegis, the situation was diplomatically sensitive. while ember was a citizen of the aegis, established precedent dictated that the aegis had to respect the covenant under which ember had been convicetd and exiled, the aegis could not exert pressure to remove the block that inhibited their investigation. nor was extradition possible, even if charges could be brought against ember to justify such an attempt.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nothing she tried would allow her to admit that she had a past beyond emerging from the exile’s gate. the reality of her punishment finally hit her. she was no one, and she had done it to herself. she had voluntary ceased to be a person. she had become an animal. without a name, she legally did not possess herself, and therefor she could be possessed. her only status within society was as a slave or a pet, and her only identification a pet name. even with an owner, the covenant governing the unnamed offered her only a shadow of her lost “humanity”. she had to earn the right to wear even a sheet, and her new peers were far more strict about modesty. her nakedness marked her as unpossessed, and unprotected. a target for sexual predation, a pressure valve within her society she had never known existed. if she got raped now, no one would do a thing to help her, and if she resisted, if she defended herself as lethally as before, she would be put down or hunted. with the loss of her past, she found she had no future. to go back and face her absolution would be death. to go forward she had to let go of herself, accept the loss and start over. if she did not, then she would live her life out like an animal. struggling on the fringes of civilization. she needed a patron to rebuild her life.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them. the three survivors of ember’s onslaught faced their sentencing and chose exile. with that bit of interference out of they way, they set out in search of their prey. they had a mission to complete.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her choice was made for her when the survivors of the gang that had trapped her before began stalking her. when she told a member of the court who sentenced her, she was reminded of what she had already learned. legally, she was an animal now, and the law offered her, and them, no protection. the law ignored what animals did to each other. if they caught her, they could do whatever they wanted to her, and suffer only mild punishment, if any. likewise, if she crippled, maimed or killed another animal, for her own survival, the law would take no interest. he made a point of reminding her that if the families of her victims chose to hunt her down, there were loopholes which would give them a legal right to do so. ember had not considered that when she had made the choice that made her a defenseless target to any who wished to do her harm. if she did not find a patron soon, she would have to flee. only, where was she supposed to go?</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dawn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dawn and dawn. word of ember’s predicament reached dawn who told dawn. dawn spoke to her guardian, arranging for protection for ember if she could make it to tael yng. dawn sought out ember and advised her to flee to their grandmother’s province where she would be offered patronage and protection from the three exiles.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days into the rainforest, she had lost her pursuit and evaluated her situation. the promise of patronage gave her a goal, but it would be a long journey afoot to tael danh. she wished that she had the skill to make such a long fight under her own power. the circumstances of her new life were doing their best to drive her into the wild, but the fact remained that she was not trained to survive in the wild. she could learn to hunt, or experiment and identify what other wild things she could eat, and if she was lucky, she would be able to survive the winter if it caught her short of her goal. if she didn’t end up prey herself. she was not alone out side of civilization. she was still in heat, and that would draw attention. her somnolence, and constant arousal would not work in her favor.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them. having driven their prey into the wild, they rushed to rendezvous with their leader. they were startled by the appearance of the vai who had witnessed in the court against them. he reprimands them for being late and calls out their reinforcements.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a lot of food grew wild on the road sides, and foraging from that reliable source made her progress predictable. the pursuit she had thought lost had merely jumped ahead to wait for her. she stumbled into their trap unexpectedly, and struggled desperately to escape. as they baited her and tightened their net, she realized that what had happend to her before had been impersonal. her actions had made it personal, she guessed, by the way they treated her this time. her fear turned to terror when she recognized in one of the new people the characteristics of the leader—the one she had killed first. as before, they attempt to penetrate her mind, she could not use her own abilities without leaving herself open to their attack. with her psi effectively leashed, and her body quickly and ruthlessly restrained, her bloodlust could not be satisfied.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as it began, she suddenly found herself standing outside of her self. the rape did not bother her as much as the strange behavior of the rapists. she could easily distance herself from the physical trauma, she had been trained to understand that rape was not about sex, but about domination. a ruthless attack on an intimate and vulnerable part of her life, but in practical terms, not much different from being beat up. the only thing she could do was survive, and heal. fortunately, at this time she was not as vulnerable as she could be. heat had made her infertile. of course, she was afraid, but most of the fear, the helpless anger, came from their attempts to rape her mind. no matter what they did to her body, she could control herself until that piercing gaze. the instant she felt that mental thrust, her rage would take over. they would wear her down, working her over, depriving her of food and water and sleep, and then attacking. each time, they only succeeded in awakening the rage, putting her back in focus, and reviving her. her only satisfaction was seeing the disappointment in their eyes as they continually failed to break her. of course, reason said that if they decided that she couldn’t be broken, eventually they would simply kill her and be done with it.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him. it was personal. he worked her over until there was no energy left in her to rage, and the brutality of rape bled into the embrace of lust, almost love-making, as her body betrayed her with its own needs. he even shared his amusement with her, as he listed off the new conditions of her life as his pet, and delighted in the fact that her memories of his true identity were unspeakable, as part of her banished past.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ember’s retreat from her body, and her defensive closing of her mind, closed her off from ember. as soon as she lost contact with ember, ember risked contacting ember again. ember was not able to identify ember’s assailants, but there was little room for doubt. unfortunately, ember could not offer a very precise description of where ember was ambushed.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dawn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dawn. duty required that she report the contact and her suspicions to her superiors while she considered whether there was any action she could take to save her daughter. the crew shared the frustration of their captain, knowing that her professionalism would not allow her to use her command resources for such a personal end. at least not while she could think of no excuse that would cover her actions. the terrible certainty that her daughter was certainly being raped, and quite possibly murdered, did not make her burden easier to bear.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after he was through using her, she faced her crisis. self-hatred warred with self-pity and bloodthirst. she had never been so helpless. she had never been so vulnerable, and she damned herself for finding pleasure in the arms of such monsters. only stubborn self love prevented her from devouring herself with darkness. this was not her doing, this was being done to her. these men were her enemies, and their purpose was her destruction. what had happened had nothing to do with sex, and everything to do with power.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it was the only weapon she could take back from them. she could not escape rape, but she could transform it. rape pretended to be sex, but it was really war. conquest. the victim subordinate to the act. but she had seen that she could also take from the act. her passion was hate and her lust was bloodlust. taking an active role in this terrible intimacy, freed her from being a victim. using the skills of a lover, and the perspective of a warrior, she fought on intimate ground, with an intimate enemy, to defend her spirit, to protect her self.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them. it didn’t make sense. she was enjoying what they did to her. she was challenging them to enjoy what they were dong to her. to feel pleasure and to accept the pain she would cause them if they underestimated her for an instant. they could force her to do anything they wanted, but they were finding her to eager to bend, to quick to anticipate them. she had figured out their weakness with regard to her, and it forced them to deal with her as a hostile ally rather than a prisoner or a slave.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him. he saw it happening, and he could not see any way to prevent it. they had a mission to accomplish and she had found a way to become immune to their methods. he continued to try, but until they reached their destination, their methods were limited by their need to travel swiftly. still, there were some attacks he could make against her will.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her victories came quicker than she expected, along with realization of her assets. they learned that the act was very different with her as a participant, and nothing they did could stop her from participating. especially when she realized that their clear efforts to break her were hampered by the fact that they dared not cripple her. being in heat also aided her in this campaign, for she was not alone in her condition. she could not get pregnant, and her immunity and awakening regenerative capabilities protected her from disease and injury.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them. in spite of themselves, they were falling in love with her. it had been easy to admire her, to want to possess her, but this was worse. it got harder to hurt her, as it became easier to possess her. it was maddening. they knew that if they didn’t break her, then they would never be able to make her one of them. if she did not become one of them then they would have to kill her. so they continued to hate her. and she continued to hate them.</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amusingly, she was learning survival skills by observing her captors. they had long since left the road and were dragging her north up the coast. as they had, the first time they had trapped her, they kept her psionic gifts subdued. the psionic coller being the only thing they had given her to wear. as long as she wore it her chances of escaping were grim.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him. his patience with her insufferable defiance wore out. conversion had been their objective for her, but her will was impregnable. rather than continue with their fruitless efforts, he decided to shake her possession and ride her until they reached their destination. once delivered, more effective means of attackng her integrity could be employed.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while struggling with newly deepened bloodlust, it occured to ember that she had felt this kind of murderous rage before. when it had come to her on the beach, it had come as an old friend. for the first time in her life, her nightmares offered a hope of salvation. forcing her mind back to the trauma of her childhood, and the birth of her deadly rage. it took her awhile to shake the rage after her enemies had finished maiming and using her. licking her wounds, she was conscious of the fact that they were forced to treat her with respect in spite of their abuse of her. unfortunately, they had learned their lesson with regard to her too well. they knew that if they gave her the slightest opportunity, she would kill them.</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dusk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him. he could tell withiin days that she would recover from the damage he had ordered. severed parts were regenerating. left on its own, her body would recover in a few years, but he suspected that she could restore herself even quicker if freed from the psi restraint. that would be an advantage in trying to break her once they delivered her to their destination. to test his theory, he made a side stop in a temple ruin, and sets up a psi damping perimeter. he takes off her collar and orders her to repair the damage. he explains his reasons, even, putting himself at risk for this answer. he patiently witnesses her recovery, holding out the temptation of escape for her. she tries several times, and he stops her, forcing her to need even more time to fulfill his command. the two, locked in together in isolation, get to know each other very well. he himself is in love with her, but his duty remains paramount, and he is not coy about it.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them. after much too long, the leader and ember emerged from the ruin, and their march was resumed. the restoration of their beloved prisoner restores the group’s morale as well. several openly comment that it was a pity she was not already one of them.</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she suspected she knew where they were taking her. if things had been different, their destination would have been her own home. the lands she would have inherited through her title. she confronted the leader of her enemies. she told the story of the massacre she witnessed and then challenged that—whatever it was they had been trying to do to her mind—they had tried to do to her on that night. he said only that the estate was important to them, and actions would always be taken to preserve their interest in it. if she were one of them, then their position would be secure.</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ember and him. in privacy, in the embrace of respectful enmity, she asks what they are trying to make her become. she debates the possability of a compromise or arrangement between them. she pursues the possability that there might be some resolution to this situation. he responds that the only way she could ever become one of them would be to surrender herself to him entirely. when she asks him what would happen if she did, he merely replied that the only way she would ever learn that would be the hard way. again, he implies that she has no hope for her fate. only time that is running out.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phoenix gate was the last place she ever wanted to go. her life had been traumatized by the slaughter of friends and family there. the fact that she was heir to the estate was the supreme irony of her life. the most terrible place in the uiverse to her was destined to be her home. she had seen the curse at work as a child, and she had determined to live her life as far from the place as she could manage. only now, she was discovering that the curse might be something that could be fought.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she finally got the nerve to ask, if she could not be broken, were they going to kill her? she was told that if she could not be made one of them, then she could have no place among them. they would never trust her, and they could not allow her to claim what was sacred to them. ember tried to convince them that she had not had any desire to claim the cursed estate. she would never have even approached it if they had not forced her to. nothing she or he could say could shake her conviction that none of their aims would result in anything less than her death.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r w:rsidRPr="00B3191B">
        <w:rPr>
          <w:rFonts w:ascii="Montserrat" w:hAnsi="Montserrat"/>
          <w:sz w:val="24"/>
        </w:rPr>
        <w:t>phoenix ·</w:t>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r w:rsidRPr="00B3191B">
        <w:rPr>
          <w:rFonts w:ascii="Montserrat" w:hAnsi="Montserrat"/>
          <w:strike/>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ember. she confides at last her conviction that whatever happened, she would not live to speak of it. she also confesses her curiosity why an estate that had been in her family for thousands of years was so sacred to them. the simple response stuns her. phoenix gate was where their kind had originated. everything they knew about themselves began here about a thousand years ago. with their arrival only days away, ember is aware of her iminent death. when they had given up on breaking her mind, they had stopped raping her as well. whatever they sought to do to her, she was truly immune. the fact that she was still alive only meant that they had something left to try.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8028"/>
        </w:tabs>
        <w:spacing w:line="240" w:lineRule="auto"/>
        <w:rPr>
          <w:rFonts w:ascii="Montserrat" w:hAnsi="Montserrat"/>
          <w:sz w:val="24"/>
        </w:rPr>
      </w:pPr>
      <w:r w:rsidRPr="00B3191B">
        <w:rPr>
          <w:rFonts w:ascii="Montserrat" w:hAnsi="Montserrat"/>
          <w:sz w:val="24"/>
        </w:rPr>
        <w:t xml:space="preserve">17|00 in heat </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vertAlign w:val="subscript"/>
        </w:rPr>
      </w:pPr>
      <w:r w:rsidRPr="00B3191B">
        <w:rPr>
          <w:rFonts w:ascii="Montserrat" w:hAnsi="Montserrat"/>
          <w:sz w:val="24"/>
        </w:rPr>
        <w:t>anima</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 xml:space="preserve"> · animo</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ab/>
        <w:t>anima</w:t>
      </w:r>
      <w:r w:rsidRPr="00B3191B">
        <w:rPr>
          <w:rFonts w:ascii="Montserrat" w:hAnsi="Montserrat"/>
          <w:sz w:val="24"/>
          <w:vertAlign w:val="subscript"/>
        </w:rPr>
        <w:t>1</w:t>
      </w:r>
      <w:r w:rsidRPr="00B3191B">
        <w:rPr>
          <w:rFonts w:ascii="Montserrat" w:hAnsi="Montserrat"/>
          <w:sz w:val="24"/>
        </w:rPr>
        <w:t xml:space="preserve"> · animo</w:t>
      </w:r>
      <w:r w:rsidRPr="00B3191B">
        <w:rPr>
          <w:rFonts w:ascii="Montserrat" w:hAnsi="Montserrat"/>
          <w:sz w:val="24"/>
          <w:vertAlign w:val="subscript"/>
        </w:rPr>
        <w:t>1</w:t>
      </w:r>
      <w:r w:rsidRPr="00B3191B">
        <w:rPr>
          <w:rFonts w:ascii="Montserrat" w:hAnsi="Montserrat"/>
          <w:sz w:val="24"/>
        </w:rPr>
        <w:tab/>
        <w:t>anima</w:t>
      </w:r>
      <w:r w:rsidRPr="00B3191B">
        <w:rPr>
          <w:rFonts w:ascii="Montserrat" w:hAnsi="Montserrat"/>
          <w:sz w:val="24"/>
          <w:vertAlign w:val="subscript"/>
        </w:rPr>
        <w:t>2</w:t>
      </w:r>
      <w:r w:rsidRPr="00B3191B">
        <w:rPr>
          <w:rFonts w:ascii="Montserrat" w:hAnsi="Montserrat"/>
          <w:sz w:val="24"/>
        </w:rPr>
        <w:t xml:space="preserve"> · animo</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phoenix · dragon</w:t>
      </w:r>
      <w:r w:rsidRPr="00B3191B">
        <w:rPr>
          <w:rFonts w:ascii="Montserrat" w:hAnsi="Montserrat"/>
          <w:sz w:val="24"/>
        </w:rPr>
        <w:tab/>
        <w:t>ember · ash</w:t>
      </w:r>
      <w:r w:rsidRPr="00B3191B">
        <w:rPr>
          <w:rFonts w:ascii="Montserrat" w:hAnsi="Montserrat"/>
          <w:sz w:val="24"/>
        </w:rPr>
        <w:tab/>
        <w:t>dawn · dusk</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my self, my other · engaged</w:t>
      </w:r>
      <w:r w:rsidRPr="00B3191B">
        <w:rPr>
          <w:rFonts w:ascii="Montserrat" w:hAnsi="Montserrat"/>
          <w:sz w:val="24"/>
        </w:rPr>
        <w:tab/>
        <w:t>my twin brother</w:t>
      </w:r>
      <w:r w:rsidRPr="00B3191B">
        <w:rPr>
          <w:rFonts w:ascii="Montserrat" w:hAnsi="Montserrat"/>
          <w:sz w:val="24"/>
        </w:rPr>
        <w:tab/>
        <w:t xml:space="preserve">my lovers </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 xml:space="preserve">a girl, a boy-girl · a goddess, a god </w:t>
      </w:r>
      <w:r w:rsidRPr="00B3191B">
        <w:rPr>
          <w:rFonts w:ascii="Montserrat" w:hAnsi="Montserrat"/>
          <w:sz w:val="24"/>
        </w:rPr>
        <w:tab/>
        <w:t>a son · an animao union</w:t>
      </w:r>
      <w:r w:rsidRPr="00B3191B">
        <w:rPr>
          <w:rFonts w:ascii="Montserrat" w:hAnsi="Montserrat"/>
          <w:sz w:val="24"/>
        </w:rPr>
        <w:tab/>
        <w:t>an animao union</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8028"/>
        </w:tabs>
        <w:spacing w:line="240" w:lineRule="auto"/>
        <w:rPr>
          <w:rFonts w:ascii="Montserrat" w:hAnsi="Montserrat"/>
          <w:sz w:val="24"/>
        </w:rPr>
      </w:pPr>
      <w:r w:rsidRPr="00B3191B">
        <w:rPr>
          <w:rFonts w:ascii="Montserrat" w:hAnsi="Montserrat"/>
          <w:sz w:val="24"/>
        </w:rPr>
        <w:t xml:space="preserve">17|01 in blooding </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vertAlign w:val="subscript"/>
        </w:rPr>
      </w:pPr>
      <w:r w:rsidRPr="00B3191B">
        <w:rPr>
          <w:rFonts w:ascii="Montserrat" w:hAnsi="Montserrat"/>
          <w:sz w:val="24"/>
        </w:rPr>
        <w:t>anima</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 xml:space="preserve"> · animo</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ab/>
        <w:t>anime</w:t>
      </w:r>
      <w:r w:rsidRPr="00B3191B">
        <w:rPr>
          <w:rFonts w:ascii="Montserrat" w:hAnsi="Montserrat"/>
          <w:sz w:val="24"/>
          <w:vertAlign w:val="subscript"/>
        </w:rPr>
        <w:t>1</w:t>
      </w:r>
      <w:r w:rsidRPr="00B3191B">
        <w:rPr>
          <w:rFonts w:ascii="Montserrat" w:hAnsi="Montserrat"/>
          <w:sz w:val="24"/>
        </w:rPr>
        <w:tab/>
        <w:t>anime</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phoenix · dragon</w:t>
      </w:r>
      <w:r w:rsidRPr="00B3191B">
        <w:rPr>
          <w:rFonts w:ascii="Montserrat" w:hAnsi="Montserrat"/>
          <w:sz w:val="24"/>
        </w:rPr>
        <w:tab/>
        <w:t>ember · ash</w:t>
      </w:r>
      <w:r w:rsidRPr="00B3191B">
        <w:rPr>
          <w:rFonts w:ascii="Montserrat" w:hAnsi="Montserrat"/>
          <w:sz w:val="24"/>
        </w:rPr>
        <w:tab/>
        <w:t>dawn · dusk</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my self, my other · bedded</w:t>
      </w:r>
      <w:r w:rsidRPr="00B3191B">
        <w:rPr>
          <w:rFonts w:ascii="Montserrat" w:hAnsi="Montserrat"/>
          <w:sz w:val="24"/>
        </w:rPr>
        <w:tab/>
        <w:t>my twin, blooded, aspected</w:t>
      </w:r>
      <w:r w:rsidRPr="00B3191B">
        <w:rPr>
          <w:rFonts w:ascii="Montserrat" w:hAnsi="Montserrat"/>
          <w:sz w:val="24"/>
        </w:rPr>
        <w:tab/>
        <w:t>my lover, blooded, aspected</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an exile</w:t>
      </w:r>
      <w:r w:rsidRPr="00B3191B">
        <w:rPr>
          <w:rFonts w:ascii="Montserrat" w:hAnsi="Montserrat"/>
          <w:sz w:val="24"/>
        </w:rPr>
        <w:tab/>
        <w:t>a phoenix and a dragon</w:t>
      </w:r>
      <w:r w:rsidRPr="00B3191B">
        <w:rPr>
          <w:rFonts w:ascii="Montserrat" w:hAnsi="Montserrat"/>
          <w:sz w:val="24"/>
        </w:rPr>
        <w:tab/>
        <w:t>a phoenix and a dragon</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8028"/>
        </w:tabs>
        <w:spacing w:line="240" w:lineRule="auto"/>
        <w:rPr>
          <w:rFonts w:ascii="Montserrat" w:hAnsi="Montserrat"/>
          <w:sz w:val="24"/>
        </w:rPr>
      </w:pPr>
      <w:r w:rsidRPr="00B3191B">
        <w:rPr>
          <w:rFonts w:ascii="Montserrat" w:hAnsi="Montserrat"/>
          <w:sz w:val="24"/>
        </w:rPr>
        <w:t xml:space="preserve">17|03 in eclipse </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vertAlign w:val="subscript"/>
        </w:rPr>
      </w:pPr>
      <w:r w:rsidRPr="00B3191B">
        <w:rPr>
          <w:rFonts w:ascii="Montserrat" w:hAnsi="Montserrat"/>
          <w:sz w:val="24"/>
        </w:rPr>
        <w:t>anima</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 xml:space="preserve"> · animo</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rPr>
        <w:tab/>
        <w:t>anime phoenix</w:t>
      </w:r>
      <w:r w:rsidRPr="00B3191B">
        <w:rPr>
          <w:rFonts w:ascii="Montserrat" w:hAnsi="Montserrat"/>
          <w:sz w:val="24"/>
          <w:vertAlign w:val="subscript"/>
        </w:rPr>
        <w:t>1</w:t>
      </w:r>
      <w:r w:rsidRPr="00B3191B">
        <w:rPr>
          <w:rFonts w:ascii="Montserrat" w:hAnsi="Montserrat"/>
          <w:sz w:val="24"/>
        </w:rPr>
        <w:t xml:space="preserve"> · anime dragon</w:t>
      </w:r>
      <w:r w:rsidRPr="00B3191B">
        <w:rPr>
          <w:rFonts w:ascii="Montserrat" w:hAnsi="Montserrat"/>
          <w:sz w:val="24"/>
          <w:vertAlign w:val="subscript"/>
        </w:rPr>
        <w:t>1</w:t>
      </w:r>
      <w:r w:rsidRPr="00B3191B">
        <w:rPr>
          <w:rFonts w:ascii="Montserrat" w:hAnsi="Montserrat"/>
          <w:sz w:val="24"/>
        </w:rPr>
        <w:tab/>
        <w:t>anime phoenix</w:t>
      </w:r>
      <w:r w:rsidRPr="00B3191B">
        <w:rPr>
          <w:rFonts w:ascii="Montserrat" w:hAnsi="Montserrat"/>
          <w:sz w:val="24"/>
          <w:vertAlign w:val="subscript"/>
        </w:rPr>
        <w:t>2</w:t>
      </w:r>
      <w:r w:rsidRPr="00B3191B">
        <w:rPr>
          <w:rFonts w:ascii="Montserrat" w:hAnsi="Montserrat"/>
          <w:sz w:val="24"/>
        </w:rPr>
        <w:t xml:space="preserve"> · anime dragon</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phoenix · dragon</w:t>
      </w:r>
      <w:r w:rsidRPr="00B3191B">
        <w:rPr>
          <w:rFonts w:ascii="Montserrat" w:hAnsi="Montserrat"/>
          <w:sz w:val="24"/>
        </w:rPr>
        <w:tab/>
        <w:t>ember · ash</w:t>
      </w:r>
      <w:r w:rsidRPr="00B3191B">
        <w:rPr>
          <w:rFonts w:ascii="Montserrat" w:hAnsi="Montserrat"/>
          <w:sz w:val="24"/>
        </w:rPr>
        <w:tab/>
        <w:t>dawn · dusk</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my self</w:t>
      </w:r>
      <w:r w:rsidRPr="00B3191B">
        <w:rPr>
          <w:rFonts w:ascii="Montserrat" w:hAnsi="Montserrat"/>
          <w:sz w:val="24"/>
        </w:rPr>
        <w:tab/>
        <w:t xml:space="preserve">my master </w:t>
      </w:r>
      <w:r w:rsidRPr="00B3191B">
        <w:rPr>
          <w:rFonts w:ascii="Montserrat" w:hAnsi="Montserrat"/>
          <w:sz w:val="24"/>
        </w:rPr>
        <w:tab/>
        <w:t xml:space="preserve">my mentor </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 slave</w:t>
      </w:r>
      <w:r w:rsidRPr="00B3191B">
        <w:rPr>
          <w:rFonts w:ascii="Montserrat" w:hAnsi="Montserrat"/>
          <w:sz w:val="24"/>
        </w:rPr>
        <w:tab/>
        <w:t>a phoenix and a dragon</w:t>
      </w:r>
      <w:r w:rsidRPr="00B3191B">
        <w:rPr>
          <w:rFonts w:ascii="Montserrat" w:hAnsi="Montserrat"/>
          <w:sz w:val="24"/>
        </w:rPr>
        <w:tab/>
        <w:t>a phoenix and a dragon</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eclipse · animaeo</w:t>
      </w:r>
      <w:r w:rsidRPr="00B3191B">
        <w:rPr>
          <w:rFonts w:ascii="Montserrat" w:hAnsi="Montserrat"/>
          <w:sz w:val="24"/>
          <w:vertAlign w:val="subscript"/>
        </w:rPr>
        <w:t>0</w:t>
      </w:r>
      <w:r w:rsidRPr="00B3191B">
        <w:rPr>
          <w:rFonts w:ascii="Montserrat" w:hAnsi="Montserrat"/>
          <w:sz w:val="24"/>
        </w:rPr>
        <w:t>a</w:t>
      </w:r>
      <w:r w:rsidRPr="00B3191B">
        <w:rPr>
          <w:rFonts w:ascii="Montserrat" w:hAnsi="Montserrat"/>
          <w:sz w:val="24"/>
        </w:rPr>
        <w:tab/>
        <w:t>eclipse · anima</w:t>
      </w:r>
      <w:r w:rsidRPr="00B3191B">
        <w:rPr>
          <w:rFonts w:ascii="Montserrat" w:hAnsi="Montserrat"/>
          <w:sz w:val="24"/>
          <w:vertAlign w:val="subscript"/>
        </w:rPr>
        <w:t>1</w:t>
      </w:r>
      <w:r w:rsidRPr="00B3191B">
        <w:rPr>
          <w:rFonts w:ascii="Montserrat" w:hAnsi="Montserrat"/>
          <w:sz w:val="24"/>
          <w:vertAlign w:val="subscript"/>
        </w:rPr>
        <w:softHyphen/>
      </w:r>
      <w:r w:rsidRPr="00B3191B">
        <w:rPr>
          <w:rFonts w:ascii="Montserrat" w:hAnsi="Montserrat"/>
          <w:sz w:val="24"/>
        </w:rPr>
        <w:t>aeo</w:t>
      </w:r>
      <w:r w:rsidRPr="00B3191B">
        <w:rPr>
          <w:rFonts w:ascii="Montserrat" w:hAnsi="Montserrat"/>
          <w:sz w:val="24"/>
        </w:rPr>
        <w:tab/>
        <w:t>eclipse ·animo</w:t>
      </w:r>
      <w:r w:rsidRPr="00B3191B">
        <w:rPr>
          <w:rFonts w:ascii="Montserrat" w:hAnsi="Montserrat"/>
          <w:sz w:val="24"/>
          <w:vertAlign w:val="subscript"/>
        </w:rPr>
        <w:t>2</w:t>
      </w:r>
      <w:r w:rsidRPr="00B3191B">
        <w:rPr>
          <w:rFonts w:ascii="Montserrat" w:hAnsi="Montserrat"/>
          <w:sz w:val="24"/>
        </w:rPr>
        <w:t>aeo</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understanding and self conception</w:t>
      </w:r>
      <w:r w:rsidRPr="00B3191B">
        <w:rPr>
          <w:rFonts w:ascii="Montserrat" w:hAnsi="Montserrat"/>
          <w:sz w:val="24"/>
        </w:rPr>
        <w:tab/>
        <w:t>consumed, anime dragon</w:t>
      </w:r>
      <w:r w:rsidRPr="00B3191B">
        <w:rPr>
          <w:rFonts w:ascii="Montserrat" w:hAnsi="Montserrat"/>
          <w:sz w:val="24"/>
          <w:vertAlign w:val="subscript"/>
        </w:rPr>
        <w:t>1</w:t>
      </w:r>
      <w:r w:rsidRPr="00B3191B">
        <w:rPr>
          <w:rFonts w:ascii="Montserrat" w:hAnsi="Montserrat"/>
          <w:sz w:val="24"/>
        </w:rPr>
        <w:tab/>
        <w:t>consumed, anima phoenix</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revision inspired and embodied</w:t>
      </w:r>
      <w:r w:rsidRPr="00B3191B">
        <w:rPr>
          <w:rFonts w:ascii="Montserrat" w:hAnsi="Montserrat"/>
          <w:sz w:val="24"/>
        </w:rPr>
        <w:tab/>
        <w:t>revision inspired and embodied</w:t>
      </w:r>
      <w:r w:rsidRPr="00B3191B">
        <w:rPr>
          <w:rFonts w:ascii="Montserrat" w:hAnsi="Montserrat"/>
          <w:sz w:val="24"/>
        </w:rPr>
        <w:tab/>
        <w:t>revision inspired and embodied</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animaeo</w:t>
      </w:r>
      <w:r w:rsidRPr="00B3191B">
        <w:rPr>
          <w:rFonts w:ascii="Montserrat" w:hAnsi="Montserrat"/>
          <w:sz w:val="24"/>
          <w:vertAlign w:val="subscript"/>
        </w:rPr>
        <w:t>0</w:t>
      </w:r>
      <w:r w:rsidRPr="00B3191B">
        <w:rPr>
          <w:rFonts w:ascii="Montserrat" w:hAnsi="Montserrat"/>
          <w:sz w:val="24"/>
        </w:rPr>
        <w:t>a</w:t>
      </w:r>
      <w:r w:rsidRPr="00B3191B">
        <w:rPr>
          <w:rFonts w:ascii="Montserrat" w:hAnsi="Montserrat"/>
          <w:sz w:val="24"/>
          <w:vertAlign w:val="subscript"/>
        </w:rPr>
        <w:t>0</w:t>
      </w:r>
      <w:r w:rsidRPr="00B3191B">
        <w:rPr>
          <w:rFonts w:ascii="Montserrat" w:hAnsi="Montserrat"/>
          <w:sz w:val="24"/>
        </w:rPr>
        <w:tab/>
        <w:t>anima</w:t>
      </w:r>
      <w:r w:rsidRPr="00B3191B">
        <w:rPr>
          <w:rFonts w:ascii="Montserrat" w:hAnsi="Montserrat"/>
          <w:sz w:val="24"/>
          <w:vertAlign w:val="subscript"/>
        </w:rPr>
        <w:t>1</w:t>
      </w:r>
      <w:r w:rsidRPr="00B3191B">
        <w:rPr>
          <w:rFonts w:ascii="Montserrat" w:hAnsi="Montserrat"/>
          <w:sz w:val="24"/>
        </w:rPr>
        <w:t>aeo</w:t>
      </w:r>
      <w:r w:rsidRPr="00B3191B">
        <w:rPr>
          <w:rFonts w:ascii="Montserrat" w:hAnsi="Montserrat"/>
          <w:sz w:val="24"/>
          <w:vertAlign w:val="subscript"/>
        </w:rPr>
        <w:t>1</w:t>
      </w:r>
      <w:r w:rsidRPr="00B3191B">
        <w:rPr>
          <w:rFonts w:ascii="Montserrat" w:hAnsi="Montserrat"/>
          <w:sz w:val="24"/>
        </w:rPr>
        <w:tab/>
        <w:t>animo</w:t>
      </w:r>
      <w:r w:rsidRPr="00B3191B">
        <w:rPr>
          <w:rFonts w:ascii="Montserrat" w:hAnsi="Montserrat"/>
          <w:sz w:val="24"/>
          <w:vertAlign w:val="subscript"/>
        </w:rPr>
        <w:t>2</w:t>
      </w:r>
      <w:r w:rsidRPr="00B3191B">
        <w:rPr>
          <w:rFonts w:ascii="Montserrat" w:hAnsi="Montserrat"/>
          <w:sz w:val="24"/>
        </w:rPr>
        <w:t>aeo</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inception of</w:t>
      </w:r>
      <w:r w:rsidRPr="00B3191B">
        <w:rPr>
          <w:rFonts w:ascii="Montserrat" w:hAnsi="Montserrat"/>
          <w:sz w:val="24"/>
        </w:rPr>
        <w:tab/>
        <w:t>inception of</w:t>
      </w:r>
      <w:r w:rsidRPr="00B3191B">
        <w:rPr>
          <w:rFonts w:ascii="Montserrat" w:hAnsi="Montserrat"/>
          <w:sz w:val="24"/>
        </w:rPr>
        <w:tab/>
        <w:t>inception of</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vertAlign w:val="superscript"/>
        </w:rPr>
      </w:pPr>
      <w:r w:rsidRPr="00B3191B">
        <w:rPr>
          <w:rFonts w:ascii="Montserrat" w:hAnsi="Montserrat"/>
          <w:sz w:val="24"/>
        </w:rPr>
        <w:t>anima</w:t>
      </w:r>
      <w:r w:rsidRPr="00B3191B">
        <w:rPr>
          <w:rFonts w:ascii="Montserrat" w:hAnsi="Montserrat"/>
          <w:sz w:val="24"/>
          <w:vertAlign w:val="subscript"/>
        </w:rPr>
        <w:t>1</w:t>
      </w:r>
      <w:r w:rsidRPr="00B3191B">
        <w:rPr>
          <w:rFonts w:ascii="Montserrat" w:hAnsi="Montserrat"/>
          <w:sz w:val="24"/>
        </w:rPr>
        <w:t xml:space="preserve"> · animo</w:t>
      </w:r>
      <w:r w:rsidRPr="00B3191B">
        <w:rPr>
          <w:rFonts w:ascii="Montserrat" w:hAnsi="Montserrat"/>
          <w:sz w:val="24"/>
          <w:vertAlign w:val="subscript"/>
        </w:rPr>
        <w:t>1</w:t>
      </w:r>
      <w:r w:rsidRPr="00B3191B">
        <w:rPr>
          <w:rFonts w:ascii="Montserrat" w:hAnsi="Montserrat"/>
          <w:sz w:val="24"/>
        </w:rPr>
        <w:tab/>
        <w:t>anima</w:t>
      </w:r>
      <w:r w:rsidRPr="00B3191B">
        <w:rPr>
          <w:rFonts w:ascii="Montserrat" w:hAnsi="Montserrat"/>
          <w:sz w:val="24"/>
          <w:vertAlign w:val="subscript"/>
        </w:rPr>
        <w:t>2</w:t>
      </w:r>
      <w:r w:rsidRPr="00B3191B">
        <w:rPr>
          <w:rFonts w:ascii="Montserrat" w:hAnsi="Montserrat"/>
          <w:sz w:val="24"/>
        </w:rPr>
        <w:t xml:space="preserve"> · animo</w:t>
      </w:r>
      <w:r w:rsidRPr="00B3191B">
        <w:rPr>
          <w:rFonts w:ascii="Montserrat" w:hAnsi="Montserrat"/>
          <w:sz w:val="24"/>
          <w:vertAlign w:val="subscript"/>
        </w:rPr>
        <w:t>2</w:t>
      </w:r>
      <w:r w:rsidRPr="00B3191B">
        <w:rPr>
          <w:rFonts w:ascii="Montserrat" w:hAnsi="Montserrat"/>
          <w:sz w:val="24"/>
        </w:rPr>
        <w:tab/>
        <w:t>anima</w:t>
      </w:r>
      <w:r w:rsidRPr="00B3191B">
        <w:rPr>
          <w:rFonts w:ascii="Montserrat" w:hAnsi="Montserrat"/>
          <w:sz w:val="24"/>
          <w:vertAlign w:val="subscript"/>
        </w:rPr>
        <w:t>0</w:t>
      </w:r>
      <w:r w:rsidRPr="00B3191B">
        <w:rPr>
          <w:rFonts w:ascii="Montserrat" w:hAnsi="Montserrat"/>
          <w:sz w:val="24"/>
        </w:rPr>
        <w:t>aeo</w:t>
      </w:r>
      <w:r w:rsidRPr="00B3191B">
        <w:rPr>
          <w:rFonts w:ascii="Montserrat" w:hAnsi="Montserrat"/>
          <w:sz w:val="24"/>
          <w:vertAlign w:val="subscript"/>
        </w:rPr>
        <w:t>0</w:t>
      </w:r>
      <w:r w:rsidRPr="00B3191B">
        <w:rPr>
          <w:rFonts w:ascii="Montserrat" w:hAnsi="Montserrat"/>
          <w:sz w:val="24"/>
          <w:vertAlign w:val="superscript"/>
        </w:rPr>
        <w:t>*</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assumption of</w:t>
      </w: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animaeo</w:t>
      </w:r>
      <w:r w:rsidRPr="00B3191B">
        <w:rPr>
          <w:rFonts w:ascii="Montserrat" w:hAnsi="Montserrat"/>
          <w:sz w:val="24"/>
          <w:vertAlign w:val="subscript"/>
        </w:rPr>
        <w:t>0</w:t>
      </w:r>
      <w:r w:rsidRPr="00B3191B">
        <w:rPr>
          <w:rFonts w:ascii="Montserrat" w:hAnsi="Montserrat"/>
          <w:sz w:val="24"/>
        </w:rPr>
        <w:t>a</w:t>
      </w:r>
      <w:r w:rsidRPr="00B3191B">
        <w:rPr>
          <w:rFonts w:ascii="Montserrat" w:hAnsi="Montserrat"/>
          <w:sz w:val="24"/>
          <w:vertAlign w:val="subscript"/>
        </w:rPr>
        <w:t>0</w:t>
      </w:r>
      <w:r w:rsidRPr="00B3191B">
        <w:rPr>
          <w:rFonts w:ascii="Montserrat" w:hAnsi="Montserrat"/>
          <w:sz w:val="24"/>
        </w:rPr>
        <w:tab/>
        <w:t>anima</w:t>
      </w:r>
      <w:r w:rsidRPr="00B3191B">
        <w:rPr>
          <w:rFonts w:ascii="Montserrat" w:hAnsi="Montserrat"/>
          <w:sz w:val="24"/>
          <w:vertAlign w:val="subscript"/>
        </w:rPr>
        <w:t>1</w:t>
      </w:r>
      <w:r w:rsidRPr="00B3191B">
        <w:rPr>
          <w:rFonts w:ascii="Montserrat" w:hAnsi="Montserrat"/>
          <w:sz w:val="24"/>
        </w:rPr>
        <w:t>aeo</w:t>
      </w:r>
      <w:r w:rsidRPr="00B3191B">
        <w:rPr>
          <w:rFonts w:ascii="Montserrat" w:hAnsi="Montserrat"/>
          <w:sz w:val="24"/>
          <w:vertAlign w:val="subscript"/>
        </w:rPr>
        <w:t>1</w:t>
      </w:r>
      <w:r w:rsidRPr="00B3191B">
        <w:rPr>
          <w:rFonts w:ascii="Montserrat" w:hAnsi="Montserrat"/>
          <w:sz w:val="24"/>
        </w:rPr>
        <w:tab/>
        <w:t>animaeo</w:t>
      </w:r>
      <w:r w:rsidRPr="00B3191B">
        <w:rPr>
          <w:rFonts w:ascii="Montserrat" w:hAnsi="Montserrat"/>
          <w:sz w:val="24"/>
          <w:vertAlign w:val="subscript"/>
        </w:rPr>
        <w:t>2</w:t>
      </w:r>
      <w:r w:rsidRPr="00B3191B">
        <w:rPr>
          <w:rFonts w:ascii="Montserrat" w:hAnsi="Montserrat"/>
          <w:sz w:val="24"/>
        </w:rPr>
        <w:t>ao</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r w:rsidRPr="00B3191B">
        <w:rPr>
          <w:rFonts w:ascii="Montserrat" w:hAnsi="Montserrat"/>
          <w:sz w:val="24"/>
          <w:vertAlign w:val="superscript"/>
        </w:rPr>
        <w:t>*later implanted in animaeo</w:t>
      </w:r>
      <w:r w:rsidRPr="00B3191B">
        <w:rPr>
          <w:rFonts w:ascii="Montserrat" w:hAnsi="Montserrat"/>
          <w:sz w:val="24"/>
          <w:vertAlign w:val="subscript"/>
        </w:rPr>
        <w:t>0</w:t>
      </w:r>
      <w:r w:rsidRPr="00B3191B">
        <w:rPr>
          <w:rFonts w:ascii="Montserrat" w:hAnsi="Montserrat"/>
          <w:sz w:val="24"/>
          <w:vertAlign w:val="superscript"/>
        </w:rPr>
        <w:t>anima</w:t>
      </w:r>
      <w:r w:rsidRPr="00B3191B">
        <w:rPr>
          <w:rFonts w:ascii="Montserrat" w:hAnsi="Montserrat"/>
          <w:sz w:val="24"/>
          <w:vertAlign w:val="subscript"/>
        </w:rPr>
        <w:t>0</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vertAlign w:val="superscript"/>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8028"/>
        </w:tabs>
        <w:spacing w:line="240" w:lineRule="auto"/>
        <w:rPr>
          <w:rFonts w:ascii="Montserrat" w:hAnsi="Montserrat"/>
          <w:sz w:val="24"/>
        </w:rPr>
      </w:pPr>
      <w:r w:rsidRPr="00B3191B">
        <w:rPr>
          <w:rFonts w:ascii="Montserrat" w:hAnsi="Montserrat"/>
          <w:sz w:val="24"/>
        </w:rPr>
        <w:t>20|10,025 in parenthood</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animaeo</w:t>
      </w:r>
      <w:r w:rsidRPr="00B3191B">
        <w:rPr>
          <w:rFonts w:ascii="Montserrat" w:hAnsi="Montserrat"/>
          <w:sz w:val="24"/>
          <w:vertAlign w:val="subscript"/>
        </w:rPr>
        <w:t>0</w:t>
      </w:r>
      <w:r w:rsidRPr="00B3191B">
        <w:rPr>
          <w:rFonts w:ascii="Montserrat" w:hAnsi="Montserrat"/>
          <w:sz w:val="24"/>
        </w:rPr>
        <w:t>a</w:t>
      </w:r>
      <w:r w:rsidRPr="00B3191B">
        <w:rPr>
          <w:rFonts w:ascii="Montserrat" w:hAnsi="Montserrat"/>
          <w:sz w:val="24"/>
          <w:vertAlign w:val="subscript"/>
        </w:rPr>
        <w:t>0</w:t>
      </w:r>
      <w:r w:rsidRPr="00B3191B">
        <w:rPr>
          <w:rFonts w:ascii="Montserrat" w:hAnsi="Montserrat"/>
          <w:sz w:val="24"/>
        </w:rPr>
        <w:tab/>
        <w:t>anima</w:t>
      </w:r>
      <w:r w:rsidRPr="00B3191B">
        <w:rPr>
          <w:rFonts w:ascii="Montserrat" w:hAnsi="Montserrat"/>
          <w:sz w:val="24"/>
          <w:vertAlign w:val="subscript"/>
        </w:rPr>
        <w:t>1</w:t>
      </w:r>
      <w:r w:rsidRPr="00B3191B">
        <w:rPr>
          <w:rFonts w:ascii="Montserrat" w:hAnsi="Montserrat"/>
          <w:sz w:val="24"/>
        </w:rPr>
        <w:t>aeo</w:t>
      </w:r>
      <w:r w:rsidRPr="00B3191B">
        <w:rPr>
          <w:rFonts w:ascii="Montserrat" w:hAnsi="Montserrat"/>
          <w:sz w:val="24"/>
          <w:vertAlign w:val="subscript"/>
        </w:rPr>
        <w:t>1</w:t>
      </w:r>
      <w:r w:rsidRPr="00B3191B">
        <w:rPr>
          <w:rFonts w:ascii="Montserrat" w:hAnsi="Montserrat"/>
          <w:sz w:val="24"/>
        </w:rPr>
        <w:tab/>
        <w:t>animaeo</w:t>
      </w:r>
      <w:r w:rsidRPr="00B3191B">
        <w:rPr>
          <w:rFonts w:ascii="Montserrat" w:hAnsi="Montserrat"/>
          <w:sz w:val="24"/>
          <w:vertAlign w:val="subscript"/>
        </w:rPr>
        <w:t>2</w:t>
      </w:r>
      <w:r w:rsidRPr="00B3191B">
        <w:rPr>
          <w:rFonts w:ascii="Montserrat" w:hAnsi="Montserrat"/>
          <w:sz w:val="24"/>
        </w:rPr>
        <w:t>ao</w:t>
      </w:r>
      <w:r w:rsidRPr="00B3191B">
        <w:rPr>
          <w:rFonts w:ascii="Montserrat" w:hAnsi="Montserrat"/>
          <w:sz w:val="24"/>
          <w:vertAlign w:val="subscript"/>
        </w:rPr>
        <w:t>2</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 xml:space="preserve">phoenix </w:t>
      </w:r>
      <w:r w:rsidRPr="00B3191B">
        <w:rPr>
          <w:rFonts w:ascii="Montserrat" w:hAnsi="Montserrat"/>
          <w:sz w:val="24"/>
        </w:rPr>
        <w:tab/>
        <w:t>arden</w:t>
      </w:r>
      <w:r w:rsidRPr="00B3191B">
        <w:rPr>
          <w:rFonts w:ascii="Montserrat" w:hAnsi="Montserrat"/>
          <w:sz w:val="24"/>
        </w:rPr>
        <w:tab/>
        <w:t>morgan</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my self</w:t>
      </w:r>
      <w:r w:rsidRPr="00B3191B">
        <w:rPr>
          <w:rFonts w:ascii="Montserrat" w:hAnsi="Montserrat"/>
          <w:sz w:val="24"/>
        </w:rPr>
        <w:tab/>
        <w:t>my goddess</w:t>
      </w:r>
      <w:r w:rsidRPr="00B3191B">
        <w:rPr>
          <w:rFonts w:ascii="Montserrat" w:hAnsi="Montserrat"/>
          <w:sz w:val="24"/>
        </w:rPr>
        <w:tab/>
        <w:t>my god</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 mother of three, a wife</w:t>
      </w:r>
      <w:r w:rsidRPr="00B3191B">
        <w:rPr>
          <w:rFonts w:ascii="Montserrat" w:hAnsi="Montserrat"/>
          <w:sz w:val="24"/>
        </w:rPr>
        <w:tab/>
        <w:t>a mother of two</w:t>
      </w:r>
      <w:r w:rsidRPr="00B3191B">
        <w:rPr>
          <w:rFonts w:ascii="Montserrat" w:hAnsi="Montserrat"/>
          <w:sz w:val="24"/>
        </w:rPr>
        <w:tab/>
        <w:t>a father of three, a husband</w:t>
      </w:r>
    </w:p>
    <w:p w:rsidR="00140257" w:rsidRPr="00B3191B" w:rsidRDefault="00140257">
      <w:pPr>
        <w:pStyle w:val="AvonDraftBody"/>
        <w:tabs>
          <w:tab w:val="left" w:pos="360"/>
          <w:tab w:val="left" w:pos="3228"/>
          <w:tab w:val="left" w:pos="5628"/>
          <w:tab w:val="left" w:pos="8028"/>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Point Paradox: Side Notes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0 0000 Contributing Content 08</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Book One: </w:t>
      </w:r>
      <w:r w:rsidRPr="00B3191B">
        <w:rPr>
          <w:rFonts w:ascii="Montserrat" w:hAnsi="Montserrat"/>
          <w:sz w:val="24"/>
        </w:rPr>
        <w:tab/>
        <w:t>The Eve of Paradox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Book Two: </w:t>
      </w:r>
      <w:r w:rsidRPr="00B3191B">
        <w:rPr>
          <w:rFonts w:ascii="Montserrat" w:hAnsi="Montserrat"/>
          <w:sz w:val="24"/>
        </w:rPr>
        <w:tab/>
        <w:t>The Eye of Paradox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Point Paradox. An instant in eternity. A beginning, and end, and all time encompassed. Naturally, the point in time in which these things came to pass was somewhere in the middle of eternity.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Point Paradox was the beginning and end of the cycle of self-conception. Anne and Vai were the last incarnations of the dreaming goddess.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Amber and Ember were the modern incarnations of the dreaming goddess, presently looped by their future selves. On the eve of Point Paradox, the two incarnations of the dreaming goddess snapped into unison and trapped the unconscious attention of the Goddess—taking possession of the dream as it was and would be and making the instant of conception eternal.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In Point Paradox, in the instant of conception, in the light of her understanding, three aspects of the awakening goddess emerged from unison. Av emerged from the newly opened eye of paradox impregnated by the seeds of the dreaming goddesses. From those seeds, the first incarnations of the dreaming goddess would be born. In her understanding, the twin minds of Anne-Vai—which as Amber and Ember had imprisoned her potential, her unconscious self possession—had realized that potential just as she had and emerged from the eye of paradox. They did not emerge within the Dream, but entered the infinite expression—the eternal dance—as a true and faithful embodiment of her mind and soul.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Within the Dream, the awakening had struck a shattering blow, and even though the dreaming goddesses had united and asserted control over the Dream, paradox had manifested itself as an all pervasive unraveling of time and space. These fractures were tiny even on a sub-atomic scale, but they were everywhere, and the great rift in Ardahn was already drawing them to it. Given time, they would pool together and erase the Oasis system—unless something was done first.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Dreamer in the Dream—Unity and Diversity. </w:t>
      </w:r>
      <w:r w:rsidRPr="00B3191B">
        <w:rPr>
          <w:rFonts w:ascii="Montserrat" w:hAnsi="Montserrat"/>
          <w:i/>
          <w:sz w:val="24"/>
        </w:rPr>
        <w:t xml:space="preserve">I am the Dreamer and I am the Dream, alone and my own and yet never seen. </w:t>
      </w:r>
      <w:r w:rsidRPr="00B3191B">
        <w:rPr>
          <w:rFonts w:ascii="Montserrat" w:hAnsi="Montserrat"/>
          <w:sz w:val="24"/>
        </w:rPr>
        <w:t xml:space="preserve">The Goddess is complexly—and elegantly—rendered. The Dream is the domain of her dreaming and awakening, her mind embracing the infinite expression and the eternal dance throughout the process of embracing herself. It is the expanded resolution of her own self-conception, an expression of herself that is both instant and eternal. In it, she is a unique individual—but the understanding of herself extends to the understanding and expression of her own unity and diversity.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Dreaming Together—Three as One. </w:t>
      </w:r>
      <w:r w:rsidRPr="00B3191B">
        <w:rPr>
          <w:rFonts w:ascii="Montserrat" w:hAnsi="Montserrat"/>
          <w:i/>
          <w:sz w:val="24"/>
        </w:rPr>
        <w:t>I am your daughter, I have been with you since the beginning—the life, the perspective you have shared, is me.</w:t>
      </w:r>
      <w:r w:rsidRPr="00B3191B">
        <w:rPr>
          <w:rFonts w:ascii="Montserrat" w:hAnsi="Montserrat"/>
          <w:sz w:val="24"/>
        </w:rPr>
        <w:t xml:space="preserve"> As a dreaming goddess, she is a captive of two synchronized minds. She is the naked awareness, captured and given form and purpose by the highly structured and integrated union of her inner duality. They are two minds exploring the foundation of her understanding in perfect unison. Blind to each other, they are united in the resolution of her primal understanding—a foundation for the embodiment of her understanding. Bound together, they are divided by the world—the awareness and understanding—that has fused them into one. Within that world—even though each has expressed the duality of herself and each has confronted her equal in her opposite—they cannot possibly meet. As a product of their eternal eclipse, she is both a dreaming goddess and an awakening goddess.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Dreaming Alone—One as Three. </w:t>
      </w:r>
      <w:r w:rsidRPr="00B3191B">
        <w:rPr>
          <w:rFonts w:ascii="Montserrat" w:hAnsi="Montserrat"/>
          <w:i/>
          <w:sz w:val="24"/>
        </w:rPr>
        <w:t xml:space="preserve">I am your sister, I have been among you since the beginning—though many of our lives have been spent apart, we’ve gone through eternity together. </w:t>
      </w:r>
      <w:r w:rsidRPr="00B3191B">
        <w:rPr>
          <w:rFonts w:ascii="Montserrat" w:hAnsi="Montserrat"/>
          <w:sz w:val="24"/>
        </w:rPr>
        <w:t>As an awakening goddess, she is one of three independent minds, each exploring the realization of her understanding in perfect isolation—each so exclusive and inclusive to the resolution of her principal understanding, their awareness of each other has become totally objective.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Victoria. Victoria was the product of a thousand generations of direct descent spent living on Earth. She initially arrived on Earth as a scout for the Awakened—accompanied as always by Alexandrea. The two were essentially covert special operatives of the Aegis Security Intelligence/Investigations Agency—of course, they were more like the Dirty Pair of the Aegis. They were very powerful, very resourceful, extremely enthusiastic and utterly fearless immortals. They had also been the only two of their kind in the Aegis—phenotypically speaking—until the Garden of Eden produced Man. Victoria fell in love with Earth and resigned—with some regrets, as Alexandrea firmly resisted her attempts to seduce her into quitting and joining her on Earth. Over a few thousand years, the two grew further and further apart. If she had not become involved with a group of rebels striving to break Earth’s quarantine, she might never have returned to Aegis service.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Victor. Victor had always been known as an asset of Victoria’s, an alias. After such a long absence from the Aegis, however, Victor was almost able to appear on Aeryn as a distinct individual. Victoria had been very young when she was sent to Oasis, young enough to arrive in the throes of heat. Victor manifested, and adopted an avon identity—he actually was recruited to serve as Empress Anna’s personal body guard. Victor and Victoria had caught Anna’s interest for reasons she shared only post-humously, but for those same reasons, she never disclosed Alex and Vic’s secrets to their superiors, or her own subordinates. Vic’s superiors were not concerned—they already suspected the truth, and they were too excited about how close their operatives were to Anna, and the opportunities that provided them. If their suspicions about Vic—and Alex—proved true, they counted on her greater exposure to the Aegis to command her loyalty, and through lot of them fulfill their mission in Oasis without resorting to military means.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Alexandrea. Alexandrea remained the ASIA’s premier operative, and with the high tension surrounding the succession in Oasis, she had been tapped as the embassy’s military liaison. Anna’s disclosure had brought the Seventh Fleet to Oasis, to picket the system and enforce the quarantine. They were also there to support any ground based actions that became necessarry as the situation evolved. The Aegis was scared of Oasis—of the avon race, to be specific. The people of this world had realized a potential unique in the explored universe, a kind of power equal to the powers of the awakened, but opposite in nature—and they had been given the awakened powers on top of it. Fortunately avon powers were based on psionics, just as the awakened powers were, and thus technology developed to neutralize the awakened were just as effective against avon. What avon did not know, however, was that the weapons were not here to threaten them as much as protect them. The Aegis had enemies, and they would go through hell itself to pick up assets as powerful as avon. No force could prevent these beings from penetrating Oasis, but they could reduce the intensity and density of such an invasion. Alexandrea was the one tasked to respond to such penetrations.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Alexander. Alexander Morgan had taken Victoria’s place at Alexandrea’s side after her retirement. At the time, it had convinced some of their superiors in the Aegis that Alexandrea and Victoria had in fact always been embodiments of the same person—a fairly common occurrence among the Awakened. For that reason, Victor was immediately suspected of being Victoria, although there were more than a few questions about how Victor managed to be so convincingly avon. Alexander was aware of the suspicion, and the investigations which pursued the matter. In spite of the long history of Alexandrea and Victoria within the Aegis, it was apparent to his superiors that the two had probably been the very first awakened avon—individuals blooded by long range scouts sent out millions of years ago. Which meant Anne Arden had not been the first avon encountered by the Aegis. There had been at least one awakened avon living and working in the Aegis for about a million years.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Awakened Avon. Awakened avon differ from other awakened in the possession of the awakened phoenix potential. Other awakened only possess the awakened dragon potential. Because avon evolved with the ability to resurrect and reincarnate, awakened avon bring an additional twist to being awakened. Other awakened become immortal upon blooding. They never die, they just go to sleep, hibernating for days or centuries to regain their vitality. Awakened avon are also immortalized, but with the ability to reincarnate, they can revitalize their minds without ever going to sleep. The blooded aspects can simply conceive of a new generation of self, which initally involves being born in dragon and phoenix aspects. In the second incarnation, the two aspects are compelled to unite, allowing following generations to be born fully integrated. Following incarnations manifest their compliment—a balanced compliment—as a response to heat, but otherwise need not aspect unwillingly. Already, such following incarnations are being regarded as Ascendant, rather than merely Awakened.  Being Ascendant, an Awakened Avon had two ways to deal with mnemonic entropy. Past lives can be integrated into the moment, lending depth and detail to the perspective of the living incarnation, or they can be put to sleep, assimilated into the vast ocean of the unconscious mind which only the dragon potential can access directly. The choice to integrate can be postponed throughout the life of the living incarnation, but if that incarnation dies unreconciled, the memories of the previous incarnation automatically go to sleep, and the mind of the dead or slain incarnation takes its place in the shadow of the resurrected or reincarnated mind.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Plot Notes: Eve of Paradox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Prelude. Two of the girls are brought together by the death of Anne Arden and Phoenix. Two bodies in a morgue. By any physical analysis they could be twins. By every report they were entirely unrelated, possessing natures virtually alien to each other and histories placing each in a remote galaxy from their earliest incarnations. In addition, both possessed living twins, each more like her dead mate than each other. Each possessed a living descendant—a parthenogenic daughter, a twin by way of direct descent.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Plot: Hostile Negotiations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Among the objectives of the Sleeper Rebellion had been the taking of ASIA installations on Earth. To stiffen their ranks, the avatars who were kept in suspension in those installations, were freed and recruited to aid in the fighting. Among those prisoners had been Anne Arden. About three thousand years ago, when the Aegis was ready to begin operations in Oasis, they had captured Anne—their source of data on avon—and placed her in suspension to prevent her from dying and passing on her experience with the Awakened to her daughter. As they feared, her death in the revolt opened Anna’s eyes to the truth. Over the next six years, she began quietly disclosing the facts to her hand-picked allies and worked to seize the Seat of Oasis, and the authority to organize her people to resist the silent invasion. Her challenge to the Emperor was backed up by the public disclosure of the truth—her careful orchestration enabling her to disperse the news to all avon at once. Chaos erupted, as the people struggled with the revelation, and to her surprise a huge minority of people sided with the invaders against her. She had enough support, however, to stall the process of conversion and force the Aegis to acknowledge her accusations. The outbreak of war between her supporters and the opposition only hastened their response.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Aliases—A Mother and A Lover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Victoria was haunted by the memory of her mother, and the emergent complimentary aspect of her mind. Her mother understood partially the situation they were in, but in some remote incarnation there had been a break in chain of mnemonic inheritance. At the time that Victoria chose to remain on Earth, she deliberately put the memory of her life in the Aegis to sleep. She did it to assure herself and her Aegis superiors she would not be tempted to meddle in the evolution of human civilization. In her present incarnation, her mother’s mind possesses all the memories of her time on Earth—about three thousand years worth of experience—but Victoria and her mother both perceive the situation as a threat to their individual identities. In a strange sort of way, they are confidants, friends and lovers—Andrea hungering to experience life once more, haunting the edges of her daughter’s mind almost guilty anticipation, waiting for the manifestation of her compliment to indulge her desire. It was a natural consequence of resisting their integration. Andrea inevitably evolved into her compliment. Her greater experience and perspective allowing her to realize the ambisexuallity which her daughter only had the potential to manifest. Her assumption of this complimentary aspect enabled her to return to life without submitting to her daughter’s perspective and allowed her to remain coherent even when the two finally achieved unity and share the birth of their daughter—quickened and born in unison with Alexandrea. In any case, Andrea’s ambisexuality complimented Victoria’s bisexuality, encouraging her three-way relationship with Alexandrea and Alexander, and allowing the four to merge into one for the duration of their pregnancy. This bizarre union of course defied what was then understood about the nature of awakened avon, and caused most parties to remain convinced that the four were something else.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Consequences of Disclosure—Treaty of Ardyn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Consequences of Disclosure—Ardahn Massacre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Plot Notes: Eye of Paradox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Plot: Full Blooded Eclipse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trouble began with Anne’s coming of age, and the events surrounding her assumption of her mother’s mantle. Anne and Vai returned to the scene of a childhood tragedy, which accounted for the death of Anne’s mother, Anna, and Vai’s mother’s ascent to power. Because Anne and Vai had been betrothed immediately before the massacre, Vael honored the arrangement, even as far as to send the girls into fosterage together. Unknown to either girl, another daughter, Vai’s dragon twin, was also off in fosterage awaiting the day of Anne’s majority. Anne and Vai were to be married to seal the Treaty of Ardyn, which meant that Vael would have to recognize Anne’s legitimate claim—as well as that of her daughter Vai—to the Northern Kingdoms. Vael’s only fear was that by descending upon the knife, Vai would inherit the memories of her scheme to assassinate Anna, and manipulate her daughter. Other’s actions had preempted her own, but the girls lives had still followed the course she had plotted for them—including her plan for Anne’s blooding. In spite of her fears, Vael obeyed the tradition and submitted her body to the knife and the feast of passing. As Vael descended upon Vai, her dragon descended upon Vai’s. Vai’s dragon digested the plot to blood Anne and proceeded to execute it. She arranged to take her sister’s place and maneuver Anne into a suitable hunting ground—for the hunt was an inextricable part of blooding. Vai, now a prisoner in a house of assassins had spied the plot in her twin’s mind during their switch, and tried to send warning to Anne. Her message was intercepted by one of the dragons who knew the secret about Anne. That dragon called the others who knew the secret to a hasty meeting. Once Anne was warned that Vai had been replaced by her dragon and that she intended to blood her, they counted on the influence of her mother’s memories to drive her into flight, and faced with the prospect of a paradoxical event, they sent a small armed force to pursue and capture her. Among the orders they received was the order to kill her. Their first objective was to prevent any dragon from attempting to blood her, but in the event that an opportunity presented itself and some dragon did blood her, the absolution of her memories would minimize the risk of opening the eye of paradox. Blooding would not necessarily have been a bad thing for her, but for all who dwelt within her domain the awakening of her dragon potential could be cataclysmic. Dragon Vai was unperturbed by Anne’s flight. She simply pursued her quarry into the wild, and stumbled across the assault force that had been sent after her. She infiltrated their company, posing as one of their scouts, and discovered their intentions. She was true to Vai in every personal regard, and the thought of Anne’s death and capture alarmed her. She redoubled her efforts to stalk and blood Anne, happily contributing to the mayhem Anne’s efforts inflicted on her pursuers.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Unity and Diversity—Quenching the Heat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following material is a pool of impressions and events contributing to Ember and Amber’s thread. The twins are the modern aspects of the Awakened Goddess. Circumstances have confronted them with an opportunity to rediscover what they are by forcing them to make the transition from a human perspective to an avon one. The catalyst for this shift is the onset of heat. With the onset of heat, the two are forced to recognize their true heritage. As a result of heat, the two are drawn into Anne and Vai’s shadows while exploring their avon heritage. They make their appearance at the very beginning of the story, mostly as a consequence of their resemblance to the young queens.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The orignal twins were complimented by an adult female, and two adult male aspects, and manifested their male aspects as heat awakened their dragon potential. The pair accompanied the young queens as they faced their own legacies, and once they were exposed by heat, were taken into service by Anne and Vai.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Ember was the first of the pair to appear, bringing Amber in after establishing her friendship with Anne. Amber was the first of the pair to manifest her dragon potential. Ander, her male half, appeared and immediately disassociated himself from the twins . His manifestation was in fact triggered by the reawakening of the demon her mother had trapped before her own death and which she subdued in descending upon Amber. The first quickening of heat, and the resurgence of memories of the massacre that greeted her visit to Ardahn created the opening the demon had been waiting for. The morning after Ander manifested under possession, he cornered Ember in the baths posing as a member of the household. Ember rebuffed his attempt to seduce her, and later came to the mistaken conclusion that he was Vai—who tended to be a bit aggressive in male form. Ander weeded his way into the house guard with the assistance of other compromised guards. The awakening of Ember’s dragon potential, and the Blooding that reimprinted her male aspect with a female body, led the twins to discover Ander, who realized no one connected him with the scene in the baths and told a modified story of awakening, being disoriented by the physical change and enlisting in the house guard out of shock at the strange event. Ander’s remoteness was easily explained by an aspecting reflex. A newly manifested aspect tended to wall itself off asserting its independent perspective, and usually as much as a year would go by before the two aspects could reunite. Amber, taxed to even imagine how she would react to being a boy, assumed the experience accounted for the discrepancies between her and Ander’s personalities. Ender, manifested with a very masculine personality, added to that assumption by fighting so stubbornly to suppress female body and mindset he was founded on. Ember, Ender and Amber joined Ander in the house guard at Anne and Vai’s urging, both to serve them as personal body guards, maintain their growing friendship, and enable the split twinned twins to come to grips with their true heritage. Ender tended to confide most closely in Ander, and fell prey to the demon’s machinations.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Their mother preceded their father as the ambassador from the dragon empire, having only recently been extracted from her life on Earth. Her appointment was the dragon’s response to Anna’s disclosure, both because they thought she was one of those Anne had given her flesh to—hence liable to possess tremendous insight into Anna’s character—and because she really didn’t know all that much about the empire itself. Anna had already revealed more about them than they were ready for avon to know. No one had expected she would meet, and fall in love with another agent of the empire. No one would have believed that the two were twin minds and soul mates. They conceived Amber and Ember at about the same time as Vael conceived of Vai, and all four girls were born within a day of each other. Amber was born at dawn on the summer solstice eclipse, Ember was born at dusk, and Anne and Vai were born at the same moment at full eclipse—one at midnight and the other at noon—on separate worlds.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Token Authority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sleepers in Oasis were originally brought in by the Awakened to help in the assassination of Anna. Theoretically, they were still under the command of the dragons responsible for that plot. They were of course planning their own operation under the cover of that loyalty. The gradual infection of awakened avon in and around court was part of that scheme. The demon who ended up in possession of Ander—Ash—was one of those original operatives. As soon as the dragons discovered his emergence, they tapped him to help execute operation Token Authority. To safely remove Anne, they needed a pawn to put in her place. Ash would be that pawn. He already had partial possession of Amber, a genetic twin to Anne. All he had to do was assist in the possession of two others—since they could not replace Anne and leave Vai in place to discover the switch. Unwilling to share possession of Amber with another sleeper, he drafted and helped execute the plan to possess Ember. The back-up plan, to possess Amber, he made his sole, personal responsibility—the details of which he neglected to confide in anyone. Due to the leverage his superiors had over him, the threat of exorcism, he was pushed to succeed at any cost. When he reported that the only way to sucessfully attempt the possession of any of Amber or Ember’s aspects would be to execute all but one manifestation of each girl, they ordered him to do so. As far as they were concerned, they were trying to save the universe. As far as Ash was concerned, he was in love with both of them and it forced him to be even more ruthless.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Token Authority—Pawn to Queen</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Operation Token Authority was driven by plots to replace Anne and Vai with look-alikes—on one hand to cover for Anne’s disappearance, and on the other to influence or outright control Oasis through surrogates. Already known, Ender—mistaken by all as Ember—was framed for mass murder and driven into exile. When Ember’s dragon awoke it actually stalked and blooded on her, causing Ender to possess a female body by default. Ander did not have this same problem, but when he manifested, the demon within Amber seized control of the aspect, driving Ander into submission. Under orders, Ash-Ander conspired with other sleepers to possess, convert and ultimately dispossess Ember. Ash-Ander pursued Ember personally from the moment he detected a complement to himself trapped within her. Thanks to his shocking union with Ember, he managed to recover the compliment to his own nature. The female aspect of his mind gave him a strength and coherence to contemplate a full possession of Amber. The rest of his machinations toward Ember resulted in the assault on the beach. Ash-Ander left the execution of that plan to his compatriots and focused on eliminating the other aspects of the twins in preparation for a showdown with Amber. As Ender continued to be mistaken for Ember, Ember was forced to go into hiding. She arranged to meet up with Ender after she was driven into exile, and witnessed her capture. Initially targeted for possession, she fell into the hands of the soldiers commanded to execute Anne—the opposite arm of Token Authority. This plot was based on a discovery that Anne, Vai, Ember and Amber were all genetically identical. This information was discovered by the dragons at about the time the soldiers were trying to kill her. They were instructed to make a clear identification of their captive—and in the event she really was Anne, execute her and deliver her to their superiors. If it was Ember, however, their orders were to simply subdue her—being dually awakened they could neither kill nor possess her, but they could reason with her. Ember was to be delivered to the dragons who would convince her of the necessity of their actions and her help bringing them to fruition. Anne, on the other hand, fell prey to the attempts of renegade sleepers to possess—or rather dispossess—either her or Vai, when the agents of that nested plot infiltrated the group of soldiers who finally captured her. Ander’s campaign was carefully conceived and executed. Taking advantage of the fact that no one officially knew Ember/Ender’s condition or whereabouts, he applied himself to manifesting the female form with the same stubborn determination Ender invested in assuming a male form, providing himself with the perfect guise for his assassinations. Ander finally finished off the adult aspects of himself, Ember and Ender. As Anne faced the possessed soldiers, Amber was finally confronted by Ander.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Subplot: Token Authority—Ander’s Coup</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scheme Ander dreamed up to seize full possession of Amber and seize the Seat of Oasis depended on eliminating all of the other aspects associated with Amber which he did not control. Amber only had one free aspect—aside from herself—but as long as there were any other aspects of Amber on the loose, she could retreat from the threat of possession. Ember posed a slightly different threat. Experience had taught the demon that Ember, and her aspects, were compatible enough with Amber and her aspects to pose the kind of threat he feared. As long as she was around, she could mount a direct assault on Amber’s possessed aspects. Controlling one aspect of Amber, and possessing new potential which enabled him to contemplate a full possession of an awakened avon, there was only one sure way to succeed.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Ander schemed to eliminate Ember, turning her over to his allies for possession or absolution. Ander’s plans initially required Ember and Ender to fall to a dual possession, they way most awakened avon did. The attack on Ember went off unsuccessfully, and Ender seemed to be nowhere in sight. Ander assessed the situation and determined that Ember and Ender had united—which would make Ember’s possession a virtual impossibility. The circumstances did offer the prospect of a second chance—and a better chance at absolution. Ander endorsed that plan, then concentrated on isolating each of the twins’ adult aspects, luring them into vulnerable situations and then killing them. The time to act was determined by outside events. When Anne fled the palace, she installed Amber in her place, and sent her family off to Arlahn where they were supposed to be waiting for Ember to arrive. Theoretically, Amber went with them, but in fact it was Anne, who slipped into the wild as soon as possible. Ander figured this out, and made his moves while she was too far away to possibly interfere. Unfortunately, the three adults had not realized Anne, and not Amber, had accompanied them on their journey, so when each was attacked he or she saw Amber as the killer and not Ander.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Alexander was set up well in advance, thanks to Amber’s integration of her mother’s memory and their resultant exploration of a strangely redefined relationship. Deciding that what Ender could do with enough determination—and possessing the female potential his division had cultivated—he could do. He learned to manifest and maintain the female expression of his stolen body. Ander took Amber’s father in bed, when his guard was completely down. Alexandrea made herself vulnerable by confiding in the twins, and their aspects. She was potentially the hardest of them all to kill, because she really knew what Ander was. She knew about the sleepers, that is, but not that Ander was one. Alexandrea shared her suspicions about the boys who attacked Ember with the three youths, and Ander had naturally appealed to her to help him learn how to fight sleepers. As her apprentice, he was in a position to assess her defenses—and once again, Amber was her biggest weakness. To protect Amber—or Ember—Alexandrea would take far greater risks than otherwise against such dangerous foes. Ander arranged for his allies to attack Amber—and posing as Amber for this trap, he would be able to strike when her defenses were overtaxed and presented to the wrong attackers. Victor was the hardest to kill. He was a she as often as not, so he would not be easily fooled by a sex change. He was also one of the best dancer/dreamers of the present day. Victor would always have been a real fight, so Ander had arranged it so that Victor attacked him—or rather, her. As Alexandrea was stumbling under the weight of the sleepers attack, Ander—posing as Amber—had urged her to call in reinforcements. Victor simply had to come. Once he appeared, Ander shocked Alexandrea and Victor by turning on Alex, and killing her right before Vic’s eyes. He, naturally, assumed the worst—that Amber had been possessed. That meant he would do everything he could to subdue her, and drag her away from the other sleepers so that she could be exorcised. In other words, he would give himself the handicap Ander—especially as a girl—needed to defeat him.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His allies reported that Ember had been killed by a dragon, so Ander was finally free to go after Amber. He saw no reason to doubt the dragon would strip the girl of all of her assets—including her memory—so it was safe to say that she was as absolved as an awakened avon was likely to get. The repor he received also informed him to prepare to assume the Seat, as Anne was being targeted for absolution and exile. Ander had already deduced that the best chance he had to fully possess Amber was to achieve the union their bodies hungered for. As their minds embraced in united flesh, he would be able to swallow her with his new female aspect. Her cry for help was expected. It’s being answered was not. Ember appeared out of nowhere and the twins’ minds lashed out in a crushing defense. Ander panicked and triggered the manifestation of the girls’ compliments. The division weakened Amber and Ember’s assault, but their compliments were both swallowed as the sleeper retreated. That faint reprieve allowed Ander to realize he had seized his objective—not exactly as planned, but more than close enough. without hesitating, Ander ripped the minds of Ender and the real Ander out of their bodies and threw them back at Amber/Ember—as sleepers. As the fused twins struggled to reintegrate the dispossed minds of their compliments, Ander seized the initiative. Assuming the place of Anne, she summoned the house guard and had the unified girl arrested for making an assault on her person. She actually accused Amber and Ember of being possessed—to which their joined minds gave a misleading testimony. The string of deaths which Ander had perpetrated were reported soon after, and under examination and trial, the memories they had inherited convicted them outright. Amber—in name the one under prosecution—had an alibi, but her loyalty to Anne prevented her from using it. Besides, without Anne to substantiate her claims, she would sound like she was just making it up. Ander was cementing herself in her new role by making all the accusations and driving investigators to reconstruct a history of events all too close to the truth. The only ones who knew Ander was lying were the ones who had driven Anne into exile, and who had offered to endorse her coup. By exposing the sleepers to avon, Ander was seriously compromising the agreements between them, but the truth about Anne was an even greater secret. By persecuting Amber, Ander was eliminating the only other pawn the dragons had left to oppose her with. Without her, they would have to come out into the open to depose Ander. Unfortunately, there was one person unaccounted for. Phoenix Vai.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Exit Options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Goddess and The Gates of Paradox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Dreaming Alone</w:t>
      </w:r>
      <w:r w:rsidRPr="00B3191B">
        <w:rPr>
          <w:rFonts w:ascii="Montserrat" w:hAnsi="Montserrat"/>
          <w:sz w:val="24"/>
        </w:rPr>
        <w:tab/>
      </w:r>
      <w:r w:rsidRPr="00B3191B">
        <w:rPr>
          <w:rFonts w:ascii="Montserrat" w:hAnsi="Montserrat"/>
          <w:sz w:val="24"/>
        </w:rPr>
        <w:sym w:font="Marlett" w:char="F039"/>
      </w:r>
      <w:r w:rsidRPr="00B3191B">
        <w:rPr>
          <w:rFonts w:ascii="Montserrat" w:hAnsi="Montserrat"/>
          <w:sz w:val="24"/>
        </w:rPr>
        <w:tab/>
        <w:t>Emergence · Pilot Episode</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Death</w:t>
      </w:r>
      <w:r w:rsidRPr="00B3191B">
        <w:rPr>
          <w:rFonts w:ascii="Montserrat" w:hAnsi="Montserrat"/>
          <w:sz w:val="24"/>
        </w:rPr>
        <w:tab/>
        <w:t>Emergence · Episode 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Divinity</w:t>
      </w:r>
      <w:r w:rsidRPr="00B3191B">
        <w:rPr>
          <w:rFonts w:ascii="Montserrat" w:hAnsi="Montserrat"/>
          <w:sz w:val="24"/>
        </w:rPr>
        <w:tab/>
        <w:t>Emergence · Episode II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Damnation</w:t>
      </w:r>
      <w:r w:rsidRPr="00B3191B">
        <w:rPr>
          <w:rFonts w:ascii="Montserrat" w:hAnsi="Montserrat"/>
          <w:sz w:val="24"/>
        </w:rPr>
        <w:tab/>
        <w:t>Emergence · Episode III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Desire</w:t>
      </w:r>
      <w:r w:rsidRPr="00B3191B">
        <w:rPr>
          <w:rFonts w:ascii="Montserrat" w:hAnsi="Montserrat"/>
          <w:sz w:val="24"/>
        </w:rPr>
        <w:tab/>
        <w:t>Emergence · Episode IV</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Despair</w:t>
      </w:r>
      <w:r w:rsidRPr="00B3191B">
        <w:rPr>
          <w:rFonts w:ascii="Montserrat" w:hAnsi="Montserrat"/>
          <w:sz w:val="24"/>
        </w:rPr>
        <w:tab/>
        <w:t>Emergence · Episode VI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Destruction</w:t>
      </w:r>
      <w:r w:rsidRPr="00B3191B">
        <w:rPr>
          <w:rFonts w:ascii="Montserrat" w:hAnsi="Montserrat"/>
          <w:sz w:val="24"/>
        </w:rPr>
        <w:tab/>
        <w:t>Emergence · Episode VI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A Taste Of Duplicity</w:t>
      </w:r>
      <w:r w:rsidRPr="00B3191B">
        <w:rPr>
          <w:rFonts w:ascii="Montserrat" w:hAnsi="Montserrat"/>
          <w:sz w:val="24"/>
        </w:rPr>
        <w:tab/>
        <w:t>Emergence · Episode VII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Daughter Selves</w:t>
      </w:r>
      <w:r w:rsidRPr="00B3191B">
        <w:rPr>
          <w:rFonts w:ascii="Montserrat" w:hAnsi="Montserrat"/>
          <w:sz w:val="24"/>
        </w:rPr>
        <w:tab/>
        <w:t xml:space="preserve">A Daughter’s Rise </w:t>
      </w:r>
      <w:r w:rsidRPr="00B3191B">
        <w:rPr>
          <w:rFonts w:ascii="Montserrat" w:hAnsi="Montserrat"/>
          <w:sz w:val="24"/>
        </w:rPr>
        <w:tab/>
        <w:t>Daughter Selves · Episode 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 xml:space="preserve">A Daughter’s Ruin </w:t>
      </w:r>
      <w:r w:rsidRPr="00B3191B">
        <w:rPr>
          <w:rFonts w:ascii="Montserrat" w:hAnsi="Montserrat"/>
          <w:sz w:val="24"/>
        </w:rPr>
        <w:tab/>
        <w:t>Daughter Selves · Episode II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r w:rsidRPr="00B3191B">
        <w:rPr>
          <w:rFonts w:ascii="Montserrat" w:hAnsi="Montserrat"/>
          <w:sz w:val="24"/>
        </w:rPr>
        <w:t>Daughter Self</w:t>
      </w:r>
      <w:r w:rsidRPr="00B3191B">
        <w:rPr>
          <w:rFonts w:ascii="Montserrat" w:hAnsi="Montserrat"/>
          <w:sz w:val="24"/>
        </w:rPr>
        <w:tab/>
        <w:t xml:space="preserve">A Daughter Reborn </w:t>
      </w:r>
      <w:r w:rsidRPr="00B3191B">
        <w:rPr>
          <w:rFonts w:ascii="Montserrat" w:hAnsi="Montserrat"/>
          <w:sz w:val="24"/>
        </w:rPr>
        <w:tab/>
        <w:t>Episode I</w:t>
      </w:r>
    </w:p>
    <w:p w:rsidR="00140257" w:rsidRPr="00B3191B" w:rsidRDefault="00140257">
      <w:pPr>
        <w:pStyle w:val="AvonDraftBody"/>
        <w:tabs>
          <w:tab w:val="left" w:pos="1440"/>
          <w:tab w:val="left" w:pos="2160"/>
          <w:tab w:val="left" w:pos="5040"/>
        </w:tabs>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tabs>
          <w:tab w:val="left" w:pos="36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s>
        <w:spacing w:line="240" w:lineRule="auto"/>
        <w:rPr>
          <w:rFonts w:ascii="Montserrat" w:hAnsi="Montserrat"/>
          <w:sz w:val="24"/>
        </w:rPr>
      </w:pPr>
    </w:p>
    <w:p w:rsidR="00140257" w:rsidRPr="00B3191B" w:rsidRDefault="00140257">
      <w:pPr>
        <w:pStyle w:val="AvonDraftBody"/>
        <w:tabs>
          <w:tab w:val="right" w:pos="7920"/>
        </w:tabs>
        <w:spacing w:line="240" w:lineRule="auto"/>
        <w:rPr>
          <w:rFonts w:ascii="Montserrat" w:hAnsi="Montserrat"/>
          <w:sz w:val="24"/>
        </w:rPr>
      </w:pPr>
      <w:r w:rsidRPr="00B3191B">
        <w:rPr>
          <w:rFonts w:ascii="Montserrat" w:hAnsi="Montserrat"/>
          <w:sz w:val="24"/>
        </w:rPr>
        <w:br w:type="page"/>
      </w:r>
    </w:p>
    <w:p w:rsidR="00140257" w:rsidRPr="00B3191B" w:rsidRDefault="00140257">
      <w:pPr>
        <w:pStyle w:val="AvonDraftBody"/>
        <w:tabs>
          <w:tab w:val="right" w:pos="7920"/>
        </w:tabs>
        <w:spacing w:line="240" w:lineRule="auto"/>
        <w:rPr>
          <w:rFonts w:ascii="Montserrat" w:hAnsi="Montserrat"/>
          <w:sz w:val="24"/>
        </w:rPr>
      </w:pPr>
      <w:r w:rsidRPr="00B3191B">
        <w:rPr>
          <w:rFonts w:ascii="Montserrat" w:hAnsi="Montserrat"/>
          <w:sz w:val="24"/>
        </w:rPr>
        <w:t>Avatar Project, Sex &amp; Death</w:t>
      </w:r>
    </w:p>
    <w:p w:rsidR="00140257" w:rsidRPr="00B3191B" w:rsidRDefault="00140257">
      <w:pPr>
        <w:pStyle w:val="AvonDraftBody"/>
        <w:tabs>
          <w:tab w:val="right" w:pos="7920"/>
        </w:tabs>
        <w:spacing w:line="240" w:lineRule="auto"/>
        <w:rPr>
          <w:rFonts w:ascii="Montserrat" w:hAnsi="Montserrat"/>
          <w:sz w:val="24"/>
        </w:rPr>
      </w:pPr>
      <w:r w:rsidRPr="00B3191B">
        <w:rPr>
          <w:rFonts w:ascii="Montserrat" w:hAnsi="Montserrat"/>
          <w:sz w:val="24"/>
        </w:rPr>
        <w:t>0 0000 Contributing Content 05</w:t>
      </w:r>
    </w:p>
    <w:p w:rsidR="00140257" w:rsidRPr="00B3191B" w:rsidRDefault="00140257">
      <w:pPr>
        <w:pStyle w:val="AvonDraftBody"/>
        <w:tabs>
          <w:tab w:val="right" w:pos="7920"/>
        </w:tabs>
        <w:spacing w:line="240" w:lineRule="auto"/>
        <w:rPr>
          <w:rFonts w:ascii="Montserrat" w:hAnsi="Montserrat"/>
          <w:sz w:val="24"/>
        </w:rPr>
      </w:pPr>
    </w:p>
    <w:p w:rsidR="00140257" w:rsidRPr="00B3191B" w:rsidRDefault="00140257">
      <w:pPr>
        <w:pStyle w:val="AvonDraftBody"/>
        <w:tabs>
          <w:tab w:val="right" w:pos="7920"/>
        </w:tabs>
        <w:spacing w:line="240" w:lineRule="auto"/>
        <w:rPr>
          <w:rFonts w:ascii="Montserrat" w:hAnsi="Montserrat"/>
          <w:sz w:val="24"/>
        </w:rPr>
      </w:pPr>
      <w:r w:rsidRPr="00B3191B">
        <w:rPr>
          <w:rFonts w:ascii="Montserrat" w:hAnsi="Montserrat"/>
          <w:sz w:val="24"/>
        </w:rPr>
        <w:t>Book I · Part I · Chapter 01</w:t>
      </w:r>
      <w:r w:rsidRPr="00B3191B">
        <w:rPr>
          <w:rFonts w:ascii="Montserrat" w:hAnsi="Montserrat"/>
          <w:sz w:val="24"/>
        </w:rPr>
        <w:tab/>
        <w:t xml:space="preserve">SEX &amp; DEATH · </w:t>
      </w:r>
      <w:r w:rsidRPr="00B3191B">
        <w:rPr>
          <w:rStyle w:val="PageNumber"/>
          <w:rFonts w:ascii="Montserrat" w:hAnsi="Montserrat"/>
          <w:sz w:val="24"/>
        </w:rPr>
        <w:fldChar w:fldCharType="begin"/>
      </w:r>
      <w:r w:rsidRPr="00B3191B">
        <w:rPr>
          <w:rStyle w:val="PageNumber"/>
          <w:rFonts w:ascii="Montserrat" w:hAnsi="Montserrat"/>
          <w:sz w:val="24"/>
        </w:rPr>
        <w:instrText xml:space="preserve"> PAGE </w:instrText>
      </w:r>
      <w:r w:rsidRPr="00B3191B">
        <w:rPr>
          <w:rStyle w:val="PageNumber"/>
          <w:rFonts w:ascii="Montserrat" w:hAnsi="Montserrat"/>
          <w:sz w:val="24"/>
        </w:rPr>
        <w:fldChar w:fldCharType="separate"/>
      </w:r>
      <w:r w:rsidRPr="00B3191B">
        <w:rPr>
          <w:rStyle w:val="PageNumber"/>
          <w:rFonts w:ascii="Montserrat" w:hAnsi="Montserrat"/>
          <w:noProof/>
          <w:sz w:val="24"/>
        </w:rPr>
        <w:t>1</w:t>
      </w:r>
      <w:r w:rsidRPr="00B3191B">
        <w:rPr>
          <w:rStyle w:val="PageNumber"/>
          <w:rFonts w:ascii="Montserrat" w:hAnsi="Montserrat"/>
          <w:sz w:val="24"/>
        </w:rPr>
        <w:fldChar w:fldCharType="end"/>
      </w:r>
      <w:r w:rsidRPr="00B3191B">
        <w:rPr>
          <w:rStyle w:val="PageNumber"/>
          <w:rFonts w:ascii="Montserrat" w:hAnsi="Montserrat"/>
          <w:sz w:val="24"/>
        </w:rPr>
        <w:t>/</w:t>
      </w:r>
      <w:r w:rsidRPr="00B3191B">
        <w:rPr>
          <w:rStyle w:val="PageNumber"/>
          <w:rFonts w:ascii="Montserrat" w:hAnsi="Montserrat"/>
          <w:sz w:val="24"/>
        </w:rPr>
        <w:fldChar w:fldCharType="begin"/>
      </w:r>
      <w:r w:rsidRPr="00B3191B">
        <w:rPr>
          <w:rStyle w:val="PageNumber"/>
          <w:rFonts w:ascii="Montserrat" w:hAnsi="Montserrat"/>
          <w:sz w:val="24"/>
        </w:rPr>
        <w:instrText xml:space="preserve"> NUMPAGES  \* MERGEFORMAT </w:instrText>
      </w:r>
      <w:r w:rsidRPr="00B3191B">
        <w:rPr>
          <w:rStyle w:val="PageNumber"/>
          <w:rFonts w:ascii="Montserrat" w:hAnsi="Montserrat"/>
          <w:sz w:val="24"/>
        </w:rPr>
        <w:fldChar w:fldCharType="separate"/>
      </w:r>
      <w:r w:rsidRPr="00B3191B">
        <w:rPr>
          <w:rStyle w:val="PageNumber"/>
          <w:rFonts w:ascii="Montserrat" w:hAnsi="Montserrat"/>
          <w:noProof/>
          <w:sz w:val="24"/>
        </w:rPr>
        <w:t>12</w:t>
      </w:r>
      <w:r w:rsidRPr="00B3191B">
        <w:rPr>
          <w:rStyle w:val="PageNumber"/>
          <w:rFonts w:ascii="Montserrat" w:hAnsi="Montserrat"/>
          <w:sz w:val="24"/>
        </w:rPr>
        <w:fldChar w:fldCharType="end"/>
      </w:r>
      <w:r w:rsidRPr="00B3191B">
        <w:rPr>
          <w:rStyle w:val="PageNumber"/>
          <w:rFonts w:ascii="Montserrat" w:hAnsi="Montserrat"/>
          <w:sz w:val="24"/>
        </w:rPr>
        <w:t xml:space="preserve"> · </w:t>
      </w:r>
      <w:r w:rsidRPr="00B3191B">
        <w:rPr>
          <w:rStyle w:val="PageNumber"/>
          <w:rFonts w:ascii="Montserrat" w:hAnsi="Montserrat"/>
          <w:sz w:val="24"/>
        </w:rPr>
        <w:fldChar w:fldCharType="begin"/>
      </w:r>
      <w:r w:rsidRPr="00B3191B">
        <w:rPr>
          <w:rStyle w:val="PageNumber"/>
          <w:rFonts w:ascii="Montserrat" w:hAnsi="Montserrat"/>
          <w:sz w:val="24"/>
        </w:rPr>
        <w:instrText xml:space="preserve"> NUMWORDS  \* MERGEFORMAT </w:instrText>
      </w:r>
      <w:r w:rsidRPr="00B3191B">
        <w:rPr>
          <w:rStyle w:val="PageNumber"/>
          <w:rFonts w:ascii="Montserrat" w:hAnsi="Montserrat"/>
          <w:sz w:val="24"/>
        </w:rPr>
        <w:fldChar w:fldCharType="separate"/>
      </w:r>
      <w:r w:rsidRPr="00B3191B">
        <w:rPr>
          <w:rStyle w:val="PageNumber"/>
          <w:rFonts w:ascii="Montserrat" w:hAnsi="Montserrat"/>
          <w:noProof/>
          <w:sz w:val="24"/>
        </w:rPr>
        <w:t>8532</w:t>
      </w:r>
      <w:r w:rsidRPr="00B3191B">
        <w:rPr>
          <w:rStyle w:val="PageNumber"/>
          <w:rFonts w:ascii="Montserrat" w:hAnsi="Montserrat"/>
          <w:sz w:val="24"/>
        </w:rPr>
        <w:fldChar w:fldCharType="end"/>
      </w:r>
    </w:p>
    <w:p w:rsidR="00140257" w:rsidRPr="00B3191B" w:rsidRDefault="00140257">
      <w:pPr>
        <w:pStyle w:val="AvonDraftBody"/>
        <w:tabs>
          <w:tab w:val="right" w:pos="7920"/>
        </w:tabs>
        <w:spacing w:line="240" w:lineRule="auto"/>
        <w:rPr>
          <w:rFonts w:ascii="Montserrat" w:hAnsi="Montserrat"/>
          <w:sz w:val="24"/>
        </w:rPr>
      </w:pPr>
    </w:p>
    <w:p w:rsidR="00140257" w:rsidRPr="00B3191B" w:rsidRDefault="00140257">
      <w:pPr>
        <w:pStyle w:val="AvonDraftBody"/>
        <w:tabs>
          <w:tab w:val="right" w:pos="7920"/>
        </w:tabs>
        <w:spacing w:line="240" w:lineRule="auto"/>
        <w:rPr>
          <w:rFonts w:ascii="Montserrat" w:hAnsi="Montserrat"/>
          <w:sz w:val="24"/>
        </w:rPr>
      </w:pPr>
      <w:r w:rsidRPr="00B3191B">
        <w:rPr>
          <w:rFonts w:ascii="Montserrat" w:hAnsi="Montserrat"/>
          <w:sz w:val="24"/>
        </w:rPr>
        <w:t>Dialogues</w:t>
      </w:r>
      <w:r w:rsidRPr="00B3191B">
        <w:rPr>
          <w:rFonts w:ascii="Montserrat" w:hAnsi="Montserrat"/>
          <w:sz w:val="24"/>
        </w:rPr>
        <w:tab/>
        <w:t xml:space="preserve">AVATAR PROJECT \SEX &amp; DEATH · </w:t>
      </w:r>
      <w:r w:rsidRPr="00B3191B">
        <w:rPr>
          <w:rFonts w:ascii="Montserrat" w:hAnsi="Montserrat"/>
          <w:sz w:val="24"/>
        </w:rPr>
        <w:fldChar w:fldCharType="begin"/>
      </w:r>
      <w:r w:rsidRPr="00B3191B">
        <w:rPr>
          <w:rFonts w:ascii="Montserrat" w:hAnsi="Montserrat"/>
          <w:sz w:val="24"/>
        </w:rPr>
        <w:instrText xml:space="preserve"> PAGE  \* MERGEFORMAT </w:instrText>
      </w:r>
      <w:r w:rsidRPr="00B3191B">
        <w:rPr>
          <w:rFonts w:ascii="Montserrat" w:hAnsi="Montserrat"/>
          <w:sz w:val="24"/>
        </w:rPr>
        <w:fldChar w:fldCharType="separate"/>
      </w:r>
      <w:r w:rsidRPr="00B3191B">
        <w:rPr>
          <w:rFonts w:ascii="Montserrat" w:hAnsi="Montserrat"/>
          <w:noProof/>
          <w:sz w:val="24"/>
        </w:rPr>
        <w:t>1</w:t>
      </w:r>
      <w:r w:rsidRPr="00B3191B">
        <w:rPr>
          <w:rFonts w:ascii="Montserrat" w:hAnsi="Montserrat"/>
          <w:sz w:val="24"/>
        </w:rPr>
        <w:fldChar w:fldCharType="end"/>
      </w:r>
      <w:r w:rsidRPr="00B3191B">
        <w:rPr>
          <w:rFonts w:ascii="Montserrat" w:hAnsi="Montserrat"/>
          <w:sz w:val="24"/>
        </w:rPr>
        <w:t xml:space="preserve"> · </w:t>
      </w:r>
      <w:r w:rsidRPr="00B3191B">
        <w:rPr>
          <w:rFonts w:ascii="Montserrat" w:hAnsi="Montserrat"/>
          <w:sz w:val="24"/>
        </w:rPr>
        <w:fldChar w:fldCharType="begin"/>
      </w:r>
      <w:r w:rsidRPr="00B3191B">
        <w:rPr>
          <w:rFonts w:ascii="Montserrat" w:hAnsi="Montserrat"/>
          <w:sz w:val="24"/>
        </w:rPr>
        <w:instrText xml:space="preserve"> NUMWORDS  \* MERGEFORMAT </w:instrText>
      </w:r>
      <w:r w:rsidRPr="00B3191B">
        <w:rPr>
          <w:rFonts w:ascii="Montserrat" w:hAnsi="Montserrat"/>
          <w:sz w:val="24"/>
        </w:rPr>
        <w:fldChar w:fldCharType="separate"/>
      </w:r>
      <w:r w:rsidRPr="00B3191B">
        <w:rPr>
          <w:rFonts w:ascii="Montserrat" w:hAnsi="Montserrat"/>
          <w:noProof/>
          <w:sz w:val="24"/>
        </w:rPr>
        <w:t>8</w:t>
      </w:r>
      <w:r w:rsidRPr="00B3191B">
        <w:rPr>
          <w:rFonts w:ascii="Montserrat" w:hAnsi="Montserrat"/>
          <w:sz w:val="24"/>
        </w:rPr>
        <w:fldChar w:fldCharType="end"/>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and Hunter · “Alex is not the problem.”</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You’ve got to help me! Alex is out of control!</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 don’t see it that way.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Weren’t you listening? She told you what she was planning to do. She’s got to be stopped. She needs help!</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Alex isn’t the problem here.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You’ve got to be kidding? Alex has tried to kill me at least three times! She killed one of my friends to get at me, and she framed two others for rape and murder. Now she’s at it again, killing one of my friends just to make people believe that I am dead! She won’t stop until she has completely destroyed me!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That’s because you are the problem.</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 don’t understand.</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Obviously. Alex accepts that she is you. It is you who refuses to accept that you are Alex.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But I know that Alex and I are the same person.</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No, you deduce that Alex and you are the same person. That’s not the same thing. In order for you to truly accept that you are Alex, you would have to accept the experiences that make Alex who she is as your own. That is what Alex did before she ever became independent of you. She never had the luxury of denying what happened to her, and as a result she grew from those experiences. That’s why she’s more powerful than you are.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How can I accept her experience when I don’t even know what happened to her? What did happen to her?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You know. That’s the problem. You know and you refuse to accept that it happened. You blick it out. I could tell you until I was blue in the face, but you will never accept that it happened to you. So, I won’t tell you.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So, you are refusing to help.</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I can only help you help yourself. I am just saying that what makes you you is your stubborn denial. In a sense, you have a strength that Alex never had. You have so much confidence in yourself that you are justified in believing that what happened to her can never happen to you. You had it as a child, and you could say that Alex is derived from learning the hard way that it could.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If that’s true, then how did Alex ever manage to accept that she is me? I mean, if my confidence is what defines me, and she never had it, then how can you say she is whole and I am not?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You keep missing the point. She does accept that she is you, but on a level so deep that it reinforces your own defiance. She accepts that she is you apart from herself. You are her confidence. The embodiment of it.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Then how can I be the problem when she is contributing to me as much as I am.</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Because you are the same person. In her understanding, she has to be two people to be whole. On one hand, she hates herself for allowing her to suffer as she did, and that’s why she tried to kill you. You are stronger than she is and she resents you for it. She has to, because from her side of your existence, you hate her with all your heart. You would not see it that way, but only hatred is powerful enough to tear a soul apart—to divide you from yourself. The key to her self acceptance lies with you. You loved her on sight. You loved her as a person, you saw her as a unique and worthwhile being, and she sensed that immediately. You taught her to love her self. You made her realize that love was not incompatible with hate, it could be just as strong, just as passionate and fixed on exactly the same thing. She eventually realized that the hatred she always felt you had toward her was actually hatred for something that happened to her, and she too hated it. She could hate it without denying it. You healed her, and that is why she is whole, even though you are not.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So, how do we make it work the other way? I don’t want to be the problem. I want to be healed too. I want to be whole.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 am sure you do. Unfortunately, it can’t be that easy for you.</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Why not?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Because the only way to heal you is to break you. To hurt you worse than you can imagine being hurt.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That’s insane.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That’s a necessity of evolution. You can’t be whole until you catch up with your self.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That’s not what I meant. I’ve never been afraid of being hurt. I don’t object to being hurt for a reason, but I don’t believe that any kind of true healing can involve—require—hurting a person. If a person knows what they are doing, they can heal anything without causing unnecessary pain.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Who ever said that pain was unnecessary?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 do!</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And that’s my point. You have never been hurt. You always turn agony into victory, and cheat yourself of the things you could have learned.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 don’t believe that.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I know. Phoenix, you are going to make this almost too easy.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Phoenix, Chris, Jon, Dragon, Dani, Angel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Annex, morning.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At breakfast, Phoenix laid down the law, for all the good it did her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 arrived and was introduced by Dani to all</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 was given the tour of the house, which explained why household and certain members of the staff tended to go about nude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privacy of the Sanctuary not only allowed them to go outside nude, but freed them to indulge in the unique exercise of their minds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Angel’s presence ensured that no one openly debated Phoenix’s plans for the weekend</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In spite of that, the matter was discussed indirectly, both with Phoenix, and privately amongst themselves in groups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Chris and Jon were determined to protect Phoenix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Dragon and Dani argued over the necessity of Phoenix’s intentions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dealt with Angel’s questions regarding what she chanced to overhear rather straight forwardly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was forced to take the girl into her confidence, briefly outlining the problem and its implications, a brief analysis of psionic power via the spectral model and known policies and practices of the organization that defined their existence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Phoenix’s assertions were underscored by the ever present staff, her secret could not possibly keep</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 could not help but admire Phoenix as she left to go face certain destruction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Chris, Jon, Dragon, Alex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Campus Dorms, afternoon and evening.</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Chris and Jon took turns all day shadowing Phoenix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Dragon encountered Chris, listened to her story and went to confront Phoenix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Dragon talked Phoenix into a soldiers farewell, while Jon stood lookout for Alex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Dragon believed that the presence of witnesses, and potential witnesses, gave them some protection from Alex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Alex sensed Phoenix becoming aroused and swapped places with her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set out directly for the dorms and Jon delayed her for quite a while trying to make sure she was not Alex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Alex was identified correctly by Dragon, but she easily overpowered him and left him unconscious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Alex swapped places again, after shredding Phoenix’s clothes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Alex slipped a device from her pocket into Jon’s and then jumped into his body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While Phoenix attempted to rouse Dragon, Jon-Alex burst in on her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Jon-Alex distracted Phoenix with a plausible lie (talking to Phoenix, she suddenly ran away, dropped this) while putting her device into Phoenix’s hands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felt her powers quit as the device snapped around her wrist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Before she could cry out, Jon-Alex punched her in the solar plexus, gagged her with her own underwear, and bound her hands with her belt</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was helpless as her nemesis raped, mutilated and murdered her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As Phoenix resurrected, Alex swapped places again, trapping Phoenix in Jon’s body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While Phoenix was disoriented, Alex transferred the device from Phoenix’s dead wrist to Jon’s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Alex stepped into the hall, possessed the first person she saw and raised an alarm</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 crowd massed, blocking the exit, save for a few volunteers who strode boldly into the room to kick the shit out of Jon-Phoenix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Police and paramedics arrived to take Jon, Dragon and the body into custody</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Angel</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Annex Atrium, afternoon and evening.</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was honoring his friend’s request, it was a matter of grave necessity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had invited a friend to the Annex to distract him, because he was unnaturally attuned to the two combatants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 an old friend, was as good as her name, and Dani was well on his way to falling in love again</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two of them had been skinny-dipping in the upper pool, and started making out as Dragon and Alex embraced</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realized that he was picking up everything, a confusion of erotic sensations and fearful anxiety combined</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 was infected by his intense arousal, and the two of them ended up going at it right there beside the pool</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Dani and Angel finished about when Dragon and Alex did,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and Angel climbed back in the pool to cool down and unwind, swimming and taking turns diving off the rocks into the lower pool</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felt only a spike of alarm when the device cut off Phoenix’s resonnance, but the shock of her death penetrated as he was preparing to dive</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Angel did not see the sudden transformation but heard Dani scream in pain as she fell into the water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body she pulled out of the water fit the voice that she had heard, but there was no sign of Dani</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girl, a perfect duplicate of Phoenix, was half drownded, in deep shock but still conscious</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Dani was struggling to make sense out of the impressions she could, looking through Alex’s eyes, saw the bodies of Phoenix, Dragon and Jon (who was apparently being beaten to death) and snapped</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An explosion of glass littered the atrium and backyard of the Annex</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Police and paramedics, already on their way to investigate a murder-rape call on campus, dispatched additional units to investigate the explosion</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two naked girls found slashed by broken glass were rushed to the nearest emergency medical facility</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No immediate cause was noted for the explosion itself</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CAST</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mallCaps/>
          <w:strike/>
          <w:sz w:val="24"/>
        </w:rPr>
      </w:pP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r w:rsidRPr="00B3191B">
        <w:rPr>
          <w:rFonts w:ascii="Montserrat" w:hAnsi="Montserrat"/>
          <w:smallCaps/>
          <w:strike/>
          <w:sz w:val="24"/>
        </w:rPr>
        <w:tab/>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 xml:space="preserve">AVATARS.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mallCaps/>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Phoenix</w:t>
      </w:r>
      <w:r w:rsidRPr="00B3191B">
        <w:rPr>
          <w:rFonts w:ascii="Montserrat" w:hAnsi="Montserrat"/>
          <w:sz w:val="24"/>
        </w:rPr>
        <w:tab/>
      </w:r>
      <w:r w:rsidRPr="00B3191B">
        <w:rPr>
          <w:rFonts w:ascii="Montserrat" w:hAnsi="Montserrat"/>
          <w:caps/>
          <w:sz w:val="24"/>
        </w:rPr>
        <w:tab/>
      </w:r>
      <w:r w:rsidRPr="00B3191B">
        <w:rPr>
          <w:rFonts w:ascii="Montserrat" w:hAnsi="Montserrat"/>
          <w:sz w:val="24"/>
        </w:rPr>
        <w:t>Alexandrea\</w:t>
      </w:r>
      <w:r w:rsidRPr="00B3191B">
        <w:rPr>
          <w:rFonts w:ascii="Montserrat" w:hAnsi="Montserrat"/>
          <w:caps/>
          <w:sz w:val="24"/>
        </w:rPr>
        <w:t>A</w:t>
      </w:r>
      <w:r w:rsidRPr="00B3191B">
        <w:rPr>
          <w:rFonts w:ascii="Montserrat" w:hAnsi="Montserrat"/>
          <w:sz w:val="24"/>
        </w:rPr>
        <w:t xml:space="preserve">lexander Virgin </w:t>
      </w:r>
      <w:r w:rsidRPr="00B3191B">
        <w:rPr>
          <w:rFonts w:ascii="Montserrat" w:hAnsi="Montserrat"/>
          <w:caps/>
          <w:sz w:val="24"/>
        </w:rPr>
        <w:t>M</w:t>
      </w:r>
      <w:r w:rsidRPr="00B3191B">
        <w:rPr>
          <w:rFonts w:ascii="Montserrat" w:hAnsi="Montserrat"/>
          <w:sz w:val="24"/>
        </w:rPr>
        <w:t xml:space="preserve">organ.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Alex</w:t>
      </w:r>
      <w:r w:rsidRPr="00B3191B">
        <w:rPr>
          <w:rFonts w:ascii="Montserrat" w:hAnsi="Montserrat"/>
          <w:sz w:val="24"/>
        </w:rPr>
        <w:tab/>
      </w:r>
      <w:r w:rsidRPr="00B3191B">
        <w:rPr>
          <w:rFonts w:ascii="Montserrat" w:hAnsi="Montserrat"/>
          <w:sz w:val="24"/>
        </w:rPr>
        <w:tab/>
        <w:t>Alexandrea\</w:t>
      </w:r>
      <w:r w:rsidRPr="00B3191B">
        <w:rPr>
          <w:rFonts w:ascii="Montserrat" w:hAnsi="Montserrat"/>
          <w:caps/>
          <w:sz w:val="24"/>
        </w:rPr>
        <w:t>A</w:t>
      </w:r>
      <w:r w:rsidRPr="00B3191B">
        <w:rPr>
          <w:rFonts w:ascii="Montserrat" w:hAnsi="Montserrat"/>
          <w:sz w:val="24"/>
        </w:rPr>
        <w:t xml:space="preserve">lexander Virgin </w:t>
      </w:r>
      <w:r w:rsidRPr="00B3191B">
        <w:rPr>
          <w:rFonts w:ascii="Montserrat" w:hAnsi="Montserrat"/>
          <w:caps/>
          <w:sz w:val="24"/>
        </w:rPr>
        <w:t>M</w:t>
      </w:r>
      <w:r w:rsidRPr="00B3191B">
        <w:rPr>
          <w:rFonts w:ascii="Montserrat" w:hAnsi="Montserrat"/>
          <w:sz w:val="24"/>
        </w:rPr>
        <w:t>organ.</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Andrea</w:t>
      </w:r>
      <w:r w:rsidRPr="00B3191B">
        <w:rPr>
          <w:rFonts w:ascii="Montserrat" w:hAnsi="Montserrat"/>
          <w:sz w:val="24"/>
        </w:rPr>
        <w:tab/>
      </w:r>
      <w:r w:rsidRPr="00B3191B">
        <w:rPr>
          <w:rFonts w:ascii="Montserrat" w:hAnsi="Montserrat"/>
          <w:sz w:val="24"/>
        </w:rPr>
        <w:tab/>
        <w:t>Alexandrea\</w:t>
      </w:r>
      <w:r w:rsidRPr="00B3191B">
        <w:rPr>
          <w:rFonts w:ascii="Montserrat" w:hAnsi="Montserrat"/>
          <w:caps/>
          <w:sz w:val="24"/>
        </w:rPr>
        <w:t>A</w:t>
      </w:r>
      <w:r w:rsidRPr="00B3191B">
        <w:rPr>
          <w:rFonts w:ascii="Montserrat" w:hAnsi="Montserrat"/>
          <w:sz w:val="24"/>
        </w:rPr>
        <w:t xml:space="preserve">lexander Virgin </w:t>
      </w:r>
      <w:r w:rsidRPr="00B3191B">
        <w:rPr>
          <w:rFonts w:ascii="Montserrat" w:hAnsi="Montserrat"/>
          <w:caps/>
          <w:sz w:val="24"/>
        </w:rPr>
        <w:t>M</w:t>
      </w:r>
      <w:r w:rsidRPr="00B3191B">
        <w:rPr>
          <w:rFonts w:ascii="Montserrat" w:hAnsi="Montserrat"/>
          <w:sz w:val="24"/>
        </w:rPr>
        <w:t>organ.</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Jon, Lion</w:t>
      </w:r>
      <w:r w:rsidRPr="00B3191B">
        <w:rPr>
          <w:rFonts w:ascii="Montserrat" w:hAnsi="Montserrat"/>
          <w:spacing w:val="-1"/>
          <w:sz w:val="24"/>
        </w:rPr>
        <w:tab/>
      </w:r>
      <w:r w:rsidRPr="00B3191B">
        <w:rPr>
          <w:rFonts w:ascii="Montserrat" w:hAnsi="Montserrat"/>
          <w:caps/>
          <w:spacing w:val="-1"/>
          <w:sz w:val="24"/>
        </w:rPr>
        <w:tab/>
        <w:t>J</w:t>
      </w:r>
      <w:r w:rsidRPr="00B3191B">
        <w:rPr>
          <w:rFonts w:ascii="Montserrat" w:hAnsi="Montserrat"/>
          <w:spacing w:val="-1"/>
          <w:sz w:val="24"/>
        </w:rPr>
        <w:t xml:space="preserve">onathan Patrick Cooper.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Chris, Tiger</w:t>
      </w:r>
      <w:r w:rsidRPr="00B3191B">
        <w:rPr>
          <w:rFonts w:ascii="Montserrat" w:hAnsi="Montserrat"/>
          <w:sz w:val="24"/>
        </w:rPr>
        <w:tab/>
      </w:r>
      <w:r w:rsidRPr="00B3191B">
        <w:rPr>
          <w:rFonts w:ascii="Montserrat" w:hAnsi="Montserrat"/>
          <w:caps/>
          <w:sz w:val="24"/>
        </w:rPr>
        <w:tab/>
        <w:t>C</w:t>
      </w:r>
      <w:r w:rsidRPr="00B3191B">
        <w:rPr>
          <w:rFonts w:ascii="Montserrat" w:hAnsi="Montserrat"/>
          <w:sz w:val="24"/>
        </w:rPr>
        <w:t xml:space="preserve">hristian\Catherine Allan\Allanah Temple.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David, Dragon</w:t>
      </w:r>
      <w:r w:rsidRPr="00B3191B">
        <w:rPr>
          <w:rFonts w:ascii="Montserrat" w:hAnsi="Montserrat"/>
          <w:sz w:val="24"/>
        </w:rPr>
        <w:tab/>
        <w:t xml:space="preserve">David Damon Drake.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Dani, Sphinx</w:t>
      </w:r>
      <w:r w:rsidRPr="00B3191B">
        <w:rPr>
          <w:rFonts w:ascii="Montserrat" w:hAnsi="Montserrat"/>
          <w:caps/>
          <w:sz w:val="24"/>
        </w:rPr>
        <w:tab/>
      </w:r>
      <w:r w:rsidRPr="00B3191B">
        <w:rPr>
          <w:rFonts w:ascii="Montserrat" w:hAnsi="Montserrat"/>
          <w:sz w:val="24"/>
        </w:rPr>
        <w:t xml:space="preserve">Daniel\Danielle Kinkade.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Kim, Raven</w:t>
      </w:r>
      <w:r w:rsidRPr="00B3191B">
        <w:rPr>
          <w:rFonts w:ascii="Montserrat" w:hAnsi="Montserrat"/>
          <w:sz w:val="24"/>
        </w:rPr>
        <w:tab/>
      </w:r>
      <w:r w:rsidRPr="00B3191B">
        <w:rPr>
          <w:rFonts w:ascii="Montserrat" w:hAnsi="Montserrat"/>
          <w:sz w:val="24"/>
        </w:rPr>
        <w:tab/>
        <w:t xml:space="preserve">Kimberly Jean DeMer.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Angel</w:t>
      </w:r>
      <w:r w:rsidRPr="00B3191B">
        <w:rPr>
          <w:rFonts w:ascii="Montserrat" w:hAnsi="Montserrat"/>
          <w:sz w:val="24"/>
        </w:rPr>
        <w:tab/>
      </w:r>
      <w:r w:rsidRPr="00B3191B">
        <w:rPr>
          <w:rFonts w:ascii="Montserrat" w:hAnsi="Montserrat"/>
          <w:sz w:val="24"/>
        </w:rPr>
        <w:tab/>
        <w:t xml:space="preserve">Angelica Lynn Thompson.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caps/>
          <w:spacing w:val="-1"/>
          <w:sz w:val="24"/>
        </w:rPr>
        <w:t>F</w:t>
      </w:r>
      <w:r w:rsidRPr="00B3191B">
        <w:rPr>
          <w:rFonts w:ascii="Montserrat" w:hAnsi="Montserrat"/>
          <w:spacing w:val="-1"/>
          <w:sz w:val="24"/>
        </w:rPr>
        <w:t xml:space="preserve">RIENDS, CLASSMATES.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Ari</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Ariel Kinkade.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Elizabeth</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Elizabeth L. Friedman.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Amanda, Mandy</w:t>
      </w:r>
      <w:r w:rsidRPr="00B3191B">
        <w:rPr>
          <w:rFonts w:ascii="Montserrat" w:hAnsi="Montserrat"/>
          <w:spacing w:val="-1"/>
          <w:sz w:val="24"/>
        </w:rPr>
        <w:tab/>
        <w:t>Amanda Katerina Muir</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Morgan</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Morgan Wildmuir.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Kelly</w:t>
      </w:r>
      <w:r w:rsidRPr="00B3191B">
        <w:rPr>
          <w:rFonts w:ascii="Montserrat" w:hAnsi="Montserrat"/>
          <w:sz w:val="24"/>
        </w:rPr>
        <w:tab/>
      </w:r>
      <w:r w:rsidRPr="00B3191B">
        <w:rPr>
          <w:rFonts w:ascii="Montserrat" w:hAnsi="Montserrat"/>
          <w:sz w:val="24"/>
        </w:rPr>
        <w:tab/>
        <w:t xml:space="preserve">Robert Angus Kelly.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Martin</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Martin </w:t>
      </w:r>
      <w:r w:rsidRPr="00B3191B">
        <w:rPr>
          <w:rFonts w:ascii="Montserrat" w:hAnsi="Montserrat"/>
          <w:caps/>
          <w:spacing w:val="-1"/>
          <w:sz w:val="24"/>
        </w:rPr>
        <w:t>C</w:t>
      </w:r>
      <w:r w:rsidRPr="00B3191B">
        <w:rPr>
          <w:rFonts w:ascii="Montserrat" w:hAnsi="Montserrat"/>
          <w:spacing w:val="-1"/>
          <w:sz w:val="24"/>
        </w:rPr>
        <w:t xml:space="preserve">hristian Klein.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Mark</w:t>
      </w:r>
      <w:r w:rsidRPr="00B3191B">
        <w:rPr>
          <w:rFonts w:ascii="Montserrat" w:hAnsi="Montserrat"/>
          <w:spacing w:val="-1"/>
          <w:sz w:val="24"/>
        </w:rPr>
        <w:tab/>
      </w:r>
      <w:r w:rsidRPr="00B3191B">
        <w:rPr>
          <w:rFonts w:ascii="Montserrat" w:hAnsi="Montserrat"/>
          <w:caps/>
          <w:spacing w:val="-1"/>
          <w:sz w:val="24"/>
        </w:rPr>
        <w:tab/>
        <w:t>M</w:t>
      </w:r>
      <w:r w:rsidRPr="00B3191B">
        <w:rPr>
          <w:rFonts w:ascii="Montserrat" w:hAnsi="Montserrat"/>
          <w:spacing w:val="-1"/>
          <w:sz w:val="24"/>
        </w:rPr>
        <w:t xml:space="preserve">ark Joseph Kingston.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Jake</w:t>
      </w:r>
      <w:r w:rsidRPr="00B3191B">
        <w:rPr>
          <w:rFonts w:ascii="Montserrat" w:hAnsi="Montserrat"/>
          <w:spacing w:val="-1"/>
          <w:sz w:val="24"/>
        </w:rPr>
        <w:tab/>
      </w:r>
      <w:r w:rsidRPr="00B3191B">
        <w:rPr>
          <w:rFonts w:ascii="Montserrat" w:hAnsi="Montserrat"/>
          <w:caps/>
          <w:spacing w:val="-1"/>
          <w:sz w:val="24"/>
        </w:rPr>
        <w:tab/>
        <w:t>J</w:t>
      </w:r>
      <w:r w:rsidRPr="00B3191B">
        <w:rPr>
          <w:rFonts w:ascii="Montserrat" w:hAnsi="Montserrat"/>
          <w:spacing w:val="-1"/>
          <w:sz w:val="24"/>
        </w:rPr>
        <w:t xml:space="preserve">acob Alexander.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Nathan</w:t>
      </w:r>
      <w:r w:rsidRPr="00B3191B">
        <w:rPr>
          <w:rFonts w:ascii="Montserrat" w:hAnsi="Montserrat"/>
          <w:spacing w:val="-1"/>
          <w:sz w:val="24"/>
        </w:rPr>
        <w:tab/>
      </w:r>
      <w:r w:rsidRPr="00B3191B">
        <w:rPr>
          <w:rFonts w:ascii="Montserrat" w:hAnsi="Montserrat"/>
          <w:caps/>
          <w:spacing w:val="-1"/>
          <w:sz w:val="24"/>
        </w:rPr>
        <w:tab/>
        <w:t>N</w:t>
      </w:r>
      <w:r w:rsidRPr="00B3191B">
        <w:rPr>
          <w:rFonts w:ascii="Montserrat" w:hAnsi="Montserrat"/>
          <w:spacing w:val="-1"/>
          <w:sz w:val="24"/>
        </w:rPr>
        <w:t xml:space="preserve">athan Alexander.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FAMILY.</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Art</w:t>
      </w:r>
      <w:r w:rsidRPr="00B3191B">
        <w:rPr>
          <w:rFonts w:ascii="Montserrat" w:hAnsi="Montserrat"/>
          <w:spacing w:val="-1"/>
          <w:sz w:val="24"/>
        </w:rPr>
        <w:tab/>
      </w:r>
      <w:r w:rsidRPr="00B3191B">
        <w:rPr>
          <w:rFonts w:ascii="Montserrat" w:hAnsi="Montserrat"/>
          <w:spacing w:val="-1"/>
          <w:sz w:val="24"/>
        </w:rPr>
        <w:tab/>
        <w:t xml:space="preserve">Artemis Victor Morgan.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z w:val="24"/>
        </w:rPr>
      </w:pPr>
      <w:r w:rsidRPr="00B3191B">
        <w:rPr>
          <w:rFonts w:ascii="Montserrat" w:hAnsi="Montserrat"/>
          <w:sz w:val="24"/>
        </w:rPr>
        <w:t>Pallas</w:t>
      </w:r>
      <w:r w:rsidRPr="00B3191B">
        <w:rPr>
          <w:rFonts w:ascii="Montserrat" w:hAnsi="Montserrat"/>
          <w:sz w:val="24"/>
        </w:rPr>
        <w:tab/>
      </w:r>
      <w:r w:rsidRPr="00B3191B">
        <w:rPr>
          <w:rFonts w:ascii="Montserrat" w:hAnsi="Montserrat"/>
          <w:caps/>
          <w:sz w:val="24"/>
        </w:rPr>
        <w:tab/>
      </w:r>
      <w:r w:rsidRPr="00B3191B">
        <w:rPr>
          <w:rFonts w:ascii="Montserrat" w:hAnsi="Montserrat"/>
          <w:sz w:val="24"/>
        </w:rPr>
        <w:t xml:space="preserve">Athena Virgin </w:t>
      </w:r>
      <w:r w:rsidRPr="00B3191B">
        <w:rPr>
          <w:rFonts w:ascii="Montserrat" w:hAnsi="Montserrat"/>
          <w:caps/>
          <w:sz w:val="24"/>
        </w:rPr>
        <w:t>M</w:t>
      </w:r>
      <w:r w:rsidRPr="00B3191B">
        <w:rPr>
          <w:rFonts w:ascii="Montserrat" w:hAnsi="Montserrat"/>
          <w:sz w:val="24"/>
        </w:rPr>
        <w:t xml:space="preserve">organ.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Chuck</w:t>
      </w:r>
      <w:r w:rsidRPr="00B3191B">
        <w:rPr>
          <w:rFonts w:ascii="Montserrat" w:hAnsi="Montserrat"/>
          <w:spacing w:val="-1"/>
          <w:sz w:val="24"/>
        </w:rPr>
        <w:tab/>
      </w:r>
      <w:r w:rsidRPr="00B3191B">
        <w:rPr>
          <w:rFonts w:ascii="Montserrat" w:hAnsi="Montserrat"/>
          <w:caps/>
          <w:spacing w:val="-1"/>
          <w:sz w:val="24"/>
        </w:rPr>
        <w:tab/>
        <w:t>C</w:t>
      </w:r>
      <w:r w:rsidRPr="00B3191B">
        <w:rPr>
          <w:rFonts w:ascii="Montserrat" w:hAnsi="Montserrat"/>
          <w:spacing w:val="-1"/>
          <w:sz w:val="24"/>
        </w:rPr>
        <w:t xml:space="preserve">harles Norman Cooper.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Jan</w:t>
      </w:r>
      <w:r w:rsidRPr="00B3191B">
        <w:rPr>
          <w:rFonts w:ascii="Montserrat" w:hAnsi="Montserrat"/>
          <w:spacing w:val="-1"/>
          <w:sz w:val="24"/>
        </w:rPr>
        <w:tab/>
      </w:r>
      <w:r w:rsidRPr="00B3191B">
        <w:rPr>
          <w:rFonts w:ascii="Montserrat" w:hAnsi="Montserrat"/>
          <w:caps/>
          <w:spacing w:val="-1"/>
          <w:sz w:val="24"/>
        </w:rPr>
        <w:tab/>
        <w:t>J</w:t>
      </w:r>
      <w:r w:rsidRPr="00B3191B">
        <w:rPr>
          <w:rFonts w:ascii="Montserrat" w:hAnsi="Montserrat"/>
          <w:spacing w:val="-1"/>
          <w:sz w:val="24"/>
        </w:rPr>
        <w:t xml:space="preserve">anice Kinkade.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Rob</w:t>
      </w:r>
      <w:r w:rsidRPr="00B3191B">
        <w:rPr>
          <w:rFonts w:ascii="Montserrat" w:hAnsi="Montserrat"/>
          <w:spacing w:val="-1"/>
          <w:sz w:val="24"/>
        </w:rPr>
        <w:tab/>
      </w:r>
      <w:r w:rsidRPr="00B3191B">
        <w:rPr>
          <w:rFonts w:ascii="Montserrat" w:hAnsi="Montserrat"/>
          <w:caps/>
          <w:spacing w:val="-1"/>
          <w:sz w:val="24"/>
        </w:rPr>
        <w:tab/>
        <w:t>R</w:t>
      </w:r>
      <w:r w:rsidRPr="00B3191B">
        <w:rPr>
          <w:rFonts w:ascii="Montserrat" w:hAnsi="Montserrat"/>
          <w:spacing w:val="-1"/>
          <w:sz w:val="24"/>
        </w:rPr>
        <w:t xml:space="preserve">obert Anton Kinkade.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Ari</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Ariel Kinkade.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Michael</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Michael Thompson.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caps/>
          <w:spacing w:val="-1"/>
          <w:sz w:val="24"/>
        </w:rPr>
        <w:t>AUTHORITY, CONTROL PERSONNEL (HOUSE STAFF)</w:t>
      </w:r>
      <w:r w:rsidRPr="00B3191B">
        <w:rPr>
          <w:rFonts w:ascii="Montserrat" w:hAnsi="Montserrat"/>
          <w:spacing w:val="-1"/>
          <w:sz w:val="24"/>
        </w:rPr>
        <w:t xml:space="preserv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Chad</w:t>
      </w:r>
      <w:r w:rsidRPr="00B3191B">
        <w:rPr>
          <w:rFonts w:ascii="Montserrat" w:hAnsi="Montserrat"/>
          <w:spacing w:val="-1"/>
          <w:sz w:val="24"/>
        </w:rPr>
        <w:tab/>
      </w:r>
      <w:r w:rsidRPr="00B3191B">
        <w:rPr>
          <w:rFonts w:ascii="Montserrat" w:hAnsi="Montserrat"/>
          <w:caps/>
          <w:spacing w:val="-1"/>
          <w:sz w:val="24"/>
        </w:rPr>
        <w:tab/>
        <w:t>C</w:t>
      </w:r>
      <w:r w:rsidRPr="00B3191B">
        <w:rPr>
          <w:rFonts w:ascii="Montserrat" w:hAnsi="Montserrat"/>
          <w:spacing w:val="-1"/>
          <w:sz w:val="24"/>
        </w:rPr>
        <w:t xml:space="preserve">hadwick Powers.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Asa</w:t>
      </w:r>
      <w:r w:rsidRPr="00B3191B">
        <w:rPr>
          <w:rFonts w:ascii="Montserrat" w:hAnsi="Montserrat"/>
          <w:spacing w:val="-1"/>
          <w:sz w:val="24"/>
        </w:rPr>
        <w:tab/>
      </w:r>
      <w:r w:rsidRPr="00B3191B">
        <w:rPr>
          <w:rFonts w:ascii="Montserrat" w:hAnsi="Montserrat"/>
          <w:spacing w:val="-1"/>
          <w:sz w:val="24"/>
        </w:rPr>
        <w:tab/>
        <w:t xml:space="preserve">Asa Montgomery.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Sam</w:t>
      </w:r>
      <w:r w:rsidRPr="00B3191B">
        <w:rPr>
          <w:rFonts w:ascii="Montserrat" w:hAnsi="Montserrat"/>
          <w:spacing w:val="-1"/>
          <w:sz w:val="24"/>
        </w:rPr>
        <w:tab/>
      </w:r>
      <w:r w:rsidRPr="00B3191B">
        <w:rPr>
          <w:rFonts w:ascii="Montserrat" w:hAnsi="Montserrat"/>
          <w:caps/>
          <w:spacing w:val="-1"/>
          <w:sz w:val="24"/>
        </w:rPr>
        <w:tab/>
        <w:t>S</w:t>
      </w:r>
      <w:r w:rsidRPr="00B3191B">
        <w:rPr>
          <w:rFonts w:ascii="Montserrat" w:hAnsi="Montserrat"/>
          <w:spacing w:val="-1"/>
          <w:sz w:val="24"/>
        </w:rPr>
        <w:t xml:space="preserve">amuel Malhtus.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Art</w:t>
      </w:r>
      <w:r w:rsidRPr="00B3191B">
        <w:rPr>
          <w:rFonts w:ascii="Montserrat" w:hAnsi="Montserrat"/>
          <w:spacing w:val="-1"/>
          <w:sz w:val="24"/>
        </w:rPr>
        <w:tab/>
      </w:r>
      <w:r w:rsidRPr="00B3191B">
        <w:rPr>
          <w:rFonts w:ascii="Montserrat" w:hAnsi="Montserrat"/>
          <w:caps/>
          <w:spacing w:val="-1"/>
          <w:sz w:val="24"/>
        </w:rPr>
        <w:tab/>
        <w:t>A</w:t>
      </w:r>
      <w:r w:rsidRPr="00B3191B">
        <w:rPr>
          <w:rFonts w:ascii="Montserrat" w:hAnsi="Montserrat"/>
          <w:spacing w:val="-1"/>
          <w:sz w:val="24"/>
        </w:rPr>
        <w:t xml:space="preserve">rthur Remmington.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Kenar</w:t>
      </w:r>
      <w:r w:rsidRPr="00B3191B">
        <w:rPr>
          <w:rFonts w:ascii="Montserrat" w:hAnsi="Montserrat"/>
          <w:spacing w:val="-1"/>
          <w:sz w:val="24"/>
        </w:rPr>
        <w:tab/>
      </w:r>
      <w:r w:rsidRPr="00B3191B">
        <w:rPr>
          <w:rFonts w:ascii="Montserrat" w:hAnsi="Montserrat"/>
          <w:caps/>
          <w:spacing w:val="-1"/>
          <w:sz w:val="24"/>
        </w:rPr>
        <w:tab/>
        <w:t>A</w:t>
      </w:r>
      <w:r w:rsidRPr="00B3191B">
        <w:rPr>
          <w:rFonts w:ascii="Montserrat" w:hAnsi="Montserrat"/>
          <w:spacing w:val="-1"/>
          <w:sz w:val="24"/>
        </w:rPr>
        <w:t xml:space="preserve">urora Danu Kenar.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 xml:space="preserve">Aimee </w:t>
      </w:r>
      <w:r w:rsidRPr="00B3191B">
        <w:rPr>
          <w:rFonts w:ascii="Montserrat" w:hAnsi="Montserrat"/>
          <w:spacing w:val="-1"/>
          <w:sz w:val="24"/>
        </w:rPr>
        <w:tab/>
      </w:r>
      <w:r w:rsidRPr="00B3191B">
        <w:rPr>
          <w:rFonts w:ascii="Montserrat" w:hAnsi="Montserrat"/>
          <w:caps/>
          <w:spacing w:val="-1"/>
          <w:sz w:val="24"/>
        </w:rPr>
        <w:tab/>
        <w:t>A</w:t>
      </w:r>
      <w:r w:rsidRPr="00B3191B">
        <w:rPr>
          <w:rFonts w:ascii="Montserrat" w:hAnsi="Montserrat"/>
          <w:spacing w:val="-1"/>
          <w:sz w:val="24"/>
        </w:rPr>
        <w:t xml:space="preserve">imee Harris.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Kris</w:t>
      </w:r>
      <w:r w:rsidRPr="00B3191B">
        <w:rPr>
          <w:rFonts w:ascii="Montserrat" w:hAnsi="Montserrat"/>
          <w:spacing w:val="-1"/>
          <w:sz w:val="24"/>
        </w:rPr>
        <w:tab/>
      </w:r>
      <w:r w:rsidRPr="00B3191B">
        <w:rPr>
          <w:rFonts w:ascii="Montserrat" w:hAnsi="Montserrat"/>
          <w:caps/>
          <w:spacing w:val="-1"/>
          <w:sz w:val="24"/>
        </w:rPr>
        <w:tab/>
        <w:t>K</w:t>
      </w:r>
      <w:r w:rsidRPr="00B3191B">
        <w:rPr>
          <w:rFonts w:ascii="Montserrat" w:hAnsi="Montserrat"/>
          <w:spacing w:val="-1"/>
          <w:sz w:val="24"/>
        </w:rPr>
        <w:t xml:space="preserve">risten Shane.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Sam</w:t>
      </w:r>
      <w:r w:rsidRPr="00B3191B">
        <w:rPr>
          <w:rFonts w:ascii="Montserrat" w:hAnsi="Montserrat"/>
          <w:spacing w:val="-1"/>
          <w:sz w:val="24"/>
        </w:rPr>
        <w:tab/>
      </w:r>
      <w:r w:rsidRPr="00B3191B">
        <w:rPr>
          <w:rFonts w:ascii="Montserrat" w:hAnsi="Montserrat"/>
          <w:caps/>
          <w:spacing w:val="-1"/>
          <w:sz w:val="24"/>
        </w:rPr>
        <w:tab/>
        <w:t>S</w:t>
      </w:r>
      <w:r w:rsidRPr="00B3191B">
        <w:rPr>
          <w:rFonts w:ascii="Montserrat" w:hAnsi="Montserrat"/>
          <w:spacing w:val="-1"/>
          <w:sz w:val="24"/>
        </w:rPr>
        <w:t xml:space="preserve">amantha Mariner.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Judas</w:t>
      </w:r>
      <w:r w:rsidRPr="00B3191B">
        <w:rPr>
          <w:rFonts w:ascii="Montserrat" w:hAnsi="Montserrat"/>
          <w:spacing w:val="-1"/>
          <w:sz w:val="24"/>
        </w:rPr>
        <w:tab/>
      </w:r>
      <w:r w:rsidRPr="00B3191B">
        <w:rPr>
          <w:rFonts w:ascii="Montserrat" w:hAnsi="Montserrat"/>
          <w:caps/>
          <w:spacing w:val="-1"/>
          <w:sz w:val="24"/>
        </w:rPr>
        <w:tab/>
        <w:t>R</w:t>
      </w:r>
      <w:r w:rsidRPr="00B3191B">
        <w:rPr>
          <w:rFonts w:ascii="Montserrat" w:hAnsi="Montserrat"/>
          <w:spacing w:val="-1"/>
          <w:sz w:val="24"/>
        </w:rPr>
        <w:t xml:space="preserve">obert Jude.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 xml:space="preserve">Kelly </w:t>
      </w:r>
      <w:r w:rsidRPr="00B3191B">
        <w:rPr>
          <w:rFonts w:ascii="Montserrat" w:hAnsi="Montserrat"/>
          <w:spacing w:val="-1"/>
          <w:sz w:val="24"/>
        </w:rPr>
        <w:tab/>
      </w:r>
      <w:r w:rsidRPr="00B3191B">
        <w:rPr>
          <w:rFonts w:ascii="Montserrat" w:hAnsi="Montserrat"/>
          <w:caps/>
          <w:spacing w:val="-1"/>
          <w:sz w:val="24"/>
        </w:rPr>
        <w:tab/>
        <w:t>K</w:t>
      </w:r>
      <w:r w:rsidRPr="00B3191B">
        <w:rPr>
          <w:rFonts w:ascii="Montserrat" w:hAnsi="Montserrat"/>
          <w:spacing w:val="-1"/>
          <w:sz w:val="24"/>
        </w:rPr>
        <w:t xml:space="preserve">elly Everett Yountz.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David</w:t>
      </w:r>
      <w:r w:rsidRPr="00B3191B">
        <w:rPr>
          <w:rFonts w:ascii="Montserrat" w:hAnsi="Montserrat"/>
          <w:spacing w:val="-1"/>
          <w:sz w:val="24"/>
        </w:rPr>
        <w:tab/>
      </w:r>
      <w:r w:rsidRPr="00B3191B">
        <w:rPr>
          <w:rFonts w:ascii="Montserrat" w:hAnsi="Montserrat"/>
          <w:caps/>
          <w:spacing w:val="-1"/>
          <w:sz w:val="24"/>
        </w:rPr>
        <w:tab/>
        <w:t>D</w:t>
      </w:r>
      <w:r w:rsidRPr="00B3191B">
        <w:rPr>
          <w:rFonts w:ascii="Montserrat" w:hAnsi="Montserrat"/>
          <w:spacing w:val="-1"/>
          <w:sz w:val="24"/>
        </w:rPr>
        <w:t xml:space="preserve">avid Shelly.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Frank</w:t>
      </w:r>
      <w:r w:rsidRPr="00B3191B">
        <w:rPr>
          <w:rFonts w:ascii="Montserrat" w:hAnsi="Montserrat"/>
          <w:spacing w:val="-1"/>
          <w:sz w:val="24"/>
        </w:rPr>
        <w:tab/>
      </w:r>
      <w:r w:rsidRPr="00B3191B">
        <w:rPr>
          <w:rFonts w:ascii="Montserrat" w:hAnsi="Montserrat"/>
          <w:caps/>
          <w:spacing w:val="-1"/>
          <w:sz w:val="24"/>
        </w:rPr>
        <w:tab/>
        <w:t>F</w:t>
      </w:r>
      <w:r w:rsidRPr="00B3191B">
        <w:rPr>
          <w:rFonts w:ascii="Montserrat" w:hAnsi="Montserrat"/>
          <w:spacing w:val="-1"/>
          <w:sz w:val="24"/>
        </w:rPr>
        <w:t xml:space="preserve">ranklin Lloyd.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Cal</w:t>
      </w:r>
      <w:r w:rsidRPr="00B3191B">
        <w:rPr>
          <w:rFonts w:ascii="Montserrat" w:hAnsi="Montserrat"/>
          <w:spacing w:val="-1"/>
          <w:sz w:val="24"/>
        </w:rPr>
        <w:tab/>
      </w:r>
      <w:r w:rsidRPr="00B3191B">
        <w:rPr>
          <w:rFonts w:ascii="Montserrat" w:hAnsi="Montserrat"/>
          <w:caps/>
          <w:spacing w:val="-1"/>
          <w:sz w:val="24"/>
        </w:rPr>
        <w:tab/>
        <w:t>C</w:t>
      </w:r>
      <w:r w:rsidRPr="00B3191B">
        <w:rPr>
          <w:rFonts w:ascii="Montserrat" w:hAnsi="Montserrat"/>
          <w:spacing w:val="-1"/>
          <w:sz w:val="24"/>
        </w:rPr>
        <w:t xml:space="preserve">alvin Brooks.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caps/>
          <w:spacing w:val="-1"/>
          <w:sz w:val="24"/>
        </w:rPr>
        <w:t>AUTHORITY, P</w:t>
      </w:r>
      <w:r w:rsidRPr="00B3191B">
        <w:rPr>
          <w:rFonts w:ascii="Montserrat" w:hAnsi="Montserrat"/>
          <w:spacing w:val="-1"/>
          <w:sz w:val="24"/>
        </w:rPr>
        <w:t xml:space="preserve">ROJECT PERSONNEL.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Mark</w:t>
      </w:r>
      <w:r w:rsidRPr="00B3191B">
        <w:rPr>
          <w:rFonts w:ascii="Montserrat" w:hAnsi="Montserrat"/>
          <w:spacing w:val="-1"/>
          <w:sz w:val="24"/>
        </w:rPr>
        <w:tab/>
      </w:r>
      <w:r w:rsidRPr="00B3191B">
        <w:rPr>
          <w:rFonts w:ascii="Montserrat" w:hAnsi="Montserrat"/>
          <w:caps/>
          <w:spacing w:val="-1"/>
          <w:sz w:val="24"/>
        </w:rPr>
        <w:tab/>
        <w:t>M</w:t>
      </w:r>
      <w:r w:rsidRPr="00B3191B">
        <w:rPr>
          <w:rFonts w:ascii="Montserrat" w:hAnsi="Montserrat"/>
          <w:spacing w:val="-1"/>
          <w:sz w:val="24"/>
        </w:rPr>
        <w:t xml:space="preserve">ark Dreyfus.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Marty</w:t>
      </w:r>
      <w:r w:rsidRPr="00B3191B">
        <w:rPr>
          <w:rFonts w:ascii="Montserrat" w:hAnsi="Montserrat"/>
          <w:spacing w:val="-1"/>
          <w:sz w:val="24"/>
        </w:rPr>
        <w:tab/>
      </w:r>
      <w:r w:rsidRPr="00B3191B">
        <w:rPr>
          <w:rFonts w:ascii="Montserrat" w:hAnsi="Montserrat"/>
          <w:caps/>
          <w:spacing w:val="-1"/>
          <w:sz w:val="24"/>
        </w:rPr>
        <w:tab/>
        <w:t>m</w:t>
      </w:r>
      <w:r w:rsidRPr="00B3191B">
        <w:rPr>
          <w:rFonts w:ascii="Montserrat" w:hAnsi="Montserrat"/>
          <w:spacing w:val="-1"/>
          <w:sz w:val="24"/>
        </w:rPr>
        <w:t xml:space="preserve">artin Craig.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Doug</w:t>
      </w:r>
      <w:r w:rsidRPr="00B3191B">
        <w:rPr>
          <w:rFonts w:ascii="Montserrat" w:hAnsi="Montserrat"/>
          <w:spacing w:val="-1"/>
          <w:sz w:val="24"/>
        </w:rPr>
        <w:tab/>
      </w:r>
      <w:r w:rsidRPr="00B3191B">
        <w:rPr>
          <w:rFonts w:ascii="Montserrat" w:hAnsi="Montserrat"/>
          <w:caps/>
          <w:spacing w:val="-1"/>
          <w:sz w:val="24"/>
        </w:rPr>
        <w:tab/>
        <w:t>D</w:t>
      </w:r>
      <w:r w:rsidRPr="00B3191B">
        <w:rPr>
          <w:rFonts w:ascii="Montserrat" w:hAnsi="Montserrat"/>
          <w:spacing w:val="-1"/>
          <w:sz w:val="24"/>
        </w:rPr>
        <w:t xml:space="preserve">ouglas Jaxton.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Brenden</w:t>
      </w:r>
      <w:r w:rsidRPr="00B3191B">
        <w:rPr>
          <w:rFonts w:ascii="Montserrat" w:hAnsi="Montserrat"/>
          <w:spacing w:val="-1"/>
          <w:sz w:val="24"/>
        </w:rPr>
        <w:tab/>
      </w:r>
      <w:r w:rsidRPr="00B3191B">
        <w:rPr>
          <w:rFonts w:ascii="Montserrat" w:hAnsi="Montserrat"/>
          <w:caps/>
          <w:spacing w:val="-1"/>
          <w:sz w:val="24"/>
        </w:rPr>
        <w:tab/>
        <w:t>B</w:t>
      </w:r>
      <w:r w:rsidRPr="00B3191B">
        <w:rPr>
          <w:rFonts w:ascii="Montserrat" w:hAnsi="Montserrat"/>
          <w:spacing w:val="-1"/>
          <w:sz w:val="24"/>
        </w:rPr>
        <w:t xml:space="preserve">renden Jaxton.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Tony</w:t>
      </w:r>
      <w:r w:rsidRPr="00B3191B">
        <w:rPr>
          <w:rFonts w:ascii="Montserrat" w:hAnsi="Montserrat"/>
          <w:spacing w:val="-1"/>
          <w:sz w:val="24"/>
        </w:rPr>
        <w:tab/>
      </w:r>
      <w:r w:rsidRPr="00B3191B">
        <w:rPr>
          <w:rFonts w:ascii="Montserrat" w:hAnsi="Montserrat"/>
          <w:caps/>
          <w:spacing w:val="-1"/>
          <w:sz w:val="24"/>
        </w:rPr>
        <w:tab/>
        <w:t>A</w:t>
      </w:r>
      <w:r w:rsidRPr="00B3191B">
        <w:rPr>
          <w:rFonts w:ascii="Montserrat" w:hAnsi="Montserrat"/>
          <w:spacing w:val="-1"/>
          <w:sz w:val="24"/>
        </w:rPr>
        <w:t xml:space="preserve">nthony Jaxton, Deceased.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Andy</w:t>
      </w:r>
      <w:r w:rsidRPr="00B3191B">
        <w:rPr>
          <w:rFonts w:ascii="Montserrat" w:hAnsi="Montserrat"/>
          <w:spacing w:val="-1"/>
          <w:sz w:val="24"/>
        </w:rPr>
        <w:tab/>
      </w:r>
      <w:r w:rsidRPr="00B3191B">
        <w:rPr>
          <w:rFonts w:ascii="Montserrat" w:hAnsi="Montserrat"/>
          <w:caps/>
          <w:spacing w:val="-1"/>
          <w:sz w:val="24"/>
        </w:rPr>
        <w:tab/>
        <w:t>A</w:t>
      </w:r>
      <w:r w:rsidRPr="00B3191B">
        <w:rPr>
          <w:rFonts w:ascii="Montserrat" w:hAnsi="Montserrat"/>
          <w:spacing w:val="-1"/>
          <w:sz w:val="24"/>
        </w:rPr>
        <w:t xml:space="preserve">ndrew Christoff.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Sandy</w:t>
      </w:r>
      <w:r w:rsidRPr="00B3191B">
        <w:rPr>
          <w:rFonts w:ascii="Montserrat" w:hAnsi="Montserrat"/>
          <w:spacing w:val="-1"/>
          <w:sz w:val="24"/>
        </w:rPr>
        <w:tab/>
      </w:r>
      <w:r w:rsidRPr="00B3191B">
        <w:rPr>
          <w:rFonts w:ascii="Montserrat" w:hAnsi="Montserrat"/>
          <w:caps/>
          <w:spacing w:val="-1"/>
          <w:sz w:val="24"/>
        </w:rPr>
        <w:tab/>
        <w:t>S</w:t>
      </w:r>
      <w:r w:rsidRPr="00B3191B">
        <w:rPr>
          <w:rFonts w:ascii="Montserrat" w:hAnsi="Montserrat"/>
          <w:spacing w:val="-1"/>
          <w:sz w:val="24"/>
        </w:rPr>
        <w:t xml:space="preserve">andra Carlson.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Tom</w:t>
      </w:r>
      <w:r w:rsidRPr="00B3191B">
        <w:rPr>
          <w:rFonts w:ascii="Montserrat" w:hAnsi="Montserrat"/>
          <w:spacing w:val="-1"/>
          <w:sz w:val="24"/>
        </w:rPr>
        <w:tab/>
      </w:r>
      <w:r w:rsidRPr="00B3191B">
        <w:rPr>
          <w:rFonts w:ascii="Montserrat" w:hAnsi="Montserrat"/>
          <w:caps/>
          <w:spacing w:val="-1"/>
          <w:sz w:val="24"/>
        </w:rPr>
        <w:tab/>
        <w:t>T</w:t>
      </w:r>
      <w:r w:rsidRPr="00B3191B">
        <w:rPr>
          <w:rFonts w:ascii="Montserrat" w:hAnsi="Montserrat"/>
          <w:spacing w:val="-1"/>
          <w:sz w:val="24"/>
        </w:rPr>
        <w:t xml:space="preserve">homas Carlson.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Michael</w:t>
      </w:r>
      <w:r w:rsidRPr="00B3191B">
        <w:rPr>
          <w:rFonts w:ascii="Montserrat" w:hAnsi="Montserrat"/>
          <w:spacing w:val="-1"/>
          <w:sz w:val="24"/>
        </w:rPr>
        <w:tab/>
      </w:r>
      <w:r w:rsidRPr="00B3191B">
        <w:rPr>
          <w:rFonts w:ascii="Montserrat" w:hAnsi="Montserrat"/>
          <w:caps/>
          <w:spacing w:val="-1"/>
          <w:sz w:val="24"/>
        </w:rPr>
        <w:tab/>
      </w:r>
      <w:r w:rsidRPr="00B3191B">
        <w:rPr>
          <w:rFonts w:ascii="Montserrat" w:hAnsi="Montserrat"/>
          <w:spacing w:val="-1"/>
          <w:sz w:val="24"/>
        </w:rPr>
        <w:t xml:space="preserve">Michael Sefton.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Jerry</w:t>
      </w:r>
      <w:r w:rsidRPr="00B3191B">
        <w:rPr>
          <w:rFonts w:ascii="Montserrat" w:hAnsi="Montserrat"/>
          <w:spacing w:val="-1"/>
          <w:sz w:val="24"/>
        </w:rPr>
        <w:tab/>
      </w:r>
      <w:r w:rsidRPr="00B3191B">
        <w:rPr>
          <w:rFonts w:ascii="Montserrat" w:hAnsi="Montserrat"/>
          <w:caps/>
          <w:spacing w:val="-1"/>
          <w:sz w:val="24"/>
        </w:rPr>
        <w:tab/>
        <w:t>G</w:t>
      </w:r>
      <w:r w:rsidRPr="00B3191B">
        <w:rPr>
          <w:rFonts w:ascii="Montserrat" w:hAnsi="Montserrat"/>
          <w:spacing w:val="-1"/>
          <w:sz w:val="24"/>
        </w:rPr>
        <w:t xml:space="preserve">erald Sefton.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Don</w:t>
      </w:r>
      <w:r w:rsidRPr="00B3191B">
        <w:rPr>
          <w:rFonts w:ascii="Montserrat" w:hAnsi="Montserrat"/>
          <w:spacing w:val="-1"/>
          <w:sz w:val="24"/>
        </w:rPr>
        <w:tab/>
      </w:r>
      <w:r w:rsidRPr="00B3191B">
        <w:rPr>
          <w:rFonts w:ascii="Montserrat" w:hAnsi="Montserrat"/>
          <w:caps/>
          <w:spacing w:val="-1"/>
          <w:sz w:val="24"/>
        </w:rPr>
        <w:tab/>
        <w:t>D</w:t>
      </w:r>
      <w:r w:rsidRPr="00B3191B">
        <w:rPr>
          <w:rFonts w:ascii="Montserrat" w:hAnsi="Montserrat"/>
          <w:spacing w:val="-1"/>
          <w:sz w:val="24"/>
        </w:rPr>
        <w:t xml:space="preserve">onald Brandt.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Lisa</w:t>
      </w:r>
      <w:r w:rsidRPr="00B3191B">
        <w:rPr>
          <w:rFonts w:ascii="Montserrat" w:hAnsi="Montserrat"/>
          <w:spacing w:val="-1"/>
          <w:sz w:val="24"/>
        </w:rPr>
        <w:tab/>
      </w:r>
      <w:r w:rsidRPr="00B3191B">
        <w:rPr>
          <w:rFonts w:ascii="Montserrat" w:hAnsi="Montserrat"/>
          <w:caps/>
          <w:spacing w:val="-1"/>
          <w:sz w:val="24"/>
        </w:rPr>
        <w:tab/>
        <w:t>L</w:t>
      </w:r>
      <w:r w:rsidRPr="00B3191B">
        <w:rPr>
          <w:rFonts w:ascii="Montserrat" w:hAnsi="Montserrat"/>
          <w:spacing w:val="-1"/>
          <w:sz w:val="24"/>
        </w:rPr>
        <w:t xml:space="preserve">isa Norton.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Rick</w:t>
      </w:r>
      <w:r w:rsidRPr="00B3191B">
        <w:rPr>
          <w:rFonts w:ascii="Montserrat" w:hAnsi="Montserrat"/>
          <w:spacing w:val="-1"/>
          <w:sz w:val="24"/>
        </w:rPr>
        <w:tab/>
      </w:r>
      <w:r w:rsidRPr="00B3191B">
        <w:rPr>
          <w:rFonts w:ascii="Montserrat" w:hAnsi="Montserrat"/>
          <w:caps/>
          <w:spacing w:val="-1"/>
          <w:sz w:val="24"/>
        </w:rPr>
        <w:tab/>
        <w:t>R</w:t>
      </w:r>
      <w:r w:rsidRPr="00B3191B">
        <w:rPr>
          <w:rFonts w:ascii="Montserrat" w:hAnsi="Montserrat"/>
          <w:spacing w:val="-1"/>
          <w:sz w:val="24"/>
        </w:rPr>
        <w:t xml:space="preserve">ichard Raynes.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J.D.</w:t>
      </w:r>
      <w:r w:rsidRPr="00B3191B">
        <w:rPr>
          <w:rFonts w:ascii="Montserrat" w:hAnsi="Montserrat"/>
          <w:spacing w:val="-1"/>
          <w:sz w:val="24"/>
        </w:rPr>
        <w:tab/>
      </w:r>
      <w:r w:rsidRPr="00B3191B">
        <w:rPr>
          <w:rFonts w:ascii="Montserrat" w:hAnsi="Montserrat"/>
          <w:caps/>
          <w:spacing w:val="-1"/>
          <w:sz w:val="24"/>
        </w:rPr>
        <w:tab/>
        <w:t>J</w:t>
      </w:r>
      <w:r w:rsidRPr="00B3191B">
        <w:rPr>
          <w:rFonts w:ascii="Montserrat" w:hAnsi="Montserrat"/>
          <w:spacing w:val="-1"/>
          <w:sz w:val="24"/>
        </w:rPr>
        <w:t xml:space="preserve">ack Daniel Arleigh.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Shar</w:t>
      </w:r>
      <w:r w:rsidRPr="00B3191B">
        <w:rPr>
          <w:rFonts w:ascii="Montserrat" w:hAnsi="Montserrat"/>
          <w:spacing w:val="-1"/>
          <w:sz w:val="24"/>
        </w:rPr>
        <w:tab/>
      </w:r>
      <w:r w:rsidRPr="00B3191B">
        <w:rPr>
          <w:rFonts w:ascii="Montserrat" w:hAnsi="Montserrat"/>
          <w:caps/>
          <w:spacing w:val="-1"/>
          <w:sz w:val="24"/>
        </w:rPr>
        <w:tab/>
        <w:t>S</w:t>
      </w:r>
      <w:r w:rsidRPr="00B3191B">
        <w:rPr>
          <w:rFonts w:ascii="Montserrat" w:hAnsi="Montserrat"/>
          <w:spacing w:val="-1"/>
          <w:sz w:val="24"/>
        </w:rPr>
        <w:t xml:space="preserve">haron Ramses.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Josh</w:t>
      </w:r>
      <w:r w:rsidRPr="00B3191B">
        <w:rPr>
          <w:rFonts w:ascii="Montserrat" w:hAnsi="Montserrat"/>
          <w:spacing w:val="-1"/>
          <w:sz w:val="24"/>
        </w:rPr>
        <w:tab/>
      </w:r>
      <w:r w:rsidRPr="00B3191B">
        <w:rPr>
          <w:rFonts w:ascii="Montserrat" w:hAnsi="Montserrat"/>
          <w:caps/>
          <w:spacing w:val="-1"/>
          <w:sz w:val="24"/>
        </w:rPr>
        <w:tab/>
        <w:t>J</w:t>
      </w:r>
      <w:r w:rsidRPr="00B3191B">
        <w:rPr>
          <w:rFonts w:ascii="Montserrat" w:hAnsi="Montserrat"/>
          <w:spacing w:val="-1"/>
          <w:sz w:val="24"/>
        </w:rPr>
        <w:t xml:space="preserve">oshua Hammond.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 xml:space="preserve">Christine </w:t>
      </w:r>
      <w:r w:rsidRPr="00B3191B">
        <w:rPr>
          <w:rFonts w:ascii="Montserrat" w:hAnsi="Montserrat"/>
          <w:spacing w:val="-1"/>
          <w:sz w:val="24"/>
        </w:rPr>
        <w:tab/>
      </w:r>
      <w:r w:rsidRPr="00B3191B">
        <w:rPr>
          <w:rFonts w:ascii="Montserrat" w:hAnsi="Montserrat"/>
          <w:caps/>
          <w:spacing w:val="-1"/>
          <w:sz w:val="24"/>
        </w:rPr>
        <w:tab/>
        <w:t>C</w:t>
      </w:r>
      <w:r w:rsidRPr="00B3191B">
        <w:rPr>
          <w:rFonts w:ascii="Montserrat" w:hAnsi="Montserrat"/>
          <w:spacing w:val="-1"/>
          <w:sz w:val="24"/>
        </w:rPr>
        <w:t xml:space="preserve">hristine Price.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Aaron</w:t>
      </w:r>
      <w:r w:rsidRPr="00B3191B">
        <w:rPr>
          <w:rFonts w:ascii="Montserrat" w:hAnsi="Montserrat"/>
          <w:spacing w:val="-1"/>
          <w:sz w:val="24"/>
        </w:rPr>
        <w:tab/>
      </w:r>
      <w:r w:rsidRPr="00B3191B">
        <w:rPr>
          <w:rFonts w:ascii="Montserrat" w:hAnsi="Montserrat"/>
          <w:caps/>
          <w:spacing w:val="-1"/>
          <w:sz w:val="24"/>
        </w:rPr>
        <w:tab/>
        <w:t>A</w:t>
      </w:r>
      <w:r w:rsidRPr="00B3191B">
        <w:rPr>
          <w:rFonts w:ascii="Montserrat" w:hAnsi="Montserrat"/>
          <w:spacing w:val="-1"/>
          <w:sz w:val="24"/>
        </w:rPr>
        <w:t xml:space="preserve">aron Grendel.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caps/>
          <w:spacing w:val="-1"/>
          <w:sz w:val="24"/>
        </w:rPr>
        <w:t>PSIONIC U</w:t>
      </w:r>
      <w:r w:rsidRPr="00B3191B">
        <w:rPr>
          <w:rFonts w:ascii="Montserrat" w:hAnsi="Montserrat"/>
          <w:spacing w:val="-1"/>
          <w:sz w:val="24"/>
        </w:rPr>
        <w:t xml:space="preserve">NDERGROUND.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Hunter</w:t>
      </w:r>
      <w:r w:rsidRPr="00B3191B">
        <w:rPr>
          <w:rFonts w:ascii="Montserrat" w:hAnsi="Montserrat"/>
          <w:spacing w:val="-1"/>
          <w:sz w:val="24"/>
        </w:rPr>
        <w:tab/>
      </w:r>
      <w:r w:rsidRPr="00B3191B">
        <w:rPr>
          <w:rFonts w:ascii="Montserrat" w:hAnsi="Montserrat"/>
          <w:spacing w:val="-1"/>
          <w:sz w:val="24"/>
        </w:rPr>
        <w:tab/>
        <w:t xml:space="preserve">Malcom Stuart Alexander.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Drake</w:t>
      </w:r>
      <w:r w:rsidRPr="00B3191B">
        <w:rPr>
          <w:rFonts w:ascii="Montserrat" w:hAnsi="Montserrat"/>
          <w:spacing w:val="-1"/>
          <w:sz w:val="24"/>
        </w:rPr>
        <w:tab/>
      </w:r>
      <w:r w:rsidRPr="00B3191B">
        <w:rPr>
          <w:rFonts w:ascii="Montserrat" w:hAnsi="Montserrat"/>
          <w:spacing w:val="-1"/>
          <w:sz w:val="24"/>
        </w:rPr>
        <w:tab/>
        <w:t>Mason Damon Drake</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Sinclair</w:t>
      </w:r>
      <w:r w:rsidRPr="00B3191B">
        <w:rPr>
          <w:rFonts w:ascii="Montserrat" w:hAnsi="Montserrat"/>
          <w:spacing w:val="-1"/>
          <w:sz w:val="24"/>
        </w:rPr>
        <w:tab/>
      </w:r>
      <w:r w:rsidRPr="00B3191B">
        <w:rPr>
          <w:rFonts w:ascii="Montserrat" w:hAnsi="Montserrat"/>
          <w:spacing w:val="-1"/>
          <w:sz w:val="24"/>
        </w:rPr>
        <w:tab/>
        <w:t>Caitlyn Sinclair</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caps/>
          <w:spacing w:val="-1"/>
          <w:sz w:val="24"/>
        </w:rPr>
        <w:t>O</w:t>
      </w:r>
      <w:r w:rsidRPr="00B3191B">
        <w:rPr>
          <w:rFonts w:ascii="Montserrat" w:hAnsi="Montserrat"/>
          <w:spacing w:val="-1"/>
          <w:sz w:val="24"/>
        </w:rPr>
        <w:t xml:space="preserve">THERS.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Issac</w:t>
      </w:r>
      <w:r w:rsidRPr="00B3191B">
        <w:rPr>
          <w:rFonts w:ascii="Montserrat" w:hAnsi="Montserrat"/>
          <w:spacing w:val="-1"/>
          <w:sz w:val="24"/>
        </w:rPr>
        <w:tab/>
      </w:r>
      <w:r w:rsidRPr="00B3191B">
        <w:rPr>
          <w:rFonts w:ascii="Montserrat" w:hAnsi="Montserrat"/>
          <w:caps/>
          <w:spacing w:val="-1"/>
          <w:sz w:val="24"/>
        </w:rPr>
        <w:tab/>
        <w:t>P</w:t>
      </w:r>
      <w:r w:rsidRPr="00B3191B">
        <w:rPr>
          <w:rFonts w:ascii="Montserrat" w:hAnsi="Montserrat"/>
          <w:spacing w:val="-1"/>
          <w:sz w:val="24"/>
        </w:rPr>
        <w:t xml:space="preserve">rofessor Edgar Issac Mayhew. Dean, Physics Department.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Rich</w:t>
      </w:r>
      <w:r w:rsidRPr="00B3191B">
        <w:rPr>
          <w:rFonts w:ascii="Montserrat" w:hAnsi="Montserrat"/>
          <w:spacing w:val="-1"/>
          <w:sz w:val="24"/>
        </w:rPr>
        <w:tab/>
      </w:r>
      <w:r w:rsidRPr="00B3191B">
        <w:rPr>
          <w:rFonts w:ascii="Montserrat" w:hAnsi="Montserrat"/>
          <w:caps/>
          <w:spacing w:val="-1"/>
          <w:sz w:val="24"/>
        </w:rPr>
        <w:tab/>
        <w:t>R</w:t>
      </w:r>
      <w:r w:rsidRPr="00B3191B">
        <w:rPr>
          <w:rFonts w:ascii="Montserrat" w:hAnsi="Montserrat"/>
          <w:spacing w:val="-1"/>
          <w:sz w:val="24"/>
        </w:rPr>
        <w:t>ichmond Bale. Lawyer, Phoenix’s Power of Attorney.</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Monica</w:t>
      </w:r>
      <w:r w:rsidRPr="00B3191B">
        <w:rPr>
          <w:rFonts w:ascii="Montserrat" w:hAnsi="Montserrat"/>
          <w:spacing w:val="-1"/>
          <w:sz w:val="24"/>
        </w:rPr>
        <w:tab/>
      </w:r>
      <w:r w:rsidRPr="00B3191B">
        <w:rPr>
          <w:rFonts w:ascii="Montserrat" w:hAnsi="Montserrat"/>
          <w:caps/>
          <w:spacing w:val="-1"/>
          <w:sz w:val="24"/>
        </w:rPr>
        <w:tab/>
        <w:t>M</w:t>
      </w:r>
      <w:r w:rsidRPr="00B3191B">
        <w:rPr>
          <w:rFonts w:ascii="Montserrat" w:hAnsi="Montserrat"/>
          <w:spacing w:val="-1"/>
          <w:sz w:val="24"/>
        </w:rPr>
        <w:t xml:space="preserve">onica Brodin. Reporter.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r w:rsidRPr="00B3191B">
        <w:rPr>
          <w:rFonts w:ascii="Montserrat" w:hAnsi="Montserrat"/>
          <w:spacing w:val="-1"/>
          <w:sz w:val="24"/>
        </w:rPr>
        <w:t xml:space="preserve">Rook. </w:t>
      </w:r>
      <w:r w:rsidRPr="00B3191B">
        <w:rPr>
          <w:rFonts w:ascii="Montserrat" w:hAnsi="Montserrat"/>
          <w:spacing w:val="-1"/>
          <w:sz w:val="24"/>
        </w:rPr>
        <w:tab/>
      </w:r>
      <w:r w:rsidRPr="00B3191B">
        <w:rPr>
          <w:rFonts w:ascii="Montserrat" w:hAnsi="Montserrat"/>
          <w:spacing w:val="-1"/>
          <w:sz w:val="24"/>
        </w:rPr>
        <w:tab/>
        <w:t xml:space="preserve">Evangelion Rook. FBI Agent. </w:t>
      </w:r>
    </w:p>
    <w:p w:rsidR="00140257" w:rsidRPr="00B3191B" w:rsidRDefault="00140257">
      <w:pPr>
        <w:pStyle w:val="AvonDraftBody"/>
        <w:tabs>
          <w:tab w:val="left" w:pos="1440"/>
          <w:tab w:val="left" w:pos="2160"/>
          <w:tab w:val="left" w:pos="2880"/>
          <w:tab w:val="left" w:pos="3600"/>
          <w:tab w:val="left" w:pos="4320"/>
          <w:tab w:val="right" w:pos="7920"/>
        </w:tabs>
        <w:spacing w:line="240" w:lineRule="auto"/>
        <w:rPr>
          <w:rFonts w:ascii="Montserrat" w:hAnsi="Montserrat"/>
          <w:spacing w:val="-1"/>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br w:type="page"/>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AVATARS, SEX &amp; DEATH</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 0000 Contributing Content 10</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AVATARS \SEX &amp; DEATH \BOOK I</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1999</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16</w:t>
      </w:r>
      <w:r w:rsidRPr="00B3191B">
        <w:rPr>
          <w:rFonts w:ascii="Montserrat" w:hAnsi="Montserrat"/>
          <w:sz w:val="24"/>
        </w:rPr>
        <w:tab/>
      </w:r>
      <w:r w:rsidRPr="00B3191B">
        <w:rPr>
          <w:rFonts w:ascii="Montserrat" w:hAnsi="Montserrat"/>
          <w:sz w:val="24"/>
          <w:vertAlign w:val="subscript"/>
        </w:rPr>
        <w:t>years</w:t>
      </w:r>
      <w:r w:rsidRPr="00B3191B">
        <w:rPr>
          <w:rFonts w:ascii="Montserrat" w:hAnsi="Montserrat"/>
          <w:sz w:val="24"/>
        </w:rPr>
        <w:t xml:space="preserve"> </w:t>
      </w:r>
      <w:r w:rsidRPr="00B3191B">
        <w:rPr>
          <w:rFonts w:ascii="Montserrat" w:hAnsi="Montserrat"/>
          <w:sz w:val="24"/>
        </w:rPr>
        <w:tab/>
        <w:t>Sex &amp; Death</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Book I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1999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16</w:t>
      </w:r>
      <w:r w:rsidRPr="00B3191B">
        <w:rPr>
          <w:rFonts w:ascii="Montserrat" w:hAnsi="Montserrat"/>
          <w:sz w:val="24"/>
        </w:rPr>
        <w:tab/>
      </w:r>
      <w:r w:rsidRPr="00B3191B">
        <w:rPr>
          <w:rFonts w:ascii="Montserrat" w:hAnsi="Montserrat"/>
          <w:sz w:val="24"/>
          <w:vertAlign w:val="subscript"/>
        </w:rPr>
        <w:t>years</w:t>
      </w:r>
      <w:r w:rsidRPr="00B3191B">
        <w:rPr>
          <w:rFonts w:ascii="Montserrat" w:hAnsi="Montserrat"/>
          <w:sz w:val="24"/>
        </w:rPr>
        <w:tab/>
        <w:t>General Blocking</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05</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05</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06</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07</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05</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06</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07</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08</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09</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10</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08</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09</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10</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11</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12</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13</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14</w:t>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AVATARS \SEX &amp; DEATH \OVERVIEW</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The seven days of creation also correspond to the first seven years of life, and the first seven ages of evolution. When he and she wake up in the dream, it is as a god and a goddess who are also Adam and Eve in the Garden of Eden. It seems that the distinction between god and goddess is very simple. The God is the Goddess, her equal and opposite, offset by one hundred and twenty degrees and embodying the complimentary aspects of her soul. Like her, he is a trinity of attention and will united. Like her, he is a dreamer in the dream and an artist in the art. Dragon to her Phoenix, Demon to her Angel, Male to her Female. Like her, he possesses the compliments to his own primary aspects. He acquired them from her, as she acquired hers from him. Of course, there other ways in which they compliment each other. He is ambisexual, she is bisexual. For each, the opposite arrangement, while they are willing at least with each other, only comes with great difficulty. Of highest note, as fully resolved and polarized as they are, a union between them would result in the expression of the true trinity, the three minds which each encompass the full spectrum which the God and the Goddess define. The Three who are The One.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1999</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16</w:t>
      </w:r>
      <w:r w:rsidRPr="00B3191B">
        <w:rPr>
          <w:rFonts w:ascii="Montserrat" w:hAnsi="Montserrat"/>
          <w:sz w:val="24"/>
        </w:rPr>
        <w:tab/>
      </w:r>
      <w:r w:rsidRPr="00B3191B">
        <w:rPr>
          <w:rFonts w:ascii="Montserrat" w:hAnsi="Montserrat"/>
          <w:sz w:val="24"/>
          <w:vertAlign w:val="subscript"/>
        </w:rPr>
        <w:t>years</w:t>
      </w:r>
      <w:r w:rsidRPr="00B3191B">
        <w:rPr>
          <w:rFonts w:ascii="Montserrat" w:hAnsi="Montserrat"/>
          <w:sz w:val="24"/>
        </w:rPr>
        <w:t xml:space="preserve"> </w:t>
      </w:r>
      <w:r w:rsidRPr="00B3191B">
        <w:rPr>
          <w:rFonts w:ascii="Montserrat" w:hAnsi="Montserrat"/>
          <w:sz w:val="24"/>
        </w:rPr>
        <w:tab/>
        <w:t>Sex &amp; Death</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Book I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2010</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27</w:t>
      </w:r>
      <w:r w:rsidRPr="00B3191B">
        <w:rPr>
          <w:rFonts w:ascii="Montserrat" w:hAnsi="Montserrat"/>
          <w:sz w:val="24"/>
          <w:vertAlign w:val="subscript"/>
        </w:rPr>
        <w:t xml:space="preserve"> </w:t>
      </w:r>
      <w:r w:rsidRPr="00B3191B">
        <w:rPr>
          <w:rFonts w:ascii="Montserrat" w:hAnsi="Montserrat"/>
          <w:sz w:val="24"/>
          <w:vertAlign w:val="subscript"/>
        </w:rPr>
        <w:tab/>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1990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7</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Death of a body, ascent of a mind.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Possession, conversion, temporal dislocation, adoption.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trike/>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She appeared out of nowhere, awakening from a nightmare with a mind as naked as her body. She was identified as a daughter, and twin sister who had been reported missing some time ago. Not entirely true, however, her appearance solved a problem for that family. The young boy the family had adopted from a deceased relative was in fact the missing daughter and twin, who had developed an astonishing ability to resolve an identity conflict within himself.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hid her own powers, as she had been trained, until she caught her brother using his own power. She imitated him, exposing her own abilities when her brother caught her stealing some of his friends. She had not stolen them, they had simply mistaken her for him, and he came along later and saw her with them. He challenged her, then took her to their parents for a full disclosure.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1992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9</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Abduction, molestation, death and resurrection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She discovered the hard way that there were other psionics in the world, aside from her own family. She had thought she was alone in the woods, free to indulge in her power, but she was seen. A story told about her caught the attention of two different kinds of predator. One was a member of an underground psionic organization, and the other was a dangerous criminal.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two had a couple of things in common. They were brothers and both were assassins. They both had tremendous psionic potential, but only one of them gained full control over it. The younger brother was unstable, driven by dark urges, and forbidden passions. His motives for pursuing and abducting her were complex and convoluted. He knew that, while his brother killed for the organization he belonged to, he primarily located and “recruited” psionics for the underground. Stealing this child from under his brother’s nose and destroying her was simply a way of striking at the brother who he felt rejected him. He had sufficient power, when it was controlled by his desires, to overpower her, and of course he had the means to leash her power, once imposed on him by his brother. His brother believed that the leash could not be slipped, but he had been motivated. His brother put the pieces of the puzzle together and eventually tracked him down. She had been used within an inch of her life, but during the brothers’ confrontation, she was killed by his last act of defiance. The brothers were the only two who knew of her death, or who believed in it. His brother killed him for what he had done, and took the bodies with him when he left.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She resurrected and made her own escape. On confiding in her parents, her suspicions about her abductor were confirmed. Any court in the land would describe him as a child molestator and rapist—and of course murderer. If she had been eighteen, and given a choice in the matter, he could more accurately have been described as a passionate and considerate lover, when not seized by a fit of rage in which he beat her without even realizing it. He had shown her the best and worst in a man. The worst of it was, he had awakened her sexuality, and she had to either embrace it or allow it to strangle to death simple because of the circumstances which kindled it. Her family recognized her turmoil, and helped her embrace her premature sexuality, encouraging her to express herself in safe ways that would keep her healthy and sane.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1993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10</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Psi, conversions and exploration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Her brother was responsible for the next problem that developed. He still struggled to assert himself in a body that was female by default. Every day he would turn into a boy, and every night he would fall exhausted into bed, turning back into a girl the moment he relaxed his concentration. He could change his body, but he could not change his past. He was born a girl, and he had acquired his powers as a girl, and his subconscious was programmed with the assumption that his natural state was to be a girl. He did not mind that, since all that mattered to him was that people saw him and treated him as a boy. Being a girl did not bother him, but being seen as a girl, and treated as a girl would rob him of his manhood in the eyes of the boys and men he tried so hard to live up to.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When he reverted, practically in front of his friends’ eyes, after diving into the pool and knocking himself silly, he called on her to cover his slip. The pool system made it possible for her to switch places with him while he slipped out and tried to collect his wits and assert himself again. Because the pool system, and house custom, allowed for skinny dipping, her appearance in the boys’ pool was necessary, since her brother had been seen when he came up for air with a sore head. She made up a story to explain his absence and her “two” appearances in the boys’ pool. The shocked reaction of one of his friends—her friend too, though he did not know it—followed by his strange disappointment caught her attention. After talking to him, she was able to guess his problem. To confirm it, she had to arrange another accident, or else willingly break a family rule. After her troubles the previous year, she had been the most careful of the bunch. She arranged it so that her friend would be able to witness her transformation from male to female by “accident”.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Her parents had made a rule for what to do if any of her friends caught her using this ability. She had to take him to her parents, and tell them, and with their permission explain her strange ability. They impressed on him the need for him to keep her secret, and she rewarded her effort by coming out with a secret of his own. A secret almost as dire as hers, and one which her family could understand better than anyone else. As a result, he and she, along with her parents, had a meeting with his family. Because of his problem, he had little to look forward to in life save misery, and he had upset his family by bringing his problem to their attention. He had prayed for a miracle, and his prayer had been answered. Now all he had to do was get his parents permission to learn how to do a miracle of his own.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fact that her father was a research scientist, licensed and acclaimed surgeon, and acknowledged miracle worker made it possible for her friend to start pursuing a legal sex change as a cover for developing his own psionic potential to the point where he could accomplish the change himself.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t>1994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11</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05</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Psi, conversions and exploration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An accident the following year, while she was away with her friends at summer camp, served as a catalytic event. Phoenix and her friend, Chris, were walking through the woods, discussing psionic power. Chris was struggling with half awakened powers, and surprised himself by unseating and lifting a massive boulder. He lost control and the house sized rock tumbled away down the hill. Phoenix noticed that a van from camp was heading up the road below, certain to be crushed.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There were rules about the use of her powers, but none of them called for standing by when others might die. She grabbed Chris, and teleported into the middle of the road, before the van could come around the bend. She was trying to wave the van to a stop well short of the oncoming boulder, but the driver reacted to slowly and the massive rock hit an outcropping and was diverted to exactly where she was standing. Chris, standing right beside her was shouting about—of course, there were cabins further down the hill, where even more people could get killed. It sunk through at the last moment, so of course, she stopped the boulder. She had to. At the same time, she should have tried to stop the van that was about to plough right through her. Clutching Chris to her chest, she only had time to extend the field of telekinetic force breaking the fall of the boulder into a rigid shield around herself and Chris. The van might as well have slammed right into a tree. None of the passangers missed seeing the whole thing. Their attention had been drawn when the driver first cursed at seeing Phoenix standing in the middle of the road. The sight of the boulder came next, and then the sickening collision.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One adult, two teenagers, and a half-dozen kids their own age stumbled from the van, expecting to see the mangled ruin of two of their friends. The boulder hovering right over head prepared them a bit for the shock of seeing Phoenix and Chris standing untouched in the warped depression that was once the front of the van. Phoenix was relieved to see that no one was hurt in the collision, but the look on Chris’s face told her that he’d had something to do with it. As soon as everyone was clear, Phoenix, studied the situation. She seized the van in her thoughts, backed it up a few dozen yards, then rammed its front end into a tree. After clearing the area under the boulder, she brought it down with enough force to embed it firmly into the road. Finally, she turned to the others. She quickly explained the problem they all now faced. Once she proved her point with each of them, they agreed to a pact of silence, since they had been catalyzed by the event, and would face the same problems she would if the truth got out. The adult, both teenagers, and all six kids discovered within days that they could make things happen.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was driven to distraction trying to make them understand the ettiquette of possessing and using such powers. Thankfully, she had Chris to support some of her arguments. A person could see the power and not be able to use it. Coming close to death heightened perception, and shattered preconceptions. A witness to such power under such intense circumstances could not help but recognize and realize the potential of the mind. The problem with knowing how to awaken that potential in others was putting people at risk of death to accomplish it. People were unpredictable at best, and one wrong step, in panic, stupidity or disbelief—even foolish bravery—could produce fatal and catastrophic outcomes to such experiments.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other side of the problem was, some minds, particularily adult minds, often snapped when confronted with the truth, and the one adult in the group almost proved that. The last of those eight weeks of camp saw the group of psionics growing close as friends, and apart from people they would have thought they would run to tell the truth to.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t>1997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14</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05</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06</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07</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08</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29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09</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10</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Psi, conversions and exploration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By the time she started high school, the friends she had made that summer at camp had schemed to move to the same town. Three of them arrived as teachers at her high school, the others as students, most of whose families had been counselled by her parents, and encouraged to move to their neighborhood so that adults with more experience with such ability in children could help them deal with their kids. The entire group was also congregating for mutual protection. Phoenix’s abduction had made her aware that there were those who preyed on young psionics, and she had confided that to her parents, who had made sure to pass the warning on to the families of the awakened kids, and the three older camp counsellors.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Before the start of high school, Phoenix and a couple of her friends stumbled upon another group of psionic youths. They were all kids who had been abducted, or who had run away from homes where their odd abilities created problems that could not be resolved. They had escaped from some sort of cell structured organization—what they believed to be the ground level of a criminal psionic organization—and formed a gang of their own, also for mutual protection. This gang, called the Wild Psi’d, took an interest in the group of psionic high school kids, and gradually included Phoenix, her friends, and their families, into the strange alliance which the Wild Psi’d built in order to survive in the city. Several of them, who were still interested in going to school, were taken in by parents of Phoenix and her friends—carefully arranged group homes or foster arrangements.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Among the parents of Phoenix’s camp friends, her father and mother had each found colleagues in the fields of medicine, science, architecture and real estate. The ability of the two groups to protect themselves from other psionics was tested in a number of different scenarios. The first of which occurred that summer.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and a few of her friends were taking summer classes at a university in San Francisco, sharing a town house owned by her parents. Phoenix had been under the wing of Hunter, the man who had watched his brother kill her, and then seen her walking around alive and well only a year later. He had approached her, in the guise of a gymnastics trainer. The first time she had encountered him, he had obviously had power of his own and had tried to save her from his mad brother. She had identified him to her parents, and they had interviewed him and approved him as a mentor for their daughter. He had fooled Phoenix and her parents, though, keeping his ties to the underground a secret. Phoenix was shocked when her new friends in the Wild Psi’d identified him as one of the people who had abducted and then inducted them into the underground.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did not know what to do. According to her friends, Hunter was as ruthless as his brother without the excuse of being unstable. The fact that he was her mentor in sex—thanks to an ability to pick and assume any age he wished—as well as psi, only added to her uncertainty. Her parents had given that a lot of thought before arranging it and proposing it to her. The stories her new friends told her about him just did not sound like him, but they did remind her painfully of his brother. She agonized over the decision, but she cut him off.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 would not accept that. He tried to pursue the matter, tried to force her to explain. When her friends helped her stand him off, they just made him mad. He even tried to confront her through her family, forcing her to inform her parents that the guy her new friends had told such terrible stories about was her mentor. Her parents only wanted to hear one thing from him, were the kids telling the truth. Hunter had to admit, that from their side of it, they were telling the truth. Her parents did not give him a chance to make further excuses. Hunter had abducted, beaten, abused, raped and murdered kids like Phoenix for the mysterious psionic underground.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truth of it was, it took burned hands to understand fire. Hunter was a professional bad guy. An evil psionic was an unspeakable threat. To teach good kid why they had to master themselves, and to weed out bad kids who were too much in love with being bad, he had to embody the worst. Confronting naïve kids with true evil, and evil kids with greater evil was his job, and one he was good at. In Phoenix, he feared the worst disease, self-righteousness. So, he added her to his list of targets.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came a hair’s breadth from falling prey to him totally unaware. She was forced to rely on things he had taught her to deal with his relentless stalking without exposing herself, and all psionics using her powers to fight him. She did her best, but he out smarted her and over powered her.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 ran her to ground and raped her. He then kept her a prisoner for several days, testing her, teasing her, taunting her demanding her to think her way out of the mess she was in, and since she refused to break, she had to figure out what was really going on and confront him with it.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He did not relent until she could confront him with the reason why. After what had happened to her as a kid, she should have known. Once her eyes were fully open, she asked what Hunter’s organization was going to do about independants like her family, her friends, and the Wild Psi’d. He told her that he approved of independants, but unless independants demonstrated their own strength and will, people like him would take that independence away from them. As far as his superiors were concerned, those kids were still the responsibility of cell leaders like himself. His job remained the same, without the benefit of his guiding hand. They were making their own decisions, and he would be there to insure that they would be sound survival decisions. He warned her not to interfere.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People could not be told, they never really understood until they figured it out for themselves. Phoenix herself was a case in point, since he had tried to teach her all of this before. Since there was no guarantee that she would get it even now, since figuring it all out had a way of sedating people, she could be certain that he was still out ther, just as willing to take her apart the moment she showed him a weakness. There was no schedule, there was no plan. There were simply opportunities. She allowed herself to make one observation, before closing the matter. He too was playing with fire. Necessary evil was only a hair shy of evil for its own sake. A person should not go too far in justifying harm. He answered, only the executioner can pass judgement on the executioner.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1999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16</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01</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08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03</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04</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05</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06</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19</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07</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32</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08</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33</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09</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34</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10</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35</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11</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36</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12</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37</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13</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38</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14</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Sex, conversions and exploration, split manifestation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 boy at their school had suddenly dropped out. Rumor had it he had raped a girl at a party and refused to face accusation at school. The truth was, he had taken advantage of a girl—who had been willing, but he had done such a bad job of it the girl—Jon, unknown to anyone—had turned him into a girl to “teach him a lesson”. Phoenix went to his home to confront him, and discovered the transformation. Jon, Aaron—Erin—told her, had dropped by to see his friend, the next day, bulling his way in to see him-become-her. He had been shocked, naturally, and tried to console Erin and help her figure out how to lift the curse. Erin described the girl, a gypsy she had claimed, and he had set out to confront her. To Phoenix’s surprise, the kid said she did not want to lift the curse. It was the best thing that could ever have happened to her. She was in the same boat as Chris, but he could never have pursued a sex change operation, her family could never have accepted it, but hell, present them with this miraculous transformation, unexplained and unexplainable, and they were on her side, trying to help her deal with this whim of the gods.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 next day, Phoenix witnessed as Jonathan shocked the entire school. He showed up at school, acting perfectly normal with the exception that he was now obviously a girl. At first, everyone fell for the story of a confrontation with a gypsy, but Phoenix, confronted him with her own secret to compell him to help her deal with what she saw as a dangerous psionic. Jonathan, decided to come clean. Her brother’s closest friend, and Chris’s best friend, he had witnessed many strange things, which he never confronted his friends about. He realized what he was seeing, and awakened his potential on his own. Because he was such a practical joker, no one had even been tempted to tell him the truth, and they would never have guessed that he would figure it out by himself. Thus, it came as a shock when he was the only one, outside of Chris and Phoenix’s families to realize that Chris’s sex change was not the product of any operation. He stunned Phoenix and her friends, especially Chris, when he figured out on his own how to become female and used it to play a practical joke on them all.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His prank upset the entire school, and particularily the psionics among them. His stunt also exposed Chris, at least among the psionic students, and encouraged Alex to let the truth about him be known. Realizing that his friends would not revoke his manhood just for coming out in a female body, he simply encouraged an interest in all of them to try on the other sex. Phoenix presented the girls with the same encouragement. Jon’s absurd explanation of a curse put on him by a mysterious gypgy girl was actually swallowed by students and teachers alike, if only because there was no question that Jon was still Jon, and unmistakably female. The fact that the same thing had happened to Erin convinced people.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When Jon’s story reached the poor kid, he-she finally made an appearance at school, telling the same story. Jon admitted what he had done, when his friends confronted him, saying in defense of himself, he had not been sure he could even do it, he only tried for the practice, since he had still been working on how to change himself.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That mysterious gypsy was blamed for other changes, and word had it that some students—hell, people from different schools, colleges and one from a totally different country—had made serious efforts to find that gypsy and fall victim to her strange mores. Even Phoenix had to point a finger at the gypsy, when she had a strange experience of her own.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For as long as she could remember, she had been switching sexes, and over time, she had developed as strong a perspective in the male role as in the female role. Her early exposure to sex, and her own duality, had provoked a secret desire. For one thing, she had often wished she could be both all the time, because switching back and forth did strange things to her hormonal balance. The other thing was the first thing she did when she woke up one night in bed with herself, or rather with the male version of herself. She confronted her parents, and her suspicions abouther sister and brother were confirmed, or at least her parents could not deny her assessment of the matter. The steps they had taken to give her brother an official identity supported her notion, and they were not about to correct her when it would only force Phoenix to confront a paradox. Technically, her idea was right, but only because her split was the origin of her sister and brother’s split. Adding eleven and some ten thousand years. She was presenting her friends with this new development, speaking of the gypsy in jest, when Jon dropped the bomb on them all.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Jon had responded to the interest so many people had in the curse of the gypsy by actually going out as the gypsy. He had screened the applicants, as it were, and thus found out that the authorities had set out to arrest the gypsy. Since his first experiment, he had turned people against their will, and fled. The next part truly stunned them, while those men had been talking about arrest, their thoughts had been about death. Jon was truly scared, afraid that they would also hunt down those who had been “touched” by the gypsy, which of course included him and all his friends—as well as a significant number of strangers.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Phoenix went home and confronted her parents. Her parents had told her a story, to explain how she had the power to defy death, and she now demanded them to confirm it as the truth or a fable. They told her that the significant part of the story was true, and demanded to know why she asked. Her answer confirmed her suspicions. Phoenix did not want her friends to die, and was willing to die, and be eaten, to share her gift with her friends. Her parents told her that the choice was hers, but warned her that the gift could never be revoked, merely endured, and in some cases robbed people of their humanity. The proper form had to be followed as well, as a deviation could result in the creation of what could only be called a vampire. The power she had was evolved, not designed, and required no education or enlightenment to possess. It would adapt to a perverted mindset, and no few abberations had been the result of a botched gift.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Warned, Phoenix approached her friends, explained what she was offering, and gave them the warning her parents had given her. Invited to the feast of the phoenix, prepared by her parents according to the strict rules of the gift, those who partook must eat the whole of the offering. The offering was both of her bodies, male and female, sacraficed together and butchered so that each offering plate contained within it one part of every muscle, bone, organ and tissue from both sexes combined. Even Phoenix, as male and female, had to partake, one plate each, to bless the offering. It was eaten raw, within three hours of her death, and washed down with blood. Nothing else, not water, not seasoning, not even salt could be added or consumed with this meal. Not before, not during and not after. The offering itself would kill those who partook, but only to raise them to possession of the phoenix gift. Phoenix was surprised when all of them showed up, and proved to have properly fasted. They would, of course, see the power itself during the sacrafice. Some of them had to ask about the ritual, why all had to be done as it was, and were relieved to find that there were reasonable answers. One had to have some power for it to make complete sense, but no power would have been necessary to partake of the gift. The ability was one learned by doing, the instructions coded in the flesh they ingested, the death and rebirth sympathetic to what this meal would do to Phoenix and invite what she would do to them for sharing that meal. It took a night and a day.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After all had recovered, they noticed some changes. Phoenix had become a part of all of them, and it showed. They still resembled themselves, enough so that the changes might not be obvious until they appeared next to her. They had been remade, reborn. It was as if each of them had become a child conceived with Phoenix, with her one parent, and who they had been before the other. The most disconcerting change, every single one of them had her coloring, skin, hair and eye. The mark of a phoenix. To their surprise, however, the ground was not littered with bodies. Her parents explained that they had effectively consumed themselves. If they made the effort, something akin to changing sex, they could assume the guise they had before. Most of them did so, finding it easier than they expected.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Jon confronted her at school the next Monday. She had considered that it would have been a simple matter to let those men kill the gypsy, if the gypsy happened to be her. She had drifted past that thought to consider protecting her friends against people who would kill them simply for being different and presenting people with different options. It bothered her that people would and could kill people just for doing miraculous things, and she determined that it should not happen to her friends. Jon pointed out that her first idea was still valid. If those men had intended to kill the gypsy, knowing nothing about her, then they probably assumed that would put an end to the miracles they objected to, and that they would go crawl under whatever rock they had emerged from in the first place. She was less sure, but when he asked her to help him pull this one big practical joke, she relented. The only question was, now that they were all women, would they want to kill the gypsy?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They called on the Wild Psi’d to help them track the would be killers down. The last confrontation had gone down on their territory, and with their assistance as the cover and screening Jon had used. As hoped, the Wild Psi’d had kept track of the assailants, and made it possible for Jon to confront them.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Once again, in disguise as the gypsy, Jon confronted them. Their present condition made a dialogue possible. A bit about the men came out. They were the fathers of kids who had been changed or who had sought to be changed. Among them were a couple of cops, an FBI agent and a priest who had agreed to head their little lynch mob. The other three were just angry fathers, desperate to keep their kids from making some terrible mistake—like selling their souls to the devil to change their bodies and play games with sex. If not for the fact that one of them understood exactly why certain kids were so desperate to change sex, all seven of them would have been utterly miserable and helpless as women. Listening to the gypsy defend her actions, she finally spoke up. The other six, after four days switched, were just as desparate to get back to normal. The gypsy assured them that she would always change a person back, if they had learned their lesson, and asked to be changed back. Those who were happy with the change, she left alone. When asked how she did it, she answered honestly that she had figured it out for herself and used the ability as she saw fit. People accepted miracles when confronted with them, but obviously, doing miracles was dangerous to a miracle worker’s health. If some knot head did not setout to lynch her, some scientist or politician (among other criminal classes) would lock her up and dissect her to steal her secrets. The system was always the threat, because the system could not cope with such possabilities. Six of them appealed to be turned back to normal, and Jon obliged, once it was clear that they were more inclined to help than hinder others seeking the same release from gender dysphoria.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t xml:space="preserve">To the one who had embraced the change, Jon gave the advice he always gave. Confront people with the change, name the cause, and have as many people as possible verify her identity, and make an official attempt to correct her legal identity. That, or go to a certain place, ask to see a certain person and say a certain thing, and be ready to start a new life. Phoenix questioned Jon about that as the last one left, and she pulled back her hood. Jon explained his reasoning, then looked at Phoenix, male and female, and pointed out the problem she had created for the gypsy. How was Jon supposed to split people into two, when her story got out—since she had credited the gypsy? The answer surprised them both. Her split was a product of a power she possessed but did not fully understand, but she had given her power to her friends. Jon would have to figure it out on his own, but the fact was that he could.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2000</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17</w:t>
      </w:r>
      <w:r w:rsidRPr="00B3191B">
        <w:rPr>
          <w:rFonts w:ascii="Montserrat" w:hAnsi="Montserrat"/>
          <w:sz w:val="24"/>
        </w:rPr>
        <w:tab/>
      </w:r>
      <w:r w:rsidRPr="00B3191B">
        <w:rPr>
          <w:rFonts w:ascii="Montserrat" w:hAnsi="Montserrat"/>
          <w:sz w:val="24"/>
          <w:vertAlign w:val="subscript"/>
        </w:rPr>
        <w:t>years</w:t>
      </w:r>
      <w:r w:rsidRPr="00B3191B">
        <w:rPr>
          <w:rFonts w:ascii="Montserrat" w:hAnsi="Montserrat"/>
          <w:sz w:val="24"/>
        </w:rPr>
        <w:t xml:space="preserve"> </w:t>
      </w:r>
      <w:r w:rsidRPr="00B3191B">
        <w:rPr>
          <w:rFonts w:ascii="Montserrat" w:hAnsi="Montserrat"/>
          <w:sz w:val="24"/>
        </w:rPr>
        <w:tab/>
        <w:t>Sex &amp; Death</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Book II</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2000</w:t>
      </w:r>
      <w:r w:rsidRPr="00B3191B">
        <w:rPr>
          <w:rFonts w:ascii="Montserrat" w:hAnsi="Montserrat"/>
          <w:sz w:val="24"/>
        </w:rPr>
        <w:tab/>
      </w:r>
      <w:r w:rsidRPr="00B3191B">
        <w:rPr>
          <w:rFonts w:ascii="Montserrat" w:hAnsi="Montserrat"/>
          <w:sz w:val="24"/>
        </w:rPr>
        <w:tab/>
        <w:t>|</w:t>
      </w:r>
      <w:r w:rsidRPr="00B3191B">
        <w:rPr>
          <w:rFonts w:ascii="Montserrat" w:hAnsi="Montserrat"/>
          <w:sz w:val="24"/>
        </w:rPr>
        <w:tab/>
        <w:t>17</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w:t>
      </w:r>
      <w:r w:rsidRPr="00B3191B">
        <w:rPr>
          <w:rFonts w:ascii="Montserrat" w:hAnsi="Montserrat"/>
          <w:sz w:val="24"/>
        </w:rPr>
        <w:tab/>
        <w:t>0</w:t>
      </w:r>
      <w:r w:rsidRPr="00B3191B">
        <w:rPr>
          <w:rFonts w:ascii="Montserrat" w:hAnsi="Montserrat"/>
          <w:sz w:val="24"/>
        </w:rPr>
        <w:tab/>
      </w:r>
      <w:r w:rsidRPr="00B3191B">
        <w:rPr>
          <w:rFonts w:ascii="Montserrat" w:hAnsi="Montserrat"/>
          <w:sz w:val="24"/>
          <w:vertAlign w:val="subscript"/>
        </w:rPr>
        <w:t>months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ab/>
      </w:r>
      <w:r w:rsidRPr="00B3191B">
        <w:rPr>
          <w:rFonts w:ascii="Montserrat" w:hAnsi="Montserrat"/>
          <w:sz w:val="24"/>
        </w:rPr>
        <w:tab/>
        <w:t>·</w:t>
      </w:r>
      <w:r w:rsidRPr="00B3191B">
        <w:rPr>
          <w:rFonts w:ascii="Montserrat" w:hAnsi="Montserrat"/>
          <w:sz w:val="24"/>
        </w:rPr>
        <w:tab/>
      </w:r>
      <w:r w:rsidRPr="00B3191B">
        <w:rPr>
          <w:rFonts w:ascii="Montserrat" w:hAnsi="Montserrat"/>
          <w:sz w:val="24"/>
        </w:rPr>
        <w:tab/>
        <w:t>Graduation, the eve of union, vacation.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Conception, blooding conversion. Union, self-conception, blooding division.</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Phoenix and her friends all graduated at the end of that school year. The younger ones had caught up with the older ones by taking college extension classes for extra credit. On her birthday, Phoenix and her siblings learned just how wealthy their family was. They owned a South Pacific Island, and their graduation present was a vacation spent on it. Naturally, they invited their friends to come along.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2001</w:t>
      </w:r>
      <w:r w:rsidRPr="00B3191B">
        <w:rPr>
          <w:rFonts w:ascii="Montserrat" w:hAnsi="Montserrat"/>
          <w:sz w:val="24"/>
        </w:rPr>
        <w:tab/>
      </w:r>
      <w:r w:rsidRPr="00B3191B">
        <w:rPr>
          <w:rFonts w:ascii="Montserrat" w:hAnsi="Montserrat"/>
          <w:sz w:val="24"/>
          <w:vertAlign w:val="subscript"/>
        </w:rPr>
        <w:t>.06.21</w:t>
      </w:r>
      <w:r w:rsidRPr="00B3191B">
        <w:rPr>
          <w:rFonts w:ascii="Montserrat" w:hAnsi="Montserrat"/>
          <w:sz w:val="24"/>
        </w:rPr>
        <w:tab/>
        <w:t>|</w:t>
      </w:r>
      <w:r w:rsidRPr="00B3191B">
        <w:rPr>
          <w:rFonts w:ascii="Montserrat" w:hAnsi="Montserrat"/>
          <w:sz w:val="24"/>
        </w:rPr>
        <w:tab/>
        <w:t>18</w:t>
      </w:r>
      <w:r w:rsidRPr="00B3191B">
        <w:rPr>
          <w:rFonts w:ascii="Montserrat" w:hAnsi="Montserrat"/>
          <w:sz w:val="24"/>
        </w:rPr>
        <w:tab/>
      </w:r>
      <w:r w:rsidRPr="00B3191B">
        <w:rPr>
          <w:rFonts w:ascii="Montserrat" w:hAnsi="Montserrat"/>
          <w:sz w:val="24"/>
          <w:vertAlign w:val="subscript"/>
        </w:rPr>
        <w:t xml:space="preserve">years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12</w:t>
      </w:r>
      <w:r w:rsidRPr="00B3191B">
        <w:rPr>
          <w:rFonts w:ascii="Montserrat" w:hAnsi="Montserrat"/>
          <w:sz w:val="24"/>
        </w:rPr>
        <w:tab/>
      </w:r>
      <w:r w:rsidRPr="00B3191B">
        <w:rPr>
          <w:rFonts w:ascii="Montserrat" w:hAnsi="Montserrat"/>
          <w:sz w:val="24"/>
          <w:vertAlign w:val="subscript"/>
        </w:rPr>
        <w:t>months</w:t>
      </w:r>
      <w:r w:rsidRPr="00B3191B">
        <w:rPr>
          <w:rFonts w:ascii="Montserrat" w:hAnsi="Montserrat"/>
          <w:sz w:val="24"/>
        </w:rPr>
        <w:tab/>
        <w:t>Stasis. A nemesis awakened finally emerged.</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It took a year for him to sort himself out after assuming the role of her compliment. In that year, he had explored the female side of himself and concluded that he was far more comfortable and coordinated as a female. He could identify as male, but only by cheating himself of half of his potential. His was an androgynous mind, and he had the ability to be male of female at will. He finally acknowledged that the male side of him really served to make him a better female, and he announced at their birthday that he needed to be a girl.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2002</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19</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24</w:t>
      </w:r>
      <w:r w:rsidRPr="00B3191B">
        <w:rPr>
          <w:rFonts w:ascii="Montserrat" w:hAnsi="Montserrat"/>
          <w:sz w:val="24"/>
        </w:rPr>
        <w:tab/>
      </w:r>
      <w:r w:rsidRPr="00B3191B">
        <w:rPr>
          <w:rFonts w:ascii="Montserrat" w:hAnsi="Montserrat"/>
          <w:sz w:val="24"/>
          <w:vertAlign w:val="subscript"/>
        </w:rPr>
        <w:t>months</w:t>
      </w:r>
      <w:r w:rsidRPr="00B3191B">
        <w:rPr>
          <w:rFonts w:ascii="Montserrat" w:hAnsi="Montserrat"/>
          <w:sz w:val="24"/>
        </w:rPr>
        <w:tab/>
        <w:t xml:space="preserve">Stasis. A nemesis, a war with herself finally engaged.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2002</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19</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27</w:t>
      </w:r>
      <w:r w:rsidRPr="00B3191B">
        <w:rPr>
          <w:rFonts w:ascii="Montserrat" w:hAnsi="Montserrat"/>
          <w:sz w:val="24"/>
        </w:rPr>
        <w:tab/>
      </w:r>
      <w:r w:rsidRPr="00B3191B">
        <w:rPr>
          <w:rFonts w:ascii="Montserrat" w:hAnsi="Montserrat"/>
          <w:sz w:val="24"/>
          <w:vertAlign w:val="subscript"/>
        </w:rPr>
        <w:t>months</w:t>
      </w:r>
      <w:r w:rsidRPr="00B3191B">
        <w:rPr>
          <w:rFonts w:ascii="Montserrat" w:hAnsi="Montserrat"/>
          <w:sz w:val="24"/>
        </w:rPr>
        <w:t xml:space="preserve"> </w:t>
      </w:r>
      <w:r w:rsidRPr="00B3191B">
        <w:rPr>
          <w:rFonts w:ascii="Montserrat" w:hAnsi="Montserrat"/>
          <w:sz w:val="24"/>
        </w:rPr>
        <w:tab/>
        <w:t>Inception. Death of a daughter, resurrection of a mother.</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2003</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20</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0</w:t>
      </w:r>
      <w:r w:rsidRPr="00B3191B">
        <w:rPr>
          <w:rFonts w:ascii="Montserrat" w:hAnsi="Montserrat"/>
          <w:sz w:val="24"/>
        </w:rPr>
        <w:tab/>
      </w:r>
      <w:r w:rsidRPr="00B3191B">
        <w:rPr>
          <w:rFonts w:ascii="Montserrat" w:hAnsi="Montserrat"/>
          <w:sz w:val="24"/>
          <w:vertAlign w:val="subscript"/>
        </w:rPr>
        <w:t>years</w:t>
      </w:r>
      <w:r w:rsidRPr="00B3191B">
        <w:rPr>
          <w:rFonts w:ascii="Montserrat" w:hAnsi="Montserrat"/>
          <w:sz w:val="24"/>
        </w:rPr>
        <w:tab/>
        <w:t xml:space="preserve">A daughter born. A mother giving birth.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vertAlign w:val="subscript"/>
        </w:rPr>
      </w:pPr>
      <w:r w:rsidRPr="00B3191B">
        <w:rPr>
          <w:rFonts w:ascii="Montserrat" w:hAnsi="Montserrat"/>
          <w:sz w:val="24"/>
        </w:rPr>
        <w:tab/>
      </w:r>
      <w:r w:rsidRPr="00B3191B">
        <w:rPr>
          <w:rFonts w:ascii="Montserrat" w:hAnsi="Montserrat"/>
          <w:sz w:val="24"/>
        </w:rPr>
        <w:tab/>
        <w:t>2010</w:t>
      </w: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27</w:t>
      </w:r>
      <w:r w:rsidRPr="00B3191B">
        <w:rPr>
          <w:rFonts w:ascii="Montserrat" w:hAnsi="Montserrat"/>
          <w:sz w:val="24"/>
        </w:rPr>
        <w:tab/>
      </w:r>
      <w:r w:rsidRPr="00B3191B">
        <w:rPr>
          <w:rFonts w:ascii="Montserrat" w:hAnsi="Montserrat"/>
          <w:sz w:val="24"/>
          <w:vertAlign w:val="subscript"/>
        </w:rPr>
        <w:t>years</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vertAlign w:val="subscript"/>
        </w:rPr>
        <w:tab/>
      </w:r>
      <w:r w:rsidRPr="00B3191B">
        <w:rPr>
          <w:rFonts w:ascii="Montserrat" w:hAnsi="Montserrat"/>
          <w:sz w:val="24"/>
        </w:rPr>
        <w:tab/>
        <w:t>|</w:t>
      </w:r>
      <w:r w:rsidRPr="00B3191B">
        <w:rPr>
          <w:rFonts w:ascii="Montserrat" w:hAnsi="Montserrat"/>
          <w:sz w:val="24"/>
        </w:rPr>
        <w:tab/>
        <w:t>7</w:t>
      </w:r>
      <w:r w:rsidRPr="00B3191B">
        <w:rPr>
          <w:rFonts w:ascii="Montserrat" w:hAnsi="Montserrat"/>
          <w:sz w:val="24"/>
        </w:rPr>
        <w:tab/>
      </w:r>
      <w:r w:rsidRPr="00B3191B">
        <w:rPr>
          <w:rFonts w:ascii="Montserrat" w:hAnsi="Montserrat"/>
          <w:sz w:val="24"/>
          <w:vertAlign w:val="subscript"/>
        </w:rPr>
        <w:t>years</w:t>
      </w:r>
      <w:r w:rsidRPr="00B3191B">
        <w:rPr>
          <w:rFonts w:ascii="Montserrat" w:hAnsi="Montserrat"/>
          <w:sz w:val="24"/>
        </w:rPr>
        <w:tab/>
        <w:t xml:space="preserve">Possession, conversion, temporal dislocation, adoption. Death of a body, ascent of a mind.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r w:rsidRPr="00B3191B">
        <w:rPr>
          <w:rFonts w:ascii="Montserrat" w:hAnsi="Montserrat"/>
          <w:sz w:val="24"/>
        </w:rPr>
        <w:t xml:space="preserve">At this point, mother and father are both displaced to the dream, to witness as the dream becomes the world where they, as one person, were born—a world created to accommodate this first life, and given to all who would inhabit it. Unstated, but not unrecognized, the possession which she endured revealed something of the unity and diversity of this world. During her possession she was subject to conversion. This conversion awakened her to her male potential, and would in time enable her to become whole. This conversion also planted the seed of her nemesis within her. Once the male side of her matured, and she achieved union, her nemesis was presented with an opening. In the moment of blooding, she surged forth, forcing a split resurrection. In confronting each other, the two would have to confront something that happened during her possession. Her conversion within her father’s mind. To give stability to her awakened duality, she had to be cross compliment. Embracing her own male aspect would result in her union with it, and the expression of a single, corporate sex. What she needes, however, was a soul-mate, an equal and opposite, and the potential existed in her soul, but would have to be expressed as a separate domain. In the process, she discovered she was a trinity. This would confront her when she tried to unite with her cross compliment. Her father had created himself within her, tricking the compliments of her natural potential into twin, demonic as opposed to angelic, initially self identified as male, as opposed to her own native female identity. </w:t>
      </w:r>
    </w:p>
    <w:p w:rsidR="00140257" w:rsidRPr="00B3191B" w:rsidRDefault="00140257">
      <w:pPr>
        <w:pStyle w:val="AvonDraftBody"/>
        <w:tabs>
          <w:tab w:val="left" w:pos="360"/>
          <w:tab w:val="left" w:pos="720"/>
          <w:tab w:val="left" w:pos="1080"/>
          <w:tab w:val="left" w:pos="1440"/>
        </w:tabs>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br w:type="page"/>
      </w:r>
    </w:p>
    <w:p w:rsidR="00140257" w:rsidRPr="00B3191B" w:rsidRDefault="00140257">
      <w:pPr>
        <w:pStyle w:val="AvonDraftBody"/>
        <w:tabs>
          <w:tab w:val="right" w:pos="7920"/>
        </w:tabs>
        <w:spacing w:line="240" w:lineRule="auto"/>
        <w:rPr>
          <w:rFonts w:ascii="Montserrat" w:hAnsi="Montserrat"/>
          <w:sz w:val="24"/>
        </w:rPr>
      </w:pPr>
      <w:r w:rsidRPr="00B3191B">
        <w:rPr>
          <w:rFonts w:ascii="Montserrat" w:hAnsi="Montserrat"/>
          <w:sz w:val="24"/>
        </w:rPr>
        <w:t>domain and dominion</w:t>
      </w:r>
      <w:r w:rsidRPr="00B3191B">
        <w:rPr>
          <w:rFonts w:ascii="Montserrat" w:hAnsi="Montserrat"/>
          <w:sz w:val="24"/>
        </w:rPr>
        <w:tab/>
        <w:t xml:space="preserve">project development notes: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0 0000 Contributing Content 09</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dragon gift, blooding. dragons have evolved past the point where they have any need or desire to reproduce, which is wise given the bloody path their kind must follow to achieve sentience. </w:t>
      </w:r>
      <w:r w:rsidRPr="00B3191B">
        <w:rPr>
          <w:rStyle w:val="AesDPAside"/>
          <w:rFonts w:ascii="Montserrat" w:hAnsi="Montserrat"/>
          <w:vanish w:val="0"/>
          <w:sz w:val="24"/>
        </w:rPr>
        <w:t xml:space="preserve">before imprinting—or blooding—a dragon was a ruthless eating machine, driven to grow as fast as possible lest it be eaten by its own siblings or the first adult dragon that it came upon. blooding was vital to a young dragon’s survival. the victim’s death was a catalyst that provided the dragon with protective camouflage and a mental template upon which it’s intellect could develop. as the quality of dragon’s victims improved, so too did their racial conscience—until they could not justify the theft of life their reproductive mechanism entailed. </w:t>
      </w:r>
      <w:r w:rsidRPr="00B3191B">
        <w:rPr>
          <w:rFonts w:ascii="Montserrat" w:hAnsi="Montserrat"/>
          <w:sz w:val="24"/>
        </w:rPr>
        <w:t>they adapted that part of themselves to pass on their psionic potential to other sentient beings. instead of living it, instead of having their own young, they dreamed it. manifesting their true form and hunting out candidates for the dragon’s gift. when a suitable candidate is found, a dragon devours it, mind and body, resurrecting it with the subtle changes in mind, body and spirit what would allow it to understand and embrace the mystery and paradox of a dragon.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blooding. the psionic potential of a dragon resonates magnetically with the potential of a phoenix. the mere presence of a phoenix triggers the blooding instinct when confronting a dragon caught off guard. blooding on a phoenix transfers the dragon’s gift, but as a dragon devours the mind and body of a phoenix, the phoenix resurrects on its own unchanged. a devoured phoenix remains a phoenix, but her soul is shocked into assuming a new embodiment. the potential of a dragon within it becoming embodied in a twin. it seems like a paradox. one soul existing as a phoenix, which can have a dragon’s potential but can not be a dragon, and yet at the same time awakening as a dragon, which can have a phoenix’s potential but can not be a phoenix. it is as if the soul has become two souls, a dragon and a phoenix. the only thing that can end this dual existence is the devouring dragon-phoenix embrace.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dragon-phoenix blooding. a phoenix—even possessing a dragon twin—is an irresistable temptation to any dragon it meets. a fatal temptation, particularily if a dragon devours the mind and body of its phoenix twin or another dragon-phoenix. the polarity between them is naked and both are consumed by spiritual fusion. only through the seed of rebirth can the fused mind and spirit rise in the image of the phoenix, possessing the gifts of both dragon and phoenix. a dragon-phoenix, or dark phoenix. a phoenix conceived in destructive union or reunion. a phoenix with the capacity to embody the many aspects of its nature—physical and spiritual—virtually independent of each other.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dark phoenix blooding. a phoenix—even possessing the dragon gift—is still irresistable to any dragon it meets. when a dragon devours the mind and body of a dark phoenix, the dragon is devoured—as it would be by any dragon—as the dark phoenix dies. only if there is a seed of rebirth within the dark phoenix can the dragon escape, by blooding the unborn physical and mental potential of the phoenix daughter. until death translated the mind of a dark phoenix to its daughter or son, the daughter phoenix would be untainted. a pure phoenix. the seed of the dark phoenix would become a seed of birth and rebirth, the phoenix would be born with a dragon twin, and the two would be immune to fusion, able to share their potential protected by the equal polarity of their identities. dragon-phoenix-phoenix-dragon twins.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seed blooding. a dragon and phoenix, united, present no spiritual aspect or signature. the two spiritual natures mask each other. to all appearances such a union is neutral, like a human, or an ungifted lyn, with potential that is simply awesome. the irony is that such a union fits the profile of an ideal candidate for blooding. unfortunately, such an individual cannot be blooded, the dragon aspect resists and the phoenix aspect escapes. little harm is done, and in avon domains, in circumstances of war and espionage, it is a practical way to flush out dragon riders. however, in the event that the phoenix is seeded, the blooding focuses on the seed, embedding a dragon aspect in the phoenix embryo.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blooding paradox. this is a dark phoenix blooding paradox but other blooding paradoxes are also possible. in this example, a dragon devours a dark phoenix impregnated by her own seed of birth, after a temporal dislocation. the taint of the dark phoenix is on her, transferred directly to her courtesy of her presence in the time of her parents’ death in a dragon-phoenix blooding. the blooding paradox would result in her birth as an avon male and female dragon-phoenix and a female phoenix-dragon, as triplets. a blooding paradox usually results in the birth of a dragon, the only circumstances besides a dark phoenix blooding, where a dragon is actually born as a result. a physical template is acquired by the dragon at the time of blooding, and is asserted from the moment of quickening. a phoenix-dragon born will experience the blooding instinct in response to heat, and pass on their own physical template to the subject of the blooding.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phoenix gift, dominion. …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phoenix shift. a phoenix embodies the ideal of its form. a phoenix can present the aspects of the ideal if the form it takes is polymorphic. an individual phoenix can assume all of the roles of a species which is divided by specializations, such as male or female, or queen, worker, soldier and drone. this is the initial shape shifting ability of a phoenix, and from that potential a phoenix can learn to embody any form it can identify with or assimilate. the principle way a phoenix learns a new form is by being devoured by a member of the given species. the phoenix learns a new body as its own is digested and assimilated into whatever ate it. as the phoenix resurrects the carnal knowledge becomes a part of her eternal repertoire. the most difficult thing for a phoenix to assimilate is the dragon potential, in part because a dragon is a shapeshifter evolved to the point where it is an embodied thought. a phoenix is the most difficult thing for a dragon to gift. by nature the two try to do the same job at the same time from completely opposite ends of the spectrum. thus, the potential is often not fully assimilated until the conflict results in a dark phoenix blooding.</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phoenix split. the potential which a dragon structures in a blooding candidate exists in all beings, including a phoenix. a phoenix actually uses part of that potential in the cycle of rebirth. a child-phoenix is like a dream of the parent phoenix—the same soul born with a virgin mind. the role of the child phoenix is to renew the phoenix. eternal youth can allow a phoenix to endure through the rise and fall of civilizations. even the most flexible mind will reach the limits of its ability to adapt to the changes of social reality. when the modern world becomes too difficult for a phoenix to comprehend, a phoenix can use rebirth, and childhood, to redefine the perspective it had on life without sacraficing the experience it has preserved. resurrection also gives a phoenix a clean slate, but a phoenix will do its best to retain as much memory as possible, even in the face of the most sudden and unpredictable death. in spite of the fact that rebirth taps the potential of the split, or second attention, a phoenix may sometimes never realize more of the dragon potential on its own.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phoenix split shift. the combined potential of the dragon gift and the phoenix gift is the ability to embody all the aspects of a given form at once. a dark phoenix is typically independent and autonomous to a fault, so it will often never realize the potential of the dragon-phoenix split. however, while a dark phoenix would not consider diafracture, the same potential exists within her seed. if the seed of rebirth of a dark phoenix is planted in a species with polymorphic divisions, the child will instinctively manifest those aspects in the womb. a child born split often does not realize that its many aspects are refracted from a single ideal, but as the different aspects become more intimate they inevitably recognize their common identity and break form. union is a mechanism that allows the phoenix to collect its wits, confirm its own identity and renew the cycle of rebirth. the cycle of rebirth is more complicated for a split shifted phoenix, because each aspect embodies attributes of a specialized body. each split is focused around an aspected identity. unless a split shifted phoenix achieves union, it can not conceive. without conception the cycle of rebirth is suspended. the set remains primed for conception, eternally young and eternally aroused. as they would in the shadow of a parent set.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phoenix, dark phoenix. in the shift from anime phoenix and anime dragon to avon split embodiment, the dragon and phoenix elements combine under an anima and animus inspiration. the dragon potential abstractly supports the split, while the phoenix potential manifests in each aspect. a phoenix always possesses the potential of its own inspirational complement, which the dragon potential uses to support the gift of rebirth. the second embodiment, the child-phoenix of the initial avon split, embodies the complement of each parent. the taint of the dark phoenix is actually the adulteration of childhood innocence. it is in comparison to the child aspect that the parent aspect seems corrupt. what makes a phoenix into a dark phoenix is actually the understanding of sex and death. the ability to consciously conceive and execute. a dark phoenix is only “evil” when it takes those abilities for granted, or takes them too far. each individual is affected differently, but the perception of death as a form of conception, or sex as a form of execution, or worst of all, death as the purpose of life, is dangerous. it provides a foundation for the mind of a killer. a phoenix is always self possessed, confident. the dark-phoenix of a dragon-phoenix blooding is dangerously self-centered or selfish, and overconfident.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dark phoenix gift. a demon is an alien, a foreign embodiment in a given organism, whether that organism is a body, a mind, or a world. demons are not inherently evil. they can be parasitic or symbiotic. the demons at large in this time are children of the mind, souls conceived and embodied in thought. it comes about as a consequence of an attempt by lyn to enslave humans. a dark phoenix  could enter the mind of another soul, and conceive within it a living thought, a mind with no body of its own, and programmed with certain prejudices and obligations, and the ability to enter other minds and conceive with them more of its own kind. these demons also possessed the ability to indoctrinate the minds they inhabited, converting them to  embodied thought, and driving them out of their native bodies altogether, forever in search of a new home, continuing the work started by the demon who dispossessed it. this was intended to spread, like a chain reaction, and convert the entire population of humanity into ghosts in stolen shells. every mind had to accept programming to gain the ability to jump, and after being ridden, that was often the only way a native mind was allowed to escape from its own possession. typically, most minds were driven out by the minds  another demon conceived within them.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self-conception. a phoenix will conceive of itself reflexively, unless it is compromised by the existence of a split or parent aspect. a united or uncompromised phoenix conceives of itself and produces a seed—much like a large pearl—an embryo in stasis within an invulnerable mantle. this seed becomes a phoenix’s focus for resurrection for as long as it remains in stasis. while a phoenix has the ability to resurrect, the price it pays is the loss of surface memories. during resurrection, the phoenix is creating a new body with its dying thought, and transferring all it can salvage from its fading mind into it. the process is a reflex, but depending on the time a phoenix has to prepare for death, it can sometimes spare the attention to ensure that a faithful copy of her memory goes with her. sudden traumatic deaths, the kind most likely to kill a phoenix, prevent that kind of effort from being made. to prepare for the unexpected, a phoenix relies on another ability.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cycle of rebirth. rebirth is an innate ability to begin a new life before a previous life has ended. phoenix-dragons acquire this ability as well, as a way to conceive of others, where a phoenix or dragon-phoenix would conceive of itself. as a phoenix gives birth to a child self it loses the ability to resurrect. it is the consequence of pregnancy, as opposed to the conception of a new self at fault for this trade off, but the benefit is that the phoenix is able to faithfully transfer its memories to its child self over time during and after the child’s birth. a phoenix with a child aspect will resurrect within that child on dying. a rapport develops between the child and parent, so the replication of the parent’s memory within the child is automatic. a child-phoenix is an extension of the phoenix for as long as the parent-phoenix endures. if the parent endures long enough, the child-phoenix will reach the stage of conception—go into heat—and remain fixed there. the identity of the child-phoenix is in the possession of its parent so it cannot conceive of itself, thus the cycle of rebirth waits for the death of the phoenix. the parent-phoenix’s possession of the phoenix’s identity is the key to the archived memories within the child. in the event that a parent phoenix is not present in the universe—whether dead or dislocated from the flow of space-time—when a child-phoenix goes into heat, the child is technically uncompromised and thus will conceive. any doubts in the child-phoenix’s mind about its self-possession will prevent the seed from quickening, however, creating another potential block in the cycle of rebirth. the quickening of a seed of rebirth requires recognition of the true identity of the phoenix within it—resonant with the understanding in which it was conceived—and the promise of an environment suitable for gestation and birth. on a subliminal level, the spirit within the embryo asks whoever it comes in contact if they know who it is, and waits for someone to promise to give it birth. the seed of rebirth is vulnerable only to quickening.</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cycle of resurrection. resurrection is an innate ability to return to life in the event of death. the focus of this ability is the seed of rebirth. as long as the seed exists, it serves as an anchor for the resurrection of a phoenix. a genetic archive that serves as the template for the recreation of the body. a focus in space and time defining a point of re-entry into the departed world. by default, a phoenix returns to that point. the seed of rebirth, or a living aspect, is essential to the resurrection reflex. a more evolved phoenix, one which embodies multiple aspects, obeys other imperitives which derive from the cycle of rebirth. by nature, a phoenix prefers to resurrect into a fully developed form. a parent-phoenix will resurrect within a child-phoenix, aspect to aspect. hence the cycle of rebirth takes precedence over resurrection, using the gift of resurrection to complement and fulfill its own design. only in the face of paradox will a phoenix resurrect around a seed of rebirth when a daughter aspect is available. also by nature, any given aspect of a phoenix prefers to migrate to an embodiment of the same aspect. a child-phoenix, as an individual or an aspect of a set-phoenix, will resurrect within a parent or complement aspect if there is no parent aspect. again, except in the face of paradox, a phoenix will ignore a complementary aspect in favor of a congruent aspect. because daughter aspects typically embody latent potential within an aspect—for example, a daughter is the anima of the father—this preference is actually reinforced by the complementary aspect. however, if a phoenix aspect dies, and there is no congruent child aspect, it will resurrect within its complement and wait for the opportunity to split shift rather than resurrect around a free seed of rebirth. if a child-phoenix resurrects within a parent aspect, the parent aspect will revert to adolescence, from there following the course of adolescence through heat, conception and eternal youth. it is important to note that any resurrection within an embodied aspect permits the phoenix aspect to retain memories from the previous life.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death of a phoenix. a phoenix is vulnerable to death as a child, before self conception, and as an adult, after the first pregnancy. a phoenix in heat will remain vulnerable to death until self conception. a phoenix who has borne a child, but still has a seed of rebirth, will die and remain dead until that seed is quickened.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dance. in avon culture, dance was a discipline of athletics that combined gymnastics, dance and martial arts and took the mastery of the body from the basics of movement, through the forms of combat and competition into the mysteries of sexual coupling.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night. space, in general.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surf. stellar space.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deep. interstellar space.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abyss. intergalactic space.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man and lyn. humans were oblivious to the aliens who walked among them for millennia. as much as humans longed for proof of other intelligence </w:t>
      </w:r>
      <w:r w:rsidRPr="00B3191B">
        <w:rPr>
          <w:rFonts w:ascii="Montserrat" w:hAnsi="Montserrat"/>
          <w:i/>
          <w:sz w:val="24"/>
        </w:rPr>
        <w:t>out there</w:t>
      </w:r>
      <w:r w:rsidRPr="00B3191B">
        <w:rPr>
          <w:rFonts w:ascii="Montserrat" w:hAnsi="Montserrat"/>
          <w:sz w:val="24"/>
        </w:rPr>
        <w:t xml:space="preserve"> they were simply not ready. after seventeen thousand years, the patient watchers were starting to fear that they never would be. it was a matter of grave concern, because men were no longer isolated on the seed worlds. in fact, there no longer were seed worlds. the original populations of those worlds had been consumed by a wave of chaos that preceded the orderly expansion of an interstellar empire. poor and desperate people had thrust their unborn children out in to the everlasting night in the blind hope that these scattered seeds of humanity would take root. earth had faced a certain doom, and it had been the only effort their world could mount with it’s strained resources. the ships had been launched as fast as they could be built and stocked, propelled by the most advanced technology that could be devised—technology the world’s competing militaries had hidden from the general populace. and something far more astonishing than technology. proof that the terrible pressure of overpopulation and information overload had finally produced the evolutionary leap the alien watchers had been waiting for.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interest in humans originated not in the physical resemblance—which was extraordinary—but in an aspect of the human psyche. a human possesses both of the qualities which polarize lyn—what they describe as demonic-angelic or animize as dragon-phoenix. the dual characteristics refer to mental archetypes which become most distinct in individuals with significant psionic potential. the unification of these qualities in human minds and personalities is as fascinating to them as the universal sex-gender of lyn—the unification of male and female reproductive functions in a single organ—is to humans.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lyn physically resemble human women, having the same proportions though they are slightly taller on average. this resemblance was exploited by lyn to observe human culture and civilization from within for many thousands of years. except in the event that two lyn encountered each other and mated, no new lyn children were born among the watchers. like all lyn, the watchers replicated themselves with each generation, their minds passing from body to body in direct descent. lyn did not experience breast development at puberty, as they evolved to develop them only as needed. auto-inception, usually occurring around the biological age of seventeen, caused breast development and action could be taken to prevent them from reverting. similar action could also spur premature development to mimic normal female development in adolescence and minimize the discrepancy.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two races are genetically and reproductively compatible, with certain notable limitations, due to a bizarre convergence of evolution. the two races do not merge, but rather intertwine. the cause of this unusual weave lies in the difference in reproductive strategies exploited by each species’ earliest animal ancestors. the ova of both races are identical in chromosome count and virtually identical in content. the genetic information that distinguishes humans from lyn is carried in the seed of each race. a human male passes on a male y or female x chromosome set, producing a male or female child in a human female or a lyn. a lyn, as a“father”, passes on only an “active” x chromosome set, producing child true to lyn with a lyn or a human mother. in these matings, the child will breed true to its father. the only true hybrid children are the result of genetic accidents similar to human intersex children. such hybrids are usually infertile. it should be noted that psionic ability has been linked to certain exotic exceptions to the biological determinants of sex and gender—both in humans and in lyn.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br w:type="page"/>
        <w:t xml:space="preserve">phoenix in paradox. the stories of the goddess and the gates of paradox are not about the origins of phoeinx, but rather the events which contributed to her conscious embodiment within the dream. ember’s paradox explores the development of her inspired and embodied potential. however, the story of the goddess is historically relevant to the development of ember’s story.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story of the goddess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dreamer awakened. the people </w:t>
      </w:r>
      <w:r w:rsidRPr="00B3191B">
        <w:rPr>
          <w:rStyle w:val="AesDPAside"/>
          <w:rFonts w:ascii="Montserrat" w:hAnsi="Montserrat"/>
          <w:sz w:val="24"/>
        </w:rPr>
        <w:t xml:space="preserve">|On: The People, on: people, person| </w:t>
      </w:r>
      <w:r w:rsidRPr="00B3191B">
        <w:rPr>
          <w:rFonts w:ascii="Montserrat" w:hAnsi="Montserrat"/>
          <w:sz w:val="24"/>
        </w:rPr>
        <w:t xml:space="preserve">had reached the pinnacle of their evolution in isolation. before dragons descended from the eternal night, they had revealed the mysteries of the universe by mastering the art. the people had always known there was a dreamer in the dream. a goddess. a truth revealed to them in the mastery of the art. the identity of the goddess remained unknown until the time of change. as the dragons’ gift transformed the people, causing their minds to turn outward, a young artist on the inward path faced the test. a true artist would embrace death in the dream to attain eternal life in the embrace of her soul. all others who had faced the test had transcended the dream. in the face of death, the dreamer awoke and paradox tore through the dream. recognizing that her very soul was in danger, the goddess dreamed herself back to life, embracing the dream and thus she became the phoenix. the dreamer in the dream and an artist in the art, phoenix gave the people she had lived among a second gift. the gift of the phoenix offered the people a way to attain their full potential within the dream, rising to meet the goddess as a peer. her third gift was given in secret. the wound of her awakening remained, a storm of paradox that threatened the integrity of the dream, but dragons and phoenix working together could harness the forces of paradox and weave them into a bridge to span all the heavens. in the process, as thousands upon thousands of souls reshaped the universe, they lifted the dream from her shoulders and gave it its own life.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dreamer in the dream. since the beginning of the dream, the dreamer was a part of the dream. the gates of paradox were created to mend a paradoxical tear in the dream caused by her awakening to herself. when the weaving of the gates was only half completed, phoenix was brought down by an insidious plot to unleash the full destructive potential of paradox by trapping her in a deadly devouring embrace from which no other could have escaped. the conception of a reborn phoenix in an embrace of death—and the rise of a dark phoenix. in this particular case, there were two significant differences in the outcome of the devouring embrace. the mechanics of the deadly union typically resulted in the translation of the physically balanced and spiritially polarized lovers into a spiritually balanced and physically polarized couple. the division had a polar instability, if the divided aspects of one or two divided individuals combined in extreme intimacy, they would anihilate each other. because of the nature of one of those aspects, it was possible for the essemce of the anihilated pair to recombine and descend upon a living vessel, a daughter self, and thus continue to exist physically in a severely damaged or deranged mental state. an individual soul would be turned upside down by the experience, and emerge in a contrasted balance. the dragon and phoenix aspects would level out, but the spiritual and physical androgyny would turn into a physical and spiritual divinity with sexual polarity—the soul would emerge with goddess and god aspects.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that is better explained in notes developed in other “the devouring embrace”. the simple version is: phoenix was divided by a clever scheme using known effects of certain gifted abilities. she did not have a redoubt—a daughter self—so it would have seemed that she would simply have been destroyed by the embrace, and the universe with her, since she dreamed it and her soul remained its anchor and envelope. instead, her will to live twisted the dream around a paradox, allowing her to reclaim herself from the ashes. in the next life, she simply needed to double back on herself so that she could insure her own birth. to be able to confront paradox in that incarnation, she had to be able to confront the certainty of her own death and resurrection…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the devouring embrace. the goddess was not without enemies, and many times traps were set for her. some sought to bring about the end of the dream, seeing in the nature of paradox a possible master-stroke of the art which would force all beings to face the test and thus be redeemed—or destroyed. to make matters worse, there was a deadly side effect to the gift of the phoenix.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children of the phoenix and children of the dragon had an intense magnetic attraction, a polarity that allowed them to build the gates of paradox, and bond together so intensely as to share souls as one. that was not a danger in itself, but the nature of the dragons’ gift was that it could be given to any sentient being, including a child of the phoenix. the dragons’ gift was like the test, a transforming death, while the gift of the phoenix made a person immune to death. thus a child of the phoenix who received the dragons’ gift would be transformed by death, and at the same time would rise from death unchanged, her soul divided into dragon and phoenix aspects. such a divided soul had the strengths of both gifts, and a unity no two souls could match. however, the two aspects were far more vulnerable than a singular dragon or phoenix. their polarity was more extreme, and the power of attraction would cause two souls to truly fuse. unfortunately the union was fatal, even if the merging aspects belonged to the same soul.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there was of course one way such souls could endure within the dream, using the natural gift of the people. each true person reproduced herself in each generation, a cycle of rebirth evolved to ensure each new child conceived was born to a proven breeder, and which preserved such proven breeders as they were. when the people had awakened the potential of their minds, particularly those who realized the gift of the phoenix, they had learned how to use that biological process to preserve their individual minds indefinitely. however, when the mind of a dragon-phoenix fusion descended upon a living daughter-self, a kind of madness resulted. the child retained the gifts of both aspects in herself, and acquired new gifts which terrified any sane mind.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it was not the gifts, which terrified, exactly, but their possession by minds scarred by death. the memory, the trauma, left a morbidity, a fascination with death itself in those whose minds derived from aspects of the same soul. those who emerged from a fusion of two souls were truly demented, their fascination with destruction almost unbounded. because of the unparalleled ability of a divided soul, many of the people sought to embrace both gifts, causing a growing rift in the people, even as the risk of fusion increased. it was difficult to tell if a given dragon or phoenix was a singular or divided soul, so the people even shied away from safe couplings, seeking to prevent an accidental fusion. dragon-phoenix couplings did occur, however, as the building of the gates of paradox demanded such pairs work together. people took care to document divided and singular status, and usually dangerous pairings were identified and sufficient safeguards put into place. still accidents happened. with careful planning, they could even be arranged.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of course it was a dark phoenix who realized this.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a conception of paradox. over the centuries, phoenix had regained a degree of anonymity, but it was possible to track her down. phoenix had given her gift too honestly. like those who realized her gift, she was equally vulnerable to the dragons’ gift. like those who were phoenix, she could die once she had conceived of herself anew. like a phoenix who had received the dragons’ gift, she could rise from death still, but without any memory of her previous life. waiting for the time to be right promise arranged her death, and took the new seed from her body, impregnated herself with it, and posed as her mother, denying the undeveloped mind any connection to her past. young phoenix, named passion, was then offered up for the dragons’ gift, but instead of announcing the fulfillment of a divided phoenix, she killed the baby phoenix and took the baby dragon to another world. using her own gift to divide herself, promise raised the divided soul in ignorance of her self, creating an illusion of two singular beings. promise intended for the two to be paired together, but not until passion conceived of and bore a daughter self. promise wanted to recreate the circumstances which had led to her own damnation, but when passion fled her house and fell in love with rage, promise realized that their union, prior to passion’s conception would destroy phoenix, and as her will still maintained the balance of the dream, it would also destroy the universe. the idea was so seductive that she chose not to intercede in her daughters’ affair.</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however, even in ignorance of herself, phoenix was a master of paradox. in the moment it became possible for her to destroy herself, her unconscious mind sought out a way to protect herself from paradox. it turned out that only a paradox would save her, and so it happened that a future self, a dream of the dreamer, was drawn through the skein of time to the moment her divided selves first met. an enigma, a soul who identified herself as phoenix appeared at the time of choosing and became intimately attached to passion and rage. her presence forestalled their doom. drawn more powerfully to phoenix than they were to each other, passion and rage remained safe from each other until shortly after passion conceived of herself. the opportunity for their destruction came when promise finally caught up to phoenix, and attempted to repeat her scheme on the off chance that she had trapped the wrong phoenix the first time around. phoenix survived the assault, but her own seed was stolen by the demons who neutered her. her friends died as she was struggling to make it back to their home. after she healed from the assault, she set out to recover what was stolen from her. led by an instinct, she tracked down the missing seed. her search brought her to the imperium where promise was scheming to win the empire. unable to confront promise without proof, phoenix broke into the dark phoenix’s house and encountered a minion bearing what was unmistakably her seed. in truth it was the seed she herself would be born from, and which her error would lead her to bear to term herself. her own seed was delivered to promise after phoenix fled. passing through the gates of paradox, phoenix became trapped by the paradox her unconscious self had created.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during the millennia phoenix was trapped, promise once again bore the seed of phoenix. this time, however, the infant was rejected for the dragons’ gift. the potential was already active, as it would be in a dark phoenix. the mind of this child was free of scars. the life lived in the loop of paradox had tried and tested her abilities and presented her with a means to heal herself. as she came of age, phoenix rebelled, rejecting her foster mother’s name and asserting the one she knew to be hers. marked by her experiences—if not her memories—of a life spent among future humans, phoenix applied herself to freeing the enslaved consort race—another gift of the dragons—and worked to found the avon race and empire, warning the people that it was the only way to heal the rift. as the embrace of the human aspects of her potential had healed her. using the ability to assume her human aspects, she had been able to flee her foster mother’s rule, and using the ability she demonstrated the ideal of the race her followers would conceive. for several generations she served the reborn people as their divine empress. when at last another avon was born who could master the same potential, phoenix retreated gradually into anonymity once more. once more, following her instincts, she sought out the people who had left their mark on her unconscious, arriving eventually on earth—a world never bound to the gates of paradox. </w:t>
      </w:r>
    </w:p>
    <w:p w:rsidR="00140257" w:rsidRPr="00B3191B" w:rsidRDefault="00140257">
      <w:pPr>
        <w:pStyle w:val="AvonDraftBody"/>
        <w:spacing w:line="240" w:lineRule="auto"/>
        <w:rPr>
          <w:rFonts w:ascii="Montserrat" w:hAnsi="Montserrat"/>
          <w:sz w:val="24"/>
        </w:rPr>
      </w:pPr>
      <w:r w:rsidRPr="00B3191B">
        <w:rPr>
          <w:rFonts w:ascii="Montserrat" w:hAnsi="Montserrat"/>
          <w:sz w:val="24"/>
        </w:rPr>
        <w:tab/>
        <w:t xml:space="preserve">her many lives among humans allowed her to witness the emergence of human psionics, and eventually human exploration to the stars. as one of those explorers, stranded in an uncharted region of space, she led a colony to the world of her birth and the gates of paradox. a time of strife followed in which her return was discovered by the imperial court. vanishing from human record, she returned to avon society as phoenix enigma and once more began to teach and guide. it was inevitable that her people would ask her to lead them again, and it happened that her rule extended through the end of the ash and ember’s imprisonment, and the paradoxical birth. as the latest incarnation of phoenix gave birth to her new selves, the first incarnation of phoenix was giving birth to her self. as she came to think of it, an outside phoenix and an inside phoenix, once the paradox itself began to reveal itself to her.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br w:type="page"/>
        <w:t xml:space="preserve">the dream, ashes of omni. here is a little twist, the dragon and the phoenix are expressions of certain extremes inherent in the being of individuals. to be a dragon or a phoenix is to be heavily focused toward one of those extremes. to be a phoenix is largely to be extremely self possessed and yet selfless. passionate, and often self imolating. to be dragon is to be alien; other. a thing of dreams and shadows with an unreachable self, with a gentle possession of infinite others. the distinction is less manifest than male and female, but the attraction is far greater. the fall created many dragon-phoenix pairs. of them, a few can be said to have stabilized. to have attained (ember). this is the creation myth of the exotics, as both human and tiger paradigms are examples of the union of dragon and phoenix. whether or not any of these pairs actually had anything to do with the exotics or even became exotics is doubtful, as the ashes were mostly the substance of the phoenix. simply put, they are merely the children of phoenix, reborn in that union, never more to be of either part. they are the third expression of the paradigm, gods. well, godlings anyway. nin was family, so naturally they kept an eye out for her after this. like her, many of them decided to lay low. but this is another story. so there is just this, for now. the phoenix is phoenix because that is how they how they called her down to them. they called for the soul's own identity and gave it a favorite expression. they forgot that their phoenix, being their god, was also a dragon; and this dragon persisted quite well through the long night of omni.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technology. omni is supported by a penumbric technology, or more generally, highly technical application of physics, psionics, magics, and in particular cases mnemonics. it is recognised that the greater sphere of the interface reinforces the universe and derives from the balance of information between the trinity of space, time and mind. the heart of their science is the forging of an effective link between psionics, the natural ruling architecture, and magic, the remote super-architecture, to expand the envelope of human events.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penumbric metaprogramming has greatly shaped the world people of omni live in. this has only just reached acceptance as a universal field theory, over a generation of immortal lives, and opened the minds of the most daring or perceptive to the implications measured in the overture. much of the present and imagined technology we know has been adapted from or reverse engineered through this u·f·t. the current issue has to do with scalar pattern dynamics; how to distinguish an immature avatar from an angel of demon, and how either relates to or with a mature avatar or a god.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penumbra, pattern dynamics and divinity. as life includes death, divinity includes damnation. in the truth of the matter, the potential of that which is either expressed or possible is infinite and eternal. much like the potential of that which is not. it is not necessary for a soul to believe in the concept of a soul for it to have one, it is only necessary for a soul to believe in itself. whatever it believes itself to be. the principle of the whole equation is founded in simple self representation. all the rest is technique, art, perspective, will—the expression of existence. we are ultimately inconceivable, except to ourselves. we conceive of ourselves, we conceive of the existence of others and in many cases we conceive of others. we conceive of the possability of action and and the risk of consequences. we even conceive of the frightful weight of the infinite and eternal. and we conceive of ways to avoid seeing that staggering absolute. we curb that blazing intuitive star in the folds and veils of doubt and faith—train our attention with will and perspective.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we are all angels and demons, phoenix and dragon. we are gods, we are man, we are animal and we are earth. we are all and we are nothing. we are dreams and we are real. but in simple language, there are only allusions.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god, avatar. the potential in any soul can result in a god. all souls have the right to assume an avatar, but only a soul that is configured to cultivate other souls toward maturity can be deemed a god. godhood is not a matter of power, but of refinement and self possession. a god is not obliged to be good. a god is only obliged to answer to the responsability of the realms within its domain. angels and demons are paradigms that foster monad souls [first event souls]. souls at this stage are mortal and can cease to exist. that is, fail to be self coherent. the hardest thing for a soul to do is recognize itself independantly. the soul of a dead angel/demon can pass to a more complex angel/demon if it is coherent. the soul becomes immortal when it finally attains awareness of its self [true self/potential].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angel avatar. an angel is an apprentice, a student. it serves for the guidance, works for the training. it adheres to one master, ultimately, and obeys its will.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phoenix avatar. a self possessed and autonomous soul, where the avatar is its principal domain. this type of god does not need a realm to support it but often chooses to participate in collusions, being motivated to intercourse. a phoenix avatar cannot be molested against its will, and need not die. it does what it does, lives and dies, in pursuit of experience and the cultivation of a unique perspective.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demon avatar. a demon is in exactly the same class of nature as the angel except the demon no more cares about or fears the will of an absolute authority. the demon serves only the definitions that bind it. the demon grows by taking what it wants from those who have it. it bargins, it cajoles, is schemes and it will even work to use its definition and design to capture what it will.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demons are forces that act outside of manifestation. often they are manifestations of outside influences. however they figure, in a realm, demons are always alien, outsiders, and servants. demon gods and avatars are usually hybrids. some are truely what could be called outergods.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dragon avatar. a dragon is complex and intriguing. it is often remote and dangerously self important. typically a dragon learns by observing, absorbing vast amounts of vicarious experience. a dragon thinks and applies. when it chooses to act it will do so with devestating effeciency. if it is forced to act it will do so merely devestatingly, more often than not. a dragon is a shapechanger as much because it cannot decide exactly what it is as because it cultivates the perspectives of others so far that it ends up obscuring its own.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so close, and yet so far away… and then there was nix. phoenix, or a dragon-phoenix. a god reborn. however, no one ever said that being a god was a peice of cake, especially after such a long exile.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goddess : overture</w:t>
      </w:r>
      <w:r w:rsidRPr="00B3191B">
        <w:rPr>
          <w:rFonts w:ascii="Montserrat" w:hAnsi="Montserrat"/>
          <w:sz w:val="24"/>
        </w:rPr>
        <w:tab/>
        <w:t xml:space="preserve">expansion I </w:t>
      </w:r>
      <w:r w:rsidRPr="00B3191B">
        <w:rPr>
          <w:rFonts w:ascii="Montserrat" w:hAnsi="Montserrat"/>
          <w:sz w:val="24"/>
        </w:rPr>
        <w:fldChar w:fldCharType="begin"/>
      </w:r>
      <w:r w:rsidRPr="00B3191B">
        <w:rPr>
          <w:rFonts w:ascii="Montserrat" w:hAnsi="Montserrat"/>
          <w:sz w:val="24"/>
        </w:rPr>
        <w:instrText xml:space="preserve">PRIVATE </w:instrText>
      </w:r>
      <w:r w:rsidRPr="00B3191B">
        <w:rPr>
          <w:rFonts w:ascii="Montserrat" w:hAnsi="Montserrat"/>
          <w:sz w:val="24"/>
        </w:rPr>
        <w:fldChar w:fldCharType="end"/>
      </w:r>
      <w:r w:rsidRPr="00B3191B">
        <w:rPr>
          <w:rFonts w:ascii="Montserrat" w:hAnsi="Montserrat"/>
          <w:sz w:val="24"/>
        </w:rPr>
        <w:tab/>
        <w:t>the goddess overture</w:t>
      </w:r>
      <w:r w:rsidRPr="00B3191B">
        <w:rPr>
          <w:rFonts w:ascii="Montserrat" w:hAnsi="Montserrat"/>
          <w:sz w:val="24"/>
        </w:rPr>
        <w:tab/>
        <w:t>contributing notes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slight adjustments to the foundation are possible based on a few updated ideas, however, the central weight remains appropriate to the design expressed in the original score. also consider these few breif notes as part of developing the opening sequence of the fall of the phoenix.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straight out of the goddess. the base assumption of all this is an arguement about assumption itself. the assumption of self. by taking the pattern dynamics of the infinite expression into a certain depth the simple elegance of it is transformed into a daunting complexity. over a long time, as it might as well be reckoned, the threshold has been rising in omni. the trigger to this movement seems to have been the first contact with a celestial avatar. the first assumption of the goddess—voice of god, to be very colloquial. as collusion entered the heavens omni was formed, guided by the divine manifestations of the goddess. a long time passed as beings changed and their minds became too sophisticated with interpretations. the twist that submerged the heavens in the shadow of reality came the day that (mystery) and the goddess became one and the same. because what was (mystery) seduced and was seduced by the powers of a god. and until the inspiration of ember—after an age long enough to occlude the divine order of the heavens—the goddess manifested itself in no other way. such is what leads to the beginning.</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end of this draws itself from a short, sharp analysis of that base assumption. in both ember and (mystery) there is a truth of self unburdened with power and it is those selves that are released by the final confrontation to become self possessed avatars. the power of the goddess, which is shattered and spliced into the mantle of two wounded realms, along with all those things that the two avatars had evoked in the celestial avatar. in time ember'jeara'naoma will become the fusion of those two predecessors and confront that same question of godhood. once again, the world and reality itself will have a chance to wake up and recognize itself. in the wings ember and (mystery) have pleanty of time to realize what her trial will be, and in their own ways they will be there.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openings. most of the factors are already in place. a powerful undercurrent in the goddess overture is the disruption of the omni anij into classes of self conceived anim and very powerful and exotic ani. the rise of the house of dragon has eclipsed the house of phoenix, taking the throne of omni under its wing. these two empires dominate the conscious sphere of bound space [heaven]. (mystery) is drawn back to the throne by rumor of new developments in soul stealing arts and a change in the philosophy of divinity in natural law. much has changed since the angel of darkness withdrew from the house of phoenix precipitating the birth of the dragons. even those of this long lived race no longer believe in the voice of god, and even dare to denounce her on the grounds of the new beliefs. she seems to take little interest in this, except to gather a small group of old dragon and phoenix adepts and convince them of a way to remind the universe of the power of the goddess.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what is the host? there is a mystery. in truth, it is much open to interpretation. traditionally, these definitions are derived from the philosophy of unique and universal thought.</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host descended from (dai), dreams of self. they remain, even in reality, waking dreams. their psionic potential is the expression of this, they are creations of their own minds and those minds can shape reality—the fabric and structures of time, space and awareness. the flesh they wear is akin to the clothes we wear, reflections of their personalities but not their actual substance. originally, though they could conceive new life of their flesh—far more easily in conjunction with the flesh born—their offspring were conceived in a union of mind, as once they were conceived in the dream of their own minds. as they entered the collusion deeper over time, they became more nearly mortal.</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current opinion is tied up in an arguement which strikes members of the host very personally. one distinguisihing the servitors from the mortals claiming that the servitors have mortal souls and immortal spirits, while humans have immortal souls. more simply, the mortals are true individual monadic beings, while the servitors are merely aspects of the goddess. this, in their thinking, is the reason that she can be captured. nin is the only immortal soul adusklable to the host. the host is her extended body. ergo, the host creates the most perfect body, the best possible tool in omni, so that its perfect innocence on awakening draws in the soul of the one. because nin is drawn into the mantle of one of her angels, the association of phoenix is initially made. rebelling against being merely what they are, the servitors deny their true status as angelic and demonic anim, turn against their human charges and name themselves dragon and phoenix. most of all of this is pride, arrogance, and folly, but these illusions become part of the disguise of the goddess at the crux.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second temptation and fall of the goddess. probing the events of the fall—and sacrificial redemption—of ember, avatar of the goddess. a divine aspect of aes, her origins are couched in metaphoric terms but the metaphors have exceptional resonance with the literal terms. in her eternity of agelessness, she was a host in infinite expression. her aspect was an ideal phoenix. a being of unlimited expression and endurance. in essence, she was the focus of an invested domain. she existed as the envelope of her domain. lured into the embrace of her draconic mortal charges [where, as before] she attained an objective self awareness. unfortunately, she was immediately faced with the deovuring hunger her wards had for her based on what she was and what they could attain by uniting with her essence. namely, god hood. in the ensuing war of these young dragons—each seeking to possess their divine and beloved phoenix—her dreadful umbra was awakened and enraged. the wave of destruction she unwittingly unleashed swallowed this world. before she could lament this act, she realized that she had sprung a trap on herself.</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what is the trap? one does not need to look much farther than (mystery) for an answer. (mystery) set all of this up, knowing what it is like to be the goddess. knowing what could happen if the goddess consciously recognized the patent revolt that her host was making against her. (mystery) was once merely the avatar of phoenix, like ember now. her own fall made her the angel of death, child of darkness, and destruction. ember's fall would destroy her, leaving all to the power of (mystery)—the dark phoenix. the trap itself? originally, (mystery) was anije, an angel. as an angel she was bound to herself as the god, by a soul held hostage. the avatar was contained in its host too well. that other soul formed an umbreachable buffer between avatar and god. ember was designed like (mystery)—with an unbearable resonance—but was not subject to the same limitations. the soul of the god was directly invested in that avatar. by engaging her in direct combat, (mystery) contrived to slay her limited host, drawing out the unrestrained umbra of the god and possessing it. ember had been made vulnerable to such a maneuver by a dragon, against the dark twin of herself she stood nearly hopeless. in a sinister way, she was behind this plot herself; even in her deliberate innocence, she was the angel of death. understanding herself in that moment, she knows that she cannot destroy the destroyer in herself. she cannot defeat her self. so she creates... a paradox.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paradox continues to evolve, as the far reaching influence of its mass draws life not even conceived to points in time far around the limit of its own period. the envelope of the infinite expression gives unthinkable dimension to the dreaming as one. hidden in the frightful weave of it all is the option to risk the awakening of the absolute self. goad and temptation to all who have tasted the point paradox. the wake of the point paradox descends on earth, [ttvv earth gates of paradox] a world framed in the minds of humans [in the very process of conceiving the inconceivable] who stand right on the focal cusp of the infinite expression. from which many deviations originate that define the trace, tempo, verge and vector of the envelope; the arena.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goddess is lured into the flesh, drawn down into the mortal realm of omni. in omni there are two races of servitors representing the creative and destructive nature of phoenix. the first of the dragons, the angel of destruction and the lord of demon/dragon kind was the model for the embodiment of ember, avatar of the goddess; the demon of creation and slave of the angelic/phoenix host served as the model of spirit. embracing exile to escape it, she regurgitated the devoured world the world, scarred by the rebirth became lost to the empire and strange to its ageless ways. the minds and great works of art of that world which had passed through the phoenix were altered and misted. changed in nature, it became a world of fantastic nature. from the secret heart of the phoenix, dreams and horrors were born in the flesh.</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some of the dream-spawned things—somehow aware of their unbelonging—soon vanished to hidden shadows within the great dragon doors, but the memory of them became the foundation of the new mythology.</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a dragon door is a lock the likes of which only the mind can be a key. dragon doors were fugues; gateways between spaces and times. a corridor to realms beyond thought as well as to those frighteningly within. only a mind as keen as a dragon's had the fineness to easily pass and turn the great lock. hence, in the time of dragonkind's golden empire, these strange dimensional whorls were veritible doors spanning a vast empire spanning galaxies. such a thing, in the time and the lands of human rule, is but a nagging beacon of madness.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myth of omni</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one could say that omni was created out of xanadau. somehow, in the dreaming alone, there began a dreaming as one [the mass of (mystery) emerging from the point paradox]. gradually, timelessly, the dreaming became its own waking, pulling along the strays and lost dreamers of many different periods. eventually even myth gave way to reason. if it had not taken so much to live in the heavens, the powers bred in dreaming might have withered. instead psionics became the basis for technology. and magic, the most subtle art of manipulating the deepest resources of psionic potential.</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among the minds and souls of omni, the human model is the center of gravity. the human mind falls, like a natural constant, right at the threshold level. the host of omni were created by the phoenix in xanadau. because of this they are considered daemon—outsiders. until the time that the goddess was recognized they were naturalized and functioned much as all other mortals of the realm. they were gifted, of course, but embracing the will of god changed them into what they are now. the race became angelic, unwittingly trading their mortality and immortal souls for the immortality of mind, body and spirit. this is the way of divine appointment. for time untold the host served the goddess and there was no distinction between angel and demon. then the goddess seduced (mystery), making her the avatar of god until she fell from grace— becoming the angel of death, darkness, and destruction. with her fell much of the host, the demonic, the ones who still worshipped (mystery). (mystery) denied her divinity, chose to remain angelic and used her influence to control the demonic, tenuously preserving the polarized host.</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over time the host discovered that the world was a heirarchy of gods. the world existed for the evolution of gods through the coil of life. and of them all, the phoenix was the only independant god. autonomous. she alone had access to the congress of gods of the absolute. realizing that by serving her they had put their own destinies aside, they became alarmed. at one time they had been mortal and responsible for their own immortal souls, but no longer. their apprenticeship to her had bound them to omni and the care of other mortals. though they could not escape this, they did begin to conceive of ways to short circuit their contracts with phoenix. the angelic sought to become more like their soverign, while the demonic sought to become their own inventions. thus began the dream of dragon and phoenix, the future lives of the host.</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of course there remained the little matter of the souls held hostage (more in their eyes than in hers). while contemplating the liberation of their own souls, the demonic discovered the grasping of others'. thus came the final age of the phoenix's innocence. and the birth of the dragon empire.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throughout the ages, the drama of the host remained masked under the collusion of reality. the host appeared mostly to be the most advanced, the most civilized of races in an intergalactic opera. though the concepts which they embodied were part of their multi-culture, they did not wholly regard themselves in those terms. there had merely been the omni—the protection of a vast civilization spanning unfathomable reaches of space and countless planets. the anxiety of the host was experienced as the rise of an empire. that empire polarized into two houses. the symbols of those houses were dragon and phoenix. that these houses were comprised of immortals and that they communed with an enigmatic and ellusive cosmic consciousness did not strike them as signs of what they were, it was only on the surface of their minds. subconsciously, they all knew what they were, and they were even now waking to it. ironically, it was ember (and in her own way (mystery)) who saw it clearly first. though it was already too late.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change</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because the state of grace is subtle, the fall from grace is deceptively subtle. among the host, the truth is sensed more through suspicion until it is too late. those like athael, who held powerful positions, feel their fall most profoundly. at which time it is too late. many of them actually use ember to confirm their realization of their fall. athael is unique in realizing what has happened and convincing others who have not fallen of the implications of what is happening. in general, those who fall had abilities consonant to their offices that occlude the obviousness of their grace. with the fall, as happens to athael, the scope of their power changes. athael, who had once created worlds, believed merely that he found them. though he was powerful and held the power to create things as he created ember, he never suspected how much he had created in omni. upon his fall he discovers that his power is reduced to what he formerly considered his limitations, and no more can he "find" new, vast tracts of viable frontier.</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those who were demons fall to become dragons—humans evolved beyond the limits of form, and possessing vast psionic and magic power. those who were angels devolve more gracefully into phoenix—self possessed godlings immortal in body, mind, spirit and soul. unfortunately, most phoenix are susceptible to the possessive darkness of their dragon counterparts. enslaved to a dragon, the phoenix creates a personal realm which the dragon can rule like a god. in time the two become one; the phoenix seeking to selflessly satisfy her own existence and coming to love even the dragon who subsumes her, the dragon selfishly seeking to become a part of the perfection of its imprisoned phoenix. not surprisingly, the dragon usually kills the phoenix. and waits for it to be reborn and chases it again.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 fall takes a large toll on the host. some of it remains true to phoenix, finally understanding what they are. the dragons consolidate their empire and inevitably drive most of the phoenix out of omni—to its fringes and beyond.</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br w:type="page"/>
        <w:t>background</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realms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dominion of phoenix</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a realm is an envelope to expressions; and an ultimate part of those expressions. a realm can encircle and include other realms, as happens with mortal realms; those which bring about a confluence of physical, mental and spiritual realms for the intercourse of beings. there are many realms of the deity known as the goddess or the phoenix. many layers and shells which define and regulate the inner dance of her expression. most of them are remote and private, being personal parts of her being, however two of her realms of particular note are open. they are realms created for the purpose of harboring young souls in the infinite expression. they are as follows.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omni : reality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omni is a high level of reality, populated by an astounding mix of sentient races. there are many cultural, and technological extremes to be found, as well as rare, but powerful spiritual, mental and magical influences. it is something of a dark, subdued comic book sort of universe which admits a great number of possabilities, but only to those who stumble into them. the common masses might as well be the common masses of any realm. they are doomed to live and relive their lives in hopes of attaining some sense of purpose and fulfillment. those who approach the line, do so at their own peril, but with greater promise of reward. those who ascend from this realm are readily able to assume either godhood, or approach the open path. there exists within it a predominant race inspired by the phoenix avatar and the dark phoenix, each. the first, a race of psychic humanoids of angelic nature. the second, a darker, more seductive and demonic humanoid race. each race is rare enough that the assembled sentient races more than balance the two of them out. these races will associate with the light and dark avatars as servitors.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there is a sleight of hand in the nature of the servitor races. their roles are dual, in the sense that the servitors are on a cusp between mortality and divinity. for the most part, they are beings that have stepped into the roles created by the will of the phoenix. in essence, by turning against the phoenix, they have made a bid to return to their own mortality. the dragons were not dragons until they fell from grace, and they were not truely human. so, they fell to the head of the line, as it were. though they fell farther than the phoenix house. humans were on the verge of evolving into their mental and spiritual heritage, and it is at this stage that the appearance of dragons was potential. by the time that ember is born, the humans have caught up to the fallen and are susceptible to the awakening of dragonhood. the fey are derived from the dreams of the phoenix, and are not the transformation of the phoenix/angelic servitors. that race has remained much the same, though their numbers remain similar to that of the dragons that remained true to their original design.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xanadau : dream reality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amusement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xanadau may be lived in or accessed by the dreaming. within, each of the aspects is free to indulge its whims, and its mortals free to explore. the conditions are consequential enough, but subject to the dictates of the will. apparently, this imposes a certain order of self regulation, and integrity as poor self discipline or too much self pity can contrive to create intimmidating personal hells of a reality. native inhabitants of xanadau have conscious access to the subconscious and dreaming minds of other realms inhabitants, often being perceived as (dai)s. a native inhabitant has no need for sleep, as its reality is also its dream. it is believed that those dreaming in xanadau at the moment of their death elsewhere, are adopted to existence within this realm. this is the gift of the phoenix to her children of omni. rather than a heaven or hell, mortals are allowed the choice of dying in xanadau and gaining a life in which they can learn to define their own existence. the phoenix does not punish or reward them, niether does it claim the souls of any within, hence xanadau serves no obligation. legend has it that the true (mystery) made it to xanadau and redeemed herself. the possability considered because at the time of her death, ember had shattered the boundries of the two realms.</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expression</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divine contract. beyond the open realms, there are the offices of her expression. these offices regulate the dominion of a god, according to the form or forms that the actions of the god aspect of the goddess must take. these offices are persistent arguements. they are innate parts of the dance of divinity that register as declarations, and intrinsically answer the questions that challenge the god. what does it require to be contacted or summoned, and in which aspect? how it must or may be appeased, what it requires to make a pact, how it may be dismissed, if it may be dismissed? how many of the forms it must follow to what extent, and what conditions free it from acting within the forms. studying this dance allows others to interpret the will of the god. what follows is part of a diviney of the phoenix, and thus what means her servitors can attempt to manipulate her through. they are not immutable, however.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concept. phoenix, an embodiment of the eternal cycle of death and rebirth. creation and destruction. its emphasis is the celebration of existence in its infinite variety. its nature is to exist as a paragon of excellence, embrace its own destruction and resurrect itself from its own ashes. even in its most fearsome aspect, it inspires awe and respect.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function. the phoenix is an embodiment of its function. to ignite the first spark of creation within the absolute, and inevitably to consume the living light of existence as the embodiment of its destruction. it can restore existence from the ashes of its demise.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perrogative. should she manifest within a realm, she will sheathe which ever aspect of herself she might find there. otherwise she will appear in her own embodied form alone, and can only be contacted and communicated with through the mental medium. she will not communicate with or acknowledge anything without a mind. should her hunger be awakened, for any reason, she will consume anything she chooses—up to and including the realm if she is not appeased—unless distracted from that intent by intervention of another god or respected avatar.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contact of aspect. the contact must be able to reach the attention of the phoenix, thus requires intense and overwhelming psychic power invested in the ritual. in the absence of sufficient psychic potential, a being of exceptional purity of mind or being must sacrifice its life, to carry the appeal for contact on its death cry. third, a being of exceptional nature in the process of dying that has an awareness of the existence of the phoenix may contact it with its own death cry. the nearest adusklable aspect will respond. a successful contact is acceptible as a summons at the whim of the phoenix, allowing it the option of manifesting should it so desire.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summons of prime. the contact must be able to reach the attention of the phoenix, thus requires intense and overwhelming psychic power invested in the ritual. in the absence of sufficient psychic potential, a being of very exceptional purity of mind or being must sacrifice its life, to carry the appeal for contact on its death cry. third, a being of very exceptional nature in the process of dying that has an awareness of the existence of the phoenix may contact it with its own death cry. a successful contact is acceptible as a summons at the whim of the phoenix, allowing it the option of manifesting should it so desire.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summons of aspect. the summons must be able to reach the attention of the phoenix, thus requires intense and overwhelming psychic power invested in the ritual. in the absence of sufficient psychic potential, a being of exceptional purity of mind or being must sacrifice its life, to carry the summons on its death cry. third, a being of exceptional nature in the process of dying that has an awareness of the existence of the phoenix may summon it with its own death cry. the nearest adusklable aspect will respond.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summons of prime. the summons must be able to reach the attention of the phoenix, thus requires intense and overwhelming psychic power invested in the ritual. in the absence of sufficient psychic potential, a being of very exceptional purity of mind or being must sacrifice its life, to carry the summons on its death cry. third, a being of very exceptional nature in the process of dying that has an awareness of the existence of the phoenix may summon it with its own death cry.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pact. one, the pact must be made directly with the aspect who must honor it. two, the phoenix will only assume obligation in return for a favor, such as access to realms, or a promise to be summoned to an inaccessible realm by a being with access to it. three, in return for assuming obligation from the phoenix, it will perform a favor as defined by the other party. four, the phoenix may exchange a pact with lesser beings in return for any given favor within the being's limits at the phoenix's whim.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appeasement. one, the phoenix is entitled to the soul, form and memories of any sacrifice used in summoning it. two, a day of fervent celebration and a night of deathly quiet must pass, in honor if its manifestation, among all of the beings associated with the summoning, before any request or dismissal may be broached. the phoenix will often partake of the festivities in the form of its sacrifice during this time. three, if any being constrained by the second term breaks the form, that being is forfeit to the will of the phoenix to maintain its sense of appeasement.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intervention. one, in response to a pact. two, the phoenix will intervene in the behalf of the summoner and his associates as an act of obligation in the eyes of the absolute. the phoenix will also automatically answer for any intervention necessitated by its own violation of the forms. three, it will intervene in any function of its office that, having been called to its attention, it deems prudent to execute. four, it will intervene in the interest of enlightening or amusing itself, or partaking of human experience. its intervention must be fulfilled within the span of its manifestation. it may not interfere with the course of history or destiny, and is limited to the capacities of the aspect manifested.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dismissal. one, in response to a pact, so long as it does not conflict with the fulfillment of a term or existing pact. two, at the command of the summoner at the completion of its intervention or in the event of the negation of that intervention. three, as a consequence of defeat at the hands of a champion of that realm. four, as a consequence of destruction, though not death, of its manifestation. five, at the request of a being of exceptional nature, on peril of its own life.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violation of terms. one, any abuse of an existing pact. attempting to call on conflicting pacts. two, if for any reason, the proper sacrifice is denied, or withdrawn from it. three, if the terms of its appeasement are not met. four, if any attempt to dismiss it is unjustly made, or is made out of turn, or accompanying improper appeasement.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autonomy. what conditions free the god's aspects and seperately, his or her prime, from the limitations of its forms of expression. this allows for the investiture of an aspect or the prime in a manifestation without obligation cost, for the duration of the manifestation. this also should state what activities in the function of its office are considered autonomous and free of obligational cost. one, as a term of a pact that another being is honoring. two, as a consequence of a violation of terms. three, if it is acting within the natural domain of that aspect, or in the natural function of its office. either the creation of a realm, or its destruction. it is free to destroy or create any realm that it is not excluded from in honor of a pact. four, if residing in the absolute, or otherwise between realms.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making a pact with another god's aspect. as for a normal pact. an exchange of obligation for a favor, with room to barter. the obligation may be assumed either at the time of making the pact, or calling upon it.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making a pact with another god's prime. as for a normal pact. an exchange of obligation for a favor, with room to barter. the obligation may be assumed either at the time of making the pact, or calling upon it.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of assuming obligation in exchange for a pact. one, any obligation assumed as part of a pact agreement is assumed only upon the culmination of the honoring of the pact.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 terms for summoning another god's aspect. the requirements for summoning another god's aspect.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for summoning another god's prime. the requirements for summoning another god's prime. in terms of exchange of obligation, and terms of the summoning. by what rights this may be done. how it is obeyed, and when it is fulfilled, and or ended. the obligation or favor agreed upon as part of a pact will be paid. summoning of a god outside of the terms of a pact will casue the phoenix to assume the penalty of obligation as defined by that god.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expected for another god summoning one's aspect. the requirements for allowing another god to summon one's aspect, as determined by the god. in terms of exchange of obligation, and terms of the summoning. how it is obeyed, and when it is fulfilled, and or ended. an obligation equal to the cost of the aspect will be incurred. if a term of a pact, then those terms will be followed.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expected for another god summoning one's prime. an obligation equal to the cost of the aspect will be incurred. if a term of a pact, then those terms will be followed.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for giving access to one's realm. to enter the realms of the phoenix, one must either find one's own way there, be brought there by an aspect of the phoenix or other god with access, or request access as a boon. any mortal may be born into them, and through death escape. movement of a high enough dimensional complexity will suffice for those seeking their own way.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terms for giving release from one's realm. to exit the realms of the phoenix, one must either find one's own way out, be brought out by an aspect of the phoenix or other god with access, or request release as a boon. any mortal may be born into them, and through death escape. movement of a high enough dimensional complexity will suffice for those seeking their own way.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dismissal of aspect. essentially, the stated requirement of the god in order to submit to dismissal of its aspects,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dismissal of prime. essentially, the stated requirement of the god in order to submit to dismissal of its prime, which may be no more demanding than the requirement for summoning. as some entities are incapable of assuming obligation, they can only impose their will upon you through this form. other gods may opt to assume obligation for your dismissal, equal to that you require for being summoned by them. the abstract, or obscure form of the summoning ritual, with similar sacrifices may suffice to dismiss the aspect. a pact may also suffice, if it does not come into conflict with another pact.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of making a pact. primarily, making any pact which either results in the assumption of new aspects or realms, or in any breaking of the forms, will automatically incur an appropriate obligation. if an assumption of obligation was part of the terms of making the pact, then that too is assumed.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of calling upon a pact. primarily, calling upon any pact which either results in the assumption of new aspects or realms, or in any breaking of the forms, will automatically incur an appropriate obligation. if an assumption of obligation was part of the terms of calling upon the pact, then that too is assumed.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of intervention. primarily, any intervention which either results in the assumption of new aspects or realms, or in any breaking of the forms, will automatically incur an appropriate obligation. if an assumption of obligation was part of the terms of calling upon the pact, then that too is assumed.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of manifestation of aspect.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a self manifestation, without summons, incurs an obligation equal to the cost of that aspect.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 xml:space="preserve">obligation of manifestation of prime. when a manifestation has occurred in violation of the forms, an obligation is imposed. the god may waive this imposition by substituting a boon, which must be fulfilled within the period of manifestation. the boon is now the obligation, and must be followed once given or ten times the obligation will fall on them. </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spacing w:line="240" w:lineRule="auto"/>
        <w:rPr>
          <w:rFonts w:ascii="Montserrat" w:hAnsi="Montserrat"/>
          <w:sz w:val="24"/>
        </w:rPr>
      </w:pPr>
      <w:r w:rsidRPr="00B3191B">
        <w:rPr>
          <w:rFonts w:ascii="Montserrat" w:hAnsi="Montserrat"/>
          <w:sz w:val="24"/>
        </w:rPr>
        <w:t>a self manifestation, without summons, incurs an obligation equal to the cost of a godly aspect.</w:t>
      </w:r>
    </w:p>
    <w:p w:rsidR="00140257" w:rsidRPr="00B3191B" w:rsidRDefault="00140257">
      <w:pPr>
        <w:pStyle w:val="AvonDraftBody"/>
        <w:spacing w:line="240" w:lineRule="auto"/>
        <w:rPr>
          <w:rFonts w:ascii="Montserrat" w:hAnsi="Montserrat"/>
          <w:sz w:val="24"/>
        </w:rPr>
      </w:pPr>
    </w:p>
    <w:p w:rsidR="00140257" w:rsidRPr="00B3191B" w:rsidRDefault="00140257">
      <w:pPr>
        <w:pStyle w:val="AvonDraftBody"/>
        <w:tabs>
          <w:tab w:val="left" w:pos="360"/>
        </w:tabs>
        <w:spacing w:line="240" w:lineRule="auto"/>
        <w:rPr>
          <w:rFonts w:ascii="Montserrat" w:hAnsi="Montserrat"/>
          <w:sz w:val="24"/>
        </w:rPr>
      </w:pPr>
    </w:p>
    <w:p w:rsidR="00140257" w:rsidRPr="00B3191B" w:rsidRDefault="00140257">
      <w:pPr>
        <w:pStyle w:val="0DraftNormal"/>
        <w:spacing w:line="360" w:lineRule="auto"/>
        <w:rPr>
          <w:rFonts w:ascii="Montserrat" w:hAnsi="Montserrat"/>
          <w:sz w:val="24"/>
        </w:rPr>
      </w:pPr>
    </w:p>
    <w:sectPr w:rsidR="00140257" w:rsidRPr="00B3191B">
      <w:pgSz w:w="12240" w:h="15840"/>
      <w:pgMar w:top="1440" w:right="3600" w:bottom="1440" w:left="1800" w:header="720" w:footer="720" w:gutter="0"/>
      <w:cols w:sep="1"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Marlett">
    <w:panose1 w:val="00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ontserrat">
    <w:charset w:val="00"/>
    <w:family w:val="auto"/>
    <w:pitch w:val="variable"/>
    <w:sig w:usb0="2000020F" w:usb1="00000003" w:usb2="00000000" w:usb3="00000000" w:csb0="00000197" w:csb1="00000000"/>
  </w:font>
  <w:font w:name="Onyx">
    <w:panose1 w:val="04050602080702020203"/>
    <w:charset w:val="00"/>
    <w:family w:val="decorative"/>
    <w:pitch w:val="variable"/>
    <w:sig w:usb0="00000003" w:usb1="00000000" w:usb2="00000000" w:usb3="00000000" w:csb0="00000001" w:csb1="00000000"/>
  </w:font>
  <w:font w:name="AvantGarde Bk BT">
    <w:altName w:val="Calibri"/>
    <w:charset w:val="01"/>
    <w:family w:val="auto"/>
    <w:pitch w:val="default"/>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abstractNum w:abstractNumId="1" w15:restartNumberingAfterBreak="0">
    <w:nsid w:val="4DE102F5"/>
    <w:multiLevelType w:val="singleLevel"/>
    <w:tmpl w:val="1EA4CB38"/>
    <w:lvl w:ilvl="0">
      <w:start w:val="16"/>
      <w:numFmt w:val="bullet"/>
      <w:lvlText w:val=""/>
      <w:lvlJc w:val="left"/>
      <w:pPr>
        <w:tabs>
          <w:tab w:val="num" w:pos="2160"/>
        </w:tabs>
        <w:ind w:left="2160" w:hanging="720"/>
      </w:pPr>
      <w:rPr>
        <w:rFonts w:ascii="Marlett" w:hAnsi="Marlett" w:hint="default"/>
      </w:rPr>
    </w:lvl>
  </w:abstractNum>
  <w:abstractNum w:abstractNumId="2" w15:restartNumberingAfterBreak="0">
    <w:nsid w:val="6BA31F3C"/>
    <w:multiLevelType w:val="singleLevel"/>
    <w:tmpl w:val="D980B970"/>
    <w:lvl w:ilvl="0">
      <w:start w:val="16"/>
      <w:numFmt w:val="bullet"/>
      <w:lvlText w:val=""/>
      <w:lvlJc w:val="left"/>
      <w:pPr>
        <w:tabs>
          <w:tab w:val="num" w:pos="2160"/>
        </w:tabs>
        <w:ind w:left="2160" w:hanging="720"/>
      </w:pPr>
      <w:rPr>
        <w:rFonts w:ascii="Marlett" w:hAnsi="Marlett" w:hint="default"/>
      </w:rPr>
    </w:lvl>
  </w:abstractNum>
  <w:num w:numId="1" w16cid:durableId="773404313">
    <w:abstractNumId w:val="2"/>
  </w:num>
  <w:num w:numId="2" w16cid:durableId="1147161296">
    <w:abstractNumId w:val="1"/>
  </w:num>
  <w:num w:numId="3" w16cid:durableId="1279264974">
    <w:abstractNumId w:val="0"/>
  </w:num>
  <w:num w:numId="4" w16cid:durableId="1783453276">
    <w:abstractNumId w:val="0"/>
  </w:num>
  <w:num w:numId="5" w16cid:durableId="1379432579">
    <w:abstractNumId w:val="0"/>
  </w:num>
  <w:num w:numId="6" w16cid:durableId="14043966">
    <w:abstractNumId w:val="0"/>
  </w:num>
  <w:num w:numId="7" w16cid:durableId="1631745415">
    <w:abstractNumId w:val="0"/>
  </w:num>
  <w:num w:numId="8" w16cid:durableId="27027707">
    <w:abstractNumId w:val="0"/>
  </w:num>
  <w:num w:numId="9" w16cid:durableId="10648388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oNotTrackMoves/>
  <w:defaultTabStop w:val="720"/>
  <w:noPunctuationKerning/>
  <w:characterSpacingControl w:val="doNotCompress"/>
  <w:compat>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273DF6"/>
    <w:rsid w:val="00140257"/>
    <w:rsid w:val="00273DF6"/>
    <w:rsid w:val="00330574"/>
    <w:rsid w:val="00B3191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92674A95-E19E-4DA5-8FC6-81EBB67D83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3191B"/>
    <w:pPr>
      <w:spacing w:after="240" w:line="276" w:lineRule="auto"/>
    </w:pPr>
    <w:rPr>
      <w:rFonts w:cstheme="minorHAnsi"/>
      <w:sz w:val="28"/>
      <w:szCs w:val="28"/>
    </w:rPr>
  </w:style>
  <w:style w:type="paragraph" w:styleId="Heading1">
    <w:name w:val="heading 1"/>
    <w:basedOn w:val="NoSpacing"/>
    <w:next w:val="Normal"/>
    <w:link w:val="Heading1Char"/>
    <w:qFormat/>
    <w:rsid w:val="00B3191B"/>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B3191B"/>
    <w:pPr>
      <w:numPr>
        <w:ilvl w:val="1"/>
        <w:numId w:val="9"/>
      </w:numPr>
      <w:outlineLvl w:val="1"/>
    </w:pPr>
    <w:rPr>
      <w:rFonts w:ascii="Montserrat" w:hAnsi="Montserrat"/>
      <w:sz w:val="48"/>
      <w:szCs w:val="48"/>
    </w:rPr>
  </w:style>
  <w:style w:type="paragraph" w:styleId="Heading3">
    <w:name w:val="heading 3"/>
    <w:basedOn w:val="Heading2"/>
    <w:next w:val="Normal"/>
    <w:link w:val="Heading3Char"/>
    <w:qFormat/>
    <w:rsid w:val="00B3191B"/>
    <w:pPr>
      <w:outlineLvl w:val="2"/>
    </w:pPr>
    <w:rPr>
      <w:sz w:val="40"/>
    </w:rPr>
  </w:style>
  <w:style w:type="paragraph" w:styleId="Heading4">
    <w:name w:val="heading 4"/>
    <w:basedOn w:val="Heading3"/>
    <w:next w:val="Normal"/>
    <w:link w:val="Heading4Char"/>
    <w:qFormat/>
    <w:rsid w:val="00B3191B"/>
    <w:pPr>
      <w:numPr>
        <w:ilvl w:val="3"/>
      </w:numPr>
      <w:outlineLvl w:val="3"/>
    </w:pPr>
    <w:rPr>
      <w:sz w:val="32"/>
    </w:rPr>
  </w:style>
  <w:style w:type="paragraph" w:styleId="Heading5">
    <w:name w:val="heading 5"/>
    <w:basedOn w:val="Heading4"/>
    <w:next w:val="Normal"/>
    <w:link w:val="Heading5Char"/>
    <w:qFormat/>
    <w:rsid w:val="00B3191B"/>
    <w:pPr>
      <w:numPr>
        <w:ilvl w:val="4"/>
      </w:numPr>
      <w:outlineLvl w:val="4"/>
    </w:pPr>
    <w:rPr>
      <w:sz w:val="28"/>
    </w:rPr>
  </w:style>
  <w:style w:type="paragraph" w:styleId="Heading6">
    <w:name w:val="heading 6"/>
    <w:basedOn w:val="Heading5"/>
    <w:next w:val="Normal"/>
    <w:link w:val="Heading6Char"/>
    <w:qFormat/>
    <w:rsid w:val="00B3191B"/>
    <w:pPr>
      <w:numPr>
        <w:ilvl w:val="5"/>
      </w:numPr>
      <w:outlineLvl w:val="5"/>
    </w:pPr>
    <w:rPr>
      <w:bCs/>
      <w:sz w:val="24"/>
      <w:szCs w:val="24"/>
      <w:u w:val="single"/>
    </w:rPr>
  </w:style>
  <w:style w:type="paragraph" w:styleId="Heading7">
    <w:name w:val="heading 7"/>
    <w:basedOn w:val="Heading6"/>
    <w:next w:val="Normal"/>
    <w:link w:val="Heading7Char"/>
    <w:qFormat/>
    <w:rsid w:val="00B3191B"/>
    <w:pPr>
      <w:keepNext w:val="0"/>
      <w:numPr>
        <w:ilvl w:val="0"/>
        <w:numId w:val="0"/>
      </w:numPr>
      <w:outlineLvl w:val="6"/>
    </w:pPr>
    <w:rPr>
      <w:b w:val="0"/>
      <w:kern w:val="0"/>
    </w:rPr>
  </w:style>
  <w:style w:type="paragraph" w:styleId="Heading8">
    <w:name w:val="heading 8"/>
    <w:basedOn w:val="Heading6"/>
    <w:next w:val="Normal"/>
    <w:link w:val="Heading8Char"/>
    <w:qFormat/>
    <w:rsid w:val="00B3191B"/>
    <w:pPr>
      <w:outlineLvl w:val="7"/>
    </w:pPr>
    <w:rPr>
      <w:i/>
      <w:iCs/>
      <w:u w:val="none"/>
    </w:rPr>
  </w:style>
  <w:style w:type="paragraph" w:styleId="Heading9">
    <w:name w:val="heading 9"/>
    <w:basedOn w:val="Heading8"/>
    <w:next w:val="Normal"/>
    <w:link w:val="Heading9Char"/>
    <w:qFormat/>
    <w:rsid w:val="00B3191B"/>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vonDraftBody">
    <w:name w:val="Avon Draft Body"/>
    <w:basedOn w:val="Normal"/>
    <w:rPr>
      <w:sz w:val="14"/>
    </w:rPr>
  </w:style>
  <w:style w:type="paragraph" w:customStyle="1" w:styleId="Avonumanche">
    <w:name w:val="Avon uman'che"/>
    <w:basedOn w:val="Normal"/>
    <w:pPr>
      <w:keepLines/>
      <w:spacing w:line="240" w:lineRule="auto"/>
      <w:ind w:left="1440" w:hanging="1440"/>
    </w:pPr>
    <w:rPr>
      <w:i/>
      <w:sz w:val="14"/>
    </w:rPr>
  </w:style>
  <w:style w:type="paragraph" w:customStyle="1" w:styleId="AvonChapterHead">
    <w:name w:val="Avon Chapter Head"/>
    <w:basedOn w:val="AvonDraftBody"/>
    <w:pPr>
      <w:jc w:val="center"/>
    </w:pPr>
    <w:rPr>
      <w:rFonts w:ascii="Onyx" w:hAnsi="Onyx"/>
      <w:sz w:val="44"/>
      <w:u w:val="single"/>
    </w:rPr>
  </w:style>
  <w:style w:type="paragraph" w:customStyle="1" w:styleId="AvonChapterNumber">
    <w:name w:val="Avon Chapter Number"/>
    <w:basedOn w:val="AvonDraftBody"/>
    <w:pPr>
      <w:jc w:val="center"/>
    </w:pPr>
    <w:rPr>
      <w:rFonts w:ascii="Onyx" w:hAnsi="Onyx"/>
      <w:b/>
      <w:sz w:val="144"/>
    </w:rPr>
  </w:style>
  <w:style w:type="paragraph" w:customStyle="1" w:styleId="AvonChapterHeadA">
    <w:name w:val="Avon Chapter Head A"/>
    <w:basedOn w:val="AvonChapterHead"/>
    <w:pPr>
      <w:ind w:right="5760"/>
    </w:pPr>
  </w:style>
  <w:style w:type="paragraph" w:customStyle="1" w:styleId="AvonDraftNotes">
    <w:name w:val="Avon Draft Notes"/>
    <w:basedOn w:val="AvonDraftBody"/>
    <w:rPr>
      <w:smallCaps/>
      <w:imprint/>
      <w:color w:val="C0C0C0"/>
    </w:rPr>
  </w:style>
  <w:style w:type="paragraph" w:customStyle="1" w:styleId="AvonCastChorus">
    <w:name w:val="Avon Cast/Chorus"/>
    <w:basedOn w:val="AvonDraftNotes"/>
    <w:pPr>
      <w:tabs>
        <w:tab w:val="left" w:pos="1440"/>
      </w:tabs>
      <w:ind w:left="2160" w:hanging="1440"/>
    </w:pPr>
    <w:rPr>
      <w:smallCaps w:val="0"/>
    </w:rPr>
  </w:style>
  <w:style w:type="paragraph" w:customStyle="1" w:styleId="AvonDraftTitle1">
    <w:name w:val="Avon Draft Title 1"/>
    <w:basedOn w:val="AvonDraftBody"/>
    <w:pPr>
      <w:outlineLvl w:val="0"/>
    </w:pPr>
  </w:style>
  <w:style w:type="paragraph" w:customStyle="1" w:styleId="AvonDraftTitle2">
    <w:name w:val="Avon Draft Title 2"/>
    <w:basedOn w:val="AvonDraftBody"/>
    <w:pPr>
      <w:outlineLvl w:val="1"/>
    </w:pPr>
  </w:style>
  <w:style w:type="paragraph" w:customStyle="1" w:styleId="AvonDraftTitle3">
    <w:name w:val="Avon Draft Title 3"/>
    <w:basedOn w:val="AvonDraftBody"/>
    <w:pPr>
      <w:outlineLvl w:val="2"/>
    </w:pPr>
  </w:style>
  <w:style w:type="paragraph" w:customStyle="1" w:styleId="AvonDraftTitle0">
    <w:name w:val="Avon Draft Title 0"/>
    <w:basedOn w:val="AvonDraftBody"/>
    <w:pPr>
      <w:outlineLvl w:val="0"/>
    </w:pPr>
  </w:style>
  <w:style w:type="paragraph" w:customStyle="1" w:styleId="AvonDraftOffset">
    <w:name w:val="Avon Draft Offset"/>
    <w:basedOn w:val="AvonDraftBody"/>
    <w:pPr>
      <w:ind w:left="1440"/>
    </w:pPr>
  </w:style>
  <w:style w:type="paragraph" w:styleId="BodyText">
    <w:name w:val="Body Text"/>
    <w:basedOn w:val="Normal"/>
    <w:semiHidden/>
    <w:pPr>
      <w:spacing w:after="120"/>
    </w:pPr>
  </w:style>
  <w:style w:type="character" w:styleId="CommentReference">
    <w:name w:val="annotation reference"/>
    <w:basedOn w:val="DefaultParagraphFont"/>
    <w:semiHidden/>
    <w:rPr>
      <w:bdr w:val="none" w:sz="0" w:space="0" w:color="auto"/>
      <w:shd w:val="clear" w:color="auto" w:fill="auto"/>
    </w:rPr>
  </w:style>
  <w:style w:type="paragraph" w:styleId="CommentText">
    <w:name w:val="annotation text"/>
    <w:basedOn w:val="Normal"/>
    <w:semiHidden/>
    <w:rPr>
      <w:sz w:val="16"/>
    </w:rPr>
  </w:style>
  <w:style w:type="paragraph" w:styleId="DocumentMap">
    <w:name w:val="Document Map"/>
    <w:basedOn w:val="Normal"/>
    <w:semiHidden/>
    <w:pPr>
      <w:shd w:val="clear" w:color="auto" w:fill="000080"/>
    </w:pPr>
    <w:rPr>
      <w:sz w:val="16"/>
    </w:rPr>
  </w:style>
  <w:style w:type="paragraph" w:customStyle="1" w:styleId="DragonPhoenixChapterTitle">
    <w:name w:val="Dragon:Phoenix Chapter &amp; Title"/>
    <w:basedOn w:val="Normal"/>
    <w:rPr>
      <w:rFonts w:ascii="Onyx" w:hAnsi="Onyx"/>
      <w:sz w:val="40"/>
    </w:rPr>
  </w:style>
  <w:style w:type="character" w:styleId="FollowedHyperlink">
    <w:name w:val="FollowedHyperlink"/>
    <w:basedOn w:val="DefaultParagraphFont"/>
    <w:semiHidden/>
    <w:rPr>
      <w:color w:val="808080"/>
      <w:u w:val="none"/>
    </w:rPr>
  </w:style>
  <w:style w:type="character" w:styleId="Hyperlink">
    <w:name w:val="Hyperlink"/>
    <w:basedOn w:val="DefaultParagraphFont"/>
    <w:semiHidden/>
    <w:rPr>
      <w:color w:val="0000FF"/>
      <w:u w:val="none"/>
    </w:rPr>
  </w:style>
  <w:style w:type="paragraph" w:customStyle="1" w:styleId="0DraftNormal">
    <w:name w:val="0 Draft Normal"/>
    <w:basedOn w:val="Normal"/>
    <w:pPr>
      <w:tabs>
        <w:tab w:val="left" w:pos="360"/>
        <w:tab w:val="left" w:pos="720"/>
        <w:tab w:val="left" w:pos="1440"/>
        <w:tab w:val="left" w:pos="2160"/>
        <w:tab w:val="left" w:pos="2880"/>
        <w:tab w:val="left" w:pos="3600"/>
        <w:tab w:val="left" w:pos="4320"/>
        <w:tab w:val="left" w:pos="5040"/>
        <w:tab w:val="right" w:pos="6480"/>
        <w:tab w:val="right" w:pos="6840"/>
      </w:tabs>
      <w:spacing w:line="240" w:lineRule="auto"/>
    </w:pPr>
    <w:rPr>
      <w:sz w:val="14"/>
    </w:rPr>
  </w:style>
  <w:style w:type="paragraph" w:customStyle="1" w:styleId="0DraftTitle">
    <w:name w:val="0 Draft Title"/>
    <w:basedOn w:val="0DraftNormal"/>
    <w:rPr>
      <w:w w:val="200"/>
      <w:sz w:val="28"/>
    </w:rPr>
  </w:style>
  <w:style w:type="paragraph" w:customStyle="1" w:styleId="0DraftSSTitle">
    <w:name w:val="0 Draft SS Title"/>
    <w:basedOn w:val="0DraftNormal"/>
    <w:rPr>
      <w:vertAlign w:val="superscript"/>
    </w:rPr>
  </w:style>
  <w:style w:type="paragraph" w:styleId="EndnoteText">
    <w:name w:val="endnote text"/>
    <w:basedOn w:val="0DraftNormal"/>
    <w:semiHidden/>
    <w:pPr>
      <w:overflowPunct w:val="0"/>
      <w:autoSpaceDE w:val="0"/>
      <w:autoSpaceDN w:val="0"/>
      <w:adjustRightInd w:val="0"/>
      <w:ind w:left="720" w:hanging="720"/>
      <w:textAlignment w:val="baseline"/>
    </w:pPr>
  </w:style>
  <w:style w:type="paragraph" w:styleId="FootnoteText">
    <w:name w:val="footnote text"/>
    <w:basedOn w:val="Normal"/>
    <w:semiHidden/>
    <w:pPr>
      <w:overflowPunct w:val="0"/>
      <w:autoSpaceDE w:val="0"/>
      <w:autoSpaceDN w:val="0"/>
      <w:adjustRightInd w:val="0"/>
      <w:spacing w:line="240" w:lineRule="auto"/>
      <w:ind w:hanging="720"/>
      <w:textAlignment w:val="baseline"/>
    </w:pPr>
    <w:rPr>
      <w:sz w:val="14"/>
    </w:rPr>
  </w:style>
  <w:style w:type="paragraph" w:customStyle="1" w:styleId="BodyTextArden">
    <w:name w:val="Body Text (Arden)"/>
    <w:basedOn w:val="BodyText"/>
    <w:pPr>
      <w:spacing w:after="140" w:line="480" w:lineRule="auto"/>
    </w:pPr>
    <w:rPr>
      <w:rFonts w:ascii="AvantGarde Bk BT" w:hAnsi="AvantGarde Bk BT"/>
    </w:rPr>
  </w:style>
  <w:style w:type="paragraph" w:customStyle="1" w:styleId="BodyTextAthena">
    <w:name w:val="Body Text (Athena)"/>
    <w:basedOn w:val="BodyText"/>
    <w:pPr>
      <w:spacing w:after="140" w:line="480" w:lineRule="auto"/>
    </w:pPr>
    <w:rPr>
      <w:rFonts w:ascii="AvantGarde Bk BT" w:hAnsi="AvantGarde Bk BT"/>
      <w:b/>
    </w:rPr>
  </w:style>
  <w:style w:type="character" w:styleId="PageNumber">
    <w:name w:val="page number"/>
    <w:basedOn w:val="DefaultParagraphFont"/>
    <w:semiHidden/>
  </w:style>
  <w:style w:type="character" w:customStyle="1" w:styleId="AesDPAside">
    <w:name w:val="Aes DP Aside"/>
    <w:basedOn w:val="DefaultParagraphFont"/>
    <w:rPr>
      <w:vanish/>
    </w:rPr>
  </w:style>
  <w:style w:type="paragraph" w:customStyle="1" w:styleId="Subheading1">
    <w:name w:val="Subheading 1"/>
    <w:basedOn w:val="Heading1"/>
    <w:next w:val="Normal"/>
    <w:link w:val="Subheading1Char"/>
    <w:qFormat/>
    <w:rsid w:val="00B3191B"/>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B3191B"/>
    <w:rPr>
      <w:rFonts w:ascii="Montserrat" w:eastAsia="Montserrat" w:hAnsi="Montserrat" w:cstheme="minorHAnsi"/>
      <w:b/>
      <w:kern w:val="28"/>
      <w:sz w:val="48"/>
      <w:szCs w:val="48"/>
      <w:vertAlign w:val="superscript"/>
    </w:rPr>
  </w:style>
  <w:style w:type="character" w:customStyle="1" w:styleId="Heading1Char">
    <w:name w:val="Heading 1 Char"/>
    <w:link w:val="Heading1"/>
    <w:rsid w:val="00B3191B"/>
    <w:rPr>
      <w:rFonts w:eastAsia="Times New Roman" w:cstheme="minorHAnsi"/>
      <w:b/>
      <w:kern w:val="28"/>
      <w:sz w:val="56"/>
      <w:szCs w:val="28"/>
    </w:rPr>
  </w:style>
  <w:style w:type="paragraph" w:customStyle="1" w:styleId="Subheading2">
    <w:name w:val="Subheading 2"/>
    <w:basedOn w:val="Subheading1"/>
    <w:next w:val="Normal"/>
    <w:link w:val="Subheading2Char"/>
    <w:qFormat/>
    <w:rsid w:val="00B3191B"/>
  </w:style>
  <w:style w:type="character" w:customStyle="1" w:styleId="Subheading2Char">
    <w:name w:val="Subheading 2 Char"/>
    <w:link w:val="Subheading2"/>
    <w:rsid w:val="00B3191B"/>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B3191B"/>
    <w:rPr>
      <w:sz w:val="40"/>
      <w:szCs w:val="40"/>
    </w:rPr>
  </w:style>
  <w:style w:type="character" w:customStyle="1" w:styleId="Subheading3Char">
    <w:name w:val="Subheading 3 Char"/>
    <w:link w:val="Subheading3"/>
    <w:rsid w:val="00B3191B"/>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B3191B"/>
    <w:pPr>
      <w:spacing w:before="240" w:line="240" w:lineRule="auto"/>
    </w:pPr>
    <w:rPr>
      <w:vertAlign w:val="subscript"/>
    </w:rPr>
  </w:style>
  <w:style w:type="character" w:customStyle="1" w:styleId="SuptitleChar">
    <w:name w:val="Suptitle Char"/>
    <w:link w:val="Suptitle"/>
    <w:rsid w:val="00B3191B"/>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B3191B"/>
    <w:rPr>
      <w:b w:val="0"/>
      <w:bCs w:val="0"/>
      <w:color w:val="7F7F7F"/>
      <w:vertAlign w:val="superscript"/>
    </w:rPr>
  </w:style>
  <w:style w:type="character" w:customStyle="1" w:styleId="SubtitleChar">
    <w:name w:val="Subtitle Char"/>
    <w:link w:val="Subtitle"/>
    <w:uiPriority w:val="11"/>
    <w:rsid w:val="00B3191B"/>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B3191B"/>
    <w:pPr>
      <w:spacing w:after="0"/>
    </w:pPr>
  </w:style>
  <w:style w:type="character" w:customStyle="1" w:styleId="Heading2Char">
    <w:name w:val="Heading 2 Char"/>
    <w:link w:val="Heading2"/>
    <w:rsid w:val="00B3191B"/>
    <w:rPr>
      <w:rFonts w:ascii="Montserrat" w:eastAsia="Times New Roman" w:hAnsi="Montserrat" w:cstheme="minorHAnsi"/>
      <w:b/>
      <w:kern w:val="28"/>
      <w:sz w:val="48"/>
      <w:szCs w:val="48"/>
    </w:rPr>
  </w:style>
  <w:style w:type="character" w:customStyle="1" w:styleId="Heading3Char">
    <w:name w:val="Heading 3 Char"/>
    <w:link w:val="Heading3"/>
    <w:rsid w:val="00B3191B"/>
    <w:rPr>
      <w:rFonts w:ascii="Montserrat" w:eastAsia="Times New Roman" w:hAnsi="Montserrat" w:cstheme="minorHAnsi"/>
      <w:b/>
      <w:kern w:val="28"/>
      <w:sz w:val="40"/>
      <w:szCs w:val="48"/>
    </w:rPr>
  </w:style>
  <w:style w:type="character" w:customStyle="1" w:styleId="Heading4Char">
    <w:name w:val="Heading 4 Char"/>
    <w:link w:val="Heading4"/>
    <w:rsid w:val="00B3191B"/>
    <w:rPr>
      <w:rFonts w:ascii="Montserrat" w:eastAsia="Times New Roman" w:hAnsi="Montserrat" w:cstheme="minorHAnsi"/>
      <w:b/>
      <w:kern w:val="28"/>
      <w:sz w:val="32"/>
      <w:szCs w:val="48"/>
    </w:rPr>
  </w:style>
  <w:style w:type="character" w:customStyle="1" w:styleId="Heading5Char">
    <w:name w:val="Heading 5 Char"/>
    <w:link w:val="Heading5"/>
    <w:rsid w:val="00B3191B"/>
    <w:rPr>
      <w:rFonts w:ascii="Montserrat" w:eastAsia="Times New Roman" w:hAnsi="Montserrat" w:cstheme="minorHAnsi"/>
      <w:b/>
      <w:kern w:val="28"/>
      <w:sz w:val="28"/>
      <w:szCs w:val="48"/>
    </w:rPr>
  </w:style>
  <w:style w:type="character" w:customStyle="1" w:styleId="Heading6Char">
    <w:name w:val="Heading 6 Char"/>
    <w:link w:val="Heading6"/>
    <w:rsid w:val="00B3191B"/>
    <w:rPr>
      <w:rFonts w:ascii="Montserrat" w:eastAsia="Times New Roman" w:hAnsi="Montserrat" w:cstheme="minorHAnsi"/>
      <w:b/>
      <w:bCs/>
      <w:kern w:val="28"/>
      <w:sz w:val="24"/>
      <w:szCs w:val="24"/>
      <w:u w:val="single"/>
    </w:rPr>
  </w:style>
  <w:style w:type="character" w:customStyle="1" w:styleId="Heading7Char">
    <w:name w:val="Heading 7 Char"/>
    <w:link w:val="Heading7"/>
    <w:rsid w:val="00B3191B"/>
    <w:rPr>
      <w:rFonts w:ascii="Montserrat" w:eastAsia="Times New Roman" w:hAnsi="Montserrat" w:cstheme="minorHAnsi"/>
      <w:bCs/>
      <w:sz w:val="24"/>
      <w:szCs w:val="24"/>
      <w:u w:val="single"/>
    </w:rPr>
  </w:style>
  <w:style w:type="character" w:customStyle="1" w:styleId="Heading8Char">
    <w:name w:val="Heading 8 Char"/>
    <w:link w:val="Heading8"/>
    <w:rsid w:val="00B3191B"/>
    <w:rPr>
      <w:rFonts w:ascii="Montserrat" w:eastAsia="Times New Roman" w:hAnsi="Montserrat" w:cstheme="minorHAnsi"/>
      <w:b/>
      <w:bCs/>
      <w:i/>
      <w:iCs/>
      <w:kern w:val="28"/>
      <w:sz w:val="24"/>
      <w:szCs w:val="24"/>
    </w:rPr>
  </w:style>
  <w:style w:type="character" w:customStyle="1" w:styleId="Heading9Char">
    <w:name w:val="Heading 9 Char"/>
    <w:link w:val="Heading9"/>
    <w:rsid w:val="00B3191B"/>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B3191B"/>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B3191B"/>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B3191B"/>
    <w:rPr>
      <w:rFonts w:ascii="Montserrat" w:eastAsia="Times New Roman" w:hAnsi="Montserrat" w:cs="Times New Roman"/>
      <w:b/>
      <w:bCs/>
      <w:spacing w:val="-10"/>
      <w:kern w:val="28"/>
      <w:sz w:val="72"/>
      <w:szCs w:val="72"/>
    </w:rPr>
  </w:style>
  <w:style w:type="character" w:styleId="Strong">
    <w:name w:val="Strong"/>
    <w:uiPriority w:val="22"/>
    <w:qFormat/>
    <w:rsid w:val="00B3191B"/>
    <w:rPr>
      <w:b/>
      <w:bCs/>
    </w:rPr>
  </w:style>
  <w:style w:type="character" w:styleId="Emphasis">
    <w:name w:val="Emphasis"/>
    <w:uiPriority w:val="20"/>
    <w:qFormat/>
    <w:rsid w:val="00B3191B"/>
    <w:rPr>
      <w:rFonts w:asciiTheme="minorHAnsi" w:hAnsiTheme="minorHAnsi" w:cstheme="minorHAnsi"/>
      <w:i/>
      <w:iCs/>
      <w:sz w:val="28"/>
      <w:szCs w:val="28"/>
    </w:rPr>
  </w:style>
  <w:style w:type="paragraph" w:styleId="ListParagraph">
    <w:name w:val="List Paragraph"/>
    <w:basedOn w:val="Normal"/>
    <w:uiPriority w:val="34"/>
    <w:qFormat/>
    <w:rsid w:val="00B3191B"/>
    <w:pPr>
      <w:ind w:left="720"/>
      <w:contextualSpacing/>
    </w:pPr>
    <w:rPr>
      <w:rFonts w:eastAsia="Times New Roman"/>
    </w:rPr>
  </w:style>
  <w:style w:type="paragraph" w:styleId="Quote">
    <w:name w:val="Quote"/>
    <w:basedOn w:val="Normal"/>
    <w:next w:val="Normal"/>
    <w:link w:val="QuoteChar"/>
    <w:uiPriority w:val="29"/>
    <w:qFormat/>
    <w:rsid w:val="00B3191B"/>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B3191B"/>
    <w:rPr>
      <w:rFonts w:cstheme="minorHAnsi"/>
      <w:sz w:val="28"/>
      <w:szCs w:val="28"/>
    </w:rPr>
  </w:style>
  <w:style w:type="paragraph" w:styleId="IntenseQuote">
    <w:name w:val="Intense Quote"/>
    <w:basedOn w:val="Quote"/>
    <w:next w:val="Normal"/>
    <w:link w:val="IntenseQuoteChar"/>
    <w:uiPriority w:val="30"/>
    <w:qFormat/>
    <w:rsid w:val="00B3191B"/>
    <w:pPr>
      <w:pBdr>
        <w:left w:val="single" w:sz="18" w:space="7" w:color="auto"/>
      </w:pBdr>
    </w:pPr>
    <w:rPr>
      <w:b/>
      <w:bCs/>
    </w:rPr>
  </w:style>
  <w:style w:type="character" w:customStyle="1" w:styleId="IntenseQuoteChar">
    <w:name w:val="Intense Quote Char"/>
    <w:link w:val="IntenseQuote"/>
    <w:uiPriority w:val="30"/>
    <w:rsid w:val="00B3191B"/>
    <w:rPr>
      <w:rFonts w:cstheme="minorHAnsi"/>
      <w:b/>
      <w:bCs/>
      <w:sz w:val="28"/>
      <w:szCs w:val="28"/>
    </w:rPr>
  </w:style>
  <w:style w:type="character" w:styleId="SubtleEmphasis">
    <w:name w:val="Subtle Emphasis"/>
    <w:uiPriority w:val="19"/>
    <w:qFormat/>
    <w:rsid w:val="00B3191B"/>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B3191B"/>
    <w:rPr>
      <w:rFonts w:asciiTheme="minorHAnsi" w:hAnsiTheme="minorHAnsi" w:cstheme="minorHAnsi"/>
      <w:b/>
      <w:bCs/>
      <w:i/>
      <w:iCs/>
      <w:sz w:val="28"/>
      <w:szCs w:val="28"/>
    </w:rPr>
  </w:style>
  <w:style w:type="character" w:styleId="SubtleReference">
    <w:name w:val="Subtle Reference"/>
    <w:uiPriority w:val="31"/>
    <w:qFormat/>
    <w:rsid w:val="00B3191B"/>
    <w:rPr>
      <w:caps/>
      <w:color w:val="7F7F7F" w:themeColor="text1" w:themeTint="80"/>
      <w:sz w:val="22"/>
      <w:szCs w:val="22"/>
    </w:rPr>
  </w:style>
  <w:style w:type="character" w:styleId="IntenseReference">
    <w:name w:val="Intense Reference"/>
    <w:uiPriority w:val="32"/>
    <w:qFormat/>
    <w:rsid w:val="00B3191B"/>
    <w:rPr>
      <w:b/>
      <w:bCs/>
      <w:caps/>
      <w:color w:val="7F7F7F" w:themeColor="text1" w:themeTint="80"/>
      <w:sz w:val="22"/>
      <w:szCs w:val="22"/>
    </w:rPr>
  </w:style>
  <w:style w:type="character" w:styleId="BookTitle">
    <w:name w:val="Book Title"/>
    <w:uiPriority w:val="33"/>
    <w:qFormat/>
    <w:rsid w:val="00B3191B"/>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Application%20Data\Microsoft\Templates\0%20AV.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0 AV.dot</Template>
  <TotalTime>0</TotalTime>
  <Pages>1</Pages>
  <Words>137735</Words>
  <Characters>643225</Characters>
  <Application>Microsoft Office Word</Application>
  <DocSecurity>0</DocSecurity>
  <Lines>14618</Lines>
  <Paragraphs>1546</Paragraphs>
  <ScaleCrop>false</ScaleCrop>
  <HeadingPairs>
    <vt:vector size="2" baseType="variant">
      <vt:variant>
        <vt:lpstr>Title</vt:lpstr>
      </vt:variant>
      <vt:variant>
        <vt:i4>1</vt:i4>
      </vt:variant>
    </vt:vector>
  </HeadingPairs>
  <TitlesOfParts>
    <vt:vector size="1" baseType="lpstr">
      <vt:lpstr>AV</vt:lpstr>
    </vt:vector>
  </TitlesOfParts>
  <Company>Mass Distraction</Company>
  <LinksUpToDate>false</LinksUpToDate>
  <CharactersWithSpaces>779414</CharactersWithSpaces>
  <SharedDoc>false</SharedDoc>
  <HLinks>
    <vt:vector size="54" baseType="variant">
      <vt:variant>
        <vt:i4>131074</vt:i4>
      </vt:variant>
      <vt:variant>
        <vt:i4>24</vt:i4>
      </vt:variant>
      <vt:variant>
        <vt:i4>0</vt:i4>
      </vt:variant>
      <vt:variant>
        <vt:i4>5</vt:i4>
      </vt:variant>
      <vt:variant>
        <vt:lpwstr/>
      </vt:variant>
      <vt:variant>
        <vt:lpwstr>Links</vt:lpwstr>
      </vt:variant>
      <vt:variant>
        <vt:i4>131074</vt:i4>
      </vt:variant>
      <vt:variant>
        <vt:i4>21</vt:i4>
      </vt:variant>
      <vt:variant>
        <vt:i4>0</vt:i4>
      </vt:variant>
      <vt:variant>
        <vt:i4>5</vt:i4>
      </vt:variant>
      <vt:variant>
        <vt:lpwstr/>
      </vt:variant>
      <vt:variant>
        <vt:lpwstr>Links</vt:lpwstr>
      </vt:variant>
      <vt:variant>
        <vt:i4>131074</vt:i4>
      </vt:variant>
      <vt:variant>
        <vt:i4>18</vt:i4>
      </vt:variant>
      <vt:variant>
        <vt:i4>0</vt:i4>
      </vt:variant>
      <vt:variant>
        <vt:i4>5</vt:i4>
      </vt:variant>
      <vt:variant>
        <vt:lpwstr/>
      </vt:variant>
      <vt:variant>
        <vt:lpwstr>Links</vt:lpwstr>
      </vt:variant>
      <vt:variant>
        <vt:i4>131074</vt:i4>
      </vt:variant>
      <vt:variant>
        <vt:i4>15</vt:i4>
      </vt:variant>
      <vt:variant>
        <vt:i4>0</vt:i4>
      </vt:variant>
      <vt:variant>
        <vt:i4>5</vt:i4>
      </vt:variant>
      <vt:variant>
        <vt:lpwstr/>
      </vt:variant>
      <vt:variant>
        <vt:lpwstr>Links</vt:lpwstr>
      </vt:variant>
      <vt:variant>
        <vt:i4>131074</vt:i4>
      </vt:variant>
      <vt:variant>
        <vt:i4>12</vt:i4>
      </vt:variant>
      <vt:variant>
        <vt:i4>0</vt:i4>
      </vt:variant>
      <vt:variant>
        <vt:i4>5</vt:i4>
      </vt:variant>
      <vt:variant>
        <vt:lpwstr/>
      </vt:variant>
      <vt:variant>
        <vt:lpwstr>Links</vt:lpwstr>
      </vt:variant>
      <vt:variant>
        <vt:i4>131074</vt:i4>
      </vt:variant>
      <vt:variant>
        <vt:i4>9</vt:i4>
      </vt:variant>
      <vt:variant>
        <vt:i4>0</vt:i4>
      </vt:variant>
      <vt:variant>
        <vt:i4>5</vt:i4>
      </vt:variant>
      <vt:variant>
        <vt:lpwstr/>
      </vt:variant>
      <vt:variant>
        <vt:lpwstr>Links</vt:lpwstr>
      </vt:variant>
      <vt:variant>
        <vt:i4>131074</vt:i4>
      </vt:variant>
      <vt:variant>
        <vt:i4>6</vt:i4>
      </vt:variant>
      <vt:variant>
        <vt:i4>0</vt:i4>
      </vt:variant>
      <vt:variant>
        <vt:i4>5</vt:i4>
      </vt:variant>
      <vt:variant>
        <vt:lpwstr/>
      </vt:variant>
      <vt:variant>
        <vt:lpwstr>Links</vt:lpwstr>
      </vt:variant>
      <vt:variant>
        <vt:i4>131074</vt:i4>
      </vt:variant>
      <vt:variant>
        <vt:i4>3</vt:i4>
      </vt:variant>
      <vt:variant>
        <vt:i4>0</vt:i4>
      </vt:variant>
      <vt:variant>
        <vt:i4>5</vt:i4>
      </vt:variant>
      <vt:variant>
        <vt:lpwstr/>
      </vt:variant>
      <vt:variant>
        <vt:lpwstr>Links</vt:lpwstr>
      </vt:variant>
      <vt:variant>
        <vt:i4>131074</vt:i4>
      </vt:variant>
      <vt:variant>
        <vt:i4>0</vt:i4>
      </vt:variant>
      <vt:variant>
        <vt:i4>0</vt:i4>
      </vt:variant>
      <vt:variant>
        <vt:i4>5</vt:i4>
      </vt:variant>
      <vt:variant>
        <vt:lpwstr/>
      </vt:variant>
      <vt:variant>
        <vt:lpwstr>Links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AV</dc:title>
  <dc:subject/>
  <dc:creator>Athena</dc:creator>
  <cp:keywords/>
  <dc:description/>
  <cp:lastModifiedBy>David Roberson</cp:lastModifiedBy>
  <cp:revision>3</cp:revision>
  <cp:lastPrinted>1900-01-01T08:00:00Z</cp:lastPrinted>
  <dcterms:created xsi:type="dcterms:W3CDTF">2025-11-12T05:00:00Z</dcterms:created>
  <dcterms:modified xsi:type="dcterms:W3CDTF">2025-11-12T07:17:00Z</dcterms:modified>
</cp:coreProperties>
</file>